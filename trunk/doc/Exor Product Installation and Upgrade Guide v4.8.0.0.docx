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1C42DA" w:rsidP="00324EA7">
      <w:pPr>
        <w:pStyle w:val="coverinfo"/>
        <w:jc w:val="center"/>
      </w:pPr>
      <w:r>
        <w:fldChar w:fldCharType="begin"/>
      </w:r>
      <w:r>
        <w:instrText xml:space="preserve"> SUBJECT   \* MERGEFORMAT </w:instrText>
      </w:r>
      <w:r>
        <w:fldChar w:fldCharType="separate"/>
      </w:r>
      <w:r w:rsidR="001156C6">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7EF94DCE" w14:textId="20DCC2EC" w:rsidR="0041107F"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5160872" w:history="1">
        <w:r w:rsidR="0041107F" w:rsidRPr="00C92AE6">
          <w:rPr>
            <w:rStyle w:val="Hyperlink"/>
            <w:noProof/>
          </w:rPr>
          <w:t>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Introduction</w:t>
        </w:r>
        <w:r w:rsidR="0041107F">
          <w:rPr>
            <w:noProof/>
            <w:webHidden/>
          </w:rPr>
          <w:tab/>
        </w:r>
        <w:r w:rsidR="0041107F">
          <w:rPr>
            <w:noProof/>
            <w:webHidden/>
          </w:rPr>
          <w:fldChar w:fldCharType="begin"/>
        </w:r>
        <w:r w:rsidR="0041107F">
          <w:rPr>
            <w:noProof/>
            <w:webHidden/>
          </w:rPr>
          <w:instrText xml:space="preserve"> PAGEREF _Toc25160872 \h </w:instrText>
        </w:r>
        <w:r w:rsidR="0041107F">
          <w:rPr>
            <w:noProof/>
            <w:webHidden/>
          </w:rPr>
        </w:r>
        <w:r w:rsidR="0041107F">
          <w:rPr>
            <w:noProof/>
            <w:webHidden/>
          </w:rPr>
          <w:fldChar w:fldCharType="separate"/>
        </w:r>
        <w:r w:rsidR="00C62BD7">
          <w:rPr>
            <w:noProof/>
            <w:webHidden/>
          </w:rPr>
          <w:t>5</w:t>
        </w:r>
        <w:r w:rsidR="0041107F">
          <w:rPr>
            <w:noProof/>
            <w:webHidden/>
          </w:rPr>
          <w:fldChar w:fldCharType="end"/>
        </w:r>
      </w:hyperlink>
    </w:p>
    <w:p w14:paraId="3D2AC3F5" w14:textId="46078025" w:rsidR="0041107F" w:rsidRDefault="001C42DA">
      <w:pPr>
        <w:pStyle w:val="TOC2"/>
        <w:rPr>
          <w:rFonts w:asciiTheme="minorHAnsi" w:eastAsiaTheme="minorEastAsia" w:hAnsiTheme="minorHAnsi" w:cstheme="minorBidi"/>
          <w:noProof/>
          <w:sz w:val="22"/>
          <w:szCs w:val="22"/>
          <w:lang w:val="en-US" w:eastAsia="en-US"/>
        </w:rPr>
      </w:pPr>
      <w:hyperlink w:anchor="_Toc25160873" w:history="1">
        <w:r w:rsidR="0041107F" w:rsidRPr="00C92AE6">
          <w:rPr>
            <w:rStyle w:val="Hyperlink"/>
            <w:noProof/>
            <w14:scene3d>
              <w14:camera w14:prst="orthographicFront"/>
              <w14:lightRig w14:rig="threePt" w14:dir="t">
                <w14:rot w14:lat="0" w14:lon="0" w14:rev="0"/>
              </w14:lightRig>
            </w14:scene3d>
          </w:rPr>
          <w:t>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Purpose</w:t>
        </w:r>
        <w:r w:rsidR="0041107F">
          <w:rPr>
            <w:noProof/>
            <w:webHidden/>
          </w:rPr>
          <w:tab/>
        </w:r>
        <w:r w:rsidR="0041107F">
          <w:rPr>
            <w:noProof/>
            <w:webHidden/>
          </w:rPr>
          <w:fldChar w:fldCharType="begin"/>
        </w:r>
        <w:r w:rsidR="0041107F">
          <w:rPr>
            <w:noProof/>
            <w:webHidden/>
          </w:rPr>
          <w:instrText xml:space="preserve"> PAGEREF _Toc25160873 \h </w:instrText>
        </w:r>
        <w:r w:rsidR="0041107F">
          <w:rPr>
            <w:noProof/>
            <w:webHidden/>
          </w:rPr>
        </w:r>
        <w:r w:rsidR="0041107F">
          <w:rPr>
            <w:noProof/>
            <w:webHidden/>
          </w:rPr>
          <w:fldChar w:fldCharType="separate"/>
        </w:r>
        <w:r w:rsidR="00C62BD7">
          <w:rPr>
            <w:noProof/>
            <w:webHidden/>
          </w:rPr>
          <w:t>5</w:t>
        </w:r>
        <w:r w:rsidR="0041107F">
          <w:rPr>
            <w:noProof/>
            <w:webHidden/>
          </w:rPr>
          <w:fldChar w:fldCharType="end"/>
        </w:r>
      </w:hyperlink>
    </w:p>
    <w:p w14:paraId="2CAC6C0A" w14:textId="324A1FC4" w:rsidR="0041107F" w:rsidRDefault="001C42DA">
      <w:pPr>
        <w:pStyle w:val="TOC2"/>
        <w:rPr>
          <w:rFonts w:asciiTheme="minorHAnsi" w:eastAsiaTheme="minorEastAsia" w:hAnsiTheme="minorHAnsi" w:cstheme="minorBidi"/>
          <w:noProof/>
          <w:sz w:val="22"/>
          <w:szCs w:val="22"/>
          <w:lang w:val="en-US" w:eastAsia="en-US"/>
        </w:rPr>
      </w:pPr>
      <w:hyperlink w:anchor="_Toc25160874" w:history="1">
        <w:r w:rsidR="0041107F" w:rsidRPr="00C92AE6">
          <w:rPr>
            <w:rStyle w:val="Hyperlink"/>
            <w:noProof/>
            <w14:scene3d>
              <w14:camera w14:prst="orthographicFront"/>
              <w14:lightRig w14:rig="threePt" w14:dir="t">
                <w14:rot w14:lat="0" w14:lon="0" w14:rev="0"/>
              </w14:lightRig>
            </w14:scene3d>
          </w:rPr>
          <w:t>1.2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Products Covered by this Guide</w:t>
        </w:r>
        <w:r w:rsidR="0041107F">
          <w:rPr>
            <w:noProof/>
            <w:webHidden/>
          </w:rPr>
          <w:tab/>
        </w:r>
        <w:r w:rsidR="0041107F">
          <w:rPr>
            <w:noProof/>
            <w:webHidden/>
          </w:rPr>
          <w:fldChar w:fldCharType="begin"/>
        </w:r>
        <w:r w:rsidR="0041107F">
          <w:rPr>
            <w:noProof/>
            <w:webHidden/>
          </w:rPr>
          <w:instrText xml:space="preserve"> PAGEREF _Toc25160874 \h </w:instrText>
        </w:r>
        <w:r w:rsidR="0041107F">
          <w:rPr>
            <w:noProof/>
            <w:webHidden/>
          </w:rPr>
        </w:r>
        <w:r w:rsidR="0041107F">
          <w:rPr>
            <w:noProof/>
            <w:webHidden/>
          </w:rPr>
          <w:fldChar w:fldCharType="separate"/>
        </w:r>
        <w:r w:rsidR="00C62BD7">
          <w:rPr>
            <w:noProof/>
            <w:webHidden/>
          </w:rPr>
          <w:t>5</w:t>
        </w:r>
        <w:r w:rsidR="0041107F">
          <w:rPr>
            <w:noProof/>
            <w:webHidden/>
          </w:rPr>
          <w:fldChar w:fldCharType="end"/>
        </w:r>
      </w:hyperlink>
    </w:p>
    <w:p w14:paraId="6DB993E5" w14:textId="14BC9A7D" w:rsidR="0041107F" w:rsidRDefault="001C42DA">
      <w:pPr>
        <w:pStyle w:val="TOC2"/>
        <w:rPr>
          <w:rFonts w:asciiTheme="minorHAnsi" w:eastAsiaTheme="minorEastAsia" w:hAnsiTheme="minorHAnsi" w:cstheme="minorBidi"/>
          <w:noProof/>
          <w:sz w:val="22"/>
          <w:szCs w:val="22"/>
          <w:lang w:val="en-US" w:eastAsia="en-US"/>
        </w:rPr>
      </w:pPr>
      <w:hyperlink w:anchor="_Toc25160875" w:history="1">
        <w:r w:rsidR="0041107F" w:rsidRPr="00C92AE6">
          <w:rPr>
            <w:rStyle w:val="Hyperlink"/>
            <w:noProof/>
            <w14:scene3d>
              <w14:camera w14:prst="orthographicFront"/>
              <w14:lightRig w14:rig="threePt" w14:dir="t">
                <w14:rot w14:lat="0" w14:lon="0" w14:rev="0"/>
              </w14:lightRig>
            </w14:scene3d>
          </w:rPr>
          <w:t>1.3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Reference documents</w:t>
        </w:r>
        <w:r w:rsidR="0041107F">
          <w:rPr>
            <w:noProof/>
            <w:webHidden/>
          </w:rPr>
          <w:tab/>
        </w:r>
        <w:r w:rsidR="0041107F">
          <w:rPr>
            <w:noProof/>
            <w:webHidden/>
          </w:rPr>
          <w:fldChar w:fldCharType="begin"/>
        </w:r>
        <w:r w:rsidR="0041107F">
          <w:rPr>
            <w:noProof/>
            <w:webHidden/>
          </w:rPr>
          <w:instrText xml:space="preserve"> PAGEREF _Toc25160875 \h </w:instrText>
        </w:r>
        <w:r w:rsidR="0041107F">
          <w:rPr>
            <w:noProof/>
            <w:webHidden/>
          </w:rPr>
        </w:r>
        <w:r w:rsidR="0041107F">
          <w:rPr>
            <w:noProof/>
            <w:webHidden/>
          </w:rPr>
          <w:fldChar w:fldCharType="separate"/>
        </w:r>
        <w:r w:rsidR="00C62BD7">
          <w:rPr>
            <w:noProof/>
            <w:webHidden/>
          </w:rPr>
          <w:t>5</w:t>
        </w:r>
        <w:r w:rsidR="0041107F">
          <w:rPr>
            <w:noProof/>
            <w:webHidden/>
          </w:rPr>
          <w:fldChar w:fldCharType="end"/>
        </w:r>
      </w:hyperlink>
    </w:p>
    <w:p w14:paraId="036BB759" w14:textId="0DC87E37"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876" w:history="1">
        <w:r w:rsidR="0041107F" w:rsidRPr="00C92AE6">
          <w:rPr>
            <w:rStyle w:val="Hyperlink"/>
            <w:noProof/>
          </w:rPr>
          <w:t>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Prerequisites</w:t>
        </w:r>
        <w:r w:rsidR="0041107F">
          <w:rPr>
            <w:noProof/>
            <w:webHidden/>
          </w:rPr>
          <w:tab/>
        </w:r>
        <w:r w:rsidR="0041107F">
          <w:rPr>
            <w:noProof/>
            <w:webHidden/>
          </w:rPr>
          <w:fldChar w:fldCharType="begin"/>
        </w:r>
        <w:r w:rsidR="0041107F">
          <w:rPr>
            <w:noProof/>
            <w:webHidden/>
          </w:rPr>
          <w:instrText xml:space="preserve"> PAGEREF _Toc25160876 \h </w:instrText>
        </w:r>
        <w:r w:rsidR="0041107F">
          <w:rPr>
            <w:noProof/>
            <w:webHidden/>
          </w:rPr>
        </w:r>
        <w:r w:rsidR="0041107F">
          <w:rPr>
            <w:noProof/>
            <w:webHidden/>
          </w:rPr>
          <w:fldChar w:fldCharType="separate"/>
        </w:r>
        <w:r w:rsidR="00C62BD7">
          <w:rPr>
            <w:noProof/>
            <w:webHidden/>
          </w:rPr>
          <w:t>7</w:t>
        </w:r>
        <w:r w:rsidR="0041107F">
          <w:rPr>
            <w:noProof/>
            <w:webHidden/>
          </w:rPr>
          <w:fldChar w:fldCharType="end"/>
        </w:r>
      </w:hyperlink>
    </w:p>
    <w:p w14:paraId="56658E3F" w14:textId="679A6D8B" w:rsidR="0041107F" w:rsidRDefault="001C42DA">
      <w:pPr>
        <w:pStyle w:val="TOC2"/>
        <w:rPr>
          <w:rFonts w:asciiTheme="minorHAnsi" w:eastAsiaTheme="minorEastAsia" w:hAnsiTheme="minorHAnsi" w:cstheme="minorBidi"/>
          <w:noProof/>
          <w:sz w:val="22"/>
          <w:szCs w:val="22"/>
          <w:lang w:val="en-US" w:eastAsia="en-US"/>
        </w:rPr>
      </w:pPr>
      <w:hyperlink w:anchor="_Toc25160877" w:history="1">
        <w:r w:rsidR="0041107F" w:rsidRPr="00C92AE6">
          <w:rPr>
            <w:rStyle w:val="Hyperlink"/>
            <w:noProof/>
            <w14:scene3d>
              <w14:camera w14:prst="orthographicFront"/>
              <w14:lightRig w14:rig="threePt" w14:dir="t">
                <w14:rot w14:lat="0" w14:lon="0" w14:rev="0"/>
              </w14:lightRig>
            </w14:scene3d>
          </w:rPr>
          <w:t>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Pre-Requisites to Installation/Upgrade</w:t>
        </w:r>
        <w:r w:rsidR="0041107F">
          <w:rPr>
            <w:noProof/>
            <w:webHidden/>
          </w:rPr>
          <w:tab/>
        </w:r>
        <w:r w:rsidR="0041107F">
          <w:rPr>
            <w:noProof/>
            <w:webHidden/>
          </w:rPr>
          <w:fldChar w:fldCharType="begin"/>
        </w:r>
        <w:r w:rsidR="0041107F">
          <w:rPr>
            <w:noProof/>
            <w:webHidden/>
          </w:rPr>
          <w:instrText xml:space="preserve"> PAGEREF _Toc25160877 \h </w:instrText>
        </w:r>
        <w:r w:rsidR="0041107F">
          <w:rPr>
            <w:noProof/>
            <w:webHidden/>
          </w:rPr>
        </w:r>
        <w:r w:rsidR="0041107F">
          <w:rPr>
            <w:noProof/>
            <w:webHidden/>
          </w:rPr>
          <w:fldChar w:fldCharType="separate"/>
        </w:r>
        <w:r w:rsidR="00C62BD7">
          <w:rPr>
            <w:noProof/>
            <w:webHidden/>
          </w:rPr>
          <w:t>7</w:t>
        </w:r>
        <w:r w:rsidR="0041107F">
          <w:rPr>
            <w:noProof/>
            <w:webHidden/>
          </w:rPr>
          <w:fldChar w:fldCharType="end"/>
        </w:r>
      </w:hyperlink>
    </w:p>
    <w:p w14:paraId="110EFA94" w14:textId="279FB4DA" w:rsidR="0041107F" w:rsidRDefault="001C42DA">
      <w:pPr>
        <w:pStyle w:val="TOC2"/>
        <w:rPr>
          <w:rFonts w:asciiTheme="minorHAnsi" w:eastAsiaTheme="minorEastAsia" w:hAnsiTheme="minorHAnsi" w:cstheme="minorBidi"/>
          <w:noProof/>
          <w:sz w:val="22"/>
          <w:szCs w:val="22"/>
          <w:lang w:val="en-US" w:eastAsia="en-US"/>
        </w:rPr>
      </w:pPr>
      <w:hyperlink w:anchor="_Toc25160878" w:history="1">
        <w:r w:rsidR="0041107F" w:rsidRPr="00C92AE6">
          <w:rPr>
            <w:rStyle w:val="Hyperlink"/>
            <w:noProof/>
            <w14:scene3d>
              <w14:camera w14:prst="orthographicFront"/>
              <w14:lightRig w14:rig="threePt" w14:dir="t">
                <w14:rot w14:lat="0" w14:lon="0" w14:rev="0"/>
              </w14:lightRig>
            </w14:scene3d>
          </w:rPr>
          <w:t>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Software Component Versions</w:t>
        </w:r>
        <w:r w:rsidR="0041107F">
          <w:rPr>
            <w:noProof/>
            <w:webHidden/>
          </w:rPr>
          <w:tab/>
        </w:r>
        <w:r w:rsidR="0041107F">
          <w:rPr>
            <w:noProof/>
            <w:webHidden/>
          </w:rPr>
          <w:fldChar w:fldCharType="begin"/>
        </w:r>
        <w:r w:rsidR="0041107F">
          <w:rPr>
            <w:noProof/>
            <w:webHidden/>
          </w:rPr>
          <w:instrText xml:space="preserve"> PAGEREF _Toc25160878 \h </w:instrText>
        </w:r>
        <w:r w:rsidR="0041107F">
          <w:rPr>
            <w:noProof/>
            <w:webHidden/>
          </w:rPr>
        </w:r>
        <w:r w:rsidR="0041107F">
          <w:rPr>
            <w:noProof/>
            <w:webHidden/>
          </w:rPr>
          <w:fldChar w:fldCharType="separate"/>
        </w:r>
        <w:r w:rsidR="00C62BD7">
          <w:rPr>
            <w:noProof/>
            <w:webHidden/>
          </w:rPr>
          <w:t>8</w:t>
        </w:r>
        <w:r w:rsidR="0041107F">
          <w:rPr>
            <w:noProof/>
            <w:webHidden/>
          </w:rPr>
          <w:fldChar w:fldCharType="end"/>
        </w:r>
      </w:hyperlink>
    </w:p>
    <w:p w14:paraId="06AFC4A1" w14:textId="081D23CE" w:rsidR="0041107F" w:rsidRDefault="001C42DA">
      <w:pPr>
        <w:pStyle w:val="TOC2"/>
        <w:rPr>
          <w:rFonts w:asciiTheme="minorHAnsi" w:eastAsiaTheme="minorEastAsia" w:hAnsiTheme="minorHAnsi" w:cstheme="minorBidi"/>
          <w:noProof/>
          <w:sz w:val="22"/>
          <w:szCs w:val="22"/>
          <w:lang w:val="en-US" w:eastAsia="en-US"/>
        </w:rPr>
      </w:pPr>
      <w:hyperlink w:anchor="_Toc25160879" w:history="1">
        <w:r w:rsidR="0041107F" w:rsidRPr="00C92AE6">
          <w:rPr>
            <w:rStyle w:val="Hyperlink"/>
            <w:noProof/>
            <w14:scene3d>
              <w14:camera w14:prst="orthographicFront"/>
              <w14:lightRig w14:rig="threePt" w14:dir="t">
                <w14:rot w14:lat="0" w14:lon="0" w14:rev="0"/>
              </w14:lightRig>
            </w14:scene3d>
          </w:rPr>
          <w:t>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Oracle Weblogic Server Configuration (Install and Upgrade)</w:t>
        </w:r>
        <w:r w:rsidR="0041107F">
          <w:rPr>
            <w:noProof/>
            <w:webHidden/>
          </w:rPr>
          <w:tab/>
        </w:r>
        <w:r w:rsidR="0041107F">
          <w:rPr>
            <w:noProof/>
            <w:webHidden/>
          </w:rPr>
          <w:fldChar w:fldCharType="begin"/>
        </w:r>
        <w:r w:rsidR="0041107F">
          <w:rPr>
            <w:noProof/>
            <w:webHidden/>
          </w:rPr>
          <w:instrText xml:space="preserve"> PAGEREF _Toc25160879 \h </w:instrText>
        </w:r>
        <w:r w:rsidR="0041107F">
          <w:rPr>
            <w:noProof/>
            <w:webHidden/>
          </w:rPr>
        </w:r>
        <w:r w:rsidR="0041107F">
          <w:rPr>
            <w:noProof/>
            <w:webHidden/>
          </w:rPr>
          <w:fldChar w:fldCharType="separate"/>
        </w:r>
        <w:r w:rsidR="00C62BD7">
          <w:rPr>
            <w:noProof/>
            <w:webHidden/>
          </w:rPr>
          <w:t>8</w:t>
        </w:r>
        <w:r w:rsidR="0041107F">
          <w:rPr>
            <w:noProof/>
            <w:webHidden/>
          </w:rPr>
          <w:fldChar w:fldCharType="end"/>
        </w:r>
      </w:hyperlink>
    </w:p>
    <w:p w14:paraId="20170532" w14:textId="70AF2F7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0" w:history="1">
        <w:r w:rsidR="0041107F" w:rsidRPr="00C92AE6">
          <w:rPr>
            <w:rStyle w:val="Hyperlink"/>
            <w:b/>
            <w:noProof/>
            <w14:scene3d>
              <w14:camera w14:prst="orthographicFront"/>
              <w14:lightRig w14:rig="threePt" w14:dir="t">
                <w14:rot w14:lat="0" w14:lon="0" w14:rev="0"/>
              </w14:lightRig>
            </w14:scene3d>
          </w:rPr>
          <w:t>2.3.1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Deployment of forms and webutil Jar files</w:t>
        </w:r>
        <w:r w:rsidR="0041107F">
          <w:rPr>
            <w:noProof/>
            <w:webHidden/>
          </w:rPr>
          <w:tab/>
        </w:r>
        <w:r w:rsidR="0041107F">
          <w:rPr>
            <w:noProof/>
            <w:webHidden/>
          </w:rPr>
          <w:fldChar w:fldCharType="begin"/>
        </w:r>
        <w:r w:rsidR="0041107F">
          <w:rPr>
            <w:noProof/>
            <w:webHidden/>
          </w:rPr>
          <w:instrText xml:space="preserve"> PAGEREF _Toc25160880 \h </w:instrText>
        </w:r>
        <w:r w:rsidR="0041107F">
          <w:rPr>
            <w:noProof/>
            <w:webHidden/>
          </w:rPr>
        </w:r>
        <w:r w:rsidR="0041107F">
          <w:rPr>
            <w:noProof/>
            <w:webHidden/>
          </w:rPr>
          <w:fldChar w:fldCharType="separate"/>
        </w:r>
        <w:r w:rsidR="00C62BD7">
          <w:rPr>
            <w:noProof/>
            <w:webHidden/>
          </w:rPr>
          <w:t>8</w:t>
        </w:r>
        <w:r w:rsidR="0041107F">
          <w:rPr>
            <w:noProof/>
            <w:webHidden/>
          </w:rPr>
          <w:fldChar w:fldCharType="end"/>
        </w:r>
      </w:hyperlink>
    </w:p>
    <w:p w14:paraId="2E2F0530" w14:textId="65FA8100"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1" w:history="1">
        <w:r w:rsidR="0041107F" w:rsidRPr="00C92AE6">
          <w:rPr>
            <w:rStyle w:val="Hyperlink"/>
            <w:b/>
            <w:noProof/>
            <w14:scene3d>
              <w14:camera w14:prst="orthographicFront"/>
              <w14:lightRig w14:rig="threePt" w14:dir="t">
                <w14:rot w14:lat="0" w14:lon="0" w14:rev="0"/>
              </w14:lightRig>
            </w14:scene3d>
          </w:rPr>
          <w:t>2.3.2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Edit webutiljpi.htm</w:t>
        </w:r>
        <w:r w:rsidR="0041107F">
          <w:rPr>
            <w:noProof/>
            <w:webHidden/>
          </w:rPr>
          <w:tab/>
        </w:r>
        <w:r w:rsidR="0041107F">
          <w:rPr>
            <w:noProof/>
            <w:webHidden/>
          </w:rPr>
          <w:fldChar w:fldCharType="begin"/>
        </w:r>
        <w:r w:rsidR="0041107F">
          <w:rPr>
            <w:noProof/>
            <w:webHidden/>
          </w:rPr>
          <w:instrText xml:space="preserve"> PAGEREF _Toc25160881 \h </w:instrText>
        </w:r>
        <w:r w:rsidR="0041107F">
          <w:rPr>
            <w:noProof/>
            <w:webHidden/>
          </w:rPr>
        </w:r>
        <w:r w:rsidR="0041107F">
          <w:rPr>
            <w:noProof/>
            <w:webHidden/>
          </w:rPr>
          <w:fldChar w:fldCharType="separate"/>
        </w:r>
        <w:r w:rsidR="00C62BD7">
          <w:rPr>
            <w:noProof/>
            <w:webHidden/>
          </w:rPr>
          <w:t>10</w:t>
        </w:r>
        <w:r w:rsidR="0041107F">
          <w:rPr>
            <w:noProof/>
            <w:webHidden/>
          </w:rPr>
          <w:fldChar w:fldCharType="end"/>
        </w:r>
      </w:hyperlink>
    </w:p>
    <w:p w14:paraId="5CE6DADA" w14:textId="1E8907C3"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2" w:history="1">
        <w:r w:rsidR="0041107F" w:rsidRPr="00C92AE6">
          <w:rPr>
            <w:rStyle w:val="Hyperlink"/>
            <w:b/>
            <w:noProof/>
            <w14:scene3d>
              <w14:camera w14:prst="orthographicFront"/>
              <w14:lightRig w14:rig="threePt" w14:dir="t">
                <w14:rot w14:lat="0" w14:lon="0" w14:rev="0"/>
              </w14:lightRig>
            </w14:scene3d>
          </w:rPr>
          <w:t>2.3.3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Configure the Forms Service to use WebUtil</w:t>
        </w:r>
        <w:r w:rsidR="0041107F">
          <w:rPr>
            <w:noProof/>
            <w:webHidden/>
          </w:rPr>
          <w:tab/>
        </w:r>
        <w:r w:rsidR="0041107F">
          <w:rPr>
            <w:noProof/>
            <w:webHidden/>
          </w:rPr>
          <w:fldChar w:fldCharType="begin"/>
        </w:r>
        <w:r w:rsidR="0041107F">
          <w:rPr>
            <w:noProof/>
            <w:webHidden/>
          </w:rPr>
          <w:instrText xml:space="preserve"> PAGEREF _Toc25160882 \h </w:instrText>
        </w:r>
        <w:r w:rsidR="0041107F">
          <w:rPr>
            <w:noProof/>
            <w:webHidden/>
          </w:rPr>
        </w:r>
        <w:r w:rsidR="0041107F">
          <w:rPr>
            <w:noProof/>
            <w:webHidden/>
          </w:rPr>
          <w:fldChar w:fldCharType="separate"/>
        </w:r>
        <w:r w:rsidR="00C62BD7">
          <w:rPr>
            <w:noProof/>
            <w:webHidden/>
          </w:rPr>
          <w:t>13</w:t>
        </w:r>
        <w:r w:rsidR="0041107F">
          <w:rPr>
            <w:noProof/>
            <w:webHidden/>
          </w:rPr>
          <w:fldChar w:fldCharType="end"/>
        </w:r>
      </w:hyperlink>
    </w:p>
    <w:p w14:paraId="1F66C3ED" w14:textId="13CBDA2C"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3" w:history="1">
        <w:r w:rsidR="0041107F" w:rsidRPr="00C92AE6">
          <w:rPr>
            <w:rStyle w:val="Hyperlink"/>
            <w:b/>
            <w:noProof/>
            <w14:scene3d>
              <w14:camera w14:prst="orthographicFront"/>
              <w14:lightRig w14:rig="threePt" w14:dir="t">
                <w14:rot w14:lat="0" w14:lon="0" w14:rev="0"/>
              </w14:lightRig>
            </w14:scene3d>
          </w:rPr>
          <w:t>2.3.4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Configure the WebUtil</w:t>
        </w:r>
        <w:r w:rsidR="0041107F">
          <w:rPr>
            <w:noProof/>
            <w:webHidden/>
          </w:rPr>
          <w:tab/>
        </w:r>
        <w:r w:rsidR="0041107F">
          <w:rPr>
            <w:noProof/>
            <w:webHidden/>
          </w:rPr>
          <w:fldChar w:fldCharType="begin"/>
        </w:r>
        <w:r w:rsidR="0041107F">
          <w:rPr>
            <w:noProof/>
            <w:webHidden/>
          </w:rPr>
          <w:instrText xml:space="preserve"> PAGEREF _Toc25160883 \h </w:instrText>
        </w:r>
        <w:r w:rsidR="0041107F">
          <w:rPr>
            <w:noProof/>
            <w:webHidden/>
          </w:rPr>
        </w:r>
        <w:r w:rsidR="0041107F">
          <w:rPr>
            <w:noProof/>
            <w:webHidden/>
          </w:rPr>
          <w:fldChar w:fldCharType="separate"/>
        </w:r>
        <w:r w:rsidR="00C62BD7">
          <w:rPr>
            <w:noProof/>
            <w:webHidden/>
          </w:rPr>
          <w:t>14</w:t>
        </w:r>
        <w:r w:rsidR="0041107F">
          <w:rPr>
            <w:noProof/>
            <w:webHidden/>
          </w:rPr>
          <w:fldChar w:fldCharType="end"/>
        </w:r>
      </w:hyperlink>
    </w:p>
    <w:p w14:paraId="44770FB3" w14:textId="005F7CBD"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4" w:history="1">
        <w:r w:rsidR="0041107F" w:rsidRPr="00C92AE6">
          <w:rPr>
            <w:rStyle w:val="Hyperlink"/>
            <w:b/>
            <w:noProof/>
            <w14:scene3d>
              <w14:camera w14:prst="orthographicFront"/>
              <w14:lightRig w14:rig="threePt" w14:dir="t">
                <w14:rot w14:lat="0" w14:lon="0" w14:rev="0"/>
              </w14:lightRig>
            </w14:scene3d>
          </w:rPr>
          <w:t>2.3.5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Forms startup</w:t>
        </w:r>
        <w:r w:rsidR="0041107F">
          <w:rPr>
            <w:noProof/>
            <w:webHidden/>
          </w:rPr>
          <w:tab/>
        </w:r>
        <w:r w:rsidR="0041107F">
          <w:rPr>
            <w:noProof/>
            <w:webHidden/>
          </w:rPr>
          <w:fldChar w:fldCharType="begin"/>
        </w:r>
        <w:r w:rsidR="0041107F">
          <w:rPr>
            <w:noProof/>
            <w:webHidden/>
          </w:rPr>
          <w:instrText xml:space="preserve"> PAGEREF _Toc25160884 \h </w:instrText>
        </w:r>
        <w:r w:rsidR="0041107F">
          <w:rPr>
            <w:noProof/>
            <w:webHidden/>
          </w:rPr>
        </w:r>
        <w:r w:rsidR="0041107F">
          <w:rPr>
            <w:noProof/>
            <w:webHidden/>
          </w:rPr>
          <w:fldChar w:fldCharType="separate"/>
        </w:r>
        <w:r w:rsidR="00C62BD7">
          <w:rPr>
            <w:noProof/>
            <w:webHidden/>
          </w:rPr>
          <w:t>15</w:t>
        </w:r>
        <w:r w:rsidR="0041107F">
          <w:rPr>
            <w:noProof/>
            <w:webHidden/>
          </w:rPr>
          <w:fldChar w:fldCharType="end"/>
        </w:r>
      </w:hyperlink>
    </w:p>
    <w:p w14:paraId="26A20D23" w14:textId="5F69E2FB"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885" w:history="1">
        <w:r w:rsidR="0041107F" w:rsidRPr="00C92AE6">
          <w:rPr>
            <w:rStyle w:val="Hyperlink"/>
            <w:noProof/>
          </w:rPr>
          <w:t>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Network Manager</w:t>
        </w:r>
        <w:r w:rsidR="0041107F">
          <w:rPr>
            <w:noProof/>
            <w:webHidden/>
          </w:rPr>
          <w:tab/>
        </w:r>
        <w:r w:rsidR="0041107F">
          <w:rPr>
            <w:noProof/>
            <w:webHidden/>
          </w:rPr>
          <w:fldChar w:fldCharType="begin"/>
        </w:r>
        <w:r w:rsidR="0041107F">
          <w:rPr>
            <w:noProof/>
            <w:webHidden/>
          </w:rPr>
          <w:instrText xml:space="preserve"> PAGEREF _Toc25160885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31DEB9A7" w14:textId="2D938A28" w:rsidR="0041107F" w:rsidRDefault="001C42DA">
      <w:pPr>
        <w:pStyle w:val="TOC2"/>
        <w:rPr>
          <w:rFonts w:asciiTheme="minorHAnsi" w:eastAsiaTheme="minorEastAsia" w:hAnsiTheme="minorHAnsi" w:cstheme="minorBidi"/>
          <w:noProof/>
          <w:sz w:val="22"/>
          <w:szCs w:val="22"/>
          <w:lang w:val="en-US" w:eastAsia="en-US"/>
        </w:rPr>
      </w:pPr>
      <w:hyperlink w:anchor="_Toc25160886" w:history="1">
        <w:r w:rsidR="0041107F" w:rsidRPr="00C92AE6">
          <w:rPr>
            <w:rStyle w:val="Hyperlink"/>
            <w:noProof/>
            <w14:scene3d>
              <w14:camera w14:prst="orthographicFront"/>
              <w14:lightRig w14:rig="threePt" w14:dir="t">
                <w14:rot w14:lat="0" w14:lon="0" w14:rev="0"/>
              </w14:lightRig>
            </w14:scene3d>
          </w:rPr>
          <w:t>3.1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Network Manager Software files</w:t>
        </w:r>
        <w:r w:rsidR="0041107F">
          <w:rPr>
            <w:noProof/>
            <w:webHidden/>
          </w:rPr>
          <w:tab/>
        </w:r>
        <w:r w:rsidR="0041107F">
          <w:rPr>
            <w:noProof/>
            <w:webHidden/>
          </w:rPr>
          <w:fldChar w:fldCharType="begin"/>
        </w:r>
        <w:r w:rsidR="0041107F">
          <w:rPr>
            <w:noProof/>
            <w:webHidden/>
          </w:rPr>
          <w:instrText xml:space="preserve"> PAGEREF _Toc25160886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48850F83" w14:textId="6541C846"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7" w:history="1">
        <w:r w:rsidR="0041107F" w:rsidRPr="00C92AE6">
          <w:rPr>
            <w:rStyle w:val="Hyperlink"/>
            <w:b/>
            <w:noProof/>
            <w14:scene3d>
              <w14:camera w14:prst="orthographicFront"/>
              <w14:lightRig w14:rig="threePt" w14:dir="t">
                <w14:rot w14:lat="0" w14:lon="0" w14:rev="0"/>
              </w14:lightRig>
            </w14:scene3d>
          </w:rPr>
          <w:t>3.1.1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_Toc25160887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33B0F83F" w14:textId="34733899" w:rsidR="0041107F" w:rsidRDefault="001C42DA">
      <w:pPr>
        <w:pStyle w:val="TOC2"/>
        <w:rPr>
          <w:rFonts w:asciiTheme="minorHAnsi" w:eastAsiaTheme="minorEastAsia" w:hAnsiTheme="minorHAnsi" w:cstheme="minorBidi"/>
          <w:noProof/>
          <w:sz w:val="22"/>
          <w:szCs w:val="22"/>
          <w:lang w:val="en-US" w:eastAsia="en-US"/>
        </w:rPr>
      </w:pPr>
      <w:hyperlink w:anchor="_Toc25160888" w:history="1">
        <w:r w:rsidR="0041107F" w:rsidRPr="00C92AE6">
          <w:rPr>
            <w:rStyle w:val="Hyperlink"/>
            <w:noProof/>
            <w14:scene3d>
              <w14:camera w14:prst="orthographicFront"/>
              <w14:lightRig w14:rig="threePt" w14:dir="t">
                <w14:rot w14:lat="0" w14:lon="0" w14:rev="0"/>
              </w14:lightRig>
            </w14:scene3d>
          </w:rPr>
          <w:t>3.2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Network Manager DB Server Install/Upgrade</w:t>
        </w:r>
        <w:r w:rsidR="0041107F">
          <w:rPr>
            <w:noProof/>
            <w:webHidden/>
          </w:rPr>
          <w:tab/>
        </w:r>
        <w:r w:rsidR="0041107F">
          <w:rPr>
            <w:noProof/>
            <w:webHidden/>
          </w:rPr>
          <w:fldChar w:fldCharType="begin"/>
        </w:r>
        <w:r w:rsidR="0041107F">
          <w:rPr>
            <w:noProof/>
            <w:webHidden/>
          </w:rPr>
          <w:instrText xml:space="preserve"> PAGEREF _Toc25160888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273052B1" w14:textId="4DF97DF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89" w:history="1">
        <w:r w:rsidR="0041107F" w:rsidRPr="00C92AE6">
          <w:rPr>
            <w:rStyle w:val="Hyperlink"/>
            <w:b/>
            <w:noProof/>
            <w14:scene3d>
              <w14:camera w14:prst="orthographicFront"/>
              <w14:lightRig w14:rig="threePt" w14:dir="t">
                <w14:rot w14:lat="0" w14:lon="0" w14:rev="0"/>
              </w14:lightRig>
            </w14:scene3d>
          </w:rPr>
          <w:t>3.2.1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Before you start</w:t>
        </w:r>
        <w:r w:rsidR="0041107F">
          <w:rPr>
            <w:noProof/>
            <w:webHidden/>
          </w:rPr>
          <w:tab/>
        </w:r>
        <w:r w:rsidR="0041107F">
          <w:rPr>
            <w:noProof/>
            <w:webHidden/>
          </w:rPr>
          <w:fldChar w:fldCharType="begin"/>
        </w:r>
        <w:r w:rsidR="0041107F">
          <w:rPr>
            <w:noProof/>
            <w:webHidden/>
          </w:rPr>
          <w:instrText xml:space="preserve"> PAGEREF _Toc25160889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03E126EC" w14:textId="04FFA20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0" w:history="1">
        <w:r w:rsidR="0041107F" w:rsidRPr="00C92AE6">
          <w:rPr>
            <w:rStyle w:val="Hyperlink"/>
            <w:b/>
            <w:noProof/>
            <w14:scene3d>
              <w14:camera w14:prst="orthographicFront"/>
              <w14:lightRig w14:rig="threePt" w14:dir="t">
                <w14:rot w14:lat="0" w14:lon="0" w14:rev="0"/>
              </w14:lightRig>
            </w14:scene3d>
          </w:rPr>
          <w:t>3.2.2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Typical problems that you may encounter</w:t>
        </w:r>
        <w:r w:rsidR="0041107F">
          <w:rPr>
            <w:noProof/>
            <w:webHidden/>
          </w:rPr>
          <w:tab/>
        </w:r>
        <w:r w:rsidR="0041107F">
          <w:rPr>
            <w:noProof/>
            <w:webHidden/>
          </w:rPr>
          <w:fldChar w:fldCharType="begin"/>
        </w:r>
        <w:r w:rsidR="0041107F">
          <w:rPr>
            <w:noProof/>
            <w:webHidden/>
          </w:rPr>
          <w:instrText xml:space="preserve"> PAGEREF _Toc25160890 \h </w:instrText>
        </w:r>
        <w:r w:rsidR="0041107F">
          <w:rPr>
            <w:noProof/>
            <w:webHidden/>
          </w:rPr>
        </w:r>
        <w:r w:rsidR="0041107F">
          <w:rPr>
            <w:noProof/>
            <w:webHidden/>
          </w:rPr>
          <w:fldChar w:fldCharType="separate"/>
        </w:r>
        <w:r w:rsidR="00C62BD7">
          <w:rPr>
            <w:noProof/>
            <w:webHidden/>
          </w:rPr>
          <w:t>16</w:t>
        </w:r>
        <w:r w:rsidR="0041107F">
          <w:rPr>
            <w:noProof/>
            <w:webHidden/>
          </w:rPr>
          <w:fldChar w:fldCharType="end"/>
        </w:r>
      </w:hyperlink>
    </w:p>
    <w:p w14:paraId="6F9EDE4F" w14:textId="127D216E"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1" w:history="1">
        <w:r w:rsidR="0041107F" w:rsidRPr="00C92AE6">
          <w:rPr>
            <w:rStyle w:val="Hyperlink"/>
            <w:b/>
            <w:noProof/>
            <w14:scene3d>
              <w14:camera w14:prst="orthographicFront"/>
              <w14:lightRig w14:rig="threePt" w14:dir="t">
                <w14:rot w14:lat="0" w14:lon="0" w14:rev="0"/>
              </w14:lightRig>
            </w14:scene3d>
          </w:rPr>
          <w:t>3.2.3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Highways Owner Account Creation (Install Only)</w:t>
        </w:r>
        <w:r w:rsidR="0041107F">
          <w:rPr>
            <w:noProof/>
            <w:webHidden/>
          </w:rPr>
          <w:tab/>
        </w:r>
        <w:r w:rsidR="0041107F">
          <w:rPr>
            <w:noProof/>
            <w:webHidden/>
          </w:rPr>
          <w:fldChar w:fldCharType="begin"/>
        </w:r>
        <w:r w:rsidR="0041107F">
          <w:rPr>
            <w:noProof/>
            <w:webHidden/>
          </w:rPr>
          <w:instrText xml:space="preserve"> PAGEREF _Toc25160891 \h </w:instrText>
        </w:r>
        <w:r w:rsidR="0041107F">
          <w:rPr>
            <w:noProof/>
            <w:webHidden/>
          </w:rPr>
        </w:r>
        <w:r w:rsidR="0041107F">
          <w:rPr>
            <w:noProof/>
            <w:webHidden/>
          </w:rPr>
          <w:fldChar w:fldCharType="separate"/>
        </w:r>
        <w:r w:rsidR="00C62BD7">
          <w:rPr>
            <w:noProof/>
            <w:webHidden/>
          </w:rPr>
          <w:t>17</w:t>
        </w:r>
        <w:r w:rsidR="0041107F">
          <w:rPr>
            <w:noProof/>
            <w:webHidden/>
          </w:rPr>
          <w:fldChar w:fldCharType="end"/>
        </w:r>
      </w:hyperlink>
    </w:p>
    <w:p w14:paraId="3CC36DD7" w14:textId="4F89C822"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2" w:history="1">
        <w:r w:rsidR="0041107F" w:rsidRPr="00C92AE6">
          <w:rPr>
            <w:rStyle w:val="Hyperlink"/>
            <w:b/>
            <w:noProof/>
            <w14:scene3d>
              <w14:camera w14:prst="orthographicFront"/>
              <w14:lightRig w14:rig="threePt" w14:dir="t">
                <w14:rot w14:lat="0" w14:lon="0" w14:rev="0"/>
              </w14:lightRig>
            </w14:scene3d>
          </w:rPr>
          <w:t>3.2.4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Core User and Objects (Install Only)</w:t>
        </w:r>
        <w:r w:rsidR="0041107F">
          <w:rPr>
            <w:noProof/>
            <w:webHidden/>
          </w:rPr>
          <w:tab/>
        </w:r>
        <w:r w:rsidR="0041107F">
          <w:rPr>
            <w:noProof/>
            <w:webHidden/>
          </w:rPr>
          <w:fldChar w:fldCharType="begin"/>
        </w:r>
        <w:r w:rsidR="0041107F">
          <w:rPr>
            <w:noProof/>
            <w:webHidden/>
          </w:rPr>
          <w:instrText xml:space="preserve"> PAGEREF _Toc25160892 \h </w:instrText>
        </w:r>
        <w:r w:rsidR="0041107F">
          <w:rPr>
            <w:noProof/>
            <w:webHidden/>
          </w:rPr>
        </w:r>
        <w:r w:rsidR="0041107F">
          <w:rPr>
            <w:noProof/>
            <w:webHidden/>
          </w:rPr>
          <w:fldChar w:fldCharType="separate"/>
        </w:r>
        <w:r w:rsidR="00C62BD7">
          <w:rPr>
            <w:noProof/>
            <w:webHidden/>
          </w:rPr>
          <w:t>18</w:t>
        </w:r>
        <w:r w:rsidR="0041107F">
          <w:rPr>
            <w:noProof/>
            <w:webHidden/>
          </w:rPr>
          <w:fldChar w:fldCharType="end"/>
        </w:r>
      </w:hyperlink>
    </w:p>
    <w:p w14:paraId="3059B5BC" w14:textId="7F58101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3" w:history="1">
        <w:r w:rsidR="0041107F" w:rsidRPr="00C92AE6">
          <w:rPr>
            <w:rStyle w:val="Hyperlink"/>
            <w:b/>
            <w:noProof/>
            <w14:scene3d>
              <w14:camera w14:prst="orthographicFront"/>
              <w14:lightRig w14:rig="threePt" w14:dir="t">
                <w14:rot w14:lat="0" w14:lon="0" w14:rev="0"/>
              </w14:lightRig>
            </w14:scene3d>
          </w:rPr>
          <w:t>3.2.5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Network Manager</w:t>
        </w:r>
        <w:r w:rsidR="0041107F">
          <w:rPr>
            <w:noProof/>
            <w:webHidden/>
          </w:rPr>
          <w:tab/>
        </w:r>
        <w:r w:rsidR="0041107F">
          <w:rPr>
            <w:noProof/>
            <w:webHidden/>
          </w:rPr>
          <w:fldChar w:fldCharType="begin"/>
        </w:r>
        <w:r w:rsidR="0041107F">
          <w:rPr>
            <w:noProof/>
            <w:webHidden/>
          </w:rPr>
          <w:instrText xml:space="preserve"> PAGEREF _Toc25160893 \h </w:instrText>
        </w:r>
        <w:r w:rsidR="0041107F">
          <w:rPr>
            <w:noProof/>
            <w:webHidden/>
          </w:rPr>
        </w:r>
        <w:r w:rsidR="0041107F">
          <w:rPr>
            <w:noProof/>
            <w:webHidden/>
          </w:rPr>
          <w:fldChar w:fldCharType="separate"/>
        </w:r>
        <w:r w:rsidR="00C62BD7">
          <w:rPr>
            <w:noProof/>
            <w:webHidden/>
          </w:rPr>
          <w:t>19</w:t>
        </w:r>
        <w:r w:rsidR="0041107F">
          <w:rPr>
            <w:noProof/>
            <w:webHidden/>
          </w:rPr>
          <w:fldChar w:fldCharType="end"/>
        </w:r>
      </w:hyperlink>
    </w:p>
    <w:p w14:paraId="7C9DC4F6" w14:textId="4E55D83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4" w:history="1">
        <w:r w:rsidR="0041107F" w:rsidRPr="00C92AE6">
          <w:rPr>
            <w:rStyle w:val="Hyperlink"/>
            <w:b/>
            <w:noProof/>
            <w14:scene3d>
              <w14:camera w14:prst="orthographicFront"/>
              <w14:lightRig w14:rig="threePt" w14:dir="t">
                <w14:rot w14:lat="0" w14:lon="0" w14:rev="0"/>
              </w14:lightRig>
            </w14:scene3d>
          </w:rPr>
          <w:t>3.2.6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Network Manager</w:t>
        </w:r>
        <w:r w:rsidR="0041107F">
          <w:rPr>
            <w:noProof/>
            <w:webHidden/>
          </w:rPr>
          <w:tab/>
        </w:r>
        <w:r w:rsidR="0041107F">
          <w:rPr>
            <w:noProof/>
            <w:webHidden/>
          </w:rPr>
          <w:fldChar w:fldCharType="begin"/>
        </w:r>
        <w:r w:rsidR="0041107F">
          <w:rPr>
            <w:noProof/>
            <w:webHidden/>
          </w:rPr>
          <w:instrText xml:space="preserve"> PAGEREF _Toc25160894 \h </w:instrText>
        </w:r>
        <w:r w:rsidR="0041107F">
          <w:rPr>
            <w:noProof/>
            <w:webHidden/>
          </w:rPr>
        </w:r>
        <w:r w:rsidR="0041107F">
          <w:rPr>
            <w:noProof/>
            <w:webHidden/>
          </w:rPr>
          <w:fldChar w:fldCharType="separate"/>
        </w:r>
        <w:r w:rsidR="00C62BD7">
          <w:rPr>
            <w:noProof/>
            <w:webHidden/>
          </w:rPr>
          <w:t>23</w:t>
        </w:r>
        <w:r w:rsidR="0041107F">
          <w:rPr>
            <w:noProof/>
            <w:webHidden/>
          </w:rPr>
          <w:fldChar w:fldCharType="end"/>
        </w:r>
      </w:hyperlink>
    </w:p>
    <w:p w14:paraId="4B99FF23" w14:textId="20209A4E"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5" w:history="1">
        <w:r w:rsidR="0041107F" w:rsidRPr="00C92AE6">
          <w:rPr>
            <w:rStyle w:val="Hyperlink"/>
            <w:b/>
            <w:noProof/>
            <w14:scene3d>
              <w14:camera w14:prst="orthographicFront"/>
              <w14:lightRig w14:rig="threePt" w14:dir="t">
                <w14:rot w14:lat="0" w14:lon="0" w14:rev="0"/>
              </w14:lightRig>
            </w14:scene3d>
          </w:rPr>
          <w:t>3.2.7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Mandatory Configuration (Post Install and Upgrade)</w:t>
        </w:r>
        <w:r w:rsidR="0041107F">
          <w:rPr>
            <w:noProof/>
            <w:webHidden/>
          </w:rPr>
          <w:tab/>
        </w:r>
        <w:r w:rsidR="0041107F">
          <w:rPr>
            <w:noProof/>
            <w:webHidden/>
          </w:rPr>
          <w:fldChar w:fldCharType="begin"/>
        </w:r>
        <w:r w:rsidR="0041107F">
          <w:rPr>
            <w:noProof/>
            <w:webHidden/>
          </w:rPr>
          <w:instrText xml:space="preserve"> PAGEREF _Toc25160895 \h </w:instrText>
        </w:r>
        <w:r w:rsidR="0041107F">
          <w:rPr>
            <w:noProof/>
            <w:webHidden/>
          </w:rPr>
        </w:r>
        <w:r w:rsidR="0041107F">
          <w:rPr>
            <w:noProof/>
            <w:webHidden/>
          </w:rPr>
          <w:fldChar w:fldCharType="separate"/>
        </w:r>
        <w:r w:rsidR="00C62BD7">
          <w:rPr>
            <w:noProof/>
            <w:webHidden/>
          </w:rPr>
          <w:t>25</w:t>
        </w:r>
        <w:r w:rsidR="0041107F">
          <w:rPr>
            <w:noProof/>
            <w:webHidden/>
          </w:rPr>
          <w:fldChar w:fldCharType="end"/>
        </w:r>
      </w:hyperlink>
    </w:p>
    <w:p w14:paraId="6DDDBF99" w14:textId="442A110B"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6" w:history="1">
        <w:r w:rsidR="0041107F" w:rsidRPr="00C92AE6">
          <w:rPr>
            <w:rStyle w:val="Hyperlink"/>
            <w:b/>
            <w:noProof/>
            <w14:scene3d>
              <w14:camera w14:prst="orthographicFront"/>
              <w14:lightRig w14:rig="threePt" w14:dir="t">
                <w14:rot w14:lat="0" w14:lon="0" w14:rev="0"/>
              </w14:lightRig>
            </w14:scene3d>
          </w:rPr>
          <w:t>3.2.8</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EXOR_JPG.JAR (Post Install and Upgrade)</w:t>
        </w:r>
        <w:r w:rsidR="0041107F">
          <w:rPr>
            <w:noProof/>
            <w:webHidden/>
          </w:rPr>
          <w:tab/>
        </w:r>
        <w:r w:rsidR="0041107F">
          <w:rPr>
            <w:noProof/>
            <w:webHidden/>
          </w:rPr>
          <w:fldChar w:fldCharType="begin"/>
        </w:r>
        <w:r w:rsidR="0041107F">
          <w:rPr>
            <w:noProof/>
            <w:webHidden/>
          </w:rPr>
          <w:instrText xml:space="preserve"> PAGEREF _Toc25160896 \h </w:instrText>
        </w:r>
        <w:r w:rsidR="0041107F">
          <w:rPr>
            <w:noProof/>
            <w:webHidden/>
          </w:rPr>
        </w:r>
        <w:r w:rsidR="0041107F">
          <w:rPr>
            <w:noProof/>
            <w:webHidden/>
          </w:rPr>
          <w:fldChar w:fldCharType="separate"/>
        </w:r>
        <w:r w:rsidR="00C62BD7">
          <w:rPr>
            <w:noProof/>
            <w:webHidden/>
          </w:rPr>
          <w:t>25</w:t>
        </w:r>
        <w:r w:rsidR="0041107F">
          <w:rPr>
            <w:noProof/>
            <w:webHidden/>
          </w:rPr>
          <w:fldChar w:fldCharType="end"/>
        </w:r>
      </w:hyperlink>
    </w:p>
    <w:p w14:paraId="6F0C4146" w14:textId="590D5D5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897" w:history="1">
        <w:r w:rsidR="0041107F" w:rsidRPr="00C92AE6">
          <w:rPr>
            <w:rStyle w:val="Hyperlink"/>
            <w:b/>
            <w:noProof/>
            <w14:scene3d>
              <w14:camera w14:prst="orthographicFront"/>
              <w14:lightRig w14:rig="threePt" w14:dir="t">
                <w14:rot w14:lat="0" w14:lon="0" w14:rev="0"/>
              </w14:lightRig>
            </w14:scene3d>
          </w:rPr>
          <w:t>3.2.9</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Process Framework (Post Install and Upgrade)</w:t>
        </w:r>
        <w:r w:rsidR="0041107F">
          <w:rPr>
            <w:noProof/>
            <w:webHidden/>
          </w:rPr>
          <w:tab/>
        </w:r>
        <w:r w:rsidR="0041107F">
          <w:rPr>
            <w:noProof/>
            <w:webHidden/>
          </w:rPr>
          <w:fldChar w:fldCharType="begin"/>
        </w:r>
        <w:r w:rsidR="0041107F">
          <w:rPr>
            <w:noProof/>
            <w:webHidden/>
          </w:rPr>
          <w:instrText xml:space="preserve"> PAGEREF _Toc25160897 \h </w:instrText>
        </w:r>
        <w:r w:rsidR="0041107F">
          <w:rPr>
            <w:noProof/>
            <w:webHidden/>
          </w:rPr>
        </w:r>
        <w:r w:rsidR="0041107F">
          <w:rPr>
            <w:noProof/>
            <w:webHidden/>
          </w:rPr>
          <w:fldChar w:fldCharType="separate"/>
        </w:r>
        <w:r w:rsidR="00C62BD7">
          <w:rPr>
            <w:noProof/>
            <w:webHidden/>
          </w:rPr>
          <w:t>25</w:t>
        </w:r>
        <w:r w:rsidR="0041107F">
          <w:rPr>
            <w:noProof/>
            <w:webHidden/>
          </w:rPr>
          <w:fldChar w:fldCharType="end"/>
        </w:r>
      </w:hyperlink>
    </w:p>
    <w:p w14:paraId="4430FB76" w14:textId="7EAACF05"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898" w:history="1">
        <w:r w:rsidR="0041107F" w:rsidRPr="00C92AE6">
          <w:rPr>
            <w:rStyle w:val="Hyperlink"/>
            <w:b/>
            <w:noProof/>
            <w14:scene3d>
              <w14:camera w14:prst="orthographicFront"/>
              <w14:lightRig w14:rig="threePt" w14:dir="t">
                <w14:rot w14:lat="0" w14:lon="0" w14:rev="0"/>
              </w14:lightRig>
            </w14:scene3d>
          </w:rPr>
          <w:t>3.2.10</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Jobs (Post Install and Upgrade)</w:t>
        </w:r>
        <w:r w:rsidR="0041107F">
          <w:rPr>
            <w:noProof/>
            <w:webHidden/>
          </w:rPr>
          <w:tab/>
        </w:r>
        <w:r w:rsidR="0041107F">
          <w:rPr>
            <w:noProof/>
            <w:webHidden/>
          </w:rPr>
          <w:fldChar w:fldCharType="begin"/>
        </w:r>
        <w:r w:rsidR="0041107F">
          <w:rPr>
            <w:noProof/>
            <w:webHidden/>
          </w:rPr>
          <w:instrText xml:space="preserve"> PAGEREF _Toc25160898 \h </w:instrText>
        </w:r>
        <w:r w:rsidR="0041107F">
          <w:rPr>
            <w:noProof/>
            <w:webHidden/>
          </w:rPr>
        </w:r>
        <w:r w:rsidR="0041107F">
          <w:rPr>
            <w:noProof/>
            <w:webHidden/>
          </w:rPr>
          <w:fldChar w:fldCharType="separate"/>
        </w:r>
        <w:r w:rsidR="00C62BD7">
          <w:rPr>
            <w:noProof/>
            <w:webHidden/>
          </w:rPr>
          <w:t>26</w:t>
        </w:r>
        <w:r w:rsidR="0041107F">
          <w:rPr>
            <w:noProof/>
            <w:webHidden/>
          </w:rPr>
          <w:fldChar w:fldCharType="end"/>
        </w:r>
      </w:hyperlink>
    </w:p>
    <w:p w14:paraId="262BC066" w14:textId="7A6D4DB2"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899" w:history="1">
        <w:r w:rsidR="0041107F" w:rsidRPr="00C92AE6">
          <w:rPr>
            <w:rStyle w:val="Hyperlink"/>
            <w:b/>
            <w:noProof/>
            <w14:scene3d>
              <w14:camera w14:prst="orthographicFront"/>
              <w14:lightRig w14:rig="threePt" w14:dir="t">
                <w14:rot w14:lat="0" w14:lon="0" w14:rev="0"/>
              </w14:lightRig>
            </w14:scene3d>
          </w:rPr>
          <w:t>3.2.11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Spatial Configuration (Post Install and Upgrade)</w:t>
        </w:r>
        <w:r w:rsidR="0041107F">
          <w:rPr>
            <w:noProof/>
            <w:webHidden/>
          </w:rPr>
          <w:tab/>
        </w:r>
        <w:r w:rsidR="0041107F">
          <w:rPr>
            <w:noProof/>
            <w:webHidden/>
          </w:rPr>
          <w:fldChar w:fldCharType="begin"/>
        </w:r>
        <w:r w:rsidR="0041107F">
          <w:rPr>
            <w:noProof/>
            <w:webHidden/>
          </w:rPr>
          <w:instrText xml:space="preserve"> PAGEREF _Toc25160899 \h </w:instrText>
        </w:r>
        <w:r w:rsidR="0041107F">
          <w:rPr>
            <w:noProof/>
            <w:webHidden/>
          </w:rPr>
        </w:r>
        <w:r w:rsidR="0041107F">
          <w:rPr>
            <w:noProof/>
            <w:webHidden/>
          </w:rPr>
          <w:fldChar w:fldCharType="separate"/>
        </w:r>
        <w:r w:rsidR="00C62BD7">
          <w:rPr>
            <w:noProof/>
            <w:webHidden/>
          </w:rPr>
          <w:t>26</w:t>
        </w:r>
        <w:r w:rsidR="0041107F">
          <w:rPr>
            <w:noProof/>
            <w:webHidden/>
          </w:rPr>
          <w:fldChar w:fldCharType="end"/>
        </w:r>
      </w:hyperlink>
    </w:p>
    <w:p w14:paraId="7780DD6C" w14:textId="21A47D92"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00" w:history="1">
        <w:r w:rsidR="0041107F" w:rsidRPr="00C92AE6">
          <w:rPr>
            <w:rStyle w:val="Hyperlink"/>
            <w:b/>
            <w:noProof/>
            <w14:scene3d>
              <w14:camera w14:prst="orthographicFront"/>
              <w14:lightRig w14:rig="threePt" w14:dir="t">
                <w14:rot w14:lat="0" w14:lon="0" w14:rev="0"/>
              </w14:lightRig>
            </w14:scene3d>
          </w:rPr>
          <w:t>3.2.12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Doc Bundle Loader (Post Install and Upgrade)</w:t>
        </w:r>
        <w:r w:rsidR="0041107F">
          <w:rPr>
            <w:noProof/>
            <w:webHidden/>
          </w:rPr>
          <w:tab/>
        </w:r>
        <w:r w:rsidR="0041107F">
          <w:rPr>
            <w:noProof/>
            <w:webHidden/>
          </w:rPr>
          <w:fldChar w:fldCharType="begin"/>
        </w:r>
        <w:r w:rsidR="0041107F">
          <w:rPr>
            <w:noProof/>
            <w:webHidden/>
          </w:rPr>
          <w:instrText xml:space="preserve"> PAGEREF _Toc25160900 \h </w:instrText>
        </w:r>
        <w:r w:rsidR="0041107F">
          <w:rPr>
            <w:noProof/>
            <w:webHidden/>
          </w:rPr>
        </w:r>
        <w:r w:rsidR="0041107F">
          <w:rPr>
            <w:noProof/>
            <w:webHidden/>
          </w:rPr>
          <w:fldChar w:fldCharType="separate"/>
        </w:r>
        <w:r w:rsidR="00C62BD7">
          <w:rPr>
            <w:noProof/>
            <w:webHidden/>
          </w:rPr>
          <w:t>26</w:t>
        </w:r>
        <w:r w:rsidR="0041107F">
          <w:rPr>
            <w:noProof/>
            <w:webHidden/>
          </w:rPr>
          <w:fldChar w:fldCharType="end"/>
        </w:r>
      </w:hyperlink>
    </w:p>
    <w:p w14:paraId="25BB664E" w14:textId="3620223D"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01" w:history="1">
        <w:r w:rsidR="0041107F" w:rsidRPr="00C92AE6">
          <w:rPr>
            <w:rStyle w:val="Hyperlink"/>
            <w:b/>
            <w:noProof/>
            <w14:scene3d>
              <w14:camera w14:prst="orthographicFront"/>
              <w14:lightRig w14:rig="threePt" w14:dir="t">
                <w14:rot w14:lat="0" w14:lon="0" w14:rev="0"/>
              </w14:lightRig>
            </w14:scene3d>
          </w:rPr>
          <w:t>3.2.13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Additional Configuration (Post Install and Upgrade)</w:t>
        </w:r>
        <w:r w:rsidR="0041107F">
          <w:rPr>
            <w:noProof/>
            <w:webHidden/>
          </w:rPr>
          <w:tab/>
        </w:r>
        <w:r w:rsidR="0041107F">
          <w:rPr>
            <w:noProof/>
            <w:webHidden/>
          </w:rPr>
          <w:fldChar w:fldCharType="begin"/>
        </w:r>
        <w:r w:rsidR="0041107F">
          <w:rPr>
            <w:noProof/>
            <w:webHidden/>
          </w:rPr>
          <w:instrText xml:space="preserve"> PAGEREF _Toc25160901 \h </w:instrText>
        </w:r>
        <w:r w:rsidR="0041107F">
          <w:rPr>
            <w:noProof/>
            <w:webHidden/>
          </w:rPr>
        </w:r>
        <w:r w:rsidR="0041107F">
          <w:rPr>
            <w:noProof/>
            <w:webHidden/>
          </w:rPr>
          <w:fldChar w:fldCharType="separate"/>
        </w:r>
        <w:r w:rsidR="00C62BD7">
          <w:rPr>
            <w:noProof/>
            <w:webHidden/>
          </w:rPr>
          <w:t>27</w:t>
        </w:r>
        <w:r w:rsidR="0041107F">
          <w:rPr>
            <w:noProof/>
            <w:webHidden/>
          </w:rPr>
          <w:fldChar w:fldCharType="end"/>
        </w:r>
      </w:hyperlink>
    </w:p>
    <w:p w14:paraId="215091BC" w14:textId="4A273FC9"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02" w:history="1">
        <w:r w:rsidR="0041107F" w:rsidRPr="00C92AE6">
          <w:rPr>
            <w:rStyle w:val="Hyperlink"/>
            <w:b/>
            <w:noProof/>
            <w14:scene3d>
              <w14:camera w14:prst="orthographicFront"/>
              <w14:lightRig w14:rig="threePt" w14:dir="t">
                <w14:rot w14:lat="0" w14:lon="0" w14:rev="0"/>
              </w14:lightRig>
            </w14:scene3d>
          </w:rPr>
          <w:t>3.2.14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 xml:space="preserve">ORACLE Listener </w:t>
        </w:r>
        <w:r w:rsidR="0041107F" w:rsidRPr="00C92AE6">
          <w:rPr>
            <w:rStyle w:val="Hyperlink"/>
            <w:noProof/>
            <w:lang w:val="en"/>
          </w:rPr>
          <w:t xml:space="preserve">JDBC Connections to PDBs </w:t>
        </w:r>
        <w:r w:rsidR="0041107F" w:rsidRPr="00C92AE6">
          <w:rPr>
            <w:rStyle w:val="Hyperlink"/>
            <w:noProof/>
          </w:rPr>
          <w:t>(Post Install and Upgrade)</w:t>
        </w:r>
        <w:r w:rsidR="0041107F">
          <w:rPr>
            <w:noProof/>
            <w:webHidden/>
          </w:rPr>
          <w:tab/>
        </w:r>
        <w:r w:rsidR="0041107F">
          <w:rPr>
            <w:noProof/>
            <w:webHidden/>
          </w:rPr>
          <w:fldChar w:fldCharType="begin"/>
        </w:r>
        <w:r w:rsidR="0041107F">
          <w:rPr>
            <w:noProof/>
            <w:webHidden/>
          </w:rPr>
          <w:instrText xml:space="preserve"> PAGEREF _Toc25160902 \h </w:instrText>
        </w:r>
        <w:r w:rsidR="0041107F">
          <w:rPr>
            <w:noProof/>
            <w:webHidden/>
          </w:rPr>
        </w:r>
        <w:r w:rsidR="0041107F">
          <w:rPr>
            <w:noProof/>
            <w:webHidden/>
          </w:rPr>
          <w:fldChar w:fldCharType="separate"/>
        </w:r>
        <w:r w:rsidR="00C62BD7">
          <w:rPr>
            <w:noProof/>
            <w:webHidden/>
          </w:rPr>
          <w:t>27</w:t>
        </w:r>
        <w:r w:rsidR="0041107F">
          <w:rPr>
            <w:noProof/>
            <w:webHidden/>
          </w:rPr>
          <w:fldChar w:fldCharType="end"/>
        </w:r>
      </w:hyperlink>
    </w:p>
    <w:p w14:paraId="2AF39325" w14:textId="0FFB60EE"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03" w:history="1">
        <w:r w:rsidR="0041107F" w:rsidRPr="00C92AE6">
          <w:rPr>
            <w:rStyle w:val="Hyperlink"/>
            <w:b/>
            <w:noProof/>
            <w14:scene3d>
              <w14:camera w14:prst="orthographicFront"/>
              <w14:lightRig w14:rig="threePt" w14:dir="t">
                <w14:rot w14:lat="0" w14:lon="0" w14:rev="0"/>
              </w14:lightRig>
            </w14:scene3d>
          </w:rPr>
          <w:t>3.2.15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Mapserver Component Install (Post Install and Upgrade)</w:t>
        </w:r>
        <w:r w:rsidR="0041107F">
          <w:rPr>
            <w:noProof/>
            <w:webHidden/>
          </w:rPr>
          <w:tab/>
        </w:r>
        <w:r w:rsidR="0041107F">
          <w:rPr>
            <w:noProof/>
            <w:webHidden/>
          </w:rPr>
          <w:fldChar w:fldCharType="begin"/>
        </w:r>
        <w:r w:rsidR="0041107F">
          <w:rPr>
            <w:noProof/>
            <w:webHidden/>
          </w:rPr>
          <w:instrText xml:space="preserve"> PAGEREF _Toc25160903 \h </w:instrText>
        </w:r>
        <w:r w:rsidR="0041107F">
          <w:rPr>
            <w:noProof/>
            <w:webHidden/>
          </w:rPr>
        </w:r>
        <w:r w:rsidR="0041107F">
          <w:rPr>
            <w:noProof/>
            <w:webHidden/>
          </w:rPr>
          <w:fldChar w:fldCharType="separate"/>
        </w:r>
        <w:r w:rsidR="00C62BD7">
          <w:rPr>
            <w:noProof/>
            <w:webHidden/>
          </w:rPr>
          <w:t>28</w:t>
        </w:r>
        <w:r w:rsidR="0041107F">
          <w:rPr>
            <w:noProof/>
            <w:webHidden/>
          </w:rPr>
          <w:fldChar w:fldCharType="end"/>
        </w:r>
      </w:hyperlink>
    </w:p>
    <w:p w14:paraId="5D60AE9B" w14:textId="6DB4BC00"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04" w:history="1">
        <w:r w:rsidR="0041107F" w:rsidRPr="00C92AE6">
          <w:rPr>
            <w:rStyle w:val="Hyperlink"/>
            <w:noProof/>
          </w:rPr>
          <w:t>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Street Gazetteer Manager</w:t>
        </w:r>
        <w:r w:rsidR="0041107F">
          <w:rPr>
            <w:noProof/>
            <w:webHidden/>
          </w:rPr>
          <w:tab/>
        </w:r>
        <w:r w:rsidR="0041107F">
          <w:rPr>
            <w:noProof/>
            <w:webHidden/>
          </w:rPr>
          <w:fldChar w:fldCharType="begin"/>
        </w:r>
        <w:r w:rsidR="0041107F">
          <w:rPr>
            <w:noProof/>
            <w:webHidden/>
          </w:rPr>
          <w:instrText xml:space="preserve"> PAGEREF _Toc25160904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61176B0A" w14:textId="318CE3B5" w:rsidR="0041107F" w:rsidRDefault="001C42DA">
      <w:pPr>
        <w:pStyle w:val="TOC2"/>
        <w:rPr>
          <w:rFonts w:asciiTheme="minorHAnsi" w:eastAsiaTheme="minorEastAsia" w:hAnsiTheme="minorHAnsi" w:cstheme="minorBidi"/>
          <w:noProof/>
          <w:sz w:val="22"/>
          <w:szCs w:val="22"/>
          <w:lang w:val="en-US" w:eastAsia="en-US"/>
        </w:rPr>
      </w:pPr>
      <w:hyperlink w:anchor="_Toc25160905" w:history="1">
        <w:r w:rsidR="0041107F" w:rsidRPr="00C92AE6">
          <w:rPr>
            <w:rStyle w:val="Hyperlink"/>
            <w:noProof/>
            <w14:scene3d>
              <w14:camera w14:prst="orthographicFront"/>
              <w14:lightRig w14:rig="threePt" w14:dir="t">
                <w14:rot w14:lat="0" w14:lon="0" w14:rev="0"/>
              </w14:lightRig>
            </w14:scene3d>
          </w:rPr>
          <w:t>4.1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Street Gazetteer Manager Software files</w:t>
        </w:r>
        <w:r w:rsidR="0041107F">
          <w:rPr>
            <w:noProof/>
            <w:webHidden/>
          </w:rPr>
          <w:tab/>
        </w:r>
        <w:r w:rsidR="0041107F">
          <w:rPr>
            <w:noProof/>
            <w:webHidden/>
          </w:rPr>
          <w:fldChar w:fldCharType="begin"/>
        </w:r>
        <w:r w:rsidR="0041107F">
          <w:rPr>
            <w:noProof/>
            <w:webHidden/>
          </w:rPr>
          <w:instrText xml:space="preserve"> PAGEREF _Toc25160905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5A724CB4" w14:textId="2CDA8B2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06" w:history="1">
        <w:r w:rsidR="0041107F" w:rsidRPr="00C92AE6">
          <w:rPr>
            <w:rStyle w:val="Hyperlink"/>
            <w:b/>
            <w:noProof/>
            <w14:scene3d>
              <w14:camera w14:prst="orthographicFront"/>
              <w14:lightRig w14:rig="threePt" w14:dir="t">
                <w14:rot w14:lat="0" w14:lon="0" w14:rev="0"/>
              </w14:lightRig>
            </w14:scene3d>
          </w:rPr>
          <w:t>4.1.1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_Toc25160906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6DF568B5" w14:textId="0A9728D7" w:rsidR="0041107F" w:rsidRDefault="001C42DA">
      <w:pPr>
        <w:pStyle w:val="TOC2"/>
        <w:rPr>
          <w:rFonts w:asciiTheme="minorHAnsi" w:eastAsiaTheme="minorEastAsia" w:hAnsiTheme="minorHAnsi" w:cstheme="minorBidi"/>
          <w:noProof/>
          <w:sz w:val="22"/>
          <w:szCs w:val="22"/>
          <w:lang w:val="en-US" w:eastAsia="en-US"/>
        </w:rPr>
      </w:pPr>
      <w:hyperlink w:anchor="_Toc25160907" w:history="1">
        <w:r w:rsidR="0041107F" w:rsidRPr="00C92AE6">
          <w:rPr>
            <w:rStyle w:val="Hyperlink"/>
            <w:noProof/>
            <w14:scene3d>
              <w14:camera w14:prst="orthographicFront"/>
              <w14:lightRig w14:rig="threePt" w14:dir="t">
                <w14:rot w14:lat="0" w14:lon="0" w14:rev="0"/>
              </w14:lightRig>
            </w14:scene3d>
          </w:rPr>
          <w:t>4.2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Street Gazetteer Manager DB Server Install/Upgrade</w:t>
        </w:r>
        <w:r w:rsidR="0041107F">
          <w:rPr>
            <w:noProof/>
            <w:webHidden/>
          </w:rPr>
          <w:tab/>
        </w:r>
        <w:r w:rsidR="0041107F">
          <w:rPr>
            <w:noProof/>
            <w:webHidden/>
          </w:rPr>
          <w:fldChar w:fldCharType="begin"/>
        </w:r>
        <w:r w:rsidR="0041107F">
          <w:rPr>
            <w:noProof/>
            <w:webHidden/>
          </w:rPr>
          <w:instrText xml:space="preserve"> PAGEREF _Toc25160907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7ABEE75B" w14:textId="66508F84"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08" w:history="1">
        <w:r w:rsidR="0041107F" w:rsidRPr="00C92AE6">
          <w:rPr>
            <w:rStyle w:val="Hyperlink"/>
            <w:b/>
            <w:noProof/>
            <w14:scene3d>
              <w14:camera w14:prst="orthographicFront"/>
              <w14:lightRig w14:rig="threePt" w14:dir="t">
                <w14:rot w14:lat="0" w14:lon="0" w14:rev="0"/>
              </w14:lightRig>
            </w14:scene3d>
          </w:rPr>
          <w:t>4.2.1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_Toc25160908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08BE74CA" w14:textId="4F265140"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09" w:history="1">
        <w:r w:rsidR="0041107F" w:rsidRPr="00C92AE6">
          <w:rPr>
            <w:rStyle w:val="Hyperlink"/>
            <w:b/>
            <w:noProof/>
            <w14:scene3d>
              <w14:camera w14:prst="orthographicFront"/>
              <w14:lightRig w14:rig="threePt" w14:dir="t">
                <w14:rot w14:lat="0" w14:lon="0" w14:rev="0"/>
              </w14:lightRig>
            </w14:scene3d>
          </w:rPr>
          <w:t>4.2.2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Street Gazetteer Manager</w:t>
        </w:r>
        <w:r w:rsidR="0041107F">
          <w:rPr>
            <w:noProof/>
            <w:webHidden/>
          </w:rPr>
          <w:tab/>
        </w:r>
        <w:r w:rsidR="0041107F">
          <w:rPr>
            <w:noProof/>
            <w:webHidden/>
          </w:rPr>
          <w:fldChar w:fldCharType="begin"/>
        </w:r>
        <w:r w:rsidR="0041107F">
          <w:rPr>
            <w:noProof/>
            <w:webHidden/>
          </w:rPr>
          <w:instrText xml:space="preserve"> PAGEREF _Toc25160909 \h </w:instrText>
        </w:r>
        <w:r w:rsidR="0041107F">
          <w:rPr>
            <w:noProof/>
            <w:webHidden/>
          </w:rPr>
        </w:r>
        <w:r w:rsidR="0041107F">
          <w:rPr>
            <w:noProof/>
            <w:webHidden/>
          </w:rPr>
          <w:fldChar w:fldCharType="separate"/>
        </w:r>
        <w:r w:rsidR="00C62BD7">
          <w:rPr>
            <w:noProof/>
            <w:webHidden/>
          </w:rPr>
          <w:t>36</w:t>
        </w:r>
        <w:r w:rsidR="0041107F">
          <w:rPr>
            <w:noProof/>
            <w:webHidden/>
          </w:rPr>
          <w:fldChar w:fldCharType="end"/>
        </w:r>
      </w:hyperlink>
    </w:p>
    <w:p w14:paraId="0D931E10" w14:textId="2818E4E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0" w:history="1">
        <w:r w:rsidR="0041107F" w:rsidRPr="00C92AE6">
          <w:rPr>
            <w:rStyle w:val="Hyperlink"/>
            <w:b/>
            <w:noProof/>
            <w14:scene3d>
              <w14:camera w14:prst="orthographicFront"/>
              <w14:lightRig w14:rig="threePt" w14:dir="t">
                <w14:rot w14:lat="0" w14:lon="0" w14:rev="0"/>
              </w14:lightRig>
            </w14:scene3d>
          </w:rPr>
          <w:t>4.2.3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Street Gazetteer Manager</w:t>
        </w:r>
        <w:r w:rsidR="0041107F">
          <w:rPr>
            <w:noProof/>
            <w:webHidden/>
          </w:rPr>
          <w:tab/>
        </w:r>
        <w:r w:rsidR="0041107F">
          <w:rPr>
            <w:noProof/>
            <w:webHidden/>
          </w:rPr>
          <w:fldChar w:fldCharType="begin"/>
        </w:r>
        <w:r w:rsidR="0041107F">
          <w:rPr>
            <w:noProof/>
            <w:webHidden/>
          </w:rPr>
          <w:instrText xml:space="preserve"> PAGEREF _Toc25160910 \h </w:instrText>
        </w:r>
        <w:r w:rsidR="0041107F">
          <w:rPr>
            <w:noProof/>
            <w:webHidden/>
          </w:rPr>
        </w:r>
        <w:r w:rsidR="0041107F">
          <w:rPr>
            <w:noProof/>
            <w:webHidden/>
          </w:rPr>
          <w:fldChar w:fldCharType="separate"/>
        </w:r>
        <w:r w:rsidR="00C62BD7">
          <w:rPr>
            <w:noProof/>
            <w:webHidden/>
          </w:rPr>
          <w:t>37</w:t>
        </w:r>
        <w:r w:rsidR="0041107F">
          <w:rPr>
            <w:noProof/>
            <w:webHidden/>
          </w:rPr>
          <w:fldChar w:fldCharType="end"/>
        </w:r>
      </w:hyperlink>
    </w:p>
    <w:p w14:paraId="5FF4F386" w14:textId="0B59743F"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1" w:history="1">
        <w:r w:rsidR="0041107F" w:rsidRPr="00C92AE6">
          <w:rPr>
            <w:rStyle w:val="Hyperlink"/>
            <w:b/>
            <w:noProof/>
            <w14:scene3d>
              <w14:camera w14:prst="orthographicFront"/>
              <w14:lightRig w14:rig="threePt" w14:dir="t">
                <w14:rot w14:lat="0" w14:lon="0" w14:rev="0"/>
              </w14:lightRig>
            </w14:scene3d>
          </w:rPr>
          <w:t>4.2.4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_Toc25160911 \h </w:instrText>
        </w:r>
        <w:r w:rsidR="0041107F">
          <w:rPr>
            <w:noProof/>
            <w:webHidden/>
          </w:rPr>
        </w:r>
        <w:r w:rsidR="0041107F">
          <w:rPr>
            <w:noProof/>
            <w:webHidden/>
          </w:rPr>
          <w:fldChar w:fldCharType="separate"/>
        </w:r>
        <w:r w:rsidR="00C62BD7">
          <w:rPr>
            <w:noProof/>
            <w:webHidden/>
          </w:rPr>
          <w:t>38</w:t>
        </w:r>
        <w:r w:rsidR="0041107F">
          <w:rPr>
            <w:noProof/>
            <w:webHidden/>
          </w:rPr>
          <w:fldChar w:fldCharType="end"/>
        </w:r>
      </w:hyperlink>
    </w:p>
    <w:p w14:paraId="532F3FDC" w14:textId="3D047672"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2" w:history="1">
        <w:r w:rsidR="0041107F" w:rsidRPr="00C92AE6">
          <w:rPr>
            <w:rStyle w:val="Hyperlink"/>
            <w:b/>
            <w:noProof/>
            <w14:scene3d>
              <w14:camera w14:prst="orthographicFront"/>
              <w14:lightRig w14:rig="threePt" w14:dir="t">
                <w14:rot w14:lat="0" w14:lon="0" w14:rev="0"/>
              </w14:lightRig>
            </w14:scene3d>
          </w:rPr>
          <w:t>4.2.5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Licencing (Post Install only)</w:t>
        </w:r>
        <w:r w:rsidR="0041107F">
          <w:rPr>
            <w:noProof/>
            <w:webHidden/>
          </w:rPr>
          <w:tab/>
        </w:r>
        <w:r w:rsidR="0041107F">
          <w:rPr>
            <w:noProof/>
            <w:webHidden/>
          </w:rPr>
          <w:fldChar w:fldCharType="begin"/>
        </w:r>
        <w:r w:rsidR="0041107F">
          <w:rPr>
            <w:noProof/>
            <w:webHidden/>
          </w:rPr>
          <w:instrText xml:space="preserve"> PAGEREF _Toc25160912 \h </w:instrText>
        </w:r>
        <w:r w:rsidR="0041107F">
          <w:rPr>
            <w:noProof/>
            <w:webHidden/>
          </w:rPr>
        </w:r>
        <w:r w:rsidR="0041107F">
          <w:rPr>
            <w:noProof/>
            <w:webHidden/>
          </w:rPr>
          <w:fldChar w:fldCharType="separate"/>
        </w:r>
        <w:r w:rsidR="00C62BD7">
          <w:rPr>
            <w:noProof/>
            <w:webHidden/>
          </w:rPr>
          <w:t>38</w:t>
        </w:r>
        <w:r w:rsidR="0041107F">
          <w:rPr>
            <w:noProof/>
            <w:webHidden/>
          </w:rPr>
          <w:fldChar w:fldCharType="end"/>
        </w:r>
      </w:hyperlink>
    </w:p>
    <w:p w14:paraId="56B1AF24" w14:textId="2531723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3" w:history="1">
        <w:r w:rsidR="0041107F" w:rsidRPr="00C92AE6">
          <w:rPr>
            <w:rStyle w:val="Hyperlink"/>
            <w:b/>
            <w:noProof/>
            <w14:scene3d>
              <w14:camera w14:prst="orthographicFront"/>
              <w14:lightRig w14:rig="threePt" w14:dir="t">
                <w14:rot w14:lat="0" w14:lon="0" w14:rev="0"/>
              </w14:lightRig>
            </w14:scene3d>
          </w:rPr>
          <w:t>4.2.6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Setting Directory Paths (Post Install only)</w:t>
        </w:r>
        <w:r w:rsidR="0041107F">
          <w:rPr>
            <w:noProof/>
            <w:webHidden/>
          </w:rPr>
          <w:tab/>
        </w:r>
        <w:r w:rsidR="0041107F">
          <w:rPr>
            <w:noProof/>
            <w:webHidden/>
          </w:rPr>
          <w:fldChar w:fldCharType="begin"/>
        </w:r>
        <w:r w:rsidR="0041107F">
          <w:rPr>
            <w:noProof/>
            <w:webHidden/>
          </w:rPr>
          <w:instrText xml:space="preserve"> PAGEREF _Toc25160913 \h </w:instrText>
        </w:r>
        <w:r w:rsidR="0041107F">
          <w:rPr>
            <w:noProof/>
            <w:webHidden/>
          </w:rPr>
        </w:r>
        <w:r w:rsidR="0041107F">
          <w:rPr>
            <w:noProof/>
            <w:webHidden/>
          </w:rPr>
          <w:fldChar w:fldCharType="separate"/>
        </w:r>
        <w:r w:rsidR="00C62BD7">
          <w:rPr>
            <w:noProof/>
            <w:webHidden/>
          </w:rPr>
          <w:t>39</w:t>
        </w:r>
        <w:r w:rsidR="0041107F">
          <w:rPr>
            <w:noProof/>
            <w:webHidden/>
          </w:rPr>
          <w:fldChar w:fldCharType="end"/>
        </w:r>
      </w:hyperlink>
    </w:p>
    <w:p w14:paraId="7998D835" w14:textId="66F16686"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4" w:history="1">
        <w:r w:rsidR="0041107F" w:rsidRPr="00C92AE6">
          <w:rPr>
            <w:rStyle w:val="Hyperlink"/>
            <w:b/>
            <w:noProof/>
            <w14:scene3d>
              <w14:camera w14:prst="orthographicFront"/>
              <w14:lightRig w14:rig="threePt" w14:dir="t">
                <w14:rot w14:lat="0" w14:lon="0" w14:rev="0"/>
              </w14:lightRig>
            </w14:scene3d>
          </w:rPr>
          <w:t>4.2.7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XSD Files (Post Install only)</w:t>
        </w:r>
        <w:r w:rsidR="0041107F">
          <w:rPr>
            <w:noProof/>
            <w:webHidden/>
          </w:rPr>
          <w:tab/>
        </w:r>
        <w:r w:rsidR="0041107F">
          <w:rPr>
            <w:noProof/>
            <w:webHidden/>
          </w:rPr>
          <w:fldChar w:fldCharType="begin"/>
        </w:r>
        <w:r w:rsidR="0041107F">
          <w:rPr>
            <w:noProof/>
            <w:webHidden/>
          </w:rPr>
          <w:instrText xml:space="preserve"> PAGEREF _Toc25160914 \h </w:instrText>
        </w:r>
        <w:r w:rsidR="0041107F">
          <w:rPr>
            <w:noProof/>
            <w:webHidden/>
          </w:rPr>
        </w:r>
        <w:r w:rsidR="0041107F">
          <w:rPr>
            <w:noProof/>
            <w:webHidden/>
          </w:rPr>
          <w:fldChar w:fldCharType="separate"/>
        </w:r>
        <w:r w:rsidR="00C62BD7">
          <w:rPr>
            <w:noProof/>
            <w:webHidden/>
          </w:rPr>
          <w:t>40</w:t>
        </w:r>
        <w:r w:rsidR="0041107F">
          <w:rPr>
            <w:noProof/>
            <w:webHidden/>
          </w:rPr>
          <w:fldChar w:fldCharType="end"/>
        </w:r>
      </w:hyperlink>
    </w:p>
    <w:p w14:paraId="77AB6B2D" w14:textId="001CC22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5" w:history="1">
        <w:r w:rsidR="0041107F" w:rsidRPr="00C92AE6">
          <w:rPr>
            <w:rStyle w:val="Hyperlink"/>
            <w:b/>
            <w:noProof/>
            <w:lang w:val="en-US"/>
            <w14:scene3d>
              <w14:camera w14:prst="orthographicFront"/>
              <w14:lightRig w14:rig="threePt" w14:dir="t">
                <w14:rot w14:lat="0" w14:lon="0" w14:rev="0"/>
              </w14:lightRig>
            </w14:scene3d>
          </w:rPr>
          <w:t>4.2.8</w:t>
        </w:r>
        <w:r w:rsidR="0041107F">
          <w:rPr>
            <w:rFonts w:asciiTheme="minorHAnsi" w:eastAsiaTheme="minorEastAsia" w:hAnsiTheme="minorHAnsi" w:cstheme="minorBidi"/>
            <w:noProof/>
            <w:sz w:val="22"/>
            <w:szCs w:val="22"/>
            <w:lang w:val="en-US" w:eastAsia="en-US"/>
          </w:rPr>
          <w:tab/>
        </w:r>
        <w:r w:rsidR="0041107F" w:rsidRPr="00C92AE6">
          <w:rPr>
            <w:rStyle w:val="Hyperlink"/>
            <w:noProof/>
            <w:lang w:val="en-US"/>
          </w:rPr>
          <w:t>Creation of Loader Database Job (Post Install only)</w:t>
        </w:r>
        <w:r w:rsidR="0041107F">
          <w:rPr>
            <w:noProof/>
            <w:webHidden/>
          </w:rPr>
          <w:tab/>
        </w:r>
        <w:r w:rsidR="0041107F">
          <w:rPr>
            <w:noProof/>
            <w:webHidden/>
          </w:rPr>
          <w:fldChar w:fldCharType="begin"/>
        </w:r>
        <w:r w:rsidR="0041107F">
          <w:rPr>
            <w:noProof/>
            <w:webHidden/>
          </w:rPr>
          <w:instrText xml:space="preserve"> PAGEREF _Toc25160915 \h </w:instrText>
        </w:r>
        <w:r w:rsidR="0041107F">
          <w:rPr>
            <w:noProof/>
            <w:webHidden/>
          </w:rPr>
        </w:r>
        <w:r w:rsidR="0041107F">
          <w:rPr>
            <w:noProof/>
            <w:webHidden/>
          </w:rPr>
          <w:fldChar w:fldCharType="separate"/>
        </w:r>
        <w:r w:rsidR="00C62BD7">
          <w:rPr>
            <w:noProof/>
            <w:webHidden/>
          </w:rPr>
          <w:t>41</w:t>
        </w:r>
        <w:r w:rsidR="0041107F">
          <w:rPr>
            <w:noProof/>
            <w:webHidden/>
          </w:rPr>
          <w:fldChar w:fldCharType="end"/>
        </w:r>
      </w:hyperlink>
    </w:p>
    <w:p w14:paraId="063B9C5B" w14:textId="518EE19C"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6" w:history="1">
        <w:r w:rsidR="0041107F" w:rsidRPr="00C92AE6">
          <w:rPr>
            <w:rStyle w:val="Hyperlink"/>
            <w:b/>
            <w:noProof/>
            <w:lang w:val="en-US"/>
            <w14:scene3d>
              <w14:camera w14:prst="orthographicFront"/>
              <w14:lightRig w14:rig="threePt" w14:dir="t">
                <w14:rot w14:lat="0" w14:lon="0" w14:rev="0"/>
              </w14:lightRig>
            </w14:scene3d>
          </w:rPr>
          <w:t>4.2.9</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Rebuild the NSG Views (post Upgrade only)</w:t>
        </w:r>
        <w:r w:rsidR="0041107F">
          <w:rPr>
            <w:noProof/>
            <w:webHidden/>
          </w:rPr>
          <w:tab/>
        </w:r>
        <w:r w:rsidR="0041107F">
          <w:rPr>
            <w:noProof/>
            <w:webHidden/>
          </w:rPr>
          <w:fldChar w:fldCharType="begin"/>
        </w:r>
        <w:r w:rsidR="0041107F">
          <w:rPr>
            <w:noProof/>
            <w:webHidden/>
          </w:rPr>
          <w:instrText xml:space="preserve"> PAGEREF _Toc25160916 \h </w:instrText>
        </w:r>
        <w:r w:rsidR="0041107F">
          <w:rPr>
            <w:noProof/>
            <w:webHidden/>
          </w:rPr>
        </w:r>
        <w:r w:rsidR="0041107F">
          <w:rPr>
            <w:noProof/>
            <w:webHidden/>
          </w:rPr>
          <w:fldChar w:fldCharType="separate"/>
        </w:r>
        <w:r w:rsidR="00C62BD7">
          <w:rPr>
            <w:noProof/>
            <w:webHidden/>
          </w:rPr>
          <w:t>42</w:t>
        </w:r>
        <w:r w:rsidR="0041107F">
          <w:rPr>
            <w:noProof/>
            <w:webHidden/>
          </w:rPr>
          <w:fldChar w:fldCharType="end"/>
        </w:r>
      </w:hyperlink>
    </w:p>
    <w:p w14:paraId="37E9FE0A" w14:textId="3C5F2C31"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17" w:history="1">
        <w:r w:rsidR="0041107F" w:rsidRPr="00C92AE6">
          <w:rPr>
            <w:rStyle w:val="Hyperlink"/>
            <w:noProof/>
          </w:rPr>
          <w:t>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TMA Manager</w:t>
        </w:r>
        <w:r w:rsidR="0041107F">
          <w:rPr>
            <w:noProof/>
            <w:webHidden/>
          </w:rPr>
          <w:tab/>
        </w:r>
        <w:r w:rsidR="0041107F">
          <w:rPr>
            <w:noProof/>
            <w:webHidden/>
          </w:rPr>
          <w:fldChar w:fldCharType="begin"/>
        </w:r>
        <w:r w:rsidR="0041107F">
          <w:rPr>
            <w:noProof/>
            <w:webHidden/>
          </w:rPr>
          <w:instrText xml:space="preserve"> PAGEREF _Toc25160917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26C39B34" w14:textId="70892C24" w:rsidR="0041107F" w:rsidRDefault="001C42DA">
      <w:pPr>
        <w:pStyle w:val="TOC2"/>
        <w:rPr>
          <w:rFonts w:asciiTheme="minorHAnsi" w:eastAsiaTheme="minorEastAsia" w:hAnsiTheme="minorHAnsi" w:cstheme="minorBidi"/>
          <w:noProof/>
          <w:sz w:val="22"/>
          <w:szCs w:val="22"/>
          <w:lang w:val="en-US" w:eastAsia="en-US"/>
        </w:rPr>
      </w:pPr>
      <w:hyperlink w:anchor="_Toc25160918" w:history="1">
        <w:r w:rsidR="0041107F" w:rsidRPr="00C92AE6">
          <w:rPr>
            <w:rStyle w:val="Hyperlink"/>
            <w:noProof/>
            <w14:scene3d>
              <w14:camera w14:prst="orthographicFront"/>
              <w14:lightRig w14:rig="threePt" w14:dir="t">
                <w14:rot w14:lat="0" w14:lon="0" w14:rev="0"/>
              </w14:lightRig>
            </w14:scene3d>
          </w:rPr>
          <w:t>5.1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TMA Manager Software files</w:t>
        </w:r>
        <w:r w:rsidR="0041107F">
          <w:rPr>
            <w:noProof/>
            <w:webHidden/>
          </w:rPr>
          <w:tab/>
        </w:r>
        <w:r w:rsidR="0041107F">
          <w:rPr>
            <w:noProof/>
            <w:webHidden/>
          </w:rPr>
          <w:fldChar w:fldCharType="begin"/>
        </w:r>
        <w:r w:rsidR="0041107F">
          <w:rPr>
            <w:noProof/>
            <w:webHidden/>
          </w:rPr>
          <w:instrText xml:space="preserve"> PAGEREF _Toc25160918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3925DE00" w14:textId="20A91C4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19" w:history="1">
        <w:r w:rsidR="0041107F" w:rsidRPr="00C92AE6">
          <w:rPr>
            <w:rStyle w:val="Hyperlink"/>
            <w:b/>
            <w:noProof/>
            <w14:scene3d>
              <w14:camera w14:prst="orthographicFront"/>
              <w14:lightRig w14:rig="threePt" w14:dir="t">
                <w14:rot w14:lat="0" w14:lon="0" w14:rev="0"/>
              </w14:lightRig>
            </w14:scene3d>
          </w:rPr>
          <w:t>5.1.1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_Toc25160919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7CC2841B" w14:textId="4038A6A0" w:rsidR="0041107F" w:rsidRDefault="001C42DA">
      <w:pPr>
        <w:pStyle w:val="TOC2"/>
        <w:rPr>
          <w:rFonts w:asciiTheme="minorHAnsi" w:eastAsiaTheme="minorEastAsia" w:hAnsiTheme="minorHAnsi" w:cstheme="minorBidi"/>
          <w:noProof/>
          <w:sz w:val="22"/>
          <w:szCs w:val="22"/>
          <w:lang w:val="en-US" w:eastAsia="en-US"/>
        </w:rPr>
      </w:pPr>
      <w:hyperlink w:anchor="_Toc25160920" w:history="1">
        <w:r w:rsidR="0041107F" w:rsidRPr="00C92AE6">
          <w:rPr>
            <w:rStyle w:val="Hyperlink"/>
            <w:noProof/>
            <w14:scene3d>
              <w14:camera w14:prst="orthographicFront"/>
              <w14:lightRig w14:rig="threePt" w14:dir="t">
                <w14:rot w14:lat="0" w14:lon="0" w14:rev="0"/>
              </w14:lightRig>
            </w14:scene3d>
          </w:rPr>
          <w:t>5.2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TMA Manager Server Install/Upgrade</w:t>
        </w:r>
        <w:r w:rsidR="0041107F">
          <w:rPr>
            <w:noProof/>
            <w:webHidden/>
          </w:rPr>
          <w:tab/>
        </w:r>
        <w:r w:rsidR="0041107F">
          <w:rPr>
            <w:noProof/>
            <w:webHidden/>
          </w:rPr>
          <w:fldChar w:fldCharType="begin"/>
        </w:r>
        <w:r w:rsidR="0041107F">
          <w:rPr>
            <w:noProof/>
            <w:webHidden/>
          </w:rPr>
          <w:instrText xml:space="preserve"> PAGEREF _Toc25160920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4D530568" w14:textId="0817F07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1" w:history="1">
        <w:r w:rsidR="0041107F" w:rsidRPr="00C92AE6">
          <w:rPr>
            <w:rStyle w:val="Hyperlink"/>
            <w:b/>
            <w:noProof/>
            <w14:scene3d>
              <w14:camera w14:prst="orthographicFront"/>
              <w14:lightRig w14:rig="threePt" w14:dir="t">
                <w14:rot w14:lat="0" w14:lon="0" w14:rev="0"/>
              </w14:lightRig>
            </w14:scene3d>
          </w:rPr>
          <w:t>5.2.1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_Toc25160921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05033B87" w14:textId="1695907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2" w:history="1">
        <w:r w:rsidR="0041107F" w:rsidRPr="00C92AE6">
          <w:rPr>
            <w:rStyle w:val="Hyperlink"/>
            <w:b/>
            <w:noProof/>
            <w14:scene3d>
              <w14:camera w14:prst="orthographicFront"/>
              <w14:lightRig w14:rig="threePt" w14:dir="t">
                <w14:rot w14:lat="0" w14:lon="0" w14:rev="0"/>
              </w14:lightRig>
            </w14:scene3d>
          </w:rPr>
          <w:t>5.2.2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Import the tma_apex_rpts Workspace (Install Only)</w:t>
        </w:r>
        <w:r w:rsidR="0041107F">
          <w:rPr>
            <w:noProof/>
            <w:webHidden/>
          </w:rPr>
          <w:tab/>
        </w:r>
        <w:r w:rsidR="0041107F">
          <w:rPr>
            <w:noProof/>
            <w:webHidden/>
          </w:rPr>
          <w:fldChar w:fldCharType="begin"/>
        </w:r>
        <w:r w:rsidR="0041107F">
          <w:rPr>
            <w:noProof/>
            <w:webHidden/>
          </w:rPr>
          <w:instrText xml:space="preserve"> PAGEREF _Toc25160922 \h </w:instrText>
        </w:r>
        <w:r w:rsidR="0041107F">
          <w:rPr>
            <w:noProof/>
            <w:webHidden/>
          </w:rPr>
        </w:r>
        <w:r w:rsidR="0041107F">
          <w:rPr>
            <w:noProof/>
            <w:webHidden/>
          </w:rPr>
          <w:fldChar w:fldCharType="separate"/>
        </w:r>
        <w:r w:rsidR="00C62BD7">
          <w:rPr>
            <w:noProof/>
            <w:webHidden/>
          </w:rPr>
          <w:t>44</w:t>
        </w:r>
        <w:r w:rsidR="0041107F">
          <w:rPr>
            <w:noProof/>
            <w:webHidden/>
          </w:rPr>
          <w:fldChar w:fldCharType="end"/>
        </w:r>
      </w:hyperlink>
    </w:p>
    <w:p w14:paraId="680F6E3A" w14:textId="1B65B646"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3" w:history="1">
        <w:r w:rsidR="0041107F" w:rsidRPr="00C92AE6">
          <w:rPr>
            <w:rStyle w:val="Hyperlink"/>
            <w:b/>
            <w:noProof/>
            <w14:scene3d>
              <w14:camera w14:prst="orthographicFront"/>
              <w14:lightRig w14:rig="threePt" w14:dir="t">
                <w14:rot w14:lat="0" w14:lon="0" w14:rev="0"/>
              </w14:lightRig>
            </w14:scene3d>
          </w:rPr>
          <w:t>5.2.3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TMA Manager</w:t>
        </w:r>
        <w:r w:rsidR="0041107F">
          <w:rPr>
            <w:noProof/>
            <w:webHidden/>
          </w:rPr>
          <w:tab/>
        </w:r>
        <w:r w:rsidR="0041107F">
          <w:rPr>
            <w:noProof/>
            <w:webHidden/>
          </w:rPr>
          <w:fldChar w:fldCharType="begin"/>
        </w:r>
        <w:r w:rsidR="0041107F">
          <w:rPr>
            <w:noProof/>
            <w:webHidden/>
          </w:rPr>
          <w:instrText xml:space="preserve"> PAGEREF _Toc25160923 \h </w:instrText>
        </w:r>
        <w:r w:rsidR="0041107F">
          <w:rPr>
            <w:noProof/>
            <w:webHidden/>
          </w:rPr>
        </w:r>
        <w:r w:rsidR="0041107F">
          <w:rPr>
            <w:noProof/>
            <w:webHidden/>
          </w:rPr>
          <w:fldChar w:fldCharType="separate"/>
        </w:r>
        <w:r w:rsidR="00C62BD7">
          <w:rPr>
            <w:noProof/>
            <w:webHidden/>
          </w:rPr>
          <w:t>55</w:t>
        </w:r>
        <w:r w:rsidR="0041107F">
          <w:rPr>
            <w:noProof/>
            <w:webHidden/>
          </w:rPr>
          <w:fldChar w:fldCharType="end"/>
        </w:r>
      </w:hyperlink>
    </w:p>
    <w:p w14:paraId="33048C26" w14:textId="477A6884"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4" w:history="1">
        <w:r w:rsidR="0041107F" w:rsidRPr="00C92AE6">
          <w:rPr>
            <w:rStyle w:val="Hyperlink"/>
            <w:b/>
            <w:noProof/>
            <w14:scene3d>
              <w14:camera w14:prst="orthographicFront"/>
              <w14:lightRig w14:rig="threePt" w14:dir="t">
                <w14:rot w14:lat="0" w14:lon="0" w14:rev="0"/>
              </w14:lightRig>
            </w14:scene3d>
          </w:rPr>
          <w:t>5.2.4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TMA Manager</w:t>
        </w:r>
        <w:r w:rsidR="0041107F">
          <w:rPr>
            <w:noProof/>
            <w:webHidden/>
          </w:rPr>
          <w:tab/>
        </w:r>
        <w:r w:rsidR="0041107F">
          <w:rPr>
            <w:noProof/>
            <w:webHidden/>
          </w:rPr>
          <w:fldChar w:fldCharType="begin"/>
        </w:r>
        <w:r w:rsidR="0041107F">
          <w:rPr>
            <w:noProof/>
            <w:webHidden/>
          </w:rPr>
          <w:instrText xml:space="preserve"> PAGEREF _Toc25160924 \h </w:instrText>
        </w:r>
        <w:r w:rsidR="0041107F">
          <w:rPr>
            <w:noProof/>
            <w:webHidden/>
          </w:rPr>
        </w:r>
        <w:r w:rsidR="0041107F">
          <w:rPr>
            <w:noProof/>
            <w:webHidden/>
          </w:rPr>
          <w:fldChar w:fldCharType="separate"/>
        </w:r>
        <w:r w:rsidR="00C62BD7">
          <w:rPr>
            <w:noProof/>
            <w:webHidden/>
          </w:rPr>
          <w:t>56</w:t>
        </w:r>
        <w:r w:rsidR="0041107F">
          <w:rPr>
            <w:noProof/>
            <w:webHidden/>
          </w:rPr>
          <w:fldChar w:fldCharType="end"/>
        </w:r>
      </w:hyperlink>
    </w:p>
    <w:p w14:paraId="508168EB" w14:textId="65F189D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5" w:history="1">
        <w:r w:rsidR="0041107F" w:rsidRPr="00C92AE6">
          <w:rPr>
            <w:rStyle w:val="Hyperlink"/>
            <w:b/>
            <w:noProof/>
            <w14:scene3d>
              <w14:camera w14:prst="orthographicFront"/>
              <w14:lightRig w14:rig="threePt" w14:dir="t">
                <w14:rot w14:lat="0" w14:lon="0" w14:rev="0"/>
              </w14:lightRig>
            </w14:scene3d>
          </w:rPr>
          <w:t>5.2.5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_Toc25160925 \h </w:instrText>
        </w:r>
        <w:r w:rsidR="0041107F">
          <w:rPr>
            <w:noProof/>
            <w:webHidden/>
          </w:rPr>
        </w:r>
        <w:r w:rsidR="0041107F">
          <w:rPr>
            <w:noProof/>
            <w:webHidden/>
          </w:rPr>
          <w:fldChar w:fldCharType="separate"/>
        </w:r>
        <w:r w:rsidR="00C62BD7">
          <w:rPr>
            <w:noProof/>
            <w:webHidden/>
          </w:rPr>
          <w:t>57</w:t>
        </w:r>
        <w:r w:rsidR="0041107F">
          <w:rPr>
            <w:noProof/>
            <w:webHidden/>
          </w:rPr>
          <w:fldChar w:fldCharType="end"/>
        </w:r>
      </w:hyperlink>
    </w:p>
    <w:p w14:paraId="0FA2D46B" w14:textId="47F26B1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6" w:history="1">
        <w:r w:rsidR="0041107F" w:rsidRPr="00C92AE6">
          <w:rPr>
            <w:rStyle w:val="Hyperlink"/>
            <w:b/>
            <w:noProof/>
            <w14:scene3d>
              <w14:camera w14:prst="orthographicFront"/>
              <w14:lightRig w14:rig="threePt" w14:dir="t">
                <w14:rot w14:lat="0" w14:lon="0" w14:rev="0"/>
              </w14:lightRig>
            </w14:scene3d>
          </w:rPr>
          <w:t>5.2.6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Licencing (Post Install only)</w:t>
        </w:r>
        <w:r w:rsidR="0041107F">
          <w:rPr>
            <w:noProof/>
            <w:webHidden/>
          </w:rPr>
          <w:tab/>
        </w:r>
        <w:r w:rsidR="0041107F">
          <w:rPr>
            <w:noProof/>
            <w:webHidden/>
          </w:rPr>
          <w:fldChar w:fldCharType="begin"/>
        </w:r>
        <w:r w:rsidR="0041107F">
          <w:rPr>
            <w:noProof/>
            <w:webHidden/>
          </w:rPr>
          <w:instrText xml:space="preserve"> PAGEREF _Toc25160926 \h </w:instrText>
        </w:r>
        <w:r w:rsidR="0041107F">
          <w:rPr>
            <w:noProof/>
            <w:webHidden/>
          </w:rPr>
        </w:r>
        <w:r w:rsidR="0041107F">
          <w:rPr>
            <w:noProof/>
            <w:webHidden/>
          </w:rPr>
          <w:fldChar w:fldCharType="separate"/>
        </w:r>
        <w:r w:rsidR="00C62BD7">
          <w:rPr>
            <w:noProof/>
            <w:webHidden/>
          </w:rPr>
          <w:t>57</w:t>
        </w:r>
        <w:r w:rsidR="0041107F">
          <w:rPr>
            <w:noProof/>
            <w:webHidden/>
          </w:rPr>
          <w:fldChar w:fldCharType="end"/>
        </w:r>
      </w:hyperlink>
    </w:p>
    <w:p w14:paraId="74BBC690" w14:textId="27BC61E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7" w:history="1">
        <w:r w:rsidR="0041107F" w:rsidRPr="00C92AE6">
          <w:rPr>
            <w:rStyle w:val="Hyperlink"/>
            <w:b/>
            <w:noProof/>
            <w14:scene3d>
              <w14:camera w14:prst="orthographicFront"/>
              <w14:lightRig w14:rig="threePt" w14:dir="t">
                <w14:rot w14:lat="0" w14:lon="0" w14:rev="0"/>
              </w14:lightRig>
            </w14:scene3d>
          </w:rPr>
          <w:t>5.2.7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Web Service Install/Upgrade (Post Install and Upgrade)</w:t>
        </w:r>
        <w:r w:rsidR="0041107F">
          <w:rPr>
            <w:noProof/>
            <w:webHidden/>
          </w:rPr>
          <w:tab/>
        </w:r>
        <w:r w:rsidR="0041107F">
          <w:rPr>
            <w:noProof/>
            <w:webHidden/>
          </w:rPr>
          <w:fldChar w:fldCharType="begin"/>
        </w:r>
        <w:r w:rsidR="0041107F">
          <w:rPr>
            <w:noProof/>
            <w:webHidden/>
          </w:rPr>
          <w:instrText xml:space="preserve"> PAGEREF _Toc25160927 \h </w:instrText>
        </w:r>
        <w:r w:rsidR="0041107F">
          <w:rPr>
            <w:noProof/>
            <w:webHidden/>
          </w:rPr>
        </w:r>
        <w:r w:rsidR="0041107F">
          <w:rPr>
            <w:noProof/>
            <w:webHidden/>
          </w:rPr>
          <w:fldChar w:fldCharType="separate"/>
        </w:r>
        <w:r w:rsidR="00C62BD7">
          <w:rPr>
            <w:noProof/>
            <w:webHidden/>
          </w:rPr>
          <w:t>58</w:t>
        </w:r>
        <w:r w:rsidR="0041107F">
          <w:rPr>
            <w:noProof/>
            <w:webHidden/>
          </w:rPr>
          <w:fldChar w:fldCharType="end"/>
        </w:r>
      </w:hyperlink>
    </w:p>
    <w:p w14:paraId="62BD7D45" w14:textId="2E0177DB"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8" w:history="1">
        <w:r w:rsidR="0041107F" w:rsidRPr="00C92AE6">
          <w:rPr>
            <w:rStyle w:val="Hyperlink"/>
            <w:b/>
            <w:noProof/>
            <w14:scene3d>
              <w14:camera w14:prst="orthographicFront"/>
              <w14:lightRig w14:rig="threePt" w14:dir="t">
                <w14:rot w14:lat="0" w14:lon="0" w14:rev="0"/>
              </w14:lightRig>
            </w14:scene3d>
          </w:rPr>
          <w:t>5.2.8</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TMA Process Types (Install only)</w:t>
        </w:r>
        <w:r w:rsidR="0041107F">
          <w:rPr>
            <w:noProof/>
            <w:webHidden/>
          </w:rPr>
          <w:tab/>
        </w:r>
        <w:r w:rsidR="0041107F">
          <w:rPr>
            <w:noProof/>
            <w:webHidden/>
          </w:rPr>
          <w:fldChar w:fldCharType="begin"/>
        </w:r>
        <w:r w:rsidR="0041107F">
          <w:rPr>
            <w:noProof/>
            <w:webHidden/>
          </w:rPr>
          <w:instrText xml:space="preserve"> PAGEREF _Toc25160928 \h </w:instrText>
        </w:r>
        <w:r w:rsidR="0041107F">
          <w:rPr>
            <w:noProof/>
            <w:webHidden/>
          </w:rPr>
        </w:r>
        <w:r w:rsidR="0041107F">
          <w:rPr>
            <w:noProof/>
            <w:webHidden/>
          </w:rPr>
          <w:fldChar w:fldCharType="separate"/>
        </w:r>
        <w:r w:rsidR="00C62BD7">
          <w:rPr>
            <w:noProof/>
            <w:webHidden/>
          </w:rPr>
          <w:t>58</w:t>
        </w:r>
        <w:r w:rsidR="0041107F">
          <w:rPr>
            <w:noProof/>
            <w:webHidden/>
          </w:rPr>
          <w:fldChar w:fldCharType="end"/>
        </w:r>
      </w:hyperlink>
    </w:p>
    <w:p w14:paraId="1A7B9CC1" w14:textId="3BF1D871"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29" w:history="1">
        <w:r w:rsidR="0041107F" w:rsidRPr="00C92AE6">
          <w:rPr>
            <w:rStyle w:val="Hyperlink"/>
            <w:b/>
            <w:noProof/>
            <w14:scene3d>
              <w14:camera w14:prst="orthographicFront"/>
              <w14:lightRig w14:rig="threePt" w14:dir="t">
                <w14:rot w14:lat="0" w14:lon="0" w14:rev="0"/>
              </w14:lightRig>
            </w14:scene3d>
          </w:rPr>
          <w:t>5.2.9</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System Holidays (Post Install and Upgrade)</w:t>
        </w:r>
        <w:r w:rsidR="0041107F">
          <w:rPr>
            <w:noProof/>
            <w:webHidden/>
          </w:rPr>
          <w:tab/>
        </w:r>
        <w:r w:rsidR="0041107F">
          <w:rPr>
            <w:noProof/>
            <w:webHidden/>
          </w:rPr>
          <w:fldChar w:fldCharType="begin"/>
        </w:r>
        <w:r w:rsidR="0041107F">
          <w:rPr>
            <w:noProof/>
            <w:webHidden/>
          </w:rPr>
          <w:instrText xml:space="preserve"> PAGEREF _Toc25160929 \h </w:instrText>
        </w:r>
        <w:r w:rsidR="0041107F">
          <w:rPr>
            <w:noProof/>
            <w:webHidden/>
          </w:rPr>
        </w:r>
        <w:r w:rsidR="0041107F">
          <w:rPr>
            <w:noProof/>
            <w:webHidden/>
          </w:rPr>
          <w:fldChar w:fldCharType="separate"/>
        </w:r>
        <w:r w:rsidR="00C62BD7">
          <w:rPr>
            <w:noProof/>
            <w:webHidden/>
          </w:rPr>
          <w:t>60</w:t>
        </w:r>
        <w:r w:rsidR="0041107F">
          <w:rPr>
            <w:noProof/>
            <w:webHidden/>
          </w:rPr>
          <w:fldChar w:fldCharType="end"/>
        </w:r>
      </w:hyperlink>
    </w:p>
    <w:p w14:paraId="1339660B" w14:textId="22DF3113"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30" w:history="1">
        <w:r w:rsidR="0041107F" w:rsidRPr="00C92AE6">
          <w:rPr>
            <w:rStyle w:val="Hyperlink"/>
            <w:noProof/>
          </w:rPr>
          <w:t>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Maintenance Manager</w:t>
        </w:r>
        <w:r w:rsidR="0041107F">
          <w:rPr>
            <w:noProof/>
            <w:webHidden/>
          </w:rPr>
          <w:tab/>
        </w:r>
        <w:r w:rsidR="0041107F">
          <w:rPr>
            <w:noProof/>
            <w:webHidden/>
          </w:rPr>
          <w:fldChar w:fldCharType="begin"/>
        </w:r>
        <w:r w:rsidR="0041107F">
          <w:rPr>
            <w:noProof/>
            <w:webHidden/>
          </w:rPr>
          <w:instrText xml:space="preserve"> PAGEREF _Toc25160930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1C0C63E1" w14:textId="786653B7" w:rsidR="0041107F" w:rsidRDefault="001C42DA">
      <w:pPr>
        <w:pStyle w:val="TOC2"/>
        <w:rPr>
          <w:rFonts w:asciiTheme="minorHAnsi" w:eastAsiaTheme="minorEastAsia" w:hAnsiTheme="minorHAnsi" w:cstheme="minorBidi"/>
          <w:noProof/>
          <w:sz w:val="22"/>
          <w:szCs w:val="22"/>
          <w:lang w:val="en-US" w:eastAsia="en-US"/>
        </w:rPr>
      </w:pPr>
      <w:hyperlink w:anchor="_Toc25160931" w:history="1">
        <w:r w:rsidR="0041107F" w:rsidRPr="00C92AE6">
          <w:rPr>
            <w:rStyle w:val="Hyperlink"/>
            <w:noProof/>
            <w14:scene3d>
              <w14:camera w14:prst="orthographicFront"/>
              <w14:lightRig w14:rig="threePt" w14:dir="t">
                <w14:rot w14:lat="0" w14:lon="0" w14:rev="0"/>
              </w14:lightRig>
            </w14:scene3d>
          </w:rPr>
          <w:t>6.1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Maintenance Manager Software files</w:t>
        </w:r>
        <w:r w:rsidR="0041107F">
          <w:rPr>
            <w:noProof/>
            <w:webHidden/>
          </w:rPr>
          <w:tab/>
        </w:r>
        <w:r w:rsidR="0041107F">
          <w:rPr>
            <w:noProof/>
            <w:webHidden/>
          </w:rPr>
          <w:fldChar w:fldCharType="begin"/>
        </w:r>
        <w:r w:rsidR="0041107F">
          <w:rPr>
            <w:noProof/>
            <w:webHidden/>
          </w:rPr>
          <w:instrText xml:space="preserve"> PAGEREF _Toc25160931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226064D7" w14:textId="77040EC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2" w:history="1">
        <w:r w:rsidR="0041107F" w:rsidRPr="00C92AE6">
          <w:rPr>
            <w:rStyle w:val="Hyperlink"/>
            <w:b/>
            <w:noProof/>
            <w14:scene3d>
              <w14:camera w14:prst="orthographicFront"/>
              <w14:lightRig w14:rig="threePt" w14:dir="t">
                <w14:rot w14:lat="0" w14:lon="0" w14:rev="0"/>
              </w14:lightRig>
            </w14:scene3d>
          </w:rPr>
          <w:t>6.1.1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_Toc25160932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67094520" w14:textId="2ABD5374" w:rsidR="0041107F" w:rsidRDefault="001C42DA">
      <w:pPr>
        <w:pStyle w:val="TOC2"/>
        <w:rPr>
          <w:rFonts w:asciiTheme="minorHAnsi" w:eastAsiaTheme="minorEastAsia" w:hAnsiTheme="minorHAnsi" w:cstheme="minorBidi"/>
          <w:noProof/>
          <w:sz w:val="22"/>
          <w:szCs w:val="22"/>
          <w:lang w:val="en-US" w:eastAsia="en-US"/>
        </w:rPr>
      </w:pPr>
      <w:hyperlink w:anchor="_Toc25160933" w:history="1">
        <w:r w:rsidR="0041107F" w:rsidRPr="00C92AE6">
          <w:rPr>
            <w:rStyle w:val="Hyperlink"/>
            <w:noProof/>
            <w14:scene3d>
              <w14:camera w14:prst="orthographicFront"/>
              <w14:lightRig w14:rig="threePt" w14:dir="t">
                <w14:rot w14:lat="0" w14:lon="0" w14:rev="0"/>
              </w14:lightRig>
            </w14:scene3d>
          </w:rPr>
          <w:t>6.2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Maintenance Manager DB Server Install/Upgrade</w:t>
        </w:r>
        <w:r w:rsidR="0041107F">
          <w:rPr>
            <w:noProof/>
            <w:webHidden/>
          </w:rPr>
          <w:tab/>
        </w:r>
        <w:r w:rsidR="0041107F">
          <w:rPr>
            <w:noProof/>
            <w:webHidden/>
          </w:rPr>
          <w:fldChar w:fldCharType="begin"/>
        </w:r>
        <w:r w:rsidR="0041107F">
          <w:rPr>
            <w:noProof/>
            <w:webHidden/>
          </w:rPr>
          <w:instrText xml:space="preserve"> PAGEREF _Toc25160933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69ADBF3A" w14:textId="2F483D9F"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4" w:history="1">
        <w:r w:rsidR="0041107F" w:rsidRPr="00C92AE6">
          <w:rPr>
            <w:rStyle w:val="Hyperlink"/>
            <w:b/>
            <w:noProof/>
            <w14:scene3d>
              <w14:camera w14:prst="orthographicFront"/>
              <w14:lightRig w14:rig="threePt" w14:dir="t">
                <w14:rot w14:lat="0" w14:lon="0" w14:rev="0"/>
              </w14:lightRig>
            </w14:scene3d>
          </w:rPr>
          <w:t>6.2.1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_Toc25160934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498E15C5" w14:textId="5FD76FC6"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5" w:history="1">
        <w:r w:rsidR="0041107F" w:rsidRPr="00C92AE6">
          <w:rPr>
            <w:rStyle w:val="Hyperlink"/>
            <w:b/>
            <w:noProof/>
            <w14:scene3d>
              <w14:camera w14:prst="orthographicFront"/>
              <w14:lightRig w14:rig="threePt" w14:dir="t">
                <w14:rot w14:lat="0" w14:lon="0" w14:rev="0"/>
              </w14:lightRig>
            </w14:scene3d>
          </w:rPr>
          <w:t>6.2.2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Maintenance Manager</w:t>
        </w:r>
        <w:r w:rsidR="0041107F">
          <w:rPr>
            <w:noProof/>
            <w:webHidden/>
          </w:rPr>
          <w:tab/>
        </w:r>
        <w:r w:rsidR="0041107F">
          <w:rPr>
            <w:noProof/>
            <w:webHidden/>
          </w:rPr>
          <w:fldChar w:fldCharType="begin"/>
        </w:r>
        <w:r w:rsidR="0041107F">
          <w:rPr>
            <w:noProof/>
            <w:webHidden/>
          </w:rPr>
          <w:instrText xml:space="preserve"> PAGEREF _Toc25160935 \h </w:instrText>
        </w:r>
        <w:r w:rsidR="0041107F">
          <w:rPr>
            <w:noProof/>
            <w:webHidden/>
          </w:rPr>
        </w:r>
        <w:r w:rsidR="0041107F">
          <w:rPr>
            <w:noProof/>
            <w:webHidden/>
          </w:rPr>
          <w:fldChar w:fldCharType="separate"/>
        </w:r>
        <w:r w:rsidR="00C62BD7">
          <w:rPr>
            <w:noProof/>
            <w:webHidden/>
          </w:rPr>
          <w:t>61</w:t>
        </w:r>
        <w:r w:rsidR="0041107F">
          <w:rPr>
            <w:noProof/>
            <w:webHidden/>
          </w:rPr>
          <w:fldChar w:fldCharType="end"/>
        </w:r>
      </w:hyperlink>
    </w:p>
    <w:p w14:paraId="6AE61083" w14:textId="67F25503"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6" w:history="1">
        <w:r w:rsidR="0041107F" w:rsidRPr="00C92AE6">
          <w:rPr>
            <w:rStyle w:val="Hyperlink"/>
            <w:b/>
            <w:noProof/>
            <w14:scene3d>
              <w14:camera w14:prst="orthographicFront"/>
              <w14:lightRig w14:rig="threePt" w14:dir="t">
                <w14:rot w14:lat="0" w14:lon="0" w14:rev="0"/>
              </w14:lightRig>
            </w14:scene3d>
          </w:rPr>
          <w:t>6.2.3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Maintenance Manager</w:t>
        </w:r>
        <w:r w:rsidR="0041107F">
          <w:rPr>
            <w:noProof/>
            <w:webHidden/>
          </w:rPr>
          <w:tab/>
        </w:r>
        <w:r w:rsidR="0041107F">
          <w:rPr>
            <w:noProof/>
            <w:webHidden/>
          </w:rPr>
          <w:fldChar w:fldCharType="begin"/>
        </w:r>
        <w:r w:rsidR="0041107F">
          <w:rPr>
            <w:noProof/>
            <w:webHidden/>
          </w:rPr>
          <w:instrText xml:space="preserve"> PAGEREF _Toc25160936 \h </w:instrText>
        </w:r>
        <w:r w:rsidR="0041107F">
          <w:rPr>
            <w:noProof/>
            <w:webHidden/>
          </w:rPr>
        </w:r>
        <w:r w:rsidR="0041107F">
          <w:rPr>
            <w:noProof/>
            <w:webHidden/>
          </w:rPr>
          <w:fldChar w:fldCharType="separate"/>
        </w:r>
        <w:r w:rsidR="00C62BD7">
          <w:rPr>
            <w:noProof/>
            <w:webHidden/>
          </w:rPr>
          <w:t>62</w:t>
        </w:r>
        <w:r w:rsidR="0041107F">
          <w:rPr>
            <w:noProof/>
            <w:webHidden/>
          </w:rPr>
          <w:fldChar w:fldCharType="end"/>
        </w:r>
      </w:hyperlink>
    </w:p>
    <w:p w14:paraId="17146BA7" w14:textId="59A071A4"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7" w:history="1">
        <w:r w:rsidR="0041107F" w:rsidRPr="00C92AE6">
          <w:rPr>
            <w:rStyle w:val="Hyperlink"/>
            <w:b/>
            <w:noProof/>
            <w14:scene3d>
              <w14:camera w14:prst="orthographicFront"/>
              <w14:lightRig w14:rig="threePt" w14:dir="t">
                <w14:rot w14:lat="0" w14:lon="0" w14:rev="0"/>
              </w14:lightRig>
            </w14:scene3d>
          </w:rPr>
          <w:t>6.2.4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_Toc25160937 \h </w:instrText>
        </w:r>
        <w:r w:rsidR="0041107F">
          <w:rPr>
            <w:noProof/>
            <w:webHidden/>
          </w:rPr>
        </w:r>
        <w:r w:rsidR="0041107F">
          <w:rPr>
            <w:noProof/>
            <w:webHidden/>
          </w:rPr>
          <w:fldChar w:fldCharType="separate"/>
        </w:r>
        <w:r w:rsidR="00C62BD7">
          <w:rPr>
            <w:noProof/>
            <w:webHidden/>
          </w:rPr>
          <w:t>63</w:t>
        </w:r>
        <w:r w:rsidR="0041107F">
          <w:rPr>
            <w:noProof/>
            <w:webHidden/>
          </w:rPr>
          <w:fldChar w:fldCharType="end"/>
        </w:r>
      </w:hyperlink>
    </w:p>
    <w:p w14:paraId="0572951A" w14:textId="27CA86B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8" w:history="1">
        <w:r w:rsidR="0041107F" w:rsidRPr="00C92AE6">
          <w:rPr>
            <w:rStyle w:val="Hyperlink"/>
            <w:b/>
            <w:noProof/>
            <w14:scene3d>
              <w14:camera w14:prst="orthographicFront"/>
              <w14:lightRig w14:rig="threePt" w14:dir="t">
                <w14:rot w14:lat="0" w14:lon="0" w14:rev="0"/>
              </w14:lightRig>
            </w14:scene3d>
          </w:rPr>
          <w:t>6.2.5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Conflated Networks (Post Install only)</w:t>
        </w:r>
        <w:r w:rsidR="0041107F">
          <w:rPr>
            <w:noProof/>
            <w:webHidden/>
          </w:rPr>
          <w:tab/>
        </w:r>
        <w:r w:rsidR="0041107F">
          <w:rPr>
            <w:noProof/>
            <w:webHidden/>
          </w:rPr>
          <w:fldChar w:fldCharType="begin"/>
        </w:r>
        <w:r w:rsidR="0041107F">
          <w:rPr>
            <w:noProof/>
            <w:webHidden/>
          </w:rPr>
          <w:instrText xml:space="preserve"> PAGEREF _Toc25160938 \h </w:instrText>
        </w:r>
        <w:r w:rsidR="0041107F">
          <w:rPr>
            <w:noProof/>
            <w:webHidden/>
          </w:rPr>
        </w:r>
        <w:r w:rsidR="0041107F">
          <w:rPr>
            <w:noProof/>
            <w:webHidden/>
          </w:rPr>
          <w:fldChar w:fldCharType="separate"/>
        </w:r>
        <w:r w:rsidR="00C62BD7">
          <w:rPr>
            <w:noProof/>
            <w:webHidden/>
          </w:rPr>
          <w:t>63</w:t>
        </w:r>
        <w:r w:rsidR="0041107F">
          <w:rPr>
            <w:noProof/>
            <w:webHidden/>
          </w:rPr>
          <w:fldChar w:fldCharType="end"/>
        </w:r>
      </w:hyperlink>
    </w:p>
    <w:p w14:paraId="17CEB91A" w14:textId="3C7530B0"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39" w:history="1">
        <w:r w:rsidR="0041107F" w:rsidRPr="00C92AE6">
          <w:rPr>
            <w:rStyle w:val="Hyperlink"/>
            <w:b/>
            <w:noProof/>
            <w14:scene3d>
              <w14:camera w14:prst="orthographicFront"/>
              <w14:lightRig w14:rig="threePt" w14:dir="t">
                <w14:rot w14:lat="0" w14:lon="0" w14:rev="0"/>
              </w14:lightRig>
            </w14:scene3d>
          </w:rPr>
          <w:t>6.2.6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Additional Configuration (Post Install and Upgrade)</w:t>
        </w:r>
        <w:r w:rsidR="0041107F">
          <w:rPr>
            <w:noProof/>
            <w:webHidden/>
          </w:rPr>
          <w:tab/>
        </w:r>
        <w:r w:rsidR="0041107F">
          <w:rPr>
            <w:noProof/>
            <w:webHidden/>
          </w:rPr>
          <w:fldChar w:fldCharType="begin"/>
        </w:r>
        <w:r w:rsidR="0041107F">
          <w:rPr>
            <w:noProof/>
            <w:webHidden/>
          </w:rPr>
          <w:instrText xml:space="preserve"> PAGEREF _Toc25160939 \h </w:instrText>
        </w:r>
        <w:r w:rsidR="0041107F">
          <w:rPr>
            <w:noProof/>
            <w:webHidden/>
          </w:rPr>
        </w:r>
        <w:r w:rsidR="0041107F">
          <w:rPr>
            <w:noProof/>
            <w:webHidden/>
          </w:rPr>
          <w:fldChar w:fldCharType="separate"/>
        </w:r>
        <w:r w:rsidR="00C62BD7">
          <w:rPr>
            <w:noProof/>
            <w:webHidden/>
          </w:rPr>
          <w:t>63</w:t>
        </w:r>
        <w:r w:rsidR="0041107F">
          <w:rPr>
            <w:noProof/>
            <w:webHidden/>
          </w:rPr>
          <w:fldChar w:fldCharType="end"/>
        </w:r>
      </w:hyperlink>
    </w:p>
    <w:p w14:paraId="709FC5D3" w14:textId="13D7F10F"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0" w:history="1">
        <w:r w:rsidR="0041107F" w:rsidRPr="00C92AE6">
          <w:rPr>
            <w:rStyle w:val="Hyperlink"/>
            <w:b/>
            <w:noProof/>
            <w14:scene3d>
              <w14:camera w14:prst="orthographicFront"/>
              <w14:lightRig w14:rig="threePt" w14:dir="t">
                <w14:rot w14:lat="0" w14:lon="0" w14:rev="0"/>
              </w14:lightRig>
            </w14:scene3d>
          </w:rPr>
          <w:t>6.2.7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Licencing (Post Install only)</w:t>
        </w:r>
        <w:r w:rsidR="0041107F">
          <w:rPr>
            <w:noProof/>
            <w:webHidden/>
          </w:rPr>
          <w:tab/>
        </w:r>
        <w:r w:rsidR="0041107F">
          <w:rPr>
            <w:noProof/>
            <w:webHidden/>
          </w:rPr>
          <w:fldChar w:fldCharType="begin"/>
        </w:r>
        <w:r w:rsidR="0041107F">
          <w:rPr>
            <w:noProof/>
            <w:webHidden/>
          </w:rPr>
          <w:instrText xml:space="preserve"> PAGEREF _Toc25160940 \h </w:instrText>
        </w:r>
        <w:r w:rsidR="0041107F">
          <w:rPr>
            <w:noProof/>
            <w:webHidden/>
          </w:rPr>
        </w:r>
        <w:r w:rsidR="0041107F">
          <w:rPr>
            <w:noProof/>
            <w:webHidden/>
          </w:rPr>
          <w:fldChar w:fldCharType="separate"/>
        </w:r>
        <w:r w:rsidR="00C62BD7">
          <w:rPr>
            <w:noProof/>
            <w:webHidden/>
          </w:rPr>
          <w:t>64</w:t>
        </w:r>
        <w:r w:rsidR="0041107F">
          <w:rPr>
            <w:noProof/>
            <w:webHidden/>
          </w:rPr>
          <w:fldChar w:fldCharType="end"/>
        </w:r>
      </w:hyperlink>
    </w:p>
    <w:p w14:paraId="3C753660" w14:textId="79ACE5A0"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1" w:history="1">
        <w:r w:rsidR="0041107F" w:rsidRPr="00C92AE6">
          <w:rPr>
            <w:rStyle w:val="Hyperlink"/>
            <w:b/>
            <w:noProof/>
            <w14:scene3d>
              <w14:camera w14:prst="orthographicFront"/>
              <w14:lightRig w14:rig="threePt" w14:dir="t">
                <w14:rot w14:lat="0" w14:lon="0" w14:rev="0"/>
              </w14:lightRig>
            </w14:scene3d>
          </w:rPr>
          <w:t>6.2.8</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Spatial Configuration (Post Install and Upgrade)</w:t>
        </w:r>
        <w:r w:rsidR="0041107F">
          <w:rPr>
            <w:noProof/>
            <w:webHidden/>
          </w:rPr>
          <w:tab/>
        </w:r>
        <w:r w:rsidR="0041107F">
          <w:rPr>
            <w:noProof/>
            <w:webHidden/>
          </w:rPr>
          <w:fldChar w:fldCharType="begin"/>
        </w:r>
        <w:r w:rsidR="0041107F">
          <w:rPr>
            <w:noProof/>
            <w:webHidden/>
          </w:rPr>
          <w:instrText xml:space="preserve"> PAGEREF _Toc25160941 \h </w:instrText>
        </w:r>
        <w:r w:rsidR="0041107F">
          <w:rPr>
            <w:noProof/>
            <w:webHidden/>
          </w:rPr>
        </w:r>
        <w:r w:rsidR="0041107F">
          <w:rPr>
            <w:noProof/>
            <w:webHidden/>
          </w:rPr>
          <w:fldChar w:fldCharType="separate"/>
        </w:r>
        <w:r w:rsidR="00C62BD7">
          <w:rPr>
            <w:noProof/>
            <w:webHidden/>
          </w:rPr>
          <w:t>64</w:t>
        </w:r>
        <w:r w:rsidR="0041107F">
          <w:rPr>
            <w:noProof/>
            <w:webHidden/>
          </w:rPr>
          <w:fldChar w:fldCharType="end"/>
        </w:r>
      </w:hyperlink>
    </w:p>
    <w:p w14:paraId="77B3CB20" w14:textId="7DF9414F"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42" w:history="1">
        <w:r w:rsidR="0041107F" w:rsidRPr="00C92AE6">
          <w:rPr>
            <w:rStyle w:val="Hyperlink"/>
            <w:noProof/>
          </w:rPr>
          <w:t>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Enquiry Manager</w:t>
        </w:r>
        <w:r w:rsidR="0041107F">
          <w:rPr>
            <w:noProof/>
            <w:webHidden/>
          </w:rPr>
          <w:tab/>
        </w:r>
        <w:r w:rsidR="0041107F">
          <w:rPr>
            <w:noProof/>
            <w:webHidden/>
          </w:rPr>
          <w:fldChar w:fldCharType="begin"/>
        </w:r>
        <w:r w:rsidR="0041107F">
          <w:rPr>
            <w:noProof/>
            <w:webHidden/>
          </w:rPr>
          <w:instrText xml:space="preserve"> PAGEREF _Toc25160942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47848B0D" w14:textId="10FD6768" w:rsidR="0041107F" w:rsidRDefault="001C42DA">
      <w:pPr>
        <w:pStyle w:val="TOC2"/>
        <w:rPr>
          <w:rFonts w:asciiTheme="minorHAnsi" w:eastAsiaTheme="minorEastAsia" w:hAnsiTheme="minorHAnsi" w:cstheme="minorBidi"/>
          <w:noProof/>
          <w:sz w:val="22"/>
          <w:szCs w:val="22"/>
          <w:lang w:val="en-US" w:eastAsia="en-US"/>
        </w:rPr>
      </w:pPr>
      <w:hyperlink w:anchor="_Toc25160943" w:history="1">
        <w:r w:rsidR="0041107F" w:rsidRPr="00C92AE6">
          <w:rPr>
            <w:rStyle w:val="Hyperlink"/>
            <w:noProof/>
            <w14:scene3d>
              <w14:camera w14:prst="orthographicFront"/>
              <w14:lightRig w14:rig="threePt" w14:dir="t">
                <w14:rot w14:lat="0" w14:lon="0" w14:rev="0"/>
              </w14:lightRig>
            </w14:scene3d>
          </w:rPr>
          <w:t>7.1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Enquiry Manager Software files</w:t>
        </w:r>
        <w:r w:rsidR="0041107F">
          <w:rPr>
            <w:noProof/>
            <w:webHidden/>
          </w:rPr>
          <w:tab/>
        </w:r>
        <w:r w:rsidR="0041107F">
          <w:rPr>
            <w:noProof/>
            <w:webHidden/>
          </w:rPr>
          <w:fldChar w:fldCharType="begin"/>
        </w:r>
        <w:r w:rsidR="0041107F">
          <w:rPr>
            <w:noProof/>
            <w:webHidden/>
          </w:rPr>
          <w:instrText xml:space="preserve"> PAGEREF _Toc25160943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42D75873" w14:textId="6F0B58ED"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4" w:history="1">
        <w:r w:rsidR="0041107F" w:rsidRPr="00C92AE6">
          <w:rPr>
            <w:rStyle w:val="Hyperlink"/>
            <w:b/>
            <w:noProof/>
            <w14:scene3d>
              <w14:camera w14:prst="orthographicFront"/>
              <w14:lightRig w14:rig="threePt" w14:dir="t">
                <w14:rot w14:lat="0" w14:lon="0" w14:rev="0"/>
              </w14:lightRig>
            </w14:scene3d>
          </w:rPr>
          <w:t>7.1.1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_Toc25160944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5A690EBD" w14:textId="66199456" w:rsidR="0041107F" w:rsidRDefault="001C42DA">
      <w:pPr>
        <w:pStyle w:val="TOC2"/>
        <w:rPr>
          <w:rFonts w:asciiTheme="minorHAnsi" w:eastAsiaTheme="minorEastAsia" w:hAnsiTheme="minorHAnsi" w:cstheme="minorBidi"/>
          <w:noProof/>
          <w:sz w:val="22"/>
          <w:szCs w:val="22"/>
          <w:lang w:val="en-US" w:eastAsia="en-US"/>
        </w:rPr>
      </w:pPr>
      <w:hyperlink w:anchor="_Toc25160945" w:history="1">
        <w:r w:rsidR="0041107F" w:rsidRPr="00C92AE6">
          <w:rPr>
            <w:rStyle w:val="Hyperlink"/>
            <w:noProof/>
            <w14:scene3d>
              <w14:camera w14:prst="orthographicFront"/>
              <w14:lightRig w14:rig="threePt" w14:dir="t">
                <w14:rot w14:lat="0" w14:lon="0" w14:rev="0"/>
              </w14:lightRig>
            </w14:scene3d>
          </w:rPr>
          <w:t>7.2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Enquiry Manager DB Server Install/Upgrade</w:t>
        </w:r>
        <w:r w:rsidR="0041107F">
          <w:rPr>
            <w:noProof/>
            <w:webHidden/>
          </w:rPr>
          <w:tab/>
        </w:r>
        <w:r w:rsidR="0041107F">
          <w:rPr>
            <w:noProof/>
            <w:webHidden/>
          </w:rPr>
          <w:fldChar w:fldCharType="begin"/>
        </w:r>
        <w:r w:rsidR="0041107F">
          <w:rPr>
            <w:noProof/>
            <w:webHidden/>
          </w:rPr>
          <w:instrText xml:space="preserve"> PAGEREF _Toc25160945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0B675622" w14:textId="4240413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6" w:history="1">
        <w:r w:rsidR="0041107F" w:rsidRPr="00C92AE6">
          <w:rPr>
            <w:rStyle w:val="Hyperlink"/>
            <w:b/>
            <w:noProof/>
            <w14:scene3d>
              <w14:camera w14:prst="orthographicFront"/>
              <w14:lightRig w14:rig="threePt" w14:dir="t">
                <w14:rot w14:lat="0" w14:lon="0" w14:rev="0"/>
              </w14:lightRig>
            </w14:scene3d>
          </w:rPr>
          <w:t>7.2.1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_Toc25160946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1660184B" w14:textId="09E5C8FA"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7" w:history="1">
        <w:r w:rsidR="0041107F" w:rsidRPr="00C92AE6">
          <w:rPr>
            <w:rStyle w:val="Hyperlink"/>
            <w:b/>
            <w:noProof/>
            <w14:scene3d>
              <w14:camera w14:prst="orthographicFront"/>
              <w14:lightRig w14:rig="threePt" w14:dir="t">
                <w14:rot w14:lat="0" w14:lon="0" w14:rev="0"/>
              </w14:lightRig>
            </w14:scene3d>
          </w:rPr>
          <w:t>7.2.2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Enquiry Manager</w:t>
        </w:r>
        <w:r w:rsidR="0041107F">
          <w:rPr>
            <w:noProof/>
            <w:webHidden/>
          </w:rPr>
          <w:tab/>
        </w:r>
        <w:r w:rsidR="0041107F">
          <w:rPr>
            <w:noProof/>
            <w:webHidden/>
          </w:rPr>
          <w:fldChar w:fldCharType="begin"/>
        </w:r>
        <w:r w:rsidR="0041107F">
          <w:rPr>
            <w:noProof/>
            <w:webHidden/>
          </w:rPr>
          <w:instrText xml:space="preserve"> PAGEREF _Toc25160947 \h </w:instrText>
        </w:r>
        <w:r w:rsidR="0041107F">
          <w:rPr>
            <w:noProof/>
            <w:webHidden/>
          </w:rPr>
        </w:r>
        <w:r w:rsidR="0041107F">
          <w:rPr>
            <w:noProof/>
            <w:webHidden/>
          </w:rPr>
          <w:fldChar w:fldCharType="separate"/>
        </w:r>
        <w:r w:rsidR="00C62BD7">
          <w:rPr>
            <w:noProof/>
            <w:webHidden/>
          </w:rPr>
          <w:t>65</w:t>
        </w:r>
        <w:r w:rsidR="0041107F">
          <w:rPr>
            <w:noProof/>
            <w:webHidden/>
          </w:rPr>
          <w:fldChar w:fldCharType="end"/>
        </w:r>
      </w:hyperlink>
    </w:p>
    <w:p w14:paraId="7F90A2B9" w14:textId="12266DB2"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8" w:history="1">
        <w:r w:rsidR="0041107F" w:rsidRPr="00C92AE6">
          <w:rPr>
            <w:rStyle w:val="Hyperlink"/>
            <w:b/>
            <w:noProof/>
            <w14:scene3d>
              <w14:camera w14:prst="orthographicFront"/>
              <w14:lightRig w14:rig="threePt" w14:dir="t">
                <w14:rot w14:lat="0" w14:lon="0" w14:rev="0"/>
              </w14:lightRig>
            </w14:scene3d>
          </w:rPr>
          <w:t>7.2.3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Enquiry Manager</w:t>
        </w:r>
        <w:r w:rsidR="0041107F">
          <w:rPr>
            <w:noProof/>
            <w:webHidden/>
          </w:rPr>
          <w:tab/>
        </w:r>
        <w:r w:rsidR="0041107F">
          <w:rPr>
            <w:noProof/>
            <w:webHidden/>
          </w:rPr>
          <w:fldChar w:fldCharType="begin"/>
        </w:r>
        <w:r w:rsidR="0041107F">
          <w:rPr>
            <w:noProof/>
            <w:webHidden/>
          </w:rPr>
          <w:instrText xml:space="preserve"> PAGEREF _Toc25160948 \h </w:instrText>
        </w:r>
        <w:r w:rsidR="0041107F">
          <w:rPr>
            <w:noProof/>
            <w:webHidden/>
          </w:rPr>
        </w:r>
        <w:r w:rsidR="0041107F">
          <w:rPr>
            <w:noProof/>
            <w:webHidden/>
          </w:rPr>
          <w:fldChar w:fldCharType="separate"/>
        </w:r>
        <w:r w:rsidR="00C62BD7">
          <w:rPr>
            <w:noProof/>
            <w:webHidden/>
          </w:rPr>
          <w:t>66</w:t>
        </w:r>
        <w:r w:rsidR="0041107F">
          <w:rPr>
            <w:noProof/>
            <w:webHidden/>
          </w:rPr>
          <w:fldChar w:fldCharType="end"/>
        </w:r>
      </w:hyperlink>
    </w:p>
    <w:p w14:paraId="6ABF9D39" w14:textId="447252A9"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49" w:history="1">
        <w:r w:rsidR="0041107F" w:rsidRPr="00C92AE6">
          <w:rPr>
            <w:rStyle w:val="Hyperlink"/>
            <w:b/>
            <w:noProof/>
            <w14:scene3d>
              <w14:camera w14:prst="orthographicFront"/>
              <w14:lightRig w14:rig="threePt" w14:dir="t">
                <w14:rot w14:lat="0" w14:lon="0" w14:rev="0"/>
              </w14:lightRig>
            </w14:scene3d>
          </w:rPr>
          <w:t>7.2.4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_Toc25160949 \h </w:instrText>
        </w:r>
        <w:r w:rsidR="0041107F">
          <w:rPr>
            <w:noProof/>
            <w:webHidden/>
          </w:rPr>
        </w:r>
        <w:r w:rsidR="0041107F">
          <w:rPr>
            <w:noProof/>
            <w:webHidden/>
          </w:rPr>
          <w:fldChar w:fldCharType="separate"/>
        </w:r>
        <w:r w:rsidR="00C62BD7">
          <w:rPr>
            <w:noProof/>
            <w:webHidden/>
          </w:rPr>
          <w:t>67</w:t>
        </w:r>
        <w:r w:rsidR="0041107F">
          <w:rPr>
            <w:noProof/>
            <w:webHidden/>
          </w:rPr>
          <w:fldChar w:fldCharType="end"/>
        </w:r>
      </w:hyperlink>
    </w:p>
    <w:p w14:paraId="53FF8406" w14:textId="75C900A3"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0" w:history="1">
        <w:r w:rsidR="0041107F" w:rsidRPr="00C92AE6">
          <w:rPr>
            <w:rStyle w:val="Hyperlink"/>
            <w:b/>
            <w:noProof/>
            <w14:scene3d>
              <w14:camera w14:prst="orthographicFront"/>
              <w14:lightRig w14:rig="threePt" w14:dir="t">
                <w14:rot w14:lat="0" w14:lon="0" w14:rev="0"/>
              </w14:lightRig>
            </w14:scene3d>
          </w:rPr>
          <w:t>7.2.5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Additional Configuration (Post Install and Upgrade)</w:t>
        </w:r>
        <w:r w:rsidR="0041107F">
          <w:rPr>
            <w:noProof/>
            <w:webHidden/>
          </w:rPr>
          <w:tab/>
        </w:r>
        <w:r w:rsidR="0041107F">
          <w:rPr>
            <w:noProof/>
            <w:webHidden/>
          </w:rPr>
          <w:fldChar w:fldCharType="begin"/>
        </w:r>
        <w:r w:rsidR="0041107F">
          <w:rPr>
            <w:noProof/>
            <w:webHidden/>
          </w:rPr>
          <w:instrText xml:space="preserve"> PAGEREF _Toc25160950 \h </w:instrText>
        </w:r>
        <w:r w:rsidR="0041107F">
          <w:rPr>
            <w:noProof/>
            <w:webHidden/>
          </w:rPr>
        </w:r>
        <w:r w:rsidR="0041107F">
          <w:rPr>
            <w:noProof/>
            <w:webHidden/>
          </w:rPr>
          <w:fldChar w:fldCharType="separate"/>
        </w:r>
        <w:r w:rsidR="00C62BD7">
          <w:rPr>
            <w:noProof/>
            <w:webHidden/>
          </w:rPr>
          <w:t>67</w:t>
        </w:r>
        <w:r w:rsidR="0041107F">
          <w:rPr>
            <w:noProof/>
            <w:webHidden/>
          </w:rPr>
          <w:fldChar w:fldCharType="end"/>
        </w:r>
      </w:hyperlink>
    </w:p>
    <w:p w14:paraId="0C78BEBD" w14:textId="64B77EFF"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1" w:history="1">
        <w:r w:rsidR="0041107F" w:rsidRPr="00C92AE6">
          <w:rPr>
            <w:rStyle w:val="Hyperlink"/>
            <w:b/>
            <w:noProof/>
            <w14:scene3d>
              <w14:camera w14:prst="orthographicFront"/>
              <w14:lightRig w14:rig="threePt" w14:dir="t">
                <w14:rot w14:lat="0" w14:lon="0" w14:rev="0"/>
              </w14:lightRig>
            </w14:scene3d>
          </w:rPr>
          <w:t>7.2.6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Licencing (Post Install only)</w:t>
        </w:r>
        <w:r w:rsidR="0041107F">
          <w:rPr>
            <w:noProof/>
            <w:webHidden/>
          </w:rPr>
          <w:tab/>
        </w:r>
        <w:r w:rsidR="0041107F">
          <w:rPr>
            <w:noProof/>
            <w:webHidden/>
          </w:rPr>
          <w:fldChar w:fldCharType="begin"/>
        </w:r>
        <w:r w:rsidR="0041107F">
          <w:rPr>
            <w:noProof/>
            <w:webHidden/>
          </w:rPr>
          <w:instrText xml:space="preserve"> PAGEREF _Toc25160951 \h </w:instrText>
        </w:r>
        <w:r w:rsidR="0041107F">
          <w:rPr>
            <w:noProof/>
            <w:webHidden/>
          </w:rPr>
        </w:r>
        <w:r w:rsidR="0041107F">
          <w:rPr>
            <w:noProof/>
            <w:webHidden/>
          </w:rPr>
          <w:fldChar w:fldCharType="separate"/>
        </w:r>
        <w:r w:rsidR="00C62BD7">
          <w:rPr>
            <w:noProof/>
            <w:webHidden/>
          </w:rPr>
          <w:t>67</w:t>
        </w:r>
        <w:r w:rsidR="0041107F">
          <w:rPr>
            <w:noProof/>
            <w:webHidden/>
          </w:rPr>
          <w:fldChar w:fldCharType="end"/>
        </w:r>
      </w:hyperlink>
    </w:p>
    <w:p w14:paraId="0F3A02FF" w14:textId="22B8CEBD"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2" w:history="1">
        <w:r w:rsidR="0041107F" w:rsidRPr="00C92AE6">
          <w:rPr>
            <w:rStyle w:val="Hyperlink"/>
            <w:b/>
            <w:noProof/>
            <w14:scene3d>
              <w14:camera w14:prst="orthographicFront"/>
              <w14:lightRig w14:rig="threePt" w14:dir="t">
                <w14:rot w14:lat="0" w14:lon="0" w14:rev="0"/>
              </w14:lightRig>
            </w14:scene3d>
          </w:rPr>
          <w:t>7.2.7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Spatial Configuration (Post Install and Upgrade)</w:t>
        </w:r>
        <w:r w:rsidR="0041107F">
          <w:rPr>
            <w:noProof/>
            <w:webHidden/>
          </w:rPr>
          <w:tab/>
        </w:r>
        <w:r w:rsidR="0041107F">
          <w:rPr>
            <w:noProof/>
            <w:webHidden/>
          </w:rPr>
          <w:fldChar w:fldCharType="begin"/>
        </w:r>
        <w:r w:rsidR="0041107F">
          <w:rPr>
            <w:noProof/>
            <w:webHidden/>
          </w:rPr>
          <w:instrText xml:space="preserve"> PAGEREF _Toc25160952 \h </w:instrText>
        </w:r>
        <w:r w:rsidR="0041107F">
          <w:rPr>
            <w:noProof/>
            <w:webHidden/>
          </w:rPr>
        </w:r>
        <w:r w:rsidR="0041107F">
          <w:rPr>
            <w:noProof/>
            <w:webHidden/>
          </w:rPr>
          <w:fldChar w:fldCharType="separate"/>
        </w:r>
        <w:r w:rsidR="00C62BD7">
          <w:rPr>
            <w:noProof/>
            <w:webHidden/>
          </w:rPr>
          <w:t>68</w:t>
        </w:r>
        <w:r w:rsidR="0041107F">
          <w:rPr>
            <w:noProof/>
            <w:webHidden/>
          </w:rPr>
          <w:fldChar w:fldCharType="end"/>
        </w:r>
      </w:hyperlink>
    </w:p>
    <w:p w14:paraId="3F91BC2A" w14:textId="79348C88"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53" w:history="1">
        <w:r w:rsidR="0041107F" w:rsidRPr="00C92AE6">
          <w:rPr>
            <w:rStyle w:val="Hyperlink"/>
            <w:noProof/>
          </w:rPr>
          <w:t>8</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Accidents Manager</w:t>
        </w:r>
        <w:r w:rsidR="0041107F">
          <w:rPr>
            <w:noProof/>
            <w:webHidden/>
          </w:rPr>
          <w:tab/>
        </w:r>
        <w:r w:rsidR="0041107F">
          <w:rPr>
            <w:noProof/>
            <w:webHidden/>
          </w:rPr>
          <w:fldChar w:fldCharType="begin"/>
        </w:r>
        <w:r w:rsidR="0041107F">
          <w:rPr>
            <w:noProof/>
            <w:webHidden/>
          </w:rPr>
          <w:instrText xml:space="preserve"> PAGEREF _Toc25160953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54EC74B1" w14:textId="55ACCB62" w:rsidR="0041107F" w:rsidRDefault="001C42DA">
      <w:pPr>
        <w:pStyle w:val="TOC2"/>
        <w:rPr>
          <w:rFonts w:asciiTheme="minorHAnsi" w:eastAsiaTheme="minorEastAsia" w:hAnsiTheme="minorHAnsi" w:cstheme="minorBidi"/>
          <w:noProof/>
          <w:sz w:val="22"/>
          <w:szCs w:val="22"/>
          <w:lang w:val="en-US" w:eastAsia="en-US"/>
        </w:rPr>
      </w:pPr>
      <w:hyperlink w:anchor="_Toc25160954" w:history="1">
        <w:r w:rsidR="0041107F" w:rsidRPr="00C92AE6">
          <w:rPr>
            <w:rStyle w:val="Hyperlink"/>
            <w:noProof/>
            <w14:scene3d>
              <w14:camera w14:prst="orthographicFront"/>
              <w14:lightRig w14:rig="threePt" w14:dir="t">
                <w14:rot w14:lat="0" w14:lon="0" w14:rev="0"/>
              </w14:lightRig>
            </w14:scene3d>
          </w:rPr>
          <w:t>8.1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Accidents Manager Software files</w:t>
        </w:r>
        <w:r w:rsidR="0041107F">
          <w:rPr>
            <w:noProof/>
            <w:webHidden/>
          </w:rPr>
          <w:tab/>
        </w:r>
        <w:r w:rsidR="0041107F">
          <w:rPr>
            <w:noProof/>
            <w:webHidden/>
          </w:rPr>
          <w:fldChar w:fldCharType="begin"/>
        </w:r>
        <w:r w:rsidR="0041107F">
          <w:rPr>
            <w:noProof/>
            <w:webHidden/>
          </w:rPr>
          <w:instrText xml:space="preserve"> PAGEREF _Toc25160954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0E45978D" w14:textId="5524728D"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5" w:history="1">
        <w:r w:rsidR="0041107F" w:rsidRPr="00C92AE6">
          <w:rPr>
            <w:rStyle w:val="Hyperlink"/>
            <w:b/>
            <w:noProof/>
            <w14:scene3d>
              <w14:camera w14:prst="orthographicFront"/>
              <w14:lightRig w14:rig="threePt" w14:dir="t">
                <w14:rot w14:lat="0" w14:lon="0" w14:rev="0"/>
              </w14:lightRig>
            </w14:scene3d>
          </w:rPr>
          <w:t>8.1.1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_Toc25160955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1ED3A942" w14:textId="52511E65" w:rsidR="0041107F" w:rsidRDefault="001C42DA">
      <w:pPr>
        <w:pStyle w:val="TOC2"/>
        <w:rPr>
          <w:rFonts w:asciiTheme="minorHAnsi" w:eastAsiaTheme="minorEastAsia" w:hAnsiTheme="minorHAnsi" w:cstheme="minorBidi"/>
          <w:noProof/>
          <w:sz w:val="22"/>
          <w:szCs w:val="22"/>
          <w:lang w:val="en-US" w:eastAsia="en-US"/>
        </w:rPr>
      </w:pPr>
      <w:hyperlink w:anchor="_Toc25160956" w:history="1">
        <w:r w:rsidR="0041107F" w:rsidRPr="00C92AE6">
          <w:rPr>
            <w:rStyle w:val="Hyperlink"/>
            <w:noProof/>
            <w14:scene3d>
              <w14:camera w14:prst="orthographicFront"/>
              <w14:lightRig w14:rig="threePt" w14:dir="t">
                <w14:rot w14:lat="0" w14:lon="0" w14:rev="0"/>
              </w14:lightRig>
            </w14:scene3d>
          </w:rPr>
          <w:t>8.2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Accidents Manager DB Server Install/Upgrade</w:t>
        </w:r>
        <w:r w:rsidR="0041107F">
          <w:rPr>
            <w:noProof/>
            <w:webHidden/>
          </w:rPr>
          <w:tab/>
        </w:r>
        <w:r w:rsidR="0041107F">
          <w:rPr>
            <w:noProof/>
            <w:webHidden/>
          </w:rPr>
          <w:fldChar w:fldCharType="begin"/>
        </w:r>
        <w:r w:rsidR="0041107F">
          <w:rPr>
            <w:noProof/>
            <w:webHidden/>
          </w:rPr>
          <w:instrText xml:space="preserve"> PAGEREF _Toc25160956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391102D2" w14:textId="060B24BB"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7" w:history="1">
        <w:r w:rsidR="0041107F" w:rsidRPr="00C92AE6">
          <w:rPr>
            <w:rStyle w:val="Hyperlink"/>
            <w:b/>
            <w:noProof/>
            <w14:scene3d>
              <w14:camera w14:prst="orthographicFront"/>
              <w14:lightRig w14:rig="threePt" w14:dir="t">
                <w14:rot w14:lat="0" w14:lon="0" w14:rev="0"/>
              </w14:lightRig>
            </w14:scene3d>
          </w:rPr>
          <w:t>8.2.1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_Toc25160957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5CA614D1" w14:textId="5B68A78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8" w:history="1">
        <w:r w:rsidR="0041107F" w:rsidRPr="00C92AE6">
          <w:rPr>
            <w:rStyle w:val="Hyperlink"/>
            <w:b/>
            <w:noProof/>
            <w14:scene3d>
              <w14:camera w14:prst="orthographicFront"/>
              <w14:lightRig w14:rig="threePt" w14:dir="t">
                <w14:rot w14:lat="0" w14:lon="0" w14:rev="0"/>
              </w14:lightRig>
            </w14:scene3d>
          </w:rPr>
          <w:t>8.2.2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Accidents Manager</w:t>
        </w:r>
        <w:r w:rsidR="0041107F">
          <w:rPr>
            <w:noProof/>
            <w:webHidden/>
          </w:rPr>
          <w:tab/>
        </w:r>
        <w:r w:rsidR="0041107F">
          <w:rPr>
            <w:noProof/>
            <w:webHidden/>
          </w:rPr>
          <w:fldChar w:fldCharType="begin"/>
        </w:r>
        <w:r w:rsidR="0041107F">
          <w:rPr>
            <w:noProof/>
            <w:webHidden/>
          </w:rPr>
          <w:instrText xml:space="preserve"> PAGEREF _Toc25160958 \h </w:instrText>
        </w:r>
        <w:r w:rsidR="0041107F">
          <w:rPr>
            <w:noProof/>
            <w:webHidden/>
          </w:rPr>
        </w:r>
        <w:r w:rsidR="0041107F">
          <w:rPr>
            <w:noProof/>
            <w:webHidden/>
          </w:rPr>
          <w:fldChar w:fldCharType="separate"/>
        </w:r>
        <w:r w:rsidR="00C62BD7">
          <w:rPr>
            <w:noProof/>
            <w:webHidden/>
          </w:rPr>
          <w:t>69</w:t>
        </w:r>
        <w:r w:rsidR="0041107F">
          <w:rPr>
            <w:noProof/>
            <w:webHidden/>
          </w:rPr>
          <w:fldChar w:fldCharType="end"/>
        </w:r>
      </w:hyperlink>
    </w:p>
    <w:p w14:paraId="6A7990A8" w14:textId="751617B8"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59" w:history="1">
        <w:r w:rsidR="0041107F" w:rsidRPr="00C92AE6">
          <w:rPr>
            <w:rStyle w:val="Hyperlink"/>
            <w:b/>
            <w:noProof/>
            <w14:scene3d>
              <w14:camera w14:prst="orthographicFront"/>
              <w14:lightRig w14:rig="threePt" w14:dir="t">
                <w14:rot w14:lat="0" w14:lon="0" w14:rev="0"/>
              </w14:lightRig>
            </w14:scene3d>
          </w:rPr>
          <w:t>8.2.3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Accidents Manager</w:t>
        </w:r>
        <w:r w:rsidR="0041107F">
          <w:rPr>
            <w:noProof/>
            <w:webHidden/>
          </w:rPr>
          <w:tab/>
        </w:r>
        <w:r w:rsidR="0041107F">
          <w:rPr>
            <w:noProof/>
            <w:webHidden/>
          </w:rPr>
          <w:fldChar w:fldCharType="begin"/>
        </w:r>
        <w:r w:rsidR="0041107F">
          <w:rPr>
            <w:noProof/>
            <w:webHidden/>
          </w:rPr>
          <w:instrText xml:space="preserve"> PAGEREF _Toc25160959 \h </w:instrText>
        </w:r>
        <w:r w:rsidR="0041107F">
          <w:rPr>
            <w:noProof/>
            <w:webHidden/>
          </w:rPr>
        </w:r>
        <w:r w:rsidR="0041107F">
          <w:rPr>
            <w:noProof/>
            <w:webHidden/>
          </w:rPr>
          <w:fldChar w:fldCharType="separate"/>
        </w:r>
        <w:r w:rsidR="00C62BD7">
          <w:rPr>
            <w:noProof/>
            <w:webHidden/>
          </w:rPr>
          <w:t>70</w:t>
        </w:r>
        <w:r w:rsidR="0041107F">
          <w:rPr>
            <w:noProof/>
            <w:webHidden/>
          </w:rPr>
          <w:fldChar w:fldCharType="end"/>
        </w:r>
      </w:hyperlink>
    </w:p>
    <w:p w14:paraId="54AF6B1A" w14:textId="61987AA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0" w:history="1">
        <w:r w:rsidR="0041107F" w:rsidRPr="00C92AE6">
          <w:rPr>
            <w:rStyle w:val="Hyperlink"/>
            <w:b/>
            <w:noProof/>
            <w14:scene3d>
              <w14:camera w14:prst="orthographicFront"/>
              <w14:lightRig w14:rig="threePt" w14:dir="t">
                <w14:rot w14:lat="0" w14:lon="0" w14:rev="0"/>
              </w14:lightRig>
            </w14:scene3d>
          </w:rPr>
          <w:t>8.2.4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_Toc25160960 \h </w:instrText>
        </w:r>
        <w:r w:rsidR="0041107F">
          <w:rPr>
            <w:noProof/>
            <w:webHidden/>
          </w:rPr>
        </w:r>
        <w:r w:rsidR="0041107F">
          <w:rPr>
            <w:noProof/>
            <w:webHidden/>
          </w:rPr>
          <w:fldChar w:fldCharType="separate"/>
        </w:r>
        <w:r w:rsidR="00C62BD7">
          <w:rPr>
            <w:noProof/>
            <w:webHidden/>
          </w:rPr>
          <w:t>71</w:t>
        </w:r>
        <w:r w:rsidR="0041107F">
          <w:rPr>
            <w:noProof/>
            <w:webHidden/>
          </w:rPr>
          <w:fldChar w:fldCharType="end"/>
        </w:r>
      </w:hyperlink>
    </w:p>
    <w:p w14:paraId="68AC97C3" w14:textId="457B2F2C" w:rsidR="0041107F" w:rsidRDefault="001C42DA">
      <w:pPr>
        <w:pStyle w:val="TOC1"/>
        <w:tabs>
          <w:tab w:val="left" w:pos="360"/>
        </w:tabs>
        <w:rPr>
          <w:rFonts w:asciiTheme="minorHAnsi" w:eastAsiaTheme="minorEastAsia" w:hAnsiTheme="minorHAnsi" w:cstheme="minorBidi"/>
          <w:noProof/>
          <w:sz w:val="22"/>
          <w:szCs w:val="22"/>
          <w:lang w:val="en-US" w:eastAsia="en-US"/>
        </w:rPr>
      </w:pPr>
      <w:hyperlink w:anchor="_Toc25160961" w:history="1">
        <w:r w:rsidR="0041107F" w:rsidRPr="00C92AE6">
          <w:rPr>
            <w:rStyle w:val="Hyperlink"/>
            <w:noProof/>
          </w:rPr>
          <w:t>9</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Schemes Manager</w:t>
        </w:r>
        <w:r w:rsidR="0041107F">
          <w:rPr>
            <w:noProof/>
            <w:webHidden/>
          </w:rPr>
          <w:tab/>
        </w:r>
        <w:r w:rsidR="0041107F">
          <w:rPr>
            <w:noProof/>
            <w:webHidden/>
          </w:rPr>
          <w:fldChar w:fldCharType="begin"/>
        </w:r>
        <w:r w:rsidR="0041107F">
          <w:rPr>
            <w:noProof/>
            <w:webHidden/>
          </w:rPr>
          <w:instrText xml:space="preserve"> PAGEREF _Toc25160961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40471371" w14:textId="63CC6B91" w:rsidR="0041107F" w:rsidRDefault="001C42DA">
      <w:pPr>
        <w:pStyle w:val="TOC2"/>
        <w:rPr>
          <w:rFonts w:asciiTheme="minorHAnsi" w:eastAsiaTheme="minorEastAsia" w:hAnsiTheme="minorHAnsi" w:cstheme="minorBidi"/>
          <w:noProof/>
          <w:sz w:val="22"/>
          <w:szCs w:val="22"/>
          <w:lang w:val="en-US" w:eastAsia="en-US"/>
        </w:rPr>
      </w:pPr>
      <w:hyperlink w:anchor="_Toc25160962" w:history="1">
        <w:r w:rsidR="0041107F" w:rsidRPr="00C92AE6">
          <w:rPr>
            <w:rStyle w:val="Hyperlink"/>
            <w:noProof/>
            <w14:scene3d>
              <w14:camera w14:prst="orthographicFront"/>
              <w14:lightRig w14:rig="threePt" w14:dir="t">
                <w14:rot w14:lat="0" w14:lon="0" w14:rev="0"/>
              </w14:lightRig>
            </w14:scene3d>
          </w:rPr>
          <w:t>9.1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Schemes Manager Software files</w:t>
        </w:r>
        <w:r w:rsidR="0041107F">
          <w:rPr>
            <w:noProof/>
            <w:webHidden/>
          </w:rPr>
          <w:tab/>
        </w:r>
        <w:r w:rsidR="0041107F">
          <w:rPr>
            <w:noProof/>
            <w:webHidden/>
          </w:rPr>
          <w:fldChar w:fldCharType="begin"/>
        </w:r>
        <w:r w:rsidR="0041107F">
          <w:rPr>
            <w:noProof/>
            <w:webHidden/>
          </w:rPr>
          <w:instrText xml:space="preserve"> PAGEREF _Toc25160962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01C1BCB5" w14:textId="342D205E"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3" w:history="1">
        <w:r w:rsidR="0041107F" w:rsidRPr="00C92AE6">
          <w:rPr>
            <w:rStyle w:val="Hyperlink"/>
            <w:b/>
            <w:noProof/>
            <w14:scene3d>
              <w14:camera w14:prst="orthographicFront"/>
              <w14:lightRig w14:rig="threePt" w14:dir="t">
                <w14:rot w14:lat="0" w14:lon="0" w14:rev="0"/>
              </w14:lightRig>
            </w14:scene3d>
          </w:rPr>
          <w:t>9.1.1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_Toc25160963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00711964" w14:textId="1A363D96" w:rsidR="0041107F" w:rsidRDefault="001C42DA">
      <w:pPr>
        <w:pStyle w:val="TOC2"/>
        <w:rPr>
          <w:rFonts w:asciiTheme="minorHAnsi" w:eastAsiaTheme="minorEastAsia" w:hAnsiTheme="minorHAnsi" w:cstheme="minorBidi"/>
          <w:noProof/>
          <w:sz w:val="22"/>
          <w:szCs w:val="22"/>
          <w:lang w:val="en-US" w:eastAsia="en-US"/>
        </w:rPr>
      </w:pPr>
      <w:hyperlink w:anchor="_Toc25160964" w:history="1">
        <w:r w:rsidR="0041107F" w:rsidRPr="00C92AE6">
          <w:rPr>
            <w:rStyle w:val="Hyperlink"/>
            <w:noProof/>
            <w14:scene3d>
              <w14:camera w14:prst="orthographicFront"/>
              <w14:lightRig w14:rig="threePt" w14:dir="t">
                <w14:rot w14:lat="0" w14:lon="0" w14:rev="0"/>
              </w14:lightRig>
            </w14:scene3d>
          </w:rPr>
          <w:t>9.2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Schemes Manager DB Server Install/Upgrade</w:t>
        </w:r>
        <w:r w:rsidR="0041107F">
          <w:rPr>
            <w:noProof/>
            <w:webHidden/>
          </w:rPr>
          <w:tab/>
        </w:r>
        <w:r w:rsidR="0041107F">
          <w:rPr>
            <w:noProof/>
            <w:webHidden/>
          </w:rPr>
          <w:fldChar w:fldCharType="begin"/>
        </w:r>
        <w:r w:rsidR="0041107F">
          <w:rPr>
            <w:noProof/>
            <w:webHidden/>
          </w:rPr>
          <w:instrText xml:space="preserve"> PAGEREF _Toc25160964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0DE7B633" w14:textId="54DB5C0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5" w:history="1">
        <w:r w:rsidR="0041107F" w:rsidRPr="00C92AE6">
          <w:rPr>
            <w:rStyle w:val="Hyperlink"/>
            <w:b/>
            <w:noProof/>
            <w14:scene3d>
              <w14:camera w14:prst="orthographicFront"/>
              <w14:lightRig w14:rig="threePt" w14:dir="t">
                <w14:rot w14:lat="0" w14:lon="0" w14:rev="0"/>
              </w14:lightRig>
            </w14:scene3d>
          </w:rPr>
          <w:t>9.2.1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_Toc25160965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0D4574BA" w14:textId="2C91BD1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6" w:history="1">
        <w:r w:rsidR="0041107F" w:rsidRPr="00C92AE6">
          <w:rPr>
            <w:rStyle w:val="Hyperlink"/>
            <w:b/>
            <w:noProof/>
            <w14:scene3d>
              <w14:camera w14:prst="orthographicFront"/>
              <w14:lightRig w14:rig="threePt" w14:dir="t">
                <w14:rot w14:lat="0" w14:lon="0" w14:rev="0"/>
              </w14:lightRig>
            </w14:scene3d>
          </w:rPr>
          <w:t>9.2.2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Schemes Manager</w:t>
        </w:r>
        <w:r w:rsidR="0041107F">
          <w:rPr>
            <w:noProof/>
            <w:webHidden/>
          </w:rPr>
          <w:tab/>
        </w:r>
        <w:r w:rsidR="0041107F">
          <w:rPr>
            <w:noProof/>
            <w:webHidden/>
          </w:rPr>
          <w:fldChar w:fldCharType="begin"/>
        </w:r>
        <w:r w:rsidR="0041107F">
          <w:rPr>
            <w:noProof/>
            <w:webHidden/>
          </w:rPr>
          <w:instrText xml:space="preserve"> PAGEREF _Toc25160966 \h </w:instrText>
        </w:r>
        <w:r w:rsidR="0041107F">
          <w:rPr>
            <w:noProof/>
            <w:webHidden/>
          </w:rPr>
        </w:r>
        <w:r w:rsidR="0041107F">
          <w:rPr>
            <w:noProof/>
            <w:webHidden/>
          </w:rPr>
          <w:fldChar w:fldCharType="separate"/>
        </w:r>
        <w:r w:rsidR="00C62BD7">
          <w:rPr>
            <w:noProof/>
            <w:webHidden/>
          </w:rPr>
          <w:t>72</w:t>
        </w:r>
        <w:r w:rsidR="0041107F">
          <w:rPr>
            <w:noProof/>
            <w:webHidden/>
          </w:rPr>
          <w:fldChar w:fldCharType="end"/>
        </w:r>
      </w:hyperlink>
    </w:p>
    <w:p w14:paraId="3C9BBEBF" w14:textId="670174D2"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7" w:history="1">
        <w:r w:rsidR="0041107F" w:rsidRPr="00C92AE6">
          <w:rPr>
            <w:rStyle w:val="Hyperlink"/>
            <w:b/>
            <w:noProof/>
            <w14:scene3d>
              <w14:camera w14:prst="orthographicFront"/>
              <w14:lightRig w14:rig="threePt" w14:dir="t">
                <w14:rot w14:lat="0" w14:lon="0" w14:rev="0"/>
              </w14:lightRig>
            </w14:scene3d>
          </w:rPr>
          <w:t>9.2.3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Schemes Manager</w:t>
        </w:r>
        <w:r w:rsidR="0041107F">
          <w:rPr>
            <w:noProof/>
            <w:webHidden/>
          </w:rPr>
          <w:tab/>
        </w:r>
        <w:r w:rsidR="0041107F">
          <w:rPr>
            <w:noProof/>
            <w:webHidden/>
          </w:rPr>
          <w:fldChar w:fldCharType="begin"/>
        </w:r>
        <w:r w:rsidR="0041107F">
          <w:rPr>
            <w:noProof/>
            <w:webHidden/>
          </w:rPr>
          <w:instrText xml:space="preserve"> PAGEREF _Toc25160967 \h </w:instrText>
        </w:r>
        <w:r w:rsidR="0041107F">
          <w:rPr>
            <w:noProof/>
            <w:webHidden/>
          </w:rPr>
        </w:r>
        <w:r w:rsidR="0041107F">
          <w:rPr>
            <w:noProof/>
            <w:webHidden/>
          </w:rPr>
          <w:fldChar w:fldCharType="separate"/>
        </w:r>
        <w:r w:rsidR="00C62BD7">
          <w:rPr>
            <w:noProof/>
            <w:webHidden/>
          </w:rPr>
          <w:t>73</w:t>
        </w:r>
        <w:r w:rsidR="0041107F">
          <w:rPr>
            <w:noProof/>
            <w:webHidden/>
          </w:rPr>
          <w:fldChar w:fldCharType="end"/>
        </w:r>
      </w:hyperlink>
    </w:p>
    <w:p w14:paraId="3DF173BE" w14:textId="0E4A9437"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8" w:history="1">
        <w:r w:rsidR="0041107F" w:rsidRPr="00C92AE6">
          <w:rPr>
            <w:rStyle w:val="Hyperlink"/>
            <w:b/>
            <w:noProof/>
            <w14:scene3d>
              <w14:camera w14:prst="orthographicFront"/>
              <w14:lightRig w14:rig="threePt" w14:dir="t">
                <w14:rot w14:lat="0" w14:lon="0" w14:rev="0"/>
              </w14:lightRig>
            </w14:scene3d>
          </w:rPr>
          <w:t>9.2.4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Install/Upgrade Tasks</w:t>
        </w:r>
        <w:r w:rsidR="0041107F">
          <w:rPr>
            <w:noProof/>
            <w:webHidden/>
          </w:rPr>
          <w:tab/>
        </w:r>
        <w:r w:rsidR="0041107F">
          <w:rPr>
            <w:noProof/>
            <w:webHidden/>
          </w:rPr>
          <w:fldChar w:fldCharType="begin"/>
        </w:r>
        <w:r w:rsidR="0041107F">
          <w:rPr>
            <w:noProof/>
            <w:webHidden/>
          </w:rPr>
          <w:instrText xml:space="preserve"> PAGEREF _Toc25160968 \h </w:instrText>
        </w:r>
        <w:r w:rsidR="0041107F">
          <w:rPr>
            <w:noProof/>
            <w:webHidden/>
          </w:rPr>
        </w:r>
        <w:r w:rsidR="0041107F">
          <w:rPr>
            <w:noProof/>
            <w:webHidden/>
          </w:rPr>
          <w:fldChar w:fldCharType="separate"/>
        </w:r>
        <w:r w:rsidR="00C62BD7">
          <w:rPr>
            <w:noProof/>
            <w:webHidden/>
          </w:rPr>
          <w:t>74</w:t>
        </w:r>
        <w:r w:rsidR="0041107F">
          <w:rPr>
            <w:noProof/>
            <w:webHidden/>
          </w:rPr>
          <w:fldChar w:fldCharType="end"/>
        </w:r>
      </w:hyperlink>
    </w:p>
    <w:p w14:paraId="72F22194" w14:textId="4043E755"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69" w:history="1">
        <w:r w:rsidR="0041107F" w:rsidRPr="00C92AE6">
          <w:rPr>
            <w:rStyle w:val="Hyperlink"/>
            <w:b/>
            <w:noProof/>
            <w14:scene3d>
              <w14:camera w14:prst="orthographicFront"/>
              <w14:lightRig w14:rig="threePt" w14:dir="t">
                <w14:rot w14:lat="0" w14:lon="0" w14:rev="0"/>
              </w14:lightRig>
            </w14:scene3d>
          </w:rPr>
          <w:t>9.2.5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Additional Configuration (Post Install and Upgrade)</w:t>
        </w:r>
        <w:r w:rsidR="0041107F">
          <w:rPr>
            <w:noProof/>
            <w:webHidden/>
          </w:rPr>
          <w:tab/>
        </w:r>
        <w:r w:rsidR="0041107F">
          <w:rPr>
            <w:noProof/>
            <w:webHidden/>
          </w:rPr>
          <w:fldChar w:fldCharType="begin"/>
        </w:r>
        <w:r w:rsidR="0041107F">
          <w:rPr>
            <w:noProof/>
            <w:webHidden/>
          </w:rPr>
          <w:instrText xml:space="preserve"> PAGEREF _Toc25160969 \h </w:instrText>
        </w:r>
        <w:r w:rsidR="0041107F">
          <w:rPr>
            <w:noProof/>
            <w:webHidden/>
          </w:rPr>
        </w:r>
        <w:r w:rsidR="0041107F">
          <w:rPr>
            <w:noProof/>
            <w:webHidden/>
          </w:rPr>
          <w:fldChar w:fldCharType="separate"/>
        </w:r>
        <w:r w:rsidR="00C62BD7">
          <w:rPr>
            <w:noProof/>
            <w:webHidden/>
          </w:rPr>
          <w:t>74</w:t>
        </w:r>
        <w:r w:rsidR="0041107F">
          <w:rPr>
            <w:noProof/>
            <w:webHidden/>
          </w:rPr>
          <w:fldChar w:fldCharType="end"/>
        </w:r>
      </w:hyperlink>
    </w:p>
    <w:p w14:paraId="4DFF17A3" w14:textId="3011BBD4"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70" w:history="1">
        <w:r w:rsidR="0041107F" w:rsidRPr="00C92AE6">
          <w:rPr>
            <w:rStyle w:val="Hyperlink"/>
            <w:b/>
            <w:noProof/>
            <w14:scene3d>
              <w14:camera w14:prst="orthographicFront"/>
              <w14:lightRig w14:rig="threePt" w14:dir="t">
                <w14:rot w14:lat="0" w14:lon="0" w14:rev="0"/>
              </w14:lightRig>
            </w14:scene3d>
          </w:rPr>
          <w:t>9.2.6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Licencing (Post Install only)</w:t>
        </w:r>
        <w:r w:rsidR="0041107F">
          <w:rPr>
            <w:noProof/>
            <w:webHidden/>
          </w:rPr>
          <w:tab/>
        </w:r>
        <w:r w:rsidR="0041107F">
          <w:rPr>
            <w:noProof/>
            <w:webHidden/>
          </w:rPr>
          <w:fldChar w:fldCharType="begin"/>
        </w:r>
        <w:r w:rsidR="0041107F">
          <w:rPr>
            <w:noProof/>
            <w:webHidden/>
          </w:rPr>
          <w:instrText xml:space="preserve"> PAGEREF _Toc25160970 \h </w:instrText>
        </w:r>
        <w:r w:rsidR="0041107F">
          <w:rPr>
            <w:noProof/>
            <w:webHidden/>
          </w:rPr>
        </w:r>
        <w:r w:rsidR="0041107F">
          <w:rPr>
            <w:noProof/>
            <w:webHidden/>
          </w:rPr>
          <w:fldChar w:fldCharType="separate"/>
        </w:r>
        <w:r w:rsidR="00C62BD7">
          <w:rPr>
            <w:noProof/>
            <w:webHidden/>
          </w:rPr>
          <w:t>74</w:t>
        </w:r>
        <w:r w:rsidR="0041107F">
          <w:rPr>
            <w:noProof/>
            <w:webHidden/>
          </w:rPr>
          <w:fldChar w:fldCharType="end"/>
        </w:r>
      </w:hyperlink>
    </w:p>
    <w:p w14:paraId="4E3A9F35" w14:textId="6F934D1D" w:rsidR="0041107F" w:rsidRDefault="001C42DA">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160971" w:history="1">
        <w:r w:rsidR="0041107F" w:rsidRPr="00C92AE6">
          <w:rPr>
            <w:rStyle w:val="Hyperlink"/>
            <w:b/>
            <w:noProof/>
            <w14:scene3d>
              <w14:camera w14:prst="orthographicFront"/>
              <w14:lightRig w14:rig="threePt" w14:dir="t">
                <w14:rot w14:lat="0" w14:lon="0" w14:rev="0"/>
              </w14:lightRig>
            </w14:scene3d>
          </w:rPr>
          <w:t>9.2.7</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Spatial Configuration (Post Install and Upgrade)</w:t>
        </w:r>
        <w:r w:rsidR="0041107F">
          <w:rPr>
            <w:noProof/>
            <w:webHidden/>
          </w:rPr>
          <w:tab/>
        </w:r>
        <w:r w:rsidR="0041107F">
          <w:rPr>
            <w:noProof/>
            <w:webHidden/>
          </w:rPr>
          <w:fldChar w:fldCharType="begin"/>
        </w:r>
        <w:r w:rsidR="0041107F">
          <w:rPr>
            <w:noProof/>
            <w:webHidden/>
          </w:rPr>
          <w:instrText xml:space="preserve"> PAGEREF _Toc25160971 \h </w:instrText>
        </w:r>
        <w:r w:rsidR="0041107F">
          <w:rPr>
            <w:noProof/>
            <w:webHidden/>
          </w:rPr>
        </w:r>
        <w:r w:rsidR="0041107F">
          <w:rPr>
            <w:noProof/>
            <w:webHidden/>
          </w:rPr>
          <w:fldChar w:fldCharType="separate"/>
        </w:r>
        <w:r w:rsidR="00C62BD7">
          <w:rPr>
            <w:noProof/>
            <w:webHidden/>
          </w:rPr>
          <w:t>75</w:t>
        </w:r>
        <w:r w:rsidR="0041107F">
          <w:rPr>
            <w:noProof/>
            <w:webHidden/>
          </w:rPr>
          <w:fldChar w:fldCharType="end"/>
        </w:r>
      </w:hyperlink>
    </w:p>
    <w:p w14:paraId="39FA89AC" w14:textId="4EB0AC4E" w:rsidR="0041107F" w:rsidRDefault="001C42DA">
      <w:pPr>
        <w:pStyle w:val="TOC1"/>
        <w:tabs>
          <w:tab w:val="left" w:pos="720"/>
        </w:tabs>
        <w:rPr>
          <w:rFonts w:asciiTheme="minorHAnsi" w:eastAsiaTheme="minorEastAsia" w:hAnsiTheme="minorHAnsi" w:cstheme="minorBidi"/>
          <w:noProof/>
          <w:sz w:val="22"/>
          <w:szCs w:val="22"/>
          <w:lang w:val="en-US" w:eastAsia="en-US"/>
        </w:rPr>
      </w:pPr>
      <w:hyperlink w:anchor="_Toc25160972" w:history="1">
        <w:r w:rsidR="0041107F" w:rsidRPr="00C92AE6">
          <w:rPr>
            <w:rStyle w:val="Hyperlink"/>
            <w:noProof/>
          </w:rPr>
          <w:t>10</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Traffic Interface Manager</w:t>
        </w:r>
        <w:r w:rsidR="0041107F">
          <w:rPr>
            <w:noProof/>
            <w:webHidden/>
          </w:rPr>
          <w:tab/>
        </w:r>
        <w:r w:rsidR="0041107F">
          <w:rPr>
            <w:noProof/>
            <w:webHidden/>
          </w:rPr>
          <w:fldChar w:fldCharType="begin"/>
        </w:r>
        <w:r w:rsidR="0041107F">
          <w:rPr>
            <w:noProof/>
            <w:webHidden/>
          </w:rPr>
          <w:instrText xml:space="preserve"> PAGEREF _Toc25160972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5B806805" w14:textId="2620C779" w:rsidR="0041107F" w:rsidRDefault="001C42DA">
      <w:pPr>
        <w:pStyle w:val="TOC2"/>
        <w:rPr>
          <w:rFonts w:asciiTheme="minorHAnsi" w:eastAsiaTheme="minorEastAsia" w:hAnsiTheme="minorHAnsi" w:cstheme="minorBidi"/>
          <w:noProof/>
          <w:sz w:val="22"/>
          <w:szCs w:val="22"/>
          <w:lang w:val="en-US" w:eastAsia="en-US"/>
        </w:rPr>
      </w:pPr>
      <w:hyperlink w:anchor="_Toc25160973" w:history="1">
        <w:r w:rsidR="0041107F" w:rsidRPr="00C92AE6">
          <w:rPr>
            <w:rStyle w:val="Hyperlink"/>
            <w:noProof/>
            <w14:scene3d>
              <w14:camera w14:prst="orthographicFront"/>
              <w14:lightRig w14:rig="threePt" w14:dir="t">
                <w14:rot w14:lat="0" w14:lon="0" w14:rev="0"/>
              </w14:lightRig>
            </w14:scene3d>
          </w:rPr>
          <w:t>10.1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Implementation of the Traffic Interface Manager Software files</w:t>
        </w:r>
        <w:r w:rsidR="0041107F">
          <w:rPr>
            <w:noProof/>
            <w:webHidden/>
          </w:rPr>
          <w:tab/>
        </w:r>
        <w:r w:rsidR="0041107F">
          <w:rPr>
            <w:noProof/>
            <w:webHidden/>
          </w:rPr>
          <w:fldChar w:fldCharType="begin"/>
        </w:r>
        <w:r w:rsidR="0041107F">
          <w:rPr>
            <w:noProof/>
            <w:webHidden/>
          </w:rPr>
          <w:instrText xml:space="preserve"> PAGEREF _Toc25160973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68236E2B" w14:textId="27A3F0D2"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74" w:history="1">
        <w:r w:rsidR="0041107F" w:rsidRPr="00C92AE6">
          <w:rPr>
            <w:rStyle w:val="Hyperlink"/>
            <w:b/>
            <w:noProof/>
            <w14:scene3d>
              <w14:camera w14:prst="orthographicFront"/>
              <w14:lightRig w14:rig="threePt" w14:dir="t">
                <w14:rot w14:lat="0" w14:lon="0" w14:rev="0"/>
              </w14:lightRig>
            </w14:scene3d>
          </w:rPr>
          <w:t>10.1.1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_Toc25160974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3246461B" w14:textId="44EBCCEC" w:rsidR="0041107F" w:rsidRDefault="001C42DA">
      <w:pPr>
        <w:pStyle w:val="TOC2"/>
        <w:rPr>
          <w:rFonts w:asciiTheme="minorHAnsi" w:eastAsiaTheme="minorEastAsia" w:hAnsiTheme="minorHAnsi" w:cstheme="minorBidi"/>
          <w:noProof/>
          <w:sz w:val="22"/>
          <w:szCs w:val="22"/>
          <w:lang w:val="en-US" w:eastAsia="en-US"/>
        </w:rPr>
      </w:pPr>
      <w:hyperlink w:anchor="_Toc25160975" w:history="1">
        <w:r w:rsidR="0041107F" w:rsidRPr="00C92AE6">
          <w:rPr>
            <w:rStyle w:val="Hyperlink"/>
            <w:noProof/>
            <w14:scene3d>
              <w14:camera w14:prst="orthographicFront"/>
              <w14:lightRig w14:rig="threePt" w14:dir="t">
                <w14:rot w14:lat="0" w14:lon="0" w14:rev="0"/>
              </w14:lightRig>
            </w14:scene3d>
          </w:rPr>
          <w:t>10.2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Traffic Interface Manager DB Server Install/Upgrade</w:t>
        </w:r>
        <w:r w:rsidR="0041107F">
          <w:rPr>
            <w:noProof/>
            <w:webHidden/>
          </w:rPr>
          <w:tab/>
        </w:r>
        <w:r w:rsidR="0041107F">
          <w:rPr>
            <w:noProof/>
            <w:webHidden/>
          </w:rPr>
          <w:fldChar w:fldCharType="begin"/>
        </w:r>
        <w:r w:rsidR="0041107F">
          <w:rPr>
            <w:noProof/>
            <w:webHidden/>
          </w:rPr>
          <w:instrText xml:space="preserve"> PAGEREF _Toc25160975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4CFC5585" w14:textId="08A19652"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76" w:history="1">
        <w:r w:rsidR="0041107F" w:rsidRPr="00C92AE6">
          <w:rPr>
            <w:rStyle w:val="Hyperlink"/>
            <w:b/>
            <w:noProof/>
            <w14:scene3d>
              <w14:camera w14:prst="orthographicFront"/>
              <w14:lightRig w14:rig="threePt" w14:dir="t">
                <w14:rot w14:lat="0" w14:lon="0" w14:rev="0"/>
              </w14:lightRig>
            </w14:scene3d>
          </w:rPr>
          <w:t>10.2.1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Typical problems that you may encounter</w:t>
        </w:r>
        <w:r w:rsidR="0041107F">
          <w:rPr>
            <w:noProof/>
            <w:webHidden/>
          </w:rPr>
          <w:tab/>
        </w:r>
        <w:r w:rsidR="0041107F">
          <w:rPr>
            <w:noProof/>
            <w:webHidden/>
          </w:rPr>
          <w:fldChar w:fldCharType="begin"/>
        </w:r>
        <w:r w:rsidR="0041107F">
          <w:rPr>
            <w:noProof/>
            <w:webHidden/>
          </w:rPr>
          <w:instrText xml:space="preserve"> PAGEREF _Toc25160976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0769B5BF" w14:textId="2801D299"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77" w:history="1">
        <w:r w:rsidR="0041107F" w:rsidRPr="00C92AE6">
          <w:rPr>
            <w:rStyle w:val="Hyperlink"/>
            <w:b/>
            <w:noProof/>
            <w14:scene3d>
              <w14:camera w14:prst="orthographicFront"/>
              <w14:lightRig w14:rig="threePt" w14:dir="t">
                <w14:rot w14:lat="0" w14:lon="0" w14:rev="0"/>
              </w14:lightRig>
            </w14:scene3d>
          </w:rPr>
          <w:t>10.2.2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_Toc25160977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7D6E1F79" w14:textId="32CB5430"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78" w:history="1">
        <w:r w:rsidR="0041107F" w:rsidRPr="00C92AE6">
          <w:rPr>
            <w:rStyle w:val="Hyperlink"/>
            <w:b/>
            <w:noProof/>
            <w14:scene3d>
              <w14:camera w14:prst="orthographicFront"/>
              <w14:lightRig w14:rig="threePt" w14:dir="t">
                <w14:rot w14:lat="0" w14:lon="0" w14:rev="0"/>
              </w14:lightRig>
            </w14:scene3d>
          </w:rPr>
          <w:t>10.2.3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Traffic Interface Manager</w:t>
        </w:r>
        <w:r w:rsidR="0041107F">
          <w:rPr>
            <w:noProof/>
            <w:webHidden/>
          </w:rPr>
          <w:tab/>
        </w:r>
        <w:r w:rsidR="0041107F">
          <w:rPr>
            <w:noProof/>
            <w:webHidden/>
          </w:rPr>
          <w:fldChar w:fldCharType="begin"/>
        </w:r>
        <w:r w:rsidR="0041107F">
          <w:rPr>
            <w:noProof/>
            <w:webHidden/>
          </w:rPr>
          <w:instrText xml:space="preserve"> PAGEREF _Toc25160978 \h </w:instrText>
        </w:r>
        <w:r w:rsidR="0041107F">
          <w:rPr>
            <w:noProof/>
            <w:webHidden/>
          </w:rPr>
        </w:r>
        <w:r w:rsidR="0041107F">
          <w:rPr>
            <w:noProof/>
            <w:webHidden/>
          </w:rPr>
          <w:fldChar w:fldCharType="separate"/>
        </w:r>
        <w:r w:rsidR="00C62BD7">
          <w:rPr>
            <w:noProof/>
            <w:webHidden/>
          </w:rPr>
          <w:t>76</w:t>
        </w:r>
        <w:r w:rsidR="0041107F">
          <w:rPr>
            <w:noProof/>
            <w:webHidden/>
          </w:rPr>
          <w:fldChar w:fldCharType="end"/>
        </w:r>
      </w:hyperlink>
    </w:p>
    <w:p w14:paraId="04BA62EA" w14:textId="146E36B2"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79" w:history="1">
        <w:r w:rsidR="0041107F" w:rsidRPr="00C92AE6">
          <w:rPr>
            <w:rStyle w:val="Hyperlink"/>
            <w:b/>
            <w:noProof/>
            <w14:scene3d>
              <w14:camera w14:prst="orthographicFront"/>
              <w14:lightRig w14:rig="threePt" w14:dir="t">
                <w14:rot w14:lat="0" w14:lon="0" w14:rev="0"/>
              </w14:lightRig>
            </w14:scene3d>
          </w:rPr>
          <w:t>10.2.4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Traffic Interface Manager</w:t>
        </w:r>
        <w:r w:rsidR="0041107F">
          <w:rPr>
            <w:noProof/>
            <w:webHidden/>
          </w:rPr>
          <w:tab/>
        </w:r>
        <w:r w:rsidR="0041107F">
          <w:rPr>
            <w:noProof/>
            <w:webHidden/>
          </w:rPr>
          <w:fldChar w:fldCharType="begin"/>
        </w:r>
        <w:r w:rsidR="0041107F">
          <w:rPr>
            <w:noProof/>
            <w:webHidden/>
          </w:rPr>
          <w:instrText xml:space="preserve"> PAGEREF _Toc25160979 \h </w:instrText>
        </w:r>
        <w:r w:rsidR="0041107F">
          <w:rPr>
            <w:noProof/>
            <w:webHidden/>
          </w:rPr>
        </w:r>
        <w:r w:rsidR="0041107F">
          <w:rPr>
            <w:noProof/>
            <w:webHidden/>
          </w:rPr>
          <w:fldChar w:fldCharType="separate"/>
        </w:r>
        <w:r w:rsidR="00C62BD7">
          <w:rPr>
            <w:noProof/>
            <w:webHidden/>
          </w:rPr>
          <w:t>77</w:t>
        </w:r>
        <w:r w:rsidR="0041107F">
          <w:rPr>
            <w:noProof/>
            <w:webHidden/>
          </w:rPr>
          <w:fldChar w:fldCharType="end"/>
        </w:r>
      </w:hyperlink>
    </w:p>
    <w:p w14:paraId="7D716B85" w14:textId="01E709B0"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0" w:history="1">
        <w:r w:rsidR="0041107F" w:rsidRPr="00C92AE6">
          <w:rPr>
            <w:rStyle w:val="Hyperlink"/>
            <w:b/>
            <w:noProof/>
            <w14:scene3d>
              <w14:camera w14:prst="orthographicFront"/>
              <w14:lightRig w14:rig="threePt" w14:dir="t">
                <w14:rot w14:lat="0" w14:lon="0" w14:rev="0"/>
              </w14:lightRig>
            </w14:scene3d>
          </w:rPr>
          <w:t>10.2.5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Mandatory Configuration</w:t>
        </w:r>
        <w:r w:rsidR="0041107F">
          <w:rPr>
            <w:noProof/>
            <w:webHidden/>
          </w:rPr>
          <w:tab/>
        </w:r>
        <w:r w:rsidR="0041107F">
          <w:rPr>
            <w:noProof/>
            <w:webHidden/>
          </w:rPr>
          <w:fldChar w:fldCharType="begin"/>
        </w:r>
        <w:r w:rsidR="0041107F">
          <w:rPr>
            <w:noProof/>
            <w:webHidden/>
          </w:rPr>
          <w:instrText xml:space="preserve"> PAGEREF _Toc25160980 \h </w:instrText>
        </w:r>
        <w:r w:rsidR="0041107F">
          <w:rPr>
            <w:noProof/>
            <w:webHidden/>
          </w:rPr>
        </w:r>
        <w:r w:rsidR="0041107F">
          <w:rPr>
            <w:noProof/>
            <w:webHidden/>
          </w:rPr>
          <w:fldChar w:fldCharType="separate"/>
        </w:r>
        <w:r w:rsidR="00C62BD7">
          <w:rPr>
            <w:noProof/>
            <w:webHidden/>
          </w:rPr>
          <w:t>78</w:t>
        </w:r>
        <w:r w:rsidR="0041107F">
          <w:rPr>
            <w:noProof/>
            <w:webHidden/>
          </w:rPr>
          <w:fldChar w:fldCharType="end"/>
        </w:r>
      </w:hyperlink>
    </w:p>
    <w:p w14:paraId="0336B638" w14:textId="0A9EFE08"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1" w:history="1">
        <w:r w:rsidR="0041107F" w:rsidRPr="00C92AE6">
          <w:rPr>
            <w:rStyle w:val="Hyperlink"/>
            <w:b/>
            <w:noProof/>
            <w14:scene3d>
              <w14:camera w14:prst="orthographicFront"/>
              <w14:lightRig w14:rig="threePt" w14:dir="t">
                <w14:rot w14:lat="0" w14:lon="0" w14:rev="0"/>
              </w14:lightRig>
            </w14:scene3d>
          </w:rPr>
          <w:t>10.2.6</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Web Service Install/Upgrade (Post Install and Upgrade)</w:t>
        </w:r>
        <w:r w:rsidR="0041107F">
          <w:rPr>
            <w:noProof/>
            <w:webHidden/>
          </w:rPr>
          <w:tab/>
        </w:r>
        <w:r w:rsidR="0041107F">
          <w:rPr>
            <w:noProof/>
            <w:webHidden/>
          </w:rPr>
          <w:fldChar w:fldCharType="begin"/>
        </w:r>
        <w:r w:rsidR="0041107F">
          <w:rPr>
            <w:noProof/>
            <w:webHidden/>
          </w:rPr>
          <w:instrText xml:space="preserve"> PAGEREF _Toc25160981 \h </w:instrText>
        </w:r>
        <w:r w:rsidR="0041107F">
          <w:rPr>
            <w:noProof/>
            <w:webHidden/>
          </w:rPr>
        </w:r>
        <w:r w:rsidR="0041107F">
          <w:rPr>
            <w:noProof/>
            <w:webHidden/>
          </w:rPr>
          <w:fldChar w:fldCharType="separate"/>
        </w:r>
        <w:r w:rsidR="00C62BD7">
          <w:rPr>
            <w:noProof/>
            <w:webHidden/>
          </w:rPr>
          <w:t>79</w:t>
        </w:r>
        <w:r w:rsidR="0041107F">
          <w:rPr>
            <w:noProof/>
            <w:webHidden/>
          </w:rPr>
          <w:fldChar w:fldCharType="end"/>
        </w:r>
      </w:hyperlink>
    </w:p>
    <w:p w14:paraId="64F94135" w14:textId="3C0601FC" w:rsidR="0041107F" w:rsidRDefault="001C42DA">
      <w:pPr>
        <w:pStyle w:val="TOC1"/>
        <w:tabs>
          <w:tab w:val="left" w:pos="720"/>
        </w:tabs>
        <w:rPr>
          <w:rFonts w:asciiTheme="minorHAnsi" w:eastAsiaTheme="minorEastAsia" w:hAnsiTheme="minorHAnsi" w:cstheme="minorBidi"/>
          <w:noProof/>
          <w:sz w:val="22"/>
          <w:szCs w:val="22"/>
          <w:lang w:val="en-US" w:eastAsia="en-US"/>
        </w:rPr>
      </w:pPr>
      <w:hyperlink w:anchor="_Toc25160982" w:history="1">
        <w:r w:rsidR="0041107F" w:rsidRPr="00C92AE6">
          <w:rPr>
            <w:rStyle w:val="Hyperlink"/>
            <w:noProof/>
          </w:rPr>
          <w:t>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MapCapture Interface</w:t>
        </w:r>
        <w:r w:rsidR="0041107F">
          <w:rPr>
            <w:noProof/>
            <w:webHidden/>
          </w:rPr>
          <w:tab/>
        </w:r>
        <w:r w:rsidR="0041107F">
          <w:rPr>
            <w:noProof/>
            <w:webHidden/>
          </w:rPr>
          <w:fldChar w:fldCharType="begin"/>
        </w:r>
        <w:r w:rsidR="0041107F">
          <w:rPr>
            <w:noProof/>
            <w:webHidden/>
          </w:rPr>
          <w:instrText xml:space="preserve"> PAGEREF _Toc25160982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4947774E" w14:textId="501AC44C" w:rsidR="0041107F" w:rsidRDefault="001C42DA">
      <w:pPr>
        <w:pStyle w:val="TOC2"/>
        <w:rPr>
          <w:rFonts w:asciiTheme="minorHAnsi" w:eastAsiaTheme="minorEastAsia" w:hAnsiTheme="minorHAnsi" w:cstheme="minorBidi"/>
          <w:noProof/>
          <w:sz w:val="22"/>
          <w:szCs w:val="22"/>
          <w:lang w:val="en-US" w:eastAsia="en-US"/>
        </w:rPr>
      </w:pPr>
      <w:hyperlink w:anchor="_Toc25160983" w:history="1">
        <w:r w:rsidR="0041107F" w:rsidRPr="00C92AE6">
          <w:rPr>
            <w:rStyle w:val="Hyperlink"/>
            <w:noProof/>
            <w14:scene3d>
              <w14:camera w14:prst="orthographicFront"/>
              <w14:lightRig w14:rig="threePt" w14:dir="t">
                <w14:rot w14:lat="0" w14:lon="0" w14:rev="0"/>
              </w14:lightRig>
            </w14:scene3d>
          </w:rPr>
          <w:t>11.1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Installation of the Mapcapture Interface Software files</w:t>
        </w:r>
        <w:r w:rsidR="0041107F">
          <w:rPr>
            <w:noProof/>
            <w:webHidden/>
          </w:rPr>
          <w:tab/>
        </w:r>
        <w:r w:rsidR="0041107F">
          <w:rPr>
            <w:noProof/>
            <w:webHidden/>
          </w:rPr>
          <w:fldChar w:fldCharType="begin"/>
        </w:r>
        <w:r w:rsidR="0041107F">
          <w:rPr>
            <w:noProof/>
            <w:webHidden/>
          </w:rPr>
          <w:instrText xml:space="preserve"> PAGEREF _Toc25160983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55B8CF24" w14:textId="713628FD"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4" w:history="1">
        <w:r w:rsidR="0041107F" w:rsidRPr="00C92AE6">
          <w:rPr>
            <w:rStyle w:val="Hyperlink"/>
            <w:b/>
            <w:noProof/>
            <w14:scene3d>
              <w14:camera w14:prst="orthographicFront"/>
              <w14:lightRig w14:rig="threePt" w14:dir="t">
                <w14:rot w14:lat="0" w14:lon="0" w14:rev="0"/>
              </w14:lightRig>
            </w14:scene3d>
          </w:rPr>
          <w:t>11.1.1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Product Run-time Environment</w:t>
        </w:r>
        <w:r w:rsidR="0041107F">
          <w:rPr>
            <w:noProof/>
            <w:webHidden/>
          </w:rPr>
          <w:tab/>
        </w:r>
        <w:r w:rsidR="0041107F">
          <w:rPr>
            <w:noProof/>
            <w:webHidden/>
          </w:rPr>
          <w:fldChar w:fldCharType="begin"/>
        </w:r>
        <w:r w:rsidR="0041107F">
          <w:rPr>
            <w:noProof/>
            <w:webHidden/>
          </w:rPr>
          <w:instrText xml:space="preserve"> PAGEREF _Toc25160984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2DEF6FD2" w14:textId="3F659638" w:rsidR="0041107F" w:rsidRDefault="001C42DA">
      <w:pPr>
        <w:pStyle w:val="TOC2"/>
        <w:rPr>
          <w:rFonts w:asciiTheme="minorHAnsi" w:eastAsiaTheme="minorEastAsia" w:hAnsiTheme="minorHAnsi" w:cstheme="minorBidi"/>
          <w:noProof/>
          <w:sz w:val="22"/>
          <w:szCs w:val="22"/>
          <w:lang w:val="en-US" w:eastAsia="en-US"/>
        </w:rPr>
      </w:pPr>
      <w:hyperlink w:anchor="_Toc25160985" w:history="1">
        <w:r w:rsidR="0041107F" w:rsidRPr="00C92AE6">
          <w:rPr>
            <w:rStyle w:val="Hyperlink"/>
            <w:noProof/>
            <w14:scene3d>
              <w14:camera w14:prst="orthographicFront"/>
              <w14:lightRig w14:rig="threePt" w14:dir="t">
                <w14:rot w14:lat="0" w14:lon="0" w14:rev="0"/>
              </w14:lightRig>
            </w14:scene3d>
          </w:rPr>
          <w:t>11.2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Mapcapture Interface DB Server Install/Upgrade</w:t>
        </w:r>
        <w:r w:rsidR="0041107F">
          <w:rPr>
            <w:noProof/>
            <w:webHidden/>
          </w:rPr>
          <w:tab/>
        </w:r>
        <w:r w:rsidR="0041107F">
          <w:rPr>
            <w:noProof/>
            <w:webHidden/>
          </w:rPr>
          <w:fldChar w:fldCharType="begin"/>
        </w:r>
        <w:r w:rsidR="0041107F">
          <w:rPr>
            <w:noProof/>
            <w:webHidden/>
          </w:rPr>
          <w:instrText xml:space="preserve"> PAGEREF _Toc25160985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55A199AA" w14:textId="4AE1B8D7"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6" w:history="1">
        <w:r w:rsidR="0041107F" w:rsidRPr="00C92AE6">
          <w:rPr>
            <w:rStyle w:val="Hyperlink"/>
            <w:b/>
            <w:noProof/>
            <w14:scene3d>
              <w14:camera w14:prst="orthographicFront"/>
              <w14:lightRig w14:rig="threePt" w14:dir="t">
                <w14:rot w14:lat="0" w14:lon="0" w14:rev="0"/>
              </w14:lightRig>
            </w14:scene3d>
          </w:rPr>
          <w:t>11.2.1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Pre-Install and Upgrade</w:t>
        </w:r>
        <w:r w:rsidR="0041107F">
          <w:rPr>
            <w:noProof/>
            <w:webHidden/>
          </w:rPr>
          <w:tab/>
        </w:r>
        <w:r w:rsidR="0041107F">
          <w:rPr>
            <w:noProof/>
            <w:webHidden/>
          </w:rPr>
          <w:fldChar w:fldCharType="begin"/>
        </w:r>
        <w:r w:rsidR="0041107F">
          <w:rPr>
            <w:noProof/>
            <w:webHidden/>
          </w:rPr>
          <w:instrText xml:space="preserve"> PAGEREF _Toc25160986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3390E873" w14:textId="61DD2975"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7" w:history="1">
        <w:r w:rsidR="0041107F" w:rsidRPr="00C92AE6">
          <w:rPr>
            <w:rStyle w:val="Hyperlink"/>
            <w:b/>
            <w:noProof/>
            <w14:scene3d>
              <w14:camera w14:prst="orthographicFront"/>
              <w14:lightRig w14:rig="threePt" w14:dir="t">
                <w14:rot w14:lat="0" w14:lon="0" w14:rev="0"/>
              </w14:lightRig>
            </w14:scene3d>
          </w:rPr>
          <w:t>11.2.2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Install of MapCapture Interface</w:t>
        </w:r>
        <w:r w:rsidR="0041107F">
          <w:rPr>
            <w:noProof/>
            <w:webHidden/>
          </w:rPr>
          <w:tab/>
        </w:r>
        <w:r w:rsidR="0041107F">
          <w:rPr>
            <w:noProof/>
            <w:webHidden/>
          </w:rPr>
          <w:fldChar w:fldCharType="begin"/>
        </w:r>
        <w:r w:rsidR="0041107F">
          <w:rPr>
            <w:noProof/>
            <w:webHidden/>
          </w:rPr>
          <w:instrText xml:space="preserve"> PAGEREF _Toc25160987 \h </w:instrText>
        </w:r>
        <w:r w:rsidR="0041107F">
          <w:rPr>
            <w:noProof/>
            <w:webHidden/>
          </w:rPr>
        </w:r>
        <w:r w:rsidR="0041107F">
          <w:rPr>
            <w:noProof/>
            <w:webHidden/>
          </w:rPr>
          <w:fldChar w:fldCharType="separate"/>
        </w:r>
        <w:r w:rsidR="00C62BD7">
          <w:rPr>
            <w:noProof/>
            <w:webHidden/>
          </w:rPr>
          <w:t>80</w:t>
        </w:r>
        <w:r w:rsidR="0041107F">
          <w:rPr>
            <w:noProof/>
            <w:webHidden/>
          </w:rPr>
          <w:fldChar w:fldCharType="end"/>
        </w:r>
      </w:hyperlink>
    </w:p>
    <w:p w14:paraId="59324783" w14:textId="2E90D603"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8" w:history="1">
        <w:r w:rsidR="0041107F" w:rsidRPr="00C92AE6">
          <w:rPr>
            <w:rStyle w:val="Hyperlink"/>
            <w:b/>
            <w:noProof/>
            <w14:scene3d>
              <w14:camera w14:prst="orthographicFront"/>
              <w14:lightRig w14:rig="threePt" w14:dir="t">
                <w14:rot w14:lat="0" w14:lon="0" w14:rev="0"/>
              </w14:lightRig>
            </w14:scene3d>
          </w:rPr>
          <w:t>11.2.3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Upgrade of MapCapture Interface</w:t>
        </w:r>
        <w:r w:rsidR="0041107F">
          <w:rPr>
            <w:noProof/>
            <w:webHidden/>
          </w:rPr>
          <w:tab/>
        </w:r>
        <w:r w:rsidR="0041107F">
          <w:rPr>
            <w:noProof/>
            <w:webHidden/>
          </w:rPr>
          <w:fldChar w:fldCharType="begin"/>
        </w:r>
        <w:r w:rsidR="0041107F">
          <w:rPr>
            <w:noProof/>
            <w:webHidden/>
          </w:rPr>
          <w:instrText xml:space="preserve"> PAGEREF _Toc25160988 \h </w:instrText>
        </w:r>
        <w:r w:rsidR="0041107F">
          <w:rPr>
            <w:noProof/>
            <w:webHidden/>
          </w:rPr>
        </w:r>
        <w:r w:rsidR="0041107F">
          <w:rPr>
            <w:noProof/>
            <w:webHidden/>
          </w:rPr>
          <w:fldChar w:fldCharType="separate"/>
        </w:r>
        <w:r w:rsidR="00C62BD7">
          <w:rPr>
            <w:noProof/>
            <w:webHidden/>
          </w:rPr>
          <w:t>81</w:t>
        </w:r>
        <w:r w:rsidR="0041107F">
          <w:rPr>
            <w:noProof/>
            <w:webHidden/>
          </w:rPr>
          <w:fldChar w:fldCharType="end"/>
        </w:r>
      </w:hyperlink>
    </w:p>
    <w:p w14:paraId="78EE4E38" w14:textId="0B5D13AD"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89" w:history="1">
        <w:r w:rsidR="0041107F" w:rsidRPr="00C92AE6">
          <w:rPr>
            <w:rStyle w:val="Hyperlink"/>
            <w:b/>
            <w:noProof/>
            <w14:scene3d>
              <w14:camera w14:prst="orthographicFront"/>
              <w14:lightRig w14:rig="threePt" w14:dir="t">
                <w14:rot w14:lat="0" w14:lon="0" w14:rev="0"/>
              </w14:lightRig>
            </w14:scene3d>
          </w:rPr>
          <w:t>11.2.4</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Post Upgrade Tasks</w:t>
        </w:r>
        <w:r w:rsidR="0041107F">
          <w:rPr>
            <w:noProof/>
            <w:webHidden/>
          </w:rPr>
          <w:tab/>
        </w:r>
        <w:r w:rsidR="0041107F">
          <w:rPr>
            <w:noProof/>
            <w:webHidden/>
          </w:rPr>
          <w:fldChar w:fldCharType="begin"/>
        </w:r>
        <w:r w:rsidR="0041107F">
          <w:rPr>
            <w:noProof/>
            <w:webHidden/>
          </w:rPr>
          <w:instrText xml:space="preserve"> PAGEREF _Toc25160989 \h </w:instrText>
        </w:r>
        <w:r w:rsidR="0041107F">
          <w:rPr>
            <w:noProof/>
            <w:webHidden/>
          </w:rPr>
        </w:r>
        <w:r w:rsidR="0041107F">
          <w:rPr>
            <w:noProof/>
            <w:webHidden/>
          </w:rPr>
          <w:fldChar w:fldCharType="separate"/>
        </w:r>
        <w:r w:rsidR="00C62BD7">
          <w:rPr>
            <w:noProof/>
            <w:webHidden/>
          </w:rPr>
          <w:t>82</w:t>
        </w:r>
        <w:r w:rsidR="0041107F">
          <w:rPr>
            <w:noProof/>
            <w:webHidden/>
          </w:rPr>
          <w:fldChar w:fldCharType="end"/>
        </w:r>
      </w:hyperlink>
    </w:p>
    <w:p w14:paraId="693BAE2E" w14:textId="06A2AE4F"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0" w:history="1">
        <w:r w:rsidR="0041107F" w:rsidRPr="00C92AE6">
          <w:rPr>
            <w:rStyle w:val="Hyperlink"/>
            <w:b/>
            <w:noProof/>
            <w14:scene3d>
              <w14:camera w14:prst="orthographicFront"/>
              <w14:lightRig w14:rig="threePt" w14:dir="t">
                <w14:rot w14:lat="0" w14:lon="0" w14:rev="0"/>
              </w14:lightRig>
            </w14:scene3d>
          </w:rPr>
          <w:t>11.2.5</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Mandatory Configuration</w:t>
        </w:r>
        <w:r w:rsidR="0041107F">
          <w:rPr>
            <w:noProof/>
            <w:webHidden/>
          </w:rPr>
          <w:tab/>
        </w:r>
        <w:r w:rsidR="0041107F">
          <w:rPr>
            <w:noProof/>
            <w:webHidden/>
          </w:rPr>
          <w:fldChar w:fldCharType="begin"/>
        </w:r>
        <w:r w:rsidR="0041107F">
          <w:rPr>
            <w:noProof/>
            <w:webHidden/>
          </w:rPr>
          <w:instrText xml:space="preserve"> PAGEREF _Toc25160990 \h </w:instrText>
        </w:r>
        <w:r w:rsidR="0041107F">
          <w:rPr>
            <w:noProof/>
            <w:webHidden/>
          </w:rPr>
        </w:r>
        <w:r w:rsidR="0041107F">
          <w:rPr>
            <w:noProof/>
            <w:webHidden/>
          </w:rPr>
          <w:fldChar w:fldCharType="separate"/>
        </w:r>
        <w:r w:rsidR="00C62BD7">
          <w:rPr>
            <w:noProof/>
            <w:webHidden/>
          </w:rPr>
          <w:t>82</w:t>
        </w:r>
        <w:r w:rsidR="0041107F">
          <w:rPr>
            <w:noProof/>
            <w:webHidden/>
          </w:rPr>
          <w:fldChar w:fldCharType="end"/>
        </w:r>
      </w:hyperlink>
    </w:p>
    <w:p w14:paraId="31961405" w14:textId="3793A813" w:rsidR="0041107F" w:rsidRDefault="001C42DA">
      <w:pPr>
        <w:pStyle w:val="TOC1"/>
        <w:tabs>
          <w:tab w:val="left" w:pos="720"/>
        </w:tabs>
        <w:rPr>
          <w:rFonts w:asciiTheme="minorHAnsi" w:eastAsiaTheme="minorEastAsia" w:hAnsiTheme="minorHAnsi" w:cstheme="minorBidi"/>
          <w:noProof/>
          <w:sz w:val="22"/>
          <w:szCs w:val="22"/>
          <w:lang w:val="en-US" w:eastAsia="en-US"/>
        </w:rPr>
      </w:pPr>
      <w:hyperlink w:anchor="_Toc25160991" w:history="1">
        <w:r w:rsidR="0041107F" w:rsidRPr="00C92AE6">
          <w:rPr>
            <w:rStyle w:val="Hyperlink"/>
            <w:noProof/>
          </w:rPr>
          <w:t>12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Information Manager Foundation Layer</w:t>
        </w:r>
        <w:r w:rsidR="0041107F">
          <w:rPr>
            <w:noProof/>
            <w:webHidden/>
          </w:rPr>
          <w:tab/>
        </w:r>
        <w:r w:rsidR="0041107F">
          <w:rPr>
            <w:noProof/>
            <w:webHidden/>
          </w:rPr>
          <w:fldChar w:fldCharType="begin"/>
        </w:r>
        <w:r w:rsidR="0041107F">
          <w:rPr>
            <w:noProof/>
            <w:webHidden/>
          </w:rPr>
          <w:instrText xml:space="preserve"> PAGEREF _Toc25160991 \h </w:instrText>
        </w:r>
        <w:r w:rsidR="0041107F">
          <w:rPr>
            <w:noProof/>
            <w:webHidden/>
          </w:rPr>
        </w:r>
        <w:r w:rsidR="0041107F">
          <w:rPr>
            <w:noProof/>
            <w:webHidden/>
          </w:rPr>
          <w:fldChar w:fldCharType="separate"/>
        </w:r>
        <w:r w:rsidR="00C62BD7">
          <w:rPr>
            <w:noProof/>
            <w:webHidden/>
          </w:rPr>
          <w:t>83</w:t>
        </w:r>
        <w:r w:rsidR="0041107F">
          <w:rPr>
            <w:noProof/>
            <w:webHidden/>
          </w:rPr>
          <w:fldChar w:fldCharType="end"/>
        </w:r>
      </w:hyperlink>
    </w:p>
    <w:p w14:paraId="658AE093" w14:textId="4211DEC4" w:rsidR="0041107F" w:rsidRDefault="001C42DA">
      <w:pPr>
        <w:pStyle w:val="TOC2"/>
        <w:rPr>
          <w:rFonts w:asciiTheme="minorHAnsi" w:eastAsiaTheme="minorEastAsia" w:hAnsiTheme="minorHAnsi" w:cstheme="minorBidi"/>
          <w:noProof/>
          <w:sz w:val="22"/>
          <w:szCs w:val="22"/>
          <w:lang w:val="en-US" w:eastAsia="en-US"/>
        </w:rPr>
      </w:pPr>
      <w:hyperlink w:anchor="_Toc25160992" w:history="1">
        <w:r w:rsidR="0041107F" w:rsidRPr="00C92AE6">
          <w:rPr>
            <w:rStyle w:val="Hyperlink"/>
            <w:noProof/>
            <w14:scene3d>
              <w14:camera w14:prst="orthographicFront"/>
              <w14:lightRig w14:rig="threePt" w14:dir="t">
                <w14:rot w14:lat="0" w14:lon="0" w14:rev="0"/>
              </w14:lightRig>
            </w14:scene3d>
          </w:rPr>
          <w:t>12.1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Implementation of the Information Manager Foundation Layer Software files</w:t>
        </w:r>
        <w:r w:rsidR="0041107F">
          <w:rPr>
            <w:noProof/>
            <w:webHidden/>
          </w:rPr>
          <w:tab/>
        </w:r>
        <w:r w:rsidR="0041107F">
          <w:rPr>
            <w:noProof/>
            <w:webHidden/>
          </w:rPr>
          <w:fldChar w:fldCharType="begin"/>
        </w:r>
        <w:r w:rsidR="0041107F">
          <w:rPr>
            <w:noProof/>
            <w:webHidden/>
          </w:rPr>
          <w:instrText xml:space="preserve"> PAGEREF _Toc25160992 \h </w:instrText>
        </w:r>
        <w:r w:rsidR="0041107F">
          <w:rPr>
            <w:noProof/>
            <w:webHidden/>
          </w:rPr>
        </w:r>
        <w:r w:rsidR="0041107F">
          <w:rPr>
            <w:noProof/>
            <w:webHidden/>
          </w:rPr>
          <w:fldChar w:fldCharType="separate"/>
        </w:r>
        <w:r w:rsidR="00C62BD7">
          <w:rPr>
            <w:noProof/>
            <w:webHidden/>
          </w:rPr>
          <w:t>83</w:t>
        </w:r>
        <w:r w:rsidR="0041107F">
          <w:rPr>
            <w:noProof/>
            <w:webHidden/>
          </w:rPr>
          <w:fldChar w:fldCharType="end"/>
        </w:r>
      </w:hyperlink>
    </w:p>
    <w:p w14:paraId="1BD662A9" w14:textId="6F194E10" w:rsidR="0041107F" w:rsidRDefault="001C42DA">
      <w:pPr>
        <w:pStyle w:val="TOC2"/>
        <w:rPr>
          <w:rFonts w:asciiTheme="minorHAnsi" w:eastAsiaTheme="minorEastAsia" w:hAnsiTheme="minorHAnsi" w:cstheme="minorBidi"/>
          <w:noProof/>
          <w:sz w:val="22"/>
          <w:szCs w:val="22"/>
          <w:lang w:val="en-US" w:eastAsia="en-US"/>
        </w:rPr>
      </w:pPr>
      <w:hyperlink w:anchor="_Toc25160993" w:history="1">
        <w:r w:rsidR="0041107F" w:rsidRPr="00C92AE6">
          <w:rPr>
            <w:rStyle w:val="Hyperlink"/>
            <w:noProof/>
            <w14:scene3d>
              <w14:camera w14:prst="orthographicFront"/>
              <w14:lightRig w14:rig="threePt" w14:dir="t">
                <w14:rot w14:lat="0" w14:lon="0" w14:rev="0"/>
              </w14:lightRig>
            </w14:scene3d>
          </w:rPr>
          <w:t>12.2</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Information Manager Foundation Layer Server Install/Upgrade</w:t>
        </w:r>
        <w:r w:rsidR="0041107F">
          <w:rPr>
            <w:noProof/>
            <w:webHidden/>
          </w:rPr>
          <w:tab/>
        </w:r>
        <w:r w:rsidR="0041107F">
          <w:rPr>
            <w:noProof/>
            <w:webHidden/>
          </w:rPr>
          <w:fldChar w:fldCharType="begin"/>
        </w:r>
        <w:r w:rsidR="0041107F">
          <w:rPr>
            <w:noProof/>
            <w:webHidden/>
          </w:rPr>
          <w:instrText xml:space="preserve"> PAGEREF _Toc25160993 \h </w:instrText>
        </w:r>
        <w:r w:rsidR="0041107F">
          <w:rPr>
            <w:noProof/>
            <w:webHidden/>
          </w:rPr>
        </w:r>
        <w:r w:rsidR="0041107F">
          <w:rPr>
            <w:noProof/>
            <w:webHidden/>
          </w:rPr>
          <w:fldChar w:fldCharType="separate"/>
        </w:r>
        <w:r w:rsidR="00C62BD7">
          <w:rPr>
            <w:noProof/>
            <w:webHidden/>
          </w:rPr>
          <w:t>84</w:t>
        </w:r>
        <w:r w:rsidR="0041107F">
          <w:rPr>
            <w:noProof/>
            <w:webHidden/>
          </w:rPr>
          <w:fldChar w:fldCharType="end"/>
        </w:r>
      </w:hyperlink>
    </w:p>
    <w:p w14:paraId="0A93BF85" w14:textId="54D33079"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4" w:history="1">
        <w:r w:rsidR="0041107F" w:rsidRPr="00C92AE6">
          <w:rPr>
            <w:rStyle w:val="Hyperlink"/>
            <w:b/>
            <w:noProof/>
            <w14:scene3d>
              <w14:camera w14:prst="orthographicFront"/>
              <w14:lightRig w14:rig="threePt" w14:dir="t">
                <w14:rot w14:lat="0" w14:lon="0" w14:rev="0"/>
              </w14:lightRig>
            </w14:scene3d>
          </w:rPr>
          <w:t>12.2.1</w:t>
        </w:r>
        <w:r w:rsidR="0041107F">
          <w:rPr>
            <w:rFonts w:asciiTheme="minorHAnsi" w:eastAsiaTheme="minorEastAsia" w:hAnsiTheme="minorHAnsi" w:cstheme="minorBidi"/>
            <w:noProof/>
            <w:sz w:val="22"/>
            <w:szCs w:val="22"/>
            <w:lang w:val="en-US" w:eastAsia="en-US"/>
          </w:rPr>
          <w:tab/>
        </w:r>
        <w:r w:rsidR="0041107F" w:rsidRPr="0041107F">
          <w:rPr>
            <w:rStyle w:val="Hyperlink"/>
            <w:noProof/>
          </w:rPr>
          <w:t>Before you Start</w:t>
        </w:r>
        <w:r w:rsidR="0041107F">
          <w:rPr>
            <w:noProof/>
            <w:webHidden/>
          </w:rPr>
          <w:tab/>
        </w:r>
        <w:r w:rsidR="0041107F">
          <w:rPr>
            <w:noProof/>
            <w:webHidden/>
          </w:rPr>
          <w:fldChar w:fldCharType="begin"/>
        </w:r>
        <w:r w:rsidR="0041107F">
          <w:rPr>
            <w:noProof/>
            <w:webHidden/>
          </w:rPr>
          <w:instrText xml:space="preserve"> PAGEREF _Toc25160994 \h </w:instrText>
        </w:r>
        <w:r w:rsidR="0041107F">
          <w:rPr>
            <w:noProof/>
            <w:webHidden/>
          </w:rPr>
        </w:r>
        <w:r w:rsidR="0041107F">
          <w:rPr>
            <w:noProof/>
            <w:webHidden/>
          </w:rPr>
          <w:fldChar w:fldCharType="separate"/>
        </w:r>
        <w:r w:rsidR="00C62BD7">
          <w:rPr>
            <w:noProof/>
            <w:webHidden/>
          </w:rPr>
          <w:t>84</w:t>
        </w:r>
        <w:r w:rsidR="0041107F">
          <w:rPr>
            <w:noProof/>
            <w:webHidden/>
          </w:rPr>
          <w:fldChar w:fldCharType="end"/>
        </w:r>
      </w:hyperlink>
    </w:p>
    <w:p w14:paraId="612707CA" w14:textId="664ABC1C"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5" w:history="1">
        <w:r w:rsidR="0041107F" w:rsidRPr="00C92AE6">
          <w:rPr>
            <w:rStyle w:val="Hyperlink"/>
            <w:b/>
            <w:noProof/>
            <w14:scene3d>
              <w14:camera w14:prst="orthographicFront"/>
              <w14:lightRig w14:rig="threePt" w14:dir="t">
                <w14:rot w14:lat="0" w14:lon="0" w14:rev="0"/>
              </w14:lightRig>
            </w14:scene3d>
          </w:rPr>
          <w:t>12.2.2</w:t>
        </w:r>
        <w:r w:rsidR="0041107F">
          <w:rPr>
            <w:rFonts w:asciiTheme="minorHAnsi" w:eastAsiaTheme="minorEastAsia" w:hAnsiTheme="minorHAnsi" w:cstheme="minorBidi"/>
            <w:noProof/>
            <w:sz w:val="22"/>
            <w:szCs w:val="22"/>
            <w:lang w:val="en-US" w:eastAsia="en-US"/>
          </w:rPr>
          <w:tab/>
        </w:r>
        <w:r w:rsidR="0041107F" w:rsidRPr="0041107F">
          <w:rPr>
            <w:rStyle w:val="Hyperlink"/>
            <w:noProof/>
          </w:rPr>
          <w:t>Install or Upgrade of Information Manager Foundation Layer</w:t>
        </w:r>
        <w:r w:rsidR="0041107F">
          <w:rPr>
            <w:noProof/>
            <w:webHidden/>
          </w:rPr>
          <w:tab/>
        </w:r>
        <w:r w:rsidR="0041107F">
          <w:rPr>
            <w:noProof/>
            <w:webHidden/>
          </w:rPr>
          <w:fldChar w:fldCharType="begin"/>
        </w:r>
        <w:r w:rsidR="0041107F">
          <w:rPr>
            <w:noProof/>
            <w:webHidden/>
          </w:rPr>
          <w:instrText xml:space="preserve"> PAGEREF _Toc25160995 \h </w:instrText>
        </w:r>
        <w:r w:rsidR="0041107F">
          <w:rPr>
            <w:noProof/>
            <w:webHidden/>
          </w:rPr>
        </w:r>
        <w:r w:rsidR="0041107F">
          <w:rPr>
            <w:noProof/>
            <w:webHidden/>
          </w:rPr>
          <w:fldChar w:fldCharType="separate"/>
        </w:r>
        <w:r w:rsidR="00C62BD7">
          <w:rPr>
            <w:noProof/>
            <w:webHidden/>
          </w:rPr>
          <w:t>85</w:t>
        </w:r>
        <w:r w:rsidR="0041107F">
          <w:rPr>
            <w:noProof/>
            <w:webHidden/>
          </w:rPr>
          <w:fldChar w:fldCharType="end"/>
        </w:r>
      </w:hyperlink>
    </w:p>
    <w:p w14:paraId="3162AC3F" w14:textId="3E7F6336"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6" w:history="1">
        <w:r w:rsidR="0041107F" w:rsidRPr="00C92AE6">
          <w:rPr>
            <w:rStyle w:val="Hyperlink"/>
            <w:b/>
            <w:noProof/>
            <w14:scene3d>
              <w14:camera w14:prst="orthographicFront"/>
              <w14:lightRig w14:rig="threePt" w14:dir="t">
                <w14:rot w14:lat="0" w14:lon="0" w14:rev="0"/>
              </w14:lightRig>
            </w14:scene3d>
          </w:rPr>
          <w:t>12.2.3</w:t>
        </w:r>
        <w:r w:rsidR="0041107F">
          <w:rPr>
            <w:rFonts w:asciiTheme="minorHAnsi" w:eastAsiaTheme="minorEastAsia" w:hAnsiTheme="minorHAnsi" w:cstheme="minorBidi"/>
            <w:noProof/>
            <w:sz w:val="22"/>
            <w:szCs w:val="22"/>
            <w:lang w:val="en-US" w:eastAsia="en-US"/>
          </w:rPr>
          <w:tab/>
        </w:r>
        <w:r w:rsidR="0041107F" w:rsidRPr="0041107F">
          <w:rPr>
            <w:rStyle w:val="Hyperlink"/>
            <w:noProof/>
          </w:rPr>
          <w:t>Documentation</w:t>
        </w:r>
        <w:r w:rsidR="0041107F">
          <w:rPr>
            <w:noProof/>
            <w:webHidden/>
          </w:rPr>
          <w:tab/>
        </w:r>
        <w:r w:rsidR="0041107F">
          <w:rPr>
            <w:noProof/>
            <w:webHidden/>
          </w:rPr>
          <w:fldChar w:fldCharType="begin"/>
        </w:r>
        <w:r w:rsidR="0041107F">
          <w:rPr>
            <w:noProof/>
            <w:webHidden/>
          </w:rPr>
          <w:instrText xml:space="preserve"> PAGEREF _Toc25160996 \h </w:instrText>
        </w:r>
        <w:r w:rsidR="0041107F">
          <w:rPr>
            <w:noProof/>
            <w:webHidden/>
          </w:rPr>
        </w:r>
        <w:r w:rsidR="0041107F">
          <w:rPr>
            <w:noProof/>
            <w:webHidden/>
          </w:rPr>
          <w:fldChar w:fldCharType="separate"/>
        </w:r>
        <w:r w:rsidR="00C62BD7">
          <w:rPr>
            <w:noProof/>
            <w:webHidden/>
          </w:rPr>
          <w:t>86</w:t>
        </w:r>
        <w:r w:rsidR="0041107F">
          <w:rPr>
            <w:noProof/>
            <w:webHidden/>
          </w:rPr>
          <w:fldChar w:fldCharType="end"/>
        </w:r>
      </w:hyperlink>
    </w:p>
    <w:p w14:paraId="3176BAE3" w14:textId="09ACB5E5"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7" w:history="1">
        <w:r w:rsidR="0041107F" w:rsidRPr="00C92AE6">
          <w:rPr>
            <w:rStyle w:val="Hyperlink"/>
            <w:b/>
            <w:noProof/>
            <w14:scene3d>
              <w14:camera w14:prst="orthographicFront"/>
              <w14:lightRig w14:rig="threePt" w14:dir="t">
                <w14:rot w14:lat="0" w14:lon="0" w14:rev="0"/>
              </w14:lightRig>
            </w14:scene3d>
          </w:rPr>
          <w:t>12.2.4</w:t>
        </w:r>
        <w:r w:rsidR="0041107F">
          <w:rPr>
            <w:rFonts w:asciiTheme="minorHAnsi" w:eastAsiaTheme="minorEastAsia" w:hAnsiTheme="minorHAnsi" w:cstheme="minorBidi"/>
            <w:noProof/>
            <w:sz w:val="22"/>
            <w:szCs w:val="22"/>
            <w:lang w:val="en-US" w:eastAsia="en-US"/>
          </w:rPr>
          <w:tab/>
        </w:r>
        <w:r w:rsidR="0041107F" w:rsidRPr="0041107F">
          <w:rPr>
            <w:rStyle w:val="Hyperlink"/>
            <w:noProof/>
          </w:rPr>
          <w:t>Mandatory Configuration (Post Install and Upgrade)</w:t>
        </w:r>
        <w:r w:rsidR="0041107F">
          <w:rPr>
            <w:noProof/>
            <w:webHidden/>
          </w:rPr>
          <w:tab/>
        </w:r>
        <w:r w:rsidR="0041107F">
          <w:rPr>
            <w:noProof/>
            <w:webHidden/>
          </w:rPr>
          <w:fldChar w:fldCharType="begin"/>
        </w:r>
        <w:r w:rsidR="0041107F">
          <w:rPr>
            <w:noProof/>
            <w:webHidden/>
          </w:rPr>
          <w:instrText xml:space="preserve"> PAGEREF _Toc25160997 \h </w:instrText>
        </w:r>
        <w:r w:rsidR="0041107F">
          <w:rPr>
            <w:noProof/>
            <w:webHidden/>
          </w:rPr>
        </w:r>
        <w:r w:rsidR="0041107F">
          <w:rPr>
            <w:noProof/>
            <w:webHidden/>
          </w:rPr>
          <w:fldChar w:fldCharType="separate"/>
        </w:r>
        <w:r w:rsidR="00C62BD7">
          <w:rPr>
            <w:noProof/>
            <w:webHidden/>
          </w:rPr>
          <w:t>86</w:t>
        </w:r>
        <w:r w:rsidR="0041107F">
          <w:rPr>
            <w:noProof/>
            <w:webHidden/>
          </w:rPr>
          <w:fldChar w:fldCharType="end"/>
        </w:r>
      </w:hyperlink>
    </w:p>
    <w:p w14:paraId="32EC73AD" w14:textId="19CEF127" w:rsidR="0041107F" w:rsidRDefault="001C42DA">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160998" w:history="1">
        <w:r w:rsidR="0041107F" w:rsidRPr="00C92AE6">
          <w:rPr>
            <w:rStyle w:val="Hyperlink"/>
            <w:b/>
            <w:noProof/>
            <w14:scene3d>
              <w14:camera w14:prst="orthographicFront"/>
              <w14:lightRig w14:rig="threePt" w14:dir="t">
                <w14:rot w14:lat="0" w14:lon="0" w14:rev="0"/>
              </w14:lightRig>
            </w14:scene3d>
          </w:rPr>
          <w:t>12.2.5</w:t>
        </w:r>
        <w:r w:rsidR="0041107F">
          <w:rPr>
            <w:rFonts w:asciiTheme="minorHAnsi" w:eastAsiaTheme="minorEastAsia" w:hAnsiTheme="minorHAnsi" w:cstheme="minorBidi"/>
            <w:noProof/>
            <w:sz w:val="22"/>
            <w:szCs w:val="22"/>
            <w:lang w:val="en-US" w:eastAsia="en-US"/>
          </w:rPr>
          <w:tab/>
        </w:r>
        <w:r w:rsidR="0041107F" w:rsidRPr="0041107F">
          <w:rPr>
            <w:rStyle w:val="Hyperlink"/>
            <w:noProof/>
          </w:rPr>
          <w:t>Product Licensing (Post Install only)</w:t>
        </w:r>
        <w:r w:rsidR="0041107F">
          <w:rPr>
            <w:noProof/>
            <w:webHidden/>
          </w:rPr>
          <w:tab/>
        </w:r>
        <w:r w:rsidR="0041107F">
          <w:rPr>
            <w:noProof/>
            <w:webHidden/>
          </w:rPr>
          <w:fldChar w:fldCharType="begin"/>
        </w:r>
        <w:r w:rsidR="0041107F">
          <w:rPr>
            <w:noProof/>
            <w:webHidden/>
          </w:rPr>
          <w:instrText xml:space="preserve"> PAGEREF _Toc25160998 \h </w:instrText>
        </w:r>
        <w:r w:rsidR="0041107F">
          <w:rPr>
            <w:noProof/>
            <w:webHidden/>
          </w:rPr>
        </w:r>
        <w:r w:rsidR="0041107F">
          <w:rPr>
            <w:noProof/>
            <w:webHidden/>
          </w:rPr>
          <w:fldChar w:fldCharType="separate"/>
        </w:r>
        <w:r w:rsidR="00C62BD7">
          <w:rPr>
            <w:noProof/>
            <w:webHidden/>
          </w:rPr>
          <w:t>86</w:t>
        </w:r>
        <w:r w:rsidR="0041107F">
          <w:rPr>
            <w:noProof/>
            <w:webHidden/>
          </w:rPr>
          <w:fldChar w:fldCharType="end"/>
        </w:r>
      </w:hyperlink>
    </w:p>
    <w:p w14:paraId="341E8C30" w14:textId="0B6AE970" w:rsidR="0041107F" w:rsidRDefault="001C42DA">
      <w:pPr>
        <w:pStyle w:val="TOC1"/>
        <w:tabs>
          <w:tab w:val="left" w:pos="720"/>
        </w:tabs>
        <w:rPr>
          <w:rFonts w:asciiTheme="minorHAnsi" w:eastAsiaTheme="minorEastAsia" w:hAnsiTheme="minorHAnsi" w:cstheme="minorBidi"/>
          <w:noProof/>
          <w:sz w:val="22"/>
          <w:szCs w:val="22"/>
          <w:lang w:val="en-US" w:eastAsia="en-US"/>
        </w:rPr>
      </w:pPr>
      <w:hyperlink w:anchor="_Toc25160999" w:history="1">
        <w:r w:rsidR="0041107F" w:rsidRPr="00C92AE6">
          <w:rPr>
            <w:rStyle w:val="Hyperlink"/>
            <w:noProof/>
          </w:rPr>
          <w:t>13</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Information Manager 4</w:t>
        </w:r>
        <w:r w:rsidR="0041107F">
          <w:rPr>
            <w:noProof/>
            <w:webHidden/>
          </w:rPr>
          <w:tab/>
        </w:r>
        <w:r w:rsidR="0041107F">
          <w:rPr>
            <w:noProof/>
            <w:webHidden/>
          </w:rPr>
          <w:fldChar w:fldCharType="begin"/>
        </w:r>
        <w:r w:rsidR="0041107F">
          <w:rPr>
            <w:noProof/>
            <w:webHidden/>
          </w:rPr>
          <w:instrText xml:space="preserve"> PAGEREF _Toc25160999 \h </w:instrText>
        </w:r>
        <w:r w:rsidR="0041107F">
          <w:rPr>
            <w:noProof/>
            <w:webHidden/>
          </w:rPr>
        </w:r>
        <w:r w:rsidR="0041107F">
          <w:rPr>
            <w:noProof/>
            <w:webHidden/>
          </w:rPr>
          <w:fldChar w:fldCharType="separate"/>
        </w:r>
        <w:r w:rsidR="00C62BD7">
          <w:rPr>
            <w:noProof/>
            <w:webHidden/>
          </w:rPr>
          <w:t>87</w:t>
        </w:r>
        <w:r w:rsidR="0041107F">
          <w:rPr>
            <w:noProof/>
            <w:webHidden/>
          </w:rPr>
          <w:fldChar w:fldCharType="end"/>
        </w:r>
      </w:hyperlink>
    </w:p>
    <w:p w14:paraId="12F4ED33" w14:textId="102185B4" w:rsidR="0041107F" w:rsidRDefault="001C42DA">
      <w:pPr>
        <w:pStyle w:val="TOC2"/>
        <w:rPr>
          <w:rFonts w:asciiTheme="minorHAnsi" w:eastAsiaTheme="minorEastAsia" w:hAnsiTheme="minorHAnsi" w:cstheme="minorBidi"/>
          <w:noProof/>
          <w:sz w:val="22"/>
          <w:szCs w:val="22"/>
          <w:lang w:val="en-US" w:eastAsia="en-US"/>
        </w:rPr>
      </w:pPr>
      <w:hyperlink w:anchor="_Toc25161000" w:history="1">
        <w:r w:rsidR="0041107F" w:rsidRPr="00C92AE6">
          <w:rPr>
            <w:rStyle w:val="Hyperlink"/>
            <w:noProof/>
            <w14:scene3d>
              <w14:camera w14:prst="orthographicFront"/>
              <w14:lightRig w14:rig="threePt" w14:dir="t">
                <w14:rot w14:lat="0" w14:lon="0" w14:rev="0"/>
              </w14:lightRig>
            </w14:scene3d>
          </w:rPr>
          <w:t>13.1</w:t>
        </w:r>
        <w:r w:rsidR="0041107F">
          <w:rPr>
            <w:rFonts w:asciiTheme="minorHAnsi" w:eastAsiaTheme="minorEastAsia" w:hAnsiTheme="minorHAnsi" w:cstheme="minorBidi"/>
            <w:noProof/>
            <w:sz w:val="22"/>
            <w:szCs w:val="22"/>
            <w:lang w:val="en-US" w:eastAsia="en-US"/>
          </w:rPr>
          <w:tab/>
        </w:r>
        <w:r w:rsidR="0041107F" w:rsidRPr="00C92AE6">
          <w:rPr>
            <w:rStyle w:val="Hyperlink"/>
            <w:noProof/>
          </w:rPr>
          <w:t>Implementation of the Information Manager 4 Software files</w:t>
        </w:r>
        <w:r w:rsidR="0041107F">
          <w:rPr>
            <w:noProof/>
            <w:webHidden/>
          </w:rPr>
          <w:tab/>
        </w:r>
        <w:r w:rsidR="0041107F">
          <w:rPr>
            <w:noProof/>
            <w:webHidden/>
          </w:rPr>
          <w:fldChar w:fldCharType="begin"/>
        </w:r>
        <w:r w:rsidR="0041107F">
          <w:rPr>
            <w:noProof/>
            <w:webHidden/>
          </w:rPr>
          <w:instrText xml:space="preserve"> PAGEREF _Toc25161000 \h </w:instrText>
        </w:r>
        <w:r w:rsidR="0041107F">
          <w:rPr>
            <w:noProof/>
            <w:webHidden/>
          </w:rPr>
        </w:r>
        <w:r w:rsidR="0041107F">
          <w:rPr>
            <w:noProof/>
            <w:webHidden/>
          </w:rPr>
          <w:fldChar w:fldCharType="separate"/>
        </w:r>
        <w:r w:rsidR="00C62BD7">
          <w:rPr>
            <w:noProof/>
            <w:webHidden/>
          </w:rPr>
          <w:t>87</w:t>
        </w:r>
        <w:r w:rsidR="0041107F">
          <w:rPr>
            <w:noProof/>
            <w:webHidden/>
          </w:rPr>
          <w:fldChar w:fldCharType="end"/>
        </w:r>
      </w:hyperlink>
    </w:p>
    <w:p w14:paraId="665DAE36" w14:textId="78FF8E0C"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25160872"/>
      <w:bookmarkStart w:id="2" w:name="_Toc180569818"/>
      <w:bookmarkStart w:id="3" w:name="_Toc366491964"/>
      <w:r>
        <w:lastRenderedPageBreak/>
        <w:t>Introduction</w:t>
      </w:r>
      <w:bookmarkEnd w:id="1"/>
    </w:p>
    <w:p w14:paraId="15BF205C" w14:textId="03C7727A" w:rsidR="00C82DB0" w:rsidRDefault="00C82DB0" w:rsidP="00C82DB0">
      <w:pPr>
        <w:pStyle w:val="Heading2"/>
      </w:pPr>
      <w:bookmarkStart w:id="4" w:name="_Toc25160873"/>
      <w:r>
        <w:t>Purpose</w:t>
      </w:r>
      <w:bookmarkEnd w:id="4"/>
    </w:p>
    <w:p w14:paraId="08911A1E" w14:textId="4E6687CF"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C62BD7">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25160874"/>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8" w:name="_Toc180569820"/>
      <w:bookmarkStart w:id="9" w:name="_Toc366491966"/>
      <w:bookmarkStart w:id="10" w:name="_Ref22117852"/>
      <w:bookmarkStart w:id="11" w:name="_Toc25160875"/>
      <w:r w:rsidRPr="00EF643D">
        <w:t>Reference document</w:t>
      </w:r>
      <w:bookmarkEnd w:id="8"/>
      <w:r w:rsidRPr="00EF643D">
        <w:t>s</w:t>
      </w:r>
      <w:bookmarkEnd w:id="9"/>
      <w:bookmarkEnd w:id="10"/>
      <w:bookmarkEnd w:id="11"/>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1C42DA"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1C42DA"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2" w:name="_Toc25160876"/>
      <w:r>
        <w:lastRenderedPageBreak/>
        <w:t>Prerequisites</w:t>
      </w:r>
      <w:bookmarkEnd w:id="12"/>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74F02290"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C62BD7">
        <w:t>3.2.6</w:t>
      </w:r>
      <w:r>
        <w:fldChar w:fldCharType="end"/>
      </w:r>
      <w:r>
        <w:t xml:space="preserve"> are executed as the appropriate user.</w:t>
      </w:r>
    </w:p>
    <w:p w14:paraId="373308FD" w14:textId="77777777" w:rsidR="007039F3" w:rsidRPr="00EF643D" w:rsidRDefault="007039F3" w:rsidP="00773686">
      <w:pPr>
        <w:pStyle w:val="Heading2"/>
      </w:pPr>
      <w:bookmarkStart w:id="13" w:name="_Toc366491973"/>
      <w:bookmarkStart w:id="14" w:name="_Ref371063246"/>
      <w:bookmarkStart w:id="15" w:name="_Ref371063299"/>
      <w:bookmarkStart w:id="16" w:name="_Ref371063316"/>
      <w:bookmarkStart w:id="17" w:name="_Ref371063330"/>
      <w:bookmarkStart w:id="18" w:name="_Ref371063348"/>
      <w:bookmarkStart w:id="19" w:name="_Ref371063361"/>
      <w:bookmarkStart w:id="20" w:name="_Ref371063371"/>
      <w:bookmarkStart w:id="21" w:name="_Ref371063379"/>
      <w:bookmarkStart w:id="22" w:name="_Ref371063386"/>
      <w:bookmarkStart w:id="23" w:name="_Ref371063394"/>
      <w:bookmarkStart w:id="24" w:name="_Ref371063403"/>
      <w:bookmarkStart w:id="25" w:name="_Ref371063409"/>
      <w:bookmarkStart w:id="26" w:name="_Ref371063417"/>
      <w:bookmarkStart w:id="27" w:name="_Ref371063437"/>
      <w:bookmarkStart w:id="28" w:name="_Ref371063448"/>
      <w:bookmarkStart w:id="29" w:name="_Ref371063455"/>
      <w:bookmarkStart w:id="30" w:name="_Toc25160877"/>
      <w:bookmarkStart w:id="31" w:name="_Toc180569824"/>
      <w:bookmarkEnd w:id="2"/>
      <w:bookmarkEnd w:id="3"/>
      <w:r w:rsidRPr="00EF643D">
        <w:t>Pre-Requisites to Installation/Upgrade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25160878"/>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25160879"/>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25160880"/>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5160881"/>
      <w:bookmarkStart w:id="38" w:name="_Toc202257711"/>
      <w:r>
        <w:t>Edit webutiljpi.htm</w:t>
      </w:r>
      <w:bookmarkEnd w:id="37"/>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25160882"/>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25160883"/>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25160884"/>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25160885"/>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25160886"/>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25160887"/>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5160888"/>
      <w:bookmarkStart w:id="51" w:name="_Toc254883632"/>
      <w:bookmarkStart w:id="52" w:name="_Toc366491978"/>
      <w:bookmarkStart w:id="53" w:name="_Toc202257713"/>
      <w:bookmarkEnd w:id="38"/>
      <w:r w:rsidRPr="00EF643D">
        <w:t>Network Manager</w:t>
      </w:r>
      <w:r>
        <w:t xml:space="preserve"> DB Server</w:t>
      </w:r>
      <w:r w:rsidRPr="00EF643D">
        <w:t xml:space="preserve"> </w:t>
      </w:r>
      <w:r>
        <w:t>I</w:t>
      </w:r>
      <w:r w:rsidRPr="00EF643D">
        <w:t>nstall/Upgrade</w:t>
      </w:r>
      <w:bookmarkEnd w:id="50"/>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25160889"/>
      <w:r w:rsidRPr="00EF643D">
        <w:t xml:space="preserve">Before you </w:t>
      </w:r>
      <w:bookmarkEnd w:id="54"/>
      <w:bookmarkEnd w:id="55"/>
      <w:r w:rsidRPr="00EF643D">
        <w:t>start</w:t>
      </w:r>
      <w:bookmarkEnd w:id="56"/>
      <w:bookmarkEnd w:id="57"/>
    </w:p>
    <w:p w14:paraId="7D24EFD1" w14:textId="0E5EA5F3"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C62BD7">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25160890"/>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25160891"/>
      <w:r w:rsidRPr="00383EAF">
        <w:t>Highways Owner Account</w:t>
      </w:r>
      <w:bookmarkEnd w:id="51"/>
      <w:r w:rsidRPr="00383EAF">
        <w:t xml:space="preserve"> </w:t>
      </w:r>
      <w:r w:rsidR="00437ED4">
        <w:t xml:space="preserve">Creation </w:t>
      </w:r>
      <w:r w:rsidRPr="00383EAF">
        <w:t>(Install Only)</w:t>
      </w:r>
      <w:bookmarkEnd w:id="52"/>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5160892"/>
      <w:bookmarkStart w:id="70" w:name="_Toc202257716"/>
      <w:bookmarkStart w:id="71" w:name="_Toc366491986"/>
      <w:bookmarkEnd w:id="53"/>
      <w:bookmarkEnd w:id="63"/>
      <w:r w:rsidRPr="00EC59A4">
        <w:t>Core User and Objects</w:t>
      </w:r>
      <w:bookmarkEnd w:id="68"/>
      <w:r w:rsidR="00437ED4">
        <w:t xml:space="preserve"> </w:t>
      </w:r>
      <w:r w:rsidR="00437ED4" w:rsidRPr="00383EAF">
        <w:t>(Install Only)</w:t>
      </w:r>
      <w:bookmarkEnd w:id="69"/>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25160893"/>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25160894"/>
      <w:r w:rsidRPr="00EF643D">
        <w:lastRenderedPageBreak/>
        <w:t>Upgrade of Network Manager</w:t>
      </w:r>
      <w:bookmarkEnd w:id="70"/>
      <w:bookmarkEnd w:id="71"/>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6A2798AB"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C62BD7">
        <w:t>3.2.6.1</w:t>
      </w:r>
      <w:r>
        <w:fldChar w:fldCharType="end"/>
      </w:r>
      <w:r>
        <w:t xml:space="preserve"> and </w:t>
      </w:r>
      <w:r>
        <w:fldChar w:fldCharType="begin"/>
      </w:r>
      <w:r>
        <w:instrText xml:space="preserve"> REF _Ref516576429 \r \h  \* MERGEFORMAT </w:instrText>
      </w:r>
      <w:r>
        <w:fldChar w:fldCharType="separate"/>
      </w:r>
      <w:r w:rsidR="00C62BD7">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25160895"/>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25160896"/>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25160897"/>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25160898"/>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25160899"/>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25160900"/>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25160901"/>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5160902"/>
      <w:bookmarkStart w:id="99" w:name="_Toc216667131"/>
      <w:bookmarkStart w:id="100" w:name="_Toc222221986"/>
      <w:bookmarkStart w:id="101" w:name="_Toc254883814"/>
      <w:bookmarkStart w:id="102" w:name="_Toc267553960"/>
      <w:bookmarkStart w:id="103" w:name="_Toc366491995"/>
      <w:r>
        <w:t xml:space="preserve">ORACLE Listener </w:t>
      </w:r>
      <w:r>
        <w:rPr>
          <w:color w:val="000000"/>
          <w:lang w:val="en"/>
        </w:rPr>
        <w:t xml:space="preserve">JDBC Connections to PDBs </w:t>
      </w:r>
      <w:r w:rsidRPr="00EF643D">
        <w:t>(Post Install and Upgrade)</w:t>
      </w:r>
      <w:bookmarkEnd w:id="98"/>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5A136D23"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C62BD7">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25160903"/>
      <w:r w:rsidRPr="00EF643D">
        <w:t>Mapserver Component Install</w:t>
      </w:r>
      <w:bookmarkEnd w:id="99"/>
      <w:bookmarkEnd w:id="100"/>
      <w:bookmarkEnd w:id="101"/>
      <w:bookmarkEnd w:id="102"/>
      <w:r w:rsidRPr="00EF643D">
        <w:t xml:space="preserve"> (Post Install and Upgrade)</w:t>
      </w:r>
      <w:bookmarkEnd w:id="103"/>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03A26A66"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C62BD7">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1"/>
      <w:r>
        <w:br w:type="page"/>
      </w:r>
    </w:p>
    <w:p w14:paraId="13D572B2" w14:textId="77777777" w:rsidR="00653653" w:rsidRDefault="00653653" w:rsidP="00653653">
      <w:pPr>
        <w:pStyle w:val="Heading1"/>
      </w:pPr>
      <w:bookmarkStart w:id="114" w:name="_Toc25160904"/>
      <w:r>
        <w:lastRenderedPageBreak/>
        <w:t>Street Gazetteer Manager</w:t>
      </w:r>
      <w:bookmarkEnd w:id="114"/>
    </w:p>
    <w:p w14:paraId="7E9DBF92" w14:textId="77777777" w:rsidR="00653653" w:rsidRPr="00EF643D" w:rsidRDefault="00653653" w:rsidP="00653653">
      <w:pPr>
        <w:pStyle w:val="Heading2"/>
      </w:pPr>
      <w:bookmarkStart w:id="115" w:name="_Toc25160905"/>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25160906"/>
      <w:r w:rsidRPr="00F735F8">
        <w:t>Product Run-time Environment</w:t>
      </w:r>
      <w:bookmarkEnd w:id="117"/>
    </w:p>
    <w:p w14:paraId="0FD50196" w14:textId="76ED9CE2"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25160907"/>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25160908"/>
      <w:r>
        <w:t>Pre-Install and Upgrade</w:t>
      </w:r>
      <w:bookmarkEnd w:id="119"/>
    </w:p>
    <w:p w14:paraId="40D04782" w14:textId="28805C68" w:rsidR="00653653" w:rsidRPr="00CA218E" w:rsidRDefault="00653653" w:rsidP="00653653">
      <w:r>
        <w:t xml:space="preserve">Please refer to sections </w:t>
      </w:r>
      <w:r>
        <w:fldChar w:fldCharType="begin"/>
      </w:r>
      <w:r>
        <w:instrText xml:space="preserve"> REF _Ref21942151 \r \h </w:instrText>
      </w:r>
      <w:r>
        <w:fldChar w:fldCharType="separate"/>
      </w:r>
      <w:r w:rsidR="00C62BD7">
        <w:t>3.2.1</w:t>
      </w:r>
      <w:r>
        <w:fldChar w:fldCharType="end"/>
      </w:r>
      <w:r>
        <w:t xml:space="preserve"> and </w:t>
      </w:r>
      <w:r>
        <w:fldChar w:fldCharType="begin"/>
      </w:r>
      <w:r>
        <w:instrText xml:space="preserve"> REF _Ref21942161 \r \h </w:instrText>
      </w:r>
      <w:r>
        <w:fldChar w:fldCharType="separate"/>
      </w:r>
      <w:r w:rsidR="00C62BD7">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25160909"/>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25160910"/>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25160911"/>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25160912"/>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pt" o:ole="">
            <v:imagedata r:id="rId35" o:title=""/>
          </v:shape>
          <o:OLEObject Type="Embed" ProgID="PBrush" ShapeID="_x0000_i1025" DrawAspect="Content" ObjectID="_1635774046"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25160913"/>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4pt;height:91pt" o:ole="">
            <v:imagedata r:id="rId37" o:title=""/>
          </v:shape>
          <o:OLEObject Type="Embed" ProgID="PBrush" ShapeID="_x0000_i1026" DrawAspect="Content" ObjectID="_1635774047"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4.85pt;height:264.25pt" o:ole="">
            <v:imagedata r:id="rId39" o:title=""/>
          </v:shape>
          <o:OLEObject Type="Embed" ProgID="PBrush" ShapeID="_x0000_i1027" DrawAspect="Content" ObjectID="_1635774048"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25160914"/>
      <w:r>
        <w:lastRenderedPageBreak/>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25160915"/>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7" w:name="_Toc320697275"/>
      <w:bookmarkStart w:id="148" w:name="_Toc340478222"/>
      <w:bookmarkStart w:id="149" w:name="_Toc25160916"/>
      <w:r w:rsidRPr="0015389E">
        <w:t>Rebuild the NSG Views (post Upgrade only)</w:t>
      </w:r>
      <w:bookmarkEnd w:id="147"/>
      <w:bookmarkEnd w:id="148"/>
      <w:bookmarkEnd w:id="149"/>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07640854" w14:textId="333AED88" w:rsidR="000041C1" w:rsidRPr="000041C1" w:rsidRDefault="000041C1" w:rsidP="000041C1">
      <w:pPr>
        <w:pStyle w:val="Heading1"/>
      </w:pPr>
      <w:bookmarkStart w:id="150" w:name="_Toc25160917"/>
      <w:r>
        <w:lastRenderedPageBreak/>
        <w:t>TMA</w:t>
      </w:r>
      <w:r w:rsidR="00220342">
        <w:t xml:space="preserve"> Manager</w:t>
      </w:r>
      <w:bookmarkEnd w:id="150"/>
    </w:p>
    <w:p w14:paraId="4E8F9954" w14:textId="787A4BD9" w:rsidR="000041C1" w:rsidRDefault="000041C1" w:rsidP="000041C1">
      <w:pPr>
        <w:pStyle w:val="Heading2"/>
        <w:tabs>
          <w:tab w:val="left" w:pos="720"/>
        </w:tabs>
        <w:spacing w:before="60" w:after="60" w:line="240" w:lineRule="auto"/>
        <w:ind w:left="0" w:firstLine="0"/>
      </w:pPr>
      <w:bookmarkStart w:id="151" w:name="_Toc381176257"/>
      <w:bookmarkStart w:id="152" w:name="_Toc25160918"/>
      <w:r w:rsidRPr="00EF643D">
        <w:t>I</w:t>
      </w:r>
      <w:r w:rsidR="00C77F1A">
        <w:t>nstallation</w:t>
      </w:r>
      <w:r w:rsidRPr="00EF643D">
        <w:t xml:space="preserve"> of the TMA Manager Software files</w:t>
      </w:r>
      <w:bookmarkEnd w:id="151"/>
      <w:bookmarkEnd w:id="152"/>
    </w:p>
    <w:p w14:paraId="06BCB02F" w14:textId="77777777" w:rsidR="00C77F1A" w:rsidRPr="00C77F1A" w:rsidRDefault="00C77F1A" w:rsidP="00C77F1A">
      <w:pPr>
        <w:pStyle w:val="Body"/>
      </w:pPr>
    </w:p>
    <w:p w14:paraId="6975A3F0" w14:textId="33C7A301" w:rsidR="00D727ED" w:rsidRPr="00C77F1A" w:rsidRDefault="00D727ED" w:rsidP="00C77F1A">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664671EE" w14:textId="77777777" w:rsidR="00C77F1A" w:rsidRPr="00F735F8" w:rsidRDefault="00C77F1A" w:rsidP="00C77F1A">
      <w:pPr>
        <w:pStyle w:val="Heading3"/>
      </w:pPr>
      <w:bookmarkStart w:id="153" w:name="_Toc22129159"/>
      <w:bookmarkStart w:id="154" w:name="_Toc25160919"/>
      <w:r w:rsidRPr="00F735F8">
        <w:t>Product Run-time Environment</w:t>
      </w:r>
      <w:bookmarkEnd w:id="153"/>
      <w:bookmarkEnd w:id="154"/>
    </w:p>
    <w:p w14:paraId="378DB784" w14:textId="60BB7F09" w:rsidR="00C77F1A" w:rsidRPr="00AA642B" w:rsidRDefault="00C77F1A" w:rsidP="00C77F1A">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52C606B0" w14:textId="202E9F35" w:rsidR="00C77F1A" w:rsidRDefault="00C77F1A" w:rsidP="00C77F1A">
      <w:pPr>
        <w:rPr>
          <w:rStyle w:val="HighlightText"/>
        </w:rPr>
      </w:pPr>
      <w:r w:rsidRPr="00F735F8">
        <w:rPr>
          <w:rStyle w:val="HighlightText"/>
        </w:rPr>
        <w:t xml:space="preserve">If in any doubt, please raise a ticket at </w:t>
      </w:r>
      <w:hyperlink r:id="rId47" w:history="1">
        <w:r w:rsidR="00B3627F" w:rsidRPr="00EC659C">
          <w:rPr>
            <w:rStyle w:val="Hyperlink"/>
            <w:rFonts w:ascii="Arial" w:hAnsi="Arial" w:cs="Arial"/>
            <w:sz w:val="20"/>
          </w:rPr>
          <w:t>http://selectservices.bentley.com</w:t>
        </w:r>
      </w:hyperlink>
      <w:r w:rsidRPr="00F735F8">
        <w:rPr>
          <w:rStyle w:val="HighlightText"/>
        </w:rPr>
        <w:t>.</w:t>
      </w:r>
    </w:p>
    <w:p w14:paraId="52957ACF" w14:textId="77777777" w:rsidR="00B3627F" w:rsidRPr="00F735F8" w:rsidRDefault="00B3627F" w:rsidP="00C77F1A">
      <w:pPr>
        <w:rPr>
          <w:rStyle w:val="HighlightText"/>
        </w:rPr>
      </w:pPr>
    </w:p>
    <w:p w14:paraId="680BA004" w14:textId="34FD9370" w:rsidR="000041C1" w:rsidRDefault="000041C1" w:rsidP="000041C1">
      <w:pPr>
        <w:pStyle w:val="Heading2"/>
        <w:tabs>
          <w:tab w:val="left" w:pos="720"/>
        </w:tabs>
        <w:spacing w:before="60" w:after="60" w:line="240" w:lineRule="auto"/>
        <w:ind w:left="0" w:firstLine="0"/>
      </w:pPr>
      <w:bookmarkStart w:id="155" w:name="_Toc381176258"/>
      <w:bookmarkStart w:id="156" w:name="_Toc25160920"/>
      <w:bookmarkStart w:id="157" w:name="_Toc222221862"/>
      <w:bookmarkStart w:id="158" w:name="_Toc254883682"/>
      <w:bookmarkStart w:id="159" w:name="_Toc279737373"/>
      <w:bookmarkStart w:id="160" w:name="_Toc299616323"/>
      <w:bookmarkStart w:id="161" w:name="_Toc320697301"/>
      <w:bookmarkStart w:id="162" w:name="_Toc366492034"/>
      <w:r>
        <w:t>TMA M</w:t>
      </w:r>
      <w:r w:rsidRPr="00EF643D">
        <w:t>anager Server Install/Upgrade</w:t>
      </w:r>
      <w:bookmarkEnd w:id="155"/>
      <w:bookmarkEnd w:id="156"/>
    </w:p>
    <w:p w14:paraId="501F1565" w14:textId="77777777" w:rsidR="00C77F1A" w:rsidRDefault="00C77F1A" w:rsidP="00C77F1A">
      <w:pPr>
        <w:pStyle w:val="Body"/>
      </w:pPr>
    </w:p>
    <w:p w14:paraId="0374FAA2" w14:textId="16258F7F" w:rsidR="00C77F1A" w:rsidRDefault="00C77F1A" w:rsidP="00C77F1A">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157"/>
    <w:bookmarkEnd w:id="158"/>
    <w:bookmarkEnd w:id="159"/>
    <w:bookmarkEnd w:id="160"/>
    <w:bookmarkEnd w:id="161"/>
    <w:bookmarkEnd w:id="162"/>
    <w:p w14:paraId="7DE11AF9" w14:textId="7D8A99DD" w:rsidR="000041C1" w:rsidRPr="00EF643D" w:rsidRDefault="000041C1" w:rsidP="00C77F1A">
      <w:pPr>
        <w:pStyle w:val="Body"/>
      </w:pPr>
      <w:r w:rsidRPr="00E06E14">
        <w:rPr>
          <w:rStyle w:val="HighlightText"/>
        </w:rPr>
        <w:t>Important</w:t>
      </w:r>
      <w:r w:rsidRPr="00EF643D">
        <w:t>:</w:t>
      </w:r>
    </w:p>
    <w:p w14:paraId="3FD4CCA0" w14:textId="5FA031C0" w:rsidR="000041C1" w:rsidRPr="00EF643D" w:rsidRDefault="000041C1" w:rsidP="00C77F1A">
      <w:pPr>
        <w:pStyle w:val="Body"/>
      </w:pPr>
      <w:r w:rsidRPr="00EF643D">
        <w:t xml:space="preserve">This product will require installing/upgrading </w:t>
      </w:r>
      <w:r w:rsidRPr="00175E7B">
        <w:t>after</w:t>
      </w:r>
      <w:r w:rsidRPr="00EF643D">
        <w:t xml:space="preserve"> Network Manager and Street Gazetteer Manager.</w:t>
      </w:r>
    </w:p>
    <w:p w14:paraId="6B88DBB4" w14:textId="00C1C494" w:rsidR="00B3627F" w:rsidRDefault="00B3627F" w:rsidP="003E0E03">
      <w:pPr>
        <w:pStyle w:val="Heading3"/>
        <w:tabs>
          <w:tab w:val="left" w:pos="1080"/>
        </w:tabs>
        <w:ind w:left="432" w:hanging="432"/>
      </w:pPr>
      <w:bookmarkStart w:id="163" w:name="_Toc381176259"/>
      <w:bookmarkStart w:id="164" w:name="_Toc25160921"/>
      <w:r>
        <w:t>Pre-Install and Upgrade</w:t>
      </w:r>
      <w:bookmarkEnd w:id="163"/>
      <w:bookmarkEnd w:id="164"/>
    </w:p>
    <w:p w14:paraId="355AEEF2" w14:textId="70419CE0" w:rsidR="00B3627F" w:rsidRPr="00CA218E" w:rsidRDefault="00B3627F" w:rsidP="00B3627F">
      <w:pPr>
        <w:pStyle w:val="Body"/>
      </w:pPr>
      <w:r>
        <w:t xml:space="preserve">Please refer to sections </w:t>
      </w:r>
      <w:r>
        <w:fldChar w:fldCharType="begin"/>
      </w:r>
      <w:r>
        <w:instrText xml:space="preserve"> REF _Ref21942151 \r \h  \* MERGEFORMAT </w:instrText>
      </w:r>
      <w:r>
        <w:fldChar w:fldCharType="separate"/>
      </w:r>
      <w:r w:rsidR="00C62BD7">
        <w:t>3.2.1</w:t>
      </w:r>
      <w:r>
        <w:fldChar w:fldCharType="end"/>
      </w:r>
      <w:r>
        <w:t xml:space="preserve"> and </w:t>
      </w:r>
      <w:r>
        <w:fldChar w:fldCharType="begin"/>
      </w:r>
      <w:r>
        <w:instrText xml:space="preserve"> REF _Ref21942161 \r \h  \* MERGEFORMAT </w:instrText>
      </w:r>
      <w:r>
        <w:fldChar w:fldCharType="separate"/>
      </w:r>
      <w:r w:rsidR="00C62BD7">
        <w:t>3.2.2</w:t>
      </w:r>
      <w:r>
        <w:fldChar w:fldCharType="end"/>
      </w:r>
      <w:r>
        <w:t xml:space="preserve"> prior to Installing or Upgrading TMA Manager. </w:t>
      </w:r>
    </w:p>
    <w:p w14:paraId="638B6255" w14:textId="77777777" w:rsidR="00B3627F" w:rsidRDefault="000041C1" w:rsidP="00B3627F">
      <w:pPr>
        <w:pStyle w:val="Body"/>
      </w:pPr>
      <w:r w:rsidRPr="00EF643D">
        <w:t>Also, please be aware of the following;</w:t>
      </w:r>
    </w:p>
    <w:p w14:paraId="09470A06" w14:textId="3D7C45B7" w:rsidR="000041C1" w:rsidRPr="00EF643D" w:rsidRDefault="000041C1" w:rsidP="00B3627F">
      <w:pPr>
        <w:pStyle w:val="Body"/>
      </w:pPr>
      <w:r>
        <w:rPr>
          <w:noProof/>
        </w:rPr>
        <mc:AlternateContent>
          <mc:Choice Requires="wps">
            <w:drawing>
              <wp:anchor distT="0" distB="0" distL="114300" distR="114300" simplePos="0" relativeHeight="251659264" behindDoc="0" locked="0" layoutInCell="1" allowOverlap="1" wp14:anchorId="5DD5197A" wp14:editId="4ED423B5">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3FC01D31" w14:textId="77777777" w:rsidR="00314DA9" w:rsidRDefault="00314DA9" w:rsidP="000041C1">
                            <w:pPr>
                              <w:ind w:left="360"/>
                              <w:rPr>
                                <w:b/>
                                <w:bCs/>
                              </w:rPr>
                            </w:pPr>
                          </w:p>
                          <w:p w14:paraId="482CA6C9" w14:textId="77777777" w:rsidR="00314DA9" w:rsidRDefault="00314DA9"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314DA9" w:rsidRPr="00243D59" w:rsidRDefault="00314DA9" w:rsidP="000041C1">
                            <w:r>
                              <w:t>Before upgrading TMA Manager shutdown the TMA .Net Web Service and restart it after successfully upgrading TMA Manager.</w:t>
                            </w:r>
                          </w:p>
                          <w:p w14:paraId="4C09FB12" w14:textId="77777777" w:rsidR="00314DA9" w:rsidRDefault="00314DA9" w:rsidP="000041C1">
                            <w:pPr>
                              <w:ind w:left="360"/>
                            </w:pPr>
                          </w:p>
                          <w:p w14:paraId="35F1B9CE" w14:textId="77777777" w:rsidR="00314DA9" w:rsidRDefault="00314DA9" w:rsidP="000041C1">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5197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3FC01D31" w14:textId="77777777" w:rsidR="00314DA9" w:rsidRDefault="00314DA9" w:rsidP="000041C1">
                      <w:pPr>
                        <w:ind w:left="360"/>
                        <w:rPr>
                          <w:b/>
                          <w:bCs/>
                        </w:rPr>
                      </w:pPr>
                    </w:p>
                    <w:p w14:paraId="482CA6C9" w14:textId="77777777" w:rsidR="00314DA9" w:rsidRDefault="00314DA9"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314DA9" w:rsidRPr="00243D59" w:rsidRDefault="00314DA9" w:rsidP="000041C1">
                      <w:r>
                        <w:t>Before upgrading TMA Manager shutdown the TMA .Net Web Service and restart it after successfully upgrading TMA Manager.</w:t>
                      </w:r>
                    </w:p>
                    <w:p w14:paraId="4C09FB12" w14:textId="77777777" w:rsidR="00314DA9" w:rsidRDefault="00314DA9" w:rsidP="000041C1">
                      <w:pPr>
                        <w:ind w:left="360"/>
                      </w:pPr>
                    </w:p>
                    <w:p w14:paraId="35F1B9CE" w14:textId="77777777" w:rsidR="00314DA9" w:rsidRDefault="00314DA9" w:rsidP="000041C1">
                      <w:pPr>
                        <w:ind w:left="360"/>
                      </w:pPr>
                    </w:p>
                  </w:txbxContent>
                </v:textbox>
                <w10:wrap type="square"/>
              </v:rect>
            </w:pict>
          </mc:Fallback>
        </mc:AlternateContent>
      </w:r>
    </w:p>
    <w:p w14:paraId="05582F4C" w14:textId="77777777" w:rsidR="000041C1" w:rsidRPr="00EF643D" w:rsidRDefault="000041C1" w:rsidP="000041C1"/>
    <w:p w14:paraId="231B230B" w14:textId="77777777" w:rsidR="000041C1" w:rsidRPr="00EF643D" w:rsidRDefault="000041C1" w:rsidP="000041C1"/>
    <w:p w14:paraId="631C2BD2" w14:textId="77777777" w:rsidR="000041C1" w:rsidRPr="00EF643D" w:rsidRDefault="000041C1" w:rsidP="000041C1"/>
    <w:p w14:paraId="4AC9F46D" w14:textId="16CE6BA7" w:rsidR="000041C1" w:rsidRDefault="000041C1" w:rsidP="000041C1"/>
    <w:p w14:paraId="0804AA9B" w14:textId="77777777" w:rsidR="0075094F" w:rsidRPr="00EF643D" w:rsidRDefault="0075094F" w:rsidP="000041C1"/>
    <w:p w14:paraId="35055DBF" w14:textId="4C85FF64" w:rsidR="000041C1" w:rsidRDefault="000041C1" w:rsidP="000041C1">
      <w:pPr>
        <w:pStyle w:val="Heading3"/>
        <w:tabs>
          <w:tab w:val="left" w:pos="1080"/>
        </w:tabs>
        <w:ind w:left="432" w:hanging="432"/>
        <w:rPr>
          <w:rStyle w:val="InstructionALT"/>
          <w:i w:val="0"/>
          <w:color w:val="auto"/>
        </w:rPr>
      </w:pPr>
      <w:bookmarkStart w:id="165" w:name="_Toc381176261"/>
      <w:bookmarkStart w:id="166" w:name="_Toc25160922"/>
      <w:r w:rsidRPr="00BD0597">
        <w:rPr>
          <w:rStyle w:val="InstructionALT"/>
          <w:i w:val="0"/>
          <w:color w:val="auto"/>
        </w:rPr>
        <w:t>Import the tma_apex_rpts Workspace (</w:t>
      </w:r>
      <w:r w:rsidR="00BD0597">
        <w:rPr>
          <w:rStyle w:val="InstructionALT"/>
          <w:i w:val="0"/>
          <w:color w:val="auto"/>
        </w:rPr>
        <w:t>Install Only</w:t>
      </w:r>
      <w:r w:rsidRPr="00BD0597">
        <w:rPr>
          <w:rStyle w:val="InstructionALT"/>
          <w:i w:val="0"/>
          <w:color w:val="auto"/>
        </w:rPr>
        <w:t>)</w:t>
      </w:r>
      <w:bookmarkEnd w:id="165"/>
      <w:bookmarkEnd w:id="166"/>
    </w:p>
    <w:p w14:paraId="29EA3185" w14:textId="77777777" w:rsidR="000041C1" w:rsidRPr="00B74C5B" w:rsidRDefault="000041C1" w:rsidP="00B74C5B">
      <w:pPr>
        <w:pStyle w:val="Body"/>
        <w:rPr>
          <w:rStyle w:val="Emphasis"/>
        </w:rPr>
      </w:pPr>
      <w:bookmarkStart w:id="167" w:name="_Toc381176262"/>
      <w:bookmarkStart w:id="168" w:name="_Toc222221865"/>
      <w:r w:rsidRPr="00B74C5B">
        <w:rPr>
          <w:rStyle w:val="Emphasis"/>
        </w:rPr>
        <w:t>Check the DAD Configuration</w:t>
      </w:r>
      <w:bookmarkEnd w:id="167"/>
    </w:p>
    <w:p w14:paraId="187A7996" w14:textId="77777777" w:rsidR="000041C1" w:rsidRPr="0075094F" w:rsidRDefault="000041C1" w:rsidP="0075094F">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2E297D90" w14:textId="77777777" w:rsidR="003E0E03" w:rsidRDefault="003E0E03" w:rsidP="0075094F">
      <w:pPr>
        <w:pStyle w:val="Body"/>
      </w:pPr>
    </w:p>
    <w:p w14:paraId="49D97C3D" w14:textId="77777777" w:rsidR="003E0E03" w:rsidRDefault="003E0E03" w:rsidP="0075094F">
      <w:pPr>
        <w:pStyle w:val="Body"/>
      </w:pPr>
    </w:p>
    <w:p w14:paraId="2D9720CC" w14:textId="195AC237" w:rsidR="000041C1" w:rsidRPr="0075094F" w:rsidRDefault="000041C1" w:rsidP="0075094F">
      <w:pPr>
        <w:pStyle w:val="Body"/>
      </w:pPr>
      <w:r w:rsidRPr="0075094F">
        <w:lastRenderedPageBreak/>
        <w:t xml:space="preserve">Connect to the Application Server and log onto the Enterprise Manager.  Right click the ‘ohs1’ element of the ‘Web Tier’ folder and select ‘Advanced Configuration’: </w:t>
      </w:r>
    </w:p>
    <w:p w14:paraId="19D1F985" w14:textId="77777777" w:rsidR="000041C1" w:rsidRPr="00EF643D" w:rsidRDefault="000041C1" w:rsidP="000041C1">
      <w:r w:rsidRPr="00EF643D">
        <w:rPr>
          <w:noProof/>
        </w:rPr>
        <w:drawing>
          <wp:inline distT="0" distB="0" distL="0" distR="0" wp14:anchorId="4BFCCB1F" wp14:editId="3C093FD4">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02913D78" w14:textId="1286B2CF" w:rsidR="000041C1" w:rsidRPr="00EF643D" w:rsidRDefault="000041C1" w:rsidP="00B74C5B">
      <w:pPr>
        <w:pStyle w:val="Body"/>
      </w:pPr>
      <w:r w:rsidRPr="00EF643D">
        <w:lastRenderedPageBreak/>
        <w:t>In the Advanced Server Configuration page select ‘dads.conf’ from the drop down list:</w:t>
      </w:r>
      <w:r w:rsidRPr="00EF643D">
        <w:rPr>
          <w:noProof/>
        </w:rPr>
        <w:drawing>
          <wp:inline distT="0" distB="0" distL="0" distR="0" wp14:anchorId="49E27125" wp14:editId="0F1B7D13">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066A65FD" w14:textId="77777777" w:rsidR="000041C1" w:rsidRDefault="000041C1" w:rsidP="0075094F">
      <w:pPr>
        <w:pStyle w:val="Body"/>
      </w:pPr>
      <w:r w:rsidRPr="00EF643D">
        <w:t>Add an entry entering the {database_name}, {PlsqlDatabaseConnectString}, {PlsqlDatabaseUsername} and {DatabasePassword}:</w:t>
      </w:r>
    </w:p>
    <w:p w14:paraId="6E5A13FB" w14:textId="77777777" w:rsidR="000041C1" w:rsidRPr="00EF643D" w:rsidRDefault="000041C1" w:rsidP="0075094F">
      <w:pPr>
        <w:pStyle w:val="Body"/>
      </w:pPr>
      <w:r w:rsidRPr="00EF643D">
        <w:t>&lt;Location /{database_name}/apex&gt;</w:t>
      </w:r>
    </w:p>
    <w:p w14:paraId="10BD728E" w14:textId="77777777" w:rsidR="000041C1" w:rsidRPr="00EF643D" w:rsidRDefault="000041C1" w:rsidP="0075094F">
      <w:pPr>
        <w:pStyle w:val="Body"/>
      </w:pPr>
      <w:r w:rsidRPr="00EF643D">
        <w:t xml:space="preserve">    Order deny,allow</w:t>
      </w:r>
    </w:p>
    <w:p w14:paraId="4EE07A7E" w14:textId="77777777" w:rsidR="000041C1" w:rsidRPr="00EF643D" w:rsidRDefault="000041C1" w:rsidP="0075094F">
      <w:pPr>
        <w:pStyle w:val="Body"/>
      </w:pPr>
      <w:r w:rsidRPr="00EF643D">
        <w:t xml:space="preserve">    PlsqlDocumentPath docs</w:t>
      </w:r>
    </w:p>
    <w:p w14:paraId="14C80380" w14:textId="77777777" w:rsidR="000041C1" w:rsidRPr="00EF643D" w:rsidRDefault="000041C1" w:rsidP="0075094F">
      <w:pPr>
        <w:pStyle w:val="Body"/>
      </w:pPr>
      <w:r w:rsidRPr="00EF643D">
        <w:t xml:space="preserve">    AllowOverride None</w:t>
      </w:r>
    </w:p>
    <w:p w14:paraId="583B032A" w14:textId="77777777" w:rsidR="000041C1" w:rsidRPr="00EF643D" w:rsidRDefault="000041C1" w:rsidP="0075094F">
      <w:pPr>
        <w:pStyle w:val="Body"/>
      </w:pPr>
      <w:r w:rsidRPr="00EF643D">
        <w:t xml:space="preserve">    PlsqlDocumentProcedure wwv_flow_file_mgr.process_download</w:t>
      </w:r>
    </w:p>
    <w:p w14:paraId="6AF54EE7" w14:textId="77777777" w:rsidR="000041C1" w:rsidRPr="00EF643D" w:rsidRDefault="000041C1" w:rsidP="0075094F">
      <w:pPr>
        <w:pStyle w:val="Body"/>
      </w:pPr>
      <w:r w:rsidRPr="00EF643D">
        <w:t xml:space="preserve">    PlsqlDatabaseConnectString {PlsqlDatabaseConnectString} ServiceNameFormat</w:t>
      </w:r>
    </w:p>
    <w:p w14:paraId="5FE0DC4B" w14:textId="77777777" w:rsidR="000041C1" w:rsidRPr="00EF643D" w:rsidRDefault="000041C1" w:rsidP="0075094F">
      <w:pPr>
        <w:pStyle w:val="Body"/>
      </w:pPr>
      <w:r w:rsidRPr="00EF643D">
        <w:t xml:space="preserve">    PlsqlNLSLanguage AMERICAN_AMERICA.AL32UTF8</w:t>
      </w:r>
    </w:p>
    <w:p w14:paraId="50700422" w14:textId="77777777" w:rsidR="000041C1" w:rsidRPr="00EF643D" w:rsidRDefault="000041C1" w:rsidP="0075094F">
      <w:pPr>
        <w:pStyle w:val="Body"/>
      </w:pPr>
      <w:r w:rsidRPr="00EF643D">
        <w:t xml:space="preserve">    PlsqlAuthenticationMode Basic</w:t>
      </w:r>
    </w:p>
    <w:p w14:paraId="745B72DA" w14:textId="77777777" w:rsidR="000041C1" w:rsidRPr="00EF643D" w:rsidRDefault="000041C1" w:rsidP="0075094F">
      <w:pPr>
        <w:pStyle w:val="Body"/>
      </w:pPr>
      <w:r w:rsidRPr="00EF643D">
        <w:t xml:space="preserve">    SetHandler pls_handler</w:t>
      </w:r>
    </w:p>
    <w:p w14:paraId="7352019D" w14:textId="77777777" w:rsidR="000041C1" w:rsidRPr="00EF643D" w:rsidRDefault="000041C1" w:rsidP="0075094F">
      <w:pPr>
        <w:pStyle w:val="Body"/>
      </w:pPr>
      <w:r w:rsidRPr="00EF643D">
        <w:t xml:space="preserve">    PlsqlDocumentTablename wwv_flow_file_objects$</w:t>
      </w:r>
    </w:p>
    <w:p w14:paraId="2C14DDF2" w14:textId="77777777" w:rsidR="000041C1" w:rsidRPr="00EF643D" w:rsidRDefault="000041C1" w:rsidP="0075094F">
      <w:pPr>
        <w:pStyle w:val="Body"/>
      </w:pPr>
      <w:r w:rsidRPr="00EF643D">
        <w:t xml:space="preserve">    PlsqlDatabaseUsername {PlsqlDatabaseUsername}</w:t>
      </w:r>
    </w:p>
    <w:p w14:paraId="379354C5" w14:textId="77777777" w:rsidR="000041C1" w:rsidRPr="00EF643D" w:rsidRDefault="000041C1" w:rsidP="0075094F">
      <w:pPr>
        <w:pStyle w:val="Body"/>
      </w:pPr>
      <w:r w:rsidRPr="00EF643D">
        <w:t xml:space="preserve">    PlsqlDefaultPage apex</w:t>
      </w:r>
    </w:p>
    <w:p w14:paraId="2A27EAD3" w14:textId="77777777" w:rsidR="000041C1" w:rsidRPr="00EF643D" w:rsidRDefault="000041C1" w:rsidP="0075094F">
      <w:pPr>
        <w:pStyle w:val="Body"/>
      </w:pPr>
      <w:r w:rsidRPr="00EF643D">
        <w:t xml:space="preserve">    PlsqlDatabasePassword {DatabasePassword}</w:t>
      </w:r>
    </w:p>
    <w:p w14:paraId="586871A6" w14:textId="77777777" w:rsidR="000041C1" w:rsidRPr="00EF643D" w:rsidRDefault="000041C1" w:rsidP="0075094F">
      <w:pPr>
        <w:pStyle w:val="Body"/>
      </w:pPr>
      <w:r w:rsidRPr="00EF643D">
        <w:t xml:space="preserve">    PlsqlRequestValidationFunction wwv_flow_epg_include_modules.authorize</w:t>
      </w:r>
    </w:p>
    <w:p w14:paraId="39DCD4B5" w14:textId="77777777" w:rsidR="000041C1" w:rsidRPr="00EF643D" w:rsidRDefault="000041C1" w:rsidP="0075094F">
      <w:pPr>
        <w:pStyle w:val="Body"/>
      </w:pPr>
      <w:r w:rsidRPr="00EF643D">
        <w:t xml:space="preserve">    Allow from all</w:t>
      </w:r>
    </w:p>
    <w:p w14:paraId="67D8F0B4" w14:textId="77777777" w:rsidR="000041C1" w:rsidRPr="00EF643D" w:rsidRDefault="000041C1" w:rsidP="0075094F">
      <w:pPr>
        <w:pStyle w:val="Body"/>
      </w:pPr>
      <w:r w:rsidRPr="00EF643D">
        <w:t>&lt;/Location&gt;</w:t>
      </w:r>
    </w:p>
    <w:p w14:paraId="2785BC06" w14:textId="77777777" w:rsidR="000041C1" w:rsidRPr="00EF643D" w:rsidRDefault="000041C1" w:rsidP="000041C1">
      <w:r w:rsidRPr="00EF643D">
        <w:rPr>
          <w:noProof/>
        </w:rPr>
        <w:lastRenderedPageBreak/>
        <w:drawing>
          <wp:inline distT="0" distB="0" distL="0" distR="0" wp14:anchorId="2C99F335" wp14:editId="2913FFAA">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508B0CB1" w14:textId="4D7C185A" w:rsidR="000041C1" w:rsidRPr="00EF643D" w:rsidRDefault="000041C1" w:rsidP="0075094F">
      <w:pPr>
        <w:pStyle w:val="Body"/>
      </w:pPr>
      <w:r w:rsidRPr="00EF643D">
        <w:t>For example</w:t>
      </w:r>
      <w:r w:rsidR="0080331D">
        <w:t>,</w:t>
      </w:r>
      <w:r w:rsidRPr="00EF643D">
        <w:t xml:space="preserve"> if the </w:t>
      </w:r>
    </w:p>
    <w:p w14:paraId="0172CC54" w14:textId="48849FB0" w:rsidR="000041C1" w:rsidRPr="00EF643D" w:rsidRDefault="000041C1" w:rsidP="0075094F">
      <w:pPr>
        <w:pStyle w:val="Body"/>
      </w:pPr>
      <w:r w:rsidRPr="00EF643D">
        <w:t>database name was DB</w:t>
      </w:r>
      <w:r w:rsidR="000265C3">
        <w:t>48</w:t>
      </w:r>
      <w:r w:rsidRPr="00EF643D">
        <w:t>00</w:t>
      </w:r>
    </w:p>
    <w:p w14:paraId="2C1566D1" w14:textId="77424496" w:rsidR="000041C1" w:rsidRPr="00EF643D" w:rsidRDefault="000041C1" w:rsidP="0075094F">
      <w:pPr>
        <w:pStyle w:val="Body"/>
      </w:pPr>
      <w:r w:rsidRPr="00EF643D">
        <w:t>connect string was 192.192.192.192:1522/DB</w:t>
      </w:r>
      <w:r w:rsidR="000265C3">
        <w:t>48</w:t>
      </w:r>
      <w:r w:rsidRPr="00EF643D">
        <w:t>00</w:t>
      </w:r>
    </w:p>
    <w:p w14:paraId="4C163186" w14:textId="77777777" w:rsidR="000041C1" w:rsidRPr="00EF643D" w:rsidRDefault="000041C1" w:rsidP="0075094F">
      <w:pPr>
        <w:pStyle w:val="Body"/>
      </w:pPr>
      <w:r w:rsidRPr="00EF643D">
        <w:t>database username (highways owner) was HIGHWAYS</w:t>
      </w:r>
    </w:p>
    <w:p w14:paraId="0A76BF9B" w14:textId="77777777" w:rsidR="000041C1" w:rsidRPr="00EF643D" w:rsidRDefault="000041C1" w:rsidP="0075094F">
      <w:pPr>
        <w:pStyle w:val="Body"/>
      </w:pPr>
      <w:r w:rsidRPr="00EF643D">
        <w:t>database password was HIGHWAYS</w:t>
      </w:r>
    </w:p>
    <w:p w14:paraId="08A157E8" w14:textId="77777777" w:rsidR="000041C1" w:rsidRPr="00EF643D" w:rsidRDefault="000041C1" w:rsidP="0075094F">
      <w:pPr>
        <w:pStyle w:val="Body"/>
      </w:pPr>
      <w:r w:rsidRPr="00EF643D">
        <w:t>The DAD entry would look something like this:</w:t>
      </w:r>
    </w:p>
    <w:p w14:paraId="30B61468" w14:textId="4BFD8EC2" w:rsidR="000041C1" w:rsidRPr="00EF643D" w:rsidRDefault="000041C1" w:rsidP="0075094F">
      <w:pPr>
        <w:pStyle w:val="Body"/>
      </w:pPr>
      <w:r w:rsidRPr="00EF643D">
        <w:t>&lt;Location /DB</w:t>
      </w:r>
      <w:r w:rsidR="000265C3">
        <w:t>48</w:t>
      </w:r>
      <w:r w:rsidRPr="00EF643D">
        <w:t>00/apex&gt;</w:t>
      </w:r>
    </w:p>
    <w:p w14:paraId="5439AB4D" w14:textId="77777777" w:rsidR="000041C1" w:rsidRPr="00EF643D" w:rsidRDefault="000041C1" w:rsidP="0075094F">
      <w:pPr>
        <w:pStyle w:val="Body"/>
      </w:pPr>
      <w:r w:rsidRPr="00EF643D">
        <w:t xml:space="preserve">    Order deny,allow</w:t>
      </w:r>
    </w:p>
    <w:p w14:paraId="436D9ACA" w14:textId="77777777" w:rsidR="000041C1" w:rsidRPr="00EF643D" w:rsidRDefault="000041C1" w:rsidP="0075094F">
      <w:pPr>
        <w:pStyle w:val="Body"/>
      </w:pPr>
      <w:r w:rsidRPr="00EF643D">
        <w:t xml:space="preserve">    PlsqlDocumentPath docs</w:t>
      </w:r>
    </w:p>
    <w:p w14:paraId="5ED80DD9" w14:textId="77777777" w:rsidR="000041C1" w:rsidRPr="00EF643D" w:rsidRDefault="000041C1" w:rsidP="0075094F">
      <w:pPr>
        <w:pStyle w:val="Body"/>
      </w:pPr>
      <w:r w:rsidRPr="00EF643D">
        <w:t xml:space="preserve">    AllowOverride None</w:t>
      </w:r>
    </w:p>
    <w:p w14:paraId="21982F33" w14:textId="77777777" w:rsidR="000041C1" w:rsidRPr="00EF643D" w:rsidRDefault="000041C1" w:rsidP="0075094F">
      <w:pPr>
        <w:pStyle w:val="Body"/>
      </w:pPr>
      <w:r w:rsidRPr="00EF643D">
        <w:t xml:space="preserve">    PlsqlDocumentProcedure wwv_flow_file_mgr.process_download</w:t>
      </w:r>
    </w:p>
    <w:p w14:paraId="66578A8C" w14:textId="5B25C829" w:rsidR="000041C1" w:rsidRPr="00EF643D" w:rsidRDefault="000041C1" w:rsidP="0075094F">
      <w:pPr>
        <w:pStyle w:val="Body"/>
      </w:pPr>
      <w:r w:rsidRPr="00EF643D">
        <w:t xml:space="preserve">    PlsqlDatabaseConnectString 192.192.192.192:1522/DB</w:t>
      </w:r>
      <w:r w:rsidR="000265C3">
        <w:t>48</w:t>
      </w:r>
      <w:r w:rsidRPr="00EF643D">
        <w:t>00 ServiceNameFormat</w:t>
      </w:r>
    </w:p>
    <w:p w14:paraId="476B0097" w14:textId="77777777" w:rsidR="000041C1" w:rsidRPr="00EF643D" w:rsidRDefault="000041C1" w:rsidP="0075094F">
      <w:pPr>
        <w:pStyle w:val="Body"/>
      </w:pPr>
      <w:r w:rsidRPr="00EF643D">
        <w:t xml:space="preserve">    PlsqlNLSLanguage AMERICAN_AMERICA.AL32UTF8</w:t>
      </w:r>
    </w:p>
    <w:p w14:paraId="6F0271A0" w14:textId="77777777" w:rsidR="000041C1" w:rsidRPr="00EF643D" w:rsidRDefault="000041C1" w:rsidP="0075094F">
      <w:pPr>
        <w:pStyle w:val="Body"/>
      </w:pPr>
      <w:r w:rsidRPr="00EF643D">
        <w:t xml:space="preserve">    PlsqlAuthenticationMode Basic</w:t>
      </w:r>
    </w:p>
    <w:p w14:paraId="4BCDFFFC" w14:textId="77777777" w:rsidR="000041C1" w:rsidRPr="00EF643D" w:rsidRDefault="000041C1" w:rsidP="0075094F">
      <w:pPr>
        <w:pStyle w:val="Body"/>
      </w:pPr>
      <w:r w:rsidRPr="00EF643D">
        <w:t xml:space="preserve">    SetHandler pls_handler</w:t>
      </w:r>
    </w:p>
    <w:p w14:paraId="38E23FF0" w14:textId="77777777" w:rsidR="000041C1" w:rsidRPr="00EF643D" w:rsidRDefault="000041C1" w:rsidP="0075094F">
      <w:pPr>
        <w:pStyle w:val="Body"/>
      </w:pPr>
      <w:r w:rsidRPr="00EF643D">
        <w:t xml:space="preserve">    PlsqlDocumentTablename wwv_flow_file_objects$</w:t>
      </w:r>
    </w:p>
    <w:p w14:paraId="5ABBA869" w14:textId="77777777" w:rsidR="000041C1" w:rsidRPr="00EF643D" w:rsidRDefault="000041C1" w:rsidP="0075094F">
      <w:pPr>
        <w:pStyle w:val="Body"/>
      </w:pPr>
      <w:r w:rsidRPr="00EF643D">
        <w:t xml:space="preserve">    PlsqlDatabaseUsername HIGHWAYS</w:t>
      </w:r>
    </w:p>
    <w:p w14:paraId="6C38B642" w14:textId="77777777" w:rsidR="000041C1" w:rsidRPr="00EF643D" w:rsidRDefault="000041C1" w:rsidP="0075094F">
      <w:pPr>
        <w:pStyle w:val="Body"/>
      </w:pPr>
      <w:r w:rsidRPr="00EF643D">
        <w:t xml:space="preserve">    PlsqlDefaultPage apex</w:t>
      </w:r>
    </w:p>
    <w:p w14:paraId="56B4F451" w14:textId="77777777" w:rsidR="000041C1" w:rsidRPr="00EF643D" w:rsidRDefault="000041C1" w:rsidP="0075094F">
      <w:pPr>
        <w:pStyle w:val="Body"/>
      </w:pPr>
      <w:r w:rsidRPr="00EF643D">
        <w:t xml:space="preserve">    PlsqlDatabasePassword HIGHWAYS</w:t>
      </w:r>
    </w:p>
    <w:p w14:paraId="770DA874" w14:textId="77777777" w:rsidR="000041C1" w:rsidRPr="00EF643D" w:rsidRDefault="000041C1" w:rsidP="0075094F">
      <w:pPr>
        <w:pStyle w:val="Body"/>
      </w:pPr>
      <w:r w:rsidRPr="00EF643D">
        <w:t xml:space="preserve">    PlsqlRequestValidationFunction wwv_flow_epg_include_modules.authorize</w:t>
      </w:r>
    </w:p>
    <w:p w14:paraId="620472F5" w14:textId="77777777" w:rsidR="000041C1" w:rsidRPr="00EF643D" w:rsidRDefault="000041C1" w:rsidP="0075094F">
      <w:pPr>
        <w:pStyle w:val="Body"/>
      </w:pPr>
      <w:r w:rsidRPr="00EF643D">
        <w:t xml:space="preserve">    Allow from all</w:t>
      </w:r>
    </w:p>
    <w:p w14:paraId="5FBB14EB" w14:textId="77777777" w:rsidR="000041C1" w:rsidRPr="00EF643D" w:rsidRDefault="000041C1" w:rsidP="0075094F">
      <w:pPr>
        <w:pStyle w:val="Body"/>
      </w:pPr>
      <w:r w:rsidRPr="00EF643D">
        <w:t>&lt;/Location&gt;</w:t>
      </w:r>
    </w:p>
    <w:p w14:paraId="64807E5A" w14:textId="77777777" w:rsidR="000041C1" w:rsidRDefault="000041C1" w:rsidP="0075094F">
      <w:pPr>
        <w:pStyle w:val="Body"/>
      </w:pPr>
      <w:r w:rsidRPr="00EF643D">
        <w:lastRenderedPageBreak/>
        <w:t xml:space="preserve">Ensure, also, that the Alias images string is set correctly to the location of the ApEx image files.  The location should be something like this: </w:t>
      </w:r>
    </w:p>
    <w:p w14:paraId="51B4EA6B" w14:textId="23B7FD63" w:rsidR="000041C1" w:rsidRPr="00EF643D" w:rsidRDefault="000041C1" w:rsidP="0075094F">
      <w:pPr>
        <w:pStyle w:val="Body"/>
      </w:pPr>
      <w:r w:rsidRPr="00EF643D">
        <w:t>C:\Oracle\Middleware\instances\FR11g\config\OHS\ohs1\Apex\images</w:t>
      </w:r>
    </w:p>
    <w:p w14:paraId="2491E862" w14:textId="77777777" w:rsidR="000041C1" w:rsidRPr="00EF643D" w:rsidRDefault="000041C1" w:rsidP="0075094F">
      <w:pPr>
        <w:pStyle w:val="Body"/>
      </w:pPr>
      <w:r w:rsidRPr="00EF643D">
        <w:t>Using the example location above setting the location of the images requires that the following entries are added to the dads.conf file and apply the changes.</w:t>
      </w:r>
    </w:p>
    <w:p w14:paraId="0C8CC575" w14:textId="77777777" w:rsidR="000041C1" w:rsidRPr="00EF643D" w:rsidRDefault="000041C1" w:rsidP="0075094F">
      <w:pPr>
        <w:pStyle w:val="Body"/>
      </w:pPr>
      <w:r w:rsidRPr="00EF643D">
        <w:t>Alias /i/ "C:\Oracle\Middleware\instances\FR11g\config\OHS\ohs1\Apex\images/"</w:t>
      </w:r>
    </w:p>
    <w:p w14:paraId="0F7FC26B" w14:textId="77777777" w:rsidR="000041C1" w:rsidRPr="00EF643D" w:rsidRDefault="000041C1" w:rsidP="0075094F">
      <w:pPr>
        <w:pStyle w:val="Body"/>
      </w:pPr>
      <w:r w:rsidRPr="00EF643D">
        <w:t>AddType text/xml xbl</w:t>
      </w:r>
    </w:p>
    <w:p w14:paraId="33523D17" w14:textId="77777777" w:rsidR="000041C1" w:rsidRPr="00EF643D" w:rsidRDefault="000041C1" w:rsidP="0075094F">
      <w:pPr>
        <w:pStyle w:val="Body"/>
      </w:pPr>
      <w:r w:rsidRPr="00EF643D">
        <w:t>AddType text/x-component htc</w:t>
      </w:r>
    </w:p>
    <w:p w14:paraId="61A927E9" w14:textId="77777777" w:rsidR="000041C1" w:rsidRDefault="000041C1" w:rsidP="000041C1">
      <w:r w:rsidRPr="00EF643D">
        <w:rPr>
          <w:noProof/>
        </w:rPr>
        <w:drawing>
          <wp:inline distT="0" distB="0" distL="0" distR="0" wp14:anchorId="7F43D434" wp14:editId="6830B89D">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41090EF1" w14:textId="77777777" w:rsidR="003E0E03" w:rsidRDefault="003E0E03" w:rsidP="0075094F">
      <w:pPr>
        <w:pStyle w:val="Body"/>
        <w:rPr>
          <w:rStyle w:val="InstructionALT"/>
          <w:i w:val="0"/>
          <w:color w:val="auto"/>
        </w:rPr>
      </w:pPr>
      <w:bookmarkStart w:id="169" w:name="_Toc381176263"/>
    </w:p>
    <w:p w14:paraId="48280E9C" w14:textId="77777777" w:rsidR="003E0E03" w:rsidRDefault="003E0E03" w:rsidP="0075094F">
      <w:pPr>
        <w:pStyle w:val="Body"/>
        <w:rPr>
          <w:rStyle w:val="InstructionALT"/>
          <w:i w:val="0"/>
          <w:color w:val="auto"/>
        </w:rPr>
      </w:pPr>
    </w:p>
    <w:p w14:paraId="6A99B28A" w14:textId="77777777" w:rsidR="003E0E03" w:rsidRDefault="003E0E03" w:rsidP="0075094F">
      <w:pPr>
        <w:pStyle w:val="Body"/>
        <w:rPr>
          <w:rStyle w:val="InstructionALT"/>
          <w:i w:val="0"/>
          <w:color w:val="auto"/>
        </w:rPr>
      </w:pPr>
    </w:p>
    <w:p w14:paraId="286271D0" w14:textId="77777777" w:rsidR="003E0E03" w:rsidRDefault="003E0E03" w:rsidP="0075094F">
      <w:pPr>
        <w:pStyle w:val="Body"/>
        <w:rPr>
          <w:rStyle w:val="InstructionALT"/>
          <w:i w:val="0"/>
          <w:color w:val="auto"/>
        </w:rPr>
      </w:pPr>
    </w:p>
    <w:p w14:paraId="08198B26" w14:textId="77777777" w:rsidR="003E0E03" w:rsidRDefault="003E0E03" w:rsidP="0075094F">
      <w:pPr>
        <w:pStyle w:val="Body"/>
        <w:rPr>
          <w:rStyle w:val="InstructionALT"/>
          <w:i w:val="0"/>
          <w:color w:val="auto"/>
        </w:rPr>
      </w:pPr>
    </w:p>
    <w:p w14:paraId="09E47B07" w14:textId="77777777" w:rsidR="003E0E03" w:rsidRDefault="003E0E03" w:rsidP="0075094F">
      <w:pPr>
        <w:pStyle w:val="Body"/>
        <w:rPr>
          <w:rStyle w:val="InstructionALT"/>
          <w:i w:val="0"/>
          <w:color w:val="auto"/>
        </w:rPr>
      </w:pPr>
    </w:p>
    <w:p w14:paraId="5C9FA478" w14:textId="77777777" w:rsidR="003E0E03" w:rsidRDefault="003E0E03" w:rsidP="0075094F">
      <w:pPr>
        <w:pStyle w:val="Body"/>
        <w:rPr>
          <w:rStyle w:val="InstructionALT"/>
          <w:i w:val="0"/>
          <w:color w:val="auto"/>
        </w:rPr>
      </w:pPr>
    </w:p>
    <w:p w14:paraId="64A98CEC" w14:textId="77777777" w:rsidR="003E0E03" w:rsidRDefault="003E0E03" w:rsidP="0075094F">
      <w:pPr>
        <w:pStyle w:val="Body"/>
        <w:rPr>
          <w:rStyle w:val="InstructionALT"/>
          <w:i w:val="0"/>
          <w:color w:val="auto"/>
        </w:rPr>
      </w:pPr>
    </w:p>
    <w:p w14:paraId="72489A2F" w14:textId="77777777" w:rsidR="003E0E03" w:rsidRDefault="003E0E03" w:rsidP="0075094F">
      <w:pPr>
        <w:pStyle w:val="Body"/>
        <w:rPr>
          <w:rStyle w:val="InstructionALT"/>
          <w:i w:val="0"/>
          <w:color w:val="auto"/>
        </w:rPr>
      </w:pPr>
    </w:p>
    <w:p w14:paraId="6B72D982" w14:textId="77777777" w:rsidR="003E0E03" w:rsidRDefault="003E0E03" w:rsidP="0075094F">
      <w:pPr>
        <w:pStyle w:val="Body"/>
        <w:rPr>
          <w:rStyle w:val="InstructionALT"/>
          <w:i w:val="0"/>
          <w:color w:val="auto"/>
        </w:rPr>
      </w:pPr>
    </w:p>
    <w:p w14:paraId="08B18439" w14:textId="77777777" w:rsidR="003E0E03" w:rsidRDefault="003E0E03" w:rsidP="0075094F">
      <w:pPr>
        <w:pStyle w:val="Body"/>
        <w:rPr>
          <w:rStyle w:val="InstructionALT"/>
          <w:i w:val="0"/>
          <w:color w:val="auto"/>
        </w:rPr>
      </w:pPr>
    </w:p>
    <w:p w14:paraId="235BFDFE" w14:textId="77777777" w:rsidR="003E0E03" w:rsidRDefault="003E0E03" w:rsidP="0075094F">
      <w:pPr>
        <w:pStyle w:val="Body"/>
        <w:rPr>
          <w:rStyle w:val="InstructionALT"/>
          <w:i w:val="0"/>
          <w:color w:val="auto"/>
        </w:rPr>
      </w:pPr>
    </w:p>
    <w:p w14:paraId="3E7F1370" w14:textId="0D12BFFD" w:rsidR="000041C1" w:rsidRPr="00BD0597" w:rsidRDefault="000041C1" w:rsidP="0075094F">
      <w:pPr>
        <w:pStyle w:val="Body"/>
        <w:rPr>
          <w:rStyle w:val="InstructionALT"/>
          <w:i w:val="0"/>
          <w:color w:val="auto"/>
        </w:rPr>
      </w:pPr>
      <w:r w:rsidRPr="00BD0597">
        <w:rPr>
          <w:rStyle w:val="InstructionALT"/>
          <w:i w:val="0"/>
          <w:color w:val="auto"/>
        </w:rPr>
        <w:lastRenderedPageBreak/>
        <w:t>Restart the HTTP server</w:t>
      </w:r>
      <w:bookmarkEnd w:id="169"/>
    </w:p>
    <w:p w14:paraId="2C1990DF" w14:textId="77777777" w:rsidR="000041C1" w:rsidRPr="00EF643D" w:rsidRDefault="000041C1" w:rsidP="0075094F">
      <w:pPr>
        <w:pStyle w:val="Body"/>
      </w:pPr>
      <w:r w:rsidRPr="00EF643D">
        <w:t>Once the DAD file has been saved the HTTP server should be restarted to pick up the changes:</w:t>
      </w:r>
    </w:p>
    <w:p w14:paraId="6BD7850A" w14:textId="77777777" w:rsidR="000041C1" w:rsidRPr="00EF643D" w:rsidRDefault="000041C1" w:rsidP="000041C1">
      <w:r w:rsidRPr="00EF643D">
        <w:t xml:space="preserve"> </w:t>
      </w:r>
      <w:r w:rsidRPr="00EF643D">
        <w:rPr>
          <w:noProof/>
        </w:rPr>
        <w:drawing>
          <wp:inline distT="0" distB="0" distL="0" distR="0" wp14:anchorId="30274444" wp14:editId="6D72A763">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308560C4" w14:textId="77777777" w:rsidR="007479E7" w:rsidRDefault="007479E7" w:rsidP="0075094F">
      <w:pPr>
        <w:pStyle w:val="Body"/>
        <w:rPr>
          <w:rStyle w:val="Emphasis"/>
        </w:rPr>
      </w:pPr>
      <w:bookmarkStart w:id="170" w:name="_Toc381176264"/>
    </w:p>
    <w:p w14:paraId="179A1730" w14:textId="4848EBA8" w:rsidR="000041C1" w:rsidRPr="007479E7" w:rsidRDefault="000041C1" w:rsidP="0075094F">
      <w:pPr>
        <w:pStyle w:val="Body"/>
        <w:rPr>
          <w:rStyle w:val="Emphasis"/>
        </w:rPr>
      </w:pPr>
      <w:r w:rsidRPr="007479E7">
        <w:rPr>
          <w:rStyle w:val="Emphasis"/>
        </w:rPr>
        <w:t>ApEx Admin Account</w:t>
      </w:r>
      <w:bookmarkEnd w:id="170"/>
    </w:p>
    <w:p w14:paraId="0D7838F3" w14:textId="4E40E240" w:rsidR="000041C1" w:rsidRDefault="000041C1" w:rsidP="0075094F">
      <w:pPr>
        <w:pStyle w:val="Body"/>
      </w:pPr>
      <w:r w:rsidRPr="00EF643D">
        <w:t>You should be able to connect to the ApEx admin account using the DAD entry created above.</w:t>
      </w:r>
    </w:p>
    <w:p w14:paraId="2A348F5D" w14:textId="77777777" w:rsidR="007479E7" w:rsidRPr="00EF643D" w:rsidRDefault="007479E7" w:rsidP="0075094F">
      <w:pPr>
        <w:pStyle w:val="Body"/>
      </w:pPr>
    </w:p>
    <w:p w14:paraId="3E35CB05" w14:textId="77777777" w:rsidR="00BD0597" w:rsidRPr="007479E7" w:rsidRDefault="000041C1" w:rsidP="0075094F">
      <w:pPr>
        <w:pStyle w:val="Body"/>
        <w:rPr>
          <w:rStyle w:val="Emphasis"/>
        </w:rPr>
      </w:pPr>
      <w:r w:rsidRPr="007479E7">
        <w:rPr>
          <w:rStyle w:val="Emphasis"/>
        </w:rPr>
        <w:t xml:space="preserve">ApEx Admin Connection string: </w:t>
      </w:r>
    </w:p>
    <w:p w14:paraId="627005C4" w14:textId="28B76DED" w:rsidR="000041C1" w:rsidRPr="00EF643D" w:rsidRDefault="000041C1" w:rsidP="0075094F">
      <w:pPr>
        <w:pStyle w:val="Body"/>
      </w:pPr>
      <w:r w:rsidRPr="00EF643D">
        <w:t xml:space="preserve">http://{Application Server Name}:{port number}/{location string of the DAD}/apex_admin </w:t>
      </w:r>
    </w:p>
    <w:p w14:paraId="7E9A284F" w14:textId="77777777" w:rsidR="000041C1" w:rsidRPr="00EF643D" w:rsidRDefault="000041C1" w:rsidP="0075094F">
      <w:pPr>
        <w:pStyle w:val="Body"/>
      </w:pPr>
      <w:r w:rsidRPr="00EF643D">
        <w:t>Using the examples above the connection string required to connect to ApEx should be (and hypothetical Application Server name and port being myAppServer:8888):</w:t>
      </w:r>
    </w:p>
    <w:p w14:paraId="7B09656B" w14:textId="3C3FE6C7" w:rsidR="000041C1" w:rsidRDefault="001C42DA" w:rsidP="0075094F">
      <w:pPr>
        <w:pStyle w:val="Body"/>
      </w:pPr>
      <w:hyperlink r:id="rId53" w:history="1">
        <w:r w:rsidR="00E9177C" w:rsidRPr="00766D7C">
          <w:rPr>
            <w:rStyle w:val="Hyperlink"/>
          </w:rPr>
          <w:t>http://myAppServer:8888/DB4800/apex/apex_admin</w:t>
        </w:r>
      </w:hyperlink>
    </w:p>
    <w:p w14:paraId="5DFD8274" w14:textId="77777777" w:rsidR="008C4688" w:rsidRDefault="008C4688" w:rsidP="0075094F">
      <w:pPr>
        <w:pStyle w:val="Body"/>
      </w:pPr>
    </w:p>
    <w:p w14:paraId="5C4CC15D" w14:textId="77777777" w:rsidR="008C4688" w:rsidRDefault="008C4688" w:rsidP="0075094F">
      <w:pPr>
        <w:pStyle w:val="Body"/>
      </w:pPr>
    </w:p>
    <w:p w14:paraId="0BEF2E59" w14:textId="77777777" w:rsidR="008C4688" w:rsidRDefault="008C4688" w:rsidP="0075094F">
      <w:pPr>
        <w:pStyle w:val="Body"/>
      </w:pPr>
    </w:p>
    <w:p w14:paraId="2C87A29D" w14:textId="77777777" w:rsidR="008C4688" w:rsidRDefault="008C4688" w:rsidP="0075094F">
      <w:pPr>
        <w:pStyle w:val="Body"/>
      </w:pPr>
    </w:p>
    <w:p w14:paraId="4CB28DFF" w14:textId="77777777" w:rsidR="008C4688" w:rsidRDefault="008C4688" w:rsidP="0075094F">
      <w:pPr>
        <w:pStyle w:val="Body"/>
      </w:pPr>
    </w:p>
    <w:p w14:paraId="7840A2C9" w14:textId="77777777" w:rsidR="008C4688" w:rsidRDefault="008C4688" w:rsidP="0075094F">
      <w:pPr>
        <w:pStyle w:val="Body"/>
      </w:pPr>
    </w:p>
    <w:p w14:paraId="6086D07F" w14:textId="77777777" w:rsidR="008C4688" w:rsidRDefault="008C4688" w:rsidP="0075094F">
      <w:pPr>
        <w:pStyle w:val="Body"/>
      </w:pPr>
    </w:p>
    <w:p w14:paraId="4262E10B" w14:textId="77777777" w:rsidR="008C4688" w:rsidRDefault="008C4688" w:rsidP="0075094F">
      <w:pPr>
        <w:pStyle w:val="Body"/>
      </w:pPr>
    </w:p>
    <w:p w14:paraId="3284AA7D" w14:textId="0645E4B0" w:rsidR="000041C1" w:rsidRPr="00EF643D" w:rsidRDefault="000041C1" w:rsidP="0075094F">
      <w:pPr>
        <w:pStyle w:val="Body"/>
      </w:pPr>
      <w:r w:rsidRPr="00EF643D">
        <w:lastRenderedPageBreak/>
        <w:t>Log onto the ApEx administration account:</w:t>
      </w:r>
    </w:p>
    <w:p w14:paraId="268D578D" w14:textId="77777777" w:rsidR="000041C1" w:rsidRPr="00EF643D" w:rsidRDefault="000041C1" w:rsidP="000041C1">
      <w:r w:rsidRPr="00EF643D">
        <w:rPr>
          <w:noProof/>
        </w:rPr>
        <w:drawing>
          <wp:inline distT="0" distB="0" distL="0" distR="0" wp14:anchorId="628C7421" wp14:editId="414FF6DF">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0611F5B1" w14:textId="77777777" w:rsidR="000041C1" w:rsidRPr="00EF643D" w:rsidRDefault="000041C1" w:rsidP="0075094F">
      <w:pPr>
        <w:pStyle w:val="Body"/>
      </w:pPr>
      <w:r w:rsidRPr="00EF643D">
        <w:t xml:space="preserve">Choose ‘Manage Workspaces’ using the button or tab: </w:t>
      </w:r>
    </w:p>
    <w:p w14:paraId="7A0B30A8" w14:textId="77777777" w:rsidR="000041C1" w:rsidRPr="00EF643D" w:rsidRDefault="000041C1" w:rsidP="000041C1">
      <w:r w:rsidRPr="00EF643D">
        <w:rPr>
          <w:noProof/>
        </w:rPr>
        <w:drawing>
          <wp:inline distT="0" distB="0" distL="0" distR="0" wp14:anchorId="33BE9D88" wp14:editId="32AE400D">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1A56A76D" w14:textId="5FA36599" w:rsidR="000041C1" w:rsidRPr="00EF643D" w:rsidRDefault="000041C1" w:rsidP="0075094F">
      <w:pPr>
        <w:pStyle w:val="Body"/>
      </w:pPr>
      <w:r w:rsidRPr="00EF643D">
        <w:t>Choose the ‘Import Workspace’ hyperlink:</w:t>
      </w:r>
    </w:p>
    <w:p w14:paraId="0961C6F5" w14:textId="77777777" w:rsidR="000041C1" w:rsidRPr="00EF643D" w:rsidRDefault="000041C1" w:rsidP="000041C1">
      <w:r w:rsidRPr="00EF643D">
        <w:rPr>
          <w:noProof/>
        </w:rPr>
        <w:drawing>
          <wp:inline distT="0" distB="0" distL="0" distR="0" wp14:anchorId="61DBFDCD" wp14:editId="4FA47B76">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1003ED34" w14:textId="77777777" w:rsidR="008C4688" w:rsidRDefault="008C4688" w:rsidP="0075094F">
      <w:pPr>
        <w:pStyle w:val="Body"/>
      </w:pPr>
    </w:p>
    <w:p w14:paraId="714DB598" w14:textId="77777777" w:rsidR="008C4688" w:rsidRDefault="008C4688" w:rsidP="0075094F">
      <w:pPr>
        <w:pStyle w:val="Body"/>
      </w:pPr>
    </w:p>
    <w:p w14:paraId="753FD975" w14:textId="77777777" w:rsidR="008C4688" w:rsidRDefault="008C4688" w:rsidP="0075094F">
      <w:pPr>
        <w:pStyle w:val="Body"/>
      </w:pPr>
    </w:p>
    <w:p w14:paraId="4CB22454" w14:textId="77777777" w:rsidR="008C4688" w:rsidRDefault="008C4688" w:rsidP="0075094F">
      <w:pPr>
        <w:pStyle w:val="Body"/>
      </w:pPr>
    </w:p>
    <w:p w14:paraId="1BFA333E" w14:textId="6755412C" w:rsidR="000041C1" w:rsidRPr="00EF643D" w:rsidRDefault="000041C1" w:rsidP="0075094F">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72BFF832" w14:textId="204FA55B" w:rsidR="000041C1" w:rsidRDefault="000041C1" w:rsidP="00AF4E4F">
      <w:r w:rsidRPr="00EF643D">
        <w:rPr>
          <w:noProof/>
        </w:rPr>
        <w:drawing>
          <wp:inline distT="0" distB="0" distL="0" distR="0" wp14:anchorId="74213D79" wp14:editId="3A404278">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49A17B04" w14:textId="7F5D4E70" w:rsidR="000041C1" w:rsidRPr="00EF643D" w:rsidRDefault="000041C1" w:rsidP="0075094F">
      <w:pPr>
        <w:pStyle w:val="Body"/>
      </w:pPr>
      <w:r w:rsidRPr="00EF643D">
        <w:t>Once selected click the ‘Next’ button:</w:t>
      </w:r>
    </w:p>
    <w:p w14:paraId="52F9352C" w14:textId="77777777" w:rsidR="000041C1" w:rsidRPr="00EF643D" w:rsidRDefault="000041C1" w:rsidP="000041C1">
      <w:r w:rsidRPr="00EF643D">
        <w:rPr>
          <w:noProof/>
        </w:rPr>
        <w:drawing>
          <wp:inline distT="0" distB="0" distL="0" distR="0" wp14:anchorId="4E42C4A4" wp14:editId="727EB99E">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3D79C854" w14:textId="77777777" w:rsidR="000041C1" w:rsidRPr="00EF643D" w:rsidRDefault="000041C1" w:rsidP="0075094F">
      <w:pPr>
        <w:pStyle w:val="Body"/>
      </w:pPr>
      <w:r w:rsidRPr="00EF643D">
        <w:t>When imported successfully, as highlighted in the screenshot below, click the ‘Install’ button:</w:t>
      </w:r>
    </w:p>
    <w:p w14:paraId="04071536" w14:textId="77777777" w:rsidR="000041C1" w:rsidRPr="00EF643D" w:rsidRDefault="000041C1" w:rsidP="000041C1">
      <w:r w:rsidRPr="00EF643D">
        <w:rPr>
          <w:noProof/>
        </w:rPr>
        <w:drawing>
          <wp:inline distT="0" distB="0" distL="0" distR="0" wp14:anchorId="02A3CDC6" wp14:editId="6119E3A5">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1EC5722A" w14:textId="77777777" w:rsidR="000041C1" w:rsidRPr="00EF643D" w:rsidRDefault="000041C1" w:rsidP="0075094F">
      <w:pPr>
        <w:pStyle w:val="Body"/>
      </w:pPr>
      <w:r w:rsidRPr="00EF643D">
        <w:lastRenderedPageBreak/>
        <w:t>Choose to ‘Re-use existing schema?’, as highlighted by option 1 in the screenshot and then enter or select the highways schema name from the LoV as highlighted by option 2 in the screenshot.</w:t>
      </w:r>
    </w:p>
    <w:p w14:paraId="17B97BEB" w14:textId="77777777" w:rsidR="000041C1" w:rsidRPr="00EF643D" w:rsidRDefault="000041C1" w:rsidP="0075094F">
      <w:pPr>
        <w:pStyle w:val="Body"/>
      </w:pPr>
      <w:r w:rsidRPr="00EF643D">
        <w:t>Click the ‘Next’ button when the above is completed:</w:t>
      </w:r>
    </w:p>
    <w:p w14:paraId="15E35B2F" w14:textId="11F030EB" w:rsidR="000041C1" w:rsidRDefault="000041C1" w:rsidP="000041C1">
      <w:r w:rsidRPr="00EF643D">
        <w:rPr>
          <w:noProof/>
        </w:rPr>
        <w:drawing>
          <wp:inline distT="0" distB="0" distL="0" distR="0" wp14:anchorId="393F0C0F" wp14:editId="42BE6122">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4EF6E31A" w14:textId="7C5BFAE4" w:rsidR="000041C1" w:rsidRPr="00EF643D" w:rsidRDefault="000041C1" w:rsidP="0075094F">
      <w:pPr>
        <w:pStyle w:val="Body"/>
      </w:pPr>
      <w:r w:rsidRPr="00EF643D">
        <w:t>Check the ‘Check to proceed …’ check box and click the ‘Next’ button to proceed:</w:t>
      </w:r>
      <w:r w:rsidRPr="00EF643D">
        <w:rPr>
          <w:noProof/>
        </w:rPr>
        <w:drawing>
          <wp:inline distT="0" distB="0" distL="0" distR="0" wp14:anchorId="1CA12C59" wp14:editId="6E2F0162">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0D24B525" w14:textId="74755C9E" w:rsidR="000041C1" w:rsidRPr="00EF643D" w:rsidRDefault="000041C1" w:rsidP="0075094F">
      <w:pPr>
        <w:pStyle w:val="Body"/>
      </w:pPr>
      <w:r w:rsidRPr="00EF643D">
        <w:t>Click the ‘Install Workspace’ button:</w:t>
      </w:r>
      <w:r w:rsidRPr="00EF643D">
        <w:rPr>
          <w:noProof/>
        </w:rPr>
        <w:drawing>
          <wp:inline distT="0" distB="0" distL="0" distR="0" wp14:anchorId="1C550F81" wp14:editId="064087EE">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54460EE7" w14:textId="77777777" w:rsidR="000041C1" w:rsidRPr="00EF643D" w:rsidRDefault="000041C1" w:rsidP="0075094F">
      <w:pPr>
        <w:pStyle w:val="Body"/>
      </w:pPr>
      <w:r w:rsidRPr="00EF643D">
        <w:lastRenderedPageBreak/>
        <w:t>The tma_apex_rpts workspace is now installed.</w:t>
      </w:r>
    </w:p>
    <w:p w14:paraId="4DD48DAF" w14:textId="77777777" w:rsidR="007479E7" w:rsidRDefault="007479E7" w:rsidP="0075094F">
      <w:pPr>
        <w:pStyle w:val="Body"/>
      </w:pPr>
    </w:p>
    <w:p w14:paraId="31CA7BBF" w14:textId="16C63B10" w:rsidR="000041C1" w:rsidRPr="00EF643D" w:rsidRDefault="000041C1" w:rsidP="0075094F">
      <w:pPr>
        <w:pStyle w:val="Body"/>
      </w:pPr>
      <w:r w:rsidRPr="00EF643D">
        <w:t>Select the ‘Manage Workspaces’ tab to amend some of the user settings:</w:t>
      </w:r>
      <w:r w:rsidRPr="00EF643D">
        <w:rPr>
          <w:noProof/>
        </w:rPr>
        <w:drawing>
          <wp:inline distT="0" distB="0" distL="0" distR="0" wp14:anchorId="74AB748C" wp14:editId="70A31CD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27E51517" w14:textId="0E6B2CE1" w:rsidR="000041C1" w:rsidRPr="00EF643D" w:rsidRDefault="000041C1" w:rsidP="0075094F">
      <w:pPr>
        <w:pStyle w:val="Body"/>
      </w:pPr>
      <w:r w:rsidRPr="00EF643D">
        <w:t>Select the ‘Manage Developers and Users’ hyperlink:</w:t>
      </w:r>
      <w:r w:rsidRPr="00EF643D">
        <w:rPr>
          <w:noProof/>
        </w:rPr>
        <w:drawing>
          <wp:inline distT="0" distB="0" distL="0" distR="0" wp14:anchorId="3C953E71" wp14:editId="448937A9">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744866A7" w14:textId="79E5D40D" w:rsidR="000041C1" w:rsidRPr="00EF643D" w:rsidRDefault="000041C1" w:rsidP="0075094F">
      <w:pPr>
        <w:pStyle w:val="Body"/>
      </w:pPr>
      <w:r w:rsidRPr="00EF643D">
        <w:t>Select the ‘Admin’ user account hyperlink (for TMA_APEX_RPTS workspace):</w:t>
      </w:r>
      <w:r w:rsidRPr="00EF643D">
        <w:rPr>
          <w:noProof/>
        </w:rPr>
        <w:drawing>
          <wp:inline distT="0" distB="0" distL="0" distR="0" wp14:anchorId="5F293A97" wp14:editId="4BB997C9">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DA47BE8" w14:textId="77777777" w:rsidR="008C4688" w:rsidRDefault="008C4688" w:rsidP="0075094F">
      <w:pPr>
        <w:pStyle w:val="Body"/>
      </w:pPr>
    </w:p>
    <w:p w14:paraId="1896FB66" w14:textId="74286B2C" w:rsidR="000041C1" w:rsidRPr="00EF643D" w:rsidRDefault="000041C1" w:rsidP="0075094F">
      <w:pPr>
        <w:pStyle w:val="Body"/>
      </w:pPr>
      <w:r w:rsidRPr="00EF643D">
        <w:lastRenderedPageBreak/>
        <w:t>Set the ‘Email Address’ to the email address of the ApEx administrator, as highlighted in option 1 of the screenshot.</w:t>
      </w:r>
    </w:p>
    <w:p w14:paraId="73372CBA" w14:textId="77777777" w:rsidR="000041C1" w:rsidRPr="00EF643D" w:rsidRDefault="000041C1" w:rsidP="0075094F">
      <w:pPr>
        <w:pStyle w:val="Body"/>
      </w:pPr>
      <w:r w:rsidRPr="00EF643D">
        <w:t>Enter the ‘Default Schema’ as the highways schema, as highlighted in option 2 of the screenshot.</w:t>
      </w:r>
    </w:p>
    <w:p w14:paraId="0E27C10F" w14:textId="15F5A1B6" w:rsidR="000041C1" w:rsidRPr="00EF643D" w:rsidRDefault="000041C1" w:rsidP="0075094F">
      <w:pPr>
        <w:pStyle w:val="Body"/>
      </w:pPr>
      <w:r w:rsidRPr="00EF643D">
        <w:t>When the above is completed press the ‘Apply Changes’ button:</w:t>
      </w:r>
      <w:r w:rsidRPr="00EF643D">
        <w:rPr>
          <w:noProof/>
        </w:rPr>
        <w:drawing>
          <wp:inline distT="0" distB="0" distL="0" distR="0" wp14:anchorId="2A00C733" wp14:editId="7AE6A672">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7BCA79BC" w14:textId="75618CBF" w:rsidR="000041C1" w:rsidRPr="00EF643D" w:rsidRDefault="000041C1" w:rsidP="0075094F">
      <w:pPr>
        <w:pStyle w:val="Body"/>
      </w:pPr>
      <w:r w:rsidRPr="00EF643D">
        <w:t>Select the ‘TMA_APEX_RPTS’ user account hyperlink:</w:t>
      </w:r>
      <w:r w:rsidRPr="00EF643D">
        <w:rPr>
          <w:noProof/>
        </w:rPr>
        <w:drawing>
          <wp:inline distT="0" distB="0" distL="0" distR="0" wp14:anchorId="7D8C6915" wp14:editId="0EA84CA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EE2C81A" w14:textId="77777777" w:rsidR="008C4688" w:rsidRDefault="008C4688" w:rsidP="0075094F">
      <w:pPr>
        <w:pStyle w:val="Body"/>
      </w:pPr>
    </w:p>
    <w:p w14:paraId="68AC62F5" w14:textId="77777777" w:rsidR="008C4688" w:rsidRDefault="008C4688" w:rsidP="0075094F">
      <w:pPr>
        <w:pStyle w:val="Body"/>
      </w:pPr>
    </w:p>
    <w:p w14:paraId="4584354E" w14:textId="77777777" w:rsidR="008C4688" w:rsidRDefault="008C4688" w:rsidP="0075094F">
      <w:pPr>
        <w:pStyle w:val="Body"/>
      </w:pPr>
    </w:p>
    <w:p w14:paraId="58694A51" w14:textId="77777777" w:rsidR="008C4688" w:rsidRDefault="008C4688" w:rsidP="0075094F">
      <w:pPr>
        <w:pStyle w:val="Body"/>
      </w:pPr>
    </w:p>
    <w:p w14:paraId="0D9CCE82" w14:textId="77777777" w:rsidR="008C4688" w:rsidRDefault="008C4688" w:rsidP="0075094F">
      <w:pPr>
        <w:pStyle w:val="Body"/>
      </w:pPr>
    </w:p>
    <w:p w14:paraId="1E77B120" w14:textId="77777777" w:rsidR="008C4688" w:rsidRDefault="008C4688" w:rsidP="0075094F">
      <w:pPr>
        <w:pStyle w:val="Body"/>
      </w:pPr>
    </w:p>
    <w:p w14:paraId="3C9DB575" w14:textId="77777777" w:rsidR="008C4688" w:rsidRDefault="008C4688" w:rsidP="0075094F">
      <w:pPr>
        <w:pStyle w:val="Body"/>
      </w:pPr>
    </w:p>
    <w:p w14:paraId="72CEF02B" w14:textId="77777777" w:rsidR="008C4688" w:rsidRDefault="008C4688" w:rsidP="0075094F">
      <w:pPr>
        <w:pStyle w:val="Body"/>
      </w:pPr>
    </w:p>
    <w:p w14:paraId="3A51C295" w14:textId="77777777" w:rsidR="008C4688" w:rsidRDefault="008C4688" w:rsidP="0075094F">
      <w:pPr>
        <w:pStyle w:val="Body"/>
      </w:pPr>
    </w:p>
    <w:p w14:paraId="3371B273" w14:textId="77777777" w:rsidR="008C4688" w:rsidRDefault="008C4688" w:rsidP="0075094F">
      <w:pPr>
        <w:pStyle w:val="Body"/>
      </w:pPr>
    </w:p>
    <w:p w14:paraId="21AD0C26" w14:textId="4900816B" w:rsidR="000041C1" w:rsidRPr="00EF643D" w:rsidRDefault="000041C1" w:rsidP="0075094F">
      <w:pPr>
        <w:pStyle w:val="Body"/>
      </w:pPr>
      <w:r w:rsidRPr="00EF643D">
        <w:lastRenderedPageBreak/>
        <w:t>Set the ‘Email Address’ to the email address of the ApEx administrator, as highlighted in option 1 of the screenshot.</w:t>
      </w:r>
    </w:p>
    <w:p w14:paraId="06B7C22F" w14:textId="77777777" w:rsidR="000041C1" w:rsidRPr="00EF643D" w:rsidRDefault="000041C1" w:rsidP="0075094F">
      <w:pPr>
        <w:pStyle w:val="Body"/>
      </w:pPr>
      <w:r w:rsidRPr="00EF643D">
        <w:t>Enter the ‘Default Schema’ as the highways schema, as highlighted in option 2 of the screenshot.</w:t>
      </w:r>
    </w:p>
    <w:p w14:paraId="0DD26D19" w14:textId="5E5D192A" w:rsidR="000041C1" w:rsidRPr="00EF643D" w:rsidRDefault="000041C1" w:rsidP="007479E7">
      <w:pPr>
        <w:pStyle w:val="Body"/>
      </w:pPr>
      <w:r w:rsidRPr="00EF643D">
        <w:t>When the above is completed press the ‘Apply Changes’ button:</w:t>
      </w:r>
      <w:r w:rsidRPr="00EF643D">
        <w:rPr>
          <w:noProof/>
        </w:rPr>
        <w:drawing>
          <wp:inline distT="0" distB="0" distL="0" distR="0" wp14:anchorId="69909C05" wp14:editId="6BBE5C5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67A72AE8" w14:textId="0F605889" w:rsidR="000041C1" w:rsidRPr="00EF643D" w:rsidRDefault="000041C1" w:rsidP="0075094F">
      <w:pPr>
        <w:pStyle w:val="Body"/>
      </w:pPr>
      <w:r w:rsidRPr="00EF643D">
        <w:t>Logout of the ApEx administrator’s account and proceed with the Install of TMA Manager:</w:t>
      </w:r>
      <w:r w:rsidRPr="00EF643D">
        <w:rPr>
          <w:noProof/>
        </w:rPr>
        <w:drawing>
          <wp:inline distT="0" distB="0" distL="0" distR="0" wp14:anchorId="00EA0886" wp14:editId="2D559ABA">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30306A22" w14:textId="77777777" w:rsidR="000041C1" w:rsidRPr="00EF643D" w:rsidRDefault="000041C1" w:rsidP="000041C1"/>
    <w:p w14:paraId="4C645B64" w14:textId="31CF3D2A" w:rsidR="000041C1" w:rsidRDefault="000041C1" w:rsidP="000041C1">
      <w:pPr>
        <w:pStyle w:val="Heading3"/>
        <w:tabs>
          <w:tab w:val="left" w:pos="1080"/>
        </w:tabs>
        <w:ind w:left="432" w:hanging="432"/>
      </w:pPr>
      <w:bookmarkStart w:id="171" w:name="_Toc381176265"/>
      <w:bookmarkStart w:id="172" w:name="_Toc25160923"/>
      <w:r w:rsidRPr="00EF643D">
        <w:t xml:space="preserve">Install of </w:t>
      </w:r>
      <w:r>
        <w:t>TMA</w:t>
      </w:r>
      <w:r w:rsidRPr="00EF643D">
        <w:t xml:space="preserve"> Manager</w:t>
      </w:r>
      <w:bookmarkEnd w:id="171"/>
      <w:bookmarkEnd w:id="172"/>
    </w:p>
    <w:p w14:paraId="5DF6AD94" w14:textId="5EF844AC" w:rsidR="00254559" w:rsidRPr="00EF643D" w:rsidRDefault="00254559" w:rsidP="00254559">
      <w:pPr>
        <w:pStyle w:val="Body"/>
      </w:pPr>
      <w:r w:rsidRPr="00EF643D">
        <w:t>To create the base data and objects for t</w:t>
      </w:r>
      <w:r>
        <w:t>he TMA Manager</w:t>
      </w:r>
      <w:r w:rsidRPr="00AA642B">
        <w:t xml:space="preserve"> </w:t>
      </w:r>
      <w:r>
        <w:t>modules:</w:t>
      </w:r>
    </w:p>
    <w:p w14:paraId="5B6E00D3" w14:textId="360683EB" w:rsidR="00254559" w:rsidRPr="00EF643D" w:rsidRDefault="00254559" w:rsidP="00254559">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2622745F" w14:textId="77777777" w:rsidR="00254559" w:rsidRPr="00EF643D" w:rsidRDefault="00254559" w:rsidP="00254559">
      <w:pPr>
        <w:pStyle w:val="Body"/>
        <w:numPr>
          <w:ilvl w:val="0"/>
          <w:numId w:val="38"/>
        </w:numPr>
      </w:pPr>
      <w:r w:rsidRPr="00EF643D">
        <w:t>Login to SQL*PLUS as the highways owner on the client PC and run the following command</w:t>
      </w:r>
      <w:r>
        <w:br/>
      </w:r>
    </w:p>
    <w:p w14:paraId="12D73290" w14:textId="03AB8881" w:rsidR="00254559" w:rsidRPr="00EF643D" w:rsidRDefault="00254559" w:rsidP="00254559">
      <w:pPr>
        <w:pStyle w:val="Body"/>
      </w:pPr>
      <w:r w:rsidRPr="00EF643D">
        <w:tab/>
      </w:r>
      <w:r>
        <w:tab/>
      </w:r>
      <w:r w:rsidRPr="00EF643D">
        <w:t xml:space="preserve">start </w:t>
      </w:r>
      <w:r>
        <w:t>tma</w:t>
      </w:r>
      <w:r w:rsidRPr="00EF643D">
        <w:t>_inst.sql</w:t>
      </w:r>
    </w:p>
    <w:p w14:paraId="64BB6DD1" w14:textId="77777777" w:rsidR="00254559" w:rsidRPr="00EF643D" w:rsidRDefault="00254559" w:rsidP="00254559">
      <w:pPr>
        <w:pStyle w:val="Body"/>
      </w:pPr>
    </w:p>
    <w:p w14:paraId="0570CAEA" w14:textId="77777777" w:rsidR="00254559" w:rsidRPr="00EF643D" w:rsidRDefault="00254559" w:rsidP="0025455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53251A45" w14:textId="77777777" w:rsidR="00254559" w:rsidRDefault="00254559" w:rsidP="00254559">
      <w:pPr>
        <w:pStyle w:val="Body"/>
        <w:numPr>
          <w:ilvl w:val="0"/>
          <w:numId w:val="39"/>
        </w:numPr>
      </w:pPr>
      <w:r w:rsidRPr="00EF643D">
        <w:lastRenderedPageBreak/>
        <w:t>For example, if you installed your highways software in a directory called EXOR on your C drive, you would enter the following when prompted.</w:t>
      </w:r>
    </w:p>
    <w:p w14:paraId="516DA9CC" w14:textId="77777777" w:rsidR="00254559" w:rsidRPr="00EF643D" w:rsidRDefault="00254559" w:rsidP="00254559">
      <w:r>
        <w:br/>
      </w:r>
      <w:r w:rsidRPr="00EF643D">
        <w:t> </w:t>
      </w:r>
      <w:r>
        <w:tab/>
      </w:r>
      <w:r>
        <w:tab/>
      </w:r>
      <w:r w:rsidRPr="00EF643D">
        <w:t>C:\EXOR\</w:t>
      </w:r>
    </w:p>
    <w:p w14:paraId="6A94CAF8" w14:textId="7003FA82" w:rsidR="00254559" w:rsidRPr="00EF643D" w:rsidRDefault="00254559" w:rsidP="00D727ED">
      <w:pPr>
        <w:pStyle w:val="Body"/>
        <w:numPr>
          <w:ilvl w:val="0"/>
          <w:numId w:val="40"/>
        </w:numPr>
      </w:pPr>
      <w:r w:rsidRPr="00EF643D">
        <w:t>When you have supplied this value, you will be prompted to confirm that it is correct and asked whether you wish to continue. </w:t>
      </w:r>
    </w:p>
    <w:p w14:paraId="693B7CDC" w14:textId="77777777" w:rsidR="00254559" w:rsidRPr="00EF643D" w:rsidRDefault="00254559" w:rsidP="0025455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A31EBED" w14:textId="77777777" w:rsidR="00254559" w:rsidRPr="00EF643D" w:rsidRDefault="00254559" w:rsidP="00254559">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476D55CA" w14:textId="77777777" w:rsidR="00254559" w:rsidRPr="00254559" w:rsidRDefault="00254559" w:rsidP="00254559"/>
    <w:p w14:paraId="0CED3D11" w14:textId="614FBDC9" w:rsidR="00254559" w:rsidRDefault="00254559" w:rsidP="00254559">
      <w:pPr>
        <w:pStyle w:val="Heading4"/>
        <w:ind w:left="432" w:hanging="432"/>
      </w:pPr>
      <w:bookmarkStart w:id="173" w:name="_Toc381176266"/>
      <w:r w:rsidRPr="00EC59A4">
        <w:t>Checking Log File(s)</w:t>
      </w:r>
    </w:p>
    <w:p w14:paraId="4B30ACB9" w14:textId="77777777" w:rsidR="00254559" w:rsidRPr="00254559" w:rsidRDefault="00254559" w:rsidP="00254559">
      <w:pPr>
        <w:pStyle w:val="AddressInfo"/>
      </w:pPr>
    </w:p>
    <w:p w14:paraId="044C6642" w14:textId="77777777" w:rsidR="00254559" w:rsidRDefault="00254559" w:rsidP="00254559">
      <w:pPr>
        <w:pStyle w:val="Body"/>
      </w:pPr>
      <w:r w:rsidRPr="00EF643D">
        <w:t>The following log files are produced in the working directory.  At the end of the install, they can be viewed to check for any errors that could have occurred during the install process.</w:t>
      </w:r>
    </w:p>
    <w:p w14:paraId="2DE1C67F" w14:textId="41D548DD" w:rsidR="00254559" w:rsidRPr="00EF643D" w:rsidRDefault="00254559" w:rsidP="00254559">
      <w:pPr>
        <w:pStyle w:val="Body"/>
        <w:ind w:firstLine="720"/>
      </w:pPr>
      <w:r>
        <w:t>tma</w:t>
      </w:r>
      <w:r w:rsidRPr="00EF643D">
        <w:t>_install_1_&lt;date&amp;time&gt;.LOG</w:t>
      </w:r>
    </w:p>
    <w:p w14:paraId="4988B860" w14:textId="575AC50D" w:rsidR="00254559" w:rsidRPr="00EF643D" w:rsidRDefault="00254559" w:rsidP="00254559">
      <w:pPr>
        <w:pStyle w:val="Body"/>
        <w:ind w:firstLine="720"/>
      </w:pPr>
      <w:r>
        <w:t>tma</w:t>
      </w:r>
      <w:r w:rsidRPr="00EF643D">
        <w:t>_install_2_&lt;date&amp;time&gt;.LOG</w:t>
      </w:r>
    </w:p>
    <w:p w14:paraId="741F96E6" w14:textId="77777777" w:rsidR="00254559" w:rsidRPr="00EF643D" w:rsidRDefault="00254559" w:rsidP="00254559">
      <w:pPr>
        <w:pStyle w:val="Body"/>
      </w:pPr>
      <w:r w:rsidRPr="00EF643D">
        <w:t xml:space="preserve">Please raise and attach the logs to a ticket with </w:t>
      </w:r>
      <w:hyperlink r:id="rId70" w:history="1">
        <w:r w:rsidRPr="00EF643D">
          <w:rPr>
            <w:rStyle w:val="Hyperlink"/>
          </w:rPr>
          <w:t>http://selectservices.bentley.com</w:t>
        </w:r>
      </w:hyperlink>
      <w:r w:rsidRPr="00EF643D">
        <w:t xml:space="preserve"> to allow Bentley (formerly exor) support staff to verify the install has been successful.</w:t>
      </w:r>
    </w:p>
    <w:p w14:paraId="7AECE80B" w14:textId="3DE3C767" w:rsidR="00254559" w:rsidRPr="00EF643D" w:rsidRDefault="00254559" w:rsidP="00254559">
      <w:pPr>
        <w:pStyle w:val="Body"/>
      </w:pPr>
      <w:r w:rsidRPr="00EF643D">
        <w:t>Due to interdependencies between some Exor products, please ignore all compilation errors until all your products have been installed.</w:t>
      </w:r>
    </w:p>
    <w:p w14:paraId="67A37171" w14:textId="77777777" w:rsidR="00254559" w:rsidRDefault="00254559" w:rsidP="00254559">
      <w:pPr>
        <w:pStyle w:val="Heading4"/>
        <w:numPr>
          <w:ilvl w:val="0"/>
          <w:numId w:val="0"/>
        </w:numPr>
        <w:ind w:left="864" w:hanging="864"/>
      </w:pPr>
    </w:p>
    <w:p w14:paraId="6F8FFE57" w14:textId="2DD9902F" w:rsidR="000041C1" w:rsidRDefault="000041C1" w:rsidP="000041C1">
      <w:pPr>
        <w:pStyle w:val="Heading3"/>
        <w:tabs>
          <w:tab w:val="left" w:pos="1080"/>
        </w:tabs>
        <w:ind w:left="432" w:hanging="432"/>
      </w:pPr>
      <w:bookmarkStart w:id="174" w:name="_Toc381176267"/>
      <w:bookmarkStart w:id="175" w:name="_Toc25160924"/>
      <w:bookmarkEnd w:id="168"/>
      <w:bookmarkEnd w:id="173"/>
      <w:r w:rsidRPr="00EF643D">
        <w:t xml:space="preserve">Upgrade of </w:t>
      </w:r>
      <w:r>
        <w:t>TMA</w:t>
      </w:r>
      <w:r w:rsidRPr="00EF643D">
        <w:t xml:space="preserve"> Manager</w:t>
      </w:r>
      <w:bookmarkEnd w:id="174"/>
      <w:bookmarkEnd w:id="175"/>
    </w:p>
    <w:p w14:paraId="7C007FE4" w14:textId="75B8CD4B" w:rsidR="00254559" w:rsidRPr="00EF643D" w:rsidRDefault="00254559" w:rsidP="00254559">
      <w:pPr>
        <w:pStyle w:val="Body"/>
      </w:pPr>
      <w:r w:rsidRPr="00EF643D">
        <w:t>This section describes the steps necessary to upgrade TMA Manager to 4.</w:t>
      </w:r>
      <w:r>
        <w:t>8</w:t>
      </w:r>
      <w:r w:rsidRPr="00EF643D">
        <w:t>.0.</w:t>
      </w:r>
      <w:r>
        <w:t>x</w:t>
      </w:r>
    </w:p>
    <w:p w14:paraId="3A375A05" w14:textId="44AD9B22" w:rsidR="00254559" w:rsidRPr="00EF643D" w:rsidRDefault="00254559" w:rsidP="00254559">
      <w:pPr>
        <w:pStyle w:val="Body"/>
      </w:pPr>
      <w:r w:rsidRPr="00EF643D">
        <w:t xml:space="preserve">To upgrade the base data and objects for the </w:t>
      </w:r>
      <w:r>
        <w:t>TMA Manager</w:t>
      </w:r>
      <w:r w:rsidRPr="00AA642B">
        <w:t xml:space="preserve"> </w:t>
      </w:r>
      <w:r w:rsidRPr="00EF643D">
        <w:t>modules;</w:t>
      </w:r>
    </w:p>
    <w:p w14:paraId="788545F5" w14:textId="77777777" w:rsidR="00254559" w:rsidRPr="00EF643D" w:rsidRDefault="00254559" w:rsidP="00254559">
      <w:pPr>
        <w:pStyle w:val="Body"/>
      </w:pPr>
    </w:p>
    <w:p w14:paraId="2BD9C789" w14:textId="691469D3" w:rsidR="00254559" w:rsidRPr="00EF643D" w:rsidRDefault="00254559" w:rsidP="00254559">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5CC88C3D" w14:textId="77777777" w:rsidR="00254559" w:rsidRPr="00EF643D" w:rsidRDefault="00254559" w:rsidP="00254559">
      <w:pPr>
        <w:pStyle w:val="Body"/>
        <w:numPr>
          <w:ilvl w:val="0"/>
          <w:numId w:val="41"/>
        </w:numPr>
      </w:pPr>
      <w:r w:rsidRPr="00EF643D">
        <w:t xml:space="preserve">Login to SQL*PLUS as the highways owner on the client PC </w:t>
      </w:r>
    </w:p>
    <w:p w14:paraId="14B8E637" w14:textId="5E0360BE" w:rsidR="00254559" w:rsidRDefault="00254559" w:rsidP="00254559">
      <w:pPr>
        <w:pStyle w:val="Body"/>
        <w:numPr>
          <w:ilvl w:val="0"/>
          <w:numId w:val="41"/>
        </w:numPr>
      </w:pPr>
      <w:r w:rsidRPr="00EF643D">
        <w:t>Run the following command</w:t>
      </w:r>
    </w:p>
    <w:p w14:paraId="42A3504F" w14:textId="77777777" w:rsidR="00254559" w:rsidRDefault="00254559" w:rsidP="00254559">
      <w:pPr>
        <w:pStyle w:val="Body"/>
        <w:ind w:left="720"/>
      </w:pPr>
    </w:p>
    <w:p w14:paraId="259FC931" w14:textId="77777777" w:rsidR="00254559" w:rsidRDefault="00254559" w:rsidP="00254559">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6FB08EA6" w14:textId="7B4F2087" w:rsidR="00254559" w:rsidRPr="00EF643D" w:rsidRDefault="00254559" w:rsidP="00254559">
      <w:pPr>
        <w:pStyle w:val="Body"/>
      </w:pPr>
      <w:r w:rsidRPr="00EF643D">
        <w:tab/>
        <w:t> </w:t>
      </w:r>
    </w:p>
    <w:p w14:paraId="635D69EB" w14:textId="77777777" w:rsidR="00254559" w:rsidRPr="00EF643D" w:rsidRDefault="00254559" w:rsidP="0025455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B540B4" w14:textId="77777777" w:rsidR="00254559" w:rsidRPr="00EF643D" w:rsidRDefault="00254559" w:rsidP="00254559">
      <w:pPr>
        <w:pStyle w:val="Body"/>
        <w:numPr>
          <w:ilvl w:val="0"/>
          <w:numId w:val="42"/>
        </w:numPr>
      </w:pPr>
      <w:r w:rsidRPr="00EF643D">
        <w:lastRenderedPageBreak/>
        <w:t>For example, if you installed your highways software in a directory called EXOR on your C drive, you would enter the following when prompted.</w:t>
      </w:r>
    </w:p>
    <w:p w14:paraId="717FF52E" w14:textId="77777777" w:rsidR="00254559" w:rsidRPr="00EF643D" w:rsidRDefault="00254559" w:rsidP="00254559">
      <w:pPr>
        <w:pStyle w:val="Body"/>
      </w:pPr>
      <w:r w:rsidRPr="00EF643D">
        <w:t> </w:t>
      </w:r>
    </w:p>
    <w:p w14:paraId="54EDE3F7" w14:textId="77777777" w:rsidR="00254559" w:rsidRPr="00EF643D" w:rsidRDefault="00254559" w:rsidP="00254559">
      <w:pPr>
        <w:pStyle w:val="Body"/>
        <w:ind w:left="720" w:firstLine="720"/>
      </w:pPr>
      <w:r w:rsidRPr="00EF643D">
        <w:t>C:\EXOR\</w:t>
      </w:r>
    </w:p>
    <w:p w14:paraId="454F571E" w14:textId="77777777" w:rsidR="00254559" w:rsidRPr="00EF643D" w:rsidRDefault="00254559" w:rsidP="00254559">
      <w:pPr>
        <w:pStyle w:val="Body"/>
      </w:pPr>
      <w:r w:rsidRPr="00EF643D">
        <w:t> </w:t>
      </w:r>
    </w:p>
    <w:p w14:paraId="0FCDF251" w14:textId="77777777" w:rsidR="00254559" w:rsidRPr="00EF643D" w:rsidRDefault="00254559" w:rsidP="00254559">
      <w:pPr>
        <w:pStyle w:val="Body"/>
        <w:numPr>
          <w:ilvl w:val="0"/>
          <w:numId w:val="42"/>
        </w:numPr>
      </w:pPr>
      <w:r w:rsidRPr="00EF643D">
        <w:t>When you have supplied this value, you will be prompted to confirm that it is correct and asked whether you wish to continue.</w:t>
      </w:r>
    </w:p>
    <w:p w14:paraId="6AD5CDC9" w14:textId="77777777" w:rsidR="00254559" w:rsidRPr="00EF643D" w:rsidRDefault="00254559" w:rsidP="0025455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7449959" w14:textId="74B9FB75" w:rsidR="00254559" w:rsidRPr="00EF643D" w:rsidRDefault="00254559" w:rsidP="00254559">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0E7D2987" w14:textId="77777777" w:rsidR="00254559" w:rsidRPr="00254559" w:rsidRDefault="00254559" w:rsidP="00254559"/>
    <w:p w14:paraId="1E589A59" w14:textId="77777777" w:rsidR="007E1632" w:rsidRPr="00EC59A4" w:rsidRDefault="007E1632" w:rsidP="007E1632">
      <w:pPr>
        <w:pStyle w:val="Heading4"/>
        <w:ind w:left="432" w:hanging="432"/>
      </w:pPr>
      <w:bookmarkStart w:id="176" w:name="_Toc381176268"/>
      <w:r w:rsidRPr="00EC59A4">
        <w:t>Checking Log File(s)</w:t>
      </w:r>
    </w:p>
    <w:p w14:paraId="48261343" w14:textId="77777777" w:rsidR="007E1632" w:rsidRPr="00EF643D" w:rsidRDefault="007E1632" w:rsidP="007E1632">
      <w:pPr>
        <w:pStyle w:val="Body"/>
      </w:pPr>
      <w:r w:rsidRPr="00EF643D">
        <w:t>The following log files are produced in the working directory.  At the end of the upgrade, they can be viewed to check for any errors that could have occurred during the upgrade process.</w:t>
      </w:r>
    </w:p>
    <w:p w14:paraId="77BDBD64" w14:textId="77777777" w:rsidR="007E1632" w:rsidRPr="00EF643D" w:rsidRDefault="007E1632" w:rsidP="007E1632">
      <w:pPr>
        <w:pStyle w:val="Body"/>
      </w:pPr>
      <w:r w:rsidRPr="00EF643D">
        <w:tab/>
      </w:r>
    </w:p>
    <w:p w14:paraId="45178D2E" w14:textId="32A28647" w:rsidR="007E1632" w:rsidRPr="00EF643D" w:rsidRDefault="007E1632" w:rsidP="007E1632">
      <w:pPr>
        <w:pStyle w:val="Body"/>
        <w:ind w:firstLine="720"/>
      </w:pPr>
      <w:r>
        <w:t>tma4700_tma48</w:t>
      </w:r>
      <w:r w:rsidRPr="00EF643D">
        <w:t>00_1_&lt;date&amp;time&gt;.LOG</w:t>
      </w:r>
    </w:p>
    <w:p w14:paraId="338FEE43" w14:textId="6429B6FC" w:rsidR="007E1632" w:rsidRDefault="007E1632" w:rsidP="007E1632">
      <w:pPr>
        <w:pStyle w:val="Body"/>
        <w:ind w:firstLine="720"/>
      </w:pPr>
      <w:r>
        <w:t>tma4700_tma48</w:t>
      </w:r>
      <w:r w:rsidRPr="00EF643D">
        <w:t>00_2_&lt;date&amp;time&gt;.LOG</w:t>
      </w:r>
    </w:p>
    <w:p w14:paraId="33B43DEF" w14:textId="77777777" w:rsidR="007E1632" w:rsidRDefault="007E1632" w:rsidP="007E1632">
      <w:pPr>
        <w:pStyle w:val="Body"/>
        <w:ind w:firstLine="720"/>
      </w:pPr>
    </w:p>
    <w:p w14:paraId="24B8B924" w14:textId="77777777" w:rsidR="007E1632" w:rsidRPr="00EF643D" w:rsidRDefault="007E1632" w:rsidP="007E1632">
      <w:pPr>
        <w:pStyle w:val="Body"/>
      </w:pPr>
      <w:r w:rsidRPr="00EF643D">
        <w:t xml:space="preserve">Please raise and attach the logs to a ticket with </w:t>
      </w:r>
      <w:hyperlink r:id="rId71" w:history="1">
        <w:r w:rsidRPr="00EF643D">
          <w:rPr>
            <w:rStyle w:val="Hyperlink"/>
          </w:rPr>
          <w:t>http://selectservices.bentley.com</w:t>
        </w:r>
      </w:hyperlink>
      <w:r w:rsidRPr="00EF643D">
        <w:t xml:space="preserve"> to allow Bentley (formerly exor) support staff to verify the upgrade has been successful.</w:t>
      </w:r>
    </w:p>
    <w:p w14:paraId="5DA36036" w14:textId="4B958E2C" w:rsidR="007E1632" w:rsidRPr="00EF643D" w:rsidRDefault="007E1632" w:rsidP="007E1632">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176"/>
    <w:p w14:paraId="337D50FE" w14:textId="77777777" w:rsidR="000041C1" w:rsidRPr="00EF643D" w:rsidRDefault="000041C1" w:rsidP="000041C1"/>
    <w:p w14:paraId="3EEFD5BB" w14:textId="77777777" w:rsidR="006521F8" w:rsidRPr="00EF643D" w:rsidRDefault="006521F8" w:rsidP="006521F8">
      <w:pPr>
        <w:pStyle w:val="Heading3"/>
        <w:tabs>
          <w:tab w:val="left" w:pos="1080"/>
        </w:tabs>
        <w:ind w:left="432" w:hanging="432"/>
      </w:pPr>
      <w:bookmarkStart w:id="177" w:name="_Toc25160925"/>
      <w:bookmarkStart w:id="178" w:name="_Toc222221866"/>
      <w:bookmarkStart w:id="179" w:name="_Toc254883688"/>
      <w:bookmarkStart w:id="180" w:name="_Toc279737378"/>
      <w:bookmarkStart w:id="181" w:name="_Toc299616329"/>
      <w:bookmarkStart w:id="182" w:name="_Toc320697307"/>
      <w:bookmarkStart w:id="183" w:name="_Toc366492040"/>
      <w:bookmarkStart w:id="184" w:name="_Toc381176269"/>
      <w:r w:rsidRPr="00EF643D">
        <w:t xml:space="preserve">Post </w:t>
      </w:r>
      <w:r>
        <w:t>Install/</w:t>
      </w:r>
      <w:r w:rsidRPr="00EF643D">
        <w:t>Upgrade Tasks</w:t>
      </w:r>
      <w:bookmarkEnd w:id="177"/>
    </w:p>
    <w:p w14:paraId="11E74AF7" w14:textId="0513302C" w:rsidR="006521F8" w:rsidRPr="00EF643D" w:rsidRDefault="006521F8" w:rsidP="006521F8">
      <w:pPr>
        <w:pStyle w:val="Body"/>
      </w:pPr>
      <w:r w:rsidRPr="00EF643D">
        <w:t xml:space="preserve">Before accessing </w:t>
      </w:r>
      <w:r>
        <w:t>TMA Manager</w:t>
      </w:r>
      <w:r w:rsidRPr="00AA642B">
        <w:t xml:space="preserve"> </w:t>
      </w:r>
      <w:r w:rsidRPr="00EF643D">
        <w:t xml:space="preserve">you must check the file exor_version.txt.  </w:t>
      </w:r>
    </w:p>
    <w:p w14:paraId="761C6E7E" w14:textId="77777777" w:rsidR="001E35A7" w:rsidRDefault="006521F8" w:rsidP="006521F8">
      <w:pPr>
        <w:pStyle w:val="Body"/>
      </w:pPr>
      <w:r w:rsidRPr="00EF643D">
        <w:t xml:space="preserve">This file is referenced in Windows Registry setting ‘EXOR_VERSION’ and by default can be located in the </w:t>
      </w:r>
      <w:r w:rsidR="001E35A7" w:rsidRPr="00E06E14">
        <w:rPr>
          <w:rStyle w:val="HighlightText"/>
        </w:rPr>
        <w:t>&lt;exor_base&gt;</w:t>
      </w:r>
      <w:r w:rsidR="001E35A7" w:rsidRPr="00EF643D">
        <w:t>\</w:t>
      </w:r>
      <w:r w:rsidR="001E35A7">
        <w:t>11g_</w:t>
      </w:r>
      <w:r w:rsidR="001E35A7" w:rsidRPr="00EF643D">
        <w:t>bin directory.</w:t>
      </w:r>
    </w:p>
    <w:p w14:paraId="665AD777" w14:textId="6449966B" w:rsidR="006521F8" w:rsidRPr="00EF643D" w:rsidRDefault="006521F8" w:rsidP="006521F8">
      <w:pPr>
        <w:pStyle w:val="Body"/>
      </w:pPr>
      <w:r w:rsidRPr="00EF643D">
        <w:t xml:space="preserve">Ensure that the entry for </w:t>
      </w:r>
      <w:r>
        <w:t>TMA Manager</w:t>
      </w:r>
      <w:r w:rsidRPr="00AA642B">
        <w:t xml:space="preserve"> </w:t>
      </w:r>
      <w:r w:rsidRPr="00EF643D">
        <w:t>is set accordingly;</w:t>
      </w:r>
    </w:p>
    <w:p w14:paraId="0A1B8E8D" w14:textId="000BC7B6" w:rsidR="006521F8" w:rsidRPr="006521F8" w:rsidRDefault="006521F8" w:rsidP="006521F8">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178"/>
    <w:bookmarkEnd w:id="179"/>
    <w:bookmarkEnd w:id="180"/>
    <w:bookmarkEnd w:id="181"/>
    <w:bookmarkEnd w:id="182"/>
    <w:bookmarkEnd w:id="183"/>
    <w:bookmarkEnd w:id="184"/>
    <w:p w14:paraId="53B97907" w14:textId="77777777" w:rsidR="000041C1" w:rsidRPr="00EF643D" w:rsidRDefault="000041C1" w:rsidP="000041C1"/>
    <w:p w14:paraId="0D64F4C9" w14:textId="77777777" w:rsidR="000041C1" w:rsidRPr="00EF643D" w:rsidRDefault="000041C1" w:rsidP="000041C1">
      <w:pPr>
        <w:pStyle w:val="Heading3"/>
        <w:tabs>
          <w:tab w:val="left" w:pos="1080"/>
        </w:tabs>
        <w:ind w:left="432" w:hanging="432"/>
      </w:pPr>
      <w:bookmarkStart w:id="185" w:name="_Toc254883689"/>
      <w:bookmarkStart w:id="186" w:name="_Toc279737379"/>
      <w:bookmarkStart w:id="187" w:name="_Toc299616330"/>
      <w:bookmarkStart w:id="188" w:name="_Toc320697308"/>
      <w:bookmarkStart w:id="189" w:name="_Toc366492041"/>
      <w:bookmarkStart w:id="190" w:name="_Toc381176271"/>
      <w:bookmarkStart w:id="191" w:name="_Toc25160926"/>
      <w:r w:rsidRPr="00EF643D">
        <w:t>Product Licencing</w:t>
      </w:r>
      <w:bookmarkEnd w:id="185"/>
      <w:bookmarkEnd w:id="186"/>
      <w:r w:rsidRPr="00EF643D">
        <w:t xml:space="preserve"> (Post Install only)</w:t>
      </w:r>
      <w:bookmarkEnd w:id="187"/>
      <w:bookmarkEnd w:id="188"/>
      <w:bookmarkEnd w:id="189"/>
      <w:bookmarkEnd w:id="190"/>
      <w:bookmarkEnd w:id="191"/>
    </w:p>
    <w:p w14:paraId="3D80A7DD" w14:textId="77777777" w:rsidR="001E35A7" w:rsidRDefault="001E35A7" w:rsidP="001E35A7">
      <w:pPr>
        <w:pStyle w:val="Body"/>
      </w:pPr>
      <w:r>
        <w:t xml:space="preserve">Following </w:t>
      </w:r>
      <w:r w:rsidRPr="00477080">
        <w:rPr>
          <w:b/>
        </w:rPr>
        <w:t>first time installation</w:t>
      </w:r>
      <w:r>
        <w:t xml:space="preserve"> you must licence the product for use.  </w:t>
      </w:r>
    </w:p>
    <w:p w14:paraId="0BB49C16" w14:textId="77777777" w:rsidR="001E35A7" w:rsidRDefault="001E35A7" w:rsidP="001E35A7">
      <w:pPr>
        <w:pStyle w:val="Body"/>
      </w:pPr>
      <w:r>
        <w:lastRenderedPageBreak/>
        <w:t>To do this start highways by exor and invoke module HIG1890 from the Fastpath menu.</w:t>
      </w:r>
    </w:p>
    <w:p w14:paraId="2C5E4941" w14:textId="77777777" w:rsidR="000041C1" w:rsidRPr="00EF643D" w:rsidRDefault="000041C1" w:rsidP="000041C1">
      <w:r w:rsidRPr="00EF643D">
        <w:object w:dxaOrig="8986" w:dyaOrig="1980" w14:anchorId="533F5581">
          <v:shape id="_x0000_i1028" type="#_x0000_t75" style="width:415.7pt;height:91pt" o:ole="">
            <v:imagedata r:id="rId35" o:title=""/>
          </v:shape>
          <o:OLEObject Type="Embed" ProgID="PBrush" ShapeID="_x0000_i1028" DrawAspect="Content" ObjectID="_1635774049" r:id="rId72"/>
        </w:object>
      </w:r>
      <w:r w:rsidRPr="00EF643D">
        <w:t xml:space="preserve"> </w:t>
      </w:r>
    </w:p>
    <w:p w14:paraId="78C3FECE" w14:textId="77777777" w:rsidR="001E35A7" w:rsidRDefault="001E35A7" w:rsidP="001E35A7">
      <w:pPr>
        <w:pStyle w:val="Body"/>
      </w:pPr>
      <w:r>
        <w:t>For further details please refer to the “</w:t>
      </w:r>
      <w:r w:rsidRPr="00477080">
        <w:rPr>
          <w:b/>
        </w:rPr>
        <w:t>Network Manager General System Admin Guide</w:t>
      </w:r>
      <w:r>
        <w:t>”</w:t>
      </w:r>
    </w:p>
    <w:p w14:paraId="32E07FE3" w14:textId="77777777" w:rsidR="000041C1" w:rsidRPr="00EF643D" w:rsidRDefault="000041C1" w:rsidP="000041C1"/>
    <w:p w14:paraId="6996F311" w14:textId="77777777" w:rsidR="000041C1" w:rsidRPr="00EF643D" w:rsidRDefault="000041C1" w:rsidP="000041C1">
      <w:pPr>
        <w:pStyle w:val="Heading3"/>
        <w:tabs>
          <w:tab w:val="left" w:pos="1080"/>
        </w:tabs>
        <w:ind w:left="432" w:hanging="432"/>
      </w:pPr>
      <w:bookmarkStart w:id="192" w:name="_Toc254883690"/>
      <w:bookmarkStart w:id="193" w:name="_Toc279737380"/>
      <w:bookmarkStart w:id="194" w:name="_Toc299616331"/>
      <w:bookmarkStart w:id="195" w:name="_Toc320697309"/>
      <w:bookmarkStart w:id="196" w:name="_Toc366492042"/>
      <w:bookmarkStart w:id="197" w:name="_Toc381176272"/>
      <w:bookmarkStart w:id="198" w:name="_Toc25160927"/>
      <w:r w:rsidRPr="00EF643D">
        <w:t>Web Service Install</w:t>
      </w:r>
      <w:bookmarkEnd w:id="192"/>
      <w:r w:rsidRPr="00EF643D">
        <w:t>/Upgrade</w:t>
      </w:r>
      <w:bookmarkEnd w:id="193"/>
      <w:r w:rsidRPr="00EF643D">
        <w:t xml:space="preserve"> (Post Install and Upgrade)</w:t>
      </w:r>
      <w:bookmarkEnd w:id="194"/>
      <w:bookmarkEnd w:id="195"/>
      <w:bookmarkEnd w:id="196"/>
      <w:bookmarkEnd w:id="197"/>
      <w:bookmarkEnd w:id="198"/>
    </w:p>
    <w:p w14:paraId="5EF7B794" w14:textId="31CA8A17" w:rsidR="000041C1" w:rsidRPr="009E50FD" w:rsidRDefault="000041C1" w:rsidP="00F3010B">
      <w:pPr>
        <w:pStyle w:val="Body"/>
      </w:pPr>
      <w:r w:rsidRPr="009E50FD">
        <w:t>After a successful install/upgrade of TMA Manager to version 4.</w:t>
      </w:r>
      <w:r w:rsidR="00AF4E4F" w:rsidRPr="009E50FD">
        <w:t>8</w:t>
      </w:r>
      <w:r w:rsidRPr="009E50FD">
        <w:t>.0</w:t>
      </w:r>
      <w:r w:rsidR="009E50FD">
        <w:t>.x</w:t>
      </w:r>
      <w:r w:rsidRPr="009E50FD">
        <w:t xml:space="preserve"> the TMA Web Service will require installation/upgrade. </w:t>
      </w:r>
    </w:p>
    <w:p w14:paraId="7194B81F" w14:textId="3DA99761" w:rsidR="00F3010B" w:rsidRPr="00EF643D" w:rsidRDefault="000041C1" w:rsidP="00F3010B">
      <w:pPr>
        <w:pStyle w:val="Body"/>
      </w:pPr>
      <w:r w:rsidRPr="00EF643D">
        <w:t xml:space="preserve">Specific information regarding the installation or </w:t>
      </w:r>
      <w:r w:rsidRPr="00F3010B">
        <w:t>upgrade of the TMA Web Service can be found in the “</w:t>
      </w:r>
      <w:r w:rsidR="00F3010B" w:rsidRPr="00F3010B">
        <w:t>TMA .NET Web Services Installation Guide</w:t>
      </w:r>
      <w:r w:rsidRPr="00F3010B">
        <w:t xml:space="preserve">” located in the </w:t>
      </w:r>
      <w:r w:rsidRPr="00827BA5">
        <w:rPr>
          <w:rStyle w:val="HighlightText"/>
        </w:rPr>
        <w:t>&lt;exor_base&gt;</w:t>
      </w:r>
      <w:r w:rsidRPr="00827BA5">
        <w:t>\</w:t>
      </w:r>
      <w:r w:rsidR="00F3010B" w:rsidRPr="00827BA5">
        <w:t>TMA\TMA</w:t>
      </w:r>
      <w:r w:rsidRPr="00827BA5">
        <w:t>WebService</w:t>
      </w:r>
      <w:r w:rsidR="00F3010B" w:rsidRPr="00827BA5">
        <w:t xml:space="preserve"> folder.</w:t>
      </w:r>
      <w:r w:rsidR="00F3010B" w:rsidRPr="00F3010B">
        <w:t xml:space="preserve">  </w:t>
      </w:r>
      <w:r w:rsidR="00CF2439" w:rsidRPr="009E50FD">
        <w:t xml:space="preserve">For customers </w:t>
      </w:r>
      <w:r w:rsidR="00827BA5">
        <w:t>who</w:t>
      </w:r>
      <w:r w:rsidR="00CF2439" w:rsidRPr="009E50FD">
        <w:t xml:space="preserve"> have upgraded</w:t>
      </w:r>
      <w:r w:rsidR="00F3010B">
        <w:t xml:space="preserve"> we refer </w:t>
      </w:r>
      <w:r w:rsidR="008640A3">
        <w:t xml:space="preserve">you </w:t>
      </w:r>
      <w:r w:rsidR="00F3010B">
        <w:t>to Sections 2.8 and 3.0</w:t>
      </w:r>
      <w:r w:rsidR="00827BA5">
        <w:t>.  F</w:t>
      </w:r>
      <w:r w:rsidR="00F3010B">
        <w:t xml:space="preserve">or all new installations please follow the </w:t>
      </w:r>
      <w:r w:rsidR="00F45525">
        <w:t>instructions in the</w:t>
      </w:r>
      <w:r w:rsidR="00827BA5">
        <w:t>ir entirety</w:t>
      </w:r>
      <w:r w:rsidR="00F3010B">
        <w:t>.</w:t>
      </w:r>
    </w:p>
    <w:p w14:paraId="4B82E945" w14:textId="77777777" w:rsidR="000041C1" w:rsidRPr="009E50FD" w:rsidRDefault="000041C1" w:rsidP="000041C1">
      <w:pPr>
        <w:pStyle w:val="Heading3"/>
        <w:tabs>
          <w:tab w:val="left" w:pos="1080"/>
        </w:tabs>
        <w:ind w:left="432" w:hanging="432"/>
      </w:pPr>
      <w:bookmarkStart w:id="199" w:name="_Toc279737381"/>
      <w:bookmarkStart w:id="200" w:name="_Toc299616332"/>
      <w:bookmarkStart w:id="201" w:name="_Toc320697310"/>
      <w:bookmarkStart w:id="202" w:name="_Toc366492043"/>
      <w:bookmarkStart w:id="203" w:name="_Toc381176273"/>
      <w:bookmarkStart w:id="204" w:name="_Toc25160928"/>
      <w:r w:rsidRPr="009E50FD">
        <w:t xml:space="preserve">TMA </w:t>
      </w:r>
      <w:bookmarkEnd w:id="199"/>
      <w:r w:rsidRPr="009E50FD">
        <w:t>Process Types (Install only)</w:t>
      </w:r>
      <w:bookmarkEnd w:id="200"/>
      <w:bookmarkEnd w:id="201"/>
      <w:bookmarkEnd w:id="202"/>
      <w:bookmarkEnd w:id="203"/>
      <w:bookmarkEnd w:id="204"/>
    </w:p>
    <w:p w14:paraId="783BC9FD" w14:textId="0037EEAB" w:rsidR="000041C1" w:rsidRPr="009E50FD" w:rsidRDefault="000041C1" w:rsidP="009E50FD">
      <w:pPr>
        <w:pStyle w:val="Body"/>
      </w:pPr>
      <w:r w:rsidRPr="009E50FD">
        <w:t xml:space="preserve">For customers that have upgraded, </w:t>
      </w:r>
      <w:r w:rsidR="009E50FD">
        <w:t xml:space="preserve">there are </w:t>
      </w:r>
      <w:r w:rsidRPr="009E50FD">
        <w:t xml:space="preserve">no new TMA process types </w:t>
      </w:r>
      <w:r w:rsidR="009E50FD">
        <w:t>being</w:t>
      </w:r>
      <w:r w:rsidRPr="009E50FD">
        <w:t xml:space="preserve"> introduced </w:t>
      </w:r>
      <w:r w:rsidR="009E50FD">
        <w:t>in</w:t>
      </w:r>
      <w:r w:rsidRPr="009E50FD">
        <w:t xml:space="preserve"> this release so the following instructions are for new installations of TMA Manager only.   </w:t>
      </w:r>
    </w:p>
    <w:p w14:paraId="28C0EB85" w14:textId="4A2E61E7" w:rsidR="000041C1" w:rsidRPr="00EF643D" w:rsidRDefault="000041C1" w:rsidP="000041C1">
      <w:pPr>
        <w:pStyle w:val="Heading4"/>
        <w:ind w:left="432" w:hanging="432"/>
      </w:pPr>
      <w:bookmarkStart w:id="205" w:name="_Toc381176274"/>
      <w:r w:rsidRPr="00EF643D">
        <w:t>Following the Install of TMA v4.</w:t>
      </w:r>
      <w:r w:rsidR="00AF4E4F">
        <w:t>8</w:t>
      </w:r>
      <w:r w:rsidRPr="00EF643D">
        <w:t>.0.</w:t>
      </w:r>
      <w:bookmarkEnd w:id="205"/>
    </w:p>
    <w:p w14:paraId="0C18037E" w14:textId="77777777" w:rsidR="000041C1" w:rsidRPr="009E50FD" w:rsidRDefault="000041C1" w:rsidP="009E50FD">
      <w:pPr>
        <w:pStyle w:val="Body"/>
      </w:pPr>
      <w:r w:rsidRPr="009E50FD">
        <w:t>An Administrator must submit a Process of each relevant type to the desired frequency.</w:t>
      </w:r>
    </w:p>
    <w:p w14:paraId="104AB8C4" w14:textId="79B01081" w:rsidR="000041C1" w:rsidRPr="009E50FD" w:rsidRDefault="000041C1" w:rsidP="009E50FD">
      <w:pPr>
        <w:pStyle w:val="Body"/>
      </w:pPr>
      <w:r w:rsidRPr="009E50FD">
        <w:t xml:space="preserve">For example:  </w:t>
      </w:r>
    </w:p>
    <w:p w14:paraId="72762A28" w14:textId="17FA9E96" w:rsidR="00D63021" w:rsidRDefault="00D63021" w:rsidP="000041C1">
      <w:r>
        <w:rPr>
          <w:noProof/>
        </w:rPr>
        <w:drawing>
          <wp:inline distT="0" distB="0" distL="0" distR="0" wp14:anchorId="04A29578" wp14:editId="6C4CE02D">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9EEF54" w14:textId="4C3922AE" w:rsidR="000041C1" w:rsidRDefault="000041C1" w:rsidP="000041C1">
      <w:pPr>
        <w:rPr>
          <w:noProof/>
        </w:rPr>
      </w:pPr>
    </w:p>
    <w:p w14:paraId="46F44E05" w14:textId="58261BE0" w:rsidR="00D63021" w:rsidRPr="00EF643D" w:rsidRDefault="00D63021" w:rsidP="000041C1">
      <w:r>
        <w:rPr>
          <w:noProof/>
        </w:rPr>
        <w:lastRenderedPageBreak/>
        <w:drawing>
          <wp:inline distT="0" distB="0" distL="0" distR="0" wp14:anchorId="49084EE5" wp14:editId="5EC77DF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BCEAB7" w14:textId="6FF4993F" w:rsidR="000041C1" w:rsidRDefault="000041C1" w:rsidP="009E50FD">
      <w:pPr>
        <w:pStyle w:val="Body"/>
      </w:pPr>
      <w:r w:rsidRPr="009E50FD">
        <w:t xml:space="preserve">When the TMA1000-Works form (and other key forms are opened) a check </w:t>
      </w:r>
      <w:r w:rsidR="009E50FD">
        <w:t>is undertaken</w:t>
      </w:r>
      <w:r w:rsidRPr="009E50FD">
        <w:t xml:space="preserve"> to see if TMA is correctly configured.</w:t>
      </w:r>
    </w:p>
    <w:p w14:paraId="15A7F95B" w14:textId="77777777" w:rsidR="006010D5" w:rsidRPr="009E50FD" w:rsidRDefault="006010D5" w:rsidP="009E50FD">
      <w:pPr>
        <w:pStyle w:val="Body"/>
      </w:pPr>
    </w:p>
    <w:p w14:paraId="73852DA4" w14:textId="32D09F79" w:rsidR="000041C1" w:rsidRPr="009E50FD" w:rsidRDefault="000041C1" w:rsidP="009E50FD">
      <w:pPr>
        <w:pStyle w:val="Body"/>
      </w:pPr>
      <w:r w:rsidRPr="009E50FD">
        <w:t>Th</w:t>
      </w:r>
      <w:r w:rsidR="009E50FD">
        <w:t>is</w:t>
      </w:r>
      <w:r w:rsidRPr="009E50FD">
        <w:t xml:space="preserve"> check will look for the existence of a process of each given type.  </w:t>
      </w:r>
      <w:r w:rsidR="009E50FD">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0041C1" w14:paraId="185EAC11" w14:textId="77777777" w:rsidTr="000041C1">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25219E55"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15C3ECC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Checking Rule</w:t>
            </w:r>
          </w:p>
        </w:tc>
      </w:tr>
      <w:tr w:rsidR="000041C1" w14:paraId="6F307752"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2FBB6A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D9A3002"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3C66CC50"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15E7748"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012CD9D"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1D11C847"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B8EF7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27C71F8A"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4E98732A"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3D08C9"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686DB51"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0041C1" w14:paraId="07EC2501"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986E9B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57C050E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0041C1" w14:paraId="49DC8725"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954599B"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3FE324E"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bl>
    <w:p w14:paraId="016581CE" w14:textId="77777777" w:rsidR="006010D5" w:rsidRDefault="006010D5" w:rsidP="006010D5">
      <w:pPr>
        <w:pStyle w:val="Body"/>
      </w:pPr>
    </w:p>
    <w:p w14:paraId="3067A4EB" w14:textId="42B1A097" w:rsidR="000041C1" w:rsidRDefault="000041C1" w:rsidP="006010D5">
      <w:pPr>
        <w:pStyle w:val="Body"/>
      </w:pPr>
      <w:r w:rsidRPr="006010D5">
        <w:t xml:space="preserve">If the process is expected to exist and it’s either missing or is neither ‘Running’ nor ‘Scheduled’, an error will be </w:t>
      </w:r>
      <w:r w:rsidR="006010D5">
        <w:t>raised</w:t>
      </w:r>
      <w:r w:rsidRPr="006010D5">
        <w:t>.</w:t>
      </w:r>
    </w:p>
    <w:p w14:paraId="336A89C3" w14:textId="6AE630D2" w:rsidR="006010D5" w:rsidRPr="006010D5" w:rsidRDefault="006010D5" w:rsidP="006010D5">
      <w:pPr>
        <w:pStyle w:val="Body"/>
      </w:pPr>
      <w:r>
        <w:t>For example:</w:t>
      </w:r>
    </w:p>
    <w:p w14:paraId="176B4559" w14:textId="11F9B145" w:rsidR="00D63021" w:rsidRDefault="00D63021" w:rsidP="000041C1">
      <w:r>
        <w:rPr>
          <w:noProof/>
        </w:rPr>
        <w:lastRenderedPageBreak/>
        <w:drawing>
          <wp:inline distT="0" distB="0" distL="0" distR="0" wp14:anchorId="33126661" wp14:editId="63EE678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3E82BBE5" w14:textId="757BCBD2" w:rsidR="000041C1" w:rsidRDefault="000041C1" w:rsidP="000041C1">
      <w:pPr>
        <w:spacing w:after="0"/>
        <w:rPr>
          <w:rFonts w:cs="Arial"/>
        </w:rPr>
      </w:pPr>
      <w:bookmarkStart w:id="206" w:name="_Toc299616333"/>
      <w:bookmarkStart w:id="207" w:name="_Toc320697311"/>
      <w:bookmarkStart w:id="208" w:name="_Toc366492044"/>
    </w:p>
    <w:p w14:paraId="386F13E3" w14:textId="77D60C8E" w:rsidR="000041C1" w:rsidRDefault="000041C1" w:rsidP="000041C1">
      <w:pPr>
        <w:pStyle w:val="Heading3"/>
        <w:tabs>
          <w:tab w:val="left" w:pos="1080"/>
        </w:tabs>
        <w:ind w:left="432" w:hanging="432"/>
      </w:pPr>
      <w:bookmarkStart w:id="209" w:name="_Toc381176275"/>
      <w:bookmarkStart w:id="210" w:name="_Toc25160929"/>
      <w:r w:rsidRPr="00EF643D">
        <w:t>System Holidays (Post Install and Upgrade)</w:t>
      </w:r>
      <w:bookmarkEnd w:id="206"/>
      <w:bookmarkEnd w:id="207"/>
      <w:bookmarkEnd w:id="208"/>
      <w:bookmarkEnd w:id="209"/>
      <w:bookmarkEnd w:id="210"/>
    </w:p>
    <w:p w14:paraId="185AC130" w14:textId="0313913D" w:rsidR="000041C1" w:rsidRDefault="00E3625A" w:rsidP="00E3625A">
      <w:pPr>
        <w:pStyle w:val="Body"/>
      </w:pPr>
      <w:r w:rsidRPr="00E3625A">
        <w:t>After</w:t>
      </w:r>
      <w:r>
        <w:t xml:space="preserve"> install/upgrade to 4.8.0.x has been completed, please ensure that the system Holidays have been set before using TMA Manager.</w:t>
      </w:r>
    </w:p>
    <w:p w14:paraId="20B77700" w14:textId="18ACE7A6" w:rsidR="00DB1528" w:rsidRPr="00E3625A" w:rsidRDefault="00DB1528" w:rsidP="00E3625A">
      <w:pPr>
        <w:pStyle w:val="Body"/>
      </w:pPr>
      <w:r>
        <w:rPr>
          <w:noProof/>
        </w:rPr>
        <w:drawing>
          <wp:inline distT="0" distB="0" distL="0" distR="0" wp14:anchorId="3C3F914A" wp14:editId="6DB59062">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6977" cy="4359018"/>
                    </a:xfrm>
                    <a:prstGeom prst="rect">
                      <a:avLst/>
                    </a:prstGeom>
                  </pic:spPr>
                </pic:pic>
              </a:graphicData>
            </a:graphic>
          </wp:inline>
        </w:drawing>
      </w:r>
    </w:p>
    <w:p w14:paraId="6CB1FA1E" w14:textId="3113B70A" w:rsidR="000041C1" w:rsidRDefault="000041C1" w:rsidP="000041C1"/>
    <w:p w14:paraId="02D54D22" w14:textId="4C14CC3B" w:rsidR="00F363DF" w:rsidRDefault="00F363DF">
      <w:r>
        <w:br w:type="page"/>
      </w:r>
    </w:p>
    <w:p w14:paraId="64ABC7FE" w14:textId="77777777" w:rsidR="000041C1" w:rsidRDefault="000041C1" w:rsidP="000041C1">
      <w:pPr>
        <w:pStyle w:val="Heading1"/>
      </w:pPr>
      <w:bookmarkStart w:id="211" w:name="_Toc25160930"/>
      <w:r>
        <w:lastRenderedPageBreak/>
        <w:t>Maintenance Manager</w:t>
      </w:r>
      <w:bookmarkEnd w:id="211"/>
    </w:p>
    <w:p w14:paraId="00E96AF5" w14:textId="0427F0FA" w:rsidR="00220342" w:rsidRPr="00EF643D" w:rsidRDefault="00220342" w:rsidP="00220342">
      <w:pPr>
        <w:pStyle w:val="Heading2"/>
      </w:pPr>
      <w:bookmarkStart w:id="212" w:name="_Toc25160931"/>
      <w:r w:rsidRPr="00EF643D">
        <w:t xml:space="preserve">Installation of the </w:t>
      </w:r>
      <w:r w:rsidR="00643003">
        <w:t>Maintenance</w:t>
      </w:r>
      <w:r w:rsidRPr="002703E7">
        <w:t xml:space="preserve"> Manager</w:t>
      </w:r>
      <w:r>
        <w:t xml:space="preserve"> </w:t>
      </w:r>
      <w:r w:rsidRPr="00EF643D">
        <w:t>Software files</w:t>
      </w:r>
      <w:bookmarkEnd w:id="212"/>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213" w:name="_Toc25160932"/>
      <w:r w:rsidRPr="00F735F8">
        <w:t>Product Run-time Environment</w:t>
      </w:r>
      <w:bookmarkEnd w:id="213"/>
    </w:p>
    <w:p w14:paraId="4EF08A9C" w14:textId="578BDED4"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214" w:name="_Toc25160933"/>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214"/>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215" w:name="_Toc25160934"/>
      <w:r>
        <w:t>Pre-Install and Upgrade</w:t>
      </w:r>
      <w:bookmarkEnd w:id="215"/>
    </w:p>
    <w:p w14:paraId="38DD2617" w14:textId="50FCB9AF"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C62BD7">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C62BD7">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216" w:name="_Toc25160935"/>
      <w:r w:rsidRPr="00EF643D">
        <w:t xml:space="preserve">Install of </w:t>
      </w:r>
      <w:r w:rsidR="00F97FDD">
        <w:t xml:space="preserve">Maintenance </w:t>
      </w:r>
      <w:r>
        <w:t>Manager</w:t>
      </w:r>
      <w:bookmarkEnd w:id="216"/>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217" w:name="_Toc25160936"/>
      <w:r w:rsidRPr="00EF643D">
        <w:t xml:space="preserve">Upgrade of </w:t>
      </w:r>
      <w:r w:rsidR="00F97FDD">
        <w:t xml:space="preserve">Maintenance </w:t>
      </w:r>
      <w:r>
        <w:t>Manager</w:t>
      </w:r>
      <w:bookmarkEnd w:id="217"/>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218" w:name="_Toc25160937"/>
      <w:r w:rsidRPr="00EF643D">
        <w:t xml:space="preserve">Post </w:t>
      </w:r>
      <w:r>
        <w:t>Install/</w:t>
      </w:r>
      <w:r w:rsidRPr="00EF643D">
        <w:t>Upgrade Tasks</w:t>
      </w:r>
      <w:bookmarkEnd w:id="218"/>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219" w:name="_Toc254883665"/>
      <w:bookmarkStart w:id="220" w:name="_Toc279737355"/>
      <w:bookmarkStart w:id="221" w:name="_Toc299616306"/>
      <w:bookmarkStart w:id="222" w:name="_Toc320697284"/>
      <w:bookmarkStart w:id="223" w:name="_Toc366492017"/>
      <w:bookmarkStart w:id="224" w:name="_Toc378938054"/>
      <w:bookmarkStart w:id="225" w:name="_Toc25160938"/>
      <w:bookmarkStart w:id="226" w:name="_Toc222221891"/>
      <w:r w:rsidRPr="00EF643D">
        <w:t>Conflated Networks</w:t>
      </w:r>
      <w:bookmarkEnd w:id="219"/>
      <w:bookmarkEnd w:id="220"/>
      <w:r w:rsidRPr="00EF643D">
        <w:t xml:space="preserve"> (Post Install only)</w:t>
      </w:r>
      <w:bookmarkEnd w:id="221"/>
      <w:bookmarkEnd w:id="222"/>
      <w:bookmarkEnd w:id="223"/>
      <w:bookmarkEnd w:id="224"/>
      <w:bookmarkEnd w:id="225"/>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227" w:name="_Toc254883666"/>
      <w:bookmarkStart w:id="228" w:name="_Toc279737356"/>
      <w:bookmarkStart w:id="229" w:name="_Toc299616307"/>
      <w:bookmarkStart w:id="230" w:name="_Toc320697285"/>
      <w:bookmarkStart w:id="231" w:name="_Toc366492018"/>
      <w:bookmarkStart w:id="232" w:name="_Toc378938055"/>
      <w:bookmarkStart w:id="233" w:name="_Toc25160939"/>
      <w:r w:rsidRPr="00EF643D">
        <w:t>Additional Configuration</w:t>
      </w:r>
      <w:bookmarkEnd w:id="226"/>
      <w:bookmarkEnd w:id="227"/>
      <w:bookmarkEnd w:id="228"/>
      <w:r w:rsidRPr="00EF643D">
        <w:t xml:space="preserve"> (Post Install and Upgrade)</w:t>
      </w:r>
      <w:bookmarkEnd w:id="229"/>
      <w:bookmarkEnd w:id="230"/>
      <w:bookmarkEnd w:id="231"/>
      <w:bookmarkEnd w:id="232"/>
      <w:bookmarkEnd w:id="233"/>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234" w:name="_Toc254883667"/>
      <w:bookmarkStart w:id="235" w:name="_Toc279737357"/>
      <w:bookmarkStart w:id="236" w:name="_Toc299616308"/>
      <w:bookmarkStart w:id="237" w:name="_Toc320697286"/>
      <w:bookmarkStart w:id="238" w:name="_Toc366492019"/>
      <w:bookmarkStart w:id="239" w:name="_Toc378938056"/>
      <w:bookmarkStart w:id="240" w:name="_Toc25160940"/>
      <w:r w:rsidRPr="00EF643D">
        <w:lastRenderedPageBreak/>
        <w:t>Product Licencing</w:t>
      </w:r>
      <w:bookmarkEnd w:id="234"/>
      <w:bookmarkEnd w:id="235"/>
      <w:r w:rsidRPr="00EF643D">
        <w:t xml:space="preserve"> (Post Install only)</w:t>
      </w:r>
      <w:bookmarkEnd w:id="236"/>
      <w:bookmarkEnd w:id="237"/>
      <w:bookmarkEnd w:id="238"/>
      <w:bookmarkEnd w:id="239"/>
      <w:bookmarkEnd w:id="240"/>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9" type="#_x0000_t75" style="width:415.7pt;height:91pt" o:ole="">
            <v:imagedata r:id="rId35" o:title=""/>
          </v:shape>
          <o:OLEObject Type="Embed" ProgID="PBrush" ShapeID="_x0000_i1029" DrawAspect="Content" ObjectID="_1635774050" r:id="rId82"/>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241" w:name="_Toc222221892"/>
      <w:bookmarkStart w:id="242" w:name="_Toc254883668"/>
      <w:bookmarkStart w:id="243" w:name="_Toc279737358"/>
      <w:bookmarkStart w:id="244" w:name="_Toc299616309"/>
      <w:bookmarkStart w:id="245" w:name="_Toc320697287"/>
      <w:bookmarkStart w:id="246" w:name="_Toc366492020"/>
      <w:bookmarkStart w:id="247" w:name="_Toc378938057"/>
      <w:bookmarkStart w:id="248" w:name="_Toc25160941"/>
      <w:r w:rsidRPr="00EF643D">
        <w:t>Spatial Configuration</w:t>
      </w:r>
      <w:bookmarkEnd w:id="241"/>
      <w:bookmarkEnd w:id="242"/>
      <w:bookmarkEnd w:id="243"/>
      <w:r w:rsidRPr="00EF643D">
        <w:t xml:space="preserve"> (Post Install and Upgrade)</w:t>
      </w:r>
      <w:bookmarkEnd w:id="244"/>
      <w:bookmarkEnd w:id="245"/>
      <w:bookmarkEnd w:id="246"/>
      <w:bookmarkEnd w:id="247"/>
      <w:bookmarkEnd w:id="248"/>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249" w:name="_Toc25160942"/>
      <w:r>
        <w:lastRenderedPageBreak/>
        <w:t>Enquiry Manager</w:t>
      </w:r>
      <w:bookmarkEnd w:id="249"/>
    </w:p>
    <w:p w14:paraId="26D15660" w14:textId="220701C9" w:rsidR="00A03812" w:rsidRPr="00EF643D" w:rsidRDefault="00A03812" w:rsidP="00A03812">
      <w:pPr>
        <w:pStyle w:val="Heading2"/>
      </w:pPr>
      <w:bookmarkStart w:id="250" w:name="_Toc25160943"/>
      <w:r w:rsidRPr="00EF643D">
        <w:t xml:space="preserve">Installation of the </w:t>
      </w:r>
      <w:r>
        <w:t>Enquiry</w:t>
      </w:r>
      <w:r w:rsidRPr="002703E7">
        <w:t xml:space="preserve"> Manager</w:t>
      </w:r>
      <w:r>
        <w:t xml:space="preserve"> </w:t>
      </w:r>
      <w:r w:rsidRPr="00EF643D">
        <w:t>Software files</w:t>
      </w:r>
      <w:bookmarkEnd w:id="250"/>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251" w:name="_Toc25160944"/>
      <w:r w:rsidRPr="00F735F8">
        <w:t>Product Run-time Environment</w:t>
      </w:r>
      <w:bookmarkEnd w:id="251"/>
    </w:p>
    <w:p w14:paraId="19DE5FDA" w14:textId="77EEF2FF"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252" w:name="_Toc25160945"/>
      <w:r>
        <w:t>Enquiry</w:t>
      </w:r>
      <w:r w:rsidRPr="002703E7">
        <w:t xml:space="preserve"> </w:t>
      </w:r>
      <w:r>
        <w:t>Manager</w:t>
      </w:r>
      <w:r w:rsidRPr="00AA642B">
        <w:t xml:space="preserve"> </w:t>
      </w:r>
      <w:r>
        <w:t>DB Server</w:t>
      </w:r>
      <w:r w:rsidRPr="00EF643D">
        <w:t xml:space="preserve"> </w:t>
      </w:r>
      <w:r>
        <w:t>I</w:t>
      </w:r>
      <w:r w:rsidRPr="00EF643D">
        <w:t>nstall/Upgrade</w:t>
      </w:r>
      <w:bookmarkEnd w:id="252"/>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253" w:name="_Toc25160946"/>
      <w:r>
        <w:t>Pre-Install and Upgrade</w:t>
      </w:r>
      <w:bookmarkEnd w:id="253"/>
    </w:p>
    <w:p w14:paraId="68F28A2C" w14:textId="3F31657F"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C62BD7">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C62BD7">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254" w:name="_Toc25160947"/>
      <w:r w:rsidRPr="00EF643D">
        <w:t xml:space="preserve">Install of </w:t>
      </w:r>
      <w:r w:rsidRPr="00A03812">
        <w:t xml:space="preserve">Enquiry </w:t>
      </w:r>
      <w:r>
        <w:t>Manager</w:t>
      </w:r>
      <w:bookmarkEnd w:id="254"/>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255" w:name="_Toc25160948"/>
      <w:r w:rsidRPr="00EF643D">
        <w:t xml:space="preserve">Upgrade of </w:t>
      </w:r>
      <w:r w:rsidRPr="00A03812">
        <w:t xml:space="preserve">Enquiry </w:t>
      </w:r>
      <w:r>
        <w:t>Manager</w:t>
      </w:r>
      <w:bookmarkEnd w:id="255"/>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256" w:name="_Toc25160949"/>
      <w:r w:rsidRPr="00EF643D">
        <w:t xml:space="preserve">Post </w:t>
      </w:r>
      <w:r>
        <w:t>Install/</w:t>
      </w:r>
      <w:r w:rsidRPr="00EF643D">
        <w:t>Upgrade Tasks</w:t>
      </w:r>
      <w:bookmarkEnd w:id="256"/>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257" w:name="_Toc25160950"/>
      <w:r w:rsidRPr="00EF643D">
        <w:t>Additional Configuration (Post Install and Upgrade)</w:t>
      </w:r>
      <w:bookmarkEnd w:id="257"/>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258" w:name="_Toc25160951"/>
      <w:r w:rsidRPr="00EF643D">
        <w:t>Product Licencing (Post Install only)</w:t>
      </w:r>
      <w:bookmarkEnd w:id="258"/>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30" type="#_x0000_t75" style="width:415.7pt;height:91pt" o:ole="">
            <v:imagedata r:id="rId35" o:title=""/>
          </v:shape>
          <o:OLEObject Type="Embed" ProgID="PBrush" ShapeID="_x0000_i1030" DrawAspect="Content" ObjectID="_1635774051" r:id="rId85"/>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259" w:name="_Toc25160952"/>
      <w:r w:rsidRPr="00EF643D">
        <w:lastRenderedPageBreak/>
        <w:t>Spatial Configuration (Post Install and Upgrade)</w:t>
      </w:r>
      <w:bookmarkEnd w:id="259"/>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60" w:name="_Toc25160953"/>
      <w:r>
        <w:lastRenderedPageBreak/>
        <w:t>Accidents Manager</w:t>
      </w:r>
      <w:bookmarkEnd w:id="260"/>
    </w:p>
    <w:p w14:paraId="0A7EEB5F" w14:textId="77777777" w:rsidR="00653653" w:rsidRPr="00EF643D" w:rsidRDefault="00653653" w:rsidP="00653653">
      <w:pPr>
        <w:pStyle w:val="Heading2"/>
      </w:pPr>
      <w:bookmarkStart w:id="261" w:name="_Toc25160954"/>
      <w:r w:rsidRPr="00EF643D">
        <w:t xml:space="preserve">Installation of the </w:t>
      </w:r>
      <w:r>
        <w:t>Accidents Manager</w:t>
      </w:r>
      <w:r w:rsidRPr="00EF643D">
        <w:t xml:space="preserve"> Software files</w:t>
      </w:r>
      <w:bookmarkEnd w:id="261"/>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2" w:name="_Toc25160955"/>
      <w:r w:rsidRPr="00F735F8">
        <w:t>Product Run-time Environment</w:t>
      </w:r>
      <w:bookmarkEnd w:id="262"/>
    </w:p>
    <w:p w14:paraId="20BDF1CD" w14:textId="1F83C9A5"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3" w:name="_Toc25160956"/>
      <w:r>
        <w:t>Accidents Manager DB Server</w:t>
      </w:r>
      <w:r w:rsidRPr="00EF643D">
        <w:t xml:space="preserve"> </w:t>
      </w:r>
      <w:r>
        <w:t>I</w:t>
      </w:r>
      <w:r w:rsidRPr="00EF643D">
        <w:t>nstall/Upgrade</w:t>
      </w:r>
      <w:bookmarkEnd w:id="263"/>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4" w:name="_Toc25160957"/>
      <w:r>
        <w:t>Pre-Install and Upgrade</w:t>
      </w:r>
      <w:bookmarkEnd w:id="264"/>
    </w:p>
    <w:p w14:paraId="7DF87777" w14:textId="1D21D633" w:rsidR="00653653" w:rsidRPr="00CA218E" w:rsidRDefault="00653653" w:rsidP="00653653">
      <w:r>
        <w:t xml:space="preserve">Please refer to sections </w:t>
      </w:r>
      <w:r>
        <w:fldChar w:fldCharType="begin"/>
      </w:r>
      <w:r>
        <w:instrText xml:space="preserve"> REF _Ref21942151 \r \h </w:instrText>
      </w:r>
      <w:r>
        <w:fldChar w:fldCharType="separate"/>
      </w:r>
      <w:r w:rsidR="00C62BD7">
        <w:t>3.2.1</w:t>
      </w:r>
      <w:r>
        <w:fldChar w:fldCharType="end"/>
      </w:r>
      <w:r>
        <w:t xml:space="preserve"> and </w:t>
      </w:r>
      <w:r>
        <w:fldChar w:fldCharType="begin"/>
      </w:r>
      <w:r>
        <w:instrText xml:space="preserve"> REF _Ref21942161 \r \h </w:instrText>
      </w:r>
      <w:r>
        <w:fldChar w:fldCharType="separate"/>
      </w:r>
      <w:r w:rsidR="00C62BD7">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5" w:name="_Toc25160958"/>
      <w:r w:rsidRPr="00EF643D">
        <w:t xml:space="preserve">Install of </w:t>
      </w:r>
      <w:r>
        <w:t>Accidents Manager</w:t>
      </w:r>
      <w:bookmarkEnd w:id="265"/>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6" w:name="_Toc25160959"/>
      <w:r w:rsidRPr="00EF643D">
        <w:t xml:space="preserve">Upgrade of </w:t>
      </w:r>
      <w:r>
        <w:t>Accidents Manager</w:t>
      </w:r>
      <w:bookmarkEnd w:id="266"/>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7" w:name="_Toc25160960"/>
      <w:r w:rsidRPr="00EF643D">
        <w:t xml:space="preserve">Post </w:t>
      </w:r>
      <w:r>
        <w:t>Install/</w:t>
      </w:r>
      <w:r w:rsidRPr="00EF643D">
        <w:t>Upgrade Tasks</w:t>
      </w:r>
      <w:bookmarkEnd w:id="267"/>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8" w:name="_Toc25160961"/>
      <w:r>
        <w:lastRenderedPageBreak/>
        <w:t>Schemes Manager</w:t>
      </w:r>
      <w:bookmarkEnd w:id="268"/>
    </w:p>
    <w:p w14:paraId="21C7AD4C" w14:textId="1DF69ADF" w:rsidR="00AE6CAD" w:rsidRPr="00EF643D" w:rsidRDefault="00AE6CAD" w:rsidP="00AE6CAD">
      <w:pPr>
        <w:pStyle w:val="Heading2"/>
      </w:pPr>
      <w:bookmarkStart w:id="269" w:name="_Toc25160962"/>
      <w:r w:rsidRPr="00EF643D">
        <w:t xml:space="preserve">Installation of the </w:t>
      </w:r>
      <w:r>
        <w:t>Schemes</w:t>
      </w:r>
      <w:r w:rsidRPr="002703E7">
        <w:t xml:space="preserve"> Manager</w:t>
      </w:r>
      <w:r>
        <w:t xml:space="preserve"> </w:t>
      </w:r>
      <w:r w:rsidRPr="00EF643D">
        <w:t>Software files</w:t>
      </w:r>
      <w:bookmarkEnd w:id="269"/>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70" w:name="_Toc25160963"/>
      <w:r w:rsidRPr="00F735F8">
        <w:t>Product Run-time Environment</w:t>
      </w:r>
      <w:bookmarkEnd w:id="270"/>
    </w:p>
    <w:p w14:paraId="34C2050E" w14:textId="7D9C78AD"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71" w:name="_Toc25160964"/>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71"/>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2" w:name="_Toc25160965"/>
      <w:r>
        <w:t>Pre-Install and Upgrade</w:t>
      </w:r>
      <w:bookmarkEnd w:id="272"/>
    </w:p>
    <w:p w14:paraId="1713F3B0" w14:textId="285E4391"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C62BD7">
        <w:t>3.2.1</w:t>
      </w:r>
      <w:r>
        <w:fldChar w:fldCharType="end"/>
      </w:r>
      <w:r>
        <w:t xml:space="preserve"> and </w:t>
      </w:r>
      <w:r>
        <w:fldChar w:fldCharType="begin"/>
      </w:r>
      <w:r>
        <w:instrText xml:space="preserve"> REF _Ref21942161 \r \h  \* MERGEFORMAT </w:instrText>
      </w:r>
      <w:r>
        <w:fldChar w:fldCharType="separate"/>
      </w:r>
      <w:r w:rsidR="00C62BD7">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3" w:name="_Toc25160966"/>
      <w:r w:rsidRPr="00EF643D">
        <w:t xml:space="preserve">Install of </w:t>
      </w:r>
      <w:r w:rsidR="00050F16">
        <w:t xml:space="preserve">Schemes </w:t>
      </w:r>
      <w:r>
        <w:t>Manager</w:t>
      </w:r>
      <w:bookmarkEnd w:id="273"/>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4" w:name="_Toc25160967"/>
      <w:r w:rsidRPr="00EF643D">
        <w:t xml:space="preserve">Upgrade of </w:t>
      </w:r>
      <w:r w:rsidR="00050F16">
        <w:t xml:space="preserve">Schemes </w:t>
      </w:r>
      <w:r>
        <w:t>Manager</w:t>
      </w:r>
      <w:bookmarkEnd w:id="274"/>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5" w:name="_Toc25160968"/>
      <w:r w:rsidRPr="00EF643D">
        <w:t xml:space="preserve">Post </w:t>
      </w:r>
      <w:r>
        <w:t>Install/</w:t>
      </w:r>
      <w:r w:rsidRPr="00EF643D">
        <w:t>Upgrade Tasks</w:t>
      </w:r>
      <w:bookmarkEnd w:id="275"/>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6" w:name="_Toc25160969"/>
      <w:r w:rsidRPr="00EF643D">
        <w:t>Additional Configuration (Post Install and Upgrade)</w:t>
      </w:r>
      <w:bookmarkEnd w:id="276"/>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7" w:name="_Toc25160970"/>
      <w:r w:rsidRPr="00EF643D">
        <w:t>Product Licencing (Post Install only)</w:t>
      </w:r>
      <w:bookmarkEnd w:id="277"/>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1" type="#_x0000_t75" style="width:415.7pt;height:91pt" o:ole="">
            <v:imagedata r:id="rId35" o:title=""/>
          </v:shape>
          <o:OLEObject Type="Embed" ProgID="PBrush" ShapeID="_x0000_i1031" DrawAspect="Content" ObjectID="_1635774052" r:id="rId90"/>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8" w:name="_Toc25160971"/>
      <w:r w:rsidRPr="00EF643D">
        <w:t>Spatial Configuration (Post Install and Upgrade)</w:t>
      </w:r>
      <w:bookmarkEnd w:id="278"/>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28FF25D2" w14:textId="77777777" w:rsidR="000846F9" w:rsidRDefault="000846F9" w:rsidP="000846F9">
      <w:pPr>
        <w:pStyle w:val="Heading1"/>
      </w:pPr>
      <w:bookmarkStart w:id="279" w:name="_Toc24642494"/>
      <w:bookmarkStart w:id="280" w:name="_Toc25160972"/>
      <w:r>
        <w:lastRenderedPageBreak/>
        <w:t>Traffic Interface Manager</w:t>
      </w:r>
      <w:bookmarkEnd w:id="279"/>
      <w:bookmarkEnd w:id="280"/>
    </w:p>
    <w:p w14:paraId="5F5ABBEF" w14:textId="77777777" w:rsidR="000846F9" w:rsidRPr="00EF643D" w:rsidRDefault="000846F9" w:rsidP="000846F9">
      <w:pPr>
        <w:pStyle w:val="Heading2"/>
      </w:pPr>
      <w:bookmarkStart w:id="281" w:name="_Toc24642495"/>
      <w:bookmarkStart w:id="282" w:name="_Toc25160973"/>
      <w:r w:rsidRPr="00EF643D">
        <w:t xml:space="preserve">Implementation of the </w:t>
      </w:r>
      <w:r>
        <w:t xml:space="preserve">Traffic Interface Manager </w:t>
      </w:r>
      <w:r w:rsidRPr="00EF643D">
        <w:t>Software files</w:t>
      </w:r>
      <w:bookmarkEnd w:id="281"/>
      <w:bookmarkEnd w:id="282"/>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83" w:name="_Toc24642496"/>
      <w:bookmarkStart w:id="284" w:name="_Toc25160974"/>
      <w:r w:rsidRPr="00F735F8">
        <w:t>Product Run-time Environment</w:t>
      </w:r>
      <w:bookmarkEnd w:id="283"/>
      <w:bookmarkEnd w:id="284"/>
    </w:p>
    <w:p w14:paraId="3EF9BFC8" w14:textId="5A4DF03C"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85" w:name="_Toc24642497"/>
      <w:bookmarkStart w:id="286" w:name="_Toc25160975"/>
      <w:r>
        <w:t>Traffic Interface Manager DB Server</w:t>
      </w:r>
      <w:r w:rsidRPr="00EF643D">
        <w:t xml:space="preserve"> </w:t>
      </w:r>
      <w:r>
        <w:t>I</w:t>
      </w:r>
      <w:r w:rsidRPr="00EF643D">
        <w:t>nstall/Upgrade</w:t>
      </w:r>
      <w:bookmarkEnd w:id="285"/>
      <w:bookmarkEnd w:id="286"/>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87" w:name="_Toc24642498"/>
      <w:bookmarkStart w:id="288" w:name="_Toc25160976"/>
      <w:r w:rsidRPr="0094550E">
        <w:rPr>
          <w:rFonts w:cs="Times New Roman"/>
          <w:szCs w:val="22"/>
        </w:rPr>
        <w:t>Typical problems that you may encounter</w:t>
      </w:r>
      <w:bookmarkEnd w:id="287"/>
      <w:bookmarkEnd w:id="288"/>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89" w:name="_Toc24642499"/>
      <w:bookmarkStart w:id="290" w:name="_Toc25160977"/>
      <w:r>
        <w:t>Pre-Install and Upgrade</w:t>
      </w:r>
      <w:bookmarkEnd w:id="289"/>
      <w:bookmarkEnd w:id="290"/>
    </w:p>
    <w:p w14:paraId="5306407C" w14:textId="120E4C2F"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C62BD7">
        <w:t>3.2.1</w:t>
      </w:r>
      <w:r>
        <w:fldChar w:fldCharType="end"/>
      </w:r>
      <w:r>
        <w:t xml:space="preserve"> and </w:t>
      </w:r>
      <w:r>
        <w:fldChar w:fldCharType="begin"/>
      </w:r>
      <w:r>
        <w:instrText xml:space="preserve"> REF _Ref21942161 \r \h  \* MERGEFORMAT </w:instrText>
      </w:r>
      <w:r>
        <w:fldChar w:fldCharType="separate"/>
      </w:r>
      <w:r w:rsidR="00C62BD7">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291" w:name="_Toc24642500"/>
      <w:bookmarkStart w:id="292" w:name="_Toc25160978"/>
      <w:r w:rsidRPr="00EF643D">
        <w:t xml:space="preserve">Install of </w:t>
      </w:r>
      <w:r>
        <w:t>Traffic Interface Manager</w:t>
      </w:r>
      <w:bookmarkEnd w:id="291"/>
      <w:bookmarkEnd w:id="292"/>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77777777" w:rsidR="000846F9" w:rsidRPr="00EF643D" w:rsidRDefault="000846F9" w:rsidP="000846F9">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293" w:name="_Toc24642501"/>
      <w:bookmarkStart w:id="294" w:name="_Toc25160979"/>
      <w:r w:rsidRPr="00EF643D">
        <w:t xml:space="preserve">Upgrade of </w:t>
      </w:r>
      <w:r>
        <w:t>Traffic Interface Manager</w:t>
      </w:r>
      <w:bookmarkEnd w:id="293"/>
      <w:bookmarkEnd w:id="294"/>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77777777" w:rsidR="000846F9" w:rsidRPr="00EF643D" w:rsidRDefault="000846F9" w:rsidP="000846F9">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295" w:name="_Toc24642502"/>
      <w:bookmarkStart w:id="296" w:name="_Toc25160980"/>
      <w:r w:rsidRPr="00EF643D">
        <w:t>Mandatory Configuration</w:t>
      </w:r>
      <w:bookmarkEnd w:id="295"/>
      <w:bookmarkEnd w:id="296"/>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77777777"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Pr>
          <w:rStyle w:val="HighlightText"/>
        </w:rPr>
        <w:t>1</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297" w:name="_Toc24642503"/>
      <w:bookmarkStart w:id="298" w:name="_Toc25160981"/>
      <w:r w:rsidRPr="00EF643D">
        <w:lastRenderedPageBreak/>
        <w:t>Web Service Install/Upgrade (Post Install and Upgrade)</w:t>
      </w:r>
      <w:bookmarkEnd w:id="297"/>
      <w:bookmarkEnd w:id="298"/>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99" w:name="_Toc25160982"/>
      <w:r w:rsidRPr="00EF643D">
        <w:lastRenderedPageBreak/>
        <w:t>MapCapture Interface</w:t>
      </w:r>
      <w:bookmarkEnd w:id="113"/>
      <w:bookmarkEnd w:id="299"/>
    </w:p>
    <w:p w14:paraId="0D98BAC6" w14:textId="595226B1" w:rsidR="00AA642B" w:rsidRPr="00EF643D" w:rsidRDefault="00AA642B" w:rsidP="00AA642B">
      <w:pPr>
        <w:pStyle w:val="Heading2"/>
      </w:pPr>
      <w:bookmarkStart w:id="300" w:name="_Toc25160983"/>
      <w:bookmarkStart w:id="301" w:name="_Toc279737487"/>
      <w:bookmarkStart w:id="302" w:name="_Toc299616438"/>
      <w:bookmarkStart w:id="303" w:name="_Toc320697416"/>
      <w:bookmarkStart w:id="304" w:name="_Toc366492089"/>
      <w:bookmarkStart w:id="305" w:name="_Toc378938194"/>
      <w:r w:rsidRPr="00EF643D">
        <w:t xml:space="preserve">Installation of the </w:t>
      </w:r>
      <w:r>
        <w:t>Mapcapture Interface</w:t>
      </w:r>
      <w:r w:rsidRPr="00EF643D">
        <w:t xml:space="preserve"> Software files</w:t>
      </w:r>
      <w:bookmarkEnd w:id="300"/>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06" w:name="_Toc25160984"/>
      <w:r w:rsidRPr="00F735F8">
        <w:t>Product Run-time Environment</w:t>
      </w:r>
      <w:bookmarkEnd w:id="306"/>
    </w:p>
    <w:p w14:paraId="28E3D0C8" w14:textId="421EA90D"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C62BD7">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07" w:name="_Toc25160985"/>
      <w:r>
        <w:t>Mapcapture Interface</w:t>
      </w:r>
      <w:r w:rsidR="00AA642B">
        <w:t xml:space="preserve"> DB Server</w:t>
      </w:r>
      <w:r w:rsidR="00AA642B" w:rsidRPr="00EF643D">
        <w:t xml:space="preserve"> </w:t>
      </w:r>
      <w:r w:rsidR="00AA642B">
        <w:t>I</w:t>
      </w:r>
      <w:r w:rsidR="00AA642B" w:rsidRPr="00EF643D">
        <w:t>nstall/Upgrade</w:t>
      </w:r>
      <w:bookmarkEnd w:id="307"/>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08" w:name="_Toc25160986"/>
      <w:r>
        <w:t>Pre-Install and Upgrade</w:t>
      </w:r>
      <w:bookmarkEnd w:id="308"/>
    </w:p>
    <w:p w14:paraId="081768DF" w14:textId="58E49E49"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C62BD7">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C62BD7">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09" w:name="_Toc25160987"/>
      <w:r w:rsidRPr="00EF643D">
        <w:t>Install of MapCapture Interface</w:t>
      </w:r>
      <w:bookmarkEnd w:id="301"/>
      <w:bookmarkEnd w:id="302"/>
      <w:bookmarkEnd w:id="303"/>
      <w:bookmarkEnd w:id="304"/>
      <w:bookmarkEnd w:id="305"/>
      <w:bookmarkEnd w:id="309"/>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10" w:name="_Toc378938195"/>
      <w:r w:rsidRPr="00EC59A4">
        <w:lastRenderedPageBreak/>
        <w:t>Checking Log File(s)</w:t>
      </w:r>
      <w:bookmarkEnd w:id="310"/>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11" w:name="_Toc267554022"/>
      <w:bookmarkStart w:id="312" w:name="_Toc279737488"/>
      <w:bookmarkStart w:id="313" w:name="_Toc299616439"/>
      <w:bookmarkStart w:id="314" w:name="_Toc320697417"/>
      <w:bookmarkStart w:id="315" w:name="_Toc366492090"/>
      <w:bookmarkStart w:id="316" w:name="_Toc378938196"/>
      <w:bookmarkStart w:id="317" w:name="_Toc25160988"/>
      <w:r w:rsidRPr="00EF643D">
        <w:t>Upgrade of MapCapture</w:t>
      </w:r>
      <w:bookmarkEnd w:id="311"/>
      <w:r w:rsidRPr="00EF643D">
        <w:t xml:space="preserve"> Interface</w:t>
      </w:r>
      <w:bookmarkEnd w:id="312"/>
      <w:bookmarkEnd w:id="313"/>
      <w:bookmarkEnd w:id="314"/>
      <w:bookmarkEnd w:id="315"/>
      <w:bookmarkEnd w:id="316"/>
      <w:bookmarkEnd w:id="317"/>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18" w:name="_Toc378938197"/>
      <w:r w:rsidRPr="00EC59A4">
        <w:lastRenderedPageBreak/>
        <w:t>Checking Log File(s)</w:t>
      </w:r>
      <w:bookmarkEnd w:id="318"/>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19" w:name="_Toc320697418"/>
      <w:bookmarkStart w:id="320" w:name="_Toc366492091"/>
      <w:bookmarkStart w:id="321" w:name="_Toc378938198"/>
      <w:bookmarkStart w:id="322" w:name="_Toc25160989"/>
      <w:r w:rsidRPr="00EF643D">
        <w:t>Post Upgrade Tasks</w:t>
      </w:r>
      <w:bookmarkEnd w:id="319"/>
      <w:bookmarkEnd w:id="320"/>
      <w:bookmarkEnd w:id="321"/>
      <w:bookmarkEnd w:id="322"/>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23" w:name="_Toc267554023"/>
      <w:bookmarkStart w:id="324" w:name="_Toc279737489"/>
      <w:bookmarkStart w:id="325" w:name="_Toc299616441"/>
      <w:bookmarkStart w:id="326" w:name="_Toc320697419"/>
      <w:bookmarkStart w:id="327" w:name="_Toc366492092"/>
      <w:bookmarkStart w:id="328" w:name="_Toc378938199"/>
      <w:bookmarkStart w:id="329" w:name="_Toc25160990"/>
      <w:r w:rsidRPr="00EF643D">
        <w:t>Mandatory Configuration</w:t>
      </w:r>
      <w:bookmarkEnd w:id="323"/>
      <w:bookmarkEnd w:id="324"/>
      <w:bookmarkEnd w:id="325"/>
      <w:bookmarkEnd w:id="326"/>
      <w:bookmarkEnd w:id="327"/>
      <w:bookmarkEnd w:id="328"/>
      <w:bookmarkEnd w:id="329"/>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35B38003" w14:textId="1819EA58" w:rsidR="00314DA9" w:rsidRPr="00C62E4C" w:rsidRDefault="00314DA9" w:rsidP="00C62E4C">
      <w:pPr>
        <w:pStyle w:val="Heading1"/>
        <w:spacing w:line="360" w:lineRule="auto"/>
      </w:pPr>
      <w:bookmarkStart w:id="330" w:name="_Toc279737501"/>
      <w:bookmarkStart w:id="331" w:name="_Toc299616453"/>
      <w:bookmarkStart w:id="332" w:name="_Toc320697431"/>
      <w:bookmarkStart w:id="333" w:name="_Toc338943914"/>
      <w:bookmarkStart w:id="334" w:name="_Toc366492103"/>
      <w:bookmarkStart w:id="335" w:name="_Toc381176396"/>
      <w:bookmarkStart w:id="336" w:name="_Toc25160991"/>
      <w:r w:rsidRPr="00EF643D">
        <w:lastRenderedPageBreak/>
        <w:t>Information Manager Foundation Layer</w:t>
      </w:r>
      <w:bookmarkEnd w:id="330"/>
      <w:bookmarkEnd w:id="331"/>
      <w:bookmarkEnd w:id="332"/>
      <w:bookmarkEnd w:id="333"/>
      <w:bookmarkEnd w:id="334"/>
      <w:bookmarkEnd w:id="335"/>
      <w:bookmarkEnd w:id="336"/>
    </w:p>
    <w:p w14:paraId="4242B63A" w14:textId="77777777" w:rsidR="00314DA9" w:rsidRPr="00314DA9" w:rsidRDefault="00314DA9" w:rsidP="00A5222D">
      <w:pPr>
        <w:pStyle w:val="Heading2"/>
        <w:spacing w:before="60" w:after="60"/>
        <w:ind w:left="0" w:firstLine="0"/>
      </w:pPr>
      <w:bookmarkStart w:id="337" w:name="_Toc254883816"/>
      <w:bookmarkStart w:id="338" w:name="_Toc279737502"/>
      <w:bookmarkStart w:id="339" w:name="_Toc299616454"/>
      <w:bookmarkStart w:id="340" w:name="_Toc320697432"/>
      <w:bookmarkStart w:id="341" w:name="_Toc338943915"/>
      <w:bookmarkStart w:id="342" w:name="_Toc366492104"/>
      <w:bookmarkStart w:id="343" w:name="_Toc381176397"/>
      <w:bookmarkStart w:id="344" w:name="_Toc25160992"/>
      <w:r w:rsidRPr="00314DA9">
        <w:t>Implementation of the Information Manager Foundation Layer Software files</w:t>
      </w:r>
      <w:bookmarkEnd w:id="337"/>
      <w:bookmarkEnd w:id="338"/>
      <w:bookmarkEnd w:id="339"/>
      <w:bookmarkEnd w:id="340"/>
      <w:bookmarkEnd w:id="341"/>
      <w:bookmarkEnd w:id="342"/>
      <w:bookmarkEnd w:id="343"/>
      <w:bookmarkEnd w:id="344"/>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45" w:name="_Toc248901070"/>
      <w:bookmarkStart w:id="346" w:name="_Toc254883817"/>
      <w:bookmarkStart w:id="347" w:name="_Toc279737503"/>
      <w:bookmarkStart w:id="348" w:name="_Toc299616455"/>
      <w:bookmarkStart w:id="349" w:name="_Toc320697433"/>
      <w:bookmarkStart w:id="350" w:name="_Toc338943916"/>
      <w:bookmarkStart w:id="351" w:name="_Toc366492105"/>
      <w:bookmarkStart w:id="352" w:name="_Toc381176398"/>
      <w:bookmarkStart w:id="353" w:name="_Toc25160993"/>
      <w:r w:rsidRPr="00314DA9">
        <w:rPr>
          <w:rStyle w:val="Heading2Char"/>
          <w:b/>
        </w:rPr>
        <w:lastRenderedPageBreak/>
        <w:t>Information</w:t>
      </w:r>
      <w:r w:rsidRPr="00314DA9">
        <w:t xml:space="preserve"> Manager Foundation Layer Server Install/Upgrade</w:t>
      </w:r>
      <w:bookmarkEnd w:id="345"/>
      <w:bookmarkEnd w:id="346"/>
      <w:bookmarkEnd w:id="347"/>
      <w:bookmarkEnd w:id="348"/>
      <w:bookmarkEnd w:id="349"/>
      <w:bookmarkEnd w:id="350"/>
      <w:bookmarkEnd w:id="351"/>
      <w:bookmarkEnd w:id="352"/>
      <w:bookmarkEnd w:id="353"/>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54" w:name="_Toc248901071"/>
      <w:bookmarkStart w:id="355" w:name="_Toc254883818"/>
      <w:bookmarkStart w:id="356" w:name="_Toc279737504"/>
      <w:bookmarkStart w:id="357" w:name="_Toc299616456"/>
      <w:bookmarkStart w:id="358" w:name="_Toc320697434"/>
      <w:bookmarkStart w:id="359" w:name="_Toc338943917"/>
      <w:bookmarkStart w:id="360" w:name="_Toc366492106"/>
      <w:bookmarkStart w:id="361" w:name="_Toc381176399"/>
      <w:bookmarkStart w:id="362" w:name="_Toc25160994"/>
      <w:r w:rsidRPr="00314DA9">
        <w:rPr>
          <w:b/>
        </w:rPr>
        <w:t>Before you Start</w:t>
      </w:r>
      <w:bookmarkEnd w:id="354"/>
      <w:bookmarkEnd w:id="355"/>
      <w:bookmarkEnd w:id="356"/>
      <w:bookmarkEnd w:id="357"/>
      <w:bookmarkEnd w:id="358"/>
      <w:bookmarkEnd w:id="359"/>
      <w:bookmarkEnd w:id="360"/>
      <w:bookmarkEnd w:id="361"/>
      <w:bookmarkEnd w:id="362"/>
    </w:p>
    <w:p w14:paraId="6EC3836D" w14:textId="388A877E"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C62BD7" w:rsidRPr="00C62BD7">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63" w:name="_Toc248901072"/>
      <w:bookmarkStart w:id="364" w:name="_Toc254883819"/>
      <w:bookmarkStart w:id="365" w:name="_Toc279737505"/>
      <w:bookmarkStart w:id="366" w:name="_Toc299616457"/>
      <w:bookmarkStart w:id="367" w:name="_Toc320697435"/>
      <w:bookmarkStart w:id="368" w:name="_Toc338943918"/>
      <w:bookmarkStart w:id="369" w:name="_Toc366492107"/>
      <w:bookmarkStart w:id="370" w:name="_Toc381176400"/>
      <w:bookmarkStart w:id="371" w:name="_Toc25160995"/>
      <w:r w:rsidRPr="00314DA9">
        <w:rPr>
          <w:b/>
        </w:rPr>
        <w:lastRenderedPageBreak/>
        <w:t>Install or Upgrade of Information Manager Foundation Layer</w:t>
      </w:r>
      <w:bookmarkEnd w:id="363"/>
      <w:bookmarkEnd w:id="364"/>
      <w:bookmarkEnd w:id="365"/>
      <w:bookmarkEnd w:id="366"/>
      <w:bookmarkEnd w:id="367"/>
      <w:bookmarkEnd w:id="368"/>
      <w:bookmarkEnd w:id="369"/>
      <w:bookmarkEnd w:id="370"/>
      <w:bookmarkEnd w:id="371"/>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95"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72" w:name="_Toc248901073"/>
      <w:bookmarkStart w:id="373" w:name="_Toc254883820"/>
      <w:bookmarkStart w:id="374" w:name="_Toc279737506"/>
      <w:bookmarkStart w:id="375" w:name="_Toc299616458"/>
      <w:bookmarkStart w:id="376" w:name="_Toc320697436"/>
      <w:bookmarkStart w:id="377" w:name="_Toc338943919"/>
      <w:bookmarkStart w:id="378" w:name="_Toc366492108"/>
      <w:bookmarkStart w:id="379" w:name="_Toc381176401"/>
      <w:bookmarkStart w:id="380" w:name="_Toc25160996"/>
      <w:r w:rsidRPr="00314DA9">
        <w:rPr>
          <w:b/>
        </w:rPr>
        <w:lastRenderedPageBreak/>
        <w:t>Documentation</w:t>
      </w:r>
      <w:bookmarkEnd w:id="372"/>
      <w:bookmarkEnd w:id="373"/>
      <w:bookmarkEnd w:id="374"/>
      <w:bookmarkEnd w:id="375"/>
      <w:bookmarkEnd w:id="376"/>
      <w:bookmarkEnd w:id="377"/>
      <w:bookmarkEnd w:id="378"/>
      <w:bookmarkEnd w:id="379"/>
      <w:bookmarkEnd w:id="380"/>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381" w:name="_Toc254883821"/>
      <w:bookmarkStart w:id="382" w:name="_Toc279737507"/>
      <w:bookmarkStart w:id="383" w:name="_Toc299616459"/>
      <w:bookmarkStart w:id="384" w:name="_Toc320697437"/>
      <w:bookmarkStart w:id="385" w:name="_Toc338943920"/>
      <w:bookmarkStart w:id="386" w:name="_Toc366492109"/>
      <w:bookmarkStart w:id="387" w:name="_Toc381176402"/>
      <w:bookmarkStart w:id="388" w:name="_Toc25160997"/>
      <w:r w:rsidRPr="00314DA9">
        <w:rPr>
          <w:b/>
        </w:rPr>
        <w:t>Mandatory Configuration</w:t>
      </w:r>
      <w:bookmarkEnd w:id="381"/>
      <w:bookmarkEnd w:id="382"/>
      <w:bookmarkEnd w:id="383"/>
      <w:bookmarkEnd w:id="384"/>
      <w:bookmarkEnd w:id="385"/>
      <w:bookmarkEnd w:id="386"/>
      <w:r w:rsidRPr="00314DA9">
        <w:rPr>
          <w:b/>
        </w:rPr>
        <w:t xml:space="preserve"> (Post Install and Upgrade)</w:t>
      </w:r>
      <w:bookmarkEnd w:id="387"/>
      <w:bookmarkEnd w:id="388"/>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389" w:name="_Toc254883822"/>
      <w:bookmarkStart w:id="390" w:name="_Toc279737508"/>
      <w:bookmarkStart w:id="391" w:name="_Toc299616460"/>
      <w:bookmarkStart w:id="392" w:name="_Toc320697438"/>
      <w:bookmarkStart w:id="393" w:name="_Toc338943921"/>
      <w:bookmarkStart w:id="394" w:name="_Toc366492110"/>
      <w:bookmarkStart w:id="395" w:name="_Toc381176403"/>
      <w:bookmarkStart w:id="396" w:name="_Toc25160998"/>
      <w:r w:rsidRPr="00314DA9">
        <w:rPr>
          <w:b/>
        </w:rPr>
        <w:t xml:space="preserve">Product </w:t>
      </w:r>
      <w:bookmarkEnd w:id="389"/>
      <w:bookmarkEnd w:id="390"/>
      <w:bookmarkEnd w:id="391"/>
      <w:bookmarkEnd w:id="392"/>
      <w:bookmarkEnd w:id="393"/>
      <w:bookmarkEnd w:id="394"/>
      <w:r w:rsidRPr="00314DA9">
        <w:rPr>
          <w:b/>
        </w:rPr>
        <w:t>Licensing (Post Install only)</w:t>
      </w:r>
      <w:bookmarkEnd w:id="395"/>
      <w:bookmarkEnd w:id="396"/>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397" w:name="_Toc254883823"/>
      <w:bookmarkStart w:id="398" w:name="_Toc279737509"/>
      <w:bookmarkStart w:id="399" w:name="_Toc299616461"/>
      <w:bookmarkStart w:id="400" w:name="_Toc320697439"/>
      <w:bookmarkStart w:id="401" w:name="_Toc338943922"/>
      <w:bookmarkStart w:id="402" w:name="_Toc366492111"/>
      <w:bookmarkStart w:id="403" w:name="_Toc381176404"/>
      <w:bookmarkStart w:id="404" w:name="_Toc25160999"/>
      <w:r w:rsidRPr="00EF643D">
        <w:lastRenderedPageBreak/>
        <w:t>Information Manager 4</w:t>
      </w:r>
      <w:bookmarkEnd w:id="397"/>
      <w:bookmarkEnd w:id="398"/>
      <w:bookmarkEnd w:id="399"/>
      <w:bookmarkEnd w:id="400"/>
      <w:bookmarkEnd w:id="401"/>
      <w:bookmarkEnd w:id="402"/>
      <w:bookmarkEnd w:id="403"/>
      <w:bookmarkEnd w:id="404"/>
    </w:p>
    <w:p w14:paraId="07614FB4" w14:textId="77777777" w:rsidR="00314DA9" w:rsidRPr="00314DA9" w:rsidRDefault="00314DA9" w:rsidP="00C62E4C">
      <w:pPr>
        <w:pStyle w:val="Heading2"/>
        <w:tabs>
          <w:tab w:val="left" w:pos="720"/>
        </w:tabs>
        <w:spacing w:before="60" w:after="60"/>
        <w:ind w:left="0" w:firstLine="0"/>
        <w:jc w:val="both"/>
      </w:pPr>
      <w:bookmarkStart w:id="405" w:name="_Toc254883824"/>
      <w:bookmarkStart w:id="406" w:name="_Toc279737510"/>
      <w:bookmarkStart w:id="407" w:name="_Toc299616462"/>
      <w:bookmarkStart w:id="408" w:name="_Toc320697440"/>
      <w:bookmarkStart w:id="409" w:name="_Toc338943923"/>
      <w:bookmarkStart w:id="410" w:name="_Toc366492112"/>
      <w:bookmarkStart w:id="411" w:name="_Toc381176405"/>
      <w:bookmarkStart w:id="412" w:name="_Toc25161000"/>
      <w:r w:rsidRPr="00314DA9">
        <w:t>Implementation of the Information Manager 4 Software files</w:t>
      </w:r>
      <w:bookmarkEnd w:id="405"/>
      <w:bookmarkEnd w:id="406"/>
      <w:bookmarkEnd w:id="407"/>
      <w:bookmarkEnd w:id="408"/>
      <w:bookmarkEnd w:id="409"/>
      <w:bookmarkEnd w:id="410"/>
      <w:bookmarkEnd w:id="411"/>
      <w:bookmarkEnd w:id="412"/>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p w14:paraId="06621EF6" w14:textId="77777777" w:rsidR="00B32F48" w:rsidRPr="00730AE7" w:rsidRDefault="00B32F48" w:rsidP="002703E7">
      <w:pPr>
        <w:jc w:val="both"/>
        <w:rPr>
          <w:b/>
        </w:rPr>
      </w:pPr>
      <w:bookmarkStart w:id="413" w:name="_GoBack"/>
      <w:bookmarkEnd w:id="413"/>
    </w:p>
    <w:sectPr w:rsidR="00B32F48" w:rsidRPr="00730AE7" w:rsidSect="0076351E">
      <w:headerReference w:type="default" r:id="rId97"/>
      <w:footerReference w:type="default" r:id="rId98"/>
      <w:headerReference w:type="first" r:id="rId99"/>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864DF" w14:textId="77777777" w:rsidR="001C42DA" w:rsidRDefault="001C42DA" w:rsidP="005569C1">
      <w:pPr>
        <w:spacing w:after="0" w:line="240" w:lineRule="auto"/>
      </w:pPr>
      <w:r>
        <w:separator/>
      </w:r>
    </w:p>
  </w:endnote>
  <w:endnote w:type="continuationSeparator" w:id="0">
    <w:p w14:paraId="2828DE6C" w14:textId="77777777" w:rsidR="001C42DA" w:rsidRDefault="001C42DA"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314DA9" w:rsidRPr="008161F4" w:rsidRDefault="00314DA9" w:rsidP="0070557B">
    <w:pPr>
      <w:pStyle w:val="Footer"/>
    </w:pPr>
  </w:p>
  <w:p w14:paraId="1D66F454" w14:textId="77777777" w:rsidR="00314DA9" w:rsidRPr="007D5F4F" w:rsidRDefault="00314DA9" w:rsidP="0070557B">
    <w:pPr>
      <w:pStyle w:val="FooterText"/>
    </w:pPr>
    <w:r w:rsidRPr="007D5F4F">
      <w:t>CONFIDENTIALITY STATEMENT</w:t>
    </w:r>
  </w:p>
  <w:p w14:paraId="11B7F6E9" w14:textId="08AF86B0" w:rsidR="00314DA9" w:rsidRPr="007D5F4F" w:rsidRDefault="00314DA9"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F35A6" w14:textId="77777777" w:rsidR="001C42DA" w:rsidRDefault="001C42DA" w:rsidP="005569C1">
      <w:pPr>
        <w:spacing w:after="0" w:line="240" w:lineRule="auto"/>
      </w:pPr>
      <w:r>
        <w:separator/>
      </w:r>
    </w:p>
  </w:footnote>
  <w:footnote w:type="continuationSeparator" w:id="0">
    <w:p w14:paraId="4974758F" w14:textId="77777777" w:rsidR="001C42DA" w:rsidRDefault="001C42DA"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314DA9" w14:paraId="14396269" w14:textId="77777777" w:rsidTr="00D65D38">
      <w:trPr>
        <w:cantSplit/>
        <w:trHeight w:val="710"/>
        <w:jc w:val="center"/>
      </w:trPr>
      <w:tc>
        <w:tcPr>
          <w:tcW w:w="1757" w:type="pct"/>
          <w:vMerge w:val="restart"/>
          <w:vAlign w:val="center"/>
        </w:tcPr>
        <w:p w14:paraId="70278F0C" w14:textId="219C6D22" w:rsidR="00314DA9" w:rsidRPr="009E5C8E" w:rsidRDefault="00314DA9"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314DA9" w:rsidRDefault="00314DA9"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6508438C" w:rsidR="00314DA9" w:rsidRPr="0072315C" w:rsidRDefault="00314DA9"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C62BD7">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314DA9" w14:paraId="40734BD5" w14:textId="77777777" w:rsidTr="00D65D38">
      <w:trPr>
        <w:cantSplit/>
        <w:trHeight w:val="557"/>
        <w:jc w:val="center"/>
      </w:trPr>
      <w:tc>
        <w:tcPr>
          <w:tcW w:w="1757" w:type="pct"/>
          <w:vMerge/>
          <w:vAlign w:val="center"/>
        </w:tcPr>
        <w:p w14:paraId="7881123C" w14:textId="77777777" w:rsidR="00314DA9" w:rsidRDefault="00314DA9" w:rsidP="00D65D38">
          <w:pPr>
            <w:pStyle w:val="Header"/>
          </w:pPr>
        </w:p>
      </w:tc>
      <w:tc>
        <w:tcPr>
          <w:tcW w:w="1126" w:type="pct"/>
          <w:vAlign w:val="center"/>
        </w:tcPr>
        <w:p w14:paraId="0AA57B91" w14:textId="687B0590" w:rsidR="00314DA9" w:rsidRPr="009E5C8E" w:rsidRDefault="001C42DA" w:rsidP="00D65D38">
          <w:pPr>
            <w:spacing w:after="0"/>
            <w:jc w:val="center"/>
          </w:pPr>
          <w:r>
            <w:fldChar w:fldCharType="begin"/>
          </w:r>
          <w:r>
            <w:instrText xml:space="preserve"> DOCPROPERTY  "$Base Release$"  \* MERGEFORMAT </w:instrText>
          </w:r>
          <w:r>
            <w:fldChar w:fldCharType="separate"/>
          </w:r>
          <w:r w:rsidR="00C62BD7">
            <w:t>v4.8.0.x</w:t>
          </w:r>
          <w:r>
            <w:fldChar w:fldCharType="end"/>
          </w:r>
        </w:p>
      </w:tc>
      <w:tc>
        <w:tcPr>
          <w:tcW w:w="1392" w:type="pct"/>
          <w:vAlign w:val="center"/>
        </w:tcPr>
        <w:p w14:paraId="09820F38" w14:textId="2EB3ED58" w:rsidR="00314DA9" w:rsidRPr="009E5C8E" w:rsidRDefault="00314DA9" w:rsidP="00D65D38">
          <w:pPr>
            <w:spacing w:after="0"/>
            <w:jc w:val="center"/>
          </w:pPr>
          <w:r>
            <w:t>Date</w:t>
          </w:r>
          <w:r w:rsidRPr="009E5C8E">
            <w:t xml:space="preserve">: </w:t>
          </w:r>
          <w:r w:rsidR="001C42DA">
            <w:fldChar w:fldCharType="begin"/>
          </w:r>
          <w:r w:rsidR="001C42DA">
            <w:instrText xml:space="preserve"> DOCPROPERTY  "$Release Date$"  \* MERGEFORMAT </w:instrText>
          </w:r>
          <w:r w:rsidR="001C42DA">
            <w:fldChar w:fldCharType="separate"/>
          </w:r>
          <w:r w:rsidR="00C62BD7">
            <w:t>20-Nov-2019</w:t>
          </w:r>
          <w:r w:rsidR="001C42DA">
            <w:fldChar w:fldCharType="end"/>
          </w:r>
        </w:p>
      </w:tc>
      <w:tc>
        <w:tcPr>
          <w:tcW w:w="725" w:type="pct"/>
          <w:vAlign w:val="center"/>
        </w:tcPr>
        <w:p w14:paraId="5D8E8AE5" w14:textId="2226BF07" w:rsidR="00314DA9" w:rsidRPr="009E5C8E" w:rsidRDefault="00314DA9"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C62BD7">
            <w:rPr>
              <w:noProof/>
            </w:rPr>
            <w:t>88</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314DA9" w:rsidRPr="00C31B9A" w:rsidRDefault="00314DA9"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314DA9" w:rsidRDefault="00314DA9"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93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2C4C"/>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E36AF"/>
    <w:rsid w:val="002E7637"/>
    <w:rsid w:val="002E7FF7"/>
    <w:rsid w:val="002F21F4"/>
    <w:rsid w:val="002F3111"/>
    <w:rsid w:val="002F50E8"/>
    <w:rsid w:val="0030536F"/>
    <w:rsid w:val="00314DA9"/>
    <w:rsid w:val="0032143D"/>
    <w:rsid w:val="00321B61"/>
    <w:rsid w:val="003220A7"/>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07F"/>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30AE0"/>
    <w:rsid w:val="0053716F"/>
    <w:rsid w:val="00544FE4"/>
    <w:rsid w:val="005469F5"/>
    <w:rsid w:val="00546A2B"/>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6792"/>
    <w:rsid w:val="00667500"/>
    <w:rsid w:val="00676A75"/>
    <w:rsid w:val="00684063"/>
    <w:rsid w:val="006841EC"/>
    <w:rsid w:val="00685386"/>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5658"/>
    <w:rsid w:val="00BA57B3"/>
    <w:rsid w:val="00BA5B6D"/>
    <w:rsid w:val="00BA6C10"/>
    <w:rsid w:val="00BA6D48"/>
    <w:rsid w:val="00BA7AA7"/>
    <w:rsid w:val="00BB5AA2"/>
    <w:rsid w:val="00BC39E9"/>
    <w:rsid w:val="00BC5B0D"/>
    <w:rsid w:val="00BD0597"/>
    <w:rsid w:val="00BD0864"/>
    <w:rsid w:val="00BD1D49"/>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ind w:left="576"/>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jpeg"/><Relationship Id="rId47" Type="http://schemas.openxmlformats.org/officeDocument/2006/relationships/hyperlink" Target="http://selectservices.bentley.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hyperlink" Target="http://myAppServer:8888/DB4800/apex/apex_admin" TargetMode="External"/><Relationship Id="rId58" Type="http://schemas.openxmlformats.org/officeDocument/2006/relationships/image" Target="media/image38.png"/><Relationship Id="rId74" Type="http://schemas.openxmlformats.org/officeDocument/2006/relationships/image" Target="cid:image003.jpg@01CB6A01.9040D2B0" TargetMode="External"/><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hyperlink" Target="http://selectservices.bentley.com"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emf"/><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electservices.bentley.com" TargetMode="External"/><Relationship Id="rId85" Type="http://schemas.openxmlformats.org/officeDocument/2006/relationships/oleObject" Target="embeddings/oleObject6.bin"/><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lectservices.bentley.com" TargetMode="External"/><Relationship Id="rId75" Type="http://schemas.openxmlformats.org/officeDocument/2006/relationships/image" Target="media/image51.jpeg"/><Relationship Id="rId83" Type="http://schemas.openxmlformats.org/officeDocument/2006/relationships/hyperlink" Target="http://selectservices.bentley.com"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0.jpeg"/><Relationship Id="rId78" Type="http://schemas.openxmlformats.org/officeDocument/2006/relationships/image" Target="cid:image005.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hyperlink" Target="http://selectservices.bentley.com" TargetMode="External"/><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cid:image004.jpg@01CB6A01.9040D2B0"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oleObject" Target="embeddings/oleObject3.bin"/><Relationship Id="rId45" Type="http://schemas.openxmlformats.org/officeDocument/2006/relationships/image" Target="media/image27.emf"/><Relationship Id="rId66" Type="http://schemas.openxmlformats.org/officeDocument/2006/relationships/image" Target="media/image46.png"/><Relationship Id="rId87" Type="http://schemas.openxmlformats.org/officeDocument/2006/relationships/hyperlink" Target="http://selectservices.bentley.com" TargetMode="External"/><Relationship Id="rId61" Type="http://schemas.openxmlformats.org/officeDocument/2006/relationships/image" Target="media/image41.png"/><Relationship Id="rId82" Type="http://schemas.openxmlformats.org/officeDocument/2006/relationships/oleObject" Target="embeddings/oleObject5.bin"/><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oleObject" Target="embeddings/oleObject4.bin"/><Relationship Id="rId93" Type="http://schemas.openxmlformats.org/officeDocument/2006/relationships/hyperlink" Target="http://selectservices.bentley.com" TargetMode="External"/><Relationship Id="rId9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60239-CBC3-481D-9FAB-DAE1EF48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622</TotalTime>
  <Pages>1</Pages>
  <Words>16625</Words>
  <Characters>94769</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Upendra Hukeri</cp:lastModifiedBy>
  <cp:revision>93</cp:revision>
  <cp:lastPrinted>2019-11-20T11:22:00Z</cp:lastPrinted>
  <dcterms:created xsi:type="dcterms:W3CDTF">2019-10-16T10:39:00Z</dcterms:created>
  <dcterms:modified xsi:type="dcterms:W3CDTF">2019-11-20T11:22:00Z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20-Nov-2019</vt:lpwstr>
  </property>
</Properties>
</file>