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EC1F0E" w14:textId="77777777" w:rsidR="007039F3" w:rsidRPr="00913C79" w:rsidRDefault="007039F3" w:rsidP="007039F3">
      <w:bookmarkStart w:id="0" w:name="_Hlk517078854"/>
    </w:p>
    <w:p w14:paraId="0A705360" w14:textId="77777777" w:rsidR="007039F3" w:rsidRPr="00913C79" w:rsidRDefault="007039F3" w:rsidP="007039F3"/>
    <w:p w14:paraId="123B4F7D" w14:textId="77777777" w:rsidR="007039F3" w:rsidRPr="00913C79" w:rsidRDefault="007039F3" w:rsidP="007039F3"/>
    <w:p w14:paraId="08651813" w14:textId="77777777" w:rsidR="007039F3" w:rsidRPr="00913C79" w:rsidRDefault="007039F3" w:rsidP="007039F3"/>
    <w:p w14:paraId="29594415" w14:textId="77777777" w:rsidR="007039F3" w:rsidRPr="00913C79" w:rsidRDefault="007039F3" w:rsidP="007039F3"/>
    <w:p w14:paraId="3D1918AF" w14:textId="77777777" w:rsidR="007039F3" w:rsidRPr="00913C79" w:rsidRDefault="007039F3" w:rsidP="007039F3"/>
    <w:p w14:paraId="06D4CB6B" w14:textId="77777777" w:rsidR="007039F3" w:rsidRPr="00913C79" w:rsidRDefault="007039F3" w:rsidP="007039F3"/>
    <w:p w14:paraId="2C8C732E" w14:textId="77777777" w:rsidR="007039F3" w:rsidRPr="00913C79" w:rsidRDefault="007039F3" w:rsidP="007039F3"/>
    <w:p w14:paraId="232B851A" w14:textId="41D7750A" w:rsidR="007039F3" w:rsidRPr="00465049" w:rsidRDefault="00C81D5E" w:rsidP="00324EA7">
      <w:pPr>
        <w:jc w:val="center"/>
      </w:pPr>
      <w:r>
        <w:rPr>
          <w:noProof/>
        </w:rPr>
        <w:drawing>
          <wp:inline distT="0" distB="0" distL="0" distR="0" wp14:anchorId="7B430160" wp14:editId="71D461E1">
            <wp:extent cx="3470731" cy="8046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70731" cy="804672"/>
                    </a:xfrm>
                    <a:prstGeom prst="rect">
                      <a:avLst/>
                    </a:prstGeom>
                    <a:noFill/>
                    <a:ln>
                      <a:noFill/>
                    </a:ln>
                  </pic:spPr>
                </pic:pic>
              </a:graphicData>
            </a:graphic>
          </wp:inline>
        </w:drawing>
      </w:r>
    </w:p>
    <w:p w14:paraId="579E04AB" w14:textId="77777777" w:rsidR="007039F3" w:rsidRPr="00913C79" w:rsidRDefault="007039F3" w:rsidP="007039F3"/>
    <w:p w14:paraId="6426063C" w14:textId="3AE0B173" w:rsidR="007039F3" w:rsidRPr="00913C79" w:rsidRDefault="0072315C" w:rsidP="00324EA7">
      <w:pPr>
        <w:jc w:val="center"/>
      </w:pPr>
      <w:r w:rsidRPr="0072315C">
        <w:rPr>
          <w:rFonts w:ascii="Arial" w:eastAsia="Times New Roman" w:hAnsi="Arial" w:cs="Times New Roman"/>
          <w:b/>
          <w:bCs/>
          <w:sz w:val="40"/>
          <w:szCs w:val="20"/>
        </w:rPr>
        <w:t>Exor</w:t>
      </w:r>
      <w:r w:rsidR="00324EA7">
        <w:rPr>
          <w:rFonts w:ascii="Arial" w:eastAsia="Times New Roman" w:hAnsi="Arial" w:cs="Times New Roman"/>
          <w:b/>
          <w:bCs/>
          <w:sz w:val="40"/>
          <w:szCs w:val="20"/>
        </w:rPr>
        <w:t xml:space="preserve"> 4.8.0</w:t>
      </w:r>
    </w:p>
    <w:p w14:paraId="21CA1E24" w14:textId="77777777" w:rsidR="007039F3" w:rsidRPr="00913C79" w:rsidRDefault="007039F3" w:rsidP="007039F3"/>
    <w:p w14:paraId="535A2216" w14:textId="258FC74C" w:rsidR="007039F3" w:rsidRPr="003F61A2" w:rsidRDefault="00D57D70" w:rsidP="00324EA7">
      <w:pPr>
        <w:pStyle w:val="coverinfo"/>
        <w:jc w:val="center"/>
      </w:pPr>
      <w:r>
        <w:fldChar w:fldCharType="begin"/>
      </w:r>
      <w:r>
        <w:instrText xml:space="preserve"> SUBJECT   \* MERGEFORMAT </w:instrText>
      </w:r>
      <w:r>
        <w:fldChar w:fldCharType="separate"/>
      </w:r>
      <w:r w:rsidR="00326E19">
        <w:t>Product Installation and Upgrade Guide</w:t>
      </w:r>
      <w:r>
        <w:fldChar w:fldCharType="end"/>
      </w:r>
    </w:p>
    <w:p w14:paraId="43DA976F" w14:textId="77777777" w:rsidR="007039F3" w:rsidRDefault="007039F3" w:rsidP="007039F3"/>
    <w:p w14:paraId="489D4C15" w14:textId="77777777" w:rsidR="0072315C" w:rsidRDefault="0072315C">
      <w:pPr>
        <w:rPr>
          <w:rFonts w:ascii="Arial" w:eastAsia="Times New Roman" w:hAnsi="Arial" w:cs="Times New Roman"/>
          <w:b/>
          <w:bCs/>
          <w:sz w:val="24"/>
          <w:szCs w:val="20"/>
          <w:u w:val="single"/>
        </w:rPr>
      </w:pPr>
      <w:r>
        <w:br w:type="page"/>
      </w:r>
    </w:p>
    <w:p w14:paraId="0114C953" w14:textId="1D7D5EC3" w:rsidR="007039F3" w:rsidRDefault="007039F3" w:rsidP="007039F3">
      <w:pPr>
        <w:pStyle w:val="ProcedureLine"/>
      </w:pPr>
      <w:r>
        <w:lastRenderedPageBreak/>
        <w:t>Table of Contents</w:t>
      </w:r>
    </w:p>
    <w:p w14:paraId="6DA921D3" w14:textId="77777777" w:rsidR="008D49A3" w:rsidRPr="008D49A3" w:rsidRDefault="008D49A3" w:rsidP="008D49A3">
      <w:pPr>
        <w:pStyle w:val="Body"/>
      </w:pPr>
    </w:p>
    <w:p w14:paraId="35F82AEA" w14:textId="06BCD74B" w:rsidR="00326E19" w:rsidRDefault="005B0F2A">
      <w:pPr>
        <w:pStyle w:val="TOC1"/>
        <w:tabs>
          <w:tab w:val="left" w:pos="360"/>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22118179" w:history="1">
        <w:r w:rsidR="00326E19" w:rsidRPr="00437B23">
          <w:rPr>
            <w:rStyle w:val="Hyperlink"/>
            <w:noProof/>
          </w:rPr>
          <w:t>1</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Introduction</w:t>
        </w:r>
        <w:r w:rsidR="00326E19">
          <w:rPr>
            <w:noProof/>
            <w:webHidden/>
          </w:rPr>
          <w:tab/>
        </w:r>
        <w:r w:rsidR="00326E19">
          <w:rPr>
            <w:noProof/>
            <w:webHidden/>
          </w:rPr>
          <w:fldChar w:fldCharType="begin"/>
        </w:r>
        <w:r w:rsidR="00326E19">
          <w:rPr>
            <w:noProof/>
            <w:webHidden/>
          </w:rPr>
          <w:instrText xml:space="preserve"> PAGEREF _Toc22118179 \h </w:instrText>
        </w:r>
        <w:r w:rsidR="00326E19">
          <w:rPr>
            <w:noProof/>
            <w:webHidden/>
          </w:rPr>
        </w:r>
        <w:r w:rsidR="00326E19">
          <w:rPr>
            <w:noProof/>
            <w:webHidden/>
          </w:rPr>
          <w:fldChar w:fldCharType="separate"/>
        </w:r>
        <w:r w:rsidR="008B17F4">
          <w:rPr>
            <w:noProof/>
            <w:webHidden/>
          </w:rPr>
          <w:t>4</w:t>
        </w:r>
        <w:r w:rsidR="00326E19">
          <w:rPr>
            <w:noProof/>
            <w:webHidden/>
          </w:rPr>
          <w:fldChar w:fldCharType="end"/>
        </w:r>
      </w:hyperlink>
    </w:p>
    <w:p w14:paraId="0C9314CC" w14:textId="7034FCE3" w:rsidR="00326E19" w:rsidRDefault="00D57D70">
      <w:pPr>
        <w:pStyle w:val="TOC2"/>
        <w:rPr>
          <w:rFonts w:asciiTheme="minorHAnsi" w:eastAsiaTheme="minorEastAsia" w:hAnsiTheme="minorHAnsi" w:cstheme="minorBidi"/>
          <w:noProof/>
          <w:sz w:val="22"/>
          <w:szCs w:val="22"/>
          <w:lang w:val="en-US" w:eastAsia="en-US"/>
        </w:rPr>
      </w:pPr>
      <w:hyperlink w:anchor="_Toc22118180" w:history="1">
        <w:r w:rsidR="00326E19" w:rsidRPr="00437B23">
          <w:rPr>
            <w:rStyle w:val="Hyperlink"/>
            <w:noProof/>
            <w14:scene3d>
              <w14:camera w14:prst="orthographicFront"/>
              <w14:lightRig w14:rig="threePt" w14:dir="t">
                <w14:rot w14:lat="0" w14:lon="0" w14:rev="0"/>
              </w14:lightRig>
            </w14:scene3d>
          </w:rPr>
          <w:t>1.1</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Purpose</w:t>
        </w:r>
        <w:r w:rsidR="00326E19">
          <w:rPr>
            <w:noProof/>
            <w:webHidden/>
          </w:rPr>
          <w:tab/>
        </w:r>
        <w:r w:rsidR="00326E19">
          <w:rPr>
            <w:noProof/>
            <w:webHidden/>
          </w:rPr>
          <w:fldChar w:fldCharType="begin"/>
        </w:r>
        <w:r w:rsidR="00326E19">
          <w:rPr>
            <w:noProof/>
            <w:webHidden/>
          </w:rPr>
          <w:instrText xml:space="preserve"> PAGEREF _Toc22118180 \h </w:instrText>
        </w:r>
        <w:r w:rsidR="00326E19">
          <w:rPr>
            <w:noProof/>
            <w:webHidden/>
          </w:rPr>
        </w:r>
        <w:r w:rsidR="00326E19">
          <w:rPr>
            <w:noProof/>
            <w:webHidden/>
          </w:rPr>
          <w:fldChar w:fldCharType="separate"/>
        </w:r>
        <w:r w:rsidR="008B17F4">
          <w:rPr>
            <w:noProof/>
            <w:webHidden/>
          </w:rPr>
          <w:t>4</w:t>
        </w:r>
        <w:r w:rsidR="00326E19">
          <w:rPr>
            <w:noProof/>
            <w:webHidden/>
          </w:rPr>
          <w:fldChar w:fldCharType="end"/>
        </w:r>
      </w:hyperlink>
    </w:p>
    <w:p w14:paraId="01919C06" w14:textId="2D2EB346" w:rsidR="00326E19" w:rsidRDefault="00D57D70">
      <w:pPr>
        <w:pStyle w:val="TOC2"/>
        <w:rPr>
          <w:rFonts w:asciiTheme="minorHAnsi" w:eastAsiaTheme="minorEastAsia" w:hAnsiTheme="minorHAnsi" w:cstheme="minorBidi"/>
          <w:noProof/>
          <w:sz w:val="22"/>
          <w:szCs w:val="22"/>
          <w:lang w:val="en-US" w:eastAsia="en-US"/>
        </w:rPr>
      </w:pPr>
      <w:hyperlink w:anchor="_Toc22118181" w:history="1">
        <w:r w:rsidR="00326E19" w:rsidRPr="00437B23">
          <w:rPr>
            <w:rStyle w:val="Hyperlink"/>
            <w:noProof/>
            <w14:scene3d>
              <w14:camera w14:prst="orthographicFront"/>
              <w14:lightRig w14:rig="threePt" w14:dir="t">
                <w14:rot w14:lat="0" w14:lon="0" w14:rev="0"/>
              </w14:lightRig>
            </w14:scene3d>
          </w:rPr>
          <w:t>1.2</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Products Covered by this Guide</w:t>
        </w:r>
        <w:r w:rsidR="00326E19">
          <w:rPr>
            <w:noProof/>
            <w:webHidden/>
          </w:rPr>
          <w:tab/>
        </w:r>
        <w:r w:rsidR="00326E19">
          <w:rPr>
            <w:noProof/>
            <w:webHidden/>
          </w:rPr>
          <w:fldChar w:fldCharType="begin"/>
        </w:r>
        <w:r w:rsidR="00326E19">
          <w:rPr>
            <w:noProof/>
            <w:webHidden/>
          </w:rPr>
          <w:instrText xml:space="preserve"> PAGEREF _Toc22118181 \h </w:instrText>
        </w:r>
        <w:r w:rsidR="00326E19">
          <w:rPr>
            <w:noProof/>
            <w:webHidden/>
          </w:rPr>
        </w:r>
        <w:r w:rsidR="00326E19">
          <w:rPr>
            <w:noProof/>
            <w:webHidden/>
          </w:rPr>
          <w:fldChar w:fldCharType="separate"/>
        </w:r>
        <w:r w:rsidR="008B17F4">
          <w:rPr>
            <w:noProof/>
            <w:webHidden/>
          </w:rPr>
          <w:t>4</w:t>
        </w:r>
        <w:r w:rsidR="00326E19">
          <w:rPr>
            <w:noProof/>
            <w:webHidden/>
          </w:rPr>
          <w:fldChar w:fldCharType="end"/>
        </w:r>
      </w:hyperlink>
    </w:p>
    <w:p w14:paraId="4A1B3159" w14:textId="65BB635F" w:rsidR="00326E19" w:rsidRDefault="00D57D70">
      <w:pPr>
        <w:pStyle w:val="TOC2"/>
        <w:rPr>
          <w:rFonts w:asciiTheme="minorHAnsi" w:eastAsiaTheme="minorEastAsia" w:hAnsiTheme="minorHAnsi" w:cstheme="minorBidi"/>
          <w:noProof/>
          <w:sz w:val="22"/>
          <w:szCs w:val="22"/>
          <w:lang w:val="en-US" w:eastAsia="en-US"/>
        </w:rPr>
      </w:pPr>
      <w:hyperlink w:anchor="_Toc22118182" w:history="1">
        <w:r w:rsidR="00326E19" w:rsidRPr="00437B23">
          <w:rPr>
            <w:rStyle w:val="Hyperlink"/>
            <w:noProof/>
            <w14:scene3d>
              <w14:camera w14:prst="orthographicFront"/>
              <w14:lightRig w14:rig="threePt" w14:dir="t">
                <w14:rot w14:lat="0" w14:lon="0" w14:rev="0"/>
              </w14:lightRig>
            </w14:scene3d>
          </w:rPr>
          <w:t>1.3</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Reference documents</w:t>
        </w:r>
        <w:r w:rsidR="00326E19">
          <w:rPr>
            <w:noProof/>
            <w:webHidden/>
          </w:rPr>
          <w:tab/>
        </w:r>
        <w:r w:rsidR="00326E19">
          <w:rPr>
            <w:noProof/>
            <w:webHidden/>
          </w:rPr>
          <w:fldChar w:fldCharType="begin"/>
        </w:r>
        <w:r w:rsidR="00326E19">
          <w:rPr>
            <w:noProof/>
            <w:webHidden/>
          </w:rPr>
          <w:instrText xml:space="preserve"> PAGEREF _Toc22118182 \h </w:instrText>
        </w:r>
        <w:r w:rsidR="00326E19">
          <w:rPr>
            <w:noProof/>
            <w:webHidden/>
          </w:rPr>
        </w:r>
        <w:r w:rsidR="00326E19">
          <w:rPr>
            <w:noProof/>
            <w:webHidden/>
          </w:rPr>
          <w:fldChar w:fldCharType="separate"/>
        </w:r>
        <w:r w:rsidR="008B17F4">
          <w:rPr>
            <w:noProof/>
            <w:webHidden/>
          </w:rPr>
          <w:t>4</w:t>
        </w:r>
        <w:r w:rsidR="00326E19">
          <w:rPr>
            <w:noProof/>
            <w:webHidden/>
          </w:rPr>
          <w:fldChar w:fldCharType="end"/>
        </w:r>
      </w:hyperlink>
    </w:p>
    <w:p w14:paraId="104112C1" w14:textId="1283584C" w:rsidR="00326E19" w:rsidRDefault="00D57D70">
      <w:pPr>
        <w:pStyle w:val="TOC1"/>
        <w:tabs>
          <w:tab w:val="left" w:pos="360"/>
        </w:tabs>
        <w:rPr>
          <w:rFonts w:asciiTheme="minorHAnsi" w:eastAsiaTheme="minorEastAsia" w:hAnsiTheme="minorHAnsi" w:cstheme="minorBidi"/>
          <w:noProof/>
          <w:sz w:val="22"/>
          <w:szCs w:val="22"/>
          <w:lang w:val="en-US" w:eastAsia="en-US"/>
        </w:rPr>
      </w:pPr>
      <w:hyperlink w:anchor="_Toc22118183" w:history="1">
        <w:r w:rsidR="00326E19" w:rsidRPr="00437B23">
          <w:rPr>
            <w:rStyle w:val="Hyperlink"/>
            <w:noProof/>
          </w:rPr>
          <w:t>2</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Prerequisites</w:t>
        </w:r>
        <w:r w:rsidR="00326E19">
          <w:rPr>
            <w:noProof/>
            <w:webHidden/>
          </w:rPr>
          <w:tab/>
        </w:r>
        <w:r w:rsidR="00326E19">
          <w:rPr>
            <w:noProof/>
            <w:webHidden/>
          </w:rPr>
          <w:fldChar w:fldCharType="begin"/>
        </w:r>
        <w:r w:rsidR="00326E19">
          <w:rPr>
            <w:noProof/>
            <w:webHidden/>
          </w:rPr>
          <w:instrText xml:space="preserve"> PAGEREF _Toc22118183 \h </w:instrText>
        </w:r>
        <w:r w:rsidR="00326E19">
          <w:rPr>
            <w:noProof/>
            <w:webHidden/>
          </w:rPr>
        </w:r>
        <w:r w:rsidR="00326E19">
          <w:rPr>
            <w:noProof/>
            <w:webHidden/>
          </w:rPr>
          <w:fldChar w:fldCharType="separate"/>
        </w:r>
        <w:r w:rsidR="008B17F4">
          <w:rPr>
            <w:noProof/>
            <w:webHidden/>
          </w:rPr>
          <w:t>6</w:t>
        </w:r>
        <w:r w:rsidR="00326E19">
          <w:rPr>
            <w:noProof/>
            <w:webHidden/>
          </w:rPr>
          <w:fldChar w:fldCharType="end"/>
        </w:r>
      </w:hyperlink>
    </w:p>
    <w:p w14:paraId="2B7938E0" w14:textId="2EABD82B" w:rsidR="00326E19" w:rsidRDefault="00D57D70">
      <w:pPr>
        <w:pStyle w:val="TOC2"/>
        <w:rPr>
          <w:rFonts w:asciiTheme="minorHAnsi" w:eastAsiaTheme="minorEastAsia" w:hAnsiTheme="minorHAnsi" w:cstheme="minorBidi"/>
          <w:noProof/>
          <w:sz w:val="22"/>
          <w:szCs w:val="22"/>
          <w:lang w:val="en-US" w:eastAsia="en-US"/>
        </w:rPr>
      </w:pPr>
      <w:hyperlink w:anchor="_Toc22118184" w:history="1">
        <w:r w:rsidR="00326E19" w:rsidRPr="00437B23">
          <w:rPr>
            <w:rStyle w:val="Hyperlink"/>
            <w:noProof/>
            <w14:scene3d>
              <w14:camera w14:prst="orthographicFront"/>
              <w14:lightRig w14:rig="threePt" w14:dir="t">
                <w14:rot w14:lat="0" w14:lon="0" w14:rev="0"/>
              </w14:lightRig>
            </w14:scene3d>
          </w:rPr>
          <w:t>2.1</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Pre-Requisites to Installation/Upgrade</w:t>
        </w:r>
        <w:r w:rsidR="00326E19">
          <w:rPr>
            <w:noProof/>
            <w:webHidden/>
          </w:rPr>
          <w:tab/>
        </w:r>
        <w:r w:rsidR="00326E19">
          <w:rPr>
            <w:noProof/>
            <w:webHidden/>
          </w:rPr>
          <w:fldChar w:fldCharType="begin"/>
        </w:r>
        <w:r w:rsidR="00326E19">
          <w:rPr>
            <w:noProof/>
            <w:webHidden/>
          </w:rPr>
          <w:instrText xml:space="preserve"> PAGEREF _Toc22118184 \h </w:instrText>
        </w:r>
        <w:r w:rsidR="00326E19">
          <w:rPr>
            <w:noProof/>
            <w:webHidden/>
          </w:rPr>
        </w:r>
        <w:r w:rsidR="00326E19">
          <w:rPr>
            <w:noProof/>
            <w:webHidden/>
          </w:rPr>
          <w:fldChar w:fldCharType="separate"/>
        </w:r>
        <w:r w:rsidR="008B17F4">
          <w:rPr>
            <w:noProof/>
            <w:webHidden/>
          </w:rPr>
          <w:t>6</w:t>
        </w:r>
        <w:r w:rsidR="00326E19">
          <w:rPr>
            <w:noProof/>
            <w:webHidden/>
          </w:rPr>
          <w:fldChar w:fldCharType="end"/>
        </w:r>
      </w:hyperlink>
    </w:p>
    <w:p w14:paraId="6487BD25" w14:textId="75298B44" w:rsidR="00326E19" w:rsidRDefault="00D57D70">
      <w:pPr>
        <w:pStyle w:val="TOC2"/>
        <w:rPr>
          <w:rFonts w:asciiTheme="minorHAnsi" w:eastAsiaTheme="minorEastAsia" w:hAnsiTheme="minorHAnsi" w:cstheme="minorBidi"/>
          <w:noProof/>
          <w:sz w:val="22"/>
          <w:szCs w:val="22"/>
          <w:lang w:val="en-US" w:eastAsia="en-US"/>
        </w:rPr>
      </w:pPr>
      <w:hyperlink w:anchor="_Toc22118185" w:history="1">
        <w:r w:rsidR="00326E19" w:rsidRPr="00437B23">
          <w:rPr>
            <w:rStyle w:val="Hyperlink"/>
            <w:noProof/>
            <w14:scene3d>
              <w14:camera w14:prst="orthographicFront"/>
              <w14:lightRig w14:rig="threePt" w14:dir="t">
                <w14:rot w14:lat="0" w14:lon="0" w14:rev="0"/>
              </w14:lightRig>
            </w14:scene3d>
          </w:rPr>
          <w:t>2.2</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Software Component Versions</w:t>
        </w:r>
        <w:r w:rsidR="00326E19">
          <w:rPr>
            <w:noProof/>
            <w:webHidden/>
          </w:rPr>
          <w:tab/>
        </w:r>
        <w:r w:rsidR="00326E19">
          <w:rPr>
            <w:noProof/>
            <w:webHidden/>
          </w:rPr>
          <w:fldChar w:fldCharType="begin"/>
        </w:r>
        <w:r w:rsidR="00326E19">
          <w:rPr>
            <w:noProof/>
            <w:webHidden/>
          </w:rPr>
          <w:instrText xml:space="preserve"> PAGEREF _Toc22118185 \h </w:instrText>
        </w:r>
        <w:r w:rsidR="00326E19">
          <w:rPr>
            <w:noProof/>
            <w:webHidden/>
          </w:rPr>
        </w:r>
        <w:r w:rsidR="00326E19">
          <w:rPr>
            <w:noProof/>
            <w:webHidden/>
          </w:rPr>
          <w:fldChar w:fldCharType="separate"/>
        </w:r>
        <w:r w:rsidR="008B17F4">
          <w:rPr>
            <w:noProof/>
            <w:webHidden/>
          </w:rPr>
          <w:t>7</w:t>
        </w:r>
        <w:r w:rsidR="00326E19">
          <w:rPr>
            <w:noProof/>
            <w:webHidden/>
          </w:rPr>
          <w:fldChar w:fldCharType="end"/>
        </w:r>
      </w:hyperlink>
    </w:p>
    <w:p w14:paraId="46701121" w14:textId="41B9EBE0" w:rsidR="00326E19" w:rsidRDefault="00D57D70">
      <w:pPr>
        <w:pStyle w:val="TOC2"/>
        <w:rPr>
          <w:rFonts w:asciiTheme="minorHAnsi" w:eastAsiaTheme="minorEastAsia" w:hAnsiTheme="minorHAnsi" w:cstheme="minorBidi"/>
          <w:noProof/>
          <w:sz w:val="22"/>
          <w:szCs w:val="22"/>
          <w:lang w:val="en-US" w:eastAsia="en-US"/>
        </w:rPr>
      </w:pPr>
      <w:hyperlink w:anchor="_Toc22118186" w:history="1">
        <w:r w:rsidR="00326E19" w:rsidRPr="00437B23">
          <w:rPr>
            <w:rStyle w:val="Hyperlink"/>
            <w:noProof/>
            <w14:scene3d>
              <w14:camera w14:prst="orthographicFront"/>
              <w14:lightRig w14:rig="threePt" w14:dir="t">
                <w14:rot w14:lat="0" w14:lon="0" w14:rev="0"/>
              </w14:lightRig>
            </w14:scene3d>
          </w:rPr>
          <w:t>2.3</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Oracle Weblogic Server Configuration (Install and Upgrade)</w:t>
        </w:r>
        <w:r w:rsidR="00326E19">
          <w:rPr>
            <w:noProof/>
            <w:webHidden/>
          </w:rPr>
          <w:tab/>
        </w:r>
        <w:r w:rsidR="00326E19">
          <w:rPr>
            <w:noProof/>
            <w:webHidden/>
          </w:rPr>
          <w:fldChar w:fldCharType="begin"/>
        </w:r>
        <w:r w:rsidR="00326E19">
          <w:rPr>
            <w:noProof/>
            <w:webHidden/>
          </w:rPr>
          <w:instrText xml:space="preserve"> PAGEREF _Toc22118186 \h </w:instrText>
        </w:r>
        <w:r w:rsidR="00326E19">
          <w:rPr>
            <w:noProof/>
            <w:webHidden/>
          </w:rPr>
        </w:r>
        <w:r w:rsidR="00326E19">
          <w:rPr>
            <w:noProof/>
            <w:webHidden/>
          </w:rPr>
          <w:fldChar w:fldCharType="separate"/>
        </w:r>
        <w:r w:rsidR="008B17F4">
          <w:rPr>
            <w:noProof/>
            <w:webHidden/>
          </w:rPr>
          <w:t>7</w:t>
        </w:r>
        <w:r w:rsidR="00326E19">
          <w:rPr>
            <w:noProof/>
            <w:webHidden/>
          </w:rPr>
          <w:fldChar w:fldCharType="end"/>
        </w:r>
      </w:hyperlink>
    </w:p>
    <w:p w14:paraId="544DECEA" w14:textId="0E9D7091"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187" w:history="1">
        <w:r w:rsidR="00326E19" w:rsidRPr="00437B23">
          <w:rPr>
            <w:rStyle w:val="Hyperlink"/>
            <w:b/>
            <w:noProof/>
            <w14:scene3d>
              <w14:camera w14:prst="orthographicFront"/>
              <w14:lightRig w14:rig="threePt" w14:dir="t">
                <w14:rot w14:lat="0" w14:lon="0" w14:rev="0"/>
              </w14:lightRig>
            </w14:scene3d>
          </w:rPr>
          <w:t>2.3.1</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Deployment of forms and webutil Jar files</w:t>
        </w:r>
        <w:r w:rsidR="00326E19">
          <w:rPr>
            <w:noProof/>
            <w:webHidden/>
          </w:rPr>
          <w:tab/>
        </w:r>
        <w:r w:rsidR="00326E19">
          <w:rPr>
            <w:noProof/>
            <w:webHidden/>
          </w:rPr>
          <w:fldChar w:fldCharType="begin"/>
        </w:r>
        <w:r w:rsidR="00326E19">
          <w:rPr>
            <w:noProof/>
            <w:webHidden/>
          </w:rPr>
          <w:instrText xml:space="preserve"> PAGEREF _Toc22118187 \h </w:instrText>
        </w:r>
        <w:r w:rsidR="00326E19">
          <w:rPr>
            <w:noProof/>
            <w:webHidden/>
          </w:rPr>
        </w:r>
        <w:r w:rsidR="00326E19">
          <w:rPr>
            <w:noProof/>
            <w:webHidden/>
          </w:rPr>
          <w:fldChar w:fldCharType="separate"/>
        </w:r>
        <w:r w:rsidR="008B17F4">
          <w:rPr>
            <w:noProof/>
            <w:webHidden/>
          </w:rPr>
          <w:t>7</w:t>
        </w:r>
        <w:r w:rsidR="00326E19">
          <w:rPr>
            <w:noProof/>
            <w:webHidden/>
          </w:rPr>
          <w:fldChar w:fldCharType="end"/>
        </w:r>
      </w:hyperlink>
    </w:p>
    <w:p w14:paraId="4C86A340" w14:textId="56444636"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188" w:history="1">
        <w:r w:rsidR="00326E19" w:rsidRPr="00437B23">
          <w:rPr>
            <w:rStyle w:val="Hyperlink"/>
            <w:b/>
            <w:noProof/>
            <w14:scene3d>
              <w14:camera w14:prst="orthographicFront"/>
              <w14:lightRig w14:rig="threePt" w14:dir="t">
                <w14:rot w14:lat="0" w14:lon="0" w14:rev="0"/>
              </w14:lightRig>
            </w14:scene3d>
          </w:rPr>
          <w:t>2.3.2</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Edit webutiljpi.htm</w:t>
        </w:r>
        <w:r w:rsidR="00326E19">
          <w:rPr>
            <w:noProof/>
            <w:webHidden/>
          </w:rPr>
          <w:tab/>
        </w:r>
        <w:r w:rsidR="00326E19">
          <w:rPr>
            <w:noProof/>
            <w:webHidden/>
          </w:rPr>
          <w:fldChar w:fldCharType="begin"/>
        </w:r>
        <w:r w:rsidR="00326E19">
          <w:rPr>
            <w:noProof/>
            <w:webHidden/>
          </w:rPr>
          <w:instrText xml:space="preserve"> PAGEREF _Toc22118188 \h </w:instrText>
        </w:r>
        <w:r w:rsidR="00326E19">
          <w:rPr>
            <w:noProof/>
            <w:webHidden/>
          </w:rPr>
        </w:r>
        <w:r w:rsidR="00326E19">
          <w:rPr>
            <w:noProof/>
            <w:webHidden/>
          </w:rPr>
          <w:fldChar w:fldCharType="separate"/>
        </w:r>
        <w:r w:rsidR="008B17F4">
          <w:rPr>
            <w:noProof/>
            <w:webHidden/>
          </w:rPr>
          <w:t>9</w:t>
        </w:r>
        <w:r w:rsidR="00326E19">
          <w:rPr>
            <w:noProof/>
            <w:webHidden/>
          </w:rPr>
          <w:fldChar w:fldCharType="end"/>
        </w:r>
      </w:hyperlink>
    </w:p>
    <w:p w14:paraId="6431AAB6" w14:textId="6E131748"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189" w:history="1">
        <w:r w:rsidR="00326E19" w:rsidRPr="00437B23">
          <w:rPr>
            <w:rStyle w:val="Hyperlink"/>
            <w:b/>
            <w:noProof/>
            <w14:scene3d>
              <w14:camera w14:prst="orthographicFront"/>
              <w14:lightRig w14:rig="threePt" w14:dir="t">
                <w14:rot w14:lat="0" w14:lon="0" w14:rev="0"/>
              </w14:lightRig>
            </w14:scene3d>
          </w:rPr>
          <w:t>2.3.3</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Configure the Forms Service to use WebUtil</w:t>
        </w:r>
        <w:r w:rsidR="00326E19">
          <w:rPr>
            <w:noProof/>
            <w:webHidden/>
          </w:rPr>
          <w:tab/>
        </w:r>
        <w:r w:rsidR="00326E19">
          <w:rPr>
            <w:noProof/>
            <w:webHidden/>
          </w:rPr>
          <w:fldChar w:fldCharType="begin"/>
        </w:r>
        <w:r w:rsidR="00326E19">
          <w:rPr>
            <w:noProof/>
            <w:webHidden/>
          </w:rPr>
          <w:instrText xml:space="preserve"> PAGEREF _Toc22118189 \h </w:instrText>
        </w:r>
        <w:r w:rsidR="00326E19">
          <w:rPr>
            <w:noProof/>
            <w:webHidden/>
          </w:rPr>
        </w:r>
        <w:r w:rsidR="00326E19">
          <w:rPr>
            <w:noProof/>
            <w:webHidden/>
          </w:rPr>
          <w:fldChar w:fldCharType="separate"/>
        </w:r>
        <w:r w:rsidR="008B17F4">
          <w:rPr>
            <w:noProof/>
            <w:webHidden/>
          </w:rPr>
          <w:t>12</w:t>
        </w:r>
        <w:r w:rsidR="00326E19">
          <w:rPr>
            <w:noProof/>
            <w:webHidden/>
          </w:rPr>
          <w:fldChar w:fldCharType="end"/>
        </w:r>
      </w:hyperlink>
    </w:p>
    <w:p w14:paraId="606EE780" w14:textId="25E74C73"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190" w:history="1">
        <w:r w:rsidR="00326E19" w:rsidRPr="00437B23">
          <w:rPr>
            <w:rStyle w:val="Hyperlink"/>
            <w:b/>
            <w:noProof/>
            <w14:scene3d>
              <w14:camera w14:prst="orthographicFront"/>
              <w14:lightRig w14:rig="threePt" w14:dir="t">
                <w14:rot w14:lat="0" w14:lon="0" w14:rev="0"/>
              </w14:lightRig>
            </w14:scene3d>
          </w:rPr>
          <w:t>2.3.4</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Configure the WebUtil</w:t>
        </w:r>
        <w:r w:rsidR="00326E19">
          <w:rPr>
            <w:noProof/>
            <w:webHidden/>
          </w:rPr>
          <w:tab/>
        </w:r>
        <w:r w:rsidR="00326E19">
          <w:rPr>
            <w:noProof/>
            <w:webHidden/>
          </w:rPr>
          <w:fldChar w:fldCharType="begin"/>
        </w:r>
        <w:r w:rsidR="00326E19">
          <w:rPr>
            <w:noProof/>
            <w:webHidden/>
          </w:rPr>
          <w:instrText xml:space="preserve"> PAGEREF _Toc22118190 \h </w:instrText>
        </w:r>
        <w:r w:rsidR="00326E19">
          <w:rPr>
            <w:noProof/>
            <w:webHidden/>
          </w:rPr>
        </w:r>
        <w:r w:rsidR="00326E19">
          <w:rPr>
            <w:noProof/>
            <w:webHidden/>
          </w:rPr>
          <w:fldChar w:fldCharType="separate"/>
        </w:r>
        <w:r w:rsidR="008B17F4">
          <w:rPr>
            <w:noProof/>
            <w:webHidden/>
          </w:rPr>
          <w:t>13</w:t>
        </w:r>
        <w:r w:rsidR="00326E19">
          <w:rPr>
            <w:noProof/>
            <w:webHidden/>
          </w:rPr>
          <w:fldChar w:fldCharType="end"/>
        </w:r>
      </w:hyperlink>
    </w:p>
    <w:p w14:paraId="19B3FC1C" w14:textId="20BC8790"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191" w:history="1">
        <w:r w:rsidR="00326E19" w:rsidRPr="00437B23">
          <w:rPr>
            <w:rStyle w:val="Hyperlink"/>
            <w:b/>
            <w:noProof/>
            <w14:scene3d>
              <w14:camera w14:prst="orthographicFront"/>
              <w14:lightRig w14:rig="threePt" w14:dir="t">
                <w14:rot w14:lat="0" w14:lon="0" w14:rev="0"/>
              </w14:lightRig>
            </w14:scene3d>
          </w:rPr>
          <w:t>2.3.5</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Forms startup</w:t>
        </w:r>
        <w:r w:rsidR="00326E19">
          <w:rPr>
            <w:noProof/>
            <w:webHidden/>
          </w:rPr>
          <w:tab/>
        </w:r>
        <w:r w:rsidR="00326E19">
          <w:rPr>
            <w:noProof/>
            <w:webHidden/>
          </w:rPr>
          <w:fldChar w:fldCharType="begin"/>
        </w:r>
        <w:r w:rsidR="00326E19">
          <w:rPr>
            <w:noProof/>
            <w:webHidden/>
          </w:rPr>
          <w:instrText xml:space="preserve"> PAGEREF _Toc22118191 \h </w:instrText>
        </w:r>
        <w:r w:rsidR="00326E19">
          <w:rPr>
            <w:noProof/>
            <w:webHidden/>
          </w:rPr>
        </w:r>
        <w:r w:rsidR="00326E19">
          <w:rPr>
            <w:noProof/>
            <w:webHidden/>
          </w:rPr>
          <w:fldChar w:fldCharType="separate"/>
        </w:r>
        <w:r w:rsidR="008B17F4">
          <w:rPr>
            <w:noProof/>
            <w:webHidden/>
          </w:rPr>
          <w:t>14</w:t>
        </w:r>
        <w:r w:rsidR="00326E19">
          <w:rPr>
            <w:noProof/>
            <w:webHidden/>
          </w:rPr>
          <w:fldChar w:fldCharType="end"/>
        </w:r>
      </w:hyperlink>
    </w:p>
    <w:p w14:paraId="28DB7326" w14:textId="2C2A066A" w:rsidR="00326E19" w:rsidRDefault="00D57D70">
      <w:pPr>
        <w:pStyle w:val="TOC1"/>
        <w:tabs>
          <w:tab w:val="left" w:pos="360"/>
        </w:tabs>
        <w:rPr>
          <w:rFonts w:asciiTheme="minorHAnsi" w:eastAsiaTheme="minorEastAsia" w:hAnsiTheme="minorHAnsi" w:cstheme="minorBidi"/>
          <w:noProof/>
          <w:sz w:val="22"/>
          <w:szCs w:val="22"/>
          <w:lang w:val="en-US" w:eastAsia="en-US"/>
        </w:rPr>
      </w:pPr>
      <w:hyperlink w:anchor="_Toc22118192" w:history="1">
        <w:r w:rsidR="00326E19" w:rsidRPr="00437B23">
          <w:rPr>
            <w:rStyle w:val="Hyperlink"/>
            <w:noProof/>
          </w:rPr>
          <w:t>3</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Network Manager</w:t>
        </w:r>
        <w:r w:rsidR="00326E19">
          <w:rPr>
            <w:noProof/>
            <w:webHidden/>
          </w:rPr>
          <w:tab/>
        </w:r>
        <w:r w:rsidR="00326E19">
          <w:rPr>
            <w:noProof/>
            <w:webHidden/>
          </w:rPr>
          <w:fldChar w:fldCharType="begin"/>
        </w:r>
        <w:r w:rsidR="00326E19">
          <w:rPr>
            <w:noProof/>
            <w:webHidden/>
          </w:rPr>
          <w:instrText xml:space="preserve"> PAGEREF _Toc22118192 \h </w:instrText>
        </w:r>
        <w:r w:rsidR="00326E19">
          <w:rPr>
            <w:noProof/>
            <w:webHidden/>
          </w:rPr>
        </w:r>
        <w:r w:rsidR="00326E19">
          <w:rPr>
            <w:noProof/>
            <w:webHidden/>
          </w:rPr>
          <w:fldChar w:fldCharType="separate"/>
        </w:r>
        <w:r w:rsidR="008B17F4">
          <w:rPr>
            <w:noProof/>
            <w:webHidden/>
          </w:rPr>
          <w:t>15</w:t>
        </w:r>
        <w:r w:rsidR="00326E19">
          <w:rPr>
            <w:noProof/>
            <w:webHidden/>
          </w:rPr>
          <w:fldChar w:fldCharType="end"/>
        </w:r>
      </w:hyperlink>
    </w:p>
    <w:p w14:paraId="05DD3C65" w14:textId="65103350" w:rsidR="00326E19" w:rsidRDefault="00D57D70">
      <w:pPr>
        <w:pStyle w:val="TOC2"/>
        <w:rPr>
          <w:rFonts w:asciiTheme="minorHAnsi" w:eastAsiaTheme="minorEastAsia" w:hAnsiTheme="minorHAnsi" w:cstheme="minorBidi"/>
          <w:noProof/>
          <w:sz w:val="22"/>
          <w:szCs w:val="22"/>
          <w:lang w:val="en-US" w:eastAsia="en-US"/>
        </w:rPr>
      </w:pPr>
      <w:hyperlink w:anchor="_Toc22118193" w:history="1">
        <w:r w:rsidR="00326E19" w:rsidRPr="00437B23">
          <w:rPr>
            <w:rStyle w:val="Hyperlink"/>
            <w:noProof/>
            <w14:scene3d>
              <w14:camera w14:prst="orthographicFront"/>
              <w14:lightRig w14:rig="threePt" w14:dir="t">
                <w14:rot w14:lat="0" w14:lon="0" w14:rev="0"/>
              </w14:lightRig>
            </w14:scene3d>
          </w:rPr>
          <w:t>3.1</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Installation of the Network Manager Software files</w:t>
        </w:r>
        <w:r w:rsidR="00326E19">
          <w:rPr>
            <w:noProof/>
            <w:webHidden/>
          </w:rPr>
          <w:tab/>
        </w:r>
        <w:r w:rsidR="00326E19">
          <w:rPr>
            <w:noProof/>
            <w:webHidden/>
          </w:rPr>
          <w:fldChar w:fldCharType="begin"/>
        </w:r>
        <w:r w:rsidR="00326E19">
          <w:rPr>
            <w:noProof/>
            <w:webHidden/>
          </w:rPr>
          <w:instrText xml:space="preserve"> PAGEREF _Toc22118193 \h </w:instrText>
        </w:r>
        <w:r w:rsidR="00326E19">
          <w:rPr>
            <w:noProof/>
            <w:webHidden/>
          </w:rPr>
        </w:r>
        <w:r w:rsidR="00326E19">
          <w:rPr>
            <w:noProof/>
            <w:webHidden/>
          </w:rPr>
          <w:fldChar w:fldCharType="separate"/>
        </w:r>
        <w:r w:rsidR="008B17F4">
          <w:rPr>
            <w:noProof/>
            <w:webHidden/>
          </w:rPr>
          <w:t>15</w:t>
        </w:r>
        <w:r w:rsidR="00326E19">
          <w:rPr>
            <w:noProof/>
            <w:webHidden/>
          </w:rPr>
          <w:fldChar w:fldCharType="end"/>
        </w:r>
      </w:hyperlink>
    </w:p>
    <w:p w14:paraId="13629C07" w14:textId="037FC8BE"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194" w:history="1">
        <w:r w:rsidR="00326E19" w:rsidRPr="00437B23">
          <w:rPr>
            <w:rStyle w:val="Hyperlink"/>
            <w:b/>
            <w:noProof/>
            <w14:scene3d>
              <w14:camera w14:prst="orthographicFront"/>
              <w14:lightRig w14:rig="threePt" w14:dir="t">
                <w14:rot w14:lat="0" w14:lon="0" w14:rev="0"/>
              </w14:lightRig>
            </w14:scene3d>
          </w:rPr>
          <w:t>3.1.1</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Product Run-time Environment</w:t>
        </w:r>
        <w:r w:rsidR="00326E19">
          <w:rPr>
            <w:noProof/>
            <w:webHidden/>
          </w:rPr>
          <w:tab/>
        </w:r>
        <w:r w:rsidR="00326E19">
          <w:rPr>
            <w:noProof/>
            <w:webHidden/>
          </w:rPr>
          <w:fldChar w:fldCharType="begin"/>
        </w:r>
        <w:r w:rsidR="00326E19">
          <w:rPr>
            <w:noProof/>
            <w:webHidden/>
          </w:rPr>
          <w:instrText xml:space="preserve"> PAGEREF _Toc22118194 \h </w:instrText>
        </w:r>
        <w:r w:rsidR="00326E19">
          <w:rPr>
            <w:noProof/>
            <w:webHidden/>
          </w:rPr>
        </w:r>
        <w:r w:rsidR="00326E19">
          <w:rPr>
            <w:noProof/>
            <w:webHidden/>
          </w:rPr>
          <w:fldChar w:fldCharType="separate"/>
        </w:r>
        <w:r w:rsidR="008B17F4">
          <w:rPr>
            <w:noProof/>
            <w:webHidden/>
          </w:rPr>
          <w:t>15</w:t>
        </w:r>
        <w:r w:rsidR="00326E19">
          <w:rPr>
            <w:noProof/>
            <w:webHidden/>
          </w:rPr>
          <w:fldChar w:fldCharType="end"/>
        </w:r>
      </w:hyperlink>
    </w:p>
    <w:p w14:paraId="490867E6" w14:textId="64FD7422" w:rsidR="00326E19" w:rsidRDefault="00D57D70">
      <w:pPr>
        <w:pStyle w:val="TOC2"/>
        <w:rPr>
          <w:rFonts w:asciiTheme="minorHAnsi" w:eastAsiaTheme="minorEastAsia" w:hAnsiTheme="minorHAnsi" w:cstheme="minorBidi"/>
          <w:noProof/>
          <w:sz w:val="22"/>
          <w:szCs w:val="22"/>
          <w:lang w:val="en-US" w:eastAsia="en-US"/>
        </w:rPr>
      </w:pPr>
      <w:hyperlink w:anchor="_Toc22118195" w:history="1">
        <w:r w:rsidR="00326E19" w:rsidRPr="00437B23">
          <w:rPr>
            <w:rStyle w:val="Hyperlink"/>
            <w:noProof/>
            <w14:scene3d>
              <w14:camera w14:prst="orthographicFront"/>
              <w14:lightRig w14:rig="threePt" w14:dir="t">
                <w14:rot w14:lat="0" w14:lon="0" w14:rev="0"/>
              </w14:lightRig>
            </w14:scene3d>
          </w:rPr>
          <w:t>3.2</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Network Manager DB Server Install/Upgrade</w:t>
        </w:r>
        <w:r w:rsidR="00326E19">
          <w:rPr>
            <w:noProof/>
            <w:webHidden/>
          </w:rPr>
          <w:tab/>
        </w:r>
        <w:r w:rsidR="00326E19">
          <w:rPr>
            <w:noProof/>
            <w:webHidden/>
          </w:rPr>
          <w:fldChar w:fldCharType="begin"/>
        </w:r>
        <w:r w:rsidR="00326E19">
          <w:rPr>
            <w:noProof/>
            <w:webHidden/>
          </w:rPr>
          <w:instrText xml:space="preserve"> PAGEREF _Toc22118195 \h </w:instrText>
        </w:r>
        <w:r w:rsidR="00326E19">
          <w:rPr>
            <w:noProof/>
            <w:webHidden/>
          </w:rPr>
        </w:r>
        <w:r w:rsidR="00326E19">
          <w:rPr>
            <w:noProof/>
            <w:webHidden/>
          </w:rPr>
          <w:fldChar w:fldCharType="separate"/>
        </w:r>
        <w:r w:rsidR="008B17F4">
          <w:rPr>
            <w:noProof/>
            <w:webHidden/>
          </w:rPr>
          <w:t>15</w:t>
        </w:r>
        <w:r w:rsidR="00326E19">
          <w:rPr>
            <w:noProof/>
            <w:webHidden/>
          </w:rPr>
          <w:fldChar w:fldCharType="end"/>
        </w:r>
      </w:hyperlink>
    </w:p>
    <w:p w14:paraId="6286B499" w14:textId="14003B3F"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196" w:history="1">
        <w:r w:rsidR="00326E19" w:rsidRPr="00437B23">
          <w:rPr>
            <w:rStyle w:val="Hyperlink"/>
            <w:b/>
            <w:noProof/>
            <w14:scene3d>
              <w14:camera w14:prst="orthographicFront"/>
              <w14:lightRig w14:rig="threePt" w14:dir="t">
                <w14:rot w14:lat="0" w14:lon="0" w14:rev="0"/>
              </w14:lightRig>
            </w14:scene3d>
          </w:rPr>
          <w:t>3.2.1</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Before you start</w:t>
        </w:r>
        <w:r w:rsidR="00326E19">
          <w:rPr>
            <w:noProof/>
            <w:webHidden/>
          </w:rPr>
          <w:tab/>
        </w:r>
        <w:r w:rsidR="00326E19">
          <w:rPr>
            <w:noProof/>
            <w:webHidden/>
          </w:rPr>
          <w:fldChar w:fldCharType="begin"/>
        </w:r>
        <w:r w:rsidR="00326E19">
          <w:rPr>
            <w:noProof/>
            <w:webHidden/>
          </w:rPr>
          <w:instrText xml:space="preserve"> PAGEREF _Toc22118196 \h </w:instrText>
        </w:r>
        <w:r w:rsidR="00326E19">
          <w:rPr>
            <w:noProof/>
            <w:webHidden/>
          </w:rPr>
        </w:r>
        <w:r w:rsidR="00326E19">
          <w:rPr>
            <w:noProof/>
            <w:webHidden/>
          </w:rPr>
          <w:fldChar w:fldCharType="separate"/>
        </w:r>
        <w:r w:rsidR="008B17F4">
          <w:rPr>
            <w:noProof/>
            <w:webHidden/>
          </w:rPr>
          <w:t>15</w:t>
        </w:r>
        <w:r w:rsidR="00326E19">
          <w:rPr>
            <w:noProof/>
            <w:webHidden/>
          </w:rPr>
          <w:fldChar w:fldCharType="end"/>
        </w:r>
      </w:hyperlink>
    </w:p>
    <w:p w14:paraId="64CB4DD0" w14:textId="21AB17E8"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197" w:history="1">
        <w:r w:rsidR="00326E19" w:rsidRPr="00437B23">
          <w:rPr>
            <w:rStyle w:val="Hyperlink"/>
            <w:b/>
            <w:noProof/>
            <w14:scene3d>
              <w14:camera w14:prst="orthographicFront"/>
              <w14:lightRig w14:rig="threePt" w14:dir="t">
                <w14:rot w14:lat="0" w14:lon="0" w14:rev="0"/>
              </w14:lightRig>
            </w14:scene3d>
          </w:rPr>
          <w:t>3.2.2</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Typical problems that you may encounter</w:t>
        </w:r>
        <w:r w:rsidR="00326E19">
          <w:rPr>
            <w:noProof/>
            <w:webHidden/>
          </w:rPr>
          <w:tab/>
        </w:r>
        <w:r w:rsidR="00326E19">
          <w:rPr>
            <w:noProof/>
            <w:webHidden/>
          </w:rPr>
          <w:fldChar w:fldCharType="begin"/>
        </w:r>
        <w:r w:rsidR="00326E19">
          <w:rPr>
            <w:noProof/>
            <w:webHidden/>
          </w:rPr>
          <w:instrText xml:space="preserve"> PAGEREF _Toc22118197 \h </w:instrText>
        </w:r>
        <w:r w:rsidR="00326E19">
          <w:rPr>
            <w:noProof/>
            <w:webHidden/>
          </w:rPr>
        </w:r>
        <w:r w:rsidR="00326E19">
          <w:rPr>
            <w:noProof/>
            <w:webHidden/>
          </w:rPr>
          <w:fldChar w:fldCharType="separate"/>
        </w:r>
        <w:r w:rsidR="008B17F4">
          <w:rPr>
            <w:noProof/>
            <w:webHidden/>
          </w:rPr>
          <w:t>15</w:t>
        </w:r>
        <w:r w:rsidR="00326E19">
          <w:rPr>
            <w:noProof/>
            <w:webHidden/>
          </w:rPr>
          <w:fldChar w:fldCharType="end"/>
        </w:r>
      </w:hyperlink>
    </w:p>
    <w:p w14:paraId="6675048B" w14:textId="70C0DE5E"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198" w:history="1">
        <w:r w:rsidR="00326E19" w:rsidRPr="00437B23">
          <w:rPr>
            <w:rStyle w:val="Hyperlink"/>
            <w:b/>
            <w:noProof/>
            <w14:scene3d>
              <w14:camera w14:prst="orthographicFront"/>
              <w14:lightRig w14:rig="threePt" w14:dir="t">
                <w14:rot w14:lat="0" w14:lon="0" w14:rev="0"/>
              </w14:lightRig>
            </w14:scene3d>
          </w:rPr>
          <w:t>3.2.3</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Highways Owner Account Creation (Install Only)</w:t>
        </w:r>
        <w:r w:rsidR="00326E19">
          <w:rPr>
            <w:noProof/>
            <w:webHidden/>
          </w:rPr>
          <w:tab/>
        </w:r>
        <w:r w:rsidR="00326E19">
          <w:rPr>
            <w:noProof/>
            <w:webHidden/>
          </w:rPr>
          <w:fldChar w:fldCharType="begin"/>
        </w:r>
        <w:r w:rsidR="00326E19">
          <w:rPr>
            <w:noProof/>
            <w:webHidden/>
          </w:rPr>
          <w:instrText xml:space="preserve"> PAGEREF _Toc22118198 \h </w:instrText>
        </w:r>
        <w:r w:rsidR="00326E19">
          <w:rPr>
            <w:noProof/>
            <w:webHidden/>
          </w:rPr>
        </w:r>
        <w:r w:rsidR="00326E19">
          <w:rPr>
            <w:noProof/>
            <w:webHidden/>
          </w:rPr>
          <w:fldChar w:fldCharType="separate"/>
        </w:r>
        <w:r w:rsidR="008B17F4">
          <w:rPr>
            <w:noProof/>
            <w:webHidden/>
          </w:rPr>
          <w:t>16</w:t>
        </w:r>
        <w:r w:rsidR="00326E19">
          <w:rPr>
            <w:noProof/>
            <w:webHidden/>
          </w:rPr>
          <w:fldChar w:fldCharType="end"/>
        </w:r>
      </w:hyperlink>
    </w:p>
    <w:p w14:paraId="323C3C7C" w14:textId="05DD2235"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199" w:history="1">
        <w:r w:rsidR="00326E19" w:rsidRPr="00437B23">
          <w:rPr>
            <w:rStyle w:val="Hyperlink"/>
            <w:b/>
            <w:noProof/>
            <w14:scene3d>
              <w14:camera w14:prst="orthographicFront"/>
              <w14:lightRig w14:rig="threePt" w14:dir="t">
                <w14:rot w14:lat="0" w14:lon="0" w14:rev="0"/>
              </w14:lightRig>
            </w14:scene3d>
          </w:rPr>
          <w:t>3.2.4</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Core User and Objects (Install Only)</w:t>
        </w:r>
        <w:r w:rsidR="00326E19">
          <w:rPr>
            <w:noProof/>
            <w:webHidden/>
          </w:rPr>
          <w:tab/>
        </w:r>
        <w:r w:rsidR="00326E19">
          <w:rPr>
            <w:noProof/>
            <w:webHidden/>
          </w:rPr>
          <w:fldChar w:fldCharType="begin"/>
        </w:r>
        <w:r w:rsidR="00326E19">
          <w:rPr>
            <w:noProof/>
            <w:webHidden/>
          </w:rPr>
          <w:instrText xml:space="preserve"> PAGEREF _Toc22118199 \h </w:instrText>
        </w:r>
        <w:r w:rsidR="00326E19">
          <w:rPr>
            <w:noProof/>
            <w:webHidden/>
          </w:rPr>
        </w:r>
        <w:r w:rsidR="00326E19">
          <w:rPr>
            <w:noProof/>
            <w:webHidden/>
          </w:rPr>
          <w:fldChar w:fldCharType="separate"/>
        </w:r>
        <w:r w:rsidR="008B17F4">
          <w:rPr>
            <w:noProof/>
            <w:webHidden/>
          </w:rPr>
          <w:t>17</w:t>
        </w:r>
        <w:r w:rsidR="00326E19">
          <w:rPr>
            <w:noProof/>
            <w:webHidden/>
          </w:rPr>
          <w:fldChar w:fldCharType="end"/>
        </w:r>
      </w:hyperlink>
    </w:p>
    <w:p w14:paraId="4BE941C7" w14:textId="3A83D715"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00" w:history="1">
        <w:r w:rsidR="00326E19" w:rsidRPr="00437B23">
          <w:rPr>
            <w:rStyle w:val="Hyperlink"/>
            <w:b/>
            <w:noProof/>
            <w14:scene3d>
              <w14:camera w14:prst="orthographicFront"/>
              <w14:lightRig w14:rig="threePt" w14:dir="t">
                <w14:rot w14:lat="0" w14:lon="0" w14:rev="0"/>
              </w14:lightRig>
            </w14:scene3d>
          </w:rPr>
          <w:t>3.2.5</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Installation of Network Manager</w:t>
        </w:r>
        <w:r w:rsidR="00326E19">
          <w:rPr>
            <w:noProof/>
            <w:webHidden/>
          </w:rPr>
          <w:tab/>
        </w:r>
        <w:r w:rsidR="00326E19">
          <w:rPr>
            <w:noProof/>
            <w:webHidden/>
          </w:rPr>
          <w:fldChar w:fldCharType="begin"/>
        </w:r>
        <w:r w:rsidR="00326E19">
          <w:rPr>
            <w:noProof/>
            <w:webHidden/>
          </w:rPr>
          <w:instrText xml:space="preserve"> PAGEREF _Toc22118200 \h </w:instrText>
        </w:r>
        <w:r w:rsidR="00326E19">
          <w:rPr>
            <w:noProof/>
            <w:webHidden/>
          </w:rPr>
        </w:r>
        <w:r w:rsidR="00326E19">
          <w:rPr>
            <w:noProof/>
            <w:webHidden/>
          </w:rPr>
          <w:fldChar w:fldCharType="separate"/>
        </w:r>
        <w:r w:rsidR="008B17F4">
          <w:rPr>
            <w:noProof/>
            <w:webHidden/>
          </w:rPr>
          <w:t>18</w:t>
        </w:r>
        <w:r w:rsidR="00326E19">
          <w:rPr>
            <w:noProof/>
            <w:webHidden/>
          </w:rPr>
          <w:fldChar w:fldCharType="end"/>
        </w:r>
      </w:hyperlink>
    </w:p>
    <w:p w14:paraId="4E8D5C3D" w14:textId="00E49550"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01" w:history="1">
        <w:r w:rsidR="00326E19" w:rsidRPr="00437B23">
          <w:rPr>
            <w:rStyle w:val="Hyperlink"/>
            <w:b/>
            <w:noProof/>
            <w14:scene3d>
              <w14:camera w14:prst="orthographicFront"/>
              <w14:lightRig w14:rig="threePt" w14:dir="t">
                <w14:rot w14:lat="0" w14:lon="0" w14:rev="0"/>
              </w14:lightRig>
            </w14:scene3d>
          </w:rPr>
          <w:t>3.2.6</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Upgrade of Network Manager</w:t>
        </w:r>
        <w:r w:rsidR="00326E19">
          <w:rPr>
            <w:noProof/>
            <w:webHidden/>
          </w:rPr>
          <w:tab/>
        </w:r>
        <w:r w:rsidR="00326E19">
          <w:rPr>
            <w:noProof/>
            <w:webHidden/>
          </w:rPr>
          <w:fldChar w:fldCharType="begin"/>
        </w:r>
        <w:r w:rsidR="00326E19">
          <w:rPr>
            <w:noProof/>
            <w:webHidden/>
          </w:rPr>
          <w:instrText xml:space="preserve"> PAGEREF _Toc22118201 \h </w:instrText>
        </w:r>
        <w:r w:rsidR="00326E19">
          <w:rPr>
            <w:noProof/>
            <w:webHidden/>
          </w:rPr>
        </w:r>
        <w:r w:rsidR="00326E19">
          <w:rPr>
            <w:noProof/>
            <w:webHidden/>
          </w:rPr>
          <w:fldChar w:fldCharType="separate"/>
        </w:r>
        <w:r w:rsidR="008B17F4">
          <w:rPr>
            <w:noProof/>
            <w:webHidden/>
          </w:rPr>
          <w:t>22</w:t>
        </w:r>
        <w:r w:rsidR="00326E19">
          <w:rPr>
            <w:noProof/>
            <w:webHidden/>
          </w:rPr>
          <w:fldChar w:fldCharType="end"/>
        </w:r>
      </w:hyperlink>
    </w:p>
    <w:p w14:paraId="20186E0C" w14:textId="3C157F6E"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02" w:history="1">
        <w:r w:rsidR="00326E19" w:rsidRPr="00437B23">
          <w:rPr>
            <w:rStyle w:val="Hyperlink"/>
            <w:b/>
            <w:noProof/>
            <w14:scene3d>
              <w14:camera w14:prst="orthographicFront"/>
              <w14:lightRig w14:rig="threePt" w14:dir="t">
                <w14:rot w14:lat="0" w14:lon="0" w14:rev="0"/>
              </w14:lightRig>
            </w14:scene3d>
          </w:rPr>
          <w:t>3.2.7</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Mandatory Configuration (Post Install and Upgrade)</w:t>
        </w:r>
        <w:r w:rsidR="00326E19">
          <w:rPr>
            <w:noProof/>
            <w:webHidden/>
          </w:rPr>
          <w:tab/>
        </w:r>
        <w:r w:rsidR="00326E19">
          <w:rPr>
            <w:noProof/>
            <w:webHidden/>
          </w:rPr>
          <w:fldChar w:fldCharType="begin"/>
        </w:r>
        <w:r w:rsidR="00326E19">
          <w:rPr>
            <w:noProof/>
            <w:webHidden/>
          </w:rPr>
          <w:instrText xml:space="preserve"> PAGEREF _Toc22118202 \h </w:instrText>
        </w:r>
        <w:r w:rsidR="00326E19">
          <w:rPr>
            <w:noProof/>
            <w:webHidden/>
          </w:rPr>
        </w:r>
        <w:r w:rsidR="00326E19">
          <w:rPr>
            <w:noProof/>
            <w:webHidden/>
          </w:rPr>
          <w:fldChar w:fldCharType="separate"/>
        </w:r>
        <w:r w:rsidR="008B17F4">
          <w:rPr>
            <w:noProof/>
            <w:webHidden/>
          </w:rPr>
          <w:t>24</w:t>
        </w:r>
        <w:r w:rsidR="00326E19">
          <w:rPr>
            <w:noProof/>
            <w:webHidden/>
          </w:rPr>
          <w:fldChar w:fldCharType="end"/>
        </w:r>
      </w:hyperlink>
    </w:p>
    <w:p w14:paraId="64428CB0" w14:textId="1AADD250"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03" w:history="1">
        <w:r w:rsidR="00326E19" w:rsidRPr="00437B23">
          <w:rPr>
            <w:rStyle w:val="Hyperlink"/>
            <w:b/>
            <w:noProof/>
            <w14:scene3d>
              <w14:camera w14:prst="orthographicFront"/>
              <w14:lightRig w14:rig="threePt" w14:dir="t">
                <w14:rot w14:lat="0" w14:lon="0" w14:rev="0"/>
              </w14:lightRig>
            </w14:scene3d>
          </w:rPr>
          <w:t>3.2.8</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EXOR_JPG.JAR (Post Install and Upgrade)</w:t>
        </w:r>
        <w:r w:rsidR="00326E19">
          <w:rPr>
            <w:noProof/>
            <w:webHidden/>
          </w:rPr>
          <w:tab/>
        </w:r>
        <w:r w:rsidR="00326E19">
          <w:rPr>
            <w:noProof/>
            <w:webHidden/>
          </w:rPr>
          <w:fldChar w:fldCharType="begin"/>
        </w:r>
        <w:r w:rsidR="00326E19">
          <w:rPr>
            <w:noProof/>
            <w:webHidden/>
          </w:rPr>
          <w:instrText xml:space="preserve"> PAGEREF _Toc22118203 \h </w:instrText>
        </w:r>
        <w:r w:rsidR="00326E19">
          <w:rPr>
            <w:noProof/>
            <w:webHidden/>
          </w:rPr>
        </w:r>
        <w:r w:rsidR="00326E19">
          <w:rPr>
            <w:noProof/>
            <w:webHidden/>
          </w:rPr>
          <w:fldChar w:fldCharType="separate"/>
        </w:r>
        <w:r w:rsidR="008B17F4">
          <w:rPr>
            <w:noProof/>
            <w:webHidden/>
          </w:rPr>
          <w:t>24</w:t>
        </w:r>
        <w:r w:rsidR="00326E19">
          <w:rPr>
            <w:noProof/>
            <w:webHidden/>
          </w:rPr>
          <w:fldChar w:fldCharType="end"/>
        </w:r>
      </w:hyperlink>
    </w:p>
    <w:p w14:paraId="681C1CF8" w14:textId="14219643"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04" w:history="1">
        <w:r w:rsidR="00326E19" w:rsidRPr="00437B23">
          <w:rPr>
            <w:rStyle w:val="Hyperlink"/>
            <w:b/>
            <w:noProof/>
            <w14:scene3d>
              <w14:camera w14:prst="orthographicFront"/>
              <w14:lightRig w14:rig="threePt" w14:dir="t">
                <w14:rot w14:lat="0" w14:lon="0" w14:rev="0"/>
              </w14:lightRig>
            </w14:scene3d>
          </w:rPr>
          <w:t>3.2.9</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Process Framework (Post Install and Upgrade)</w:t>
        </w:r>
        <w:r w:rsidR="00326E19">
          <w:rPr>
            <w:noProof/>
            <w:webHidden/>
          </w:rPr>
          <w:tab/>
        </w:r>
        <w:r w:rsidR="00326E19">
          <w:rPr>
            <w:noProof/>
            <w:webHidden/>
          </w:rPr>
          <w:fldChar w:fldCharType="begin"/>
        </w:r>
        <w:r w:rsidR="00326E19">
          <w:rPr>
            <w:noProof/>
            <w:webHidden/>
          </w:rPr>
          <w:instrText xml:space="preserve"> PAGEREF _Toc22118204 \h </w:instrText>
        </w:r>
        <w:r w:rsidR="00326E19">
          <w:rPr>
            <w:noProof/>
            <w:webHidden/>
          </w:rPr>
        </w:r>
        <w:r w:rsidR="00326E19">
          <w:rPr>
            <w:noProof/>
            <w:webHidden/>
          </w:rPr>
          <w:fldChar w:fldCharType="separate"/>
        </w:r>
        <w:r w:rsidR="008B17F4">
          <w:rPr>
            <w:noProof/>
            <w:webHidden/>
          </w:rPr>
          <w:t>24</w:t>
        </w:r>
        <w:r w:rsidR="00326E19">
          <w:rPr>
            <w:noProof/>
            <w:webHidden/>
          </w:rPr>
          <w:fldChar w:fldCharType="end"/>
        </w:r>
      </w:hyperlink>
    </w:p>
    <w:p w14:paraId="1990388D" w14:textId="5737AB7C" w:rsidR="00326E19" w:rsidRDefault="00D57D70">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2118205" w:history="1">
        <w:r w:rsidR="00326E19" w:rsidRPr="00437B23">
          <w:rPr>
            <w:rStyle w:val="Hyperlink"/>
            <w:b/>
            <w:noProof/>
            <w14:scene3d>
              <w14:camera w14:prst="orthographicFront"/>
              <w14:lightRig w14:rig="threePt" w14:dir="t">
                <w14:rot w14:lat="0" w14:lon="0" w14:rev="0"/>
              </w14:lightRig>
            </w14:scene3d>
          </w:rPr>
          <w:t>3.2.10</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Jobs (Post Install and Upgrade)</w:t>
        </w:r>
        <w:r w:rsidR="00326E19">
          <w:rPr>
            <w:noProof/>
            <w:webHidden/>
          </w:rPr>
          <w:tab/>
        </w:r>
        <w:r w:rsidR="00326E19">
          <w:rPr>
            <w:noProof/>
            <w:webHidden/>
          </w:rPr>
          <w:fldChar w:fldCharType="begin"/>
        </w:r>
        <w:r w:rsidR="00326E19">
          <w:rPr>
            <w:noProof/>
            <w:webHidden/>
          </w:rPr>
          <w:instrText xml:space="preserve"> PAGEREF _Toc22118205 \h </w:instrText>
        </w:r>
        <w:r w:rsidR="00326E19">
          <w:rPr>
            <w:noProof/>
            <w:webHidden/>
          </w:rPr>
        </w:r>
        <w:r w:rsidR="00326E19">
          <w:rPr>
            <w:noProof/>
            <w:webHidden/>
          </w:rPr>
          <w:fldChar w:fldCharType="separate"/>
        </w:r>
        <w:r w:rsidR="008B17F4">
          <w:rPr>
            <w:noProof/>
            <w:webHidden/>
          </w:rPr>
          <w:t>25</w:t>
        </w:r>
        <w:r w:rsidR="00326E19">
          <w:rPr>
            <w:noProof/>
            <w:webHidden/>
          </w:rPr>
          <w:fldChar w:fldCharType="end"/>
        </w:r>
      </w:hyperlink>
    </w:p>
    <w:p w14:paraId="4CD646A0" w14:textId="4957E9D6" w:rsidR="00326E19" w:rsidRDefault="00D57D70">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2118206" w:history="1">
        <w:r w:rsidR="00326E19" w:rsidRPr="00437B23">
          <w:rPr>
            <w:rStyle w:val="Hyperlink"/>
            <w:b/>
            <w:noProof/>
            <w14:scene3d>
              <w14:camera w14:prst="orthographicFront"/>
              <w14:lightRig w14:rig="threePt" w14:dir="t">
                <w14:rot w14:lat="0" w14:lon="0" w14:rev="0"/>
              </w14:lightRig>
            </w14:scene3d>
          </w:rPr>
          <w:t>3.2.11</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Spatial Configuration (Post Install and Upgrade)</w:t>
        </w:r>
        <w:r w:rsidR="00326E19">
          <w:rPr>
            <w:noProof/>
            <w:webHidden/>
          </w:rPr>
          <w:tab/>
        </w:r>
        <w:r w:rsidR="00326E19">
          <w:rPr>
            <w:noProof/>
            <w:webHidden/>
          </w:rPr>
          <w:fldChar w:fldCharType="begin"/>
        </w:r>
        <w:r w:rsidR="00326E19">
          <w:rPr>
            <w:noProof/>
            <w:webHidden/>
          </w:rPr>
          <w:instrText xml:space="preserve"> PAGEREF _Toc22118206 \h </w:instrText>
        </w:r>
        <w:r w:rsidR="00326E19">
          <w:rPr>
            <w:noProof/>
            <w:webHidden/>
          </w:rPr>
        </w:r>
        <w:r w:rsidR="00326E19">
          <w:rPr>
            <w:noProof/>
            <w:webHidden/>
          </w:rPr>
          <w:fldChar w:fldCharType="separate"/>
        </w:r>
        <w:r w:rsidR="008B17F4">
          <w:rPr>
            <w:noProof/>
            <w:webHidden/>
          </w:rPr>
          <w:t>25</w:t>
        </w:r>
        <w:r w:rsidR="00326E19">
          <w:rPr>
            <w:noProof/>
            <w:webHidden/>
          </w:rPr>
          <w:fldChar w:fldCharType="end"/>
        </w:r>
      </w:hyperlink>
    </w:p>
    <w:p w14:paraId="536033F4" w14:textId="76FD3158" w:rsidR="00326E19" w:rsidRDefault="00D57D70">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2118207" w:history="1">
        <w:r w:rsidR="00326E19" w:rsidRPr="00437B23">
          <w:rPr>
            <w:rStyle w:val="Hyperlink"/>
            <w:b/>
            <w:noProof/>
            <w14:scene3d>
              <w14:camera w14:prst="orthographicFront"/>
              <w14:lightRig w14:rig="threePt" w14:dir="t">
                <w14:rot w14:lat="0" w14:lon="0" w14:rev="0"/>
              </w14:lightRig>
            </w14:scene3d>
          </w:rPr>
          <w:t>3.2.12</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Doc Bundle Loader (Post Install and Upgrade)</w:t>
        </w:r>
        <w:r w:rsidR="00326E19">
          <w:rPr>
            <w:noProof/>
            <w:webHidden/>
          </w:rPr>
          <w:tab/>
        </w:r>
        <w:r w:rsidR="00326E19">
          <w:rPr>
            <w:noProof/>
            <w:webHidden/>
          </w:rPr>
          <w:fldChar w:fldCharType="begin"/>
        </w:r>
        <w:r w:rsidR="00326E19">
          <w:rPr>
            <w:noProof/>
            <w:webHidden/>
          </w:rPr>
          <w:instrText xml:space="preserve"> PAGEREF _Toc22118207 \h </w:instrText>
        </w:r>
        <w:r w:rsidR="00326E19">
          <w:rPr>
            <w:noProof/>
            <w:webHidden/>
          </w:rPr>
        </w:r>
        <w:r w:rsidR="00326E19">
          <w:rPr>
            <w:noProof/>
            <w:webHidden/>
          </w:rPr>
          <w:fldChar w:fldCharType="separate"/>
        </w:r>
        <w:r w:rsidR="008B17F4">
          <w:rPr>
            <w:noProof/>
            <w:webHidden/>
          </w:rPr>
          <w:t>25</w:t>
        </w:r>
        <w:r w:rsidR="00326E19">
          <w:rPr>
            <w:noProof/>
            <w:webHidden/>
          </w:rPr>
          <w:fldChar w:fldCharType="end"/>
        </w:r>
      </w:hyperlink>
    </w:p>
    <w:p w14:paraId="2CB5EA96" w14:textId="3EEEBB52" w:rsidR="00326E19" w:rsidRDefault="00D57D70">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2118208" w:history="1">
        <w:r w:rsidR="00326E19" w:rsidRPr="00437B23">
          <w:rPr>
            <w:rStyle w:val="Hyperlink"/>
            <w:b/>
            <w:noProof/>
            <w14:scene3d>
              <w14:camera w14:prst="orthographicFront"/>
              <w14:lightRig w14:rig="threePt" w14:dir="t">
                <w14:rot w14:lat="0" w14:lon="0" w14:rev="0"/>
              </w14:lightRig>
            </w14:scene3d>
          </w:rPr>
          <w:t>3.2.13</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Additional Configuration (Post Install and Upgrade)</w:t>
        </w:r>
        <w:r w:rsidR="00326E19">
          <w:rPr>
            <w:noProof/>
            <w:webHidden/>
          </w:rPr>
          <w:tab/>
        </w:r>
        <w:r w:rsidR="00326E19">
          <w:rPr>
            <w:noProof/>
            <w:webHidden/>
          </w:rPr>
          <w:fldChar w:fldCharType="begin"/>
        </w:r>
        <w:r w:rsidR="00326E19">
          <w:rPr>
            <w:noProof/>
            <w:webHidden/>
          </w:rPr>
          <w:instrText xml:space="preserve"> PAGEREF _Toc22118208 \h </w:instrText>
        </w:r>
        <w:r w:rsidR="00326E19">
          <w:rPr>
            <w:noProof/>
            <w:webHidden/>
          </w:rPr>
        </w:r>
        <w:r w:rsidR="00326E19">
          <w:rPr>
            <w:noProof/>
            <w:webHidden/>
          </w:rPr>
          <w:fldChar w:fldCharType="separate"/>
        </w:r>
        <w:r w:rsidR="008B17F4">
          <w:rPr>
            <w:noProof/>
            <w:webHidden/>
          </w:rPr>
          <w:t>26</w:t>
        </w:r>
        <w:r w:rsidR="00326E19">
          <w:rPr>
            <w:noProof/>
            <w:webHidden/>
          </w:rPr>
          <w:fldChar w:fldCharType="end"/>
        </w:r>
      </w:hyperlink>
    </w:p>
    <w:p w14:paraId="59F55941" w14:textId="5E098FDF" w:rsidR="00326E19" w:rsidRDefault="00D57D70">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2118209" w:history="1">
        <w:r w:rsidR="00326E19" w:rsidRPr="00437B23">
          <w:rPr>
            <w:rStyle w:val="Hyperlink"/>
            <w:b/>
            <w:noProof/>
            <w14:scene3d>
              <w14:camera w14:prst="orthographicFront"/>
              <w14:lightRig w14:rig="threePt" w14:dir="t">
                <w14:rot w14:lat="0" w14:lon="0" w14:rev="0"/>
              </w14:lightRig>
            </w14:scene3d>
          </w:rPr>
          <w:t>3.2.14</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 xml:space="preserve">ORACLE Listener </w:t>
        </w:r>
        <w:r w:rsidR="00326E19" w:rsidRPr="00437B23">
          <w:rPr>
            <w:rStyle w:val="Hyperlink"/>
            <w:noProof/>
            <w:lang w:val="en"/>
          </w:rPr>
          <w:t xml:space="preserve">JDBC Connections to PDBs </w:t>
        </w:r>
        <w:r w:rsidR="00326E19" w:rsidRPr="00437B23">
          <w:rPr>
            <w:rStyle w:val="Hyperlink"/>
            <w:noProof/>
          </w:rPr>
          <w:t>(Post Install and Upgrade)</w:t>
        </w:r>
        <w:r w:rsidR="00326E19">
          <w:rPr>
            <w:noProof/>
            <w:webHidden/>
          </w:rPr>
          <w:tab/>
        </w:r>
        <w:r w:rsidR="00326E19">
          <w:rPr>
            <w:noProof/>
            <w:webHidden/>
          </w:rPr>
          <w:fldChar w:fldCharType="begin"/>
        </w:r>
        <w:r w:rsidR="00326E19">
          <w:rPr>
            <w:noProof/>
            <w:webHidden/>
          </w:rPr>
          <w:instrText xml:space="preserve"> PAGEREF _Toc22118209 \h </w:instrText>
        </w:r>
        <w:r w:rsidR="00326E19">
          <w:rPr>
            <w:noProof/>
            <w:webHidden/>
          </w:rPr>
        </w:r>
        <w:r w:rsidR="00326E19">
          <w:rPr>
            <w:noProof/>
            <w:webHidden/>
          </w:rPr>
          <w:fldChar w:fldCharType="separate"/>
        </w:r>
        <w:r w:rsidR="008B17F4">
          <w:rPr>
            <w:noProof/>
            <w:webHidden/>
          </w:rPr>
          <w:t>26</w:t>
        </w:r>
        <w:r w:rsidR="00326E19">
          <w:rPr>
            <w:noProof/>
            <w:webHidden/>
          </w:rPr>
          <w:fldChar w:fldCharType="end"/>
        </w:r>
      </w:hyperlink>
    </w:p>
    <w:p w14:paraId="346DE782" w14:textId="72A92401" w:rsidR="00326E19" w:rsidRDefault="00D57D70">
      <w:pPr>
        <w:pStyle w:val="TOC3"/>
        <w:tabs>
          <w:tab w:val="left" w:pos="1620"/>
          <w:tab w:val="right" w:leader="dot" w:pos="10070"/>
        </w:tabs>
        <w:rPr>
          <w:rFonts w:asciiTheme="minorHAnsi" w:eastAsiaTheme="minorEastAsia" w:hAnsiTheme="minorHAnsi" w:cstheme="minorBidi"/>
          <w:noProof/>
          <w:sz w:val="22"/>
          <w:szCs w:val="22"/>
          <w:lang w:val="en-US" w:eastAsia="en-US"/>
        </w:rPr>
      </w:pPr>
      <w:hyperlink w:anchor="_Toc22118210" w:history="1">
        <w:r w:rsidR="00326E19" w:rsidRPr="00437B23">
          <w:rPr>
            <w:rStyle w:val="Hyperlink"/>
            <w:b/>
            <w:noProof/>
            <w14:scene3d>
              <w14:camera w14:prst="orthographicFront"/>
              <w14:lightRig w14:rig="threePt" w14:dir="t">
                <w14:rot w14:lat="0" w14:lon="0" w14:rev="0"/>
              </w14:lightRig>
            </w14:scene3d>
          </w:rPr>
          <w:t>3.2.15</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Mapserver Component Install (Post Install and Upgrade)</w:t>
        </w:r>
        <w:r w:rsidR="00326E19">
          <w:rPr>
            <w:noProof/>
            <w:webHidden/>
          </w:rPr>
          <w:tab/>
        </w:r>
        <w:r w:rsidR="00326E19">
          <w:rPr>
            <w:noProof/>
            <w:webHidden/>
          </w:rPr>
          <w:fldChar w:fldCharType="begin"/>
        </w:r>
        <w:r w:rsidR="00326E19">
          <w:rPr>
            <w:noProof/>
            <w:webHidden/>
          </w:rPr>
          <w:instrText xml:space="preserve"> PAGEREF _Toc22118210 \h </w:instrText>
        </w:r>
        <w:r w:rsidR="00326E19">
          <w:rPr>
            <w:noProof/>
            <w:webHidden/>
          </w:rPr>
        </w:r>
        <w:r w:rsidR="00326E19">
          <w:rPr>
            <w:noProof/>
            <w:webHidden/>
          </w:rPr>
          <w:fldChar w:fldCharType="separate"/>
        </w:r>
        <w:r w:rsidR="008B17F4">
          <w:rPr>
            <w:noProof/>
            <w:webHidden/>
          </w:rPr>
          <w:t>27</w:t>
        </w:r>
        <w:r w:rsidR="00326E19">
          <w:rPr>
            <w:noProof/>
            <w:webHidden/>
          </w:rPr>
          <w:fldChar w:fldCharType="end"/>
        </w:r>
      </w:hyperlink>
    </w:p>
    <w:p w14:paraId="77573858" w14:textId="246D4452" w:rsidR="00326E19" w:rsidRDefault="00D57D70">
      <w:pPr>
        <w:pStyle w:val="TOC1"/>
        <w:tabs>
          <w:tab w:val="left" w:pos="360"/>
        </w:tabs>
        <w:rPr>
          <w:rFonts w:asciiTheme="minorHAnsi" w:eastAsiaTheme="minorEastAsia" w:hAnsiTheme="minorHAnsi" w:cstheme="minorBidi"/>
          <w:noProof/>
          <w:sz w:val="22"/>
          <w:szCs w:val="22"/>
          <w:lang w:val="en-US" w:eastAsia="en-US"/>
        </w:rPr>
      </w:pPr>
      <w:hyperlink w:anchor="_Toc22118211" w:history="1">
        <w:r w:rsidR="00326E19" w:rsidRPr="00437B23">
          <w:rPr>
            <w:rStyle w:val="Hyperlink"/>
            <w:noProof/>
          </w:rPr>
          <w:t>4</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Street Gazetteer Manager</w:t>
        </w:r>
        <w:r w:rsidR="00326E19">
          <w:rPr>
            <w:noProof/>
            <w:webHidden/>
          </w:rPr>
          <w:tab/>
        </w:r>
        <w:r w:rsidR="00326E19">
          <w:rPr>
            <w:noProof/>
            <w:webHidden/>
          </w:rPr>
          <w:fldChar w:fldCharType="begin"/>
        </w:r>
        <w:r w:rsidR="00326E19">
          <w:rPr>
            <w:noProof/>
            <w:webHidden/>
          </w:rPr>
          <w:instrText xml:space="preserve"> PAGEREF _Toc22118211 \h </w:instrText>
        </w:r>
        <w:r w:rsidR="00326E19">
          <w:rPr>
            <w:noProof/>
            <w:webHidden/>
          </w:rPr>
        </w:r>
        <w:r w:rsidR="00326E19">
          <w:rPr>
            <w:noProof/>
            <w:webHidden/>
          </w:rPr>
          <w:fldChar w:fldCharType="separate"/>
        </w:r>
        <w:r w:rsidR="008B17F4">
          <w:rPr>
            <w:noProof/>
            <w:webHidden/>
          </w:rPr>
          <w:t>35</w:t>
        </w:r>
        <w:r w:rsidR="00326E19">
          <w:rPr>
            <w:noProof/>
            <w:webHidden/>
          </w:rPr>
          <w:fldChar w:fldCharType="end"/>
        </w:r>
      </w:hyperlink>
    </w:p>
    <w:p w14:paraId="68198B2B" w14:textId="2AC86317" w:rsidR="00326E19" w:rsidRDefault="00D57D70">
      <w:pPr>
        <w:pStyle w:val="TOC2"/>
        <w:rPr>
          <w:rFonts w:asciiTheme="minorHAnsi" w:eastAsiaTheme="minorEastAsia" w:hAnsiTheme="minorHAnsi" w:cstheme="minorBidi"/>
          <w:noProof/>
          <w:sz w:val="22"/>
          <w:szCs w:val="22"/>
          <w:lang w:val="en-US" w:eastAsia="en-US"/>
        </w:rPr>
      </w:pPr>
      <w:hyperlink w:anchor="_Toc22118212" w:history="1">
        <w:r w:rsidR="00326E19" w:rsidRPr="00437B23">
          <w:rPr>
            <w:rStyle w:val="Hyperlink"/>
            <w:noProof/>
            <w14:scene3d>
              <w14:camera w14:prst="orthographicFront"/>
              <w14:lightRig w14:rig="threePt" w14:dir="t">
                <w14:rot w14:lat="0" w14:lon="0" w14:rev="0"/>
              </w14:lightRig>
            </w14:scene3d>
          </w:rPr>
          <w:t>4.1</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Installation of the Street Gazetteer Manager Software files</w:t>
        </w:r>
        <w:r w:rsidR="00326E19">
          <w:rPr>
            <w:noProof/>
            <w:webHidden/>
          </w:rPr>
          <w:tab/>
        </w:r>
        <w:r w:rsidR="00326E19">
          <w:rPr>
            <w:noProof/>
            <w:webHidden/>
          </w:rPr>
          <w:fldChar w:fldCharType="begin"/>
        </w:r>
        <w:r w:rsidR="00326E19">
          <w:rPr>
            <w:noProof/>
            <w:webHidden/>
          </w:rPr>
          <w:instrText xml:space="preserve"> PAGEREF _Toc22118212 \h </w:instrText>
        </w:r>
        <w:r w:rsidR="00326E19">
          <w:rPr>
            <w:noProof/>
            <w:webHidden/>
          </w:rPr>
        </w:r>
        <w:r w:rsidR="00326E19">
          <w:rPr>
            <w:noProof/>
            <w:webHidden/>
          </w:rPr>
          <w:fldChar w:fldCharType="separate"/>
        </w:r>
        <w:r w:rsidR="008B17F4">
          <w:rPr>
            <w:noProof/>
            <w:webHidden/>
          </w:rPr>
          <w:t>35</w:t>
        </w:r>
        <w:r w:rsidR="00326E19">
          <w:rPr>
            <w:noProof/>
            <w:webHidden/>
          </w:rPr>
          <w:fldChar w:fldCharType="end"/>
        </w:r>
      </w:hyperlink>
    </w:p>
    <w:p w14:paraId="36FCCC8F" w14:textId="3F759531"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13" w:history="1">
        <w:r w:rsidR="00326E19" w:rsidRPr="00437B23">
          <w:rPr>
            <w:rStyle w:val="Hyperlink"/>
            <w:b/>
            <w:noProof/>
            <w14:scene3d>
              <w14:camera w14:prst="orthographicFront"/>
              <w14:lightRig w14:rig="threePt" w14:dir="t">
                <w14:rot w14:lat="0" w14:lon="0" w14:rev="0"/>
              </w14:lightRig>
            </w14:scene3d>
          </w:rPr>
          <w:t>4.1.1</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Product Run-time Environment</w:t>
        </w:r>
        <w:r w:rsidR="00326E19">
          <w:rPr>
            <w:noProof/>
            <w:webHidden/>
          </w:rPr>
          <w:tab/>
        </w:r>
        <w:r w:rsidR="00326E19">
          <w:rPr>
            <w:noProof/>
            <w:webHidden/>
          </w:rPr>
          <w:fldChar w:fldCharType="begin"/>
        </w:r>
        <w:r w:rsidR="00326E19">
          <w:rPr>
            <w:noProof/>
            <w:webHidden/>
          </w:rPr>
          <w:instrText xml:space="preserve"> PAGEREF _Toc22118213 \h </w:instrText>
        </w:r>
        <w:r w:rsidR="00326E19">
          <w:rPr>
            <w:noProof/>
            <w:webHidden/>
          </w:rPr>
        </w:r>
        <w:r w:rsidR="00326E19">
          <w:rPr>
            <w:noProof/>
            <w:webHidden/>
          </w:rPr>
          <w:fldChar w:fldCharType="separate"/>
        </w:r>
        <w:r w:rsidR="008B17F4">
          <w:rPr>
            <w:noProof/>
            <w:webHidden/>
          </w:rPr>
          <w:t>35</w:t>
        </w:r>
        <w:r w:rsidR="00326E19">
          <w:rPr>
            <w:noProof/>
            <w:webHidden/>
          </w:rPr>
          <w:fldChar w:fldCharType="end"/>
        </w:r>
      </w:hyperlink>
    </w:p>
    <w:p w14:paraId="1B405EEC" w14:textId="3D92D512" w:rsidR="00326E19" w:rsidRDefault="00D57D70">
      <w:pPr>
        <w:pStyle w:val="TOC2"/>
        <w:rPr>
          <w:rFonts w:asciiTheme="minorHAnsi" w:eastAsiaTheme="minorEastAsia" w:hAnsiTheme="minorHAnsi" w:cstheme="minorBidi"/>
          <w:noProof/>
          <w:sz w:val="22"/>
          <w:szCs w:val="22"/>
          <w:lang w:val="en-US" w:eastAsia="en-US"/>
        </w:rPr>
      </w:pPr>
      <w:hyperlink w:anchor="_Toc22118214" w:history="1">
        <w:r w:rsidR="00326E19" w:rsidRPr="00437B23">
          <w:rPr>
            <w:rStyle w:val="Hyperlink"/>
            <w:noProof/>
            <w14:scene3d>
              <w14:camera w14:prst="orthographicFront"/>
              <w14:lightRig w14:rig="threePt" w14:dir="t">
                <w14:rot w14:lat="0" w14:lon="0" w14:rev="0"/>
              </w14:lightRig>
            </w14:scene3d>
          </w:rPr>
          <w:t>4.2</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Street Gazetteer Manager DB Server Install/Upgrade</w:t>
        </w:r>
        <w:r w:rsidR="00326E19">
          <w:rPr>
            <w:noProof/>
            <w:webHidden/>
          </w:rPr>
          <w:tab/>
        </w:r>
        <w:r w:rsidR="00326E19">
          <w:rPr>
            <w:noProof/>
            <w:webHidden/>
          </w:rPr>
          <w:fldChar w:fldCharType="begin"/>
        </w:r>
        <w:r w:rsidR="00326E19">
          <w:rPr>
            <w:noProof/>
            <w:webHidden/>
          </w:rPr>
          <w:instrText xml:space="preserve"> PAGEREF _Toc22118214 \h </w:instrText>
        </w:r>
        <w:r w:rsidR="00326E19">
          <w:rPr>
            <w:noProof/>
            <w:webHidden/>
          </w:rPr>
        </w:r>
        <w:r w:rsidR="00326E19">
          <w:rPr>
            <w:noProof/>
            <w:webHidden/>
          </w:rPr>
          <w:fldChar w:fldCharType="separate"/>
        </w:r>
        <w:r w:rsidR="008B17F4">
          <w:rPr>
            <w:noProof/>
            <w:webHidden/>
          </w:rPr>
          <w:t>35</w:t>
        </w:r>
        <w:r w:rsidR="00326E19">
          <w:rPr>
            <w:noProof/>
            <w:webHidden/>
          </w:rPr>
          <w:fldChar w:fldCharType="end"/>
        </w:r>
      </w:hyperlink>
    </w:p>
    <w:p w14:paraId="0F863677" w14:textId="680DDFAD"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15" w:history="1">
        <w:r w:rsidR="00326E19" w:rsidRPr="00437B23">
          <w:rPr>
            <w:rStyle w:val="Hyperlink"/>
            <w:b/>
            <w:noProof/>
            <w14:scene3d>
              <w14:camera w14:prst="orthographicFront"/>
              <w14:lightRig w14:rig="threePt" w14:dir="t">
                <w14:rot w14:lat="0" w14:lon="0" w14:rev="0"/>
              </w14:lightRig>
            </w14:scene3d>
          </w:rPr>
          <w:t>4.2.1</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Pre-Install and Upgrade</w:t>
        </w:r>
        <w:r w:rsidR="00326E19">
          <w:rPr>
            <w:noProof/>
            <w:webHidden/>
          </w:rPr>
          <w:tab/>
        </w:r>
        <w:r w:rsidR="00326E19">
          <w:rPr>
            <w:noProof/>
            <w:webHidden/>
          </w:rPr>
          <w:fldChar w:fldCharType="begin"/>
        </w:r>
        <w:r w:rsidR="00326E19">
          <w:rPr>
            <w:noProof/>
            <w:webHidden/>
          </w:rPr>
          <w:instrText xml:space="preserve"> PAGEREF _Toc22118215 \h </w:instrText>
        </w:r>
        <w:r w:rsidR="00326E19">
          <w:rPr>
            <w:noProof/>
            <w:webHidden/>
          </w:rPr>
        </w:r>
        <w:r w:rsidR="00326E19">
          <w:rPr>
            <w:noProof/>
            <w:webHidden/>
          </w:rPr>
          <w:fldChar w:fldCharType="separate"/>
        </w:r>
        <w:r w:rsidR="008B17F4">
          <w:rPr>
            <w:noProof/>
            <w:webHidden/>
          </w:rPr>
          <w:t>35</w:t>
        </w:r>
        <w:r w:rsidR="00326E19">
          <w:rPr>
            <w:noProof/>
            <w:webHidden/>
          </w:rPr>
          <w:fldChar w:fldCharType="end"/>
        </w:r>
      </w:hyperlink>
    </w:p>
    <w:p w14:paraId="2AE42595" w14:textId="0F8C240C"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16" w:history="1">
        <w:r w:rsidR="00326E19" w:rsidRPr="00437B23">
          <w:rPr>
            <w:rStyle w:val="Hyperlink"/>
            <w:b/>
            <w:noProof/>
            <w14:scene3d>
              <w14:camera w14:prst="orthographicFront"/>
              <w14:lightRig w14:rig="threePt" w14:dir="t">
                <w14:rot w14:lat="0" w14:lon="0" w14:rev="0"/>
              </w14:lightRig>
            </w14:scene3d>
          </w:rPr>
          <w:t>4.2.2</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Install of Street Gazetteer Manager</w:t>
        </w:r>
        <w:r w:rsidR="00326E19">
          <w:rPr>
            <w:noProof/>
            <w:webHidden/>
          </w:rPr>
          <w:tab/>
        </w:r>
        <w:r w:rsidR="00326E19">
          <w:rPr>
            <w:noProof/>
            <w:webHidden/>
          </w:rPr>
          <w:fldChar w:fldCharType="begin"/>
        </w:r>
        <w:r w:rsidR="00326E19">
          <w:rPr>
            <w:noProof/>
            <w:webHidden/>
          </w:rPr>
          <w:instrText xml:space="preserve"> PAGEREF _Toc22118216 \h </w:instrText>
        </w:r>
        <w:r w:rsidR="00326E19">
          <w:rPr>
            <w:noProof/>
            <w:webHidden/>
          </w:rPr>
        </w:r>
        <w:r w:rsidR="00326E19">
          <w:rPr>
            <w:noProof/>
            <w:webHidden/>
          </w:rPr>
          <w:fldChar w:fldCharType="separate"/>
        </w:r>
        <w:r w:rsidR="008B17F4">
          <w:rPr>
            <w:noProof/>
            <w:webHidden/>
          </w:rPr>
          <w:t>35</w:t>
        </w:r>
        <w:r w:rsidR="00326E19">
          <w:rPr>
            <w:noProof/>
            <w:webHidden/>
          </w:rPr>
          <w:fldChar w:fldCharType="end"/>
        </w:r>
      </w:hyperlink>
    </w:p>
    <w:p w14:paraId="0D82A15E" w14:textId="1DD60B31"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17" w:history="1">
        <w:r w:rsidR="00326E19" w:rsidRPr="00437B23">
          <w:rPr>
            <w:rStyle w:val="Hyperlink"/>
            <w:b/>
            <w:noProof/>
            <w14:scene3d>
              <w14:camera w14:prst="orthographicFront"/>
              <w14:lightRig w14:rig="threePt" w14:dir="t">
                <w14:rot w14:lat="0" w14:lon="0" w14:rev="0"/>
              </w14:lightRig>
            </w14:scene3d>
          </w:rPr>
          <w:t>4.2.3</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Upgrade of Street Gazetteer Manager</w:t>
        </w:r>
        <w:r w:rsidR="00326E19">
          <w:rPr>
            <w:noProof/>
            <w:webHidden/>
          </w:rPr>
          <w:tab/>
        </w:r>
        <w:r w:rsidR="00326E19">
          <w:rPr>
            <w:noProof/>
            <w:webHidden/>
          </w:rPr>
          <w:fldChar w:fldCharType="begin"/>
        </w:r>
        <w:r w:rsidR="00326E19">
          <w:rPr>
            <w:noProof/>
            <w:webHidden/>
          </w:rPr>
          <w:instrText xml:space="preserve"> PAGEREF _Toc22118217 \h </w:instrText>
        </w:r>
        <w:r w:rsidR="00326E19">
          <w:rPr>
            <w:noProof/>
            <w:webHidden/>
          </w:rPr>
        </w:r>
        <w:r w:rsidR="00326E19">
          <w:rPr>
            <w:noProof/>
            <w:webHidden/>
          </w:rPr>
          <w:fldChar w:fldCharType="separate"/>
        </w:r>
        <w:r w:rsidR="008B17F4">
          <w:rPr>
            <w:noProof/>
            <w:webHidden/>
          </w:rPr>
          <w:t>36</w:t>
        </w:r>
        <w:r w:rsidR="00326E19">
          <w:rPr>
            <w:noProof/>
            <w:webHidden/>
          </w:rPr>
          <w:fldChar w:fldCharType="end"/>
        </w:r>
      </w:hyperlink>
    </w:p>
    <w:p w14:paraId="67755DA0" w14:textId="16D26D91"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18" w:history="1">
        <w:r w:rsidR="00326E19" w:rsidRPr="00437B23">
          <w:rPr>
            <w:rStyle w:val="Hyperlink"/>
            <w:b/>
            <w:noProof/>
            <w14:scene3d>
              <w14:camera w14:prst="orthographicFront"/>
              <w14:lightRig w14:rig="threePt" w14:dir="t">
                <w14:rot w14:lat="0" w14:lon="0" w14:rev="0"/>
              </w14:lightRig>
            </w14:scene3d>
          </w:rPr>
          <w:t>4.2.4</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Post Install/Upgrade Tasks</w:t>
        </w:r>
        <w:r w:rsidR="00326E19">
          <w:rPr>
            <w:noProof/>
            <w:webHidden/>
          </w:rPr>
          <w:tab/>
        </w:r>
        <w:r w:rsidR="00326E19">
          <w:rPr>
            <w:noProof/>
            <w:webHidden/>
          </w:rPr>
          <w:fldChar w:fldCharType="begin"/>
        </w:r>
        <w:r w:rsidR="00326E19">
          <w:rPr>
            <w:noProof/>
            <w:webHidden/>
          </w:rPr>
          <w:instrText xml:space="preserve"> PAGEREF _Toc22118218 \h </w:instrText>
        </w:r>
        <w:r w:rsidR="00326E19">
          <w:rPr>
            <w:noProof/>
            <w:webHidden/>
          </w:rPr>
        </w:r>
        <w:r w:rsidR="00326E19">
          <w:rPr>
            <w:noProof/>
            <w:webHidden/>
          </w:rPr>
          <w:fldChar w:fldCharType="separate"/>
        </w:r>
        <w:r w:rsidR="008B17F4">
          <w:rPr>
            <w:noProof/>
            <w:webHidden/>
          </w:rPr>
          <w:t>37</w:t>
        </w:r>
        <w:r w:rsidR="00326E19">
          <w:rPr>
            <w:noProof/>
            <w:webHidden/>
          </w:rPr>
          <w:fldChar w:fldCharType="end"/>
        </w:r>
      </w:hyperlink>
    </w:p>
    <w:p w14:paraId="1C95B219" w14:textId="2CA768AF"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19" w:history="1">
        <w:r w:rsidR="00326E19" w:rsidRPr="00437B23">
          <w:rPr>
            <w:rStyle w:val="Hyperlink"/>
            <w:b/>
            <w:noProof/>
            <w14:scene3d>
              <w14:camera w14:prst="orthographicFront"/>
              <w14:lightRig w14:rig="threePt" w14:dir="t">
                <w14:rot w14:lat="0" w14:lon="0" w14:rev="0"/>
              </w14:lightRig>
            </w14:scene3d>
          </w:rPr>
          <w:t>4.2.5</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Product Licencing (Post Install only)</w:t>
        </w:r>
        <w:r w:rsidR="00326E19">
          <w:rPr>
            <w:noProof/>
            <w:webHidden/>
          </w:rPr>
          <w:tab/>
        </w:r>
        <w:r w:rsidR="00326E19">
          <w:rPr>
            <w:noProof/>
            <w:webHidden/>
          </w:rPr>
          <w:fldChar w:fldCharType="begin"/>
        </w:r>
        <w:r w:rsidR="00326E19">
          <w:rPr>
            <w:noProof/>
            <w:webHidden/>
          </w:rPr>
          <w:instrText xml:space="preserve"> PAGEREF _Toc22118219 \h </w:instrText>
        </w:r>
        <w:r w:rsidR="00326E19">
          <w:rPr>
            <w:noProof/>
            <w:webHidden/>
          </w:rPr>
        </w:r>
        <w:r w:rsidR="00326E19">
          <w:rPr>
            <w:noProof/>
            <w:webHidden/>
          </w:rPr>
          <w:fldChar w:fldCharType="separate"/>
        </w:r>
        <w:r w:rsidR="008B17F4">
          <w:rPr>
            <w:noProof/>
            <w:webHidden/>
          </w:rPr>
          <w:t>37</w:t>
        </w:r>
        <w:r w:rsidR="00326E19">
          <w:rPr>
            <w:noProof/>
            <w:webHidden/>
          </w:rPr>
          <w:fldChar w:fldCharType="end"/>
        </w:r>
      </w:hyperlink>
    </w:p>
    <w:p w14:paraId="35DE1CEF" w14:textId="03B84A6D"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20" w:history="1">
        <w:r w:rsidR="00326E19" w:rsidRPr="00437B23">
          <w:rPr>
            <w:rStyle w:val="Hyperlink"/>
            <w:b/>
            <w:noProof/>
            <w14:scene3d>
              <w14:camera w14:prst="orthographicFront"/>
              <w14:lightRig w14:rig="threePt" w14:dir="t">
                <w14:rot w14:lat="0" w14:lon="0" w14:rev="0"/>
              </w14:lightRig>
            </w14:scene3d>
          </w:rPr>
          <w:t>4.2.6</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Setting Directory Paths (Post Install only)</w:t>
        </w:r>
        <w:r w:rsidR="00326E19">
          <w:rPr>
            <w:noProof/>
            <w:webHidden/>
          </w:rPr>
          <w:tab/>
        </w:r>
        <w:r w:rsidR="00326E19">
          <w:rPr>
            <w:noProof/>
            <w:webHidden/>
          </w:rPr>
          <w:fldChar w:fldCharType="begin"/>
        </w:r>
        <w:r w:rsidR="00326E19">
          <w:rPr>
            <w:noProof/>
            <w:webHidden/>
          </w:rPr>
          <w:instrText xml:space="preserve"> PAGEREF _Toc22118220 \h </w:instrText>
        </w:r>
        <w:r w:rsidR="00326E19">
          <w:rPr>
            <w:noProof/>
            <w:webHidden/>
          </w:rPr>
        </w:r>
        <w:r w:rsidR="00326E19">
          <w:rPr>
            <w:noProof/>
            <w:webHidden/>
          </w:rPr>
          <w:fldChar w:fldCharType="separate"/>
        </w:r>
        <w:r w:rsidR="008B17F4">
          <w:rPr>
            <w:noProof/>
            <w:webHidden/>
          </w:rPr>
          <w:t>38</w:t>
        </w:r>
        <w:r w:rsidR="00326E19">
          <w:rPr>
            <w:noProof/>
            <w:webHidden/>
          </w:rPr>
          <w:fldChar w:fldCharType="end"/>
        </w:r>
      </w:hyperlink>
    </w:p>
    <w:p w14:paraId="2508CAFA" w14:textId="744BC950"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21" w:history="1">
        <w:r w:rsidR="00326E19" w:rsidRPr="00437B23">
          <w:rPr>
            <w:rStyle w:val="Hyperlink"/>
            <w:b/>
            <w:noProof/>
            <w14:scene3d>
              <w14:camera w14:prst="orthographicFront"/>
              <w14:lightRig w14:rig="threePt" w14:dir="t">
                <w14:rot w14:lat="0" w14:lon="0" w14:rev="0"/>
              </w14:lightRig>
            </w14:scene3d>
          </w:rPr>
          <w:t>4.2.7</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XSD Files (Post Install only)</w:t>
        </w:r>
        <w:r w:rsidR="00326E19">
          <w:rPr>
            <w:noProof/>
            <w:webHidden/>
          </w:rPr>
          <w:tab/>
        </w:r>
        <w:r w:rsidR="00326E19">
          <w:rPr>
            <w:noProof/>
            <w:webHidden/>
          </w:rPr>
          <w:fldChar w:fldCharType="begin"/>
        </w:r>
        <w:r w:rsidR="00326E19">
          <w:rPr>
            <w:noProof/>
            <w:webHidden/>
          </w:rPr>
          <w:instrText xml:space="preserve"> PAGEREF _Toc22118221 \h </w:instrText>
        </w:r>
        <w:r w:rsidR="00326E19">
          <w:rPr>
            <w:noProof/>
            <w:webHidden/>
          </w:rPr>
        </w:r>
        <w:r w:rsidR="00326E19">
          <w:rPr>
            <w:noProof/>
            <w:webHidden/>
          </w:rPr>
          <w:fldChar w:fldCharType="separate"/>
        </w:r>
        <w:r w:rsidR="008B17F4">
          <w:rPr>
            <w:noProof/>
            <w:webHidden/>
          </w:rPr>
          <w:t>39</w:t>
        </w:r>
        <w:r w:rsidR="00326E19">
          <w:rPr>
            <w:noProof/>
            <w:webHidden/>
          </w:rPr>
          <w:fldChar w:fldCharType="end"/>
        </w:r>
      </w:hyperlink>
    </w:p>
    <w:p w14:paraId="5D5F9D9A" w14:textId="61514B73"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22" w:history="1">
        <w:r w:rsidR="00326E19" w:rsidRPr="00437B23">
          <w:rPr>
            <w:rStyle w:val="Hyperlink"/>
            <w:b/>
            <w:noProof/>
            <w:lang w:val="en-US"/>
            <w14:scene3d>
              <w14:camera w14:prst="orthographicFront"/>
              <w14:lightRig w14:rig="threePt" w14:dir="t">
                <w14:rot w14:lat="0" w14:lon="0" w14:rev="0"/>
              </w14:lightRig>
            </w14:scene3d>
          </w:rPr>
          <w:t>4.2.8</w:t>
        </w:r>
        <w:r w:rsidR="00326E19">
          <w:rPr>
            <w:rFonts w:asciiTheme="minorHAnsi" w:eastAsiaTheme="minorEastAsia" w:hAnsiTheme="minorHAnsi" w:cstheme="minorBidi"/>
            <w:noProof/>
            <w:sz w:val="22"/>
            <w:szCs w:val="22"/>
            <w:lang w:val="en-US" w:eastAsia="en-US"/>
          </w:rPr>
          <w:tab/>
        </w:r>
        <w:r w:rsidR="00326E19" w:rsidRPr="00437B23">
          <w:rPr>
            <w:rStyle w:val="Hyperlink"/>
            <w:noProof/>
            <w:lang w:val="en-US"/>
          </w:rPr>
          <w:t>Creation of Loader Database Job (Post Install only)</w:t>
        </w:r>
        <w:r w:rsidR="00326E19">
          <w:rPr>
            <w:noProof/>
            <w:webHidden/>
          </w:rPr>
          <w:tab/>
        </w:r>
        <w:r w:rsidR="00326E19">
          <w:rPr>
            <w:noProof/>
            <w:webHidden/>
          </w:rPr>
          <w:fldChar w:fldCharType="begin"/>
        </w:r>
        <w:r w:rsidR="00326E19">
          <w:rPr>
            <w:noProof/>
            <w:webHidden/>
          </w:rPr>
          <w:instrText xml:space="preserve"> PAGEREF _Toc22118222 \h </w:instrText>
        </w:r>
        <w:r w:rsidR="00326E19">
          <w:rPr>
            <w:noProof/>
            <w:webHidden/>
          </w:rPr>
        </w:r>
        <w:r w:rsidR="00326E19">
          <w:rPr>
            <w:noProof/>
            <w:webHidden/>
          </w:rPr>
          <w:fldChar w:fldCharType="separate"/>
        </w:r>
        <w:r w:rsidR="008B17F4">
          <w:rPr>
            <w:noProof/>
            <w:webHidden/>
          </w:rPr>
          <w:t>40</w:t>
        </w:r>
        <w:r w:rsidR="00326E19">
          <w:rPr>
            <w:noProof/>
            <w:webHidden/>
          </w:rPr>
          <w:fldChar w:fldCharType="end"/>
        </w:r>
      </w:hyperlink>
    </w:p>
    <w:p w14:paraId="382E1368" w14:textId="5203794C"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23" w:history="1">
        <w:r w:rsidR="00326E19" w:rsidRPr="00437B23">
          <w:rPr>
            <w:rStyle w:val="Hyperlink"/>
            <w:b/>
            <w:noProof/>
            <w:lang w:val="en-US"/>
            <w14:scene3d>
              <w14:camera w14:prst="orthographicFront"/>
              <w14:lightRig w14:rig="threePt" w14:dir="t">
                <w14:rot w14:lat="0" w14:lon="0" w14:rev="0"/>
              </w14:lightRig>
            </w14:scene3d>
          </w:rPr>
          <w:t>4.2.9</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Rebuild the NSG Views (post Upgrade only)</w:t>
        </w:r>
        <w:r w:rsidR="00326E19">
          <w:rPr>
            <w:noProof/>
            <w:webHidden/>
          </w:rPr>
          <w:tab/>
        </w:r>
        <w:r w:rsidR="00326E19">
          <w:rPr>
            <w:noProof/>
            <w:webHidden/>
          </w:rPr>
          <w:fldChar w:fldCharType="begin"/>
        </w:r>
        <w:r w:rsidR="00326E19">
          <w:rPr>
            <w:noProof/>
            <w:webHidden/>
          </w:rPr>
          <w:instrText xml:space="preserve"> PAGEREF _Toc22118223 \h </w:instrText>
        </w:r>
        <w:r w:rsidR="00326E19">
          <w:rPr>
            <w:noProof/>
            <w:webHidden/>
          </w:rPr>
        </w:r>
        <w:r w:rsidR="00326E19">
          <w:rPr>
            <w:noProof/>
            <w:webHidden/>
          </w:rPr>
          <w:fldChar w:fldCharType="separate"/>
        </w:r>
        <w:r w:rsidR="008B17F4">
          <w:rPr>
            <w:noProof/>
            <w:webHidden/>
          </w:rPr>
          <w:t>41</w:t>
        </w:r>
        <w:r w:rsidR="00326E19">
          <w:rPr>
            <w:noProof/>
            <w:webHidden/>
          </w:rPr>
          <w:fldChar w:fldCharType="end"/>
        </w:r>
      </w:hyperlink>
    </w:p>
    <w:p w14:paraId="5AAB5D4A" w14:textId="49B5842E" w:rsidR="00326E19" w:rsidRDefault="00D57D70">
      <w:pPr>
        <w:pStyle w:val="TOC1"/>
        <w:tabs>
          <w:tab w:val="left" w:pos="360"/>
        </w:tabs>
        <w:rPr>
          <w:rFonts w:asciiTheme="minorHAnsi" w:eastAsiaTheme="minorEastAsia" w:hAnsiTheme="minorHAnsi" w:cstheme="minorBidi"/>
          <w:noProof/>
          <w:sz w:val="22"/>
          <w:szCs w:val="22"/>
          <w:lang w:val="en-US" w:eastAsia="en-US"/>
        </w:rPr>
      </w:pPr>
      <w:hyperlink w:anchor="_Toc22118224" w:history="1">
        <w:r w:rsidR="00326E19" w:rsidRPr="00437B23">
          <w:rPr>
            <w:rStyle w:val="Hyperlink"/>
            <w:noProof/>
          </w:rPr>
          <w:t>5</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Maintenance Manager</w:t>
        </w:r>
        <w:r w:rsidR="00326E19">
          <w:rPr>
            <w:noProof/>
            <w:webHidden/>
          </w:rPr>
          <w:tab/>
        </w:r>
        <w:r w:rsidR="00326E19">
          <w:rPr>
            <w:noProof/>
            <w:webHidden/>
          </w:rPr>
          <w:fldChar w:fldCharType="begin"/>
        </w:r>
        <w:r w:rsidR="00326E19">
          <w:rPr>
            <w:noProof/>
            <w:webHidden/>
          </w:rPr>
          <w:instrText xml:space="preserve"> PAGEREF _Toc22118224 \h </w:instrText>
        </w:r>
        <w:r w:rsidR="00326E19">
          <w:rPr>
            <w:noProof/>
            <w:webHidden/>
          </w:rPr>
        </w:r>
        <w:r w:rsidR="00326E19">
          <w:rPr>
            <w:noProof/>
            <w:webHidden/>
          </w:rPr>
          <w:fldChar w:fldCharType="separate"/>
        </w:r>
        <w:r w:rsidR="008B17F4">
          <w:rPr>
            <w:noProof/>
            <w:webHidden/>
          </w:rPr>
          <w:t>43</w:t>
        </w:r>
        <w:r w:rsidR="00326E19">
          <w:rPr>
            <w:noProof/>
            <w:webHidden/>
          </w:rPr>
          <w:fldChar w:fldCharType="end"/>
        </w:r>
      </w:hyperlink>
    </w:p>
    <w:p w14:paraId="7B26B7EC" w14:textId="3D60BE0F" w:rsidR="00326E19" w:rsidRDefault="00D57D70">
      <w:pPr>
        <w:pStyle w:val="TOC2"/>
        <w:rPr>
          <w:rFonts w:asciiTheme="minorHAnsi" w:eastAsiaTheme="minorEastAsia" w:hAnsiTheme="minorHAnsi" w:cstheme="minorBidi"/>
          <w:noProof/>
          <w:sz w:val="22"/>
          <w:szCs w:val="22"/>
          <w:lang w:val="en-US" w:eastAsia="en-US"/>
        </w:rPr>
      </w:pPr>
      <w:hyperlink w:anchor="_Toc22118225" w:history="1">
        <w:r w:rsidR="00326E19" w:rsidRPr="00437B23">
          <w:rPr>
            <w:rStyle w:val="Hyperlink"/>
            <w:noProof/>
            <w14:scene3d>
              <w14:camera w14:prst="orthographicFront"/>
              <w14:lightRig w14:rig="threePt" w14:dir="t">
                <w14:rot w14:lat="0" w14:lon="0" w14:rev="0"/>
              </w14:lightRig>
            </w14:scene3d>
          </w:rPr>
          <w:t>5.1</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Installation of the Maintenance Manager Software files</w:t>
        </w:r>
        <w:r w:rsidR="00326E19">
          <w:rPr>
            <w:noProof/>
            <w:webHidden/>
          </w:rPr>
          <w:tab/>
        </w:r>
        <w:r w:rsidR="00326E19">
          <w:rPr>
            <w:noProof/>
            <w:webHidden/>
          </w:rPr>
          <w:fldChar w:fldCharType="begin"/>
        </w:r>
        <w:r w:rsidR="00326E19">
          <w:rPr>
            <w:noProof/>
            <w:webHidden/>
          </w:rPr>
          <w:instrText xml:space="preserve"> PAGEREF _Toc22118225 \h </w:instrText>
        </w:r>
        <w:r w:rsidR="00326E19">
          <w:rPr>
            <w:noProof/>
            <w:webHidden/>
          </w:rPr>
        </w:r>
        <w:r w:rsidR="00326E19">
          <w:rPr>
            <w:noProof/>
            <w:webHidden/>
          </w:rPr>
          <w:fldChar w:fldCharType="separate"/>
        </w:r>
        <w:r w:rsidR="008B17F4">
          <w:rPr>
            <w:noProof/>
            <w:webHidden/>
          </w:rPr>
          <w:t>43</w:t>
        </w:r>
        <w:r w:rsidR="00326E19">
          <w:rPr>
            <w:noProof/>
            <w:webHidden/>
          </w:rPr>
          <w:fldChar w:fldCharType="end"/>
        </w:r>
      </w:hyperlink>
    </w:p>
    <w:p w14:paraId="176AC2FC" w14:textId="0C430E88"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26" w:history="1">
        <w:r w:rsidR="00326E19" w:rsidRPr="00437B23">
          <w:rPr>
            <w:rStyle w:val="Hyperlink"/>
            <w:b/>
            <w:noProof/>
            <w14:scene3d>
              <w14:camera w14:prst="orthographicFront"/>
              <w14:lightRig w14:rig="threePt" w14:dir="t">
                <w14:rot w14:lat="0" w14:lon="0" w14:rev="0"/>
              </w14:lightRig>
            </w14:scene3d>
          </w:rPr>
          <w:t>5.1.1</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Product Run-time Environment</w:t>
        </w:r>
        <w:r w:rsidR="00326E19">
          <w:rPr>
            <w:noProof/>
            <w:webHidden/>
          </w:rPr>
          <w:tab/>
        </w:r>
        <w:r w:rsidR="00326E19">
          <w:rPr>
            <w:noProof/>
            <w:webHidden/>
          </w:rPr>
          <w:fldChar w:fldCharType="begin"/>
        </w:r>
        <w:r w:rsidR="00326E19">
          <w:rPr>
            <w:noProof/>
            <w:webHidden/>
          </w:rPr>
          <w:instrText xml:space="preserve"> PAGEREF _Toc22118226 \h </w:instrText>
        </w:r>
        <w:r w:rsidR="00326E19">
          <w:rPr>
            <w:noProof/>
            <w:webHidden/>
          </w:rPr>
        </w:r>
        <w:r w:rsidR="00326E19">
          <w:rPr>
            <w:noProof/>
            <w:webHidden/>
          </w:rPr>
          <w:fldChar w:fldCharType="separate"/>
        </w:r>
        <w:r w:rsidR="008B17F4">
          <w:rPr>
            <w:noProof/>
            <w:webHidden/>
          </w:rPr>
          <w:t>43</w:t>
        </w:r>
        <w:r w:rsidR="00326E19">
          <w:rPr>
            <w:noProof/>
            <w:webHidden/>
          </w:rPr>
          <w:fldChar w:fldCharType="end"/>
        </w:r>
      </w:hyperlink>
    </w:p>
    <w:p w14:paraId="75C706E6" w14:textId="75CA7361" w:rsidR="00326E19" w:rsidRDefault="00D57D70">
      <w:pPr>
        <w:pStyle w:val="TOC2"/>
        <w:rPr>
          <w:rFonts w:asciiTheme="minorHAnsi" w:eastAsiaTheme="minorEastAsia" w:hAnsiTheme="minorHAnsi" w:cstheme="minorBidi"/>
          <w:noProof/>
          <w:sz w:val="22"/>
          <w:szCs w:val="22"/>
          <w:lang w:val="en-US" w:eastAsia="en-US"/>
        </w:rPr>
      </w:pPr>
      <w:hyperlink w:anchor="_Toc22118227" w:history="1">
        <w:r w:rsidR="00326E19" w:rsidRPr="00437B23">
          <w:rPr>
            <w:rStyle w:val="Hyperlink"/>
            <w:noProof/>
            <w14:scene3d>
              <w14:camera w14:prst="orthographicFront"/>
              <w14:lightRig w14:rig="threePt" w14:dir="t">
                <w14:rot w14:lat="0" w14:lon="0" w14:rev="0"/>
              </w14:lightRig>
            </w14:scene3d>
          </w:rPr>
          <w:t>5.2</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Maintenance Manager DB Server Install/Upgrade</w:t>
        </w:r>
        <w:r w:rsidR="00326E19">
          <w:rPr>
            <w:noProof/>
            <w:webHidden/>
          </w:rPr>
          <w:tab/>
        </w:r>
        <w:r w:rsidR="00326E19">
          <w:rPr>
            <w:noProof/>
            <w:webHidden/>
          </w:rPr>
          <w:fldChar w:fldCharType="begin"/>
        </w:r>
        <w:r w:rsidR="00326E19">
          <w:rPr>
            <w:noProof/>
            <w:webHidden/>
          </w:rPr>
          <w:instrText xml:space="preserve"> PAGEREF _Toc22118227 \h </w:instrText>
        </w:r>
        <w:r w:rsidR="00326E19">
          <w:rPr>
            <w:noProof/>
            <w:webHidden/>
          </w:rPr>
        </w:r>
        <w:r w:rsidR="00326E19">
          <w:rPr>
            <w:noProof/>
            <w:webHidden/>
          </w:rPr>
          <w:fldChar w:fldCharType="separate"/>
        </w:r>
        <w:r w:rsidR="008B17F4">
          <w:rPr>
            <w:noProof/>
            <w:webHidden/>
          </w:rPr>
          <w:t>43</w:t>
        </w:r>
        <w:r w:rsidR="00326E19">
          <w:rPr>
            <w:noProof/>
            <w:webHidden/>
          </w:rPr>
          <w:fldChar w:fldCharType="end"/>
        </w:r>
      </w:hyperlink>
    </w:p>
    <w:p w14:paraId="6F609F16" w14:textId="48D741AA"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28" w:history="1">
        <w:r w:rsidR="00326E19" w:rsidRPr="00437B23">
          <w:rPr>
            <w:rStyle w:val="Hyperlink"/>
            <w:b/>
            <w:noProof/>
            <w14:scene3d>
              <w14:camera w14:prst="orthographicFront"/>
              <w14:lightRig w14:rig="threePt" w14:dir="t">
                <w14:rot w14:lat="0" w14:lon="0" w14:rev="0"/>
              </w14:lightRig>
            </w14:scene3d>
          </w:rPr>
          <w:t>5.2.1</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Pre-Install and Upgrade</w:t>
        </w:r>
        <w:r w:rsidR="00326E19">
          <w:rPr>
            <w:noProof/>
            <w:webHidden/>
          </w:rPr>
          <w:tab/>
        </w:r>
        <w:r w:rsidR="00326E19">
          <w:rPr>
            <w:noProof/>
            <w:webHidden/>
          </w:rPr>
          <w:fldChar w:fldCharType="begin"/>
        </w:r>
        <w:r w:rsidR="00326E19">
          <w:rPr>
            <w:noProof/>
            <w:webHidden/>
          </w:rPr>
          <w:instrText xml:space="preserve"> PAGEREF _Toc22118228 \h </w:instrText>
        </w:r>
        <w:r w:rsidR="00326E19">
          <w:rPr>
            <w:noProof/>
            <w:webHidden/>
          </w:rPr>
        </w:r>
        <w:r w:rsidR="00326E19">
          <w:rPr>
            <w:noProof/>
            <w:webHidden/>
          </w:rPr>
          <w:fldChar w:fldCharType="separate"/>
        </w:r>
        <w:r w:rsidR="008B17F4">
          <w:rPr>
            <w:noProof/>
            <w:webHidden/>
          </w:rPr>
          <w:t>43</w:t>
        </w:r>
        <w:r w:rsidR="00326E19">
          <w:rPr>
            <w:noProof/>
            <w:webHidden/>
          </w:rPr>
          <w:fldChar w:fldCharType="end"/>
        </w:r>
      </w:hyperlink>
    </w:p>
    <w:p w14:paraId="68C400CE" w14:textId="43BCEB1E"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29" w:history="1">
        <w:r w:rsidR="00326E19" w:rsidRPr="00437B23">
          <w:rPr>
            <w:rStyle w:val="Hyperlink"/>
            <w:b/>
            <w:noProof/>
            <w14:scene3d>
              <w14:camera w14:prst="orthographicFront"/>
              <w14:lightRig w14:rig="threePt" w14:dir="t">
                <w14:rot w14:lat="0" w14:lon="0" w14:rev="0"/>
              </w14:lightRig>
            </w14:scene3d>
          </w:rPr>
          <w:t>5.2.2</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Install of Maintenance Manager</w:t>
        </w:r>
        <w:r w:rsidR="00326E19">
          <w:rPr>
            <w:noProof/>
            <w:webHidden/>
          </w:rPr>
          <w:tab/>
        </w:r>
        <w:r w:rsidR="00326E19">
          <w:rPr>
            <w:noProof/>
            <w:webHidden/>
          </w:rPr>
          <w:fldChar w:fldCharType="begin"/>
        </w:r>
        <w:r w:rsidR="00326E19">
          <w:rPr>
            <w:noProof/>
            <w:webHidden/>
          </w:rPr>
          <w:instrText xml:space="preserve"> PAGEREF _Toc22118229 \h </w:instrText>
        </w:r>
        <w:r w:rsidR="00326E19">
          <w:rPr>
            <w:noProof/>
            <w:webHidden/>
          </w:rPr>
        </w:r>
        <w:r w:rsidR="00326E19">
          <w:rPr>
            <w:noProof/>
            <w:webHidden/>
          </w:rPr>
          <w:fldChar w:fldCharType="separate"/>
        </w:r>
        <w:r w:rsidR="008B17F4">
          <w:rPr>
            <w:noProof/>
            <w:webHidden/>
          </w:rPr>
          <w:t>43</w:t>
        </w:r>
        <w:r w:rsidR="00326E19">
          <w:rPr>
            <w:noProof/>
            <w:webHidden/>
          </w:rPr>
          <w:fldChar w:fldCharType="end"/>
        </w:r>
      </w:hyperlink>
    </w:p>
    <w:p w14:paraId="425FDBBE" w14:textId="7EC47D13"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30" w:history="1">
        <w:r w:rsidR="00326E19" w:rsidRPr="00437B23">
          <w:rPr>
            <w:rStyle w:val="Hyperlink"/>
            <w:b/>
            <w:noProof/>
            <w14:scene3d>
              <w14:camera w14:prst="orthographicFront"/>
              <w14:lightRig w14:rig="threePt" w14:dir="t">
                <w14:rot w14:lat="0" w14:lon="0" w14:rev="0"/>
              </w14:lightRig>
            </w14:scene3d>
          </w:rPr>
          <w:t>5.2.3</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Upgrade of Maintenance Manager</w:t>
        </w:r>
        <w:r w:rsidR="00326E19">
          <w:rPr>
            <w:noProof/>
            <w:webHidden/>
          </w:rPr>
          <w:tab/>
        </w:r>
        <w:r w:rsidR="00326E19">
          <w:rPr>
            <w:noProof/>
            <w:webHidden/>
          </w:rPr>
          <w:fldChar w:fldCharType="begin"/>
        </w:r>
        <w:r w:rsidR="00326E19">
          <w:rPr>
            <w:noProof/>
            <w:webHidden/>
          </w:rPr>
          <w:instrText xml:space="preserve"> PAGEREF _Toc22118230 \h </w:instrText>
        </w:r>
        <w:r w:rsidR="00326E19">
          <w:rPr>
            <w:noProof/>
            <w:webHidden/>
          </w:rPr>
        </w:r>
        <w:r w:rsidR="00326E19">
          <w:rPr>
            <w:noProof/>
            <w:webHidden/>
          </w:rPr>
          <w:fldChar w:fldCharType="separate"/>
        </w:r>
        <w:r w:rsidR="008B17F4">
          <w:rPr>
            <w:noProof/>
            <w:webHidden/>
          </w:rPr>
          <w:t>44</w:t>
        </w:r>
        <w:r w:rsidR="00326E19">
          <w:rPr>
            <w:noProof/>
            <w:webHidden/>
          </w:rPr>
          <w:fldChar w:fldCharType="end"/>
        </w:r>
      </w:hyperlink>
    </w:p>
    <w:p w14:paraId="727DD9FE" w14:textId="23D76BBB"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31" w:history="1">
        <w:r w:rsidR="00326E19" w:rsidRPr="00437B23">
          <w:rPr>
            <w:rStyle w:val="Hyperlink"/>
            <w:b/>
            <w:noProof/>
            <w14:scene3d>
              <w14:camera w14:prst="orthographicFront"/>
              <w14:lightRig w14:rig="threePt" w14:dir="t">
                <w14:rot w14:lat="0" w14:lon="0" w14:rev="0"/>
              </w14:lightRig>
            </w14:scene3d>
          </w:rPr>
          <w:t>5.2.4</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Post Install/Upgrade Tasks</w:t>
        </w:r>
        <w:r w:rsidR="00326E19">
          <w:rPr>
            <w:noProof/>
            <w:webHidden/>
          </w:rPr>
          <w:tab/>
        </w:r>
        <w:r w:rsidR="00326E19">
          <w:rPr>
            <w:noProof/>
            <w:webHidden/>
          </w:rPr>
          <w:fldChar w:fldCharType="begin"/>
        </w:r>
        <w:r w:rsidR="00326E19">
          <w:rPr>
            <w:noProof/>
            <w:webHidden/>
          </w:rPr>
          <w:instrText xml:space="preserve"> PAGEREF _Toc22118231 \h </w:instrText>
        </w:r>
        <w:r w:rsidR="00326E19">
          <w:rPr>
            <w:noProof/>
            <w:webHidden/>
          </w:rPr>
        </w:r>
        <w:r w:rsidR="00326E19">
          <w:rPr>
            <w:noProof/>
            <w:webHidden/>
          </w:rPr>
          <w:fldChar w:fldCharType="separate"/>
        </w:r>
        <w:r w:rsidR="008B17F4">
          <w:rPr>
            <w:noProof/>
            <w:webHidden/>
          </w:rPr>
          <w:t>45</w:t>
        </w:r>
        <w:r w:rsidR="00326E19">
          <w:rPr>
            <w:noProof/>
            <w:webHidden/>
          </w:rPr>
          <w:fldChar w:fldCharType="end"/>
        </w:r>
      </w:hyperlink>
    </w:p>
    <w:p w14:paraId="6120DA89" w14:textId="0CD52864"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32" w:history="1">
        <w:r w:rsidR="00326E19" w:rsidRPr="00437B23">
          <w:rPr>
            <w:rStyle w:val="Hyperlink"/>
            <w:b/>
            <w:noProof/>
            <w14:scene3d>
              <w14:camera w14:prst="orthographicFront"/>
              <w14:lightRig w14:rig="threePt" w14:dir="t">
                <w14:rot w14:lat="0" w14:lon="0" w14:rev="0"/>
              </w14:lightRig>
            </w14:scene3d>
          </w:rPr>
          <w:t>5.2.5</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Conflated Networks (Post Install only)</w:t>
        </w:r>
        <w:r w:rsidR="00326E19">
          <w:rPr>
            <w:noProof/>
            <w:webHidden/>
          </w:rPr>
          <w:tab/>
        </w:r>
        <w:r w:rsidR="00326E19">
          <w:rPr>
            <w:noProof/>
            <w:webHidden/>
          </w:rPr>
          <w:fldChar w:fldCharType="begin"/>
        </w:r>
        <w:r w:rsidR="00326E19">
          <w:rPr>
            <w:noProof/>
            <w:webHidden/>
          </w:rPr>
          <w:instrText xml:space="preserve"> PAGEREF _Toc22118232 \h </w:instrText>
        </w:r>
        <w:r w:rsidR="00326E19">
          <w:rPr>
            <w:noProof/>
            <w:webHidden/>
          </w:rPr>
        </w:r>
        <w:r w:rsidR="00326E19">
          <w:rPr>
            <w:noProof/>
            <w:webHidden/>
          </w:rPr>
          <w:fldChar w:fldCharType="separate"/>
        </w:r>
        <w:r w:rsidR="008B17F4">
          <w:rPr>
            <w:noProof/>
            <w:webHidden/>
          </w:rPr>
          <w:t>45</w:t>
        </w:r>
        <w:r w:rsidR="00326E19">
          <w:rPr>
            <w:noProof/>
            <w:webHidden/>
          </w:rPr>
          <w:fldChar w:fldCharType="end"/>
        </w:r>
      </w:hyperlink>
    </w:p>
    <w:p w14:paraId="446C9DF3" w14:textId="59E20DF7"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33" w:history="1">
        <w:r w:rsidR="00326E19" w:rsidRPr="00437B23">
          <w:rPr>
            <w:rStyle w:val="Hyperlink"/>
            <w:b/>
            <w:noProof/>
            <w14:scene3d>
              <w14:camera w14:prst="orthographicFront"/>
              <w14:lightRig w14:rig="threePt" w14:dir="t">
                <w14:rot w14:lat="0" w14:lon="0" w14:rev="0"/>
              </w14:lightRig>
            </w14:scene3d>
          </w:rPr>
          <w:t>5.2.6</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Additional Configuration (Post Install and Upgrade)</w:t>
        </w:r>
        <w:r w:rsidR="00326E19">
          <w:rPr>
            <w:noProof/>
            <w:webHidden/>
          </w:rPr>
          <w:tab/>
        </w:r>
        <w:r w:rsidR="00326E19">
          <w:rPr>
            <w:noProof/>
            <w:webHidden/>
          </w:rPr>
          <w:fldChar w:fldCharType="begin"/>
        </w:r>
        <w:r w:rsidR="00326E19">
          <w:rPr>
            <w:noProof/>
            <w:webHidden/>
          </w:rPr>
          <w:instrText xml:space="preserve"> PAGEREF _Toc22118233 \h </w:instrText>
        </w:r>
        <w:r w:rsidR="00326E19">
          <w:rPr>
            <w:noProof/>
            <w:webHidden/>
          </w:rPr>
        </w:r>
        <w:r w:rsidR="00326E19">
          <w:rPr>
            <w:noProof/>
            <w:webHidden/>
          </w:rPr>
          <w:fldChar w:fldCharType="separate"/>
        </w:r>
        <w:r w:rsidR="008B17F4">
          <w:rPr>
            <w:noProof/>
            <w:webHidden/>
          </w:rPr>
          <w:t>45</w:t>
        </w:r>
        <w:r w:rsidR="00326E19">
          <w:rPr>
            <w:noProof/>
            <w:webHidden/>
          </w:rPr>
          <w:fldChar w:fldCharType="end"/>
        </w:r>
      </w:hyperlink>
    </w:p>
    <w:p w14:paraId="15F44780" w14:textId="0C4E4EC6"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34" w:history="1">
        <w:r w:rsidR="00326E19" w:rsidRPr="00437B23">
          <w:rPr>
            <w:rStyle w:val="Hyperlink"/>
            <w:b/>
            <w:noProof/>
            <w14:scene3d>
              <w14:camera w14:prst="orthographicFront"/>
              <w14:lightRig w14:rig="threePt" w14:dir="t">
                <w14:rot w14:lat="0" w14:lon="0" w14:rev="0"/>
              </w14:lightRig>
            </w14:scene3d>
          </w:rPr>
          <w:t>5.2.7</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Product Licencing (Post Install only)</w:t>
        </w:r>
        <w:r w:rsidR="00326E19">
          <w:rPr>
            <w:noProof/>
            <w:webHidden/>
          </w:rPr>
          <w:tab/>
        </w:r>
        <w:r w:rsidR="00326E19">
          <w:rPr>
            <w:noProof/>
            <w:webHidden/>
          </w:rPr>
          <w:fldChar w:fldCharType="begin"/>
        </w:r>
        <w:r w:rsidR="00326E19">
          <w:rPr>
            <w:noProof/>
            <w:webHidden/>
          </w:rPr>
          <w:instrText xml:space="preserve"> PAGEREF _Toc22118234 \h </w:instrText>
        </w:r>
        <w:r w:rsidR="00326E19">
          <w:rPr>
            <w:noProof/>
            <w:webHidden/>
          </w:rPr>
        </w:r>
        <w:r w:rsidR="00326E19">
          <w:rPr>
            <w:noProof/>
            <w:webHidden/>
          </w:rPr>
          <w:fldChar w:fldCharType="separate"/>
        </w:r>
        <w:r w:rsidR="008B17F4">
          <w:rPr>
            <w:noProof/>
            <w:webHidden/>
          </w:rPr>
          <w:t>46</w:t>
        </w:r>
        <w:r w:rsidR="00326E19">
          <w:rPr>
            <w:noProof/>
            <w:webHidden/>
          </w:rPr>
          <w:fldChar w:fldCharType="end"/>
        </w:r>
      </w:hyperlink>
    </w:p>
    <w:p w14:paraId="5767B345" w14:textId="70D6EF7E"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35" w:history="1">
        <w:r w:rsidR="00326E19" w:rsidRPr="00437B23">
          <w:rPr>
            <w:rStyle w:val="Hyperlink"/>
            <w:b/>
            <w:noProof/>
            <w14:scene3d>
              <w14:camera w14:prst="orthographicFront"/>
              <w14:lightRig w14:rig="threePt" w14:dir="t">
                <w14:rot w14:lat="0" w14:lon="0" w14:rev="0"/>
              </w14:lightRig>
            </w14:scene3d>
          </w:rPr>
          <w:t>5.2.8</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Spatial Configuration (Post Install and Upgrade)</w:t>
        </w:r>
        <w:r w:rsidR="00326E19">
          <w:rPr>
            <w:noProof/>
            <w:webHidden/>
          </w:rPr>
          <w:tab/>
        </w:r>
        <w:r w:rsidR="00326E19">
          <w:rPr>
            <w:noProof/>
            <w:webHidden/>
          </w:rPr>
          <w:fldChar w:fldCharType="begin"/>
        </w:r>
        <w:r w:rsidR="00326E19">
          <w:rPr>
            <w:noProof/>
            <w:webHidden/>
          </w:rPr>
          <w:instrText xml:space="preserve"> PAGEREF _Toc22118235 \h </w:instrText>
        </w:r>
        <w:r w:rsidR="00326E19">
          <w:rPr>
            <w:noProof/>
            <w:webHidden/>
          </w:rPr>
        </w:r>
        <w:r w:rsidR="00326E19">
          <w:rPr>
            <w:noProof/>
            <w:webHidden/>
          </w:rPr>
          <w:fldChar w:fldCharType="separate"/>
        </w:r>
        <w:r w:rsidR="008B17F4">
          <w:rPr>
            <w:noProof/>
            <w:webHidden/>
          </w:rPr>
          <w:t>46</w:t>
        </w:r>
        <w:r w:rsidR="00326E19">
          <w:rPr>
            <w:noProof/>
            <w:webHidden/>
          </w:rPr>
          <w:fldChar w:fldCharType="end"/>
        </w:r>
      </w:hyperlink>
    </w:p>
    <w:p w14:paraId="405539A1" w14:textId="451A7DEA" w:rsidR="00326E19" w:rsidRDefault="00D57D70">
      <w:pPr>
        <w:pStyle w:val="TOC1"/>
        <w:tabs>
          <w:tab w:val="left" w:pos="360"/>
        </w:tabs>
        <w:rPr>
          <w:rFonts w:asciiTheme="minorHAnsi" w:eastAsiaTheme="minorEastAsia" w:hAnsiTheme="minorHAnsi" w:cstheme="minorBidi"/>
          <w:noProof/>
          <w:sz w:val="22"/>
          <w:szCs w:val="22"/>
          <w:lang w:val="en-US" w:eastAsia="en-US"/>
        </w:rPr>
      </w:pPr>
      <w:hyperlink w:anchor="_Toc22118236" w:history="1">
        <w:r w:rsidR="00326E19" w:rsidRPr="00437B23">
          <w:rPr>
            <w:rStyle w:val="Hyperlink"/>
            <w:noProof/>
          </w:rPr>
          <w:t>6</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Enquiry Manager</w:t>
        </w:r>
        <w:r w:rsidR="00326E19">
          <w:rPr>
            <w:noProof/>
            <w:webHidden/>
          </w:rPr>
          <w:tab/>
        </w:r>
        <w:r w:rsidR="00326E19">
          <w:rPr>
            <w:noProof/>
            <w:webHidden/>
          </w:rPr>
          <w:fldChar w:fldCharType="begin"/>
        </w:r>
        <w:r w:rsidR="00326E19">
          <w:rPr>
            <w:noProof/>
            <w:webHidden/>
          </w:rPr>
          <w:instrText xml:space="preserve"> PAGEREF _Toc22118236 \h </w:instrText>
        </w:r>
        <w:r w:rsidR="00326E19">
          <w:rPr>
            <w:noProof/>
            <w:webHidden/>
          </w:rPr>
        </w:r>
        <w:r w:rsidR="00326E19">
          <w:rPr>
            <w:noProof/>
            <w:webHidden/>
          </w:rPr>
          <w:fldChar w:fldCharType="separate"/>
        </w:r>
        <w:r w:rsidR="008B17F4">
          <w:rPr>
            <w:noProof/>
            <w:webHidden/>
          </w:rPr>
          <w:t>47</w:t>
        </w:r>
        <w:r w:rsidR="00326E19">
          <w:rPr>
            <w:noProof/>
            <w:webHidden/>
          </w:rPr>
          <w:fldChar w:fldCharType="end"/>
        </w:r>
      </w:hyperlink>
    </w:p>
    <w:p w14:paraId="2090ADFB" w14:textId="2D01967A" w:rsidR="00326E19" w:rsidRDefault="00D57D70">
      <w:pPr>
        <w:pStyle w:val="TOC2"/>
        <w:rPr>
          <w:rFonts w:asciiTheme="minorHAnsi" w:eastAsiaTheme="minorEastAsia" w:hAnsiTheme="minorHAnsi" w:cstheme="minorBidi"/>
          <w:noProof/>
          <w:sz w:val="22"/>
          <w:szCs w:val="22"/>
          <w:lang w:val="en-US" w:eastAsia="en-US"/>
        </w:rPr>
      </w:pPr>
      <w:hyperlink w:anchor="_Toc22118237" w:history="1">
        <w:r w:rsidR="00326E19" w:rsidRPr="00437B23">
          <w:rPr>
            <w:rStyle w:val="Hyperlink"/>
            <w:noProof/>
            <w14:scene3d>
              <w14:camera w14:prst="orthographicFront"/>
              <w14:lightRig w14:rig="threePt" w14:dir="t">
                <w14:rot w14:lat="0" w14:lon="0" w14:rev="0"/>
              </w14:lightRig>
            </w14:scene3d>
          </w:rPr>
          <w:t>6.1</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Installation of the Enquiry Manager Software files</w:t>
        </w:r>
        <w:r w:rsidR="00326E19">
          <w:rPr>
            <w:noProof/>
            <w:webHidden/>
          </w:rPr>
          <w:tab/>
        </w:r>
        <w:r w:rsidR="00326E19">
          <w:rPr>
            <w:noProof/>
            <w:webHidden/>
          </w:rPr>
          <w:fldChar w:fldCharType="begin"/>
        </w:r>
        <w:r w:rsidR="00326E19">
          <w:rPr>
            <w:noProof/>
            <w:webHidden/>
          </w:rPr>
          <w:instrText xml:space="preserve"> PAGEREF _Toc22118237 \h </w:instrText>
        </w:r>
        <w:r w:rsidR="00326E19">
          <w:rPr>
            <w:noProof/>
            <w:webHidden/>
          </w:rPr>
        </w:r>
        <w:r w:rsidR="00326E19">
          <w:rPr>
            <w:noProof/>
            <w:webHidden/>
          </w:rPr>
          <w:fldChar w:fldCharType="separate"/>
        </w:r>
        <w:r w:rsidR="008B17F4">
          <w:rPr>
            <w:noProof/>
            <w:webHidden/>
          </w:rPr>
          <w:t>47</w:t>
        </w:r>
        <w:r w:rsidR="00326E19">
          <w:rPr>
            <w:noProof/>
            <w:webHidden/>
          </w:rPr>
          <w:fldChar w:fldCharType="end"/>
        </w:r>
      </w:hyperlink>
    </w:p>
    <w:p w14:paraId="696F3D83" w14:textId="7D127D1A"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38" w:history="1">
        <w:r w:rsidR="00326E19" w:rsidRPr="00437B23">
          <w:rPr>
            <w:rStyle w:val="Hyperlink"/>
            <w:b/>
            <w:noProof/>
            <w14:scene3d>
              <w14:camera w14:prst="orthographicFront"/>
              <w14:lightRig w14:rig="threePt" w14:dir="t">
                <w14:rot w14:lat="0" w14:lon="0" w14:rev="0"/>
              </w14:lightRig>
            </w14:scene3d>
          </w:rPr>
          <w:t>6.1.1</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Product Run-time Environment</w:t>
        </w:r>
        <w:r w:rsidR="00326E19">
          <w:rPr>
            <w:noProof/>
            <w:webHidden/>
          </w:rPr>
          <w:tab/>
        </w:r>
        <w:r w:rsidR="00326E19">
          <w:rPr>
            <w:noProof/>
            <w:webHidden/>
          </w:rPr>
          <w:fldChar w:fldCharType="begin"/>
        </w:r>
        <w:r w:rsidR="00326E19">
          <w:rPr>
            <w:noProof/>
            <w:webHidden/>
          </w:rPr>
          <w:instrText xml:space="preserve"> PAGEREF _Toc22118238 \h </w:instrText>
        </w:r>
        <w:r w:rsidR="00326E19">
          <w:rPr>
            <w:noProof/>
            <w:webHidden/>
          </w:rPr>
        </w:r>
        <w:r w:rsidR="00326E19">
          <w:rPr>
            <w:noProof/>
            <w:webHidden/>
          </w:rPr>
          <w:fldChar w:fldCharType="separate"/>
        </w:r>
        <w:r w:rsidR="008B17F4">
          <w:rPr>
            <w:noProof/>
            <w:webHidden/>
          </w:rPr>
          <w:t>47</w:t>
        </w:r>
        <w:r w:rsidR="00326E19">
          <w:rPr>
            <w:noProof/>
            <w:webHidden/>
          </w:rPr>
          <w:fldChar w:fldCharType="end"/>
        </w:r>
      </w:hyperlink>
    </w:p>
    <w:p w14:paraId="6B97C7CB" w14:textId="0F14080E" w:rsidR="00326E19" w:rsidRDefault="00D57D70">
      <w:pPr>
        <w:pStyle w:val="TOC2"/>
        <w:rPr>
          <w:rFonts w:asciiTheme="minorHAnsi" w:eastAsiaTheme="minorEastAsia" w:hAnsiTheme="minorHAnsi" w:cstheme="minorBidi"/>
          <w:noProof/>
          <w:sz w:val="22"/>
          <w:szCs w:val="22"/>
          <w:lang w:val="en-US" w:eastAsia="en-US"/>
        </w:rPr>
      </w:pPr>
      <w:hyperlink w:anchor="_Toc22118239" w:history="1">
        <w:r w:rsidR="00326E19" w:rsidRPr="00437B23">
          <w:rPr>
            <w:rStyle w:val="Hyperlink"/>
            <w:noProof/>
            <w14:scene3d>
              <w14:camera w14:prst="orthographicFront"/>
              <w14:lightRig w14:rig="threePt" w14:dir="t">
                <w14:rot w14:lat="0" w14:lon="0" w14:rev="0"/>
              </w14:lightRig>
            </w14:scene3d>
          </w:rPr>
          <w:t>6.2</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Enquiry Manager DB Server Install/Upgrade</w:t>
        </w:r>
        <w:r w:rsidR="00326E19">
          <w:rPr>
            <w:noProof/>
            <w:webHidden/>
          </w:rPr>
          <w:tab/>
        </w:r>
        <w:r w:rsidR="00326E19">
          <w:rPr>
            <w:noProof/>
            <w:webHidden/>
          </w:rPr>
          <w:fldChar w:fldCharType="begin"/>
        </w:r>
        <w:r w:rsidR="00326E19">
          <w:rPr>
            <w:noProof/>
            <w:webHidden/>
          </w:rPr>
          <w:instrText xml:space="preserve"> PAGEREF _Toc22118239 \h </w:instrText>
        </w:r>
        <w:r w:rsidR="00326E19">
          <w:rPr>
            <w:noProof/>
            <w:webHidden/>
          </w:rPr>
        </w:r>
        <w:r w:rsidR="00326E19">
          <w:rPr>
            <w:noProof/>
            <w:webHidden/>
          </w:rPr>
          <w:fldChar w:fldCharType="separate"/>
        </w:r>
        <w:r w:rsidR="008B17F4">
          <w:rPr>
            <w:noProof/>
            <w:webHidden/>
          </w:rPr>
          <w:t>47</w:t>
        </w:r>
        <w:r w:rsidR="00326E19">
          <w:rPr>
            <w:noProof/>
            <w:webHidden/>
          </w:rPr>
          <w:fldChar w:fldCharType="end"/>
        </w:r>
      </w:hyperlink>
    </w:p>
    <w:p w14:paraId="38D8A497" w14:textId="3B66DEBC"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40" w:history="1">
        <w:r w:rsidR="00326E19" w:rsidRPr="00437B23">
          <w:rPr>
            <w:rStyle w:val="Hyperlink"/>
            <w:b/>
            <w:noProof/>
            <w14:scene3d>
              <w14:camera w14:prst="orthographicFront"/>
              <w14:lightRig w14:rig="threePt" w14:dir="t">
                <w14:rot w14:lat="0" w14:lon="0" w14:rev="0"/>
              </w14:lightRig>
            </w14:scene3d>
          </w:rPr>
          <w:t>6.2.1</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Pre-Install and Upgrade</w:t>
        </w:r>
        <w:r w:rsidR="00326E19">
          <w:rPr>
            <w:noProof/>
            <w:webHidden/>
          </w:rPr>
          <w:tab/>
        </w:r>
        <w:r w:rsidR="00326E19">
          <w:rPr>
            <w:noProof/>
            <w:webHidden/>
          </w:rPr>
          <w:fldChar w:fldCharType="begin"/>
        </w:r>
        <w:r w:rsidR="00326E19">
          <w:rPr>
            <w:noProof/>
            <w:webHidden/>
          </w:rPr>
          <w:instrText xml:space="preserve"> PAGEREF _Toc22118240 \h </w:instrText>
        </w:r>
        <w:r w:rsidR="00326E19">
          <w:rPr>
            <w:noProof/>
            <w:webHidden/>
          </w:rPr>
        </w:r>
        <w:r w:rsidR="00326E19">
          <w:rPr>
            <w:noProof/>
            <w:webHidden/>
          </w:rPr>
          <w:fldChar w:fldCharType="separate"/>
        </w:r>
        <w:r w:rsidR="008B17F4">
          <w:rPr>
            <w:noProof/>
            <w:webHidden/>
          </w:rPr>
          <w:t>47</w:t>
        </w:r>
        <w:r w:rsidR="00326E19">
          <w:rPr>
            <w:noProof/>
            <w:webHidden/>
          </w:rPr>
          <w:fldChar w:fldCharType="end"/>
        </w:r>
      </w:hyperlink>
    </w:p>
    <w:p w14:paraId="6A2F19C8" w14:textId="4579840E"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41" w:history="1">
        <w:r w:rsidR="00326E19" w:rsidRPr="00437B23">
          <w:rPr>
            <w:rStyle w:val="Hyperlink"/>
            <w:b/>
            <w:noProof/>
            <w14:scene3d>
              <w14:camera w14:prst="orthographicFront"/>
              <w14:lightRig w14:rig="threePt" w14:dir="t">
                <w14:rot w14:lat="0" w14:lon="0" w14:rev="0"/>
              </w14:lightRig>
            </w14:scene3d>
          </w:rPr>
          <w:t>6.2.2</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Install of Enquiry Manager</w:t>
        </w:r>
        <w:r w:rsidR="00326E19">
          <w:rPr>
            <w:noProof/>
            <w:webHidden/>
          </w:rPr>
          <w:tab/>
        </w:r>
        <w:r w:rsidR="00326E19">
          <w:rPr>
            <w:noProof/>
            <w:webHidden/>
          </w:rPr>
          <w:fldChar w:fldCharType="begin"/>
        </w:r>
        <w:r w:rsidR="00326E19">
          <w:rPr>
            <w:noProof/>
            <w:webHidden/>
          </w:rPr>
          <w:instrText xml:space="preserve"> PAGEREF _Toc22118241 \h </w:instrText>
        </w:r>
        <w:r w:rsidR="00326E19">
          <w:rPr>
            <w:noProof/>
            <w:webHidden/>
          </w:rPr>
        </w:r>
        <w:r w:rsidR="00326E19">
          <w:rPr>
            <w:noProof/>
            <w:webHidden/>
          </w:rPr>
          <w:fldChar w:fldCharType="separate"/>
        </w:r>
        <w:r w:rsidR="008B17F4">
          <w:rPr>
            <w:noProof/>
            <w:webHidden/>
          </w:rPr>
          <w:t>47</w:t>
        </w:r>
        <w:r w:rsidR="00326E19">
          <w:rPr>
            <w:noProof/>
            <w:webHidden/>
          </w:rPr>
          <w:fldChar w:fldCharType="end"/>
        </w:r>
      </w:hyperlink>
    </w:p>
    <w:p w14:paraId="2BFD0132" w14:textId="64617B0C"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42" w:history="1">
        <w:r w:rsidR="00326E19" w:rsidRPr="00437B23">
          <w:rPr>
            <w:rStyle w:val="Hyperlink"/>
            <w:b/>
            <w:noProof/>
            <w14:scene3d>
              <w14:camera w14:prst="orthographicFront"/>
              <w14:lightRig w14:rig="threePt" w14:dir="t">
                <w14:rot w14:lat="0" w14:lon="0" w14:rev="0"/>
              </w14:lightRig>
            </w14:scene3d>
          </w:rPr>
          <w:t>6.2.3</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Upgrade of Enquiry Manager</w:t>
        </w:r>
        <w:r w:rsidR="00326E19">
          <w:rPr>
            <w:noProof/>
            <w:webHidden/>
          </w:rPr>
          <w:tab/>
        </w:r>
        <w:r w:rsidR="00326E19">
          <w:rPr>
            <w:noProof/>
            <w:webHidden/>
          </w:rPr>
          <w:fldChar w:fldCharType="begin"/>
        </w:r>
        <w:r w:rsidR="00326E19">
          <w:rPr>
            <w:noProof/>
            <w:webHidden/>
          </w:rPr>
          <w:instrText xml:space="preserve"> PAGEREF _Toc22118242 \h </w:instrText>
        </w:r>
        <w:r w:rsidR="00326E19">
          <w:rPr>
            <w:noProof/>
            <w:webHidden/>
          </w:rPr>
        </w:r>
        <w:r w:rsidR="00326E19">
          <w:rPr>
            <w:noProof/>
            <w:webHidden/>
          </w:rPr>
          <w:fldChar w:fldCharType="separate"/>
        </w:r>
        <w:r w:rsidR="008B17F4">
          <w:rPr>
            <w:noProof/>
            <w:webHidden/>
          </w:rPr>
          <w:t>48</w:t>
        </w:r>
        <w:r w:rsidR="00326E19">
          <w:rPr>
            <w:noProof/>
            <w:webHidden/>
          </w:rPr>
          <w:fldChar w:fldCharType="end"/>
        </w:r>
      </w:hyperlink>
    </w:p>
    <w:p w14:paraId="2423B874" w14:textId="2B4081BC"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43" w:history="1">
        <w:r w:rsidR="00326E19" w:rsidRPr="00437B23">
          <w:rPr>
            <w:rStyle w:val="Hyperlink"/>
            <w:b/>
            <w:noProof/>
            <w14:scene3d>
              <w14:camera w14:prst="orthographicFront"/>
              <w14:lightRig w14:rig="threePt" w14:dir="t">
                <w14:rot w14:lat="0" w14:lon="0" w14:rev="0"/>
              </w14:lightRig>
            </w14:scene3d>
          </w:rPr>
          <w:t>6.2.4</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Post Install/Upgrade Tasks</w:t>
        </w:r>
        <w:r w:rsidR="00326E19">
          <w:rPr>
            <w:noProof/>
            <w:webHidden/>
          </w:rPr>
          <w:tab/>
        </w:r>
        <w:r w:rsidR="00326E19">
          <w:rPr>
            <w:noProof/>
            <w:webHidden/>
          </w:rPr>
          <w:fldChar w:fldCharType="begin"/>
        </w:r>
        <w:r w:rsidR="00326E19">
          <w:rPr>
            <w:noProof/>
            <w:webHidden/>
          </w:rPr>
          <w:instrText xml:space="preserve"> PAGEREF _Toc22118243 \h </w:instrText>
        </w:r>
        <w:r w:rsidR="00326E19">
          <w:rPr>
            <w:noProof/>
            <w:webHidden/>
          </w:rPr>
        </w:r>
        <w:r w:rsidR="00326E19">
          <w:rPr>
            <w:noProof/>
            <w:webHidden/>
          </w:rPr>
          <w:fldChar w:fldCharType="separate"/>
        </w:r>
        <w:r w:rsidR="008B17F4">
          <w:rPr>
            <w:noProof/>
            <w:webHidden/>
          </w:rPr>
          <w:t>49</w:t>
        </w:r>
        <w:r w:rsidR="00326E19">
          <w:rPr>
            <w:noProof/>
            <w:webHidden/>
          </w:rPr>
          <w:fldChar w:fldCharType="end"/>
        </w:r>
      </w:hyperlink>
    </w:p>
    <w:p w14:paraId="0967F317" w14:textId="5EE5BF41"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44" w:history="1">
        <w:r w:rsidR="00326E19" w:rsidRPr="00437B23">
          <w:rPr>
            <w:rStyle w:val="Hyperlink"/>
            <w:b/>
            <w:noProof/>
            <w14:scene3d>
              <w14:camera w14:prst="orthographicFront"/>
              <w14:lightRig w14:rig="threePt" w14:dir="t">
                <w14:rot w14:lat="0" w14:lon="0" w14:rev="0"/>
              </w14:lightRig>
            </w14:scene3d>
          </w:rPr>
          <w:t>6.2.5</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Additional Configuration (Post Install and Upgrade)</w:t>
        </w:r>
        <w:r w:rsidR="00326E19">
          <w:rPr>
            <w:noProof/>
            <w:webHidden/>
          </w:rPr>
          <w:tab/>
        </w:r>
        <w:r w:rsidR="00326E19">
          <w:rPr>
            <w:noProof/>
            <w:webHidden/>
          </w:rPr>
          <w:fldChar w:fldCharType="begin"/>
        </w:r>
        <w:r w:rsidR="00326E19">
          <w:rPr>
            <w:noProof/>
            <w:webHidden/>
          </w:rPr>
          <w:instrText xml:space="preserve"> PAGEREF _Toc22118244 \h </w:instrText>
        </w:r>
        <w:r w:rsidR="00326E19">
          <w:rPr>
            <w:noProof/>
            <w:webHidden/>
          </w:rPr>
        </w:r>
        <w:r w:rsidR="00326E19">
          <w:rPr>
            <w:noProof/>
            <w:webHidden/>
          </w:rPr>
          <w:fldChar w:fldCharType="separate"/>
        </w:r>
        <w:r w:rsidR="008B17F4">
          <w:rPr>
            <w:noProof/>
            <w:webHidden/>
          </w:rPr>
          <w:t>49</w:t>
        </w:r>
        <w:r w:rsidR="00326E19">
          <w:rPr>
            <w:noProof/>
            <w:webHidden/>
          </w:rPr>
          <w:fldChar w:fldCharType="end"/>
        </w:r>
      </w:hyperlink>
    </w:p>
    <w:p w14:paraId="73E56EA0" w14:textId="7067ABB0"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45" w:history="1">
        <w:r w:rsidR="00326E19" w:rsidRPr="00437B23">
          <w:rPr>
            <w:rStyle w:val="Hyperlink"/>
            <w:b/>
            <w:noProof/>
            <w14:scene3d>
              <w14:camera w14:prst="orthographicFront"/>
              <w14:lightRig w14:rig="threePt" w14:dir="t">
                <w14:rot w14:lat="0" w14:lon="0" w14:rev="0"/>
              </w14:lightRig>
            </w14:scene3d>
          </w:rPr>
          <w:t>6.2.6</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Product Licencing (Post Install only)</w:t>
        </w:r>
        <w:r w:rsidR="00326E19">
          <w:rPr>
            <w:noProof/>
            <w:webHidden/>
          </w:rPr>
          <w:tab/>
        </w:r>
        <w:r w:rsidR="00326E19">
          <w:rPr>
            <w:noProof/>
            <w:webHidden/>
          </w:rPr>
          <w:fldChar w:fldCharType="begin"/>
        </w:r>
        <w:r w:rsidR="00326E19">
          <w:rPr>
            <w:noProof/>
            <w:webHidden/>
          </w:rPr>
          <w:instrText xml:space="preserve"> PAGEREF _Toc22118245 \h </w:instrText>
        </w:r>
        <w:r w:rsidR="00326E19">
          <w:rPr>
            <w:noProof/>
            <w:webHidden/>
          </w:rPr>
        </w:r>
        <w:r w:rsidR="00326E19">
          <w:rPr>
            <w:noProof/>
            <w:webHidden/>
          </w:rPr>
          <w:fldChar w:fldCharType="separate"/>
        </w:r>
        <w:r w:rsidR="008B17F4">
          <w:rPr>
            <w:noProof/>
            <w:webHidden/>
          </w:rPr>
          <w:t>49</w:t>
        </w:r>
        <w:r w:rsidR="00326E19">
          <w:rPr>
            <w:noProof/>
            <w:webHidden/>
          </w:rPr>
          <w:fldChar w:fldCharType="end"/>
        </w:r>
      </w:hyperlink>
    </w:p>
    <w:p w14:paraId="43D1F5F2" w14:textId="2C2E08E7"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46" w:history="1">
        <w:r w:rsidR="00326E19" w:rsidRPr="00437B23">
          <w:rPr>
            <w:rStyle w:val="Hyperlink"/>
            <w:b/>
            <w:noProof/>
            <w14:scene3d>
              <w14:camera w14:prst="orthographicFront"/>
              <w14:lightRig w14:rig="threePt" w14:dir="t">
                <w14:rot w14:lat="0" w14:lon="0" w14:rev="0"/>
              </w14:lightRig>
            </w14:scene3d>
          </w:rPr>
          <w:t>6.2.7</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Spatial Configuration (Post Install and Upgrade)</w:t>
        </w:r>
        <w:r w:rsidR="00326E19">
          <w:rPr>
            <w:noProof/>
            <w:webHidden/>
          </w:rPr>
          <w:tab/>
        </w:r>
        <w:r w:rsidR="00326E19">
          <w:rPr>
            <w:noProof/>
            <w:webHidden/>
          </w:rPr>
          <w:fldChar w:fldCharType="begin"/>
        </w:r>
        <w:r w:rsidR="00326E19">
          <w:rPr>
            <w:noProof/>
            <w:webHidden/>
          </w:rPr>
          <w:instrText xml:space="preserve"> PAGEREF _Toc22118246 \h </w:instrText>
        </w:r>
        <w:r w:rsidR="00326E19">
          <w:rPr>
            <w:noProof/>
            <w:webHidden/>
          </w:rPr>
        </w:r>
        <w:r w:rsidR="00326E19">
          <w:rPr>
            <w:noProof/>
            <w:webHidden/>
          </w:rPr>
          <w:fldChar w:fldCharType="separate"/>
        </w:r>
        <w:r w:rsidR="008B17F4">
          <w:rPr>
            <w:noProof/>
            <w:webHidden/>
          </w:rPr>
          <w:t>50</w:t>
        </w:r>
        <w:r w:rsidR="00326E19">
          <w:rPr>
            <w:noProof/>
            <w:webHidden/>
          </w:rPr>
          <w:fldChar w:fldCharType="end"/>
        </w:r>
      </w:hyperlink>
    </w:p>
    <w:p w14:paraId="68D52EA3" w14:textId="26EE3764" w:rsidR="00326E19" w:rsidRDefault="00D57D70">
      <w:pPr>
        <w:pStyle w:val="TOC1"/>
        <w:tabs>
          <w:tab w:val="left" w:pos="360"/>
        </w:tabs>
        <w:rPr>
          <w:rFonts w:asciiTheme="minorHAnsi" w:eastAsiaTheme="minorEastAsia" w:hAnsiTheme="minorHAnsi" w:cstheme="minorBidi"/>
          <w:noProof/>
          <w:sz w:val="22"/>
          <w:szCs w:val="22"/>
          <w:lang w:val="en-US" w:eastAsia="en-US"/>
        </w:rPr>
      </w:pPr>
      <w:hyperlink w:anchor="_Toc22118247" w:history="1">
        <w:r w:rsidR="00326E19" w:rsidRPr="00437B23">
          <w:rPr>
            <w:rStyle w:val="Hyperlink"/>
            <w:noProof/>
          </w:rPr>
          <w:t>7</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Accidents Manager</w:t>
        </w:r>
        <w:r w:rsidR="00326E19">
          <w:rPr>
            <w:noProof/>
            <w:webHidden/>
          </w:rPr>
          <w:tab/>
        </w:r>
        <w:r w:rsidR="00326E19">
          <w:rPr>
            <w:noProof/>
            <w:webHidden/>
          </w:rPr>
          <w:fldChar w:fldCharType="begin"/>
        </w:r>
        <w:r w:rsidR="00326E19">
          <w:rPr>
            <w:noProof/>
            <w:webHidden/>
          </w:rPr>
          <w:instrText xml:space="preserve"> PAGEREF _Toc22118247 \h </w:instrText>
        </w:r>
        <w:r w:rsidR="00326E19">
          <w:rPr>
            <w:noProof/>
            <w:webHidden/>
          </w:rPr>
        </w:r>
        <w:r w:rsidR="00326E19">
          <w:rPr>
            <w:noProof/>
            <w:webHidden/>
          </w:rPr>
          <w:fldChar w:fldCharType="separate"/>
        </w:r>
        <w:r w:rsidR="008B17F4">
          <w:rPr>
            <w:noProof/>
            <w:webHidden/>
          </w:rPr>
          <w:t>51</w:t>
        </w:r>
        <w:r w:rsidR="00326E19">
          <w:rPr>
            <w:noProof/>
            <w:webHidden/>
          </w:rPr>
          <w:fldChar w:fldCharType="end"/>
        </w:r>
      </w:hyperlink>
    </w:p>
    <w:p w14:paraId="556B085E" w14:textId="092EAEA2" w:rsidR="00326E19" w:rsidRDefault="00D57D70">
      <w:pPr>
        <w:pStyle w:val="TOC2"/>
        <w:rPr>
          <w:rFonts w:asciiTheme="minorHAnsi" w:eastAsiaTheme="minorEastAsia" w:hAnsiTheme="minorHAnsi" w:cstheme="minorBidi"/>
          <w:noProof/>
          <w:sz w:val="22"/>
          <w:szCs w:val="22"/>
          <w:lang w:val="en-US" w:eastAsia="en-US"/>
        </w:rPr>
      </w:pPr>
      <w:hyperlink w:anchor="_Toc22118248" w:history="1">
        <w:r w:rsidR="00326E19" w:rsidRPr="00437B23">
          <w:rPr>
            <w:rStyle w:val="Hyperlink"/>
            <w:noProof/>
            <w14:scene3d>
              <w14:camera w14:prst="orthographicFront"/>
              <w14:lightRig w14:rig="threePt" w14:dir="t">
                <w14:rot w14:lat="0" w14:lon="0" w14:rev="0"/>
              </w14:lightRig>
            </w14:scene3d>
          </w:rPr>
          <w:t>7.1</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Installation of the Accidents Manager Software files</w:t>
        </w:r>
        <w:r w:rsidR="00326E19">
          <w:rPr>
            <w:noProof/>
            <w:webHidden/>
          </w:rPr>
          <w:tab/>
        </w:r>
        <w:r w:rsidR="00326E19">
          <w:rPr>
            <w:noProof/>
            <w:webHidden/>
          </w:rPr>
          <w:fldChar w:fldCharType="begin"/>
        </w:r>
        <w:r w:rsidR="00326E19">
          <w:rPr>
            <w:noProof/>
            <w:webHidden/>
          </w:rPr>
          <w:instrText xml:space="preserve"> PAGEREF _Toc22118248 \h </w:instrText>
        </w:r>
        <w:r w:rsidR="00326E19">
          <w:rPr>
            <w:noProof/>
            <w:webHidden/>
          </w:rPr>
        </w:r>
        <w:r w:rsidR="00326E19">
          <w:rPr>
            <w:noProof/>
            <w:webHidden/>
          </w:rPr>
          <w:fldChar w:fldCharType="separate"/>
        </w:r>
        <w:r w:rsidR="008B17F4">
          <w:rPr>
            <w:noProof/>
            <w:webHidden/>
          </w:rPr>
          <w:t>51</w:t>
        </w:r>
        <w:r w:rsidR="00326E19">
          <w:rPr>
            <w:noProof/>
            <w:webHidden/>
          </w:rPr>
          <w:fldChar w:fldCharType="end"/>
        </w:r>
      </w:hyperlink>
    </w:p>
    <w:p w14:paraId="062CE03C" w14:textId="7167E7B4"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49" w:history="1">
        <w:r w:rsidR="00326E19" w:rsidRPr="00437B23">
          <w:rPr>
            <w:rStyle w:val="Hyperlink"/>
            <w:b/>
            <w:noProof/>
            <w14:scene3d>
              <w14:camera w14:prst="orthographicFront"/>
              <w14:lightRig w14:rig="threePt" w14:dir="t">
                <w14:rot w14:lat="0" w14:lon="0" w14:rev="0"/>
              </w14:lightRig>
            </w14:scene3d>
          </w:rPr>
          <w:t>7.1.1</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Product Run-time Environment</w:t>
        </w:r>
        <w:r w:rsidR="00326E19">
          <w:rPr>
            <w:noProof/>
            <w:webHidden/>
          </w:rPr>
          <w:tab/>
        </w:r>
        <w:r w:rsidR="00326E19">
          <w:rPr>
            <w:noProof/>
            <w:webHidden/>
          </w:rPr>
          <w:fldChar w:fldCharType="begin"/>
        </w:r>
        <w:r w:rsidR="00326E19">
          <w:rPr>
            <w:noProof/>
            <w:webHidden/>
          </w:rPr>
          <w:instrText xml:space="preserve"> PAGEREF _Toc22118249 \h </w:instrText>
        </w:r>
        <w:r w:rsidR="00326E19">
          <w:rPr>
            <w:noProof/>
            <w:webHidden/>
          </w:rPr>
        </w:r>
        <w:r w:rsidR="00326E19">
          <w:rPr>
            <w:noProof/>
            <w:webHidden/>
          </w:rPr>
          <w:fldChar w:fldCharType="separate"/>
        </w:r>
        <w:r w:rsidR="008B17F4">
          <w:rPr>
            <w:noProof/>
            <w:webHidden/>
          </w:rPr>
          <w:t>51</w:t>
        </w:r>
        <w:r w:rsidR="00326E19">
          <w:rPr>
            <w:noProof/>
            <w:webHidden/>
          </w:rPr>
          <w:fldChar w:fldCharType="end"/>
        </w:r>
      </w:hyperlink>
    </w:p>
    <w:p w14:paraId="02A3085C" w14:textId="000C34FD" w:rsidR="00326E19" w:rsidRDefault="00D57D70">
      <w:pPr>
        <w:pStyle w:val="TOC2"/>
        <w:rPr>
          <w:rFonts w:asciiTheme="minorHAnsi" w:eastAsiaTheme="minorEastAsia" w:hAnsiTheme="minorHAnsi" w:cstheme="minorBidi"/>
          <w:noProof/>
          <w:sz w:val="22"/>
          <w:szCs w:val="22"/>
          <w:lang w:val="en-US" w:eastAsia="en-US"/>
        </w:rPr>
      </w:pPr>
      <w:hyperlink w:anchor="_Toc22118250" w:history="1">
        <w:r w:rsidR="00326E19" w:rsidRPr="00437B23">
          <w:rPr>
            <w:rStyle w:val="Hyperlink"/>
            <w:noProof/>
            <w14:scene3d>
              <w14:camera w14:prst="orthographicFront"/>
              <w14:lightRig w14:rig="threePt" w14:dir="t">
                <w14:rot w14:lat="0" w14:lon="0" w14:rev="0"/>
              </w14:lightRig>
            </w14:scene3d>
          </w:rPr>
          <w:t>7.2</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Accidents Manager DB Server Install/Upgrade</w:t>
        </w:r>
        <w:r w:rsidR="00326E19">
          <w:rPr>
            <w:noProof/>
            <w:webHidden/>
          </w:rPr>
          <w:tab/>
        </w:r>
        <w:r w:rsidR="00326E19">
          <w:rPr>
            <w:noProof/>
            <w:webHidden/>
          </w:rPr>
          <w:fldChar w:fldCharType="begin"/>
        </w:r>
        <w:r w:rsidR="00326E19">
          <w:rPr>
            <w:noProof/>
            <w:webHidden/>
          </w:rPr>
          <w:instrText xml:space="preserve"> PAGEREF _Toc22118250 \h </w:instrText>
        </w:r>
        <w:r w:rsidR="00326E19">
          <w:rPr>
            <w:noProof/>
            <w:webHidden/>
          </w:rPr>
        </w:r>
        <w:r w:rsidR="00326E19">
          <w:rPr>
            <w:noProof/>
            <w:webHidden/>
          </w:rPr>
          <w:fldChar w:fldCharType="separate"/>
        </w:r>
        <w:r w:rsidR="008B17F4">
          <w:rPr>
            <w:noProof/>
            <w:webHidden/>
          </w:rPr>
          <w:t>51</w:t>
        </w:r>
        <w:r w:rsidR="00326E19">
          <w:rPr>
            <w:noProof/>
            <w:webHidden/>
          </w:rPr>
          <w:fldChar w:fldCharType="end"/>
        </w:r>
      </w:hyperlink>
    </w:p>
    <w:p w14:paraId="43846B7E" w14:textId="56CB6FE3"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51" w:history="1">
        <w:r w:rsidR="00326E19" w:rsidRPr="00437B23">
          <w:rPr>
            <w:rStyle w:val="Hyperlink"/>
            <w:b/>
            <w:noProof/>
            <w14:scene3d>
              <w14:camera w14:prst="orthographicFront"/>
              <w14:lightRig w14:rig="threePt" w14:dir="t">
                <w14:rot w14:lat="0" w14:lon="0" w14:rev="0"/>
              </w14:lightRig>
            </w14:scene3d>
          </w:rPr>
          <w:t>7.2.1</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Pre-Install and Upgrade</w:t>
        </w:r>
        <w:r w:rsidR="00326E19">
          <w:rPr>
            <w:noProof/>
            <w:webHidden/>
          </w:rPr>
          <w:tab/>
        </w:r>
        <w:r w:rsidR="00326E19">
          <w:rPr>
            <w:noProof/>
            <w:webHidden/>
          </w:rPr>
          <w:fldChar w:fldCharType="begin"/>
        </w:r>
        <w:r w:rsidR="00326E19">
          <w:rPr>
            <w:noProof/>
            <w:webHidden/>
          </w:rPr>
          <w:instrText xml:space="preserve"> PAGEREF _Toc22118251 \h </w:instrText>
        </w:r>
        <w:r w:rsidR="00326E19">
          <w:rPr>
            <w:noProof/>
            <w:webHidden/>
          </w:rPr>
        </w:r>
        <w:r w:rsidR="00326E19">
          <w:rPr>
            <w:noProof/>
            <w:webHidden/>
          </w:rPr>
          <w:fldChar w:fldCharType="separate"/>
        </w:r>
        <w:r w:rsidR="008B17F4">
          <w:rPr>
            <w:noProof/>
            <w:webHidden/>
          </w:rPr>
          <w:t>51</w:t>
        </w:r>
        <w:r w:rsidR="00326E19">
          <w:rPr>
            <w:noProof/>
            <w:webHidden/>
          </w:rPr>
          <w:fldChar w:fldCharType="end"/>
        </w:r>
      </w:hyperlink>
    </w:p>
    <w:p w14:paraId="4A1C91D9" w14:textId="1BB9E13B"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52" w:history="1">
        <w:r w:rsidR="00326E19" w:rsidRPr="00437B23">
          <w:rPr>
            <w:rStyle w:val="Hyperlink"/>
            <w:b/>
            <w:noProof/>
            <w14:scene3d>
              <w14:camera w14:prst="orthographicFront"/>
              <w14:lightRig w14:rig="threePt" w14:dir="t">
                <w14:rot w14:lat="0" w14:lon="0" w14:rev="0"/>
              </w14:lightRig>
            </w14:scene3d>
          </w:rPr>
          <w:t>7.2.2</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Install of Accidents Manager</w:t>
        </w:r>
        <w:r w:rsidR="00326E19">
          <w:rPr>
            <w:noProof/>
            <w:webHidden/>
          </w:rPr>
          <w:tab/>
        </w:r>
        <w:r w:rsidR="00326E19">
          <w:rPr>
            <w:noProof/>
            <w:webHidden/>
          </w:rPr>
          <w:fldChar w:fldCharType="begin"/>
        </w:r>
        <w:r w:rsidR="00326E19">
          <w:rPr>
            <w:noProof/>
            <w:webHidden/>
          </w:rPr>
          <w:instrText xml:space="preserve"> PAGEREF _Toc22118252 \h </w:instrText>
        </w:r>
        <w:r w:rsidR="00326E19">
          <w:rPr>
            <w:noProof/>
            <w:webHidden/>
          </w:rPr>
        </w:r>
        <w:r w:rsidR="00326E19">
          <w:rPr>
            <w:noProof/>
            <w:webHidden/>
          </w:rPr>
          <w:fldChar w:fldCharType="separate"/>
        </w:r>
        <w:r w:rsidR="008B17F4">
          <w:rPr>
            <w:noProof/>
            <w:webHidden/>
          </w:rPr>
          <w:t>51</w:t>
        </w:r>
        <w:r w:rsidR="00326E19">
          <w:rPr>
            <w:noProof/>
            <w:webHidden/>
          </w:rPr>
          <w:fldChar w:fldCharType="end"/>
        </w:r>
      </w:hyperlink>
    </w:p>
    <w:p w14:paraId="451410D7" w14:textId="035409E8"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53" w:history="1">
        <w:r w:rsidR="00326E19" w:rsidRPr="00437B23">
          <w:rPr>
            <w:rStyle w:val="Hyperlink"/>
            <w:b/>
            <w:noProof/>
            <w14:scene3d>
              <w14:camera w14:prst="orthographicFront"/>
              <w14:lightRig w14:rig="threePt" w14:dir="t">
                <w14:rot w14:lat="0" w14:lon="0" w14:rev="0"/>
              </w14:lightRig>
            </w14:scene3d>
          </w:rPr>
          <w:t>7.2.3</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Upgrade of Accidents Manager</w:t>
        </w:r>
        <w:r w:rsidR="00326E19">
          <w:rPr>
            <w:noProof/>
            <w:webHidden/>
          </w:rPr>
          <w:tab/>
        </w:r>
        <w:r w:rsidR="00326E19">
          <w:rPr>
            <w:noProof/>
            <w:webHidden/>
          </w:rPr>
          <w:fldChar w:fldCharType="begin"/>
        </w:r>
        <w:r w:rsidR="00326E19">
          <w:rPr>
            <w:noProof/>
            <w:webHidden/>
          </w:rPr>
          <w:instrText xml:space="preserve"> PAGEREF _Toc22118253 \h </w:instrText>
        </w:r>
        <w:r w:rsidR="00326E19">
          <w:rPr>
            <w:noProof/>
            <w:webHidden/>
          </w:rPr>
        </w:r>
        <w:r w:rsidR="00326E19">
          <w:rPr>
            <w:noProof/>
            <w:webHidden/>
          </w:rPr>
          <w:fldChar w:fldCharType="separate"/>
        </w:r>
        <w:r w:rsidR="008B17F4">
          <w:rPr>
            <w:noProof/>
            <w:webHidden/>
          </w:rPr>
          <w:t>52</w:t>
        </w:r>
        <w:r w:rsidR="00326E19">
          <w:rPr>
            <w:noProof/>
            <w:webHidden/>
          </w:rPr>
          <w:fldChar w:fldCharType="end"/>
        </w:r>
      </w:hyperlink>
    </w:p>
    <w:p w14:paraId="2DD6EE3C" w14:textId="667B6719"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54" w:history="1">
        <w:r w:rsidR="00326E19" w:rsidRPr="00437B23">
          <w:rPr>
            <w:rStyle w:val="Hyperlink"/>
            <w:b/>
            <w:noProof/>
            <w14:scene3d>
              <w14:camera w14:prst="orthographicFront"/>
              <w14:lightRig w14:rig="threePt" w14:dir="t">
                <w14:rot w14:lat="0" w14:lon="0" w14:rev="0"/>
              </w14:lightRig>
            </w14:scene3d>
          </w:rPr>
          <w:t>7.2.4</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Post Install/Upgrade Tasks</w:t>
        </w:r>
        <w:r w:rsidR="00326E19">
          <w:rPr>
            <w:noProof/>
            <w:webHidden/>
          </w:rPr>
          <w:tab/>
        </w:r>
        <w:r w:rsidR="00326E19">
          <w:rPr>
            <w:noProof/>
            <w:webHidden/>
          </w:rPr>
          <w:fldChar w:fldCharType="begin"/>
        </w:r>
        <w:r w:rsidR="00326E19">
          <w:rPr>
            <w:noProof/>
            <w:webHidden/>
          </w:rPr>
          <w:instrText xml:space="preserve"> PAGEREF _Toc22118254 \h </w:instrText>
        </w:r>
        <w:r w:rsidR="00326E19">
          <w:rPr>
            <w:noProof/>
            <w:webHidden/>
          </w:rPr>
        </w:r>
        <w:r w:rsidR="00326E19">
          <w:rPr>
            <w:noProof/>
            <w:webHidden/>
          </w:rPr>
          <w:fldChar w:fldCharType="separate"/>
        </w:r>
        <w:r w:rsidR="008B17F4">
          <w:rPr>
            <w:noProof/>
            <w:webHidden/>
          </w:rPr>
          <w:t>53</w:t>
        </w:r>
        <w:r w:rsidR="00326E19">
          <w:rPr>
            <w:noProof/>
            <w:webHidden/>
          </w:rPr>
          <w:fldChar w:fldCharType="end"/>
        </w:r>
      </w:hyperlink>
    </w:p>
    <w:p w14:paraId="297E3D61" w14:textId="521AE1E1" w:rsidR="00326E19" w:rsidRDefault="00D57D70">
      <w:pPr>
        <w:pStyle w:val="TOC1"/>
        <w:tabs>
          <w:tab w:val="left" w:pos="360"/>
        </w:tabs>
        <w:rPr>
          <w:rFonts w:asciiTheme="minorHAnsi" w:eastAsiaTheme="minorEastAsia" w:hAnsiTheme="minorHAnsi" w:cstheme="minorBidi"/>
          <w:noProof/>
          <w:sz w:val="22"/>
          <w:szCs w:val="22"/>
          <w:lang w:val="en-US" w:eastAsia="en-US"/>
        </w:rPr>
      </w:pPr>
      <w:hyperlink w:anchor="_Toc22118255" w:history="1">
        <w:r w:rsidR="00326E19" w:rsidRPr="00437B23">
          <w:rPr>
            <w:rStyle w:val="Hyperlink"/>
            <w:noProof/>
          </w:rPr>
          <w:t>8</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Schemes Manager</w:t>
        </w:r>
        <w:r w:rsidR="00326E19">
          <w:rPr>
            <w:noProof/>
            <w:webHidden/>
          </w:rPr>
          <w:tab/>
        </w:r>
        <w:r w:rsidR="00326E19">
          <w:rPr>
            <w:noProof/>
            <w:webHidden/>
          </w:rPr>
          <w:fldChar w:fldCharType="begin"/>
        </w:r>
        <w:r w:rsidR="00326E19">
          <w:rPr>
            <w:noProof/>
            <w:webHidden/>
          </w:rPr>
          <w:instrText xml:space="preserve"> PAGEREF _Toc22118255 \h </w:instrText>
        </w:r>
        <w:r w:rsidR="00326E19">
          <w:rPr>
            <w:noProof/>
            <w:webHidden/>
          </w:rPr>
        </w:r>
        <w:r w:rsidR="00326E19">
          <w:rPr>
            <w:noProof/>
            <w:webHidden/>
          </w:rPr>
          <w:fldChar w:fldCharType="separate"/>
        </w:r>
        <w:r w:rsidR="008B17F4">
          <w:rPr>
            <w:noProof/>
            <w:webHidden/>
          </w:rPr>
          <w:t>54</w:t>
        </w:r>
        <w:r w:rsidR="00326E19">
          <w:rPr>
            <w:noProof/>
            <w:webHidden/>
          </w:rPr>
          <w:fldChar w:fldCharType="end"/>
        </w:r>
      </w:hyperlink>
    </w:p>
    <w:p w14:paraId="6B0573F3" w14:textId="141BA64F" w:rsidR="00326E19" w:rsidRDefault="00D57D70">
      <w:pPr>
        <w:pStyle w:val="TOC2"/>
        <w:rPr>
          <w:rFonts w:asciiTheme="minorHAnsi" w:eastAsiaTheme="minorEastAsia" w:hAnsiTheme="minorHAnsi" w:cstheme="minorBidi"/>
          <w:noProof/>
          <w:sz w:val="22"/>
          <w:szCs w:val="22"/>
          <w:lang w:val="en-US" w:eastAsia="en-US"/>
        </w:rPr>
      </w:pPr>
      <w:hyperlink w:anchor="_Toc22118256" w:history="1">
        <w:r w:rsidR="00326E19" w:rsidRPr="00437B23">
          <w:rPr>
            <w:rStyle w:val="Hyperlink"/>
            <w:noProof/>
            <w14:scene3d>
              <w14:camera w14:prst="orthographicFront"/>
              <w14:lightRig w14:rig="threePt" w14:dir="t">
                <w14:rot w14:lat="0" w14:lon="0" w14:rev="0"/>
              </w14:lightRig>
            </w14:scene3d>
          </w:rPr>
          <w:t>8.1</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Installation of the Schemes Manager Software files</w:t>
        </w:r>
        <w:r w:rsidR="00326E19">
          <w:rPr>
            <w:noProof/>
            <w:webHidden/>
          </w:rPr>
          <w:tab/>
        </w:r>
        <w:r w:rsidR="00326E19">
          <w:rPr>
            <w:noProof/>
            <w:webHidden/>
          </w:rPr>
          <w:fldChar w:fldCharType="begin"/>
        </w:r>
        <w:r w:rsidR="00326E19">
          <w:rPr>
            <w:noProof/>
            <w:webHidden/>
          </w:rPr>
          <w:instrText xml:space="preserve"> PAGEREF _Toc22118256 \h </w:instrText>
        </w:r>
        <w:r w:rsidR="00326E19">
          <w:rPr>
            <w:noProof/>
            <w:webHidden/>
          </w:rPr>
        </w:r>
        <w:r w:rsidR="00326E19">
          <w:rPr>
            <w:noProof/>
            <w:webHidden/>
          </w:rPr>
          <w:fldChar w:fldCharType="separate"/>
        </w:r>
        <w:r w:rsidR="008B17F4">
          <w:rPr>
            <w:noProof/>
            <w:webHidden/>
          </w:rPr>
          <w:t>54</w:t>
        </w:r>
        <w:r w:rsidR="00326E19">
          <w:rPr>
            <w:noProof/>
            <w:webHidden/>
          </w:rPr>
          <w:fldChar w:fldCharType="end"/>
        </w:r>
      </w:hyperlink>
    </w:p>
    <w:p w14:paraId="4B3E1694" w14:textId="2729EC16"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57" w:history="1">
        <w:r w:rsidR="00326E19" w:rsidRPr="00437B23">
          <w:rPr>
            <w:rStyle w:val="Hyperlink"/>
            <w:b/>
            <w:noProof/>
            <w14:scene3d>
              <w14:camera w14:prst="orthographicFront"/>
              <w14:lightRig w14:rig="threePt" w14:dir="t">
                <w14:rot w14:lat="0" w14:lon="0" w14:rev="0"/>
              </w14:lightRig>
            </w14:scene3d>
          </w:rPr>
          <w:t>8.1.1</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Product Run-time Environment</w:t>
        </w:r>
        <w:r w:rsidR="00326E19">
          <w:rPr>
            <w:noProof/>
            <w:webHidden/>
          </w:rPr>
          <w:tab/>
        </w:r>
        <w:r w:rsidR="00326E19">
          <w:rPr>
            <w:noProof/>
            <w:webHidden/>
          </w:rPr>
          <w:fldChar w:fldCharType="begin"/>
        </w:r>
        <w:r w:rsidR="00326E19">
          <w:rPr>
            <w:noProof/>
            <w:webHidden/>
          </w:rPr>
          <w:instrText xml:space="preserve"> PAGEREF _Toc22118257 \h </w:instrText>
        </w:r>
        <w:r w:rsidR="00326E19">
          <w:rPr>
            <w:noProof/>
            <w:webHidden/>
          </w:rPr>
        </w:r>
        <w:r w:rsidR="00326E19">
          <w:rPr>
            <w:noProof/>
            <w:webHidden/>
          </w:rPr>
          <w:fldChar w:fldCharType="separate"/>
        </w:r>
        <w:r w:rsidR="008B17F4">
          <w:rPr>
            <w:noProof/>
            <w:webHidden/>
          </w:rPr>
          <w:t>54</w:t>
        </w:r>
        <w:r w:rsidR="00326E19">
          <w:rPr>
            <w:noProof/>
            <w:webHidden/>
          </w:rPr>
          <w:fldChar w:fldCharType="end"/>
        </w:r>
      </w:hyperlink>
    </w:p>
    <w:p w14:paraId="27F51BC9" w14:textId="1B724847" w:rsidR="00326E19" w:rsidRDefault="00D57D70">
      <w:pPr>
        <w:pStyle w:val="TOC2"/>
        <w:rPr>
          <w:rFonts w:asciiTheme="minorHAnsi" w:eastAsiaTheme="minorEastAsia" w:hAnsiTheme="minorHAnsi" w:cstheme="minorBidi"/>
          <w:noProof/>
          <w:sz w:val="22"/>
          <w:szCs w:val="22"/>
          <w:lang w:val="en-US" w:eastAsia="en-US"/>
        </w:rPr>
      </w:pPr>
      <w:hyperlink w:anchor="_Toc22118258" w:history="1">
        <w:r w:rsidR="00326E19" w:rsidRPr="00437B23">
          <w:rPr>
            <w:rStyle w:val="Hyperlink"/>
            <w:noProof/>
            <w14:scene3d>
              <w14:camera w14:prst="orthographicFront"/>
              <w14:lightRig w14:rig="threePt" w14:dir="t">
                <w14:rot w14:lat="0" w14:lon="0" w14:rev="0"/>
              </w14:lightRig>
            </w14:scene3d>
          </w:rPr>
          <w:t>8.2</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Schemes Manager DB Server Install/Upgrade</w:t>
        </w:r>
        <w:r w:rsidR="00326E19">
          <w:rPr>
            <w:noProof/>
            <w:webHidden/>
          </w:rPr>
          <w:tab/>
        </w:r>
        <w:r w:rsidR="00326E19">
          <w:rPr>
            <w:noProof/>
            <w:webHidden/>
          </w:rPr>
          <w:fldChar w:fldCharType="begin"/>
        </w:r>
        <w:r w:rsidR="00326E19">
          <w:rPr>
            <w:noProof/>
            <w:webHidden/>
          </w:rPr>
          <w:instrText xml:space="preserve"> PAGEREF _Toc22118258 \h </w:instrText>
        </w:r>
        <w:r w:rsidR="00326E19">
          <w:rPr>
            <w:noProof/>
            <w:webHidden/>
          </w:rPr>
        </w:r>
        <w:r w:rsidR="00326E19">
          <w:rPr>
            <w:noProof/>
            <w:webHidden/>
          </w:rPr>
          <w:fldChar w:fldCharType="separate"/>
        </w:r>
        <w:r w:rsidR="008B17F4">
          <w:rPr>
            <w:noProof/>
            <w:webHidden/>
          </w:rPr>
          <w:t>54</w:t>
        </w:r>
        <w:r w:rsidR="00326E19">
          <w:rPr>
            <w:noProof/>
            <w:webHidden/>
          </w:rPr>
          <w:fldChar w:fldCharType="end"/>
        </w:r>
      </w:hyperlink>
    </w:p>
    <w:p w14:paraId="0137B6B4" w14:textId="11FE9676"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59" w:history="1">
        <w:r w:rsidR="00326E19" w:rsidRPr="00437B23">
          <w:rPr>
            <w:rStyle w:val="Hyperlink"/>
            <w:b/>
            <w:noProof/>
            <w14:scene3d>
              <w14:camera w14:prst="orthographicFront"/>
              <w14:lightRig w14:rig="threePt" w14:dir="t">
                <w14:rot w14:lat="0" w14:lon="0" w14:rev="0"/>
              </w14:lightRig>
            </w14:scene3d>
          </w:rPr>
          <w:t>8.2.1</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Pre-Install and Upgrade</w:t>
        </w:r>
        <w:r w:rsidR="00326E19">
          <w:rPr>
            <w:noProof/>
            <w:webHidden/>
          </w:rPr>
          <w:tab/>
        </w:r>
        <w:r w:rsidR="00326E19">
          <w:rPr>
            <w:noProof/>
            <w:webHidden/>
          </w:rPr>
          <w:fldChar w:fldCharType="begin"/>
        </w:r>
        <w:r w:rsidR="00326E19">
          <w:rPr>
            <w:noProof/>
            <w:webHidden/>
          </w:rPr>
          <w:instrText xml:space="preserve"> PAGEREF _Toc22118259 \h </w:instrText>
        </w:r>
        <w:r w:rsidR="00326E19">
          <w:rPr>
            <w:noProof/>
            <w:webHidden/>
          </w:rPr>
        </w:r>
        <w:r w:rsidR="00326E19">
          <w:rPr>
            <w:noProof/>
            <w:webHidden/>
          </w:rPr>
          <w:fldChar w:fldCharType="separate"/>
        </w:r>
        <w:r w:rsidR="008B17F4">
          <w:rPr>
            <w:noProof/>
            <w:webHidden/>
          </w:rPr>
          <w:t>54</w:t>
        </w:r>
        <w:r w:rsidR="00326E19">
          <w:rPr>
            <w:noProof/>
            <w:webHidden/>
          </w:rPr>
          <w:fldChar w:fldCharType="end"/>
        </w:r>
      </w:hyperlink>
    </w:p>
    <w:p w14:paraId="5168D235" w14:textId="75C4B37C"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60" w:history="1">
        <w:r w:rsidR="00326E19" w:rsidRPr="00437B23">
          <w:rPr>
            <w:rStyle w:val="Hyperlink"/>
            <w:b/>
            <w:noProof/>
            <w14:scene3d>
              <w14:camera w14:prst="orthographicFront"/>
              <w14:lightRig w14:rig="threePt" w14:dir="t">
                <w14:rot w14:lat="0" w14:lon="0" w14:rev="0"/>
              </w14:lightRig>
            </w14:scene3d>
          </w:rPr>
          <w:t>8.2.2</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Install of Schemes Manager</w:t>
        </w:r>
        <w:r w:rsidR="00326E19">
          <w:rPr>
            <w:noProof/>
            <w:webHidden/>
          </w:rPr>
          <w:tab/>
        </w:r>
        <w:r w:rsidR="00326E19">
          <w:rPr>
            <w:noProof/>
            <w:webHidden/>
          </w:rPr>
          <w:fldChar w:fldCharType="begin"/>
        </w:r>
        <w:r w:rsidR="00326E19">
          <w:rPr>
            <w:noProof/>
            <w:webHidden/>
          </w:rPr>
          <w:instrText xml:space="preserve"> PAGEREF _Toc22118260 \h </w:instrText>
        </w:r>
        <w:r w:rsidR="00326E19">
          <w:rPr>
            <w:noProof/>
            <w:webHidden/>
          </w:rPr>
        </w:r>
        <w:r w:rsidR="00326E19">
          <w:rPr>
            <w:noProof/>
            <w:webHidden/>
          </w:rPr>
          <w:fldChar w:fldCharType="separate"/>
        </w:r>
        <w:r w:rsidR="008B17F4">
          <w:rPr>
            <w:noProof/>
            <w:webHidden/>
          </w:rPr>
          <w:t>54</w:t>
        </w:r>
        <w:r w:rsidR="00326E19">
          <w:rPr>
            <w:noProof/>
            <w:webHidden/>
          </w:rPr>
          <w:fldChar w:fldCharType="end"/>
        </w:r>
      </w:hyperlink>
    </w:p>
    <w:p w14:paraId="3D552BA6" w14:textId="61312169"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61" w:history="1">
        <w:r w:rsidR="00326E19" w:rsidRPr="00437B23">
          <w:rPr>
            <w:rStyle w:val="Hyperlink"/>
            <w:b/>
            <w:noProof/>
            <w14:scene3d>
              <w14:camera w14:prst="orthographicFront"/>
              <w14:lightRig w14:rig="threePt" w14:dir="t">
                <w14:rot w14:lat="0" w14:lon="0" w14:rev="0"/>
              </w14:lightRig>
            </w14:scene3d>
          </w:rPr>
          <w:t>8.2.3</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Upgrade of Schemes Manager</w:t>
        </w:r>
        <w:r w:rsidR="00326E19">
          <w:rPr>
            <w:noProof/>
            <w:webHidden/>
          </w:rPr>
          <w:tab/>
        </w:r>
        <w:r w:rsidR="00326E19">
          <w:rPr>
            <w:noProof/>
            <w:webHidden/>
          </w:rPr>
          <w:fldChar w:fldCharType="begin"/>
        </w:r>
        <w:r w:rsidR="00326E19">
          <w:rPr>
            <w:noProof/>
            <w:webHidden/>
          </w:rPr>
          <w:instrText xml:space="preserve"> PAGEREF _Toc22118261 \h </w:instrText>
        </w:r>
        <w:r w:rsidR="00326E19">
          <w:rPr>
            <w:noProof/>
            <w:webHidden/>
          </w:rPr>
        </w:r>
        <w:r w:rsidR="00326E19">
          <w:rPr>
            <w:noProof/>
            <w:webHidden/>
          </w:rPr>
          <w:fldChar w:fldCharType="separate"/>
        </w:r>
        <w:r w:rsidR="008B17F4">
          <w:rPr>
            <w:noProof/>
            <w:webHidden/>
          </w:rPr>
          <w:t>55</w:t>
        </w:r>
        <w:r w:rsidR="00326E19">
          <w:rPr>
            <w:noProof/>
            <w:webHidden/>
          </w:rPr>
          <w:fldChar w:fldCharType="end"/>
        </w:r>
      </w:hyperlink>
    </w:p>
    <w:p w14:paraId="07784FEE" w14:textId="69689F46"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62" w:history="1">
        <w:r w:rsidR="00326E19" w:rsidRPr="00437B23">
          <w:rPr>
            <w:rStyle w:val="Hyperlink"/>
            <w:b/>
            <w:noProof/>
            <w14:scene3d>
              <w14:camera w14:prst="orthographicFront"/>
              <w14:lightRig w14:rig="threePt" w14:dir="t">
                <w14:rot w14:lat="0" w14:lon="0" w14:rev="0"/>
              </w14:lightRig>
            </w14:scene3d>
          </w:rPr>
          <w:t>8.2.4</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Post Install/Upgrade Tasks</w:t>
        </w:r>
        <w:r w:rsidR="00326E19">
          <w:rPr>
            <w:noProof/>
            <w:webHidden/>
          </w:rPr>
          <w:tab/>
        </w:r>
        <w:r w:rsidR="00326E19">
          <w:rPr>
            <w:noProof/>
            <w:webHidden/>
          </w:rPr>
          <w:fldChar w:fldCharType="begin"/>
        </w:r>
        <w:r w:rsidR="00326E19">
          <w:rPr>
            <w:noProof/>
            <w:webHidden/>
          </w:rPr>
          <w:instrText xml:space="preserve"> PAGEREF _Toc22118262 \h </w:instrText>
        </w:r>
        <w:r w:rsidR="00326E19">
          <w:rPr>
            <w:noProof/>
            <w:webHidden/>
          </w:rPr>
        </w:r>
        <w:r w:rsidR="00326E19">
          <w:rPr>
            <w:noProof/>
            <w:webHidden/>
          </w:rPr>
          <w:fldChar w:fldCharType="separate"/>
        </w:r>
        <w:r w:rsidR="008B17F4">
          <w:rPr>
            <w:noProof/>
            <w:webHidden/>
          </w:rPr>
          <w:t>56</w:t>
        </w:r>
        <w:r w:rsidR="00326E19">
          <w:rPr>
            <w:noProof/>
            <w:webHidden/>
          </w:rPr>
          <w:fldChar w:fldCharType="end"/>
        </w:r>
      </w:hyperlink>
    </w:p>
    <w:p w14:paraId="2D9F2206" w14:textId="0DA15C9C"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63" w:history="1">
        <w:r w:rsidR="00326E19" w:rsidRPr="00437B23">
          <w:rPr>
            <w:rStyle w:val="Hyperlink"/>
            <w:b/>
            <w:noProof/>
            <w14:scene3d>
              <w14:camera w14:prst="orthographicFront"/>
              <w14:lightRig w14:rig="threePt" w14:dir="t">
                <w14:rot w14:lat="0" w14:lon="0" w14:rev="0"/>
              </w14:lightRig>
            </w14:scene3d>
          </w:rPr>
          <w:t>8.2.5</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Additional Configuration (Post Install and Upgrade)</w:t>
        </w:r>
        <w:r w:rsidR="00326E19">
          <w:rPr>
            <w:noProof/>
            <w:webHidden/>
          </w:rPr>
          <w:tab/>
        </w:r>
        <w:r w:rsidR="00326E19">
          <w:rPr>
            <w:noProof/>
            <w:webHidden/>
          </w:rPr>
          <w:fldChar w:fldCharType="begin"/>
        </w:r>
        <w:r w:rsidR="00326E19">
          <w:rPr>
            <w:noProof/>
            <w:webHidden/>
          </w:rPr>
          <w:instrText xml:space="preserve"> PAGEREF _Toc22118263 \h </w:instrText>
        </w:r>
        <w:r w:rsidR="00326E19">
          <w:rPr>
            <w:noProof/>
            <w:webHidden/>
          </w:rPr>
        </w:r>
        <w:r w:rsidR="00326E19">
          <w:rPr>
            <w:noProof/>
            <w:webHidden/>
          </w:rPr>
          <w:fldChar w:fldCharType="separate"/>
        </w:r>
        <w:r w:rsidR="008B17F4">
          <w:rPr>
            <w:noProof/>
            <w:webHidden/>
          </w:rPr>
          <w:t>56</w:t>
        </w:r>
        <w:r w:rsidR="00326E19">
          <w:rPr>
            <w:noProof/>
            <w:webHidden/>
          </w:rPr>
          <w:fldChar w:fldCharType="end"/>
        </w:r>
      </w:hyperlink>
    </w:p>
    <w:p w14:paraId="4CE8FB5F" w14:textId="4A898610"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64" w:history="1">
        <w:r w:rsidR="00326E19" w:rsidRPr="00437B23">
          <w:rPr>
            <w:rStyle w:val="Hyperlink"/>
            <w:b/>
            <w:noProof/>
            <w14:scene3d>
              <w14:camera w14:prst="orthographicFront"/>
              <w14:lightRig w14:rig="threePt" w14:dir="t">
                <w14:rot w14:lat="0" w14:lon="0" w14:rev="0"/>
              </w14:lightRig>
            </w14:scene3d>
          </w:rPr>
          <w:t>8.2.6</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Product Licencing (Post Install only)</w:t>
        </w:r>
        <w:r w:rsidR="00326E19">
          <w:rPr>
            <w:noProof/>
            <w:webHidden/>
          </w:rPr>
          <w:tab/>
        </w:r>
        <w:r w:rsidR="00326E19">
          <w:rPr>
            <w:noProof/>
            <w:webHidden/>
          </w:rPr>
          <w:fldChar w:fldCharType="begin"/>
        </w:r>
        <w:r w:rsidR="00326E19">
          <w:rPr>
            <w:noProof/>
            <w:webHidden/>
          </w:rPr>
          <w:instrText xml:space="preserve"> PAGEREF _Toc22118264 \h </w:instrText>
        </w:r>
        <w:r w:rsidR="00326E19">
          <w:rPr>
            <w:noProof/>
            <w:webHidden/>
          </w:rPr>
        </w:r>
        <w:r w:rsidR="00326E19">
          <w:rPr>
            <w:noProof/>
            <w:webHidden/>
          </w:rPr>
          <w:fldChar w:fldCharType="separate"/>
        </w:r>
        <w:r w:rsidR="008B17F4">
          <w:rPr>
            <w:noProof/>
            <w:webHidden/>
          </w:rPr>
          <w:t>56</w:t>
        </w:r>
        <w:r w:rsidR="00326E19">
          <w:rPr>
            <w:noProof/>
            <w:webHidden/>
          </w:rPr>
          <w:fldChar w:fldCharType="end"/>
        </w:r>
      </w:hyperlink>
    </w:p>
    <w:p w14:paraId="21005862" w14:textId="3BBB3F4A"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65" w:history="1">
        <w:r w:rsidR="00326E19" w:rsidRPr="00437B23">
          <w:rPr>
            <w:rStyle w:val="Hyperlink"/>
            <w:b/>
            <w:noProof/>
            <w14:scene3d>
              <w14:camera w14:prst="orthographicFront"/>
              <w14:lightRig w14:rig="threePt" w14:dir="t">
                <w14:rot w14:lat="0" w14:lon="0" w14:rev="0"/>
              </w14:lightRig>
            </w14:scene3d>
          </w:rPr>
          <w:t>8.2.7</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Spatial Configuration (Post Install and Upgrade)</w:t>
        </w:r>
        <w:r w:rsidR="00326E19">
          <w:rPr>
            <w:noProof/>
            <w:webHidden/>
          </w:rPr>
          <w:tab/>
        </w:r>
        <w:r w:rsidR="00326E19">
          <w:rPr>
            <w:noProof/>
            <w:webHidden/>
          </w:rPr>
          <w:fldChar w:fldCharType="begin"/>
        </w:r>
        <w:r w:rsidR="00326E19">
          <w:rPr>
            <w:noProof/>
            <w:webHidden/>
          </w:rPr>
          <w:instrText xml:space="preserve"> PAGEREF _Toc22118265 \h </w:instrText>
        </w:r>
        <w:r w:rsidR="00326E19">
          <w:rPr>
            <w:noProof/>
            <w:webHidden/>
          </w:rPr>
        </w:r>
        <w:r w:rsidR="00326E19">
          <w:rPr>
            <w:noProof/>
            <w:webHidden/>
          </w:rPr>
          <w:fldChar w:fldCharType="separate"/>
        </w:r>
        <w:r w:rsidR="008B17F4">
          <w:rPr>
            <w:noProof/>
            <w:webHidden/>
          </w:rPr>
          <w:t>57</w:t>
        </w:r>
        <w:r w:rsidR="00326E19">
          <w:rPr>
            <w:noProof/>
            <w:webHidden/>
          </w:rPr>
          <w:fldChar w:fldCharType="end"/>
        </w:r>
      </w:hyperlink>
    </w:p>
    <w:p w14:paraId="254B7E85" w14:textId="2658427E" w:rsidR="00326E19" w:rsidRDefault="00D57D70">
      <w:pPr>
        <w:pStyle w:val="TOC1"/>
        <w:tabs>
          <w:tab w:val="left" w:pos="360"/>
        </w:tabs>
        <w:rPr>
          <w:rFonts w:asciiTheme="minorHAnsi" w:eastAsiaTheme="minorEastAsia" w:hAnsiTheme="minorHAnsi" w:cstheme="minorBidi"/>
          <w:noProof/>
          <w:sz w:val="22"/>
          <w:szCs w:val="22"/>
          <w:lang w:val="en-US" w:eastAsia="en-US"/>
        </w:rPr>
      </w:pPr>
      <w:hyperlink w:anchor="_Toc22118266" w:history="1">
        <w:r w:rsidR="00326E19" w:rsidRPr="00437B23">
          <w:rPr>
            <w:rStyle w:val="Hyperlink"/>
            <w:noProof/>
          </w:rPr>
          <w:t>9</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MapCapture Interface</w:t>
        </w:r>
        <w:r w:rsidR="00326E19">
          <w:rPr>
            <w:noProof/>
            <w:webHidden/>
          </w:rPr>
          <w:tab/>
        </w:r>
        <w:r w:rsidR="00326E19">
          <w:rPr>
            <w:noProof/>
            <w:webHidden/>
          </w:rPr>
          <w:fldChar w:fldCharType="begin"/>
        </w:r>
        <w:r w:rsidR="00326E19">
          <w:rPr>
            <w:noProof/>
            <w:webHidden/>
          </w:rPr>
          <w:instrText xml:space="preserve"> PAGEREF _Toc22118266 \h </w:instrText>
        </w:r>
        <w:r w:rsidR="00326E19">
          <w:rPr>
            <w:noProof/>
            <w:webHidden/>
          </w:rPr>
        </w:r>
        <w:r w:rsidR="00326E19">
          <w:rPr>
            <w:noProof/>
            <w:webHidden/>
          </w:rPr>
          <w:fldChar w:fldCharType="separate"/>
        </w:r>
        <w:r w:rsidR="008B17F4">
          <w:rPr>
            <w:noProof/>
            <w:webHidden/>
          </w:rPr>
          <w:t>58</w:t>
        </w:r>
        <w:r w:rsidR="00326E19">
          <w:rPr>
            <w:noProof/>
            <w:webHidden/>
          </w:rPr>
          <w:fldChar w:fldCharType="end"/>
        </w:r>
      </w:hyperlink>
    </w:p>
    <w:p w14:paraId="5C4182C4" w14:textId="28E12E58" w:rsidR="00326E19" w:rsidRDefault="00D57D70">
      <w:pPr>
        <w:pStyle w:val="TOC2"/>
        <w:rPr>
          <w:rFonts w:asciiTheme="minorHAnsi" w:eastAsiaTheme="minorEastAsia" w:hAnsiTheme="minorHAnsi" w:cstheme="minorBidi"/>
          <w:noProof/>
          <w:sz w:val="22"/>
          <w:szCs w:val="22"/>
          <w:lang w:val="en-US" w:eastAsia="en-US"/>
        </w:rPr>
      </w:pPr>
      <w:hyperlink w:anchor="_Toc22118267" w:history="1">
        <w:r w:rsidR="00326E19" w:rsidRPr="00437B23">
          <w:rPr>
            <w:rStyle w:val="Hyperlink"/>
            <w:noProof/>
            <w14:scene3d>
              <w14:camera w14:prst="orthographicFront"/>
              <w14:lightRig w14:rig="threePt" w14:dir="t">
                <w14:rot w14:lat="0" w14:lon="0" w14:rev="0"/>
              </w14:lightRig>
            </w14:scene3d>
          </w:rPr>
          <w:t>9.1</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Installation of the Mapcapture Interface Software files</w:t>
        </w:r>
        <w:r w:rsidR="00326E19">
          <w:rPr>
            <w:noProof/>
            <w:webHidden/>
          </w:rPr>
          <w:tab/>
        </w:r>
        <w:r w:rsidR="00326E19">
          <w:rPr>
            <w:noProof/>
            <w:webHidden/>
          </w:rPr>
          <w:fldChar w:fldCharType="begin"/>
        </w:r>
        <w:r w:rsidR="00326E19">
          <w:rPr>
            <w:noProof/>
            <w:webHidden/>
          </w:rPr>
          <w:instrText xml:space="preserve"> PAGEREF _Toc22118267 \h </w:instrText>
        </w:r>
        <w:r w:rsidR="00326E19">
          <w:rPr>
            <w:noProof/>
            <w:webHidden/>
          </w:rPr>
        </w:r>
        <w:r w:rsidR="00326E19">
          <w:rPr>
            <w:noProof/>
            <w:webHidden/>
          </w:rPr>
          <w:fldChar w:fldCharType="separate"/>
        </w:r>
        <w:r w:rsidR="008B17F4">
          <w:rPr>
            <w:noProof/>
            <w:webHidden/>
          </w:rPr>
          <w:t>58</w:t>
        </w:r>
        <w:r w:rsidR="00326E19">
          <w:rPr>
            <w:noProof/>
            <w:webHidden/>
          </w:rPr>
          <w:fldChar w:fldCharType="end"/>
        </w:r>
      </w:hyperlink>
    </w:p>
    <w:p w14:paraId="584279DC" w14:textId="790DED23"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68" w:history="1">
        <w:r w:rsidR="00326E19" w:rsidRPr="00437B23">
          <w:rPr>
            <w:rStyle w:val="Hyperlink"/>
            <w:b/>
            <w:noProof/>
            <w14:scene3d>
              <w14:camera w14:prst="orthographicFront"/>
              <w14:lightRig w14:rig="threePt" w14:dir="t">
                <w14:rot w14:lat="0" w14:lon="0" w14:rev="0"/>
              </w14:lightRig>
            </w14:scene3d>
          </w:rPr>
          <w:t>9.1.1</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Product Run-time Environment</w:t>
        </w:r>
        <w:r w:rsidR="00326E19">
          <w:rPr>
            <w:noProof/>
            <w:webHidden/>
          </w:rPr>
          <w:tab/>
        </w:r>
        <w:r w:rsidR="00326E19">
          <w:rPr>
            <w:noProof/>
            <w:webHidden/>
          </w:rPr>
          <w:fldChar w:fldCharType="begin"/>
        </w:r>
        <w:r w:rsidR="00326E19">
          <w:rPr>
            <w:noProof/>
            <w:webHidden/>
          </w:rPr>
          <w:instrText xml:space="preserve"> PAGEREF _Toc22118268 \h </w:instrText>
        </w:r>
        <w:r w:rsidR="00326E19">
          <w:rPr>
            <w:noProof/>
            <w:webHidden/>
          </w:rPr>
        </w:r>
        <w:r w:rsidR="00326E19">
          <w:rPr>
            <w:noProof/>
            <w:webHidden/>
          </w:rPr>
          <w:fldChar w:fldCharType="separate"/>
        </w:r>
        <w:r w:rsidR="008B17F4">
          <w:rPr>
            <w:noProof/>
            <w:webHidden/>
          </w:rPr>
          <w:t>58</w:t>
        </w:r>
        <w:r w:rsidR="00326E19">
          <w:rPr>
            <w:noProof/>
            <w:webHidden/>
          </w:rPr>
          <w:fldChar w:fldCharType="end"/>
        </w:r>
      </w:hyperlink>
    </w:p>
    <w:p w14:paraId="0949D2E7" w14:textId="4CE4046E" w:rsidR="00326E19" w:rsidRDefault="00D57D70">
      <w:pPr>
        <w:pStyle w:val="TOC2"/>
        <w:rPr>
          <w:rFonts w:asciiTheme="minorHAnsi" w:eastAsiaTheme="minorEastAsia" w:hAnsiTheme="minorHAnsi" w:cstheme="minorBidi"/>
          <w:noProof/>
          <w:sz w:val="22"/>
          <w:szCs w:val="22"/>
          <w:lang w:val="en-US" w:eastAsia="en-US"/>
        </w:rPr>
      </w:pPr>
      <w:hyperlink w:anchor="_Toc22118269" w:history="1">
        <w:r w:rsidR="00326E19" w:rsidRPr="00437B23">
          <w:rPr>
            <w:rStyle w:val="Hyperlink"/>
            <w:noProof/>
            <w14:scene3d>
              <w14:camera w14:prst="orthographicFront"/>
              <w14:lightRig w14:rig="threePt" w14:dir="t">
                <w14:rot w14:lat="0" w14:lon="0" w14:rev="0"/>
              </w14:lightRig>
            </w14:scene3d>
          </w:rPr>
          <w:t>9.2</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Mapcapture Interface DB Server Install/Upgrade</w:t>
        </w:r>
        <w:r w:rsidR="00326E19">
          <w:rPr>
            <w:noProof/>
            <w:webHidden/>
          </w:rPr>
          <w:tab/>
        </w:r>
        <w:r w:rsidR="00326E19">
          <w:rPr>
            <w:noProof/>
            <w:webHidden/>
          </w:rPr>
          <w:fldChar w:fldCharType="begin"/>
        </w:r>
        <w:r w:rsidR="00326E19">
          <w:rPr>
            <w:noProof/>
            <w:webHidden/>
          </w:rPr>
          <w:instrText xml:space="preserve"> PAGEREF _Toc22118269 \h </w:instrText>
        </w:r>
        <w:r w:rsidR="00326E19">
          <w:rPr>
            <w:noProof/>
            <w:webHidden/>
          </w:rPr>
        </w:r>
        <w:r w:rsidR="00326E19">
          <w:rPr>
            <w:noProof/>
            <w:webHidden/>
          </w:rPr>
          <w:fldChar w:fldCharType="separate"/>
        </w:r>
        <w:r w:rsidR="008B17F4">
          <w:rPr>
            <w:noProof/>
            <w:webHidden/>
          </w:rPr>
          <w:t>58</w:t>
        </w:r>
        <w:r w:rsidR="00326E19">
          <w:rPr>
            <w:noProof/>
            <w:webHidden/>
          </w:rPr>
          <w:fldChar w:fldCharType="end"/>
        </w:r>
      </w:hyperlink>
    </w:p>
    <w:p w14:paraId="702CA38F" w14:textId="03359A96"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70" w:history="1">
        <w:r w:rsidR="00326E19" w:rsidRPr="00437B23">
          <w:rPr>
            <w:rStyle w:val="Hyperlink"/>
            <w:b/>
            <w:noProof/>
            <w14:scene3d>
              <w14:camera w14:prst="orthographicFront"/>
              <w14:lightRig w14:rig="threePt" w14:dir="t">
                <w14:rot w14:lat="0" w14:lon="0" w14:rev="0"/>
              </w14:lightRig>
            </w14:scene3d>
          </w:rPr>
          <w:t>9.2.1</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Pre-Install and Upgrade</w:t>
        </w:r>
        <w:r w:rsidR="00326E19">
          <w:rPr>
            <w:noProof/>
            <w:webHidden/>
          </w:rPr>
          <w:tab/>
        </w:r>
        <w:r w:rsidR="00326E19">
          <w:rPr>
            <w:noProof/>
            <w:webHidden/>
          </w:rPr>
          <w:fldChar w:fldCharType="begin"/>
        </w:r>
        <w:r w:rsidR="00326E19">
          <w:rPr>
            <w:noProof/>
            <w:webHidden/>
          </w:rPr>
          <w:instrText xml:space="preserve"> PAGEREF _Toc22118270 \h </w:instrText>
        </w:r>
        <w:r w:rsidR="00326E19">
          <w:rPr>
            <w:noProof/>
            <w:webHidden/>
          </w:rPr>
        </w:r>
        <w:r w:rsidR="00326E19">
          <w:rPr>
            <w:noProof/>
            <w:webHidden/>
          </w:rPr>
          <w:fldChar w:fldCharType="separate"/>
        </w:r>
        <w:r w:rsidR="008B17F4">
          <w:rPr>
            <w:noProof/>
            <w:webHidden/>
          </w:rPr>
          <w:t>58</w:t>
        </w:r>
        <w:r w:rsidR="00326E19">
          <w:rPr>
            <w:noProof/>
            <w:webHidden/>
          </w:rPr>
          <w:fldChar w:fldCharType="end"/>
        </w:r>
      </w:hyperlink>
    </w:p>
    <w:p w14:paraId="7B8B9543" w14:textId="2CE824D9"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71" w:history="1">
        <w:r w:rsidR="00326E19" w:rsidRPr="00437B23">
          <w:rPr>
            <w:rStyle w:val="Hyperlink"/>
            <w:b/>
            <w:noProof/>
            <w14:scene3d>
              <w14:camera w14:prst="orthographicFront"/>
              <w14:lightRig w14:rig="threePt" w14:dir="t">
                <w14:rot w14:lat="0" w14:lon="0" w14:rev="0"/>
              </w14:lightRig>
            </w14:scene3d>
          </w:rPr>
          <w:t>9.2.2</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Install of MapCapture Interface</w:t>
        </w:r>
        <w:r w:rsidR="00326E19">
          <w:rPr>
            <w:noProof/>
            <w:webHidden/>
          </w:rPr>
          <w:tab/>
        </w:r>
        <w:r w:rsidR="00326E19">
          <w:rPr>
            <w:noProof/>
            <w:webHidden/>
          </w:rPr>
          <w:fldChar w:fldCharType="begin"/>
        </w:r>
        <w:r w:rsidR="00326E19">
          <w:rPr>
            <w:noProof/>
            <w:webHidden/>
          </w:rPr>
          <w:instrText xml:space="preserve"> PAGEREF _Toc22118271 \h </w:instrText>
        </w:r>
        <w:r w:rsidR="00326E19">
          <w:rPr>
            <w:noProof/>
            <w:webHidden/>
          </w:rPr>
        </w:r>
        <w:r w:rsidR="00326E19">
          <w:rPr>
            <w:noProof/>
            <w:webHidden/>
          </w:rPr>
          <w:fldChar w:fldCharType="separate"/>
        </w:r>
        <w:r w:rsidR="008B17F4">
          <w:rPr>
            <w:noProof/>
            <w:webHidden/>
          </w:rPr>
          <w:t>58</w:t>
        </w:r>
        <w:r w:rsidR="00326E19">
          <w:rPr>
            <w:noProof/>
            <w:webHidden/>
          </w:rPr>
          <w:fldChar w:fldCharType="end"/>
        </w:r>
      </w:hyperlink>
    </w:p>
    <w:p w14:paraId="34EA3655" w14:textId="35575A36"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72" w:history="1">
        <w:r w:rsidR="00326E19" w:rsidRPr="00437B23">
          <w:rPr>
            <w:rStyle w:val="Hyperlink"/>
            <w:b/>
            <w:noProof/>
            <w14:scene3d>
              <w14:camera w14:prst="orthographicFront"/>
              <w14:lightRig w14:rig="threePt" w14:dir="t">
                <w14:rot w14:lat="0" w14:lon="0" w14:rev="0"/>
              </w14:lightRig>
            </w14:scene3d>
          </w:rPr>
          <w:t>9.2.3</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Upgrade of MapCapture Interface</w:t>
        </w:r>
        <w:r w:rsidR="00326E19">
          <w:rPr>
            <w:noProof/>
            <w:webHidden/>
          </w:rPr>
          <w:tab/>
        </w:r>
        <w:r w:rsidR="00326E19">
          <w:rPr>
            <w:noProof/>
            <w:webHidden/>
          </w:rPr>
          <w:fldChar w:fldCharType="begin"/>
        </w:r>
        <w:r w:rsidR="00326E19">
          <w:rPr>
            <w:noProof/>
            <w:webHidden/>
          </w:rPr>
          <w:instrText xml:space="preserve"> PAGEREF _Toc22118272 \h </w:instrText>
        </w:r>
        <w:r w:rsidR="00326E19">
          <w:rPr>
            <w:noProof/>
            <w:webHidden/>
          </w:rPr>
        </w:r>
        <w:r w:rsidR="00326E19">
          <w:rPr>
            <w:noProof/>
            <w:webHidden/>
          </w:rPr>
          <w:fldChar w:fldCharType="separate"/>
        </w:r>
        <w:r w:rsidR="008B17F4">
          <w:rPr>
            <w:noProof/>
            <w:webHidden/>
          </w:rPr>
          <w:t>59</w:t>
        </w:r>
        <w:r w:rsidR="00326E19">
          <w:rPr>
            <w:noProof/>
            <w:webHidden/>
          </w:rPr>
          <w:fldChar w:fldCharType="end"/>
        </w:r>
      </w:hyperlink>
    </w:p>
    <w:p w14:paraId="1833329F" w14:textId="12599340"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73" w:history="1">
        <w:r w:rsidR="00326E19" w:rsidRPr="00437B23">
          <w:rPr>
            <w:rStyle w:val="Hyperlink"/>
            <w:b/>
            <w:noProof/>
            <w14:scene3d>
              <w14:camera w14:prst="orthographicFront"/>
              <w14:lightRig w14:rig="threePt" w14:dir="t">
                <w14:rot w14:lat="0" w14:lon="0" w14:rev="0"/>
              </w14:lightRig>
            </w14:scene3d>
          </w:rPr>
          <w:t>9.2.4</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Post Upgrade Tasks</w:t>
        </w:r>
        <w:r w:rsidR="00326E19">
          <w:rPr>
            <w:noProof/>
            <w:webHidden/>
          </w:rPr>
          <w:tab/>
        </w:r>
        <w:r w:rsidR="00326E19">
          <w:rPr>
            <w:noProof/>
            <w:webHidden/>
          </w:rPr>
          <w:fldChar w:fldCharType="begin"/>
        </w:r>
        <w:r w:rsidR="00326E19">
          <w:rPr>
            <w:noProof/>
            <w:webHidden/>
          </w:rPr>
          <w:instrText xml:space="preserve"> PAGEREF _Toc22118273 \h </w:instrText>
        </w:r>
        <w:r w:rsidR="00326E19">
          <w:rPr>
            <w:noProof/>
            <w:webHidden/>
          </w:rPr>
        </w:r>
        <w:r w:rsidR="00326E19">
          <w:rPr>
            <w:noProof/>
            <w:webHidden/>
          </w:rPr>
          <w:fldChar w:fldCharType="separate"/>
        </w:r>
        <w:r w:rsidR="008B17F4">
          <w:rPr>
            <w:noProof/>
            <w:webHidden/>
          </w:rPr>
          <w:t>60</w:t>
        </w:r>
        <w:r w:rsidR="00326E19">
          <w:rPr>
            <w:noProof/>
            <w:webHidden/>
          </w:rPr>
          <w:fldChar w:fldCharType="end"/>
        </w:r>
      </w:hyperlink>
    </w:p>
    <w:p w14:paraId="7F29CC22" w14:textId="766F9161" w:rsidR="00326E19" w:rsidRDefault="00D57D70">
      <w:pPr>
        <w:pStyle w:val="TOC3"/>
        <w:tabs>
          <w:tab w:val="left" w:pos="1440"/>
          <w:tab w:val="right" w:leader="dot" w:pos="10070"/>
        </w:tabs>
        <w:rPr>
          <w:rFonts w:asciiTheme="minorHAnsi" w:eastAsiaTheme="minorEastAsia" w:hAnsiTheme="minorHAnsi" w:cstheme="minorBidi"/>
          <w:noProof/>
          <w:sz w:val="22"/>
          <w:szCs w:val="22"/>
          <w:lang w:val="en-US" w:eastAsia="en-US"/>
        </w:rPr>
      </w:pPr>
      <w:hyperlink w:anchor="_Toc22118274" w:history="1">
        <w:r w:rsidR="00326E19" w:rsidRPr="00437B23">
          <w:rPr>
            <w:rStyle w:val="Hyperlink"/>
            <w:b/>
            <w:noProof/>
            <w14:scene3d>
              <w14:camera w14:prst="orthographicFront"/>
              <w14:lightRig w14:rig="threePt" w14:dir="t">
                <w14:rot w14:lat="0" w14:lon="0" w14:rev="0"/>
              </w14:lightRig>
            </w14:scene3d>
          </w:rPr>
          <w:t>9.2.5</w:t>
        </w:r>
        <w:r w:rsidR="00326E19">
          <w:rPr>
            <w:rFonts w:asciiTheme="minorHAnsi" w:eastAsiaTheme="minorEastAsia" w:hAnsiTheme="minorHAnsi" w:cstheme="minorBidi"/>
            <w:noProof/>
            <w:sz w:val="22"/>
            <w:szCs w:val="22"/>
            <w:lang w:val="en-US" w:eastAsia="en-US"/>
          </w:rPr>
          <w:tab/>
        </w:r>
        <w:r w:rsidR="00326E19" w:rsidRPr="00437B23">
          <w:rPr>
            <w:rStyle w:val="Hyperlink"/>
            <w:noProof/>
          </w:rPr>
          <w:t>Mandatory Configuration</w:t>
        </w:r>
        <w:r w:rsidR="00326E19">
          <w:rPr>
            <w:noProof/>
            <w:webHidden/>
          </w:rPr>
          <w:tab/>
        </w:r>
        <w:r w:rsidR="00326E19">
          <w:rPr>
            <w:noProof/>
            <w:webHidden/>
          </w:rPr>
          <w:fldChar w:fldCharType="begin"/>
        </w:r>
        <w:r w:rsidR="00326E19">
          <w:rPr>
            <w:noProof/>
            <w:webHidden/>
          </w:rPr>
          <w:instrText xml:space="preserve"> PAGEREF _Toc22118274 \h </w:instrText>
        </w:r>
        <w:r w:rsidR="00326E19">
          <w:rPr>
            <w:noProof/>
            <w:webHidden/>
          </w:rPr>
        </w:r>
        <w:r w:rsidR="00326E19">
          <w:rPr>
            <w:noProof/>
            <w:webHidden/>
          </w:rPr>
          <w:fldChar w:fldCharType="separate"/>
        </w:r>
        <w:r w:rsidR="008B17F4">
          <w:rPr>
            <w:noProof/>
            <w:webHidden/>
          </w:rPr>
          <w:t>60</w:t>
        </w:r>
        <w:r w:rsidR="00326E19">
          <w:rPr>
            <w:noProof/>
            <w:webHidden/>
          </w:rPr>
          <w:fldChar w:fldCharType="end"/>
        </w:r>
      </w:hyperlink>
    </w:p>
    <w:p w14:paraId="665DAE36" w14:textId="34297848" w:rsidR="007039F3" w:rsidRPr="0044094A" w:rsidRDefault="005B0F2A" w:rsidP="007039F3">
      <w:r>
        <w:rPr>
          <w:rFonts w:ascii="Arial" w:eastAsia="Times New Roman" w:hAnsi="Arial" w:cs="Times New Roman"/>
          <w:sz w:val="20"/>
          <w:szCs w:val="20"/>
        </w:rPr>
        <w:fldChar w:fldCharType="end"/>
      </w:r>
    </w:p>
    <w:p w14:paraId="32F12895" w14:textId="77777777" w:rsidR="007039F3" w:rsidRDefault="007039F3" w:rsidP="007039F3">
      <w:pPr>
        <w:spacing w:after="0"/>
        <w:rPr>
          <w:rFonts w:cs="Arial"/>
          <w:b/>
          <w:kern w:val="28"/>
          <w:sz w:val="24"/>
        </w:rPr>
      </w:pPr>
    </w:p>
    <w:p w14:paraId="68AEA33C" w14:textId="77777777" w:rsidR="007039F3" w:rsidRDefault="007039F3" w:rsidP="007039F3">
      <w:pPr>
        <w:pStyle w:val="Heading1"/>
        <w:numPr>
          <w:ilvl w:val="0"/>
          <w:numId w:val="1"/>
        </w:numPr>
      </w:pPr>
      <w:r w:rsidRPr="00913C79">
        <w:br w:type="page"/>
      </w:r>
    </w:p>
    <w:p w14:paraId="5F604418" w14:textId="77777777" w:rsidR="00C82DB0" w:rsidRDefault="00C82DB0" w:rsidP="00C82DB0">
      <w:pPr>
        <w:pStyle w:val="Heading1"/>
      </w:pPr>
      <w:bookmarkStart w:id="1" w:name="_Toc22118179"/>
      <w:bookmarkStart w:id="2" w:name="_Toc180569818"/>
      <w:bookmarkStart w:id="3" w:name="_Toc366491964"/>
      <w:r>
        <w:lastRenderedPageBreak/>
        <w:t>Introduction</w:t>
      </w:r>
      <w:bookmarkEnd w:id="1"/>
    </w:p>
    <w:p w14:paraId="15BF205C" w14:textId="03C7727A" w:rsidR="00C82DB0" w:rsidRDefault="00C82DB0" w:rsidP="00C82DB0">
      <w:pPr>
        <w:pStyle w:val="Heading2"/>
      </w:pPr>
      <w:bookmarkStart w:id="4" w:name="_Toc22118180"/>
      <w:r>
        <w:t>Purpose</w:t>
      </w:r>
      <w:bookmarkEnd w:id="4"/>
    </w:p>
    <w:p w14:paraId="08911A1E" w14:textId="75C20669" w:rsidR="00C82DB0" w:rsidRDefault="00C82DB0" w:rsidP="00C82DB0">
      <w:pPr>
        <w:pStyle w:val="Body"/>
      </w:pPr>
      <w:r w:rsidRPr="00EF643D">
        <w:t xml:space="preserve">This guide covers steps involved in installing/upgrading the </w:t>
      </w:r>
      <w:r>
        <w:t>Exor Products</w:t>
      </w:r>
      <w:r w:rsidR="00326E19">
        <w:t xml:space="preserve"> Listed in Section </w:t>
      </w:r>
      <w:r w:rsidR="00326E19">
        <w:fldChar w:fldCharType="begin"/>
      </w:r>
      <w:r w:rsidR="00326E19">
        <w:instrText xml:space="preserve"> REF _Ref22117852 \r \h </w:instrText>
      </w:r>
      <w:r w:rsidR="00326E19">
        <w:fldChar w:fldCharType="separate"/>
      </w:r>
      <w:r w:rsidR="008B17F4">
        <w:t>1.3</w:t>
      </w:r>
      <w:r w:rsidR="00326E19">
        <w:fldChar w:fldCharType="end"/>
      </w:r>
      <w:r w:rsidR="00326E19">
        <w:t>, below.</w:t>
      </w:r>
    </w:p>
    <w:p w14:paraId="2378CA35" w14:textId="77777777" w:rsidR="00C82DB0" w:rsidRPr="00EF643D" w:rsidRDefault="00C82DB0" w:rsidP="00C82DB0">
      <w:pPr>
        <w:pStyle w:val="ListBullet"/>
        <w:numPr>
          <w:ilvl w:val="0"/>
          <w:numId w:val="0"/>
        </w:numPr>
        <w:ind w:left="1080"/>
      </w:pPr>
    </w:p>
    <w:p w14:paraId="6BF208FA" w14:textId="77777777" w:rsidR="00C82DB0" w:rsidRPr="00EF643D" w:rsidRDefault="00C82DB0" w:rsidP="00C82DB0">
      <w:pPr>
        <w:pStyle w:val="Body"/>
      </w:pPr>
      <w:r w:rsidRPr="00EF643D">
        <w:t>Each product upgrade is split into two distinct stages,</w:t>
      </w:r>
    </w:p>
    <w:p w14:paraId="5E994D6B" w14:textId="77777777" w:rsidR="00C82DB0" w:rsidRPr="00EF643D" w:rsidRDefault="00C82DB0" w:rsidP="00326E19">
      <w:pPr>
        <w:pStyle w:val="Body"/>
        <w:numPr>
          <w:ilvl w:val="0"/>
          <w:numId w:val="63"/>
        </w:numPr>
      </w:pPr>
      <w:r w:rsidRPr="00EF643D">
        <w:t>Stage 1 – Implementation of the Software files</w:t>
      </w:r>
    </w:p>
    <w:p w14:paraId="3A3BDB56" w14:textId="679463DE" w:rsidR="00C82DB0" w:rsidRDefault="00C82DB0" w:rsidP="00326E19">
      <w:pPr>
        <w:pStyle w:val="Body"/>
        <w:numPr>
          <w:ilvl w:val="0"/>
          <w:numId w:val="63"/>
        </w:numPr>
      </w:pPr>
      <w:r w:rsidRPr="00EF643D">
        <w:t>Stage 2 – Installation/Upgrade of the Server</w:t>
      </w:r>
    </w:p>
    <w:p w14:paraId="42C83316" w14:textId="77777777" w:rsidR="00326E19" w:rsidRPr="00EF643D" w:rsidRDefault="00326E19" w:rsidP="00C82DB0">
      <w:pPr>
        <w:pStyle w:val="Body"/>
        <w:ind w:left="720"/>
      </w:pPr>
    </w:p>
    <w:p w14:paraId="6E2B8B46" w14:textId="77777777" w:rsidR="00326E19" w:rsidRPr="00EF643D" w:rsidRDefault="00326E19" w:rsidP="00326E19">
      <w:pPr>
        <w:pStyle w:val="Heading2"/>
      </w:pPr>
      <w:bookmarkStart w:id="5" w:name="_Toc366491971"/>
      <w:bookmarkStart w:id="6" w:name="_Toc22118181"/>
      <w:r w:rsidRPr="00EF643D">
        <w:t>Products Covered by this Guide</w:t>
      </w:r>
      <w:bookmarkEnd w:id="5"/>
      <w:bookmarkEnd w:id="6"/>
    </w:p>
    <w:p w14:paraId="178AF059" w14:textId="77777777" w:rsidR="00326E19" w:rsidRDefault="00326E19" w:rsidP="00326E19">
      <w:pPr>
        <w:pStyle w:val="Body"/>
      </w:pPr>
      <w:r>
        <w:t xml:space="preserve">The table below </w:t>
      </w:r>
      <w:r w:rsidRPr="00EF643D">
        <w:t>lists the relevant products that are covered by this guide</w:t>
      </w:r>
      <w:r>
        <w:t>, along with the order in which the products should be installed/upgraded</w:t>
      </w:r>
      <w:r w:rsidRPr="00EF643D">
        <w:t>.</w:t>
      </w:r>
    </w:p>
    <w:p w14:paraId="483339CF" w14:textId="77777777" w:rsidR="00326E19" w:rsidRPr="00EF643D" w:rsidRDefault="00326E19" w:rsidP="00326E19"/>
    <w:tbl>
      <w:tblPr>
        <w:tblW w:w="5528" w:type="dxa"/>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01"/>
        <w:gridCol w:w="1327"/>
      </w:tblGrid>
      <w:tr w:rsidR="00326E19" w:rsidRPr="00D44D6C" w14:paraId="1DF414B8" w14:textId="77777777" w:rsidTr="00326E19">
        <w:trPr>
          <w:cantSplit/>
          <w:trHeight w:hRule="exact" w:val="432"/>
        </w:trPr>
        <w:tc>
          <w:tcPr>
            <w:tcW w:w="4201" w:type="dxa"/>
            <w:shd w:val="clear" w:color="auto" w:fill="D9D9D9" w:themeFill="background1" w:themeFillShade="D9"/>
            <w:vAlign w:val="center"/>
          </w:tcPr>
          <w:p w14:paraId="703D8BDE" w14:textId="77777777" w:rsidR="00326E19" w:rsidRPr="00405C52" w:rsidRDefault="00326E19" w:rsidP="00326E19">
            <w:pPr>
              <w:pStyle w:val="TableHeadingCentered"/>
              <w:spacing w:before="144" w:after="144"/>
              <w:rPr>
                <w:rStyle w:val="TableTitleline"/>
                <w:b/>
                <w:i/>
              </w:rPr>
            </w:pPr>
            <w:r w:rsidRPr="00405C52">
              <w:rPr>
                <w:rStyle w:val="TableTitleline"/>
              </w:rPr>
              <w:t>Product</w:t>
            </w:r>
          </w:p>
        </w:tc>
        <w:tc>
          <w:tcPr>
            <w:tcW w:w="1327" w:type="dxa"/>
            <w:shd w:val="clear" w:color="auto" w:fill="D9D9D9" w:themeFill="background1" w:themeFillShade="D9"/>
            <w:vAlign w:val="center"/>
          </w:tcPr>
          <w:p w14:paraId="042BC368" w14:textId="77777777" w:rsidR="00326E19" w:rsidRPr="00405C52" w:rsidRDefault="00326E19" w:rsidP="00326E19">
            <w:pPr>
              <w:pStyle w:val="TableHeadingCentered"/>
              <w:spacing w:before="144" w:after="144"/>
            </w:pPr>
            <w:r w:rsidRPr="00405C52">
              <w:t>Sequence</w:t>
            </w:r>
          </w:p>
        </w:tc>
      </w:tr>
      <w:tr w:rsidR="00326E19" w:rsidRPr="00D44D6C" w14:paraId="57A32DA9" w14:textId="77777777" w:rsidTr="00326E19">
        <w:trPr>
          <w:cantSplit/>
          <w:trHeight w:hRule="exact" w:val="432"/>
        </w:trPr>
        <w:tc>
          <w:tcPr>
            <w:tcW w:w="4201" w:type="dxa"/>
            <w:vAlign w:val="center"/>
          </w:tcPr>
          <w:p w14:paraId="37CBA991" w14:textId="77777777" w:rsidR="00326E19" w:rsidRPr="00EF643D" w:rsidRDefault="00326E19" w:rsidP="00326E19">
            <w:r w:rsidRPr="00EF643D">
              <w:t>Network Manager</w:t>
            </w:r>
          </w:p>
        </w:tc>
        <w:tc>
          <w:tcPr>
            <w:tcW w:w="1327" w:type="dxa"/>
            <w:vAlign w:val="center"/>
          </w:tcPr>
          <w:p w14:paraId="1B34E789" w14:textId="77777777" w:rsidR="00326E19" w:rsidRPr="00EF643D" w:rsidRDefault="00326E19" w:rsidP="00326E19">
            <w:r w:rsidRPr="00EF643D">
              <w:t>1</w:t>
            </w:r>
          </w:p>
        </w:tc>
      </w:tr>
      <w:tr w:rsidR="00326E19" w:rsidRPr="00D44D6C" w14:paraId="42AE36E8" w14:textId="77777777" w:rsidTr="00326E19">
        <w:trPr>
          <w:cantSplit/>
          <w:trHeight w:hRule="exact" w:val="432"/>
        </w:trPr>
        <w:tc>
          <w:tcPr>
            <w:tcW w:w="4201" w:type="dxa"/>
            <w:vAlign w:val="center"/>
          </w:tcPr>
          <w:p w14:paraId="2A1BA3C2" w14:textId="77777777" w:rsidR="00326E19" w:rsidRPr="00EF643D" w:rsidRDefault="00326E19" w:rsidP="00326E19">
            <w:r w:rsidRPr="00EF643D">
              <w:t>Street Gazetteer Manager</w:t>
            </w:r>
          </w:p>
        </w:tc>
        <w:tc>
          <w:tcPr>
            <w:tcW w:w="1327" w:type="dxa"/>
            <w:vAlign w:val="center"/>
          </w:tcPr>
          <w:p w14:paraId="01660A85" w14:textId="77777777" w:rsidR="00326E19" w:rsidRPr="00EF643D" w:rsidRDefault="00326E19" w:rsidP="00326E19">
            <w:r w:rsidRPr="00EF643D">
              <w:t>2</w:t>
            </w:r>
          </w:p>
        </w:tc>
      </w:tr>
      <w:tr w:rsidR="00326E19" w:rsidRPr="00D44D6C" w14:paraId="774E0FE6" w14:textId="77777777" w:rsidTr="00326E19">
        <w:trPr>
          <w:cantSplit/>
          <w:trHeight w:hRule="exact" w:val="432"/>
        </w:trPr>
        <w:tc>
          <w:tcPr>
            <w:tcW w:w="4201" w:type="dxa"/>
            <w:vAlign w:val="center"/>
          </w:tcPr>
          <w:p w14:paraId="307D2AAA" w14:textId="77777777" w:rsidR="00326E19" w:rsidRPr="00EF643D" w:rsidRDefault="00326E19" w:rsidP="00326E19">
            <w:r w:rsidRPr="00EF643D">
              <w:t>Maintenance Manager</w:t>
            </w:r>
          </w:p>
        </w:tc>
        <w:tc>
          <w:tcPr>
            <w:tcW w:w="1327" w:type="dxa"/>
            <w:vAlign w:val="center"/>
          </w:tcPr>
          <w:p w14:paraId="4CDA8C88" w14:textId="77777777" w:rsidR="00326E19" w:rsidRPr="00EF643D" w:rsidRDefault="00326E19" w:rsidP="00326E19">
            <w:r w:rsidRPr="00EF643D">
              <w:t>3</w:t>
            </w:r>
          </w:p>
        </w:tc>
      </w:tr>
      <w:tr w:rsidR="00326E19" w:rsidRPr="00D44D6C" w14:paraId="069333F7" w14:textId="77777777" w:rsidTr="00326E19">
        <w:trPr>
          <w:cantSplit/>
          <w:trHeight w:hRule="exact" w:val="432"/>
        </w:trPr>
        <w:tc>
          <w:tcPr>
            <w:tcW w:w="4201" w:type="dxa"/>
            <w:vAlign w:val="center"/>
          </w:tcPr>
          <w:p w14:paraId="08C4EA3C" w14:textId="77777777" w:rsidR="00326E19" w:rsidRPr="00EF643D" w:rsidRDefault="00326E19" w:rsidP="00326E19">
            <w:r w:rsidRPr="00EF643D">
              <w:t>Enquiry Manager</w:t>
            </w:r>
          </w:p>
        </w:tc>
        <w:tc>
          <w:tcPr>
            <w:tcW w:w="1327" w:type="dxa"/>
            <w:vAlign w:val="center"/>
          </w:tcPr>
          <w:p w14:paraId="055AC70F" w14:textId="77777777" w:rsidR="00326E19" w:rsidRPr="00EF643D" w:rsidRDefault="00326E19" w:rsidP="00326E19">
            <w:r w:rsidRPr="00EF643D">
              <w:t>4</w:t>
            </w:r>
          </w:p>
        </w:tc>
      </w:tr>
      <w:tr w:rsidR="00326E19" w:rsidRPr="00D44D6C" w14:paraId="6F1FEE42" w14:textId="77777777" w:rsidTr="00326E19">
        <w:trPr>
          <w:cantSplit/>
          <w:trHeight w:hRule="exact" w:val="432"/>
        </w:trPr>
        <w:tc>
          <w:tcPr>
            <w:tcW w:w="4201" w:type="dxa"/>
            <w:vAlign w:val="center"/>
          </w:tcPr>
          <w:p w14:paraId="583D2FF8" w14:textId="77777777" w:rsidR="00326E19" w:rsidRPr="00EF643D" w:rsidRDefault="00326E19" w:rsidP="00326E19">
            <w:r w:rsidRPr="00EF643D">
              <w:t>TMA Manager</w:t>
            </w:r>
          </w:p>
        </w:tc>
        <w:tc>
          <w:tcPr>
            <w:tcW w:w="1327" w:type="dxa"/>
            <w:vAlign w:val="center"/>
          </w:tcPr>
          <w:p w14:paraId="3E662180" w14:textId="77777777" w:rsidR="00326E19" w:rsidRPr="00EF643D" w:rsidRDefault="00326E19" w:rsidP="00326E19">
            <w:r w:rsidRPr="00EF643D">
              <w:t>5</w:t>
            </w:r>
          </w:p>
        </w:tc>
      </w:tr>
      <w:tr w:rsidR="00326E19" w:rsidRPr="00D44D6C" w14:paraId="08E38F98" w14:textId="77777777" w:rsidTr="00326E19">
        <w:trPr>
          <w:cantSplit/>
          <w:trHeight w:hRule="exact" w:val="432"/>
        </w:trPr>
        <w:tc>
          <w:tcPr>
            <w:tcW w:w="4201" w:type="dxa"/>
            <w:vAlign w:val="center"/>
          </w:tcPr>
          <w:p w14:paraId="3704541C" w14:textId="77777777" w:rsidR="00326E19" w:rsidRPr="0009317D" w:rsidRDefault="00326E19" w:rsidP="00326E19">
            <w:r w:rsidRPr="0009317D">
              <w:t>Accidents Manager</w:t>
            </w:r>
          </w:p>
        </w:tc>
        <w:tc>
          <w:tcPr>
            <w:tcW w:w="1327" w:type="dxa"/>
            <w:vAlign w:val="center"/>
          </w:tcPr>
          <w:p w14:paraId="3C1B9302" w14:textId="77777777" w:rsidR="00326E19" w:rsidRDefault="00326E19" w:rsidP="00326E19">
            <w:r>
              <w:t>6</w:t>
            </w:r>
          </w:p>
        </w:tc>
      </w:tr>
      <w:tr w:rsidR="00326E19" w:rsidRPr="00D44D6C" w14:paraId="1CC7BCE9" w14:textId="77777777" w:rsidTr="00326E19">
        <w:trPr>
          <w:cantSplit/>
          <w:trHeight w:hRule="exact" w:val="432"/>
        </w:trPr>
        <w:tc>
          <w:tcPr>
            <w:tcW w:w="4201" w:type="dxa"/>
            <w:vAlign w:val="center"/>
          </w:tcPr>
          <w:p w14:paraId="1D0861DC" w14:textId="77777777" w:rsidR="00326E19" w:rsidRPr="00EF643D" w:rsidRDefault="00326E19" w:rsidP="00326E19">
            <w:r w:rsidRPr="00EF643D">
              <w:t>Schemes Manager</w:t>
            </w:r>
          </w:p>
        </w:tc>
        <w:tc>
          <w:tcPr>
            <w:tcW w:w="1327" w:type="dxa"/>
            <w:vAlign w:val="center"/>
          </w:tcPr>
          <w:p w14:paraId="659EEBC4" w14:textId="77777777" w:rsidR="00326E19" w:rsidRPr="00EF643D" w:rsidRDefault="00326E19" w:rsidP="00326E19">
            <w:r>
              <w:t>7</w:t>
            </w:r>
          </w:p>
        </w:tc>
      </w:tr>
      <w:tr w:rsidR="00326E19" w:rsidRPr="00D44D6C" w14:paraId="0096EF95" w14:textId="77777777" w:rsidTr="00326E19">
        <w:trPr>
          <w:cantSplit/>
          <w:trHeight w:hRule="exact" w:val="432"/>
        </w:trPr>
        <w:tc>
          <w:tcPr>
            <w:tcW w:w="4201" w:type="dxa"/>
            <w:vAlign w:val="center"/>
          </w:tcPr>
          <w:p w14:paraId="35A6F00A" w14:textId="77777777" w:rsidR="00326E19" w:rsidRPr="00EF643D" w:rsidRDefault="00326E19" w:rsidP="00326E19">
            <w:r w:rsidRPr="0009317D">
              <w:t>Traffic Interface Manager</w:t>
            </w:r>
          </w:p>
        </w:tc>
        <w:tc>
          <w:tcPr>
            <w:tcW w:w="1327" w:type="dxa"/>
            <w:vAlign w:val="center"/>
          </w:tcPr>
          <w:p w14:paraId="60538EB7" w14:textId="77777777" w:rsidR="00326E19" w:rsidRDefault="00326E19" w:rsidP="00326E19">
            <w:r>
              <w:t>8</w:t>
            </w:r>
          </w:p>
        </w:tc>
      </w:tr>
      <w:tr w:rsidR="00326E19" w:rsidRPr="00D44D6C" w14:paraId="747228C6" w14:textId="77777777" w:rsidTr="00326E19">
        <w:trPr>
          <w:cantSplit/>
          <w:trHeight w:hRule="exact" w:val="432"/>
        </w:trPr>
        <w:tc>
          <w:tcPr>
            <w:tcW w:w="4201" w:type="dxa"/>
            <w:vAlign w:val="center"/>
          </w:tcPr>
          <w:p w14:paraId="3971C63A" w14:textId="77777777" w:rsidR="00326E19" w:rsidRPr="00EF643D" w:rsidRDefault="00326E19" w:rsidP="00326E19">
            <w:r w:rsidRPr="00EF643D">
              <w:t>MapCapture Interface</w:t>
            </w:r>
          </w:p>
        </w:tc>
        <w:tc>
          <w:tcPr>
            <w:tcW w:w="1327" w:type="dxa"/>
            <w:vAlign w:val="center"/>
          </w:tcPr>
          <w:p w14:paraId="5CCE6128" w14:textId="77777777" w:rsidR="00326E19" w:rsidRPr="00EF643D" w:rsidRDefault="00326E19" w:rsidP="00326E19">
            <w:r>
              <w:t>9</w:t>
            </w:r>
          </w:p>
        </w:tc>
      </w:tr>
      <w:tr w:rsidR="00326E19" w:rsidRPr="00D44D6C" w14:paraId="249EE2D8" w14:textId="77777777" w:rsidTr="00326E19">
        <w:trPr>
          <w:cantSplit/>
          <w:trHeight w:hRule="exact" w:val="515"/>
        </w:trPr>
        <w:tc>
          <w:tcPr>
            <w:tcW w:w="4201" w:type="dxa"/>
            <w:vAlign w:val="center"/>
          </w:tcPr>
          <w:p w14:paraId="5A932DB0" w14:textId="77777777" w:rsidR="00326E19" w:rsidRPr="00EF643D" w:rsidRDefault="00326E19" w:rsidP="00326E19">
            <w:r>
              <w:t xml:space="preserve">Information Manager Foundation </w:t>
            </w:r>
            <w:r w:rsidRPr="00EF643D">
              <w:t>Layer</w:t>
            </w:r>
          </w:p>
        </w:tc>
        <w:tc>
          <w:tcPr>
            <w:tcW w:w="1327" w:type="dxa"/>
            <w:vAlign w:val="center"/>
          </w:tcPr>
          <w:p w14:paraId="5B4C9938" w14:textId="77777777" w:rsidR="00326E19" w:rsidRPr="00EF643D" w:rsidRDefault="00326E19" w:rsidP="00326E19">
            <w:r>
              <w:t>10</w:t>
            </w:r>
          </w:p>
        </w:tc>
      </w:tr>
      <w:tr w:rsidR="00326E19" w:rsidRPr="00D44D6C" w14:paraId="174E8E0D" w14:textId="77777777" w:rsidTr="00326E19">
        <w:trPr>
          <w:cantSplit/>
          <w:trHeight w:hRule="exact" w:val="432"/>
        </w:trPr>
        <w:tc>
          <w:tcPr>
            <w:tcW w:w="4201" w:type="dxa"/>
            <w:vAlign w:val="center"/>
          </w:tcPr>
          <w:p w14:paraId="7E7148B7" w14:textId="77777777" w:rsidR="00326E19" w:rsidRPr="00EF643D" w:rsidRDefault="00326E19" w:rsidP="00326E19">
            <w:r w:rsidRPr="00EF643D">
              <w:t>Information Manager 4</w:t>
            </w:r>
          </w:p>
        </w:tc>
        <w:tc>
          <w:tcPr>
            <w:tcW w:w="1327" w:type="dxa"/>
            <w:vAlign w:val="center"/>
          </w:tcPr>
          <w:p w14:paraId="5AFF82EC" w14:textId="77777777" w:rsidR="00326E19" w:rsidRPr="00EF643D" w:rsidRDefault="00326E19" w:rsidP="00326E19">
            <w:r>
              <w:t>11</w:t>
            </w:r>
          </w:p>
        </w:tc>
      </w:tr>
    </w:tbl>
    <w:p w14:paraId="0668DB98" w14:textId="77777777" w:rsidR="00326E19" w:rsidRPr="00326E19" w:rsidRDefault="00326E19" w:rsidP="00326E19"/>
    <w:p w14:paraId="546FFA5D" w14:textId="77777777" w:rsidR="00C82DB0" w:rsidRDefault="00C82DB0" w:rsidP="00C82DB0">
      <w:pPr>
        <w:pStyle w:val="Heading2"/>
      </w:pPr>
      <w:bookmarkStart w:id="7" w:name="_Toc180569820"/>
      <w:bookmarkStart w:id="8" w:name="_Toc366491966"/>
      <w:bookmarkStart w:id="9" w:name="_Ref22117852"/>
      <w:bookmarkStart w:id="10" w:name="_Toc22118182"/>
      <w:r w:rsidRPr="00EF643D">
        <w:t>Reference document</w:t>
      </w:r>
      <w:bookmarkEnd w:id="7"/>
      <w:r w:rsidRPr="00EF643D">
        <w:t>s</w:t>
      </w:r>
      <w:bookmarkEnd w:id="8"/>
      <w:bookmarkEnd w:id="9"/>
      <w:bookmarkEnd w:id="10"/>
    </w:p>
    <w:tbl>
      <w:tblPr>
        <w:tblStyle w:val="TableGrid"/>
        <w:tblW w:w="0" w:type="auto"/>
        <w:tblLook w:val="04A0" w:firstRow="1" w:lastRow="0" w:firstColumn="1" w:lastColumn="0" w:noHBand="0" w:noVBand="1"/>
      </w:tblPr>
      <w:tblGrid>
        <w:gridCol w:w="2802"/>
        <w:gridCol w:w="6436"/>
      </w:tblGrid>
      <w:tr w:rsidR="00C82DB0" w14:paraId="1DCBFB55" w14:textId="77777777" w:rsidTr="00C82DB0">
        <w:tc>
          <w:tcPr>
            <w:tcW w:w="2802" w:type="dxa"/>
          </w:tcPr>
          <w:p w14:paraId="66E4AF67" w14:textId="77777777" w:rsidR="00C82DB0" w:rsidRDefault="00C82DB0" w:rsidP="00C82DB0">
            <w:pPr>
              <w:pStyle w:val="Body"/>
            </w:pPr>
            <w:r>
              <w:t>Oracle Support</w:t>
            </w:r>
          </w:p>
        </w:tc>
        <w:tc>
          <w:tcPr>
            <w:tcW w:w="6436" w:type="dxa"/>
          </w:tcPr>
          <w:p w14:paraId="6E29F8A7" w14:textId="1A2EEB75" w:rsidR="00C82DB0" w:rsidRDefault="00C82DB0" w:rsidP="00C82DB0">
            <w:pPr>
              <w:pStyle w:val="Body"/>
            </w:pPr>
            <w:r>
              <w:rPr>
                <w:rFonts w:ascii="Helvetica" w:hAnsi="Helvetica"/>
                <w:color w:val="333333"/>
                <w:sz w:val="21"/>
                <w:szCs w:val="21"/>
                <w:shd w:val="clear" w:color="auto" w:fill="FFFFFF"/>
              </w:rPr>
              <w:t>server-side SQLJ is no longer supported in Oracle 12.2.</w:t>
            </w:r>
            <w:r w:rsidRPr="00EE4200">
              <w:t xml:space="preserve"> </w:t>
            </w:r>
            <w:hyperlink r:id="rId9" w:history="1">
              <w:r w:rsidRPr="000217EA">
                <w:rPr>
                  <w:rStyle w:val="Hyperlink"/>
                </w:rPr>
                <w:t>https://community.oracle.com/thread/4036216</w:t>
              </w:r>
            </w:hyperlink>
          </w:p>
          <w:p w14:paraId="5B3510A2" w14:textId="150BA3C0" w:rsidR="00C82DB0" w:rsidRDefault="00D57D70" w:rsidP="00C82DB0">
            <w:pPr>
              <w:pStyle w:val="Body"/>
            </w:pPr>
            <w:hyperlink r:id="rId10" w:anchor="GUID-685A0333-1051-4306-B84A-574DAFE799B2" w:history="1">
              <w:r w:rsidR="00C82DB0" w:rsidRPr="000217EA">
                <w:rPr>
                  <w:rStyle w:val="Hyperlink"/>
                </w:rPr>
                <w:t>https://docs.oracle.com/en/database/oracle/oracle-database/12.2/upgrd/desupported-features-oracle-database-12c-r2.html#GUID-685A0333-1051-4306-B84A-574DAFE799B2</w:t>
              </w:r>
            </w:hyperlink>
          </w:p>
        </w:tc>
      </w:tr>
      <w:tr w:rsidR="00C82DB0" w14:paraId="35827CC0" w14:textId="77777777" w:rsidTr="00C82DB0">
        <w:tc>
          <w:tcPr>
            <w:tcW w:w="2802" w:type="dxa"/>
          </w:tcPr>
          <w:p w14:paraId="3575B59C" w14:textId="77777777" w:rsidR="00C82DB0" w:rsidRDefault="00C82DB0" w:rsidP="00C82DB0">
            <w:pPr>
              <w:pStyle w:val="Body"/>
            </w:pPr>
            <w:r>
              <w:lastRenderedPageBreak/>
              <w:t>Oracle Support</w:t>
            </w:r>
          </w:p>
        </w:tc>
        <w:tc>
          <w:tcPr>
            <w:tcW w:w="6436" w:type="dxa"/>
          </w:tcPr>
          <w:p w14:paraId="7FC4F151" w14:textId="77777777" w:rsidR="00C82DB0" w:rsidRDefault="00C82DB0" w:rsidP="00C82DB0">
            <w:pPr>
              <w:pStyle w:val="Body"/>
            </w:pPr>
            <w:r w:rsidRPr="0076794C">
              <w:t>12c: USE_SID_AS_SERVICE Setting in Listener Causes ORA-12514 Failures for Clients and Enterprise Manager (Doc ID 2099053.1)</w:t>
            </w:r>
          </w:p>
          <w:p w14:paraId="416AB3DA" w14:textId="7A95C8B9" w:rsidR="00C82DB0" w:rsidRDefault="00D57D70" w:rsidP="00C82DB0">
            <w:pPr>
              <w:pStyle w:val="Body"/>
              <w:rPr>
                <w:rFonts w:ascii="Helvetica" w:hAnsi="Helvetica"/>
                <w:color w:val="333333"/>
                <w:sz w:val="21"/>
                <w:szCs w:val="21"/>
                <w:shd w:val="clear" w:color="auto" w:fill="FFFFFF"/>
              </w:rPr>
            </w:pPr>
            <w:hyperlink r:id="rId11" w:history="1">
              <w:r w:rsidR="00C82DB0">
                <w:rPr>
                  <w:rStyle w:val="Hyperlink"/>
                  <w:lang w:val="en"/>
                </w:rPr>
                <w:t>https://oracle-base.com/articles/12c/multitenant-connecting-to-cdb-and-pdb-12cr1</w:t>
              </w:r>
            </w:hyperlink>
          </w:p>
        </w:tc>
      </w:tr>
    </w:tbl>
    <w:p w14:paraId="69F8A152" w14:textId="77777777" w:rsidR="00C82DB0" w:rsidRPr="00303676" w:rsidRDefault="00C82DB0" w:rsidP="00C82DB0"/>
    <w:p w14:paraId="52D70A60" w14:textId="77777777" w:rsidR="009C2E79" w:rsidRDefault="009C2E79">
      <w:pPr>
        <w:rPr>
          <w:rFonts w:ascii="Arial" w:eastAsia="Times New Roman" w:hAnsi="Arial" w:cs="Arial"/>
          <w:b/>
          <w:kern w:val="28"/>
          <w:sz w:val="24"/>
          <w:szCs w:val="20"/>
        </w:rPr>
      </w:pPr>
      <w:bookmarkStart w:id="11" w:name="_Toc22118183"/>
      <w:r>
        <w:br w:type="page"/>
      </w:r>
    </w:p>
    <w:p w14:paraId="3AC34D1D" w14:textId="6BC3D534" w:rsidR="00C82DB0" w:rsidRDefault="00C82DB0" w:rsidP="00C82DB0">
      <w:pPr>
        <w:pStyle w:val="Heading1"/>
      </w:pPr>
      <w:r>
        <w:lastRenderedPageBreak/>
        <w:t>Prerequisites</w:t>
      </w:r>
      <w:bookmarkEnd w:id="11"/>
    </w:p>
    <w:p w14:paraId="30BBF4F5" w14:textId="77777777" w:rsidR="00C82DB0" w:rsidRPr="00AE0C81" w:rsidRDefault="00C82DB0" w:rsidP="00C82DB0">
      <w:pPr>
        <w:pStyle w:val="Body"/>
        <w:rPr>
          <w:color w:val="FF0000"/>
        </w:rPr>
      </w:pPr>
      <w:r w:rsidRPr="00AE0C81">
        <w:rPr>
          <w:color w:val="FF0000"/>
          <w:sz w:val="28"/>
          <w:szCs w:val="28"/>
        </w:rPr>
        <w:t>Important</w:t>
      </w:r>
      <w:r w:rsidRPr="00AE0C81">
        <w:rPr>
          <w:color w:val="FF0000"/>
        </w:rPr>
        <w:t>:</w:t>
      </w:r>
    </w:p>
    <w:p w14:paraId="35B128B5" w14:textId="6528F63C" w:rsidR="00C82DB0" w:rsidRDefault="00C82DB0" w:rsidP="00C82DB0">
      <w:pPr>
        <w:pStyle w:val="Body"/>
      </w:pPr>
      <w:r>
        <w:t xml:space="preserve">For the 4.8.0.x release, Exor products will be installed on an Oracle 12c database. As a result, additional steps are required to accommodate differences to previous Database versions. When upgrading from a previous Exor version it is imperative that scripts detailed under Section </w:t>
      </w:r>
      <w:r>
        <w:fldChar w:fldCharType="begin"/>
      </w:r>
      <w:r>
        <w:instrText xml:space="preserve"> REF _Ref517268472 \r \h </w:instrText>
      </w:r>
      <w:r>
        <w:fldChar w:fldCharType="separate"/>
      </w:r>
      <w:r w:rsidR="008B17F4">
        <w:t>3.2.6</w:t>
      </w:r>
      <w:r>
        <w:fldChar w:fldCharType="end"/>
      </w:r>
      <w:r>
        <w:t xml:space="preserve"> are executed as the appropriate user.</w:t>
      </w:r>
    </w:p>
    <w:p w14:paraId="373308FD" w14:textId="77777777" w:rsidR="007039F3" w:rsidRPr="00EF643D" w:rsidRDefault="007039F3" w:rsidP="00773686">
      <w:pPr>
        <w:pStyle w:val="Heading2"/>
      </w:pPr>
      <w:bookmarkStart w:id="12" w:name="_Toc366491973"/>
      <w:bookmarkStart w:id="13" w:name="_Ref371063246"/>
      <w:bookmarkStart w:id="14" w:name="_Ref371063299"/>
      <w:bookmarkStart w:id="15" w:name="_Ref371063316"/>
      <w:bookmarkStart w:id="16" w:name="_Ref371063330"/>
      <w:bookmarkStart w:id="17" w:name="_Ref371063348"/>
      <w:bookmarkStart w:id="18" w:name="_Ref371063361"/>
      <w:bookmarkStart w:id="19" w:name="_Ref371063371"/>
      <w:bookmarkStart w:id="20" w:name="_Ref371063379"/>
      <w:bookmarkStart w:id="21" w:name="_Ref371063386"/>
      <w:bookmarkStart w:id="22" w:name="_Ref371063394"/>
      <w:bookmarkStart w:id="23" w:name="_Ref371063403"/>
      <w:bookmarkStart w:id="24" w:name="_Ref371063409"/>
      <w:bookmarkStart w:id="25" w:name="_Ref371063417"/>
      <w:bookmarkStart w:id="26" w:name="_Ref371063437"/>
      <w:bookmarkStart w:id="27" w:name="_Ref371063448"/>
      <w:bookmarkStart w:id="28" w:name="_Ref371063455"/>
      <w:bookmarkStart w:id="29" w:name="_Toc22118184"/>
      <w:bookmarkStart w:id="30" w:name="_Toc180569824"/>
      <w:bookmarkEnd w:id="2"/>
      <w:bookmarkEnd w:id="3"/>
      <w:r w:rsidRPr="00EF643D">
        <w:t>Pre-Requisites to Installation/Upgrade</w:t>
      </w:r>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14:paraId="3BECA35C" w14:textId="2232F672" w:rsidR="007039F3" w:rsidRDefault="007039F3" w:rsidP="00395679">
      <w:pPr>
        <w:pStyle w:val="Body"/>
      </w:pPr>
      <w:r w:rsidRPr="00EF643D">
        <w:t>It is assumed that the audience of this document understand the configuration of the servers being installed/upgraded and are sufficiently proficient with SQL*Plus. It is also assumed that the terminology used in this document is understood by the reader.</w:t>
      </w:r>
    </w:p>
    <w:p w14:paraId="42E5D2DF" w14:textId="77777777" w:rsidR="007039F3" w:rsidRPr="00EF643D" w:rsidRDefault="007039F3" w:rsidP="00395679">
      <w:pPr>
        <w:pStyle w:val="Body"/>
      </w:pPr>
      <w:r w:rsidRPr="00EF643D">
        <w:t>NB. The instructions for installation of the software describe the installation of all the software into a single area (usually referred to as the ‘Client’).  The instructions for installing/upgrading the Server (your Highways schema) assume you have access to the database from the ‘Client’.</w:t>
      </w:r>
    </w:p>
    <w:p w14:paraId="37489B82" w14:textId="77777777" w:rsidR="007039F3" w:rsidRPr="00EF643D" w:rsidRDefault="007039F3" w:rsidP="00395679">
      <w:pPr>
        <w:pStyle w:val="Body"/>
      </w:pPr>
      <w:r w:rsidRPr="00EF643D">
        <w:t>Your configuration and server access may differ from this; the supplied file can still be used for installation. For example, you may have to install the Client software on the Application Server and the Server software on the Database Server for reasons of database access availability from the Application Server.</w:t>
      </w:r>
    </w:p>
    <w:p w14:paraId="67F727B4" w14:textId="77777777" w:rsidR="007039F3" w:rsidRPr="00EF643D" w:rsidRDefault="007039F3" w:rsidP="00395679">
      <w:pPr>
        <w:pStyle w:val="Body"/>
      </w:pPr>
      <w:r w:rsidRPr="00EF643D">
        <w:t xml:space="preserve">If in any doubt, please raise a ticket at </w:t>
      </w:r>
      <w:r w:rsidRPr="004F17F3">
        <w:rPr>
          <w:color w:val="4F81BD" w:themeColor="accent1"/>
        </w:rPr>
        <w:t>http://selectservices.bentley.com</w:t>
      </w:r>
      <w:r w:rsidRPr="00EF643D">
        <w:t>.</w:t>
      </w:r>
    </w:p>
    <w:p w14:paraId="148CA58A" w14:textId="08DEF349" w:rsidR="007039F3" w:rsidRDefault="007039F3" w:rsidP="00395679">
      <w:pPr>
        <w:pStyle w:val="Body"/>
      </w:pPr>
      <w:r w:rsidRPr="00EF643D">
        <w:t>Before attempting to install/upgrade, you should ensure that;</w:t>
      </w:r>
    </w:p>
    <w:p w14:paraId="6C27DF4E" w14:textId="77777777" w:rsidR="00395679" w:rsidRPr="00EF643D" w:rsidRDefault="00395679" w:rsidP="00395679">
      <w:pPr>
        <w:pStyle w:val="Body"/>
      </w:pPr>
    </w:p>
    <w:p w14:paraId="7E2279C1" w14:textId="77777777" w:rsidR="007039F3" w:rsidRPr="00EF643D" w:rsidRDefault="007039F3" w:rsidP="002F3111">
      <w:pPr>
        <w:pStyle w:val="Body"/>
        <w:numPr>
          <w:ilvl w:val="0"/>
          <w:numId w:val="28"/>
        </w:numPr>
      </w:pPr>
      <w:r w:rsidRPr="00EF643D">
        <w:t>The database version is 1</w:t>
      </w:r>
      <w:r>
        <w:t xml:space="preserve">2c </w:t>
      </w:r>
      <w:r w:rsidRPr="00EF643D">
        <w:t xml:space="preserve">r2 in accordance with the </w:t>
      </w:r>
      <w:r>
        <w:t>release configuration</w:t>
      </w:r>
      <w:r w:rsidRPr="00EF643D">
        <w:t>.  Please ensure that the database can be upgraded with the assistance of services or Oracle documentation.</w:t>
      </w:r>
    </w:p>
    <w:p w14:paraId="0BA5DB53" w14:textId="5B124EE8" w:rsidR="007039F3" w:rsidRPr="00EF643D" w:rsidRDefault="007039F3" w:rsidP="008D7C35">
      <w:pPr>
        <w:pStyle w:val="Body"/>
        <w:numPr>
          <w:ilvl w:val="0"/>
          <w:numId w:val="28"/>
        </w:numPr>
      </w:pPr>
      <w:r w:rsidRPr="00EF643D">
        <w:t xml:space="preserve">The appropriate software components are installed and are compatible with the Bentley-exor </w:t>
      </w:r>
      <w:r>
        <w:t>release configuration</w:t>
      </w:r>
      <w:r w:rsidRPr="00EF643D">
        <w:t xml:space="preserve">.  The </w:t>
      </w:r>
      <w:r>
        <w:t>release configuration</w:t>
      </w:r>
      <w:r w:rsidRPr="00EF643D">
        <w:t xml:space="preserve"> can be downloaded from the </w:t>
      </w:r>
      <w:r w:rsidR="00A212AC">
        <w:t>Bentley Communities web site (</w:t>
      </w:r>
      <w:hyperlink r:id="rId12" w:history="1">
        <w:r w:rsidR="00A212AC">
          <w:rPr>
            <w:rStyle w:val="Hyperlink"/>
          </w:rPr>
          <w:t>Release Configuration Guide for Exor Products</w:t>
        </w:r>
      </w:hyperlink>
      <w:r w:rsidR="00A212AC">
        <w:t>)</w:t>
      </w:r>
      <w:r w:rsidRPr="00EF643D">
        <w:t xml:space="preserve">.  </w:t>
      </w:r>
    </w:p>
    <w:p w14:paraId="74DBBC84" w14:textId="77777777" w:rsidR="007039F3" w:rsidRDefault="007039F3" w:rsidP="002F3111">
      <w:pPr>
        <w:pStyle w:val="Body"/>
        <w:numPr>
          <w:ilvl w:val="0"/>
          <w:numId w:val="28"/>
        </w:numPr>
      </w:pPr>
      <w:r w:rsidRPr="00EF643D">
        <w:t>all users are disconnected from the system</w:t>
      </w:r>
    </w:p>
    <w:p w14:paraId="2CDC0B17" w14:textId="77777777" w:rsidR="007039F3" w:rsidRPr="00EF643D" w:rsidRDefault="007039F3" w:rsidP="002F3111">
      <w:pPr>
        <w:pStyle w:val="Body"/>
        <w:numPr>
          <w:ilvl w:val="0"/>
          <w:numId w:val="28"/>
        </w:numPr>
      </w:pPr>
      <w:r>
        <w:t>The process framework is shutdown</w:t>
      </w:r>
    </w:p>
    <w:p w14:paraId="10A24401" w14:textId="77777777" w:rsidR="007039F3" w:rsidRPr="00EF643D" w:rsidRDefault="007039F3" w:rsidP="002F3111">
      <w:pPr>
        <w:pStyle w:val="Body"/>
        <w:numPr>
          <w:ilvl w:val="0"/>
          <w:numId w:val="28"/>
        </w:numPr>
      </w:pPr>
      <w:r w:rsidRPr="00EF643D">
        <w:t>the highways listener processes and scheduler are not running on the application server</w:t>
      </w:r>
    </w:p>
    <w:p w14:paraId="3C179B40" w14:textId="77777777" w:rsidR="007039F3" w:rsidRPr="00EF643D" w:rsidRDefault="007039F3" w:rsidP="002F3111">
      <w:pPr>
        <w:pStyle w:val="Body"/>
        <w:numPr>
          <w:ilvl w:val="0"/>
          <w:numId w:val="28"/>
        </w:numPr>
      </w:pPr>
      <w:r w:rsidRPr="00EF643D">
        <w:t>A database backup of the owner of Highways owner has been taken.</w:t>
      </w:r>
    </w:p>
    <w:p w14:paraId="70ABCBA0" w14:textId="77777777" w:rsidR="007039F3" w:rsidRPr="00EF643D" w:rsidRDefault="007039F3" w:rsidP="002F3111">
      <w:pPr>
        <w:pStyle w:val="Body"/>
        <w:numPr>
          <w:ilvl w:val="0"/>
          <w:numId w:val="28"/>
        </w:numPr>
      </w:pPr>
      <w:r w:rsidRPr="00EF643D">
        <w:t xml:space="preserve">When naming the </w:t>
      </w:r>
      <w:r w:rsidRPr="00E06E14">
        <w:rPr>
          <w:rStyle w:val="HighlightText"/>
        </w:rPr>
        <w:t xml:space="preserve">&lt;exor_base&gt; </w:t>
      </w:r>
      <w:r w:rsidRPr="00EF643D">
        <w:t>directory and sub-directory structure (as discussed below) please ensure that the directory/folder string DOES NOT contain spaces.</w:t>
      </w:r>
    </w:p>
    <w:p w14:paraId="09AFB01D" w14:textId="10358FCC" w:rsidR="007039F3" w:rsidRPr="00EF643D" w:rsidRDefault="007039F3" w:rsidP="002F3111">
      <w:pPr>
        <w:pStyle w:val="Body"/>
        <w:numPr>
          <w:ilvl w:val="0"/>
          <w:numId w:val="28"/>
        </w:numPr>
      </w:pPr>
      <w:r w:rsidRPr="00EF643D">
        <w:t xml:space="preserve">You MUST rename the current </w:t>
      </w:r>
      <w:r w:rsidRPr="00E06E14">
        <w:rPr>
          <w:rStyle w:val="HighlightText"/>
        </w:rPr>
        <w:t xml:space="preserve">&lt;exor_base&gt; </w:t>
      </w:r>
      <w:r w:rsidRPr="00EF643D">
        <w:t>directory and sub-directory structure and contents to a new area (e.g. &lt;exor_base4</w:t>
      </w:r>
      <w:r w:rsidR="00667500">
        <w:t>8</w:t>
      </w:r>
      <w:bookmarkStart w:id="31" w:name="_GoBack"/>
      <w:bookmarkEnd w:id="31"/>
      <w:r w:rsidRPr="00EF643D">
        <w:t xml:space="preserve">00&gt;).   This ensures that a copy is available for backup or reference purposes should any issues arise during the installation.  </w:t>
      </w:r>
    </w:p>
    <w:p w14:paraId="34040D18" w14:textId="77777777" w:rsidR="007039F3" w:rsidRPr="00EF643D" w:rsidRDefault="007039F3" w:rsidP="002F3111">
      <w:pPr>
        <w:pStyle w:val="Body"/>
        <w:numPr>
          <w:ilvl w:val="0"/>
          <w:numId w:val="28"/>
        </w:numPr>
      </w:pPr>
      <w:r w:rsidRPr="00EF643D">
        <w:t xml:space="preserve">The installation can then continue into the area that the </w:t>
      </w:r>
      <w:r w:rsidRPr="00E06E14">
        <w:rPr>
          <w:rStyle w:val="HighlightText"/>
        </w:rPr>
        <w:t xml:space="preserve">&lt;exor_base&gt; </w:t>
      </w:r>
      <w:r w:rsidRPr="00EF643D">
        <w:t>normally resides (which should now be empty).</w:t>
      </w:r>
    </w:p>
    <w:p w14:paraId="1A773347" w14:textId="77777777" w:rsidR="007039F3" w:rsidRPr="00EF643D" w:rsidRDefault="007039F3" w:rsidP="00395679">
      <w:pPr>
        <w:pStyle w:val="Body"/>
      </w:pPr>
    </w:p>
    <w:p w14:paraId="69F6F14C" w14:textId="77777777" w:rsidR="007039F3" w:rsidRPr="00EF643D" w:rsidRDefault="007039F3" w:rsidP="00395679">
      <w:pPr>
        <w:pStyle w:val="Body"/>
      </w:pPr>
      <w:r w:rsidRPr="00EF643D">
        <w:t>For Example:</w:t>
      </w:r>
    </w:p>
    <w:p w14:paraId="4193EDE4" w14:textId="77777777" w:rsidR="007039F3" w:rsidRPr="00EF643D" w:rsidRDefault="007039F3" w:rsidP="00395679">
      <w:pPr>
        <w:pStyle w:val="Body"/>
      </w:pPr>
      <w:r w:rsidRPr="00EF643D">
        <w:t xml:space="preserve">….rename the current </w:t>
      </w:r>
      <w:r w:rsidRPr="00E06E14">
        <w:rPr>
          <w:rStyle w:val="HighlightText"/>
        </w:rPr>
        <w:t xml:space="preserve">&lt;exor_base&gt; </w:t>
      </w:r>
      <w:r w:rsidRPr="00EF643D">
        <w:t>directory and sub-directory structure and contents to a new area (e.g. &lt;exor_base4</w:t>
      </w:r>
      <w:r>
        <w:t>7</w:t>
      </w:r>
      <w:r w:rsidRPr="00EF643D">
        <w:t>00&gt;)</w:t>
      </w:r>
    </w:p>
    <w:p w14:paraId="631A1247" w14:textId="77777777" w:rsidR="007039F3" w:rsidRPr="00EF643D" w:rsidRDefault="007039F3" w:rsidP="00395679">
      <w:pPr>
        <w:pStyle w:val="Body"/>
      </w:pPr>
    </w:p>
    <w:p w14:paraId="7A3C0E72" w14:textId="77777777" w:rsidR="007039F3" w:rsidRPr="00EF643D" w:rsidRDefault="007039F3" w:rsidP="00395679">
      <w:pPr>
        <w:pStyle w:val="Body"/>
      </w:pPr>
      <w:r w:rsidRPr="00EF643D">
        <w:lastRenderedPageBreak/>
        <w:t>… The installation can then continue into a clean area (e.g. c:\exor) by unzipping the release zip file. This will create a folder/directory structure with the release files which will be used to install or upgrade your system.</w:t>
      </w:r>
    </w:p>
    <w:p w14:paraId="6D0337C1" w14:textId="77777777" w:rsidR="007039F3" w:rsidRPr="00EF643D" w:rsidRDefault="007039F3" w:rsidP="00395679">
      <w:pPr>
        <w:pStyle w:val="Body"/>
      </w:pPr>
    </w:p>
    <w:p w14:paraId="2DF9542A" w14:textId="1195C3C4" w:rsidR="007039F3" w:rsidRPr="00EF643D" w:rsidRDefault="00326E19" w:rsidP="00773686">
      <w:pPr>
        <w:pStyle w:val="Heading2"/>
      </w:pPr>
      <w:bookmarkStart w:id="32" w:name="_Toc366491974"/>
      <w:bookmarkStart w:id="33" w:name="_Toc22118185"/>
      <w:r>
        <w:t>S</w:t>
      </w:r>
      <w:r w:rsidR="007039F3" w:rsidRPr="00EF643D">
        <w:t>oftware Component Versions</w:t>
      </w:r>
      <w:bookmarkEnd w:id="32"/>
      <w:bookmarkEnd w:id="33"/>
    </w:p>
    <w:tbl>
      <w:tblPr>
        <w:tblW w:w="5955" w:type="dxa"/>
        <w:tblInd w:w="712"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085"/>
        <w:gridCol w:w="3870"/>
      </w:tblGrid>
      <w:tr w:rsidR="00074811" w:rsidRPr="00074811" w14:paraId="04C5C33A" w14:textId="77777777" w:rsidTr="00074811">
        <w:trPr>
          <w:trHeight w:val="345"/>
        </w:trPr>
        <w:tc>
          <w:tcPr>
            <w:tcW w:w="2085" w:type="dxa"/>
            <w:tcBorders>
              <w:top w:val="single" w:sz="6" w:space="0" w:color="auto"/>
              <w:left w:val="single" w:sz="6" w:space="0" w:color="auto"/>
              <w:bottom w:val="single" w:sz="6" w:space="0" w:color="auto"/>
              <w:right w:val="single" w:sz="6" w:space="0" w:color="auto"/>
            </w:tcBorders>
            <w:shd w:val="clear" w:color="auto" w:fill="auto"/>
            <w:hideMark/>
          </w:tcPr>
          <w:p w14:paraId="68FB38B2" w14:textId="77777777" w:rsidR="00074811" w:rsidRPr="00074811" w:rsidRDefault="00074811" w:rsidP="00074811">
            <w:pPr>
              <w:spacing w:after="0" w:line="240" w:lineRule="auto"/>
              <w:textAlignment w:val="baseline"/>
              <w:rPr>
                <w:rFonts w:ascii="Segoe UI" w:eastAsia="Times New Roman" w:hAnsi="Segoe UI" w:cs="Segoe UI"/>
                <w:b/>
                <w:bCs/>
                <w:color w:val="83A7A9"/>
                <w:sz w:val="18"/>
                <w:szCs w:val="18"/>
                <w:lang w:val="en-US" w:eastAsia="en-US"/>
              </w:rPr>
            </w:pPr>
            <w:r w:rsidRPr="00074811">
              <w:rPr>
                <w:rFonts w:ascii="Arial" w:eastAsia="Times New Roman" w:hAnsi="Arial" w:cs="Arial"/>
                <w:b/>
                <w:bCs/>
                <w:i/>
                <w:iCs/>
                <w:sz w:val="18"/>
                <w:szCs w:val="18"/>
                <w:lang w:eastAsia="en-US"/>
              </w:rPr>
              <w:t>Bentley Components</w:t>
            </w:r>
            <w:r w:rsidRPr="00074811">
              <w:rPr>
                <w:rFonts w:ascii="Arial" w:eastAsia="Times New Roman" w:hAnsi="Arial" w:cs="Arial"/>
                <w:b/>
                <w:bCs/>
                <w:color w:val="83A7A9"/>
                <w:sz w:val="18"/>
                <w:szCs w:val="18"/>
                <w:lang w:val="en-US" w:eastAsia="en-US"/>
              </w:rPr>
              <w:t> </w:t>
            </w:r>
          </w:p>
        </w:tc>
        <w:tc>
          <w:tcPr>
            <w:tcW w:w="3870" w:type="dxa"/>
            <w:tcBorders>
              <w:top w:val="single" w:sz="6" w:space="0" w:color="auto"/>
              <w:left w:val="nil"/>
              <w:bottom w:val="single" w:sz="6" w:space="0" w:color="auto"/>
              <w:right w:val="single" w:sz="6" w:space="0" w:color="auto"/>
            </w:tcBorders>
            <w:shd w:val="clear" w:color="auto" w:fill="auto"/>
            <w:hideMark/>
          </w:tcPr>
          <w:p w14:paraId="08BAE3E7" w14:textId="77777777" w:rsidR="00074811" w:rsidRPr="00074811" w:rsidRDefault="00074811" w:rsidP="00074811">
            <w:pPr>
              <w:spacing w:after="0" w:line="240" w:lineRule="auto"/>
              <w:textAlignment w:val="baseline"/>
              <w:rPr>
                <w:rFonts w:ascii="Segoe UI" w:eastAsia="Times New Roman" w:hAnsi="Segoe UI" w:cs="Segoe UI"/>
                <w:b/>
                <w:bCs/>
                <w:color w:val="83A7A9"/>
                <w:sz w:val="18"/>
                <w:szCs w:val="18"/>
                <w:lang w:val="en-US" w:eastAsia="en-US"/>
              </w:rPr>
            </w:pPr>
            <w:r w:rsidRPr="00074811">
              <w:rPr>
                <w:rFonts w:ascii="Arial" w:eastAsia="Times New Roman" w:hAnsi="Arial" w:cs="Arial"/>
                <w:b/>
                <w:bCs/>
                <w:i/>
                <w:iCs/>
                <w:sz w:val="18"/>
                <w:szCs w:val="18"/>
                <w:lang w:eastAsia="en-US"/>
              </w:rPr>
              <w:t>Third-Party Components</w:t>
            </w:r>
            <w:r w:rsidRPr="00074811">
              <w:rPr>
                <w:rFonts w:ascii="Arial" w:eastAsia="Times New Roman" w:hAnsi="Arial" w:cs="Arial"/>
                <w:b/>
                <w:bCs/>
                <w:color w:val="83A7A9"/>
                <w:sz w:val="18"/>
                <w:szCs w:val="18"/>
                <w:lang w:val="en-US" w:eastAsia="en-US"/>
              </w:rPr>
              <w:t> </w:t>
            </w:r>
          </w:p>
        </w:tc>
      </w:tr>
      <w:tr w:rsidR="00074811" w:rsidRPr="00074811" w14:paraId="13391074" w14:textId="77777777" w:rsidTr="00074811">
        <w:trPr>
          <w:trHeight w:val="345"/>
        </w:trPr>
        <w:tc>
          <w:tcPr>
            <w:tcW w:w="2085" w:type="dxa"/>
            <w:tcBorders>
              <w:top w:val="nil"/>
              <w:left w:val="single" w:sz="6" w:space="0" w:color="auto"/>
              <w:bottom w:val="single" w:sz="6" w:space="0" w:color="auto"/>
              <w:right w:val="single" w:sz="6" w:space="0" w:color="auto"/>
            </w:tcBorders>
            <w:shd w:val="clear" w:color="auto" w:fill="auto"/>
            <w:hideMark/>
          </w:tcPr>
          <w:p w14:paraId="39C7B7ED" w14:textId="77777777" w:rsidR="00074811" w:rsidRPr="007F3E71" w:rsidRDefault="00074811" w:rsidP="00074811">
            <w:pPr>
              <w:pStyle w:val="Body"/>
              <w:rPr>
                <w:rFonts w:ascii="Segoe UI" w:hAnsi="Segoe UI" w:cs="Segoe UI"/>
                <w:b/>
                <w:color w:val="000000"/>
                <w:lang w:val="en-US" w:eastAsia="en-US"/>
              </w:rPr>
            </w:pPr>
            <w:r w:rsidRPr="007F3E71">
              <w:rPr>
                <w:b/>
                <w:lang w:eastAsia="en-US"/>
              </w:rPr>
              <w:t>Exor 4.8 Classic UI</w:t>
            </w:r>
            <w:r w:rsidRPr="007F3E71">
              <w:rPr>
                <w:b/>
                <w:color w:val="000000"/>
                <w:lang w:val="en-US" w:eastAsia="en-US"/>
              </w:rPr>
              <w:t> </w:t>
            </w:r>
          </w:p>
          <w:p w14:paraId="3DE7E3A7" w14:textId="77777777" w:rsidR="00074811" w:rsidRPr="00074811" w:rsidRDefault="00074811" w:rsidP="00074811">
            <w:pPr>
              <w:pStyle w:val="Body"/>
              <w:rPr>
                <w:rFonts w:ascii="Segoe UI" w:hAnsi="Segoe UI" w:cs="Segoe UI"/>
                <w:color w:val="000000"/>
                <w:lang w:val="en-US" w:eastAsia="en-US"/>
              </w:rPr>
            </w:pPr>
            <w:r w:rsidRPr="00074811">
              <w:rPr>
                <w:color w:val="000000"/>
                <w:lang w:val="en-US" w:eastAsia="en-US"/>
              </w:rPr>
              <w:t> </w:t>
            </w:r>
          </w:p>
        </w:tc>
        <w:tc>
          <w:tcPr>
            <w:tcW w:w="3870" w:type="dxa"/>
            <w:tcBorders>
              <w:top w:val="nil"/>
              <w:left w:val="nil"/>
              <w:bottom w:val="single" w:sz="6" w:space="0" w:color="auto"/>
              <w:right w:val="single" w:sz="6" w:space="0" w:color="auto"/>
            </w:tcBorders>
            <w:shd w:val="clear" w:color="auto" w:fill="auto"/>
            <w:hideMark/>
          </w:tcPr>
          <w:p w14:paraId="04154E5F" w14:textId="77777777" w:rsidR="00074811" w:rsidRPr="00074811" w:rsidRDefault="00074811" w:rsidP="00074811">
            <w:pPr>
              <w:pStyle w:val="Body"/>
              <w:rPr>
                <w:rFonts w:ascii="Segoe UI" w:hAnsi="Segoe UI" w:cs="Segoe UI"/>
                <w:color w:val="000000"/>
                <w:lang w:val="en-US" w:eastAsia="en-US"/>
              </w:rPr>
            </w:pPr>
            <w:r w:rsidRPr="00074811">
              <w:rPr>
                <w:lang w:eastAsia="en-US"/>
              </w:rPr>
              <w:t>Windows Server 2012 R2 </w:t>
            </w:r>
            <w:r w:rsidRPr="00074811">
              <w:rPr>
                <w:color w:val="000000"/>
                <w:lang w:val="en-US" w:eastAsia="en-US"/>
              </w:rPr>
              <w:t> </w:t>
            </w:r>
          </w:p>
          <w:p w14:paraId="406C37AD" w14:textId="77777777" w:rsidR="00074811" w:rsidRPr="00074811" w:rsidRDefault="00074811" w:rsidP="00074811">
            <w:pPr>
              <w:pStyle w:val="Body"/>
              <w:rPr>
                <w:rFonts w:ascii="Segoe UI" w:hAnsi="Segoe UI" w:cs="Segoe UI"/>
                <w:color w:val="000000"/>
                <w:lang w:val="en-US" w:eastAsia="en-US"/>
              </w:rPr>
            </w:pPr>
            <w:r w:rsidRPr="00074811">
              <w:rPr>
                <w:lang w:eastAsia="en-US"/>
              </w:rPr>
              <w:t>Oracle Java SE Development Kit 1.7.0</w:t>
            </w:r>
            <w:r w:rsidRPr="00074811">
              <w:rPr>
                <w:color w:val="000000"/>
                <w:lang w:val="en-US" w:eastAsia="en-US"/>
              </w:rPr>
              <w:t> </w:t>
            </w:r>
          </w:p>
          <w:p w14:paraId="12A0C549" w14:textId="77777777" w:rsidR="00074811" w:rsidRPr="00074811" w:rsidRDefault="00074811" w:rsidP="00074811">
            <w:pPr>
              <w:pStyle w:val="Body"/>
              <w:rPr>
                <w:rFonts w:ascii="Segoe UI" w:hAnsi="Segoe UI" w:cs="Segoe UI"/>
                <w:color w:val="000000"/>
                <w:lang w:val="en-US" w:eastAsia="en-US"/>
              </w:rPr>
            </w:pPr>
            <w:r w:rsidRPr="00074811">
              <w:rPr>
                <w:lang w:eastAsia="en-US"/>
              </w:rPr>
              <w:t>Oracle WebLogic Server 10.3.6.0</w:t>
            </w:r>
            <w:r w:rsidRPr="00074811">
              <w:rPr>
                <w:color w:val="000000"/>
                <w:lang w:val="en-US" w:eastAsia="en-US"/>
              </w:rPr>
              <w:t> </w:t>
            </w:r>
          </w:p>
          <w:p w14:paraId="3CBD4867" w14:textId="77777777" w:rsidR="00074811" w:rsidRPr="00074811" w:rsidRDefault="00074811" w:rsidP="00074811">
            <w:pPr>
              <w:pStyle w:val="Body"/>
              <w:rPr>
                <w:rFonts w:ascii="Segoe UI" w:hAnsi="Segoe UI" w:cs="Segoe UI"/>
                <w:color w:val="000000"/>
                <w:lang w:val="en-US" w:eastAsia="en-US"/>
              </w:rPr>
            </w:pPr>
            <w:r w:rsidRPr="00074811">
              <w:rPr>
                <w:lang w:eastAsia="en-US"/>
              </w:rPr>
              <w:t>Oracle Fusion Middleware:</w:t>
            </w:r>
            <w:r w:rsidRPr="00074811">
              <w:rPr>
                <w:color w:val="000000"/>
                <w:lang w:val="en-US" w:eastAsia="en-US"/>
              </w:rPr>
              <w:t> </w:t>
            </w:r>
          </w:p>
          <w:p w14:paraId="448F6AD0" w14:textId="5A44EE7E" w:rsidR="00074811" w:rsidRPr="00074811" w:rsidRDefault="007F3E71" w:rsidP="00074811">
            <w:pPr>
              <w:pStyle w:val="Body"/>
              <w:rPr>
                <w:rFonts w:ascii="Segoe UI" w:hAnsi="Segoe UI" w:cs="Segoe UI"/>
                <w:color w:val="000000"/>
                <w:lang w:val="en-US" w:eastAsia="en-US"/>
              </w:rPr>
            </w:pPr>
            <w:r>
              <w:rPr>
                <w:lang w:eastAsia="en-US"/>
              </w:rPr>
              <w:tab/>
            </w:r>
            <w:r w:rsidR="00074811" w:rsidRPr="00074811">
              <w:rPr>
                <w:lang w:eastAsia="en-US"/>
              </w:rPr>
              <w:t>Forms and Reports 11.1.2.2.0</w:t>
            </w:r>
            <w:r w:rsidR="00074811" w:rsidRPr="00074811">
              <w:rPr>
                <w:color w:val="000000"/>
                <w:lang w:val="en-US" w:eastAsia="en-US"/>
              </w:rPr>
              <w:t> </w:t>
            </w:r>
          </w:p>
          <w:p w14:paraId="4D018DC5" w14:textId="08430123" w:rsidR="00074811" w:rsidRPr="00074811" w:rsidRDefault="007F3E71" w:rsidP="00074811">
            <w:pPr>
              <w:pStyle w:val="Body"/>
              <w:rPr>
                <w:rFonts w:ascii="Segoe UI" w:hAnsi="Segoe UI" w:cs="Segoe UI"/>
                <w:color w:val="000000"/>
                <w:lang w:val="en-US" w:eastAsia="en-US"/>
              </w:rPr>
            </w:pPr>
            <w:r>
              <w:rPr>
                <w:lang w:eastAsia="en-US"/>
              </w:rPr>
              <w:tab/>
            </w:r>
            <w:r w:rsidR="00074811" w:rsidRPr="00074811">
              <w:rPr>
                <w:lang w:eastAsia="en-US"/>
              </w:rPr>
              <w:t>Mapviewer 11.1.1.9.0 </w:t>
            </w:r>
            <w:r w:rsidR="00074811" w:rsidRPr="00074811">
              <w:rPr>
                <w:color w:val="000000"/>
                <w:lang w:val="en-US" w:eastAsia="en-US"/>
              </w:rPr>
              <w:t> </w:t>
            </w:r>
          </w:p>
          <w:p w14:paraId="4FA8A119" w14:textId="77777777" w:rsidR="00074811" w:rsidRPr="00074811" w:rsidRDefault="00074811" w:rsidP="00074811">
            <w:pPr>
              <w:pStyle w:val="Body"/>
              <w:rPr>
                <w:rFonts w:ascii="Segoe UI" w:hAnsi="Segoe UI" w:cs="Segoe UI"/>
                <w:color w:val="000000"/>
                <w:lang w:val="en-US" w:eastAsia="en-US"/>
              </w:rPr>
            </w:pPr>
            <w:r w:rsidRPr="00074811">
              <w:rPr>
                <w:lang w:eastAsia="en-US"/>
              </w:rPr>
              <w:t>Internet Explorer 11</w:t>
            </w:r>
            <w:r w:rsidRPr="00074811">
              <w:rPr>
                <w:color w:val="000000"/>
                <w:lang w:val="en-US" w:eastAsia="en-US"/>
              </w:rPr>
              <w:t> </w:t>
            </w:r>
          </w:p>
        </w:tc>
      </w:tr>
      <w:tr w:rsidR="00074811" w:rsidRPr="00074811" w14:paraId="6812658C" w14:textId="77777777" w:rsidTr="00074811">
        <w:trPr>
          <w:trHeight w:val="345"/>
        </w:trPr>
        <w:tc>
          <w:tcPr>
            <w:tcW w:w="2085" w:type="dxa"/>
            <w:tcBorders>
              <w:top w:val="nil"/>
              <w:left w:val="single" w:sz="6" w:space="0" w:color="auto"/>
              <w:bottom w:val="single" w:sz="6" w:space="0" w:color="auto"/>
              <w:right w:val="single" w:sz="6" w:space="0" w:color="auto"/>
            </w:tcBorders>
            <w:shd w:val="clear" w:color="auto" w:fill="auto"/>
            <w:hideMark/>
          </w:tcPr>
          <w:p w14:paraId="0F38F9DA" w14:textId="77777777" w:rsidR="00074811" w:rsidRPr="007F3E71" w:rsidRDefault="00074811" w:rsidP="00074811">
            <w:pPr>
              <w:pStyle w:val="Body"/>
              <w:rPr>
                <w:rFonts w:ascii="Segoe UI" w:hAnsi="Segoe UI" w:cs="Segoe UI"/>
                <w:b/>
                <w:color w:val="000000"/>
                <w:lang w:val="en-US" w:eastAsia="en-US"/>
              </w:rPr>
            </w:pPr>
            <w:r w:rsidRPr="007F3E71">
              <w:rPr>
                <w:b/>
                <w:lang w:eastAsia="en-US"/>
              </w:rPr>
              <w:t>Exor 4.8 Database</w:t>
            </w:r>
            <w:r w:rsidRPr="007F3E71">
              <w:rPr>
                <w:b/>
                <w:color w:val="000000"/>
                <w:lang w:val="en-US" w:eastAsia="en-US"/>
              </w:rPr>
              <w:t> </w:t>
            </w:r>
          </w:p>
        </w:tc>
        <w:tc>
          <w:tcPr>
            <w:tcW w:w="3870" w:type="dxa"/>
            <w:tcBorders>
              <w:top w:val="nil"/>
              <w:left w:val="nil"/>
              <w:bottom w:val="single" w:sz="6" w:space="0" w:color="auto"/>
              <w:right w:val="single" w:sz="6" w:space="0" w:color="auto"/>
            </w:tcBorders>
            <w:shd w:val="clear" w:color="auto" w:fill="auto"/>
            <w:hideMark/>
          </w:tcPr>
          <w:p w14:paraId="17D5CD28" w14:textId="77777777" w:rsidR="00074811" w:rsidRPr="00074811" w:rsidRDefault="00074811" w:rsidP="00074811">
            <w:pPr>
              <w:pStyle w:val="Body"/>
              <w:rPr>
                <w:rFonts w:ascii="Segoe UI" w:hAnsi="Segoe UI" w:cs="Segoe UI"/>
                <w:color w:val="000000"/>
                <w:lang w:val="en-US" w:eastAsia="en-US"/>
              </w:rPr>
            </w:pPr>
            <w:r w:rsidRPr="00074811">
              <w:rPr>
                <w:lang w:eastAsia="en-US"/>
              </w:rPr>
              <w:t>Windows Server 2016 </w:t>
            </w:r>
            <w:r w:rsidRPr="00074811">
              <w:rPr>
                <w:color w:val="000000"/>
                <w:lang w:val="en-US" w:eastAsia="en-US"/>
              </w:rPr>
              <w:t> </w:t>
            </w:r>
          </w:p>
          <w:p w14:paraId="002C2A69" w14:textId="77777777" w:rsidR="00074811" w:rsidRPr="00074811" w:rsidRDefault="00074811" w:rsidP="00074811">
            <w:pPr>
              <w:pStyle w:val="Body"/>
              <w:rPr>
                <w:rFonts w:ascii="Segoe UI" w:hAnsi="Segoe UI" w:cs="Segoe UI"/>
                <w:color w:val="000000"/>
                <w:lang w:val="en-US" w:eastAsia="en-US"/>
              </w:rPr>
            </w:pPr>
            <w:r w:rsidRPr="00074811">
              <w:rPr>
                <w:lang w:eastAsia="en-US"/>
              </w:rPr>
              <w:t>Oracle Database 12.2.0.1</w:t>
            </w:r>
            <w:r w:rsidRPr="00074811">
              <w:rPr>
                <w:color w:val="000000"/>
                <w:lang w:val="en-US" w:eastAsia="en-US"/>
              </w:rPr>
              <w:t> </w:t>
            </w:r>
          </w:p>
          <w:p w14:paraId="48E72F67" w14:textId="0E90A651" w:rsidR="00074811" w:rsidRPr="00074811" w:rsidRDefault="00074811" w:rsidP="00074811">
            <w:pPr>
              <w:pStyle w:val="Body"/>
              <w:rPr>
                <w:rFonts w:ascii="Segoe UI" w:hAnsi="Segoe UI" w:cs="Segoe UI"/>
                <w:color w:val="000000"/>
                <w:lang w:val="en-US" w:eastAsia="en-US"/>
              </w:rPr>
            </w:pPr>
            <w:r w:rsidRPr="00074811">
              <w:rPr>
                <w:lang w:eastAsia="en-US"/>
              </w:rPr>
              <w:t>Oracle Application Express 5.1.4.00.08</w:t>
            </w:r>
            <w:r w:rsidRPr="00074811">
              <w:rPr>
                <w:color w:val="000000"/>
                <w:lang w:val="en-US" w:eastAsia="en-US"/>
              </w:rPr>
              <w:t> </w:t>
            </w:r>
          </w:p>
        </w:tc>
      </w:tr>
    </w:tbl>
    <w:p w14:paraId="2AD0480B" w14:textId="77777777" w:rsidR="007039F3" w:rsidRDefault="007039F3" w:rsidP="007039F3">
      <w:pPr>
        <w:pStyle w:val="TableNumbering"/>
        <w:numPr>
          <w:ilvl w:val="0"/>
          <w:numId w:val="0"/>
        </w:numPr>
        <w:ind w:left="720"/>
      </w:pPr>
    </w:p>
    <w:p w14:paraId="49D551ED" w14:textId="77777777" w:rsidR="007039F3" w:rsidRPr="00EF643D" w:rsidRDefault="007039F3" w:rsidP="007039F3">
      <w:pPr>
        <w:pStyle w:val="TableNumbering"/>
        <w:numPr>
          <w:ilvl w:val="0"/>
          <w:numId w:val="0"/>
        </w:numPr>
        <w:ind w:left="720"/>
      </w:pPr>
    </w:p>
    <w:p w14:paraId="2C5E2392" w14:textId="660E1ED0" w:rsidR="007039F3" w:rsidRDefault="007F3E71" w:rsidP="00395679">
      <w:pPr>
        <w:pStyle w:val="Body"/>
      </w:pPr>
      <w:r>
        <w:t>For f</w:t>
      </w:r>
      <w:r w:rsidR="007039F3" w:rsidRPr="00EF643D">
        <w:t xml:space="preserve">urther details about the components and their versions and patches please refer </w:t>
      </w:r>
      <w:r w:rsidR="007039F3">
        <w:t xml:space="preserve">to </w:t>
      </w:r>
      <w:r w:rsidR="007039F3" w:rsidRPr="00EF643D">
        <w:t xml:space="preserve">the </w:t>
      </w:r>
      <w:r>
        <w:t>Assetwise LRS Certification Matrix.</w:t>
      </w:r>
    </w:p>
    <w:p w14:paraId="0C34EF72" w14:textId="77777777" w:rsidR="007039F3" w:rsidRPr="00EF643D" w:rsidRDefault="007039F3" w:rsidP="00395679">
      <w:pPr>
        <w:pStyle w:val="Body"/>
      </w:pPr>
      <w:r w:rsidRPr="00EF643D">
        <w:t xml:space="preserve">Please note that the implementation of the Oracle Fusion Middleware and WebLogic server will include the 1.7 version of Java. </w:t>
      </w:r>
    </w:p>
    <w:p w14:paraId="3946CCAA" w14:textId="0CFB64E2" w:rsidR="007039F3" w:rsidRPr="00EF643D" w:rsidRDefault="007039F3" w:rsidP="00773686">
      <w:pPr>
        <w:pStyle w:val="Heading2"/>
      </w:pPr>
      <w:bookmarkStart w:id="34" w:name="_Toc366491975"/>
      <w:bookmarkStart w:id="35" w:name="_Toc22118186"/>
      <w:r w:rsidRPr="00EF643D">
        <w:t>Oracle Weblogic Server Configuration (Install and Upgrade)</w:t>
      </w:r>
      <w:bookmarkEnd w:id="34"/>
      <w:bookmarkEnd w:id="35"/>
    </w:p>
    <w:p w14:paraId="1F83B16B" w14:textId="77777777" w:rsidR="00326E19" w:rsidRDefault="007039F3" w:rsidP="00395679">
      <w:pPr>
        <w:pStyle w:val="Body"/>
      </w:pPr>
      <w:r w:rsidRPr="00EF643D">
        <w:t>Please note that this section is applicable when performing an install or upgrade for 4.</w:t>
      </w:r>
      <w:r>
        <w:t>8</w:t>
      </w:r>
      <w:r w:rsidRPr="00EF643D">
        <w:t>.0.</w:t>
      </w:r>
      <w:r w:rsidR="003C77F6">
        <w:t>x</w:t>
      </w:r>
      <w:r w:rsidRPr="00EF643D">
        <w:t xml:space="preserve"> (as opposed to previous releases).</w:t>
      </w:r>
      <w:r>
        <w:t xml:space="preserve"> </w:t>
      </w:r>
    </w:p>
    <w:p w14:paraId="16B9F31B" w14:textId="4D02D9AE" w:rsidR="007039F3" w:rsidRPr="00EF643D" w:rsidRDefault="00326E19" w:rsidP="00395679">
      <w:pPr>
        <w:pStyle w:val="Body"/>
      </w:pPr>
      <w:r>
        <w:t xml:space="preserve">Further </w:t>
      </w:r>
      <w:r w:rsidR="007039F3">
        <w:t>configuration is required when installing the map server software and configuring the MapViewer product.</w:t>
      </w:r>
    </w:p>
    <w:p w14:paraId="5B805E16" w14:textId="77777777" w:rsidR="007039F3" w:rsidRPr="00EF643D" w:rsidRDefault="007039F3" w:rsidP="00395679">
      <w:pPr>
        <w:pStyle w:val="Body"/>
      </w:pPr>
      <w:r w:rsidRPr="00EF643D">
        <w:t>Please ensure that the Weblogic Application Server is installed and Fusion Middleware Forms and Reports are installed and configured before proceeding.</w:t>
      </w:r>
    </w:p>
    <w:p w14:paraId="1472FF28" w14:textId="4E55B3E9" w:rsidR="007039F3" w:rsidRPr="00EF643D" w:rsidRDefault="007039F3" w:rsidP="00395679">
      <w:pPr>
        <w:pStyle w:val="Body"/>
      </w:pPr>
      <w:r w:rsidRPr="00EF643D">
        <w:t>Bentley-exor release 4.</w:t>
      </w:r>
      <w:r>
        <w:t>8</w:t>
      </w:r>
      <w:r w:rsidRPr="00EF643D">
        <w:t>.0.</w:t>
      </w:r>
      <w:r w:rsidR="003C77F6">
        <w:t>x</w:t>
      </w:r>
      <w:r w:rsidRPr="00EF643D">
        <w:t xml:space="preserve"> makes use of WebUtil functionality within the Oracle Weblogic Server Technology stack for Maintenance Manager (Inspection Loader), Document Manager (uploading documents and Document Bundle Loader) and the Process Framework.  This requires additional configuration within the Weblogic Server Fusion Middleware Forms deployment.</w:t>
      </w:r>
    </w:p>
    <w:p w14:paraId="2F3FF270" w14:textId="2539956D" w:rsidR="007039F3" w:rsidRPr="00EF643D" w:rsidRDefault="007039F3" w:rsidP="00787A50">
      <w:pPr>
        <w:pStyle w:val="Heading3"/>
      </w:pPr>
      <w:bookmarkStart w:id="36" w:name="_Toc22118187"/>
      <w:r>
        <w:t>Deployment of forms and webutil Jar files</w:t>
      </w:r>
      <w:bookmarkEnd w:id="36"/>
    </w:p>
    <w:p w14:paraId="43447FA4" w14:textId="77777777" w:rsidR="007039F3" w:rsidRDefault="007039F3" w:rsidP="00395679">
      <w:pPr>
        <w:pStyle w:val="Body"/>
      </w:pPr>
      <w:r>
        <w:t>This section describes the deployment of the Jar files on the WebLogic server. Deployment of MapViewer Jar files is covered in the chapter specifically relating to the MapViewer installation.</w:t>
      </w:r>
    </w:p>
    <w:p w14:paraId="2A42E0F9" w14:textId="77777777" w:rsidR="007039F3" w:rsidRPr="00EF643D" w:rsidRDefault="007039F3" w:rsidP="00395679">
      <w:pPr>
        <w:pStyle w:val="Body"/>
      </w:pPr>
      <w:r w:rsidRPr="00EF643D">
        <w:t>NOTE</w:t>
      </w:r>
      <w:r>
        <w:t>:</w:t>
      </w:r>
      <w:r w:rsidRPr="00EF643D">
        <w:t xml:space="preserve"> </w:t>
      </w:r>
      <w:r>
        <w:t>I</w:t>
      </w:r>
      <w:r w:rsidRPr="00EF643D">
        <w:t>n order to edit this file the Forms Service must be down, stop the Form Service using Fusion Middleware control.</w:t>
      </w:r>
    </w:p>
    <w:p w14:paraId="62BD8BCB" w14:textId="77777777" w:rsidR="007039F3" w:rsidRPr="00B57004" w:rsidRDefault="007039F3" w:rsidP="00395679">
      <w:pPr>
        <w:pStyle w:val="Body"/>
      </w:pPr>
      <w:r w:rsidRPr="00B57004">
        <w:t xml:space="preserve">Locate the following files in </w:t>
      </w:r>
      <w:r w:rsidRPr="00B57004">
        <w:rPr>
          <w:rStyle w:val="HighlightText"/>
        </w:rPr>
        <w:t>&lt;exor_base&gt;</w:t>
      </w:r>
      <w:r w:rsidRPr="00B57004">
        <w:t>\</w:t>
      </w:r>
      <w:r>
        <w:t>admin</w:t>
      </w:r>
      <w:r w:rsidRPr="00B57004">
        <w:t>\</w:t>
      </w:r>
      <w:r>
        <w:t>lib directory</w:t>
      </w:r>
      <w:r w:rsidRPr="00B57004">
        <w:t xml:space="preserve"> –</w:t>
      </w:r>
    </w:p>
    <w:p w14:paraId="1CA8D4B2"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lastRenderedPageBreak/>
        <w:t>bouncy-castle-provider.jar</w:t>
      </w:r>
    </w:p>
    <w:p w14:paraId="13F4845D"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commons-codec.jar</w:t>
      </w:r>
    </w:p>
    <w:p w14:paraId="26869324"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DJNativeSwing.jar</w:t>
      </w:r>
    </w:p>
    <w:p w14:paraId="13C79E2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DJNativeSwing-SWT.jar</w:t>
      </w:r>
    </w:p>
    <w:p w14:paraId="6C0A077E"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esapi.jar</w:t>
      </w:r>
    </w:p>
    <w:p w14:paraId="57CE4CC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exor_jpg.jar</w:t>
      </w:r>
    </w:p>
    <w:p w14:paraId="20637C2E"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exor_login_util.jar</w:t>
      </w:r>
    </w:p>
    <w:p w14:paraId="239FB20D"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exor-ims.war</w:t>
      </w:r>
    </w:p>
    <w:p w14:paraId="407E5F2F"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frmall.jar</w:t>
      </w:r>
    </w:p>
    <w:p w14:paraId="4B166C55"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frmwebutil.jar</w:t>
      </w:r>
    </w:p>
    <w:p w14:paraId="3646E60D"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jacob.jar</w:t>
      </w:r>
    </w:p>
    <w:p w14:paraId="58F44D26"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jacob-1.14.3-x64.dll</w:t>
      </w:r>
    </w:p>
    <w:p w14:paraId="2F408F23"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jacob-1.14.3-x86.dll</w:t>
      </w:r>
    </w:p>
    <w:p w14:paraId="5ABFED82"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log4j.jar</w:t>
      </w:r>
    </w:p>
    <w:p w14:paraId="10076C1F"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log4j.properties</w:t>
      </w:r>
    </w:p>
    <w:p w14:paraId="07CB9737"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swt.jar</w:t>
      </w:r>
    </w:p>
    <w:p w14:paraId="2874C41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UploadClient.jar</w:t>
      </w:r>
    </w:p>
    <w:p w14:paraId="229284AA" w14:textId="77777777" w:rsidR="007039F3"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UploadServer.jar</w:t>
      </w:r>
    </w:p>
    <w:p w14:paraId="69F821FB" w14:textId="77777777" w:rsidR="007039F3" w:rsidRDefault="007039F3" w:rsidP="002F3111">
      <w:pPr>
        <w:numPr>
          <w:ilvl w:val="0"/>
          <w:numId w:val="25"/>
        </w:numPr>
        <w:spacing w:after="0" w:line="240" w:lineRule="auto"/>
        <w:rPr>
          <w:rFonts w:ascii="Calibri" w:eastAsia="Times New Roman" w:hAnsi="Calibri"/>
          <w:color w:val="000000"/>
        </w:rPr>
      </w:pPr>
      <w:r>
        <w:rPr>
          <w:rFonts w:eastAsia="Times New Roman"/>
          <w:color w:val="000000"/>
        </w:rPr>
        <w:t>exor-mapviewer.jar</w:t>
      </w:r>
    </w:p>
    <w:p w14:paraId="6F3C8B2C" w14:textId="77777777" w:rsidR="007039F3" w:rsidRPr="00EE5E87" w:rsidRDefault="007039F3" w:rsidP="002F3111">
      <w:pPr>
        <w:pStyle w:val="ListParagraph"/>
        <w:numPr>
          <w:ilvl w:val="0"/>
          <w:numId w:val="25"/>
        </w:numPr>
        <w:spacing w:after="0" w:line="240" w:lineRule="auto"/>
        <w:rPr>
          <w:rFonts w:ascii="Calibri" w:hAnsi="Calibri"/>
          <w:color w:val="000000"/>
        </w:rPr>
      </w:pPr>
      <w:r>
        <w:rPr>
          <w:rFonts w:eastAsia="Times New Roman"/>
          <w:color w:val="000000"/>
        </w:rPr>
        <w:t>mvclient.jar</w:t>
      </w:r>
    </w:p>
    <w:p w14:paraId="176BE3E1" w14:textId="7CBB6736" w:rsidR="007039F3" w:rsidRPr="00395679" w:rsidRDefault="007039F3" w:rsidP="00395679">
      <w:pPr>
        <w:pStyle w:val="Body"/>
      </w:pPr>
      <w:r w:rsidRPr="00395679">
        <w:t xml:space="preserve">Copy </w:t>
      </w:r>
    </w:p>
    <w:p w14:paraId="7AF211EB" w14:textId="77777777" w:rsidR="00326E19" w:rsidRDefault="00326E19" w:rsidP="00395679">
      <w:pPr>
        <w:pStyle w:val="Body"/>
      </w:pPr>
    </w:p>
    <w:p w14:paraId="2111DE3F" w14:textId="5664FAB0" w:rsidR="007039F3" w:rsidRPr="00395679" w:rsidRDefault="007039F3" w:rsidP="00395679">
      <w:pPr>
        <w:pStyle w:val="Body"/>
      </w:pPr>
      <w:r w:rsidRPr="00395679">
        <w:t xml:space="preserve">     jacob-1.14.3-x64.dll into &lt;ORACLE_HOME&gt;\forms\webutil\win64\ and</w:t>
      </w:r>
    </w:p>
    <w:p w14:paraId="4587DC02" w14:textId="62F3C21A" w:rsidR="007039F3" w:rsidRPr="00395679" w:rsidRDefault="007039F3" w:rsidP="00395679">
      <w:pPr>
        <w:pStyle w:val="Body"/>
      </w:pPr>
      <w:r w:rsidRPr="00395679">
        <w:t xml:space="preserve">     jacob-1.14.3-x86.dll into &lt;ORACLE_HOME&gt;\forms\webutil\win32\</w:t>
      </w:r>
    </w:p>
    <w:p w14:paraId="4E8BCD8A" w14:textId="6DB0FDCA" w:rsidR="00395679" w:rsidRDefault="00395679">
      <w:pPr>
        <w:rPr>
          <w:rFonts w:ascii="Arial" w:eastAsia="Times New Roman" w:hAnsi="Arial" w:cs="Times New Roman"/>
          <w:sz w:val="20"/>
        </w:rPr>
      </w:pPr>
    </w:p>
    <w:p w14:paraId="08101501" w14:textId="0A8FED35" w:rsidR="007039F3" w:rsidRPr="00395679" w:rsidRDefault="007039F3" w:rsidP="00395679">
      <w:pPr>
        <w:pStyle w:val="Body"/>
      </w:pPr>
      <w:r w:rsidRPr="00395679">
        <w:t>directories of the WebLogic Server –</w:t>
      </w:r>
    </w:p>
    <w:p w14:paraId="6C02821B" w14:textId="77777777" w:rsidR="007039F3" w:rsidRDefault="007039F3" w:rsidP="007039F3">
      <w:pPr>
        <w:pStyle w:val="Body"/>
        <w:ind w:left="720"/>
      </w:pPr>
      <w:r>
        <w:rPr>
          <w:noProof/>
        </w:rPr>
        <w:drawing>
          <wp:inline distT="0" distB="0" distL="0" distR="0" wp14:anchorId="35F7DD6D" wp14:editId="7B959A2B">
            <wp:extent cx="5728970" cy="151320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8970" cy="1513205"/>
                    </a:xfrm>
                    <a:prstGeom prst="rect">
                      <a:avLst/>
                    </a:prstGeom>
                  </pic:spPr>
                </pic:pic>
              </a:graphicData>
            </a:graphic>
          </wp:inline>
        </w:drawing>
      </w:r>
    </w:p>
    <w:p w14:paraId="37462F3C" w14:textId="77777777" w:rsidR="007039F3" w:rsidRPr="00B57004" w:rsidRDefault="007039F3" w:rsidP="007039F3">
      <w:pPr>
        <w:pStyle w:val="Body"/>
      </w:pPr>
    </w:p>
    <w:p w14:paraId="1A8EDA27" w14:textId="77777777" w:rsidR="007039F3" w:rsidRDefault="007039F3" w:rsidP="007039F3">
      <w:pPr>
        <w:pStyle w:val="Body"/>
        <w:ind w:left="720"/>
      </w:pPr>
      <w:r>
        <w:rPr>
          <w:noProof/>
        </w:rPr>
        <w:lastRenderedPageBreak/>
        <w:drawing>
          <wp:inline distT="0" distB="0" distL="0" distR="0" wp14:anchorId="07D0D0E2" wp14:editId="41FD1F26">
            <wp:extent cx="5448300" cy="15519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8474" cy="1554897"/>
                    </a:xfrm>
                    <a:prstGeom prst="rect">
                      <a:avLst/>
                    </a:prstGeom>
                  </pic:spPr>
                </pic:pic>
              </a:graphicData>
            </a:graphic>
          </wp:inline>
        </w:drawing>
      </w:r>
    </w:p>
    <w:p w14:paraId="7553DD56" w14:textId="77777777" w:rsidR="007039F3" w:rsidRPr="00B57004" w:rsidRDefault="007039F3" w:rsidP="007039F3">
      <w:pPr>
        <w:pStyle w:val="Body"/>
      </w:pPr>
    </w:p>
    <w:p w14:paraId="2D5F1DE9" w14:textId="77777777" w:rsidR="007039F3" w:rsidRDefault="007039F3" w:rsidP="007039F3">
      <w:pPr>
        <w:pStyle w:val="Body"/>
      </w:pPr>
      <w:r w:rsidRPr="00B57004">
        <w:t xml:space="preserve">Copy </w:t>
      </w:r>
      <w:r>
        <w:t>the following files into</w:t>
      </w:r>
      <w:r w:rsidRPr="00B57004">
        <w:t xml:space="preserve"> &lt;ORACLE_HOME&gt;\forms\java\ directory of the WebLogic Server</w:t>
      </w:r>
      <w:r>
        <w:t>, replacing any existing files:</w:t>
      </w:r>
    </w:p>
    <w:p w14:paraId="350B3C40"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bouncy-castle-provider.jar</w:t>
      </w:r>
    </w:p>
    <w:p w14:paraId="0B133D78"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commons-codec.jar</w:t>
      </w:r>
    </w:p>
    <w:p w14:paraId="7C29CC6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DJNativeSwing.jar</w:t>
      </w:r>
    </w:p>
    <w:p w14:paraId="6A929062"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DJNativeSwing-SWT.jar</w:t>
      </w:r>
    </w:p>
    <w:p w14:paraId="13B9F637"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esapi.jar</w:t>
      </w:r>
    </w:p>
    <w:p w14:paraId="6027640F"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exor_jpg.jar</w:t>
      </w:r>
    </w:p>
    <w:p w14:paraId="6236899C"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exor_login_util.jar</w:t>
      </w:r>
    </w:p>
    <w:p w14:paraId="614A10AB"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exor-ims.war</w:t>
      </w:r>
    </w:p>
    <w:p w14:paraId="716E58A5"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frmall.jar</w:t>
      </w:r>
    </w:p>
    <w:p w14:paraId="314B9AB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frmwebutil.jar</w:t>
      </w:r>
    </w:p>
    <w:p w14:paraId="3C7A4FBE"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jacob.jar</w:t>
      </w:r>
    </w:p>
    <w:p w14:paraId="3B5204E4"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log4j.jar</w:t>
      </w:r>
    </w:p>
    <w:p w14:paraId="549262A3"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log4j.properties</w:t>
      </w:r>
    </w:p>
    <w:p w14:paraId="0EDEEFD1"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swt.jar</w:t>
      </w:r>
    </w:p>
    <w:p w14:paraId="19A2EE49"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UploadClient.jar</w:t>
      </w:r>
    </w:p>
    <w:p w14:paraId="1A9C1354" w14:textId="77777777" w:rsidR="007039F3" w:rsidRPr="00EE5E87" w:rsidRDefault="007039F3" w:rsidP="002F3111">
      <w:pPr>
        <w:pStyle w:val="ListParagraph"/>
        <w:numPr>
          <w:ilvl w:val="0"/>
          <w:numId w:val="25"/>
        </w:numPr>
        <w:spacing w:after="0" w:line="240" w:lineRule="auto"/>
        <w:rPr>
          <w:rFonts w:ascii="Calibri" w:hAnsi="Calibri"/>
          <w:color w:val="000000"/>
        </w:rPr>
      </w:pPr>
      <w:r w:rsidRPr="00EE5E87">
        <w:rPr>
          <w:rFonts w:ascii="Calibri" w:hAnsi="Calibri"/>
          <w:color w:val="000000"/>
        </w:rPr>
        <w:t>UploadServer.jar</w:t>
      </w:r>
    </w:p>
    <w:p w14:paraId="709E48D1" w14:textId="77777777" w:rsidR="007039F3" w:rsidRPr="00EE5E87" w:rsidRDefault="007039F3" w:rsidP="002F3111">
      <w:pPr>
        <w:numPr>
          <w:ilvl w:val="0"/>
          <w:numId w:val="25"/>
        </w:numPr>
        <w:spacing w:after="0" w:line="240" w:lineRule="auto"/>
        <w:rPr>
          <w:rFonts w:ascii="Calibri" w:hAnsi="Calibri"/>
          <w:color w:val="000000"/>
        </w:rPr>
      </w:pPr>
      <w:r>
        <w:rPr>
          <w:rFonts w:eastAsia="Times New Roman"/>
          <w:color w:val="000000"/>
        </w:rPr>
        <w:t>exor-mapviewer.jar</w:t>
      </w:r>
    </w:p>
    <w:p w14:paraId="035C68D3" w14:textId="77777777" w:rsidR="007039F3" w:rsidRPr="00EE5E87" w:rsidRDefault="007039F3" w:rsidP="002F3111">
      <w:pPr>
        <w:numPr>
          <w:ilvl w:val="0"/>
          <w:numId w:val="25"/>
        </w:numPr>
        <w:spacing w:after="0" w:line="240" w:lineRule="auto"/>
        <w:rPr>
          <w:rFonts w:ascii="Calibri" w:hAnsi="Calibri"/>
          <w:color w:val="000000"/>
        </w:rPr>
      </w:pPr>
      <w:r w:rsidRPr="00EE5E87">
        <w:rPr>
          <w:rFonts w:eastAsia="Times New Roman"/>
          <w:color w:val="000000"/>
        </w:rPr>
        <w:t>mvclient.jar</w:t>
      </w:r>
    </w:p>
    <w:p w14:paraId="0B2E138A" w14:textId="77777777" w:rsidR="007039F3" w:rsidRPr="00B57004" w:rsidRDefault="007039F3" w:rsidP="007039F3">
      <w:pPr>
        <w:pStyle w:val="Body"/>
      </w:pPr>
    </w:p>
    <w:p w14:paraId="01B0410C" w14:textId="77777777" w:rsidR="007039F3" w:rsidRPr="005310BB" w:rsidRDefault="007039F3" w:rsidP="00787A50">
      <w:pPr>
        <w:pStyle w:val="Heading3"/>
      </w:pPr>
      <w:bookmarkStart w:id="37" w:name="_Toc22118188"/>
      <w:bookmarkStart w:id="38" w:name="_Toc202257711"/>
      <w:r>
        <w:t>Edit webutiljpi.htm</w:t>
      </w:r>
      <w:bookmarkEnd w:id="37"/>
    </w:p>
    <w:p w14:paraId="61BC0767" w14:textId="56110117" w:rsidR="007039F3" w:rsidRDefault="007039F3" w:rsidP="00395679">
      <w:pPr>
        <w:pStyle w:val="Body"/>
      </w:pPr>
      <w:r w:rsidRPr="005310BB">
        <w:t>It is not possible to edit the webutiljpi.htm file via enterprise manager; navigate to &lt;ORACLE_INSTANCE&gt;\config\FormsComponent\forms\server and open the webutiljpi.htm file using a suitable text editor.</w:t>
      </w:r>
    </w:p>
    <w:p w14:paraId="0574F468" w14:textId="7C5AC848" w:rsidR="007039F3" w:rsidRDefault="007039F3" w:rsidP="00395679">
      <w:pPr>
        <w:pStyle w:val="Body"/>
      </w:pPr>
      <w:r w:rsidRPr="005310BB">
        <w:t>The new PARAMETER_NAME and EMBEDDED SRC to allow a specific java version to be used should be added to the file in two sections, first the ‘Registration applet definition (start)’ section, then the ‘Forms applet definition (start)’ section – NOTE: in this section you will have to scroll down to the EMBED SRC section to add java_version. The screen shots below indicate this.</w:t>
      </w:r>
    </w:p>
    <w:p w14:paraId="41C25A02" w14:textId="77777777" w:rsidR="00A83CDA" w:rsidRPr="005310BB" w:rsidRDefault="00A83CDA" w:rsidP="00395679">
      <w:pPr>
        <w:pStyle w:val="Body"/>
      </w:pPr>
    </w:p>
    <w:p w14:paraId="72D0F92B" w14:textId="798ECE35" w:rsidR="007039F3" w:rsidRDefault="007039F3" w:rsidP="00395679">
      <w:pPr>
        <w:pStyle w:val="Body"/>
      </w:pPr>
      <w:r w:rsidRPr="005310BB">
        <w:lastRenderedPageBreak/>
        <w:t>NOTE in order to edit this file the Forms Service must be down, stop the Form Service using Fusion Middleware control.</w:t>
      </w:r>
    </w:p>
    <w:p w14:paraId="55F3DA16" w14:textId="77777777" w:rsidR="007039F3" w:rsidRPr="005310BB" w:rsidRDefault="007039F3" w:rsidP="00395679">
      <w:pPr>
        <w:pStyle w:val="Body"/>
      </w:pPr>
      <w:r w:rsidRPr="005310BB">
        <w:t>Add the new PARAMETER_NAME and EMBEDDED SRC as per below and save the file.</w:t>
      </w:r>
    </w:p>
    <w:p w14:paraId="07025463" w14:textId="77777777" w:rsidR="007039F3" w:rsidRPr="005310BB" w:rsidRDefault="007039F3" w:rsidP="00395679">
      <w:pPr>
        <w:pStyle w:val="Body"/>
      </w:pPr>
    </w:p>
    <w:p w14:paraId="7F6C1DFF" w14:textId="77777777" w:rsidR="007039F3" w:rsidRPr="005310BB" w:rsidRDefault="007039F3" w:rsidP="007039F3">
      <w:pPr>
        <w:pStyle w:val="Body"/>
        <w:ind w:left="720"/>
      </w:pPr>
      <w:r>
        <w:rPr>
          <w:noProof/>
        </w:rPr>
        <w:drawing>
          <wp:inline distT="0" distB="0" distL="0" distR="0" wp14:anchorId="630B316F" wp14:editId="3F74633D">
            <wp:extent cx="3895725" cy="2157029"/>
            <wp:effectExtent l="0" t="0" r="0" b="0"/>
            <wp:docPr id="15" name="Picture 15" descr="C:\Users\CHRIS~1.BAU\AppData\Local\Temp\SNAGHTMLf9d44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1.BAU\AppData\Local\Temp\SNAGHTMLf9d44f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7133" cy="2163346"/>
                    </a:xfrm>
                    <a:prstGeom prst="rect">
                      <a:avLst/>
                    </a:prstGeom>
                    <a:noFill/>
                    <a:ln>
                      <a:noFill/>
                    </a:ln>
                  </pic:spPr>
                </pic:pic>
              </a:graphicData>
            </a:graphic>
          </wp:inline>
        </w:drawing>
      </w:r>
    </w:p>
    <w:p w14:paraId="71C7BD24" w14:textId="1E75AF24" w:rsidR="007039F3" w:rsidRDefault="007039F3" w:rsidP="007039F3">
      <w:pPr>
        <w:pStyle w:val="Body"/>
        <w:ind w:left="720"/>
      </w:pPr>
      <w:r>
        <w:rPr>
          <w:noProof/>
        </w:rPr>
        <w:lastRenderedPageBreak/>
        <w:drawing>
          <wp:inline distT="0" distB="0" distL="0" distR="0" wp14:anchorId="6F0FF4EC" wp14:editId="5233F2CD">
            <wp:extent cx="4191000" cy="6163975"/>
            <wp:effectExtent l="0" t="0" r="0" b="8255"/>
            <wp:docPr id="16" name="Picture 16" descr="C:\Users\CHRIS~1.BAU\AppData\Local\Temp\SNAGHTMLf9fdcc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1.BAU\AppData\Local\Temp\SNAGHTMLf9fdcc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7803" cy="6173981"/>
                    </a:xfrm>
                    <a:prstGeom prst="rect">
                      <a:avLst/>
                    </a:prstGeom>
                    <a:noFill/>
                    <a:ln>
                      <a:noFill/>
                    </a:ln>
                  </pic:spPr>
                </pic:pic>
              </a:graphicData>
            </a:graphic>
          </wp:inline>
        </w:drawing>
      </w:r>
    </w:p>
    <w:p w14:paraId="23CCB7B2" w14:textId="77777777" w:rsidR="007039F3" w:rsidRPr="005310BB" w:rsidRDefault="007039F3" w:rsidP="007039F3">
      <w:pPr>
        <w:pStyle w:val="Body"/>
        <w:ind w:left="720"/>
      </w:pPr>
    </w:p>
    <w:p w14:paraId="16AFF183" w14:textId="77777777" w:rsidR="007039F3" w:rsidRPr="005310BB" w:rsidRDefault="007039F3" w:rsidP="00395679">
      <w:pPr>
        <w:pStyle w:val="Body"/>
      </w:pPr>
      <w:r w:rsidRPr="005310BB">
        <w:t>This additional new parameter allows the Application to force the use of a specific version of JRE specified in the formsweb.cfg file. Once the changes are completed the Forms services may be started.</w:t>
      </w:r>
    </w:p>
    <w:p w14:paraId="76D0E390" w14:textId="77777777" w:rsidR="007039F3" w:rsidRDefault="007039F3" w:rsidP="00395679">
      <w:pPr>
        <w:pStyle w:val="Body"/>
        <w:rPr>
          <w:rFonts w:cs="Arial"/>
        </w:rPr>
      </w:pPr>
      <w:r>
        <w:br w:type="page"/>
      </w:r>
    </w:p>
    <w:p w14:paraId="46B6F543" w14:textId="77777777" w:rsidR="007039F3" w:rsidRPr="005310BB" w:rsidRDefault="007039F3" w:rsidP="00650674">
      <w:pPr>
        <w:pStyle w:val="Heading3"/>
      </w:pPr>
      <w:bookmarkStart w:id="39" w:name="_Toc22118189"/>
      <w:r>
        <w:lastRenderedPageBreak/>
        <w:t>Configure the Forms Service to use WebUtil</w:t>
      </w:r>
      <w:bookmarkEnd w:id="39"/>
    </w:p>
    <w:p w14:paraId="73EBDF2F" w14:textId="77777777" w:rsidR="007039F3" w:rsidRPr="005310BB" w:rsidRDefault="007039F3" w:rsidP="00395679">
      <w:pPr>
        <w:pStyle w:val="Body"/>
      </w:pPr>
      <w:r w:rsidRPr="005310BB">
        <w:t>Oracle Weblogic Server 10.3.6</w:t>
      </w:r>
      <w:r>
        <w:t>0</w:t>
      </w:r>
      <w:r w:rsidRPr="005310BB">
        <w:t xml:space="preserve"> - it is advisable to edit the configuration files using Fusion Middleware Control.</w:t>
      </w:r>
    </w:p>
    <w:p w14:paraId="3ADDF1BB" w14:textId="77777777" w:rsidR="007039F3" w:rsidRPr="005310BB" w:rsidRDefault="007039F3" w:rsidP="00395679">
      <w:pPr>
        <w:pStyle w:val="Body"/>
      </w:pPr>
    </w:p>
    <w:p w14:paraId="6F8F5CE3" w14:textId="77777777" w:rsidR="007039F3" w:rsidRDefault="007039F3" w:rsidP="00395679">
      <w:pPr>
        <w:pStyle w:val="Body"/>
      </w:pPr>
      <w:r w:rsidRPr="005310BB">
        <w:t>Add the additional parameters to the default section of formsweb.cfg using Fusion Middleware control:</w:t>
      </w:r>
    </w:p>
    <w:tbl>
      <w:tblPr>
        <w:tblW w:w="9521" w:type="dxa"/>
        <w:tblInd w:w="250" w:type="dxa"/>
        <w:tblLayout w:type="fixed"/>
        <w:tblLook w:val="04A0" w:firstRow="1" w:lastRow="0" w:firstColumn="1" w:lastColumn="0" w:noHBand="0" w:noVBand="1"/>
      </w:tblPr>
      <w:tblGrid>
        <w:gridCol w:w="3426"/>
        <w:gridCol w:w="6095"/>
      </w:tblGrid>
      <w:tr w:rsidR="007039F3" w:rsidRPr="005F2092" w14:paraId="44FA6039" w14:textId="77777777" w:rsidTr="00395679">
        <w:trPr>
          <w:trHeight w:val="273"/>
        </w:trPr>
        <w:tc>
          <w:tcPr>
            <w:tcW w:w="3426" w:type="dxa"/>
            <w:tcBorders>
              <w:top w:val="single" w:sz="8" w:space="0" w:color="auto"/>
              <w:left w:val="single" w:sz="8" w:space="0" w:color="auto"/>
              <w:bottom w:val="single" w:sz="8" w:space="0" w:color="auto"/>
              <w:right w:val="nil"/>
            </w:tcBorders>
            <w:shd w:val="clear" w:color="auto" w:fill="auto"/>
            <w:noWrap/>
            <w:vAlign w:val="bottom"/>
            <w:hideMark/>
          </w:tcPr>
          <w:p w14:paraId="69EB5504" w14:textId="77777777" w:rsidR="007039F3" w:rsidRPr="00136A49" w:rsidRDefault="007039F3" w:rsidP="00395679">
            <w:pPr>
              <w:pStyle w:val="Body"/>
            </w:pPr>
            <w:r w:rsidRPr="00136A49">
              <w:t>Parameter</w:t>
            </w:r>
          </w:p>
        </w:tc>
        <w:tc>
          <w:tcPr>
            <w:tcW w:w="6095" w:type="dxa"/>
            <w:tcBorders>
              <w:top w:val="single" w:sz="8" w:space="0" w:color="auto"/>
              <w:left w:val="single" w:sz="8" w:space="0" w:color="auto"/>
              <w:bottom w:val="single" w:sz="8" w:space="0" w:color="auto"/>
              <w:right w:val="single" w:sz="8" w:space="0" w:color="auto"/>
            </w:tcBorders>
            <w:shd w:val="clear" w:color="auto" w:fill="auto"/>
            <w:vAlign w:val="bottom"/>
            <w:hideMark/>
          </w:tcPr>
          <w:p w14:paraId="042971AB" w14:textId="77777777" w:rsidR="007039F3" w:rsidRPr="00136A49" w:rsidRDefault="007039F3" w:rsidP="00395679">
            <w:pPr>
              <w:pStyle w:val="Body"/>
            </w:pPr>
            <w:r w:rsidRPr="00136A49">
              <w:t>Value</w:t>
            </w:r>
          </w:p>
        </w:tc>
      </w:tr>
      <w:tr w:rsidR="007039F3" w:rsidRPr="005F2092" w14:paraId="04261594"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544A3FE6" w14:textId="77777777" w:rsidR="007039F3" w:rsidRPr="00136A49" w:rsidRDefault="007039F3" w:rsidP="00395679">
            <w:pPr>
              <w:pStyle w:val="Body"/>
            </w:pPr>
            <w:r w:rsidRPr="00136A49">
              <w:t>term</w:t>
            </w:r>
          </w:p>
        </w:tc>
        <w:tc>
          <w:tcPr>
            <w:tcW w:w="6095" w:type="dxa"/>
            <w:tcBorders>
              <w:top w:val="nil"/>
              <w:left w:val="single" w:sz="8" w:space="0" w:color="auto"/>
              <w:bottom w:val="nil"/>
              <w:right w:val="single" w:sz="8" w:space="0" w:color="auto"/>
            </w:tcBorders>
            <w:shd w:val="clear" w:color="auto" w:fill="auto"/>
            <w:vAlign w:val="bottom"/>
            <w:hideMark/>
          </w:tcPr>
          <w:p w14:paraId="3F82488D" w14:textId="77777777" w:rsidR="007039F3" w:rsidRPr="00136A49" w:rsidRDefault="007039F3" w:rsidP="00395679">
            <w:pPr>
              <w:pStyle w:val="Body"/>
            </w:pPr>
            <w:r w:rsidRPr="00136A49">
              <w:t>&lt;ORACLE_HOME&gt;\config\FormsComponent\forms\fmrpcweb.res</w:t>
            </w:r>
          </w:p>
        </w:tc>
      </w:tr>
      <w:tr w:rsidR="007039F3" w:rsidRPr="005F2092" w14:paraId="0AD8066B"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441685C3" w14:textId="77777777" w:rsidR="007039F3" w:rsidRPr="00136A49" w:rsidRDefault="007039F3" w:rsidP="00395679">
            <w:pPr>
              <w:pStyle w:val="Body"/>
            </w:pPr>
            <w:r w:rsidRPr="00136A49">
              <w:t>baseHTML</w:t>
            </w:r>
          </w:p>
        </w:tc>
        <w:tc>
          <w:tcPr>
            <w:tcW w:w="6095" w:type="dxa"/>
            <w:tcBorders>
              <w:top w:val="nil"/>
              <w:left w:val="single" w:sz="8" w:space="0" w:color="auto"/>
              <w:bottom w:val="nil"/>
              <w:right w:val="single" w:sz="8" w:space="0" w:color="auto"/>
            </w:tcBorders>
            <w:shd w:val="clear" w:color="auto" w:fill="auto"/>
            <w:vAlign w:val="bottom"/>
            <w:hideMark/>
          </w:tcPr>
          <w:p w14:paraId="2F16701E" w14:textId="77777777" w:rsidR="007039F3" w:rsidRPr="00136A49" w:rsidRDefault="007039F3" w:rsidP="00395679">
            <w:pPr>
              <w:pStyle w:val="Body"/>
            </w:pPr>
            <w:r w:rsidRPr="00136A49">
              <w:t>&lt;ORACLE_HOME&gt;\config\FormsComponent\forms\server\webutilbase.htm</w:t>
            </w:r>
          </w:p>
        </w:tc>
      </w:tr>
      <w:tr w:rsidR="007039F3" w:rsidRPr="005F2092" w14:paraId="7CC25901"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1C7AF058" w14:textId="77777777" w:rsidR="007039F3" w:rsidRPr="00136A49" w:rsidRDefault="007039F3" w:rsidP="00395679">
            <w:pPr>
              <w:pStyle w:val="Body"/>
            </w:pPr>
            <w:r w:rsidRPr="00136A49">
              <w:t>baseHTMLjpi</w:t>
            </w:r>
          </w:p>
        </w:tc>
        <w:tc>
          <w:tcPr>
            <w:tcW w:w="6095" w:type="dxa"/>
            <w:tcBorders>
              <w:top w:val="nil"/>
              <w:left w:val="single" w:sz="8" w:space="0" w:color="auto"/>
              <w:bottom w:val="nil"/>
              <w:right w:val="single" w:sz="8" w:space="0" w:color="auto"/>
            </w:tcBorders>
            <w:shd w:val="clear" w:color="auto" w:fill="auto"/>
            <w:vAlign w:val="bottom"/>
            <w:hideMark/>
          </w:tcPr>
          <w:p w14:paraId="33631FA9" w14:textId="77777777" w:rsidR="007039F3" w:rsidRPr="00136A49" w:rsidRDefault="007039F3" w:rsidP="00395679">
            <w:pPr>
              <w:pStyle w:val="Body"/>
            </w:pPr>
            <w:r w:rsidRPr="00136A49">
              <w:t>&lt;ORACLE_HOME&gt;\config\FormsComponent\forms\server\webutiljpi.htm</w:t>
            </w:r>
          </w:p>
        </w:tc>
      </w:tr>
      <w:tr w:rsidR="007039F3" w:rsidRPr="005F2092" w14:paraId="00B32DEB"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46DD678F" w14:textId="77777777" w:rsidR="007039F3" w:rsidRPr="00136A49" w:rsidRDefault="007039F3" w:rsidP="00395679">
            <w:pPr>
              <w:pStyle w:val="Body"/>
            </w:pPr>
            <w:r w:rsidRPr="00136A49">
              <w:t>highContrast</w:t>
            </w:r>
          </w:p>
        </w:tc>
        <w:tc>
          <w:tcPr>
            <w:tcW w:w="6095" w:type="dxa"/>
            <w:tcBorders>
              <w:top w:val="nil"/>
              <w:left w:val="single" w:sz="8" w:space="0" w:color="auto"/>
              <w:bottom w:val="nil"/>
              <w:right w:val="single" w:sz="8" w:space="0" w:color="auto"/>
            </w:tcBorders>
            <w:shd w:val="clear" w:color="auto" w:fill="auto"/>
            <w:vAlign w:val="bottom"/>
            <w:hideMark/>
          </w:tcPr>
          <w:p w14:paraId="36DABDE1" w14:textId="77777777" w:rsidR="007039F3" w:rsidRPr="00136A49" w:rsidRDefault="007039F3" w:rsidP="00395679">
            <w:pPr>
              <w:pStyle w:val="Body"/>
            </w:pPr>
            <w:r w:rsidRPr="00136A49">
              <w:t>TRUE</w:t>
            </w:r>
          </w:p>
        </w:tc>
      </w:tr>
      <w:tr w:rsidR="007039F3" w:rsidRPr="005F2092" w14:paraId="6A0C19C3"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74F5474A" w14:textId="77777777" w:rsidR="007039F3" w:rsidRPr="00136A49" w:rsidRDefault="007039F3" w:rsidP="00395679">
            <w:pPr>
              <w:pStyle w:val="Body"/>
            </w:pPr>
            <w:r w:rsidRPr="00136A49">
              <w:t>height</w:t>
            </w:r>
          </w:p>
        </w:tc>
        <w:tc>
          <w:tcPr>
            <w:tcW w:w="6095" w:type="dxa"/>
            <w:tcBorders>
              <w:top w:val="nil"/>
              <w:left w:val="single" w:sz="8" w:space="0" w:color="auto"/>
              <w:bottom w:val="nil"/>
              <w:right w:val="single" w:sz="8" w:space="0" w:color="auto"/>
            </w:tcBorders>
            <w:shd w:val="clear" w:color="auto" w:fill="auto"/>
            <w:vAlign w:val="bottom"/>
            <w:hideMark/>
          </w:tcPr>
          <w:p w14:paraId="00BCE78F" w14:textId="77777777" w:rsidR="007039F3" w:rsidRPr="00136A49" w:rsidRDefault="007039F3" w:rsidP="00395679">
            <w:pPr>
              <w:pStyle w:val="Body"/>
            </w:pPr>
            <w:r w:rsidRPr="00136A49">
              <w:t>100%</w:t>
            </w:r>
          </w:p>
        </w:tc>
      </w:tr>
      <w:tr w:rsidR="007039F3" w:rsidRPr="005F2092" w14:paraId="78BD3208"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6D452C40" w14:textId="77777777" w:rsidR="007039F3" w:rsidRPr="00136A49" w:rsidRDefault="007039F3" w:rsidP="00395679">
            <w:pPr>
              <w:pStyle w:val="Body"/>
            </w:pPr>
            <w:r w:rsidRPr="00136A49">
              <w:t>form</w:t>
            </w:r>
          </w:p>
        </w:tc>
        <w:tc>
          <w:tcPr>
            <w:tcW w:w="6095" w:type="dxa"/>
            <w:tcBorders>
              <w:top w:val="nil"/>
              <w:left w:val="single" w:sz="8" w:space="0" w:color="auto"/>
              <w:bottom w:val="nil"/>
              <w:right w:val="single" w:sz="8" w:space="0" w:color="auto"/>
            </w:tcBorders>
            <w:shd w:val="clear" w:color="auto" w:fill="auto"/>
            <w:vAlign w:val="bottom"/>
            <w:hideMark/>
          </w:tcPr>
          <w:p w14:paraId="11BF7376" w14:textId="77777777" w:rsidR="007039F3" w:rsidRPr="00136A49" w:rsidRDefault="007039F3" w:rsidP="00395679">
            <w:pPr>
              <w:pStyle w:val="Body"/>
            </w:pPr>
            <w:r w:rsidRPr="00136A49">
              <w:t>hig1807.fmx</w:t>
            </w:r>
          </w:p>
        </w:tc>
      </w:tr>
      <w:tr w:rsidR="007039F3" w:rsidRPr="005F2092" w14:paraId="2C4DE195"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0D3557A4" w14:textId="77777777" w:rsidR="007039F3" w:rsidRPr="00136A49" w:rsidRDefault="007039F3" w:rsidP="00395679">
            <w:pPr>
              <w:pStyle w:val="Body"/>
            </w:pPr>
            <w:r w:rsidRPr="00136A49">
              <w:t>width</w:t>
            </w:r>
          </w:p>
        </w:tc>
        <w:tc>
          <w:tcPr>
            <w:tcW w:w="6095" w:type="dxa"/>
            <w:tcBorders>
              <w:top w:val="nil"/>
              <w:left w:val="single" w:sz="8" w:space="0" w:color="auto"/>
              <w:bottom w:val="nil"/>
              <w:right w:val="single" w:sz="8" w:space="0" w:color="auto"/>
            </w:tcBorders>
            <w:shd w:val="clear" w:color="auto" w:fill="auto"/>
            <w:vAlign w:val="bottom"/>
            <w:hideMark/>
          </w:tcPr>
          <w:p w14:paraId="526FF66F" w14:textId="77777777" w:rsidR="007039F3" w:rsidRPr="00136A49" w:rsidRDefault="007039F3" w:rsidP="00395679">
            <w:pPr>
              <w:pStyle w:val="Body"/>
            </w:pPr>
            <w:r w:rsidRPr="00136A49">
              <w:t>100%</w:t>
            </w:r>
          </w:p>
        </w:tc>
      </w:tr>
      <w:tr w:rsidR="007039F3" w:rsidRPr="005F2092" w14:paraId="1544527F" w14:textId="77777777" w:rsidTr="00395679">
        <w:trPr>
          <w:trHeight w:val="262"/>
        </w:trPr>
        <w:tc>
          <w:tcPr>
            <w:tcW w:w="3426" w:type="dxa"/>
            <w:tcBorders>
              <w:top w:val="nil"/>
              <w:left w:val="single" w:sz="8" w:space="0" w:color="auto"/>
              <w:bottom w:val="nil"/>
              <w:right w:val="nil"/>
            </w:tcBorders>
            <w:shd w:val="clear" w:color="auto" w:fill="auto"/>
            <w:noWrap/>
            <w:hideMark/>
          </w:tcPr>
          <w:p w14:paraId="42D3E220" w14:textId="77777777" w:rsidR="007039F3" w:rsidRPr="00136A49" w:rsidRDefault="007039F3" w:rsidP="00395679">
            <w:pPr>
              <w:pStyle w:val="Body"/>
            </w:pPr>
            <w:r w:rsidRPr="00136A49">
              <w:t>archive</w:t>
            </w:r>
          </w:p>
        </w:tc>
        <w:tc>
          <w:tcPr>
            <w:tcW w:w="6095" w:type="dxa"/>
            <w:tcBorders>
              <w:top w:val="nil"/>
              <w:left w:val="single" w:sz="8" w:space="0" w:color="auto"/>
              <w:bottom w:val="nil"/>
              <w:right w:val="single" w:sz="8" w:space="0" w:color="auto"/>
            </w:tcBorders>
            <w:shd w:val="clear" w:color="auto" w:fill="auto"/>
            <w:vAlign w:val="bottom"/>
            <w:hideMark/>
          </w:tcPr>
          <w:p w14:paraId="5596CD06" w14:textId="77777777" w:rsidR="007039F3" w:rsidRPr="00136A49" w:rsidRDefault="007039F3" w:rsidP="00395679">
            <w:pPr>
              <w:pStyle w:val="Body"/>
            </w:pPr>
            <w:r>
              <w:rPr>
                <w:sz w:val="18"/>
                <w:szCs w:val="18"/>
              </w:rPr>
              <w:t>frmall.jar,exor_jpg.jar,UploadClient.jar</w:t>
            </w:r>
          </w:p>
        </w:tc>
      </w:tr>
      <w:tr w:rsidR="007039F3" w:rsidRPr="005F2092" w14:paraId="2987C5B7"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791D9A84" w14:textId="77777777" w:rsidR="007039F3" w:rsidRPr="00136A49" w:rsidRDefault="007039F3" w:rsidP="00395679">
            <w:pPr>
              <w:pStyle w:val="Body"/>
            </w:pPr>
            <w:r w:rsidRPr="00136A49">
              <w:t>separateFrame</w:t>
            </w:r>
          </w:p>
        </w:tc>
        <w:tc>
          <w:tcPr>
            <w:tcW w:w="6095" w:type="dxa"/>
            <w:tcBorders>
              <w:top w:val="nil"/>
              <w:left w:val="single" w:sz="8" w:space="0" w:color="auto"/>
              <w:bottom w:val="nil"/>
              <w:right w:val="single" w:sz="8" w:space="0" w:color="auto"/>
            </w:tcBorders>
            <w:shd w:val="clear" w:color="auto" w:fill="auto"/>
            <w:vAlign w:val="bottom"/>
            <w:hideMark/>
          </w:tcPr>
          <w:p w14:paraId="7FBDA59F" w14:textId="77777777" w:rsidR="007039F3" w:rsidRPr="00136A49" w:rsidRDefault="007039F3" w:rsidP="00395679">
            <w:pPr>
              <w:pStyle w:val="Body"/>
            </w:pPr>
            <w:r w:rsidRPr="00136A49">
              <w:t>true</w:t>
            </w:r>
          </w:p>
        </w:tc>
      </w:tr>
      <w:tr w:rsidR="007039F3" w:rsidRPr="005F2092" w14:paraId="328B9858"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58B8C82F" w14:textId="77777777" w:rsidR="007039F3" w:rsidRPr="00136A49" w:rsidRDefault="007039F3" w:rsidP="00395679">
            <w:pPr>
              <w:pStyle w:val="Body"/>
            </w:pPr>
            <w:r w:rsidRPr="00136A49">
              <w:t>lookandfeel</w:t>
            </w:r>
          </w:p>
        </w:tc>
        <w:tc>
          <w:tcPr>
            <w:tcW w:w="6095" w:type="dxa"/>
            <w:tcBorders>
              <w:top w:val="nil"/>
              <w:left w:val="single" w:sz="8" w:space="0" w:color="auto"/>
              <w:bottom w:val="nil"/>
              <w:right w:val="single" w:sz="8" w:space="0" w:color="auto"/>
            </w:tcBorders>
            <w:shd w:val="clear" w:color="auto" w:fill="auto"/>
            <w:vAlign w:val="bottom"/>
            <w:hideMark/>
          </w:tcPr>
          <w:p w14:paraId="43E49096" w14:textId="77777777" w:rsidR="007039F3" w:rsidRPr="00136A49" w:rsidRDefault="007039F3" w:rsidP="00395679">
            <w:pPr>
              <w:pStyle w:val="Body"/>
            </w:pPr>
            <w:r w:rsidRPr="00136A49">
              <w:t>oracle</w:t>
            </w:r>
          </w:p>
        </w:tc>
      </w:tr>
      <w:tr w:rsidR="007039F3" w:rsidRPr="005F2092" w14:paraId="49A6B8D1"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3060373F" w14:textId="77777777" w:rsidR="007039F3" w:rsidRPr="00136A49" w:rsidRDefault="007039F3" w:rsidP="00395679">
            <w:pPr>
              <w:pStyle w:val="Body"/>
            </w:pPr>
            <w:r w:rsidRPr="00136A49">
              <w:t>WorkingDirectory</w:t>
            </w:r>
          </w:p>
        </w:tc>
        <w:tc>
          <w:tcPr>
            <w:tcW w:w="6095" w:type="dxa"/>
            <w:tcBorders>
              <w:top w:val="nil"/>
              <w:left w:val="single" w:sz="8" w:space="0" w:color="auto"/>
              <w:bottom w:val="nil"/>
              <w:right w:val="single" w:sz="8" w:space="0" w:color="auto"/>
            </w:tcBorders>
            <w:shd w:val="clear" w:color="auto" w:fill="auto"/>
            <w:vAlign w:val="bottom"/>
            <w:hideMark/>
          </w:tcPr>
          <w:p w14:paraId="7634261A" w14:textId="77777777" w:rsidR="007039F3" w:rsidRPr="00136A49" w:rsidRDefault="007039F3" w:rsidP="00395679">
            <w:pPr>
              <w:pStyle w:val="Body"/>
            </w:pPr>
            <w:r w:rsidRPr="00136A49">
              <w:t>&lt;exor_base&gt;\bin</w:t>
            </w:r>
          </w:p>
        </w:tc>
      </w:tr>
      <w:tr w:rsidR="007039F3" w:rsidRPr="005F2092" w14:paraId="402C0BD5"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1C0D100E" w14:textId="77777777" w:rsidR="007039F3" w:rsidRPr="00136A49" w:rsidRDefault="007039F3" w:rsidP="00395679">
            <w:pPr>
              <w:pStyle w:val="Body"/>
            </w:pPr>
            <w:r w:rsidRPr="00136A49">
              <w:t>WebUtilArchive</w:t>
            </w:r>
          </w:p>
        </w:tc>
        <w:tc>
          <w:tcPr>
            <w:tcW w:w="6095" w:type="dxa"/>
            <w:tcBorders>
              <w:top w:val="nil"/>
              <w:left w:val="single" w:sz="8" w:space="0" w:color="auto"/>
              <w:bottom w:val="nil"/>
              <w:right w:val="single" w:sz="8" w:space="0" w:color="auto"/>
            </w:tcBorders>
            <w:shd w:val="clear" w:color="auto" w:fill="auto"/>
            <w:vAlign w:val="bottom"/>
            <w:hideMark/>
          </w:tcPr>
          <w:p w14:paraId="3C2DB2AB" w14:textId="77777777" w:rsidR="007039F3" w:rsidRPr="00136A49" w:rsidRDefault="007039F3" w:rsidP="00395679">
            <w:pPr>
              <w:pStyle w:val="Body"/>
            </w:pPr>
            <w:r w:rsidRPr="00136A49">
              <w:t>jacob.jar,frmwebutil.jar</w:t>
            </w:r>
          </w:p>
        </w:tc>
      </w:tr>
      <w:tr w:rsidR="007039F3" w:rsidRPr="005F2092" w14:paraId="18E73E31"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74CECFAE" w14:textId="77777777" w:rsidR="007039F3" w:rsidRPr="00136A49" w:rsidRDefault="007039F3" w:rsidP="00395679">
            <w:pPr>
              <w:pStyle w:val="Body"/>
            </w:pPr>
            <w:r w:rsidRPr="00136A49">
              <w:t>WebUtilLogging</w:t>
            </w:r>
          </w:p>
        </w:tc>
        <w:tc>
          <w:tcPr>
            <w:tcW w:w="6095" w:type="dxa"/>
            <w:tcBorders>
              <w:top w:val="nil"/>
              <w:left w:val="single" w:sz="8" w:space="0" w:color="auto"/>
              <w:bottom w:val="nil"/>
              <w:right w:val="single" w:sz="8" w:space="0" w:color="auto"/>
            </w:tcBorders>
            <w:shd w:val="clear" w:color="auto" w:fill="auto"/>
            <w:vAlign w:val="bottom"/>
            <w:hideMark/>
          </w:tcPr>
          <w:p w14:paraId="3D02363B" w14:textId="77777777" w:rsidR="007039F3" w:rsidRPr="00136A49" w:rsidRDefault="007039F3" w:rsidP="00395679">
            <w:pPr>
              <w:pStyle w:val="Body"/>
            </w:pPr>
            <w:r w:rsidRPr="00136A49">
              <w:t>on</w:t>
            </w:r>
          </w:p>
        </w:tc>
      </w:tr>
      <w:tr w:rsidR="007039F3" w:rsidRPr="005F2092" w14:paraId="375B09D0"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7A499F96" w14:textId="77777777" w:rsidR="007039F3" w:rsidRPr="00136A49" w:rsidRDefault="007039F3" w:rsidP="00395679">
            <w:pPr>
              <w:pStyle w:val="Body"/>
            </w:pPr>
            <w:r w:rsidRPr="00136A49">
              <w:t>WebutilLoggingDetails</w:t>
            </w:r>
          </w:p>
        </w:tc>
        <w:tc>
          <w:tcPr>
            <w:tcW w:w="6095" w:type="dxa"/>
            <w:tcBorders>
              <w:top w:val="nil"/>
              <w:left w:val="single" w:sz="8" w:space="0" w:color="auto"/>
              <w:bottom w:val="nil"/>
              <w:right w:val="single" w:sz="8" w:space="0" w:color="auto"/>
            </w:tcBorders>
            <w:shd w:val="clear" w:color="auto" w:fill="auto"/>
            <w:vAlign w:val="bottom"/>
            <w:hideMark/>
          </w:tcPr>
          <w:p w14:paraId="757C29C3" w14:textId="77777777" w:rsidR="007039F3" w:rsidRPr="00136A49" w:rsidRDefault="007039F3" w:rsidP="00395679">
            <w:pPr>
              <w:pStyle w:val="Body"/>
            </w:pPr>
            <w:r w:rsidRPr="00136A49">
              <w:t>normal</w:t>
            </w:r>
          </w:p>
        </w:tc>
      </w:tr>
      <w:tr w:rsidR="007039F3" w:rsidRPr="005F2092" w14:paraId="55483CF5"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3A9440A9" w14:textId="77777777" w:rsidR="007039F3" w:rsidRPr="00136A49" w:rsidRDefault="007039F3" w:rsidP="00395679">
            <w:pPr>
              <w:pStyle w:val="Body"/>
            </w:pPr>
            <w:r w:rsidRPr="00136A49">
              <w:t>WebUtilErrorMode</w:t>
            </w:r>
          </w:p>
        </w:tc>
        <w:tc>
          <w:tcPr>
            <w:tcW w:w="6095" w:type="dxa"/>
            <w:tcBorders>
              <w:top w:val="nil"/>
              <w:left w:val="single" w:sz="8" w:space="0" w:color="auto"/>
              <w:bottom w:val="nil"/>
              <w:right w:val="single" w:sz="8" w:space="0" w:color="auto"/>
            </w:tcBorders>
            <w:shd w:val="clear" w:color="auto" w:fill="auto"/>
            <w:vAlign w:val="bottom"/>
            <w:hideMark/>
          </w:tcPr>
          <w:p w14:paraId="648173E6" w14:textId="77777777" w:rsidR="007039F3" w:rsidRPr="00136A49" w:rsidRDefault="007039F3" w:rsidP="00395679">
            <w:pPr>
              <w:pStyle w:val="Body"/>
            </w:pPr>
            <w:r w:rsidRPr="00136A49">
              <w:t>console</w:t>
            </w:r>
          </w:p>
        </w:tc>
      </w:tr>
      <w:tr w:rsidR="007039F3" w:rsidRPr="005F2092" w14:paraId="745C8085"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4F576D40" w14:textId="77777777" w:rsidR="007039F3" w:rsidRPr="00136A49" w:rsidRDefault="007039F3" w:rsidP="00395679">
            <w:pPr>
              <w:pStyle w:val="Body"/>
            </w:pPr>
            <w:r w:rsidRPr="00136A49">
              <w:t>WebUtilDispatchMonitorInterval</w:t>
            </w:r>
          </w:p>
        </w:tc>
        <w:tc>
          <w:tcPr>
            <w:tcW w:w="6095" w:type="dxa"/>
            <w:tcBorders>
              <w:top w:val="nil"/>
              <w:left w:val="single" w:sz="8" w:space="0" w:color="auto"/>
              <w:bottom w:val="nil"/>
              <w:right w:val="single" w:sz="8" w:space="0" w:color="auto"/>
            </w:tcBorders>
            <w:shd w:val="clear" w:color="auto" w:fill="auto"/>
            <w:vAlign w:val="bottom"/>
            <w:hideMark/>
          </w:tcPr>
          <w:p w14:paraId="68071FD1" w14:textId="77777777" w:rsidR="007039F3" w:rsidRPr="00136A49" w:rsidRDefault="007039F3" w:rsidP="00395679">
            <w:pPr>
              <w:pStyle w:val="Body"/>
            </w:pPr>
            <w:r w:rsidRPr="00136A49">
              <w:t>5</w:t>
            </w:r>
          </w:p>
        </w:tc>
      </w:tr>
      <w:tr w:rsidR="007039F3" w:rsidRPr="005F2092" w14:paraId="5BB9A55A" w14:textId="77777777" w:rsidTr="00395679">
        <w:trPr>
          <w:trHeight w:val="262"/>
        </w:trPr>
        <w:tc>
          <w:tcPr>
            <w:tcW w:w="3426" w:type="dxa"/>
            <w:tcBorders>
              <w:top w:val="nil"/>
              <w:left w:val="single" w:sz="8" w:space="0" w:color="auto"/>
              <w:bottom w:val="nil"/>
              <w:right w:val="nil"/>
            </w:tcBorders>
            <w:shd w:val="clear" w:color="auto" w:fill="auto"/>
            <w:noWrap/>
            <w:vAlign w:val="bottom"/>
            <w:hideMark/>
          </w:tcPr>
          <w:p w14:paraId="1BBB683A" w14:textId="77777777" w:rsidR="007039F3" w:rsidRPr="00136A49" w:rsidRDefault="007039F3" w:rsidP="00395679">
            <w:pPr>
              <w:pStyle w:val="Body"/>
            </w:pPr>
            <w:r w:rsidRPr="00136A49">
              <w:t>WebUtilTrustInternal</w:t>
            </w:r>
          </w:p>
        </w:tc>
        <w:tc>
          <w:tcPr>
            <w:tcW w:w="6095" w:type="dxa"/>
            <w:tcBorders>
              <w:top w:val="nil"/>
              <w:left w:val="single" w:sz="8" w:space="0" w:color="auto"/>
              <w:bottom w:val="nil"/>
              <w:right w:val="single" w:sz="8" w:space="0" w:color="auto"/>
            </w:tcBorders>
            <w:shd w:val="clear" w:color="auto" w:fill="auto"/>
            <w:vAlign w:val="bottom"/>
            <w:hideMark/>
          </w:tcPr>
          <w:p w14:paraId="7F9A40EC" w14:textId="77777777" w:rsidR="007039F3" w:rsidRPr="00136A49" w:rsidRDefault="007039F3" w:rsidP="00395679">
            <w:pPr>
              <w:pStyle w:val="Body"/>
            </w:pPr>
            <w:r w:rsidRPr="00136A49">
              <w:t>true</w:t>
            </w:r>
          </w:p>
        </w:tc>
      </w:tr>
      <w:tr w:rsidR="007039F3" w:rsidRPr="005F2092" w14:paraId="3410A94B" w14:textId="77777777" w:rsidTr="00395679">
        <w:trPr>
          <w:trHeight w:val="273"/>
        </w:trPr>
        <w:tc>
          <w:tcPr>
            <w:tcW w:w="3426" w:type="dxa"/>
            <w:tcBorders>
              <w:top w:val="nil"/>
              <w:left w:val="single" w:sz="8" w:space="0" w:color="auto"/>
              <w:bottom w:val="single" w:sz="8" w:space="0" w:color="auto"/>
              <w:right w:val="nil"/>
            </w:tcBorders>
            <w:shd w:val="clear" w:color="auto" w:fill="auto"/>
            <w:noWrap/>
            <w:vAlign w:val="bottom"/>
            <w:hideMark/>
          </w:tcPr>
          <w:p w14:paraId="7C096534" w14:textId="77777777" w:rsidR="007039F3" w:rsidRPr="00136A49" w:rsidRDefault="007039F3" w:rsidP="00395679">
            <w:pPr>
              <w:pStyle w:val="Body"/>
            </w:pPr>
            <w:r w:rsidRPr="00136A49">
              <w:t>WebUtilMaxTransferSize</w:t>
            </w:r>
          </w:p>
        </w:tc>
        <w:tc>
          <w:tcPr>
            <w:tcW w:w="6095" w:type="dxa"/>
            <w:tcBorders>
              <w:top w:val="nil"/>
              <w:left w:val="single" w:sz="8" w:space="0" w:color="auto"/>
              <w:bottom w:val="single" w:sz="8" w:space="0" w:color="auto"/>
              <w:right w:val="single" w:sz="8" w:space="0" w:color="auto"/>
            </w:tcBorders>
            <w:shd w:val="clear" w:color="auto" w:fill="auto"/>
            <w:vAlign w:val="bottom"/>
            <w:hideMark/>
          </w:tcPr>
          <w:p w14:paraId="0F7C713B" w14:textId="77777777" w:rsidR="007039F3" w:rsidRPr="00136A49" w:rsidRDefault="007039F3" w:rsidP="00395679">
            <w:pPr>
              <w:pStyle w:val="Body"/>
            </w:pPr>
            <w:r w:rsidRPr="00136A49">
              <w:t>16384</w:t>
            </w:r>
          </w:p>
        </w:tc>
      </w:tr>
    </w:tbl>
    <w:p w14:paraId="59A68869" w14:textId="77777777" w:rsidR="007039F3" w:rsidRDefault="007039F3" w:rsidP="007039F3"/>
    <w:p w14:paraId="7E3B794F" w14:textId="4406F309" w:rsidR="007039F3" w:rsidRPr="005310BB" w:rsidRDefault="007039F3" w:rsidP="00395679">
      <w:pPr>
        <w:pStyle w:val="Body"/>
      </w:pPr>
      <w:r w:rsidRPr="005310BB">
        <w:t>Note: Maintain the sequence of jar files for archive and WebUtilArchive parameters as mentioned in the above table.</w:t>
      </w:r>
    </w:p>
    <w:p w14:paraId="4AA9CE73" w14:textId="77777777" w:rsidR="007039F3" w:rsidRPr="005310BB" w:rsidRDefault="007039F3" w:rsidP="007039F3">
      <w:pPr>
        <w:ind w:left="720"/>
      </w:pPr>
      <w:r>
        <w:rPr>
          <w:noProof/>
        </w:rPr>
        <w:lastRenderedPageBreak/>
        <w:drawing>
          <wp:inline distT="0" distB="0" distL="0" distR="0" wp14:anchorId="2DF6800F" wp14:editId="649B9444">
            <wp:extent cx="4210050" cy="3542017"/>
            <wp:effectExtent l="0" t="0" r="0" b="1905"/>
            <wp:docPr id="17" name="Picture 17" descr="C:\Users\CHRIS~1.BAU\AppData\Local\Temp\SNAGHTMLfb38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1.BAU\AppData\Local\Temp\SNAGHTMLfb3880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5024" cy="3554615"/>
                    </a:xfrm>
                    <a:prstGeom prst="rect">
                      <a:avLst/>
                    </a:prstGeom>
                    <a:noFill/>
                    <a:ln>
                      <a:noFill/>
                    </a:ln>
                  </pic:spPr>
                </pic:pic>
              </a:graphicData>
            </a:graphic>
          </wp:inline>
        </w:drawing>
      </w:r>
    </w:p>
    <w:p w14:paraId="1A652067" w14:textId="77777777" w:rsidR="007039F3" w:rsidRPr="005310BB" w:rsidRDefault="007039F3" w:rsidP="00395679">
      <w:pPr>
        <w:pStyle w:val="Body"/>
      </w:pPr>
      <w:r w:rsidRPr="005310BB">
        <w:t>Ensure that frmwebutil.jar exists in the CLASSPATH variable and if it does not, add it now.</w:t>
      </w:r>
    </w:p>
    <w:p w14:paraId="6306A209" w14:textId="77777777" w:rsidR="007039F3" w:rsidRPr="005310BB" w:rsidRDefault="007039F3" w:rsidP="00650674">
      <w:pPr>
        <w:pStyle w:val="Heading3"/>
      </w:pPr>
      <w:bookmarkStart w:id="40" w:name="_Toc22118190"/>
      <w:r>
        <w:t>Configure the WebUtil</w:t>
      </w:r>
      <w:bookmarkEnd w:id="40"/>
    </w:p>
    <w:p w14:paraId="1083180D" w14:textId="77777777" w:rsidR="007039F3" w:rsidRPr="005310BB" w:rsidRDefault="007039F3" w:rsidP="00395679">
      <w:pPr>
        <w:pStyle w:val="Body"/>
      </w:pPr>
      <w:r w:rsidRPr="005310BB">
        <w:t>Edit the file, using a suitable text editor, located in the folder &lt;ORACLE_INSTANCE&gt;\config\FormsComponent\forms\server called webutil.cfg. There are numerous options that can be configured in webutil.cfg relating to Logging, OS specifics, Upload/Download, and work areas.  Initially we only configure the File Transfer which requires the following change to webutil.cfg</w:t>
      </w:r>
    </w:p>
    <w:p w14:paraId="103E69F7" w14:textId="77777777" w:rsidR="007039F3" w:rsidRPr="005310BB" w:rsidRDefault="007039F3" w:rsidP="007039F3"/>
    <w:p w14:paraId="4573E7E5" w14:textId="77777777" w:rsidR="007039F3" w:rsidRPr="005310BB" w:rsidRDefault="007039F3" w:rsidP="007039F3">
      <w:pPr>
        <w:ind w:left="720"/>
      </w:pPr>
      <w:r w:rsidRPr="005310BB">
        <w:rPr>
          <w:noProof/>
        </w:rPr>
        <w:lastRenderedPageBreak/>
        <w:drawing>
          <wp:inline distT="0" distB="0" distL="0" distR="0" wp14:anchorId="3F93E638" wp14:editId="27F3D34E">
            <wp:extent cx="4476750" cy="3187771"/>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4488281" cy="3195982"/>
                    </a:xfrm>
                    <a:prstGeom prst="rect">
                      <a:avLst/>
                    </a:prstGeom>
                  </pic:spPr>
                </pic:pic>
              </a:graphicData>
            </a:graphic>
          </wp:inline>
        </w:drawing>
      </w:r>
    </w:p>
    <w:p w14:paraId="33A9D045" w14:textId="77777777" w:rsidR="007039F3" w:rsidRDefault="007039F3" w:rsidP="00395679">
      <w:pPr>
        <w:pStyle w:val="Body"/>
      </w:pPr>
      <w:r w:rsidRPr="005310BB">
        <w:t>In the example above we have set the database and appsrv to be ‘TRUE’ with the default settings for transfer.appsrv.read and transfer.appsrv.write being at the default of c:\temp.  We may need to add additional folders here to allow the upload on Maintenance Manager files etc to the specific Exor Directories.</w:t>
      </w:r>
    </w:p>
    <w:p w14:paraId="14A7A689" w14:textId="77777777" w:rsidR="007039F3" w:rsidRPr="00EF643D" w:rsidRDefault="007039F3" w:rsidP="00650674">
      <w:pPr>
        <w:pStyle w:val="Heading3"/>
      </w:pPr>
      <w:bookmarkStart w:id="41" w:name="_Toc22118191"/>
      <w:r w:rsidRPr="00EF643D">
        <w:t>Forms startup</w:t>
      </w:r>
      <w:bookmarkEnd w:id="41"/>
    </w:p>
    <w:p w14:paraId="7EAC8379" w14:textId="77777777" w:rsidR="007039F3" w:rsidRPr="00EF643D" w:rsidRDefault="007039F3" w:rsidP="00395679">
      <w:pPr>
        <w:pStyle w:val="Body"/>
      </w:pPr>
      <w:r w:rsidRPr="00EF643D">
        <w:t>Please note that after deploying the pre-signed Jar files, starting the forms application may show a screen as shown below.</w:t>
      </w:r>
      <w:r>
        <w:t xml:space="preserve"> Accept the warning by using the tick-box as shown. This is further described after the completing the installation of MapViewer (see Mapserver install)</w:t>
      </w:r>
    </w:p>
    <w:p w14:paraId="3B3CB184" w14:textId="77777777" w:rsidR="007039F3" w:rsidRDefault="007039F3" w:rsidP="007039F3">
      <w:pPr>
        <w:ind w:left="720"/>
      </w:pPr>
      <w:r w:rsidRPr="00952440">
        <w:rPr>
          <w:noProof/>
        </w:rPr>
        <w:drawing>
          <wp:inline distT="0" distB="0" distL="0" distR="0" wp14:anchorId="4FFE0C76" wp14:editId="6030DC63">
            <wp:extent cx="4152900" cy="21967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1520" cy="2206616"/>
                    </a:xfrm>
                    <a:prstGeom prst="rect">
                      <a:avLst/>
                    </a:prstGeom>
                    <a:noFill/>
                    <a:ln>
                      <a:noFill/>
                    </a:ln>
                  </pic:spPr>
                </pic:pic>
              </a:graphicData>
            </a:graphic>
          </wp:inline>
        </w:drawing>
      </w:r>
    </w:p>
    <w:p w14:paraId="2272F8D6" w14:textId="77777777" w:rsidR="007039F3" w:rsidRDefault="007039F3" w:rsidP="007039F3">
      <w:r>
        <w:br w:type="page"/>
      </w:r>
    </w:p>
    <w:p w14:paraId="2FC0E217" w14:textId="77777777" w:rsidR="007039F3" w:rsidRPr="00EF643D" w:rsidRDefault="007039F3" w:rsidP="00650674">
      <w:pPr>
        <w:pStyle w:val="Heading1"/>
      </w:pPr>
      <w:bookmarkStart w:id="42" w:name="_Toc366491976"/>
      <w:bookmarkStart w:id="43" w:name="_Toc22118192"/>
      <w:r w:rsidRPr="00EF643D">
        <w:lastRenderedPageBreak/>
        <w:t>Network Manager</w:t>
      </w:r>
      <w:bookmarkEnd w:id="42"/>
      <w:bookmarkEnd w:id="43"/>
    </w:p>
    <w:p w14:paraId="15AE569D" w14:textId="77777777" w:rsidR="007039F3" w:rsidRPr="00EF643D" w:rsidRDefault="007039F3" w:rsidP="005B73B1">
      <w:pPr>
        <w:pStyle w:val="Heading2"/>
      </w:pPr>
      <w:bookmarkStart w:id="44" w:name="_Toc366491977"/>
      <w:bookmarkStart w:id="45" w:name="_Toc22118193"/>
      <w:r w:rsidRPr="00EF643D">
        <w:t>Installation of the Network Manager Software files</w:t>
      </w:r>
      <w:bookmarkEnd w:id="44"/>
      <w:bookmarkEnd w:id="45"/>
    </w:p>
    <w:p w14:paraId="5C3D78BC" w14:textId="77777777" w:rsidR="007039F3" w:rsidRPr="00EF643D" w:rsidRDefault="007039F3" w:rsidP="00395679">
      <w:pPr>
        <w:pStyle w:val="Body"/>
      </w:pPr>
      <w:r w:rsidRPr="00EF643D">
        <w:t>To install the software components for Network Manager first check that the NM3 folder is present and correctly unzipped from the release zip file.</w:t>
      </w:r>
    </w:p>
    <w:p w14:paraId="67A12066" w14:textId="77777777" w:rsidR="007039F3" w:rsidRPr="00E06E14" w:rsidRDefault="007039F3" w:rsidP="007039F3">
      <w:pPr>
        <w:rPr>
          <w:rStyle w:val="HighlightText"/>
        </w:rPr>
      </w:pPr>
      <w:r w:rsidRPr="00E06E14">
        <w:rPr>
          <w:rStyle w:val="HighlightText"/>
        </w:rPr>
        <w:t>Important:</w:t>
      </w:r>
    </w:p>
    <w:p w14:paraId="2B64DEC5" w14:textId="1437D26F" w:rsidR="007039F3" w:rsidRDefault="007039F3" w:rsidP="00395679">
      <w:pPr>
        <w:pStyle w:val="Body"/>
        <w:rPr>
          <w:rStyle w:val="HighlightText"/>
        </w:rPr>
      </w:pPr>
      <w:r w:rsidRPr="00EF643D">
        <w:t>All exor applications that you install must go into the same destination –</w:t>
      </w:r>
      <w:r>
        <w:t xml:space="preserve"> </w:t>
      </w:r>
      <w:r w:rsidRPr="00EF643D">
        <w:t xml:space="preserve">often referred to as </w:t>
      </w:r>
      <w:r w:rsidRPr="00E06E14">
        <w:rPr>
          <w:rStyle w:val="HighlightText"/>
        </w:rPr>
        <w:t>&lt;exor_base&gt;.</w:t>
      </w:r>
    </w:p>
    <w:p w14:paraId="6107C55B" w14:textId="77777777" w:rsidR="00C43B96" w:rsidRPr="00F735F8" w:rsidRDefault="00C43B96" w:rsidP="00C43B96">
      <w:pPr>
        <w:pStyle w:val="Heading3"/>
      </w:pPr>
      <w:bookmarkStart w:id="46" w:name="_Toc378937998"/>
      <w:bookmarkStart w:id="47" w:name="_Ref21941774"/>
      <w:bookmarkStart w:id="48" w:name="_Ref21941802"/>
      <w:bookmarkStart w:id="49" w:name="_Toc22118194"/>
      <w:r w:rsidRPr="00F735F8">
        <w:t>Product Run-time Environment</w:t>
      </w:r>
      <w:bookmarkEnd w:id="46"/>
      <w:bookmarkEnd w:id="47"/>
      <w:bookmarkEnd w:id="48"/>
      <w:bookmarkEnd w:id="49"/>
    </w:p>
    <w:p w14:paraId="0567406D" w14:textId="77777777" w:rsidR="00C43B96" w:rsidRDefault="00C43B96" w:rsidP="00C43B96">
      <w:pPr>
        <w:pStyle w:val="Body"/>
      </w:pPr>
      <w:r w:rsidRPr="00EF643D">
        <w:t xml:space="preserve">In the case of installation or upgrade of many of the products, the system depends on a properly configured middle-tier with a suitably configured folder containing all the run-time modules. These will be held in the product release installation folder such as </w:t>
      </w:r>
      <w:r w:rsidRPr="00E06E14">
        <w:rPr>
          <w:rStyle w:val="HighlightText"/>
        </w:rPr>
        <w:t>&lt;exor_base&gt;</w:t>
      </w:r>
      <w:r w:rsidRPr="00EF643D">
        <w:t xml:space="preserve">\&lt;prod&gt;\11g_bin where &lt;prod&gt; refers to the product code such as nm3. </w:t>
      </w:r>
    </w:p>
    <w:p w14:paraId="022B24E8" w14:textId="3A2054F0" w:rsidR="00C43B96" w:rsidRPr="00C43B96" w:rsidRDefault="00C43B96" w:rsidP="00C43B96">
      <w:pPr>
        <w:pStyle w:val="Body"/>
        <w:rPr>
          <w:b/>
        </w:rPr>
      </w:pPr>
      <w:r w:rsidRPr="00C43B96">
        <w:rPr>
          <w:b/>
        </w:rPr>
        <w:t xml:space="preserve">These files will need to be copied into the fusion-middleware folder dedicated for this purpose. </w:t>
      </w:r>
    </w:p>
    <w:p w14:paraId="4C337A86" w14:textId="77777777" w:rsidR="00C43B96" w:rsidRPr="00EF643D" w:rsidRDefault="00C43B96" w:rsidP="00C43B96">
      <w:pPr>
        <w:pStyle w:val="Body"/>
      </w:pPr>
      <w:r w:rsidRPr="00EF643D">
        <w:t xml:space="preserve">Some products may also include executable files that run outside of the Oracle middle-tier and reference a database server only. These files such as listeners and C executable such as loaders will be contained inside the </w:t>
      </w:r>
      <w:r w:rsidRPr="00E06E14">
        <w:rPr>
          <w:rStyle w:val="HighlightText"/>
        </w:rPr>
        <w:t>&lt;exor_base&gt;</w:t>
      </w:r>
      <w:r w:rsidRPr="00EF643D">
        <w:t>\&lt;prod&gt;\admin\C\11g_</w:t>
      </w:r>
      <w:r>
        <w:t>exe</w:t>
      </w:r>
      <w:r w:rsidRPr="00EF643D">
        <w:t xml:space="preserve"> folder. It is important that these files are installed and executed in a suitable environment, but this need not be the same as the product execution folder for forms and reports. </w:t>
      </w:r>
    </w:p>
    <w:p w14:paraId="34F67658" w14:textId="77777777" w:rsidR="00C43B96" w:rsidRPr="00F735F8" w:rsidRDefault="00C43B96" w:rsidP="00C43B96">
      <w:pPr>
        <w:rPr>
          <w:rStyle w:val="HighlightText"/>
        </w:rPr>
      </w:pPr>
      <w:r w:rsidRPr="00F735F8">
        <w:rPr>
          <w:rStyle w:val="HighlightText"/>
        </w:rPr>
        <w:t>If in any doubt, please raise a ticket at http://selectservices.bentley.com.</w:t>
      </w:r>
    </w:p>
    <w:p w14:paraId="7419F52D" w14:textId="2ED4A53D" w:rsidR="00C43B96" w:rsidRPr="00EF643D" w:rsidRDefault="00C43B96" w:rsidP="00C43B96">
      <w:pPr>
        <w:pStyle w:val="Heading2"/>
      </w:pPr>
      <w:bookmarkStart w:id="50" w:name="_Toc22118195"/>
      <w:bookmarkStart w:id="51" w:name="_Toc254883632"/>
      <w:bookmarkStart w:id="52" w:name="_Toc366491978"/>
      <w:bookmarkStart w:id="53" w:name="_Toc202257713"/>
      <w:bookmarkEnd w:id="38"/>
      <w:r w:rsidRPr="00EF643D">
        <w:t>Network Manager</w:t>
      </w:r>
      <w:r>
        <w:t xml:space="preserve"> DB Server</w:t>
      </w:r>
      <w:r w:rsidRPr="00EF643D">
        <w:t xml:space="preserve"> </w:t>
      </w:r>
      <w:r>
        <w:t>I</w:t>
      </w:r>
      <w:r w:rsidRPr="00EF643D">
        <w:t>nstall/Upgrade</w:t>
      </w:r>
      <w:bookmarkEnd w:id="50"/>
    </w:p>
    <w:p w14:paraId="22DFB55D" w14:textId="77777777" w:rsidR="00C43B96" w:rsidRDefault="00C43B96" w:rsidP="00C43B96">
      <w:pPr>
        <w:pStyle w:val="Body"/>
      </w:pPr>
      <w:r w:rsidRPr="00EF643D">
        <w:t>This section provides details of steps involved in installing/upgrading the server components for Network Manager to 4.</w:t>
      </w:r>
      <w:r>
        <w:t>8</w:t>
      </w:r>
      <w:r w:rsidRPr="00EF643D">
        <w:t>.0.</w:t>
      </w:r>
      <w:r>
        <w:t>x</w:t>
      </w:r>
      <w:r w:rsidRPr="00EF643D">
        <w:t>.</w:t>
      </w:r>
    </w:p>
    <w:p w14:paraId="7B3D678E" w14:textId="77777777" w:rsidR="00C43B96" w:rsidRPr="00EF643D" w:rsidRDefault="00C43B96" w:rsidP="00C43B96">
      <w:pPr>
        <w:pStyle w:val="Body"/>
      </w:pPr>
      <w:r w:rsidRPr="00F735F8">
        <w:rPr>
          <w:rStyle w:val="HighlightText"/>
        </w:rPr>
        <w:t>Important:</w:t>
      </w:r>
      <w:r>
        <w:rPr>
          <w:rStyle w:val="HighlightText"/>
        </w:rPr>
        <w:t xml:space="preserve"> </w:t>
      </w:r>
      <w:r w:rsidRPr="00EF643D">
        <w:t xml:space="preserve">This product will require upgrading </w:t>
      </w:r>
      <w:r w:rsidRPr="00F735F8">
        <w:rPr>
          <w:rStyle w:val="HighlightText"/>
        </w:rPr>
        <w:t>before</w:t>
      </w:r>
      <w:r w:rsidRPr="00EF643D">
        <w:t xml:space="preserve"> any other 4.</w:t>
      </w:r>
      <w:r>
        <w:t>8</w:t>
      </w:r>
      <w:r w:rsidRPr="00EF643D">
        <w:t>.0.</w:t>
      </w:r>
      <w:r>
        <w:t>x</w:t>
      </w:r>
      <w:r w:rsidRPr="00EF643D">
        <w:t xml:space="preserve"> product upgrades.</w:t>
      </w:r>
    </w:p>
    <w:p w14:paraId="7DBAAA51" w14:textId="77777777" w:rsidR="00C43B96" w:rsidRPr="00EF643D" w:rsidRDefault="00C43B96" w:rsidP="00C43B96">
      <w:pPr>
        <w:pStyle w:val="Heading3"/>
      </w:pPr>
      <w:bookmarkStart w:id="54" w:name="_Toc202257714"/>
      <w:bookmarkStart w:id="55" w:name="_Toc366491982"/>
      <w:bookmarkStart w:id="56" w:name="_Ref21942151"/>
      <w:bookmarkStart w:id="57" w:name="_Toc22118196"/>
      <w:r w:rsidRPr="00EF643D">
        <w:t xml:space="preserve">Before you </w:t>
      </w:r>
      <w:bookmarkEnd w:id="54"/>
      <w:bookmarkEnd w:id="55"/>
      <w:r w:rsidRPr="00EF643D">
        <w:t>start</w:t>
      </w:r>
      <w:bookmarkEnd w:id="56"/>
      <w:bookmarkEnd w:id="57"/>
    </w:p>
    <w:p w14:paraId="7D24EFD1" w14:textId="664F4E2B" w:rsidR="00C43B96" w:rsidRDefault="00C43B96" w:rsidP="00C43B96">
      <w:pPr>
        <w:pStyle w:val="Body"/>
      </w:pPr>
      <w:r w:rsidRPr="00EF643D">
        <w:t xml:space="preserve">Before proceeding please ensure that the pre-requisites mentioned in Section </w:t>
      </w:r>
      <w:r>
        <w:fldChar w:fldCharType="begin"/>
      </w:r>
      <w:r>
        <w:instrText xml:space="preserve"> REF _Ref371063299 \r \h  \* MERGEFORMAT </w:instrText>
      </w:r>
      <w:r>
        <w:fldChar w:fldCharType="separate"/>
      </w:r>
      <w:r w:rsidR="008B17F4">
        <w:t>2.1</w:t>
      </w:r>
      <w:r>
        <w:fldChar w:fldCharType="end"/>
      </w:r>
      <w:r w:rsidRPr="00EF643D">
        <w:t xml:space="preserve"> of this document are met.</w:t>
      </w:r>
    </w:p>
    <w:p w14:paraId="0D1111A6" w14:textId="77777777" w:rsidR="00C43B96" w:rsidRDefault="00C43B96" w:rsidP="00C43B96">
      <w:pPr>
        <w:pStyle w:val="Body"/>
      </w:pPr>
      <w:r w:rsidRPr="00EF643D">
        <w:t>Also, please be aware of the following;</w:t>
      </w:r>
    </w:p>
    <w:p w14:paraId="62DED65C" w14:textId="77777777" w:rsidR="00C43B96" w:rsidRDefault="00C43B96" w:rsidP="00FD1EF6">
      <w:pPr>
        <w:pStyle w:val="Body"/>
        <w:numPr>
          <w:ilvl w:val="0"/>
          <w:numId w:val="46"/>
        </w:numPr>
      </w:pPr>
      <w:r w:rsidRPr="00EF643D">
        <w:t xml:space="preserve">Where instructed to change to a directory before running a script, it is assumed that you are running SQL*PLUS from a DOS Command prompt.  </w:t>
      </w:r>
    </w:p>
    <w:p w14:paraId="19D26516" w14:textId="77777777" w:rsidR="00C43B96" w:rsidRDefault="00C43B96" w:rsidP="00FD1EF6">
      <w:pPr>
        <w:pStyle w:val="Body"/>
        <w:numPr>
          <w:ilvl w:val="0"/>
          <w:numId w:val="46"/>
        </w:numPr>
      </w:pPr>
      <w:r w:rsidRPr="00EF643D">
        <w:t xml:space="preserve">If you are running SQL*PLUS in windows you should set the 'start in' directory of the SQL*PLUS shortcut to simulate the change of directory.   </w:t>
      </w:r>
    </w:p>
    <w:p w14:paraId="377CB26B" w14:textId="77777777" w:rsidR="00C43B96" w:rsidRDefault="00C43B96" w:rsidP="00C43B96">
      <w:pPr>
        <w:pStyle w:val="Body"/>
        <w:rPr>
          <w:rStyle w:val="HighlightText"/>
        </w:rPr>
      </w:pPr>
      <w:r w:rsidRPr="00F735F8">
        <w:rPr>
          <w:rStyle w:val="HighlightText"/>
        </w:rPr>
        <w:t>If you do not run SQL*PLUS from the directory stated in each step of the guide, the installation will fail.</w:t>
      </w:r>
    </w:p>
    <w:p w14:paraId="45D579E7" w14:textId="77777777" w:rsidR="00C43B96" w:rsidRPr="00EF643D" w:rsidRDefault="00C43B96" w:rsidP="00C43B96">
      <w:pPr>
        <w:pStyle w:val="Body"/>
      </w:pPr>
      <w:r w:rsidRPr="00EF643D">
        <w:t xml:space="preserve">Also, whilst following the instructions in this section you will be required to know the location of </w:t>
      </w:r>
      <w:r w:rsidRPr="00E06E14">
        <w:rPr>
          <w:rStyle w:val="HighlightText"/>
        </w:rPr>
        <w:t>&lt;exor_base&gt;</w:t>
      </w:r>
      <w:r w:rsidRPr="00EF643D">
        <w:t xml:space="preserve">.  You may recall that whilst undertaking the tasks in Section 3.1 you will have implemented software into the location referred to as </w:t>
      </w:r>
      <w:r w:rsidRPr="00E06E14">
        <w:rPr>
          <w:rStyle w:val="HighlightText"/>
        </w:rPr>
        <w:t>&lt;exor_base&gt;</w:t>
      </w:r>
      <w:r w:rsidRPr="00EF643D">
        <w:t xml:space="preserve">, for example, C:\EXOR.  </w:t>
      </w:r>
    </w:p>
    <w:p w14:paraId="29B27440" w14:textId="77777777" w:rsidR="00C43B96" w:rsidRPr="00EF643D" w:rsidRDefault="00C43B96" w:rsidP="00C43B96">
      <w:pPr>
        <w:pStyle w:val="Heading3"/>
      </w:pPr>
      <w:bookmarkStart w:id="58" w:name="_Toc202257715"/>
      <w:bookmarkStart w:id="59" w:name="_Toc366491983"/>
      <w:bookmarkStart w:id="60" w:name="_Ref21942161"/>
      <w:bookmarkStart w:id="61" w:name="_Toc22118197"/>
      <w:r w:rsidRPr="00EF643D">
        <w:t>Typical problems that you may encounter</w:t>
      </w:r>
      <w:bookmarkEnd w:id="58"/>
      <w:bookmarkEnd w:id="59"/>
      <w:bookmarkEnd w:id="60"/>
      <w:bookmarkEnd w:id="61"/>
    </w:p>
    <w:p w14:paraId="3E229337" w14:textId="77777777" w:rsidR="00C43B96" w:rsidRDefault="00C43B96" w:rsidP="00C43B96">
      <w:pPr>
        <w:pStyle w:val="Body"/>
      </w:pPr>
      <w:r w:rsidRPr="00EF643D">
        <w:t>It is possible that, when you are running some of the upgrade scripts, errors may be reported saying that objects already exist in the database or that columns already exist on tables. These errors can generally be ignored. If you are in any doubt, please contact the Exor support desk for guidance.</w:t>
      </w:r>
    </w:p>
    <w:p w14:paraId="4F768843" w14:textId="77777777" w:rsidR="00C43B96" w:rsidRPr="00EF643D" w:rsidRDefault="00C43B96" w:rsidP="00C43B96">
      <w:pPr>
        <w:pStyle w:val="Body"/>
      </w:pPr>
    </w:p>
    <w:p w14:paraId="11563FAB" w14:textId="77777777" w:rsidR="00C43B96" w:rsidRDefault="00C43B96" w:rsidP="00C43B96">
      <w:pPr>
        <w:pStyle w:val="Body"/>
      </w:pPr>
      <w:r w:rsidRPr="00EF643D">
        <w:t>The upgrade procedures will also attempt to install database roles in the highways owner account that are necessary for the system to operate correctly. You may find that errors are produced when running the upgrade scripts to the effect that the role names being created are already used by existing roles or users. These errors can be ignored as they simply mean that the roles being created already exist.</w:t>
      </w:r>
    </w:p>
    <w:p w14:paraId="75373F3F" w14:textId="77777777" w:rsidR="00C43B96" w:rsidRPr="00EF643D" w:rsidRDefault="00C43B96" w:rsidP="00C43B96">
      <w:pPr>
        <w:pStyle w:val="Body"/>
      </w:pPr>
      <w:r w:rsidRPr="00EF643D">
        <w:t>Also, during install/upgrade Warning messages may appear saying that compilation errors have occurred.  These warnings can be ignored, since invalid objects will be recompiled later on in the install/upgrade.  However, it will be of concern if compilation errors still occur following the re-compilation.</w:t>
      </w:r>
    </w:p>
    <w:p w14:paraId="6C018300" w14:textId="73A85599" w:rsidR="007039F3" w:rsidRPr="00383EAF" w:rsidRDefault="007039F3" w:rsidP="009B679A">
      <w:pPr>
        <w:pStyle w:val="Heading3"/>
      </w:pPr>
      <w:bookmarkStart w:id="62" w:name="_Toc22118198"/>
      <w:r w:rsidRPr="00383EAF">
        <w:t>Highways Owner Account</w:t>
      </w:r>
      <w:bookmarkEnd w:id="51"/>
      <w:r w:rsidRPr="00383EAF">
        <w:t xml:space="preserve"> </w:t>
      </w:r>
      <w:r w:rsidR="00437ED4">
        <w:t xml:space="preserve">Creation </w:t>
      </w:r>
      <w:r w:rsidRPr="00383EAF">
        <w:t>(Install Only)</w:t>
      </w:r>
      <w:bookmarkEnd w:id="52"/>
      <w:bookmarkEnd w:id="62"/>
    </w:p>
    <w:p w14:paraId="717C08E9" w14:textId="32B8CD9D" w:rsidR="00C83960" w:rsidRPr="005B73B1" w:rsidRDefault="00C83960" w:rsidP="005B73B1">
      <w:pPr>
        <w:pStyle w:val="Body"/>
      </w:pPr>
      <w:bookmarkStart w:id="63" w:name="_Toc366491981"/>
      <w:r w:rsidRPr="005B73B1">
        <w:t>This section provides details of steps involved in creating a</w:t>
      </w:r>
      <w:r w:rsidR="009B679A">
        <w:t>n</w:t>
      </w:r>
      <w:r w:rsidRPr="005B73B1">
        <w:t xml:space="preserve"> owner for all exor database objects.</w:t>
      </w:r>
    </w:p>
    <w:p w14:paraId="3E6EC37D" w14:textId="5C2AD284" w:rsidR="00C83960" w:rsidRPr="005B73B1" w:rsidRDefault="00C83960" w:rsidP="005B73B1">
      <w:pPr>
        <w:pStyle w:val="Body"/>
      </w:pPr>
      <w:r w:rsidRPr="005B73B1">
        <w:t xml:space="preserve">It is important that you should only perform these steps if you do not already have a "Highways Owner" account. If you are upgrading Network </w:t>
      </w:r>
      <w:r w:rsidR="00B4028E" w:rsidRPr="005B73B1">
        <w:t>Manager,</w:t>
      </w:r>
      <w:r w:rsidRPr="005B73B1">
        <w:t xml:space="preserve"> then skip to the section which relates specifically to the upgrade.</w:t>
      </w:r>
    </w:p>
    <w:p w14:paraId="14433E50" w14:textId="692F30A8" w:rsidR="00C83960" w:rsidRPr="00EF643D" w:rsidRDefault="00C83960" w:rsidP="005B73B1">
      <w:pPr>
        <w:pStyle w:val="Body"/>
      </w:pPr>
      <w:r w:rsidRPr="00EF643D">
        <w:t>The following paragraphs should be used to create a new schema for the implementation of Network Manager and any other subsequent exor application.</w:t>
      </w:r>
    </w:p>
    <w:p w14:paraId="21CA13EA" w14:textId="40480778" w:rsidR="00C83960" w:rsidRPr="00EC59A4" w:rsidRDefault="00C83960" w:rsidP="00C83960">
      <w:pPr>
        <w:pStyle w:val="Heading4"/>
        <w:ind w:left="432" w:hanging="432"/>
      </w:pPr>
      <w:bookmarkStart w:id="64" w:name="_Toc529331441"/>
      <w:bookmarkStart w:id="65" w:name="_Toc378938000"/>
      <w:r w:rsidRPr="00EC59A4">
        <w:t>Tablespace Requirements</w:t>
      </w:r>
      <w:bookmarkEnd w:id="64"/>
      <w:bookmarkEnd w:id="65"/>
      <w:r w:rsidR="005B73B1">
        <w:br/>
      </w:r>
    </w:p>
    <w:p w14:paraId="784FB98F" w14:textId="2305DC84" w:rsidR="00C83960" w:rsidRPr="00EF643D" w:rsidRDefault="00C83960" w:rsidP="009B679A">
      <w:pPr>
        <w:pStyle w:val="Body"/>
      </w:pPr>
      <w:r w:rsidRPr="00EF643D">
        <w:t>The following tablespaces (or equivalents) should be made available on your server:</w:t>
      </w:r>
    </w:p>
    <w:p w14:paraId="6B74E828" w14:textId="2C797483" w:rsidR="00C83960" w:rsidRPr="00EF643D" w:rsidRDefault="00C83960" w:rsidP="00FD1EF6">
      <w:pPr>
        <w:pStyle w:val="Body"/>
        <w:numPr>
          <w:ilvl w:val="0"/>
          <w:numId w:val="45"/>
        </w:numPr>
      </w:pPr>
      <w:r w:rsidRPr="00F735F8">
        <w:rPr>
          <w:rStyle w:val="HighlightText"/>
        </w:rPr>
        <w:t>HIGHWAYS</w:t>
      </w:r>
      <w:r w:rsidR="005B73B1">
        <w:rPr>
          <w:rStyle w:val="HighlightText"/>
        </w:rPr>
        <w:tab/>
        <w:t>-</w:t>
      </w:r>
      <w:r w:rsidRPr="00EF643D">
        <w:tab/>
        <w:t>Default Table Space.  Can be a different name if required.</w:t>
      </w:r>
    </w:p>
    <w:p w14:paraId="0426C20D" w14:textId="52A4E8DD" w:rsidR="00C83960" w:rsidRPr="00EF643D" w:rsidRDefault="00C83960" w:rsidP="00FD1EF6">
      <w:pPr>
        <w:pStyle w:val="Body"/>
        <w:numPr>
          <w:ilvl w:val="0"/>
          <w:numId w:val="45"/>
        </w:numPr>
      </w:pPr>
      <w:r w:rsidRPr="00F735F8">
        <w:rPr>
          <w:rStyle w:val="HighlightText"/>
        </w:rPr>
        <w:t>TEMP</w:t>
      </w:r>
      <w:r w:rsidRPr="00EF643D">
        <w:t xml:space="preserve"> </w:t>
      </w:r>
      <w:r w:rsidRPr="00EF643D">
        <w:tab/>
      </w:r>
      <w:r w:rsidR="005B73B1">
        <w:tab/>
        <w:t>-</w:t>
      </w:r>
      <w:r w:rsidR="005B73B1">
        <w:tab/>
      </w:r>
      <w:r w:rsidRPr="00EF643D">
        <w:t xml:space="preserve">Default </w:t>
      </w:r>
      <w:r w:rsidR="00CB47DB" w:rsidRPr="00EF643D">
        <w:t>Temporary</w:t>
      </w:r>
      <w:r w:rsidRPr="00EF643D">
        <w:t xml:space="preserve"> Tablespace for users. Can be a different name.</w:t>
      </w:r>
    </w:p>
    <w:p w14:paraId="65B18401" w14:textId="4B643CB7" w:rsidR="00C83960" w:rsidRPr="00EC59A4" w:rsidRDefault="00C83960" w:rsidP="005B73B1">
      <w:pPr>
        <w:pStyle w:val="Heading4"/>
      </w:pPr>
      <w:bookmarkStart w:id="66" w:name="_Toc378938001"/>
      <w:r w:rsidRPr="00EC59A4">
        <w:t>Data Dictionary Privileges</w:t>
      </w:r>
      <w:bookmarkEnd w:id="66"/>
      <w:r w:rsidR="005B73B1">
        <w:br/>
      </w:r>
    </w:p>
    <w:p w14:paraId="74C65C0F" w14:textId="77777777" w:rsidR="009B679A" w:rsidRDefault="00C83960" w:rsidP="00FD1EF6">
      <w:pPr>
        <w:pStyle w:val="Body"/>
        <w:numPr>
          <w:ilvl w:val="0"/>
          <w:numId w:val="47"/>
        </w:numPr>
      </w:pPr>
      <w:r w:rsidRPr="00EF643D">
        <w:t xml:space="preserve">Change directory to </w:t>
      </w:r>
      <w:r w:rsidRPr="00E06E14">
        <w:rPr>
          <w:rStyle w:val="HighlightText"/>
        </w:rPr>
        <w:t>&lt;exor_base&gt;</w:t>
      </w:r>
      <w:r w:rsidRPr="00EF643D">
        <w:t>\nm3\install</w:t>
      </w:r>
    </w:p>
    <w:p w14:paraId="66A4E4BE" w14:textId="0ADB38D7" w:rsidR="00C83960" w:rsidRPr="00EF643D" w:rsidRDefault="00C83960" w:rsidP="00FD1EF6">
      <w:pPr>
        <w:pStyle w:val="Body"/>
        <w:numPr>
          <w:ilvl w:val="0"/>
          <w:numId w:val="47"/>
        </w:numPr>
      </w:pPr>
      <w:r w:rsidRPr="00EF643D">
        <w:t xml:space="preserve">Login to SQL*PLUS as the </w:t>
      </w:r>
      <w:r w:rsidRPr="009B679A">
        <w:rPr>
          <w:b/>
        </w:rPr>
        <w:t>SYS</w:t>
      </w:r>
      <w:r w:rsidRPr="00EF643D">
        <w:t xml:space="preserve"> user on the client PC and run the following command:</w:t>
      </w:r>
    </w:p>
    <w:p w14:paraId="0FB109B6" w14:textId="135B2011" w:rsidR="00C83960" w:rsidRPr="00EF643D" w:rsidRDefault="005B73B1" w:rsidP="009B679A">
      <w:pPr>
        <w:pStyle w:val="Body"/>
        <w:ind w:left="1440"/>
      </w:pPr>
      <w:r>
        <w:br/>
      </w:r>
      <w:r w:rsidR="00C83960" w:rsidRPr="00EF643D">
        <w:t>start hig_sys_grants.sql</w:t>
      </w:r>
      <w:r w:rsidR="00CB47DB">
        <w:br/>
      </w:r>
    </w:p>
    <w:p w14:paraId="27A837D6" w14:textId="68401298" w:rsidR="00C83960" w:rsidRPr="00EC59A4" w:rsidRDefault="00C83960" w:rsidP="00C83960">
      <w:pPr>
        <w:pStyle w:val="Heading4"/>
        <w:ind w:left="432" w:hanging="432"/>
      </w:pPr>
      <w:bookmarkStart w:id="67" w:name="_Toc378938002"/>
      <w:r w:rsidRPr="00EC59A4">
        <w:t>The higowner script</w:t>
      </w:r>
      <w:bookmarkEnd w:id="67"/>
      <w:r w:rsidR="005B73B1">
        <w:br/>
      </w:r>
    </w:p>
    <w:p w14:paraId="7F69D1CD" w14:textId="77777777" w:rsidR="00C83960" w:rsidRPr="00EF643D" w:rsidRDefault="00C83960" w:rsidP="00FD1EF6">
      <w:pPr>
        <w:pStyle w:val="Body"/>
        <w:numPr>
          <w:ilvl w:val="0"/>
          <w:numId w:val="44"/>
        </w:numPr>
      </w:pPr>
      <w:r w:rsidRPr="00EF643D">
        <w:t xml:space="preserve">Change directory to </w:t>
      </w:r>
      <w:r w:rsidRPr="00E06E14">
        <w:rPr>
          <w:rStyle w:val="HighlightText"/>
        </w:rPr>
        <w:t>&lt;exor_base&gt;</w:t>
      </w:r>
      <w:r w:rsidRPr="00EF643D">
        <w:t>\nm3\install</w:t>
      </w:r>
    </w:p>
    <w:p w14:paraId="0F3C354A" w14:textId="063EEFFA" w:rsidR="00C83960" w:rsidRPr="00EF643D" w:rsidRDefault="00C83960" w:rsidP="00FD1EF6">
      <w:pPr>
        <w:pStyle w:val="Body"/>
        <w:numPr>
          <w:ilvl w:val="0"/>
          <w:numId w:val="44"/>
        </w:numPr>
      </w:pPr>
      <w:r w:rsidRPr="00EF643D">
        <w:t xml:space="preserve">Login to SQL*PLUS as the </w:t>
      </w:r>
      <w:r w:rsidRPr="00A56FE2">
        <w:rPr>
          <w:b/>
        </w:rPr>
        <w:t>SYSTEM</w:t>
      </w:r>
      <w:r w:rsidRPr="00EF643D">
        <w:t xml:space="preserve"> user on the client PC and run the following command</w:t>
      </w:r>
      <w:r w:rsidR="005B73B1">
        <w:t>s</w:t>
      </w:r>
      <w:r w:rsidRPr="00EF643D">
        <w:t>:</w:t>
      </w:r>
    </w:p>
    <w:p w14:paraId="13D50764" w14:textId="1749E3C7" w:rsidR="00C83960" w:rsidRDefault="005B73B1" w:rsidP="005B73B1">
      <w:pPr>
        <w:pStyle w:val="Body"/>
      </w:pPr>
      <w:r>
        <w:tab/>
      </w:r>
      <w:r>
        <w:br/>
      </w:r>
      <w:r>
        <w:tab/>
      </w:r>
      <w:r w:rsidR="009B679A">
        <w:tab/>
      </w:r>
      <w:r>
        <w:t>start system_objects.sql</w:t>
      </w:r>
    </w:p>
    <w:p w14:paraId="17F7630B" w14:textId="10A59906" w:rsidR="005B73B1" w:rsidRDefault="005B73B1" w:rsidP="009B679A">
      <w:pPr>
        <w:pStyle w:val="Body"/>
        <w:ind w:firstLine="720"/>
      </w:pPr>
      <w:r>
        <w:t>followed by</w:t>
      </w:r>
      <w:r w:rsidR="00A56FE2">
        <w:t>:</w:t>
      </w:r>
    </w:p>
    <w:p w14:paraId="6E8940F2" w14:textId="77777777" w:rsidR="00C83960" w:rsidRPr="00EF643D" w:rsidRDefault="00C83960" w:rsidP="009B679A">
      <w:pPr>
        <w:pStyle w:val="Body"/>
        <w:ind w:left="720" w:firstLine="720"/>
      </w:pPr>
      <w:r w:rsidRPr="00EF643D">
        <w:t>start higowner.sql</w:t>
      </w:r>
    </w:p>
    <w:p w14:paraId="228D77E8" w14:textId="77777777" w:rsidR="00C83960" w:rsidRPr="00EF643D" w:rsidRDefault="00C83960" w:rsidP="005B73B1">
      <w:pPr>
        <w:pStyle w:val="Body"/>
      </w:pPr>
    </w:p>
    <w:p w14:paraId="283DB9A7" w14:textId="77777777" w:rsidR="00C83960" w:rsidRPr="00EF643D" w:rsidRDefault="00C83960" w:rsidP="009B679A">
      <w:pPr>
        <w:pStyle w:val="Body"/>
        <w:ind w:firstLine="720"/>
      </w:pPr>
      <w:r w:rsidRPr="00EF643D">
        <w:t>This script will prompt you for the following information:</w:t>
      </w:r>
    </w:p>
    <w:p w14:paraId="454B2F23" w14:textId="77777777" w:rsidR="00C83960" w:rsidRPr="00EF643D" w:rsidRDefault="00C83960" w:rsidP="00C83960"/>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5295"/>
      </w:tblGrid>
      <w:tr w:rsidR="00C83960" w14:paraId="345CF613" w14:textId="77777777" w:rsidTr="00C83960">
        <w:tc>
          <w:tcPr>
            <w:tcW w:w="2268"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705C1C0B" w14:textId="77777777" w:rsidR="00C83960" w:rsidRPr="00EF643D" w:rsidRDefault="00C83960" w:rsidP="00C83960">
            <w:pPr>
              <w:pStyle w:val="TableHeadingCentered"/>
              <w:spacing w:before="144" w:after="144"/>
            </w:pPr>
            <w:r w:rsidRPr="00EF643D">
              <w:lastRenderedPageBreak/>
              <w:t>Prompt</w:t>
            </w:r>
          </w:p>
        </w:tc>
        <w:tc>
          <w:tcPr>
            <w:tcW w:w="5295" w:type="dxa"/>
            <w:tcBorders>
              <w:top w:val="single" w:sz="4" w:space="0" w:color="auto"/>
              <w:left w:val="single" w:sz="4" w:space="0" w:color="auto"/>
              <w:bottom w:val="single" w:sz="4" w:space="0" w:color="auto"/>
              <w:right w:val="single" w:sz="4" w:space="0" w:color="auto"/>
            </w:tcBorders>
            <w:shd w:val="clear" w:color="auto" w:fill="E6E6E6"/>
            <w:vAlign w:val="center"/>
            <w:hideMark/>
          </w:tcPr>
          <w:p w14:paraId="18ACB308" w14:textId="77777777" w:rsidR="00C83960" w:rsidRPr="00EF643D" w:rsidRDefault="00C83960" w:rsidP="00C83960">
            <w:pPr>
              <w:pStyle w:val="TableHeadingCentered"/>
              <w:spacing w:before="144" w:after="144"/>
            </w:pPr>
            <w:r w:rsidRPr="00EF643D">
              <w:t>Meaning</w:t>
            </w:r>
          </w:p>
        </w:tc>
      </w:tr>
      <w:tr w:rsidR="00C83960" w14:paraId="0CF06BC6"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6D590B45" w14:textId="77777777" w:rsidR="00C83960" w:rsidRPr="00EF643D" w:rsidRDefault="00C83960" w:rsidP="00A56FE2">
            <w:pPr>
              <w:pStyle w:val="Body"/>
            </w:pPr>
            <w:r w:rsidRPr="00EF643D">
              <w:t>Highways Owner Name</w:t>
            </w:r>
          </w:p>
        </w:tc>
        <w:tc>
          <w:tcPr>
            <w:tcW w:w="5295" w:type="dxa"/>
            <w:tcBorders>
              <w:top w:val="single" w:sz="4" w:space="0" w:color="auto"/>
              <w:left w:val="single" w:sz="4" w:space="0" w:color="auto"/>
              <w:bottom w:val="single" w:sz="4" w:space="0" w:color="auto"/>
              <w:right w:val="single" w:sz="4" w:space="0" w:color="auto"/>
            </w:tcBorders>
            <w:vAlign w:val="center"/>
          </w:tcPr>
          <w:p w14:paraId="51D90061" w14:textId="77B1DE1E" w:rsidR="00C83960" w:rsidRPr="00EF643D" w:rsidRDefault="00C83960" w:rsidP="00A56FE2">
            <w:pPr>
              <w:pStyle w:val="Body"/>
            </w:pPr>
            <w:r w:rsidRPr="00EF643D">
              <w:t>This should be the name to be given to your highways owner</w:t>
            </w:r>
          </w:p>
        </w:tc>
      </w:tr>
      <w:tr w:rsidR="00C83960" w14:paraId="08DF1990"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7E6338EF" w14:textId="77777777" w:rsidR="00C83960" w:rsidRPr="00EF643D" w:rsidRDefault="00C83960" w:rsidP="00A56FE2">
            <w:pPr>
              <w:pStyle w:val="Body"/>
            </w:pPr>
            <w:r w:rsidRPr="00EF643D">
              <w:t xml:space="preserve">Owner’s Password </w:t>
            </w:r>
          </w:p>
        </w:tc>
        <w:tc>
          <w:tcPr>
            <w:tcW w:w="5295" w:type="dxa"/>
            <w:tcBorders>
              <w:top w:val="single" w:sz="4" w:space="0" w:color="auto"/>
              <w:left w:val="single" w:sz="4" w:space="0" w:color="auto"/>
              <w:bottom w:val="single" w:sz="4" w:space="0" w:color="auto"/>
              <w:right w:val="single" w:sz="4" w:space="0" w:color="auto"/>
            </w:tcBorders>
            <w:vAlign w:val="center"/>
          </w:tcPr>
          <w:p w14:paraId="35D6B4B3" w14:textId="2037C10B" w:rsidR="00C83960" w:rsidRPr="00EF643D" w:rsidRDefault="00C83960" w:rsidP="00A56FE2">
            <w:pPr>
              <w:pStyle w:val="Body"/>
            </w:pPr>
            <w:r w:rsidRPr="00EF643D">
              <w:t>Password for highways owner</w:t>
            </w:r>
          </w:p>
        </w:tc>
      </w:tr>
      <w:tr w:rsidR="00C83960" w14:paraId="75C25590"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71E45751" w14:textId="77777777" w:rsidR="00C83960" w:rsidRPr="00EF643D" w:rsidRDefault="00C83960" w:rsidP="00A56FE2">
            <w:pPr>
              <w:pStyle w:val="Body"/>
            </w:pPr>
            <w:r w:rsidRPr="00EF643D">
              <w:t>Default Tablespace</w:t>
            </w:r>
          </w:p>
        </w:tc>
        <w:tc>
          <w:tcPr>
            <w:tcW w:w="5295" w:type="dxa"/>
            <w:tcBorders>
              <w:top w:val="single" w:sz="4" w:space="0" w:color="auto"/>
              <w:left w:val="single" w:sz="4" w:space="0" w:color="auto"/>
              <w:bottom w:val="single" w:sz="4" w:space="0" w:color="auto"/>
              <w:right w:val="single" w:sz="4" w:space="0" w:color="auto"/>
            </w:tcBorders>
            <w:vAlign w:val="center"/>
          </w:tcPr>
          <w:p w14:paraId="79DEDC9C" w14:textId="5C78E7FA" w:rsidR="00C83960" w:rsidRPr="00EF643D" w:rsidRDefault="00C83960" w:rsidP="00A56FE2">
            <w:pPr>
              <w:pStyle w:val="Body"/>
            </w:pPr>
            <w:r w:rsidRPr="00EF643D">
              <w:t>Default Tablespace for highways owner</w:t>
            </w:r>
          </w:p>
        </w:tc>
      </w:tr>
      <w:tr w:rsidR="00C83960" w14:paraId="0B3AD8D8"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3B59701F" w14:textId="77777777" w:rsidR="00C83960" w:rsidRPr="00EF643D" w:rsidRDefault="00C83960" w:rsidP="00A56FE2">
            <w:pPr>
              <w:pStyle w:val="Body"/>
            </w:pPr>
            <w:r w:rsidRPr="00EF643D">
              <w:t xml:space="preserve">Temporary Tablespace  </w:t>
            </w:r>
          </w:p>
        </w:tc>
        <w:tc>
          <w:tcPr>
            <w:tcW w:w="5295" w:type="dxa"/>
            <w:tcBorders>
              <w:top w:val="single" w:sz="4" w:space="0" w:color="auto"/>
              <w:left w:val="single" w:sz="4" w:space="0" w:color="auto"/>
              <w:bottom w:val="single" w:sz="4" w:space="0" w:color="auto"/>
              <w:right w:val="single" w:sz="4" w:space="0" w:color="auto"/>
            </w:tcBorders>
            <w:vAlign w:val="center"/>
          </w:tcPr>
          <w:p w14:paraId="6F57829E" w14:textId="749A807F" w:rsidR="00C83960" w:rsidRPr="00EF643D" w:rsidRDefault="00C83960" w:rsidP="00A56FE2">
            <w:pPr>
              <w:pStyle w:val="Body"/>
            </w:pPr>
            <w:r w:rsidRPr="00EF643D">
              <w:t>Temporary Tablespace for highways owner</w:t>
            </w:r>
          </w:p>
        </w:tc>
      </w:tr>
      <w:tr w:rsidR="00C83960" w14:paraId="3CC27C87"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6B9D8A3E" w14:textId="77777777" w:rsidR="00C83960" w:rsidRPr="00EF643D" w:rsidRDefault="00C83960" w:rsidP="00A56FE2">
            <w:pPr>
              <w:pStyle w:val="Body"/>
            </w:pPr>
            <w:r w:rsidRPr="00EF643D">
              <w:t>System Start Date</w:t>
            </w:r>
          </w:p>
        </w:tc>
        <w:tc>
          <w:tcPr>
            <w:tcW w:w="5295" w:type="dxa"/>
            <w:tcBorders>
              <w:top w:val="single" w:sz="4" w:space="0" w:color="auto"/>
              <w:left w:val="single" w:sz="4" w:space="0" w:color="auto"/>
              <w:bottom w:val="single" w:sz="4" w:space="0" w:color="auto"/>
              <w:right w:val="single" w:sz="4" w:space="0" w:color="auto"/>
            </w:tcBorders>
            <w:vAlign w:val="center"/>
          </w:tcPr>
          <w:p w14:paraId="1BB2FDE2" w14:textId="5BE355C3" w:rsidR="00C83960" w:rsidRPr="00EF643D" w:rsidRDefault="00C83960" w:rsidP="00A56FE2">
            <w:pPr>
              <w:pStyle w:val="Body"/>
            </w:pPr>
            <w:r w:rsidRPr="00EF643D">
              <w:t>This is the earliest date at which data is valid in your database</w:t>
            </w:r>
          </w:p>
        </w:tc>
      </w:tr>
      <w:tr w:rsidR="00C83960" w14:paraId="214931E0"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0C302515" w14:textId="77777777" w:rsidR="00C83960" w:rsidRPr="00EF643D" w:rsidRDefault="00C83960" w:rsidP="00A56FE2">
            <w:pPr>
              <w:pStyle w:val="Body"/>
            </w:pPr>
            <w:r w:rsidRPr="00EF643D">
              <w:t>Admin Type Code</w:t>
            </w:r>
          </w:p>
        </w:tc>
        <w:tc>
          <w:tcPr>
            <w:tcW w:w="5295" w:type="dxa"/>
            <w:tcBorders>
              <w:top w:val="single" w:sz="4" w:space="0" w:color="auto"/>
              <w:left w:val="single" w:sz="4" w:space="0" w:color="auto"/>
              <w:bottom w:val="single" w:sz="4" w:space="0" w:color="auto"/>
              <w:right w:val="single" w:sz="4" w:space="0" w:color="auto"/>
            </w:tcBorders>
            <w:vAlign w:val="center"/>
          </w:tcPr>
          <w:p w14:paraId="17C5FB5F" w14:textId="70BD7B91" w:rsidR="00C83960" w:rsidRPr="00EF643D" w:rsidRDefault="00C83960" w:rsidP="00A56FE2">
            <w:pPr>
              <w:pStyle w:val="Body"/>
            </w:pPr>
            <w:r w:rsidRPr="00EF643D">
              <w:t>Code for the default admin unit type</w:t>
            </w:r>
          </w:p>
        </w:tc>
      </w:tr>
      <w:tr w:rsidR="00C83960" w14:paraId="655193EE"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100B1800" w14:textId="77777777" w:rsidR="00C83960" w:rsidRPr="00EF643D" w:rsidRDefault="00C83960" w:rsidP="00A56FE2">
            <w:pPr>
              <w:pStyle w:val="Body"/>
            </w:pPr>
            <w:r w:rsidRPr="00EF643D">
              <w:t>Admin Type Description</w:t>
            </w:r>
          </w:p>
        </w:tc>
        <w:tc>
          <w:tcPr>
            <w:tcW w:w="5295" w:type="dxa"/>
            <w:tcBorders>
              <w:top w:val="single" w:sz="4" w:space="0" w:color="auto"/>
              <w:left w:val="single" w:sz="4" w:space="0" w:color="auto"/>
              <w:bottom w:val="single" w:sz="4" w:space="0" w:color="auto"/>
              <w:right w:val="single" w:sz="4" w:space="0" w:color="auto"/>
            </w:tcBorders>
            <w:vAlign w:val="center"/>
          </w:tcPr>
          <w:p w14:paraId="4976957C" w14:textId="5D91016F" w:rsidR="00C83960" w:rsidRPr="00EF643D" w:rsidRDefault="00C83960" w:rsidP="00A56FE2">
            <w:pPr>
              <w:pStyle w:val="Body"/>
            </w:pPr>
            <w:r w:rsidRPr="00EF643D">
              <w:t>Description for the default admin unit type</w:t>
            </w:r>
          </w:p>
        </w:tc>
      </w:tr>
      <w:tr w:rsidR="00C83960" w14:paraId="3A85B290"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05A50D9F" w14:textId="77777777" w:rsidR="00C83960" w:rsidRPr="00EF643D" w:rsidRDefault="00C83960" w:rsidP="00A56FE2">
            <w:pPr>
              <w:pStyle w:val="Body"/>
            </w:pPr>
            <w:r w:rsidRPr="00EF643D">
              <w:t>Admin Unit Code</w:t>
            </w:r>
          </w:p>
        </w:tc>
        <w:tc>
          <w:tcPr>
            <w:tcW w:w="5295" w:type="dxa"/>
            <w:tcBorders>
              <w:top w:val="single" w:sz="4" w:space="0" w:color="auto"/>
              <w:left w:val="single" w:sz="4" w:space="0" w:color="auto"/>
              <w:bottom w:val="single" w:sz="4" w:space="0" w:color="auto"/>
              <w:right w:val="single" w:sz="4" w:space="0" w:color="auto"/>
            </w:tcBorders>
            <w:vAlign w:val="center"/>
          </w:tcPr>
          <w:p w14:paraId="3D3878F9" w14:textId="101DA2C3" w:rsidR="00C83960" w:rsidRPr="00EF643D" w:rsidRDefault="00C83960" w:rsidP="00A56FE2">
            <w:pPr>
              <w:pStyle w:val="Body"/>
            </w:pPr>
            <w:r w:rsidRPr="00EF643D">
              <w:t>Code for the default Admin Unit</w:t>
            </w:r>
          </w:p>
        </w:tc>
      </w:tr>
      <w:tr w:rsidR="00C83960" w14:paraId="3DA5C316" w14:textId="77777777" w:rsidTr="00C83960">
        <w:tc>
          <w:tcPr>
            <w:tcW w:w="2268" w:type="dxa"/>
            <w:tcBorders>
              <w:top w:val="single" w:sz="4" w:space="0" w:color="auto"/>
              <w:left w:val="single" w:sz="4" w:space="0" w:color="auto"/>
              <w:bottom w:val="single" w:sz="4" w:space="0" w:color="auto"/>
              <w:right w:val="single" w:sz="4" w:space="0" w:color="auto"/>
            </w:tcBorders>
            <w:vAlign w:val="center"/>
            <w:hideMark/>
          </w:tcPr>
          <w:p w14:paraId="36200A71" w14:textId="77777777" w:rsidR="00C83960" w:rsidRPr="00EF643D" w:rsidRDefault="00C83960" w:rsidP="00A56FE2">
            <w:pPr>
              <w:pStyle w:val="Body"/>
            </w:pPr>
            <w:r w:rsidRPr="00EF643D">
              <w:t>Admin Unit Description</w:t>
            </w:r>
          </w:p>
        </w:tc>
        <w:tc>
          <w:tcPr>
            <w:tcW w:w="5295" w:type="dxa"/>
            <w:tcBorders>
              <w:top w:val="single" w:sz="4" w:space="0" w:color="auto"/>
              <w:left w:val="single" w:sz="4" w:space="0" w:color="auto"/>
              <w:bottom w:val="single" w:sz="4" w:space="0" w:color="auto"/>
              <w:right w:val="single" w:sz="4" w:space="0" w:color="auto"/>
            </w:tcBorders>
            <w:vAlign w:val="center"/>
          </w:tcPr>
          <w:p w14:paraId="5843D741" w14:textId="5B79900F" w:rsidR="00C83960" w:rsidRPr="00EF643D" w:rsidRDefault="00C83960" w:rsidP="00A56FE2">
            <w:pPr>
              <w:pStyle w:val="Body"/>
            </w:pPr>
            <w:r w:rsidRPr="00EF643D">
              <w:t>Description for the default Admin Unit</w:t>
            </w:r>
          </w:p>
        </w:tc>
      </w:tr>
    </w:tbl>
    <w:p w14:paraId="1B3A011B" w14:textId="77777777" w:rsidR="00C83960" w:rsidRPr="00EF643D" w:rsidRDefault="00C83960" w:rsidP="00C83960"/>
    <w:p w14:paraId="5F9DE4E1" w14:textId="610167B6" w:rsidR="00C83960" w:rsidRPr="00EF643D" w:rsidRDefault="00C83960" w:rsidP="00A56FE2">
      <w:pPr>
        <w:pStyle w:val="Body"/>
      </w:pPr>
      <w:r w:rsidRPr="00EF643D">
        <w:t>You will now have a new Oracle user set up with all relevant privileges to run the highways application.  Also the system start date for your database will have been set and Top level Admin Unit created for your default Admin Unit Type.</w:t>
      </w:r>
    </w:p>
    <w:p w14:paraId="1250FA34" w14:textId="2E3D8F39" w:rsidR="00BA02C9" w:rsidRPr="00EC59A4" w:rsidRDefault="00BA02C9" w:rsidP="009407D1">
      <w:pPr>
        <w:pStyle w:val="Heading3"/>
      </w:pPr>
      <w:bookmarkStart w:id="68" w:name="_Toc378938007"/>
      <w:bookmarkStart w:id="69" w:name="_Toc22118199"/>
      <w:bookmarkStart w:id="70" w:name="_Toc202257716"/>
      <w:bookmarkStart w:id="71" w:name="_Toc366491986"/>
      <w:bookmarkEnd w:id="53"/>
      <w:bookmarkEnd w:id="63"/>
      <w:r w:rsidRPr="00EC59A4">
        <w:t>Core User and Objects</w:t>
      </w:r>
      <w:bookmarkEnd w:id="68"/>
      <w:r w:rsidR="00437ED4">
        <w:t xml:space="preserve"> </w:t>
      </w:r>
      <w:r w:rsidR="00437ED4" w:rsidRPr="00383EAF">
        <w:t>(Install Only)</w:t>
      </w:r>
      <w:bookmarkEnd w:id="69"/>
      <w:r w:rsidR="00A33F7C">
        <w:br/>
      </w:r>
    </w:p>
    <w:p w14:paraId="2C139B93" w14:textId="253D7B83" w:rsidR="00BA02C9" w:rsidRPr="00EF643D" w:rsidRDefault="00BA02C9" w:rsidP="00F7382E">
      <w:pPr>
        <w:pStyle w:val="Body"/>
      </w:pPr>
      <w:r w:rsidRPr="00EF643D">
        <w:t>The following should be used to create a new schema for the implementation of Context Setting.  This step is only required for a new install of Network Manager (i.e. not required if upgrading from a previous version of Network Manager).</w:t>
      </w:r>
      <w:r w:rsidR="00A33F7C">
        <w:br/>
      </w:r>
    </w:p>
    <w:p w14:paraId="58D4278E" w14:textId="77777777" w:rsidR="00BA02C9" w:rsidRPr="00EF643D" w:rsidRDefault="00BA02C9" w:rsidP="00FD1EF6">
      <w:pPr>
        <w:pStyle w:val="Body"/>
        <w:numPr>
          <w:ilvl w:val="0"/>
          <w:numId w:val="48"/>
        </w:numPr>
      </w:pPr>
      <w:r w:rsidRPr="00EF643D">
        <w:t xml:space="preserve">Change directory to </w:t>
      </w:r>
      <w:r w:rsidRPr="00E06E14">
        <w:rPr>
          <w:rStyle w:val="HighlightText"/>
        </w:rPr>
        <w:t>&lt;exor_base&gt;</w:t>
      </w:r>
      <w:r w:rsidRPr="00F735F8">
        <w:rPr>
          <w:rStyle w:val="HighlightText"/>
        </w:rPr>
        <w:t>\nm3\install</w:t>
      </w:r>
    </w:p>
    <w:p w14:paraId="12C67CF3" w14:textId="217747E6" w:rsidR="00BA02C9" w:rsidRDefault="00BA02C9" w:rsidP="00FD1EF6">
      <w:pPr>
        <w:pStyle w:val="Body"/>
        <w:numPr>
          <w:ilvl w:val="0"/>
          <w:numId w:val="48"/>
        </w:numPr>
      </w:pPr>
      <w:r w:rsidRPr="00EF643D">
        <w:t xml:space="preserve">Login to SQL*PLUS as the </w:t>
      </w:r>
      <w:r w:rsidRPr="00AA3D77">
        <w:rPr>
          <w:b/>
        </w:rPr>
        <w:t>SYSTEM</w:t>
      </w:r>
      <w:r w:rsidRPr="00EF643D">
        <w:t xml:space="preserve"> user on the client PC andrun the following command:</w:t>
      </w:r>
    </w:p>
    <w:p w14:paraId="12AFA2E9" w14:textId="121EFA1F" w:rsidR="00BA02C9" w:rsidRPr="00EF643D" w:rsidRDefault="00A33F7C" w:rsidP="00960C88">
      <w:pPr>
        <w:pStyle w:val="Body"/>
        <w:ind w:left="1440"/>
      </w:pPr>
      <w:r>
        <w:br/>
      </w:r>
      <w:r w:rsidR="00BA02C9" w:rsidRPr="00EF643D">
        <w:t>start exor_core_user_creation.sql</w:t>
      </w:r>
    </w:p>
    <w:p w14:paraId="770974E5" w14:textId="77777777" w:rsidR="00BA02C9" w:rsidRPr="00EF643D" w:rsidRDefault="00BA02C9" w:rsidP="00F7382E">
      <w:pPr>
        <w:pStyle w:val="Body"/>
      </w:pPr>
    </w:p>
    <w:p w14:paraId="2787991D" w14:textId="77777777" w:rsidR="00960C88" w:rsidRDefault="00BA02C9" w:rsidP="00FD1EF6">
      <w:pPr>
        <w:pStyle w:val="Body"/>
        <w:numPr>
          <w:ilvl w:val="0"/>
          <w:numId w:val="49"/>
        </w:numPr>
      </w:pPr>
      <w:r w:rsidRPr="00EF643D">
        <w:t xml:space="preserve">Login to SQL*PLUS as the </w:t>
      </w:r>
      <w:r w:rsidRPr="00960C88">
        <w:rPr>
          <w:b/>
        </w:rPr>
        <w:t>EXOR_CORE</w:t>
      </w:r>
      <w:r w:rsidRPr="00EF643D">
        <w:t xml:space="preserve"> user (Password EXOR_CORE) on the client PC and</w:t>
      </w:r>
    </w:p>
    <w:p w14:paraId="7E3FF6FD" w14:textId="53816EE1" w:rsidR="00BA02C9" w:rsidRDefault="00BA02C9" w:rsidP="00960C88">
      <w:pPr>
        <w:pStyle w:val="Body"/>
        <w:ind w:left="720"/>
      </w:pPr>
      <w:r w:rsidRPr="00EF643D">
        <w:t>run the following command:</w:t>
      </w:r>
    </w:p>
    <w:p w14:paraId="76F3335B" w14:textId="77777777" w:rsidR="00BA02C9" w:rsidRPr="00EF643D" w:rsidRDefault="00BA02C9" w:rsidP="00F7382E">
      <w:pPr>
        <w:pStyle w:val="Body"/>
      </w:pPr>
    </w:p>
    <w:p w14:paraId="6B06162E" w14:textId="77777777" w:rsidR="00BA02C9" w:rsidRPr="00EF643D" w:rsidRDefault="00BA02C9" w:rsidP="00960C88">
      <w:pPr>
        <w:pStyle w:val="Body"/>
        <w:ind w:left="720" w:firstLine="720"/>
      </w:pPr>
      <w:r w:rsidRPr="00EF643D">
        <w:t>start exor_core_objects.sql</w:t>
      </w:r>
    </w:p>
    <w:p w14:paraId="638DC0BE" w14:textId="77777777" w:rsidR="00BA02C9" w:rsidRPr="00EF643D" w:rsidRDefault="00BA02C9" w:rsidP="00F7382E">
      <w:pPr>
        <w:pStyle w:val="Body"/>
      </w:pPr>
    </w:p>
    <w:p w14:paraId="502837BA" w14:textId="77777777" w:rsidR="00BA02C9" w:rsidRPr="00EF643D" w:rsidRDefault="00BA02C9" w:rsidP="00F7382E">
      <w:pPr>
        <w:pStyle w:val="Body"/>
      </w:pPr>
      <w:r w:rsidRPr="00EF643D">
        <w:t xml:space="preserve">Then continue with the Install of Network Manager. </w:t>
      </w:r>
    </w:p>
    <w:p w14:paraId="2E6F079A" w14:textId="547CF6A8" w:rsidR="00BA02C9" w:rsidRPr="00EC59A4" w:rsidRDefault="00BA02C9" w:rsidP="00D7186E">
      <w:pPr>
        <w:pStyle w:val="Heading3"/>
      </w:pPr>
      <w:r w:rsidRPr="00EF643D">
        <w:lastRenderedPageBreak/>
        <w:t xml:space="preserve"> </w:t>
      </w:r>
      <w:bookmarkStart w:id="72" w:name="_Toc378938008"/>
      <w:bookmarkStart w:id="73" w:name="_Toc22118200"/>
      <w:r w:rsidRPr="00EC59A4">
        <w:t>Install</w:t>
      </w:r>
      <w:r w:rsidR="009407D1">
        <w:t>ation</w:t>
      </w:r>
      <w:r w:rsidRPr="00EC59A4">
        <w:t xml:space="preserve"> of Network Manager</w:t>
      </w:r>
      <w:bookmarkEnd w:id="72"/>
      <w:bookmarkEnd w:id="73"/>
    </w:p>
    <w:p w14:paraId="6FE089AB" w14:textId="1C11DFB0" w:rsidR="00BA02C9" w:rsidRPr="00EF643D" w:rsidRDefault="00913503" w:rsidP="00913503">
      <w:pPr>
        <w:pStyle w:val="Body"/>
      </w:pPr>
      <w:r>
        <w:br/>
      </w:r>
      <w:r w:rsidR="00BA02C9" w:rsidRPr="00EF643D">
        <w:t xml:space="preserve">To create the base data and objects for Network Manager modules; </w:t>
      </w:r>
    </w:p>
    <w:p w14:paraId="140E4DA6" w14:textId="2FF49B86" w:rsidR="00BA02C9" w:rsidRPr="00EF643D" w:rsidRDefault="00BA02C9" w:rsidP="00FD1EF6">
      <w:pPr>
        <w:pStyle w:val="Body"/>
        <w:numPr>
          <w:ilvl w:val="0"/>
          <w:numId w:val="49"/>
        </w:numPr>
      </w:pPr>
      <w:r w:rsidRPr="00EF643D">
        <w:t xml:space="preserve">Change directory </w:t>
      </w:r>
      <w:r w:rsidRPr="00F735F8">
        <w:rPr>
          <w:rStyle w:val="HighlightText"/>
        </w:rPr>
        <w:t xml:space="preserve">to </w:t>
      </w:r>
      <w:r w:rsidRPr="00E06E14">
        <w:rPr>
          <w:rStyle w:val="HighlightText"/>
        </w:rPr>
        <w:t>&lt;exor_base&gt;</w:t>
      </w:r>
      <w:r w:rsidRPr="00F735F8">
        <w:rPr>
          <w:rStyle w:val="HighlightText"/>
        </w:rPr>
        <w:t>\nm3\install</w:t>
      </w:r>
    </w:p>
    <w:p w14:paraId="03C59BC5" w14:textId="5C4A3544" w:rsidR="00BA02C9" w:rsidRPr="00EF643D" w:rsidRDefault="00BA02C9" w:rsidP="00FD1EF6">
      <w:pPr>
        <w:pStyle w:val="Body"/>
        <w:numPr>
          <w:ilvl w:val="0"/>
          <w:numId w:val="49"/>
        </w:numPr>
      </w:pPr>
      <w:r w:rsidRPr="00EF643D">
        <w:t>Login to SQL*PLUS as the highways owner on the client PC and run the following command:</w:t>
      </w:r>
      <w:r w:rsidR="00E86952">
        <w:br/>
      </w:r>
    </w:p>
    <w:p w14:paraId="4EF58C76" w14:textId="4D653862" w:rsidR="00BA02C9" w:rsidRPr="00EF643D" w:rsidRDefault="00BA02C9" w:rsidP="00913503">
      <w:pPr>
        <w:pStyle w:val="Body"/>
      </w:pPr>
      <w:r w:rsidRPr="00EF643D">
        <w:t> </w:t>
      </w:r>
      <w:r w:rsidRPr="00EF643D">
        <w:tab/>
      </w:r>
      <w:r w:rsidR="00960C88">
        <w:tab/>
      </w:r>
      <w:r w:rsidRPr="00EF643D">
        <w:t>start nm_inst.sql</w:t>
      </w:r>
    </w:p>
    <w:p w14:paraId="3D1A780A" w14:textId="581ABACA" w:rsidR="00BA02C9" w:rsidRPr="00EF643D" w:rsidRDefault="00E86952" w:rsidP="00960C88">
      <w:pPr>
        <w:pStyle w:val="Body"/>
        <w:ind w:left="720"/>
      </w:pPr>
      <w:r>
        <w:br/>
      </w:r>
      <w:r w:rsidR="00BA02C9" w:rsidRPr="00EF643D">
        <w:t xml:space="preserve">You will be prompted to enter the path of the location of your highways software. This should be name of the directory, including disk identifier and a trailing slash character, referred to as   </w:t>
      </w:r>
      <w:r w:rsidR="00BA02C9" w:rsidRPr="00E06E14">
        <w:rPr>
          <w:rStyle w:val="HighlightText"/>
        </w:rPr>
        <w:t>&lt;exor_base&gt;</w:t>
      </w:r>
      <w:r w:rsidR="00BA02C9" w:rsidRPr="00EF643D">
        <w:t xml:space="preserve">. </w:t>
      </w:r>
    </w:p>
    <w:p w14:paraId="3B7BE40F" w14:textId="77777777" w:rsidR="00BA02C9" w:rsidRPr="00EF643D" w:rsidRDefault="00BA02C9" w:rsidP="00913503">
      <w:pPr>
        <w:pStyle w:val="Body"/>
      </w:pPr>
    </w:p>
    <w:p w14:paraId="52FEC901" w14:textId="77777777" w:rsidR="00E86952" w:rsidRDefault="00BA02C9" w:rsidP="00960C88">
      <w:pPr>
        <w:pStyle w:val="Body"/>
        <w:ind w:left="720"/>
      </w:pPr>
      <w:r w:rsidRPr="00EF643D">
        <w:t>For example, if you installed your highways software in a directory called EXOR on your C drive, you would enter the following when prompted.</w:t>
      </w:r>
    </w:p>
    <w:p w14:paraId="56ACDCE7" w14:textId="77777777" w:rsidR="00E86952" w:rsidRDefault="00E86952" w:rsidP="00960C88">
      <w:pPr>
        <w:pStyle w:val="Body"/>
        <w:ind w:left="720"/>
      </w:pPr>
    </w:p>
    <w:p w14:paraId="389E66AB" w14:textId="695AAD07" w:rsidR="00BA02C9" w:rsidRPr="00EF643D" w:rsidRDefault="00BA02C9" w:rsidP="00960C88">
      <w:pPr>
        <w:pStyle w:val="Body"/>
        <w:ind w:left="720" w:firstLine="720"/>
      </w:pPr>
      <w:r w:rsidRPr="00EF643D">
        <w:t>C:\EXOR\</w:t>
      </w:r>
      <w:r w:rsidRPr="00EF643D">
        <w:tab/>
      </w:r>
    </w:p>
    <w:p w14:paraId="2FD58A82" w14:textId="77777777" w:rsidR="00BA02C9" w:rsidRPr="00EF643D" w:rsidRDefault="00BA02C9" w:rsidP="00960C88">
      <w:pPr>
        <w:pStyle w:val="Body"/>
        <w:ind w:left="720"/>
      </w:pPr>
      <w:r w:rsidRPr="00EF643D">
        <w:t> </w:t>
      </w:r>
    </w:p>
    <w:p w14:paraId="2E2F75A5" w14:textId="77777777" w:rsidR="00BA02C9" w:rsidRPr="00EF643D" w:rsidRDefault="00BA02C9" w:rsidP="00960C88">
      <w:pPr>
        <w:pStyle w:val="Body"/>
        <w:ind w:left="720"/>
      </w:pPr>
      <w:r w:rsidRPr="00EF643D">
        <w:t>When you have supplied this value, you will be prompted to confirm that it is correct and asked whether you wish to continue.</w:t>
      </w:r>
    </w:p>
    <w:p w14:paraId="6DC0FB4D" w14:textId="77777777" w:rsidR="00BA02C9" w:rsidRPr="00EF643D" w:rsidRDefault="00BA02C9" w:rsidP="00913503">
      <w:pPr>
        <w:pStyle w:val="Body"/>
      </w:pPr>
      <w:r w:rsidRPr="00EF643D">
        <w:t> </w:t>
      </w:r>
    </w:p>
    <w:p w14:paraId="1F75BA4D" w14:textId="77777777" w:rsidR="00BA02C9" w:rsidRPr="00EF643D" w:rsidRDefault="00BA02C9" w:rsidP="00960C88">
      <w:pPr>
        <w:pStyle w:val="Body"/>
        <w:ind w:left="720"/>
      </w:pPr>
      <w:r w:rsidRPr="00EF643D">
        <w:t>If the value specified is not correct or does not end with a slash character, you will be given an error message and the installation script will abort. You will then need to login to SQL*PLUS again and rerun the script.</w:t>
      </w:r>
    </w:p>
    <w:p w14:paraId="0278E33C" w14:textId="77777777" w:rsidR="00BA02C9" w:rsidRPr="00EF643D" w:rsidRDefault="00BA02C9" w:rsidP="00913503">
      <w:pPr>
        <w:pStyle w:val="Body"/>
      </w:pPr>
      <w:r w:rsidRPr="00EF643D">
        <w:t> </w:t>
      </w:r>
    </w:p>
    <w:p w14:paraId="72B21E4E" w14:textId="77777777" w:rsidR="00BA02C9" w:rsidRPr="00EF643D" w:rsidRDefault="00BA02C9" w:rsidP="00913503">
      <w:pPr>
        <w:pStyle w:val="Body"/>
      </w:pPr>
      <w:r w:rsidRPr="00EF643D">
        <w:t xml:space="preserve">When the script has completed, all the Network Manager objects and data will have been installed. </w:t>
      </w:r>
    </w:p>
    <w:p w14:paraId="099D824D" w14:textId="77777777" w:rsidR="00BA02C9" w:rsidRPr="00EC59A4" w:rsidRDefault="00BA02C9" w:rsidP="00BA02C9">
      <w:pPr>
        <w:pStyle w:val="Heading4"/>
        <w:ind w:left="432" w:hanging="432"/>
      </w:pPr>
      <w:bookmarkStart w:id="74" w:name="_Toc378938009"/>
      <w:r w:rsidRPr="00EC59A4">
        <w:t>Checking Log File(s)</w:t>
      </w:r>
      <w:bookmarkEnd w:id="74"/>
    </w:p>
    <w:p w14:paraId="5ED61180" w14:textId="5A2FAF1A" w:rsidR="00BA02C9" w:rsidRPr="00EF643D" w:rsidRDefault="00E86952" w:rsidP="00E86952">
      <w:pPr>
        <w:pStyle w:val="Body"/>
      </w:pPr>
      <w:r>
        <w:br/>
      </w:r>
      <w:r w:rsidR="00BA02C9" w:rsidRPr="00EF643D">
        <w:t>The following log files are produced in the working directory.  At the end of the installation, the files can be viewed to check for any errors that could have occurred during installation.</w:t>
      </w:r>
    </w:p>
    <w:p w14:paraId="556A48D2" w14:textId="77777777" w:rsidR="00BA02C9" w:rsidRPr="00EF643D" w:rsidRDefault="00BA02C9" w:rsidP="00E86952">
      <w:pPr>
        <w:pStyle w:val="Body"/>
      </w:pPr>
    </w:p>
    <w:p w14:paraId="73B26D49" w14:textId="77777777" w:rsidR="00E86952" w:rsidRPr="00EF643D" w:rsidRDefault="00E86952" w:rsidP="00E86952">
      <w:pPr>
        <w:pStyle w:val="Body"/>
        <w:ind w:left="720"/>
      </w:pPr>
      <w:r w:rsidRPr="00EF643D">
        <w:t>nm3_install_1_&lt;date&amp;time&gt;.LOG</w:t>
      </w:r>
    </w:p>
    <w:p w14:paraId="4E0634C1" w14:textId="77777777" w:rsidR="00BA02C9" w:rsidRPr="00EF643D" w:rsidRDefault="00BA02C9" w:rsidP="00E86952">
      <w:pPr>
        <w:pStyle w:val="Body"/>
        <w:ind w:left="720"/>
      </w:pPr>
      <w:r w:rsidRPr="00EF643D">
        <w:t>nm3_install_2_&lt;date&amp;time&gt;.LOG</w:t>
      </w:r>
    </w:p>
    <w:p w14:paraId="5F22B304" w14:textId="77777777" w:rsidR="00BA02C9" w:rsidRPr="00EF643D" w:rsidRDefault="00BA02C9" w:rsidP="00E86952">
      <w:pPr>
        <w:pStyle w:val="Body"/>
      </w:pPr>
    </w:p>
    <w:p w14:paraId="4FD92E39" w14:textId="0719F1B4" w:rsidR="00BA02C9" w:rsidRPr="00EF643D" w:rsidRDefault="00BA02C9" w:rsidP="00E86952">
      <w:pPr>
        <w:pStyle w:val="Body"/>
      </w:pPr>
      <w:r w:rsidRPr="00E86952">
        <w:rPr>
          <w:b/>
        </w:rPr>
        <w:t>Note</w:t>
      </w:r>
      <w:r w:rsidRPr="00EF643D">
        <w:t>:</w:t>
      </w:r>
      <w:r w:rsidR="00960C88">
        <w:t xml:space="preserve"> I</w:t>
      </w:r>
      <w:r w:rsidRPr="00EF643D">
        <w:t>t is perfectly normal for the NM3SDE package to not compile if an SDE schema does not exist or if the highways owner has no privilege to read SDE objects.</w:t>
      </w:r>
    </w:p>
    <w:p w14:paraId="7888068C" w14:textId="47E4A7C9" w:rsidR="00BA02C9" w:rsidRDefault="00BA02C9" w:rsidP="00E86952">
      <w:pPr>
        <w:pStyle w:val="Body"/>
      </w:pPr>
      <w:r w:rsidRPr="00EF643D">
        <w:t xml:space="preserve">Please raise and attach the logs to a ticket with </w:t>
      </w:r>
      <w:hyperlink r:id="rId20" w:history="1">
        <w:r w:rsidRPr="00EF643D">
          <w:rPr>
            <w:rStyle w:val="Hyperlink"/>
          </w:rPr>
          <w:t>http://selectservices.bentley.com</w:t>
        </w:r>
      </w:hyperlink>
      <w:r w:rsidRPr="00EF643D">
        <w:t xml:space="preserve"> to allow Bentley (formerly exor) support staff to verify the install has been successful.</w:t>
      </w:r>
    </w:p>
    <w:p w14:paraId="790F795B" w14:textId="77777777" w:rsidR="00960C88" w:rsidRPr="00EF643D" w:rsidRDefault="00960C88" w:rsidP="00E86952">
      <w:pPr>
        <w:pStyle w:val="Body"/>
      </w:pPr>
    </w:p>
    <w:p w14:paraId="15701B94" w14:textId="77777777" w:rsidR="00BA02C9" w:rsidRPr="00EF643D" w:rsidRDefault="00BA02C9" w:rsidP="009407D1">
      <w:pPr>
        <w:pStyle w:val="Heading4"/>
      </w:pPr>
      <w:bookmarkStart w:id="75" w:name="_Toc366491985"/>
      <w:bookmarkStart w:id="76" w:name="_Toc378938010"/>
      <w:r w:rsidRPr="00EF643D">
        <w:lastRenderedPageBreak/>
        <w:t>Post Install Tasks</w:t>
      </w:r>
      <w:bookmarkEnd w:id="75"/>
      <w:bookmarkEnd w:id="76"/>
    </w:p>
    <w:p w14:paraId="62A605FC" w14:textId="00C28C08" w:rsidR="00BA02C9" w:rsidRPr="00EF643D" w:rsidRDefault="00BA02C9" w:rsidP="00E86952">
      <w:pPr>
        <w:pStyle w:val="Body"/>
      </w:pPr>
      <w:r w:rsidRPr="00EF643D">
        <w:t>Creation of Additional Database Objects</w:t>
      </w:r>
      <w:r w:rsidR="00E86952">
        <w:br/>
      </w:r>
    </w:p>
    <w:p w14:paraId="45A0268B" w14:textId="77777777" w:rsidR="00BA02C9" w:rsidRPr="00EF643D" w:rsidRDefault="00BA02C9" w:rsidP="00E86952">
      <w:pPr>
        <w:pStyle w:val="Body"/>
      </w:pPr>
      <w:r w:rsidRPr="00EF643D">
        <w:t>Once an install has been completed the following batch files must be run;</w:t>
      </w:r>
    </w:p>
    <w:p w14:paraId="384331EA" w14:textId="0FD55E50" w:rsidR="00BA02C9" w:rsidRPr="00EF643D" w:rsidRDefault="00E86952" w:rsidP="00E86952">
      <w:pPr>
        <w:pStyle w:val="Body"/>
        <w:ind w:left="720"/>
      </w:pPr>
      <w:r>
        <w:br/>
      </w:r>
      <w:r w:rsidR="00BA02C9" w:rsidRPr="00EF643D">
        <w:t>import_nm_upload_files.bat</w:t>
      </w:r>
    </w:p>
    <w:p w14:paraId="04DEA5B8" w14:textId="69B3C5AF" w:rsidR="00BA02C9" w:rsidRPr="00EF643D" w:rsidRDefault="00BA02C9" w:rsidP="00832ED7">
      <w:pPr>
        <w:pStyle w:val="Body"/>
        <w:ind w:firstLine="720"/>
      </w:pPr>
      <w:r w:rsidRPr="00EF643D">
        <w:t xml:space="preserve">ldjava_11g.bat </w:t>
      </w:r>
    </w:p>
    <w:p w14:paraId="6C8830CC" w14:textId="77777777" w:rsidR="00BA02C9" w:rsidRPr="00EF643D" w:rsidRDefault="00BA02C9" w:rsidP="00E86952">
      <w:pPr>
        <w:pStyle w:val="Body"/>
      </w:pPr>
    </w:p>
    <w:p w14:paraId="3FC501B6" w14:textId="77777777" w:rsidR="00BA02C9" w:rsidRPr="00EF643D" w:rsidRDefault="00BA02C9" w:rsidP="00E86952">
      <w:pPr>
        <w:pStyle w:val="Body"/>
      </w:pPr>
      <w:r w:rsidRPr="00EF643D">
        <w:t xml:space="preserve">These may be found in the </w:t>
      </w:r>
      <w:r w:rsidRPr="00E06E14">
        <w:rPr>
          <w:rStyle w:val="HighlightText"/>
        </w:rPr>
        <w:t>&lt;exor_base&gt;</w:t>
      </w:r>
      <w:r w:rsidRPr="00EF643D">
        <w:t>\nm3\install\ directory and should be run from the command prompt.</w:t>
      </w:r>
    </w:p>
    <w:p w14:paraId="31B7FE6F" w14:textId="77777777" w:rsidR="00BA02C9" w:rsidRPr="00EF643D" w:rsidRDefault="00BA02C9" w:rsidP="00BA02C9"/>
    <w:p w14:paraId="7AA8AF6E" w14:textId="77777777" w:rsidR="00BA02C9" w:rsidRPr="00EF643D" w:rsidRDefault="00BA02C9" w:rsidP="00E86952">
      <w:pPr>
        <w:ind w:left="720"/>
      </w:pPr>
      <w:r w:rsidRPr="00EF643D">
        <w:rPr>
          <w:noProof/>
        </w:rPr>
        <w:drawing>
          <wp:inline distT="0" distB="0" distL="0" distR="0" wp14:anchorId="33025AB4" wp14:editId="7C5E7784">
            <wp:extent cx="4271845" cy="2200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275162" cy="2201983"/>
                    </a:xfrm>
                    <a:prstGeom prst="rect">
                      <a:avLst/>
                    </a:prstGeom>
                  </pic:spPr>
                </pic:pic>
              </a:graphicData>
            </a:graphic>
          </wp:inline>
        </w:drawing>
      </w:r>
    </w:p>
    <w:p w14:paraId="3A40992F" w14:textId="77777777" w:rsidR="00BA02C9" w:rsidRPr="00EF643D" w:rsidRDefault="00BA02C9" w:rsidP="00E86952">
      <w:pPr>
        <w:pStyle w:val="Body"/>
      </w:pPr>
      <w:r w:rsidRPr="00EF643D">
        <w:t xml:space="preserve">You will be prompted for the Username of the Highways Owner.  Enter the Username/Password@alias then press Enter, e.g. nm3/nm3@exor </w:t>
      </w:r>
    </w:p>
    <w:p w14:paraId="48DD3747" w14:textId="77777777" w:rsidR="00BA02C9" w:rsidRPr="00EC59A4" w:rsidRDefault="00BA02C9" w:rsidP="00BA02C9">
      <w:pPr>
        <w:pStyle w:val="Heading4"/>
        <w:ind w:left="432" w:hanging="432"/>
      </w:pPr>
      <w:bookmarkStart w:id="77" w:name="_Toc378938011"/>
      <w:r w:rsidRPr="00EC59A4">
        <w:t>Synonyms</w:t>
      </w:r>
      <w:bookmarkEnd w:id="77"/>
    </w:p>
    <w:p w14:paraId="7F643212" w14:textId="26CB7608" w:rsidR="00BA02C9" w:rsidRPr="00EF643D" w:rsidRDefault="00BA02C9" w:rsidP="00E86952">
      <w:pPr>
        <w:pStyle w:val="Body"/>
      </w:pPr>
      <w:r w:rsidRPr="00EF643D">
        <w:t xml:space="preserve">Highways product option HIGPUBSYN is used to dictate whether or not Public database synonyms are used.  </w:t>
      </w:r>
    </w:p>
    <w:p w14:paraId="41E1E762" w14:textId="77777777" w:rsidR="00BA02C9" w:rsidRPr="00EF643D" w:rsidRDefault="00BA02C9" w:rsidP="00E86952">
      <w:pPr>
        <w:pStyle w:val="Body"/>
      </w:pPr>
    </w:p>
    <w:p w14:paraId="12766469" w14:textId="6B2E31C5" w:rsidR="00BA02C9" w:rsidRPr="00EF643D" w:rsidRDefault="00BA02C9" w:rsidP="00E86952">
      <w:pPr>
        <w:pStyle w:val="Body"/>
      </w:pPr>
      <w:r w:rsidRPr="00EF643D">
        <w:t>On first time installation of Network Manager synonyms are NOT created.</w:t>
      </w:r>
      <w:r w:rsidR="00E86952">
        <w:t xml:space="preserve"> </w:t>
      </w:r>
      <w:r w:rsidRPr="00EF643D">
        <w:t>So to create synonyms following installation, use the Highways application to set product option HIGPUBSYN and then within SQL*Plus run the following command;</w:t>
      </w:r>
    </w:p>
    <w:p w14:paraId="62F6C066" w14:textId="77777777" w:rsidR="00BA02C9" w:rsidRPr="00EF643D" w:rsidRDefault="00BA02C9" w:rsidP="00E86952">
      <w:pPr>
        <w:pStyle w:val="Body"/>
      </w:pPr>
    </w:p>
    <w:p w14:paraId="2F3FE1FF" w14:textId="77777777" w:rsidR="00BA02C9" w:rsidRPr="00EF643D" w:rsidRDefault="00BA02C9" w:rsidP="00E86952">
      <w:pPr>
        <w:pStyle w:val="Body"/>
        <w:ind w:firstLine="720"/>
      </w:pPr>
      <w:r w:rsidRPr="00EF643D">
        <w:t>EXECUTE nm3ddl.refresh_all_synonyms;</w:t>
      </w:r>
    </w:p>
    <w:p w14:paraId="40CDBE6A" w14:textId="77777777" w:rsidR="00BA02C9" w:rsidRPr="00EF643D" w:rsidRDefault="00BA02C9" w:rsidP="00E86952">
      <w:pPr>
        <w:pStyle w:val="Body"/>
      </w:pPr>
    </w:p>
    <w:p w14:paraId="300ECCFD" w14:textId="77777777" w:rsidR="00BA02C9" w:rsidRPr="00EF643D" w:rsidRDefault="00BA02C9" w:rsidP="00E86952">
      <w:pPr>
        <w:pStyle w:val="Body"/>
      </w:pPr>
      <w:r w:rsidRPr="00EF643D">
        <w:t>Note:</w:t>
      </w:r>
    </w:p>
    <w:p w14:paraId="42DACFA4" w14:textId="77777777" w:rsidR="00BA02C9" w:rsidRPr="00EF643D" w:rsidRDefault="00BA02C9" w:rsidP="00E86952">
      <w:pPr>
        <w:pStyle w:val="Body"/>
      </w:pPr>
      <w:r w:rsidRPr="00EF643D">
        <w:t>if you opt to not use Public Synonyms, then Private synonyms are created for all subordinate users when the above command is executed.</w:t>
      </w:r>
    </w:p>
    <w:p w14:paraId="4A71F304" w14:textId="77777777" w:rsidR="00D7186E" w:rsidRDefault="00BA02C9" w:rsidP="00D7186E">
      <w:pPr>
        <w:pStyle w:val="Heading4"/>
      </w:pPr>
      <w:bookmarkStart w:id="78" w:name="_Toc378938012"/>
      <w:r w:rsidRPr="00D7186E">
        <w:lastRenderedPageBreak/>
        <w:t>Configuring NM3WEB</w:t>
      </w:r>
      <w:bookmarkEnd w:id="78"/>
    </w:p>
    <w:p w14:paraId="04EEC8BF" w14:textId="012D85C8" w:rsidR="00BA02C9" w:rsidRPr="00EF643D" w:rsidRDefault="00BA02C9" w:rsidP="00D7186E">
      <w:pPr>
        <w:pStyle w:val="Heading4"/>
        <w:numPr>
          <w:ilvl w:val="0"/>
          <w:numId w:val="0"/>
        </w:numPr>
      </w:pPr>
      <w:r w:rsidRPr="00EF643D">
        <w:t xml:space="preserve">This section provides details of steps involved in configuring the Gateway Database Access Descriptor to allow access to the Web modules used within Highways by Exor.  </w:t>
      </w:r>
    </w:p>
    <w:p w14:paraId="5797EAAD" w14:textId="77777777" w:rsidR="00BA02C9" w:rsidRPr="00EF643D" w:rsidRDefault="00BA02C9" w:rsidP="00E86952">
      <w:pPr>
        <w:pStyle w:val="Body"/>
      </w:pPr>
    </w:p>
    <w:p w14:paraId="7A12DDE3" w14:textId="77777777" w:rsidR="00BA02C9" w:rsidRPr="00EF643D" w:rsidRDefault="00BA02C9" w:rsidP="00E86952">
      <w:pPr>
        <w:pStyle w:val="Body"/>
      </w:pPr>
      <w:r w:rsidRPr="00EF643D">
        <w:t xml:space="preserve">These include modules such as the </w:t>
      </w:r>
    </w:p>
    <w:p w14:paraId="40D75503" w14:textId="77777777" w:rsidR="00BA02C9" w:rsidRPr="00EF643D" w:rsidRDefault="00BA02C9" w:rsidP="00FD1EF6">
      <w:pPr>
        <w:pStyle w:val="Body"/>
        <w:numPr>
          <w:ilvl w:val="0"/>
          <w:numId w:val="37"/>
        </w:numPr>
      </w:pPr>
      <w:r w:rsidRPr="00EF643D">
        <w:t>CSV Loaders - HIGWEB2030</w:t>
      </w:r>
    </w:p>
    <w:p w14:paraId="1FE51E32" w14:textId="77777777" w:rsidR="00BA02C9" w:rsidRPr="00EF643D" w:rsidRDefault="00BA02C9" w:rsidP="00FD1EF6">
      <w:pPr>
        <w:pStyle w:val="Body"/>
        <w:numPr>
          <w:ilvl w:val="0"/>
          <w:numId w:val="37"/>
        </w:numPr>
      </w:pPr>
      <w:r w:rsidRPr="00EF643D">
        <w:t>Engineering Dynamic Segmentation - NMWEB0020.</w:t>
      </w:r>
    </w:p>
    <w:p w14:paraId="087D75B5" w14:textId="77777777" w:rsidR="00BA02C9" w:rsidRPr="00EF643D" w:rsidRDefault="00BA02C9" w:rsidP="00E86952">
      <w:pPr>
        <w:pStyle w:val="Body"/>
      </w:pPr>
      <w:r w:rsidRPr="00EF643D">
        <w:t>It refers to the base directory for files accessed through the OHS Weblogic server. By default this is &lt;ORACLE_INSTANCE&gt;\config\OHS\ohs1\mod_plsql\dads.conf.</w:t>
      </w:r>
    </w:p>
    <w:p w14:paraId="74B8E483" w14:textId="77777777" w:rsidR="00BA02C9" w:rsidRPr="00EF643D" w:rsidRDefault="00BA02C9" w:rsidP="00E86952">
      <w:pPr>
        <w:pStyle w:val="Body"/>
      </w:pPr>
      <w:r w:rsidRPr="00EF643D">
        <w:t>A Database Access Descriptor (DAD) must be created to handle the connection to the database by the web server.</w:t>
      </w:r>
    </w:p>
    <w:p w14:paraId="0C26440E" w14:textId="77777777" w:rsidR="00BA02C9" w:rsidRPr="00EF643D" w:rsidRDefault="00BA02C9" w:rsidP="00E86952">
      <w:pPr>
        <w:pStyle w:val="Body"/>
      </w:pPr>
      <w:r w:rsidRPr="00EF643D">
        <w:t xml:space="preserve">From the Oracle HTTP Server Advanced Server Configuration using Fusion Middleware control page </w:t>
      </w:r>
    </w:p>
    <w:p w14:paraId="330D8A27" w14:textId="77777777" w:rsidR="00BA02C9" w:rsidRPr="00EF643D" w:rsidRDefault="00BA02C9" w:rsidP="00FD1EF6">
      <w:pPr>
        <w:pStyle w:val="Body"/>
        <w:numPr>
          <w:ilvl w:val="0"/>
          <w:numId w:val="51"/>
        </w:numPr>
      </w:pPr>
      <w:r w:rsidRPr="00EF643D">
        <w:t>Select dad.conf from files to be edited:</w:t>
      </w:r>
    </w:p>
    <w:p w14:paraId="2979D56F" w14:textId="77777777" w:rsidR="00BA02C9" w:rsidRPr="00EF643D" w:rsidRDefault="00BA02C9" w:rsidP="00E86952">
      <w:pPr>
        <w:pStyle w:val="Body"/>
      </w:pPr>
    </w:p>
    <w:p w14:paraId="41FDBFF1" w14:textId="77777777" w:rsidR="00BA02C9" w:rsidRPr="00EF643D" w:rsidRDefault="00BA02C9" w:rsidP="00960C88">
      <w:pPr>
        <w:pStyle w:val="Body"/>
        <w:ind w:left="720"/>
      </w:pPr>
      <w:r w:rsidRPr="00EF643D">
        <w:rPr>
          <w:noProof/>
        </w:rPr>
        <w:drawing>
          <wp:inline distT="0" distB="0" distL="0" distR="0" wp14:anchorId="4F1BF1C5" wp14:editId="7E170547">
            <wp:extent cx="4522470" cy="3103439"/>
            <wp:effectExtent l="19050" t="0" r="0" b="0"/>
            <wp:docPr id="5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srcRect/>
                    <a:stretch>
                      <a:fillRect/>
                    </a:stretch>
                  </pic:blipFill>
                  <pic:spPr bwMode="auto">
                    <a:xfrm>
                      <a:off x="0" y="0"/>
                      <a:ext cx="4522470" cy="3103439"/>
                    </a:xfrm>
                    <a:prstGeom prst="rect">
                      <a:avLst/>
                    </a:prstGeom>
                    <a:noFill/>
                    <a:ln w="9525">
                      <a:noFill/>
                      <a:miter lim="800000"/>
                      <a:headEnd/>
                      <a:tailEnd/>
                    </a:ln>
                  </pic:spPr>
                </pic:pic>
              </a:graphicData>
            </a:graphic>
          </wp:inline>
        </w:drawing>
      </w:r>
    </w:p>
    <w:p w14:paraId="3EB9585E" w14:textId="77777777" w:rsidR="00BA02C9" w:rsidRPr="00EF643D" w:rsidRDefault="00BA02C9" w:rsidP="00E86952">
      <w:pPr>
        <w:pStyle w:val="Body"/>
      </w:pPr>
    </w:p>
    <w:p w14:paraId="30472E58" w14:textId="77777777" w:rsidR="00BA02C9" w:rsidRPr="00EF643D" w:rsidRDefault="00BA02C9" w:rsidP="009407D1">
      <w:pPr>
        <w:pStyle w:val="Body"/>
        <w:ind w:firstLine="720"/>
      </w:pPr>
      <w:r w:rsidRPr="00EF643D">
        <w:t>Database Access Descriptor Name (&lt;Location /NM3WEB&gt;) should be NM3WEB</w:t>
      </w:r>
    </w:p>
    <w:p w14:paraId="148E9F61" w14:textId="3D75889C" w:rsidR="00BA02C9" w:rsidRDefault="00BA02C9" w:rsidP="00FD1EF6">
      <w:pPr>
        <w:pStyle w:val="Body"/>
        <w:numPr>
          <w:ilvl w:val="0"/>
          <w:numId w:val="51"/>
        </w:numPr>
      </w:pPr>
      <w:r w:rsidRPr="00EF643D">
        <w:t xml:space="preserve">Fill in user, password and database as required. </w:t>
      </w:r>
    </w:p>
    <w:p w14:paraId="3E85051C" w14:textId="09F42C4F" w:rsidR="00BA02C9" w:rsidRPr="00EF643D" w:rsidRDefault="00E86952" w:rsidP="009407D1">
      <w:pPr>
        <w:pStyle w:val="Body"/>
        <w:ind w:left="720"/>
      </w:pPr>
      <w:r>
        <w:br/>
      </w:r>
      <w:r w:rsidR="00BA02C9" w:rsidRPr="00EF643D">
        <w:t>You can leave the password and/or username blank to force the user to enter them (recommended).</w:t>
      </w:r>
    </w:p>
    <w:p w14:paraId="1021D7D8" w14:textId="00D2D2A1" w:rsidR="00BA02C9" w:rsidRPr="009407D1" w:rsidRDefault="00E86952" w:rsidP="00E86952">
      <w:pPr>
        <w:pStyle w:val="Body"/>
        <w:ind w:left="720"/>
        <w:rPr>
          <w:rFonts w:ascii="Courier New" w:hAnsi="Courier New" w:cs="Courier New"/>
          <w:sz w:val="16"/>
          <w:szCs w:val="16"/>
        </w:rPr>
      </w:pPr>
      <w:r>
        <w:br/>
      </w:r>
      <w:r w:rsidR="00BA02C9" w:rsidRPr="009407D1">
        <w:rPr>
          <w:rFonts w:ascii="Courier New" w:hAnsi="Courier New" w:cs="Courier New"/>
          <w:sz w:val="16"/>
          <w:szCs w:val="16"/>
        </w:rPr>
        <w:t>PlsqlDatabaseUsername should be blank.</w:t>
      </w:r>
    </w:p>
    <w:p w14:paraId="7D6236AF" w14:textId="77777777" w:rsidR="00BA02C9" w:rsidRPr="009407D1" w:rsidRDefault="00BA02C9" w:rsidP="00E86952">
      <w:pPr>
        <w:pStyle w:val="Body"/>
        <w:ind w:left="720"/>
        <w:rPr>
          <w:rFonts w:ascii="Courier New" w:hAnsi="Courier New" w:cs="Courier New"/>
          <w:sz w:val="16"/>
          <w:szCs w:val="16"/>
        </w:rPr>
      </w:pPr>
      <w:r w:rsidRPr="009407D1">
        <w:rPr>
          <w:rFonts w:ascii="Courier New" w:hAnsi="Courier New" w:cs="Courier New"/>
          <w:sz w:val="16"/>
          <w:szCs w:val="16"/>
        </w:rPr>
        <w:t>PlsqlDatabasePassword should be blank.</w:t>
      </w:r>
    </w:p>
    <w:p w14:paraId="3BD8C0C6" w14:textId="77777777" w:rsidR="00BA02C9" w:rsidRPr="009407D1" w:rsidRDefault="00BA02C9" w:rsidP="00E86952">
      <w:pPr>
        <w:pStyle w:val="Body"/>
        <w:rPr>
          <w:rFonts w:ascii="Courier New" w:hAnsi="Courier New" w:cs="Courier New"/>
        </w:rPr>
      </w:pPr>
    </w:p>
    <w:p w14:paraId="056846AC" w14:textId="77777777" w:rsidR="00BA02C9" w:rsidRPr="00EF643D" w:rsidRDefault="00BA02C9" w:rsidP="009407D1">
      <w:pPr>
        <w:pStyle w:val="Body"/>
        <w:ind w:firstLine="720"/>
      </w:pPr>
      <w:r w:rsidRPr="00EF643D">
        <w:t>Authentication method (PlsqlAuthenticationMode) should be Basic.</w:t>
      </w:r>
    </w:p>
    <w:p w14:paraId="227DBC3D" w14:textId="77777777" w:rsidR="00BA02C9" w:rsidRPr="00EF643D" w:rsidRDefault="00BA02C9" w:rsidP="009407D1">
      <w:pPr>
        <w:pStyle w:val="Body"/>
        <w:ind w:firstLine="720"/>
      </w:pPr>
      <w:r w:rsidRPr="00EF643D">
        <w:t>Default Home page (PlsqlDefaultPage) should be nm3web.main_menu.</w:t>
      </w:r>
    </w:p>
    <w:p w14:paraId="61319FF5" w14:textId="77777777" w:rsidR="00BA02C9" w:rsidRPr="00EF643D" w:rsidRDefault="00BA02C9" w:rsidP="009407D1">
      <w:pPr>
        <w:pStyle w:val="Body"/>
        <w:ind w:firstLine="720"/>
      </w:pPr>
      <w:r w:rsidRPr="00EF643D">
        <w:t>Document Table name (PlsqlDocumentTablename) should be NM_UPLOAD_FILES.</w:t>
      </w:r>
    </w:p>
    <w:p w14:paraId="6C03EA56" w14:textId="77777777" w:rsidR="00BA02C9" w:rsidRPr="00EF643D" w:rsidRDefault="00BA02C9" w:rsidP="009407D1">
      <w:pPr>
        <w:pStyle w:val="Body"/>
        <w:ind w:left="720"/>
      </w:pPr>
      <w:r w:rsidRPr="00EF643D">
        <w:t>Document Access Path (PlsqlDocumentPath) should be the value set for Product Option WEBDOCPATH.  The standard metadata value is DOCS</w:t>
      </w:r>
    </w:p>
    <w:p w14:paraId="1054A2E5" w14:textId="77777777" w:rsidR="00BA02C9" w:rsidRPr="00EF643D" w:rsidRDefault="00BA02C9" w:rsidP="009407D1">
      <w:pPr>
        <w:pStyle w:val="Body"/>
        <w:ind w:left="720"/>
      </w:pPr>
      <w:r w:rsidRPr="00EF643D">
        <w:t>Document Access Procedure (PlsqlDocumentProcedure) should be nm3web.process_download</w:t>
      </w:r>
    </w:p>
    <w:p w14:paraId="2504F395" w14:textId="77777777" w:rsidR="00BA02C9" w:rsidRPr="00EF643D" w:rsidRDefault="00BA02C9" w:rsidP="00FD1EF6">
      <w:pPr>
        <w:pStyle w:val="Body"/>
        <w:numPr>
          <w:ilvl w:val="0"/>
          <w:numId w:val="51"/>
        </w:numPr>
      </w:pPr>
      <w:r w:rsidRPr="00EF643D">
        <w:t>Click OK button at top of page.</w:t>
      </w:r>
    </w:p>
    <w:p w14:paraId="346CE5B7" w14:textId="77777777" w:rsidR="00BA02C9" w:rsidRPr="00D7186E" w:rsidRDefault="00BA02C9" w:rsidP="009407D1">
      <w:pPr>
        <w:pStyle w:val="Body"/>
        <w:ind w:left="720"/>
        <w:rPr>
          <w:b/>
        </w:rPr>
      </w:pPr>
      <w:r w:rsidRPr="00D7186E">
        <w:rPr>
          <w:b/>
        </w:rPr>
        <w:t xml:space="preserve">Note:  </w:t>
      </w:r>
    </w:p>
    <w:p w14:paraId="50B5749F" w14:textId="77777777" w:rsidR="00BA02C9" w:rsidRPr="00EF643D" w:rsidRDefault="00BA02C9" w:rsidP="009407D1">
      <w:pPr>
        <w:pStyle w:val="Body"/>
        <w:ind w:left="720"/>
      </w:pPr>
      <w:r w:rsidRPr="00EF643D">
        <w:t>In order to access the Web Modules the User must be granted the appropriate Roles for the Module.  Refer to the General System Admin Guide for more information on User Roles</w:t>
      </w:r>
    </w:p>
    <w:p w14:paraId="4BADE231" w14:textId="77777777" w:rsidR="00BA02C9" w:rsidRPr="00EF643D" w:rsidRDefault="00BA02C9" w:rsidP="009407D1">
      <w:pPr>
        <w:pStyle w:val="Body"/>
        <w:ind w:left="720"/>
      </w:pPr>
      <w:r w:rsidRPr="00EF643D">
        <w:t>For example:</w:t>
      </w:r>
    </w:p>
    <w:p w14:paraId="14DAC998" w14:textId="0F3B55BE" w:rsidR="00BA02C9" w:rsidRPr="00437ED4" w:rsidRDefault="00BA02C9" w:rsidP="009407D1">
      <w:pPr>
        <w:ind w:left="1440"/>
        <w:rPr>
          <w:rFonts w:ascii="Courier New" w:hAnsi="Courier New" w:cs="Courier New"/>
          <w:sz w:val="16"/>
          <w:szCs w:val="16"/>
        </w:rPr>
      </w:pPr>
      <w:r w:rsidRPr="00437ED4">
        <w:rPr>
          <w:rFonts w:ascii="Courier New" w:hAnsi="Courier New" w:cs="Courier New"/>
          <w:sz w:val="16"/>
          <w:szCs w:val="16"/>
        </w:rPr>
        <w:t>&lt;Location /NM3WEB&gt;</w:t>
      </w:r>
      <w:r w:rsidR="00437ED4">
        <w:rPr>
          <w:rFonts w:ascii="Courier New" w:hAnsi="Courier New" w:cs="Courier New"/>
          <w:sz w:val="16"/>
          <w:szCs w:val="16"/>
        </w:rPr>
        <w:br/>
      </w:r>
      <w:r w:rsidRPr="00437ED4">
        <w:rPr>
          <w:rFonts w:ascii="Courier New" w:hAnsi="Courier New" w:cs="Courier New"/>
          <w:sz w:val="16"/>
          <w:szCs w:val="16"/>
        </w:rPr>
        <w:t xml:space="preserve">    SetHandler pls_handler</w:t>
      </w:r>
      <w:r w:rsidR="00437ED4">
        <w:rPr>
          <w:rFonts w:ascii="Courier New" w:hAnsi="Courier New" w:cs="Courier New"/>
          <w:sz w:val="16"/>
          <w:szCs w:val="16"/>
        </w:rPr>
        <w:br/>
      </w:r>
      <w:r w:rsidRPr="00437ED4">
        <w:rPr>
          <w:rFonts w:ascii="Courier New" w:hAnsi="Courier New" w:cs="Courier New"/>
          <w:sz w:val="16"/>
          <w:szCs w:val="16"/>
        </w:rPr>
        <w:t xml:space="preserve">    Order allow,deny</w:t>
      </w:r>
      <w:r w:rsidR="00437ED4">
        <w:rPr>
          <w:rFonts w:ascii="Courier New" w:hAnsi="Courier New" w:cs="Courier New"/>
          <w:sz w:val="16"/>
          <w:szCs w:val="16"/>
        </w:rPr>
        <w:br/>
      </w:r>
      <w:r w:rsidRPr="00437ED4">
        <w:rPr>
          <w:rFonts w:ascii="Courier New" w:hAnsi="Courier New" w:cs="Courier New"/>
          <w:sz w:val="16"/>
          <w:szCs w:val="16"/>
        </w:rPr>
        <w:t xml:space="preserve">    Allow from All</w:t>
      </w:r>
      <w:r w:rsidR="00437ED4">
        <w:rPr>
          <w:rFonts w:ascii="Courier New" w:hAnsi="Courier New" w:cs="Courier New"/>
          <w:sz w:val="16"/>
          <w:szCs w:val="16"/>
        </w:rPr>
        <w:br/>
      </w:r>
      <w:r w:rsidRPr="00437ED4">
        <w:rPr>
          <w:rFonts w:ascii="Courier New" w:hAnsi="Courier New" w:cs="Courier New"/>
          <w:sz w:val="16"/>
          <w:szCs w:val="16"/>
        </w:rPr>
        <w:t xml:space="preserve">    AllowOverride None</w:t>
      </w:r>
      <w:r w:rsidR="00437ED4">
        <w:rPr>
          <w:rFonts w:ascii="Courier New" w:hAnsi="Courier New" w:cs="Courier New"/>
          <w:sz w:val="16"/>
          <w:szCs w:val="16"/>
        </w:rPr>
        <w:br/>
      </w:r>
      <w:r w:rsidRPr="00437ED4">
        <w:rPr>
          <w:rFonts w:ascii="Courier New" w:hAnsi="Courier New" w:cs="Courier New"/>
          <w:sz w:val="16"/>
          <w:szCs w:val="16"/>
        </w:rPr>
        <w:t xml:space="preserve">    PlsqlDatabaseUsername &lt;recommended to be blank&gt;</w:t>
      </w:r>
      <w:r w:rsidR="00437ED4">
        <w:rPr>
          <w:rFonts w:ascii="Courier New" w:hAnsi="Courier New" w:cs="Courier New"/>
          <w:sz w:val="16"/>
          <w:szCs w:val="16"/>
        </w:rPr>
        <w:br/>
      </w:r>
      <w:r w:rsidRPr="00437ED4">
        <w:rPr>
          <w:rFonts w:ascii="Courier New" w:hAnsi="Courier New" w:cs="Courier New"/>
          <w:sz w:val="16"/>
          <w:szCs w:val="16"/>
        </w:rPr>
        <w:t xml:space="preserve">    PlsqlDatabasePassword &lt; recommended to be blank &gt;</w:t>
      </w:r>
      <w:r w:rsidR="00437ED4">
        <w:rPr>
          <w:rFonts w:ascii="Courier New" w:hAnsi="Courier New" w:cs="Courier New"/>
          <w:sz w:val="16"/>
          <w:szCs w:val="16"/>
        </w:rPr>
        <w:br/>
      </w:r>
      <w:r w:rsidRPr="00437ED4">
        <w:rPr>
          <w:rFonts w:ascii="Courier New" w:hAnsi="Courier New" w:cs="Courier New"/>
          <w:sz w:val="16"/>
          <w:szCs w:val="16"/>
        </w:rPr>
        <w:t xml:space="preserve">    PlsqlDatabaseConnectString &lt;hostname&gt;:&lt;port&gt;:&lt;service_name&gt; ServiceNameFormat</w:t>
      </w:r>
      <w:r w:rsidR="00437ED4">
        <w:rPr>
          <w:rFonts w:ascii="Courier New" w:hAnsi="Courier New" w:cs="Courier New"/>
          <w:sz w:val="16"/>
          <w:szCs w:val="16"/>
        </w:rPr>
        <w:br/>
      </w:r>
      <w:r w:rsidRPr="00437ED4">
        <w:rPr>
          <w:rFonts w:ascii="Courier New" w:hAnsi="Courier New" w:cs="Courier New"/>
          <w:sz w:val="16"/>
          <w:szCs w:val="16"/>
        </w:rPr>
        <w:t xml:space="preserve">    PlsqlAuthenticationMode Basic</w:t>
      </w:r>
      <w:r w:rsidR="00437ED4">
        <w:rPr>
          <w:rFonts w:ascii="Courier New" w:hAnsi="Courier New" w:cs="Courier New"/>
          <w:sz w:val="16"/>
          <w:szCs w:val="16"/>
        </w:rPr>
        <w:br/>
      </w:r>
      <w:r w:rsidRPr="00437ED4">
        <w:rPr>
          <w:rFonts w:ascii="Courier New" w:hAnsi="Courier New" w:cs="Courier New"/>
          <w:sz w:val="16"/>
          <w:szCs w:val="16"/>
        </w:rPr>
        <w:t xml:space="preserve">    PlsqlAlwaysDescribeProcedure Off</w:t>
      </w:r>
      <w:r w:rsidR="00437ED4">
        <w:rPr>
          <w:rFonts w:ascii="Courier New" w:hAnsi="Courier New" w:cs="Courier New"/>
          <w:sz w:val="16"/>
          <w:szCs w:val="16"/>
        </w:rPr>
        <w:br/>
      </w:r>
      <w:r w:rsidRPr="00437ED4">
        <w:rPr>
          <w:rFonts w:ascii="Courier New" w:hAnsi="Courier New" w:cs="Courier New"/>
          <w:sz w:val="16"/>
          <w:szCs w:val="16"/>
        </w:rPr>
        <w:t xml:space="preserve">    PlsqlDefaultPage nm3web.main_menu</w:t>
      </w:r>
      <w:r w:rsidR="00437ED4">
        <w:rPr>
          <w:rFonts w:ascii="Courier New" w:hAnsi="Courier New" w:cs="Courier New"/>
          <w:sz w:val="16"/>
          <w:szCs w:val="16"/>
        </w:rPr>
        <w:br/>
      </w:r>
      <w:r w:rsidRPr="00437ED4">
        <w:rPr>
          <w:rFonts w:ascii="Courier New" w:hAnsi="Courier New" w:cs="Courier New"/>
          <w:sz w:val="16"/>
          <w:szCs w:val="16"/>
        </w:rPr>
        <w:t xml:space="preserve">    PlsqlDocumentProcedure nm3web.process_download</w:t>
      </w:r>
      <w:r w:rsidR="00437ED4">
        <w:rPr>
          <w:rFonts w:ascii="Courier New" w:hAnsi="Courier New" w:cs="Courier New"/>
          <w:sz w:val="16"/>
          <w:szCs w:val="16"/>
        </w:rPr>
        <w:br/>
      </w:r>
      <w:r w:rsidRPr="00437ED4">
        <w:rPr>
          <w:rFonts w:ascii="Courier New" w:hAnsi="Courier New" w:cs="Courier New"/>
          <w:sz w:val="16"/>
          <w:szCs w:val="16"/>
        </w:rPr>
        <w:t xml:space="preserve">    PlsqlErrorStyle &lt;as required&gt;</w:t>
      </w:r>
      <w:r w:rsidR="00437ED4">
        <w:rPr>
          <w:rFonts w:ascii="Courier New" w:hAnsi="Courier New" w:cs="Courier New"/>
          <w:sz w:val="16"/>
          <w:szCs w:val="16"/>
        </w:rPr>
        <w:br/>
      </w:r>
      <w:r w:rsidRPr="00437ED4">
        <w:rPr>
          <w:rFonts w:ascii="Courier New" w:hAnsi="Courier New" w:cs="Courier New"/>
          <w:sz w:val="16"/>
          <w:szCs w:val="16"/>
        </w:rPr>
        <w:t xml:space="preserve">    PlsqlDocumentPath DOCS</w:t>
      </w:r>
      <w:r w:rsidR="00437ED4">
        <w:rPr>
          <w:rFonts w:ascii="Courier New" w:hAnsi="Courier New" w:cs="Courier New"/>
          <w:sz w:val="16"/>
          <w:szCs w:val="16"/>
        </w:rPr>
        <w:br/>
      </w:r>
      <w:r w:rsidRPr="00437ED4">
        <w:rPr>
          <w:rFonts w:ascii="Courier New" w:hAnsi="Courier New" w:cs="Courier New"/>
          <w:sz w:val="16"/>
          <w:szCs w:val="16"/>
        </w:rPr>
        <w:t xml:space="preserve">    PlsqlDocumentTablename NM_UPLOAD_FILES</w:t>
      </w:r>
      <w:r w:rsidR="00437ED4">
        <w:rPr>
          <w:rFonts w:ascii="Courier New" w:hAnsi="Courier New" w:cs="Courier New"/>
          <w:sz w:val="16"/>
          <w:szCs w:val="16"/>
        </w:rPr>
        <w:br/>
      </w:r>
      <w:r w:rsidRPr="00437ED4">
        <w:rPr>
          <w:rFonts w:ascii="Courier New" w:hAnsi="Courier New" w:cs="Courier New"/>
          <w:sz w:val="16"/>
          <w:szCs w:val="16"/>
        </w:rPr>
        <w:t>&lt;/Location&gt;</w:t>
      </w:r>
    </w:p>
    <w:p w14:paraId="199592DB" w14:textId="6C55C28A" w:rsidR="00BA02C9" w:rsidRPr="00EC59A4" w:rsidRDefault="00BA02C9" w:rsidP="00BA02C9">
      <w:pPr>
        <w:pStyle w:val="Heading4"/>
        <w:ind w:left="432" w:hanging="432"/>
      </w:pPr>
      <w:bookmarkStart w:id="79" w:name="_Toc378938013"/>
      <w:r w:rsidRPr="00EC59A4">
        <w:t>Forms 11g Specific Configuration</w:t>
      </w:r>
      <w:bookmarkEnd w:id="79"/>
    </w:p>
    <w:p w14:paraId="2D4FE0CA" w14:textId="64210AB5" w:rsidR="00BA02C9" w:rsidRPr="00EF643D" w:rsidRDefault="00CE26A3" w:rsidP="00CE26A3">
      <w:pPr>
        <w:pStyle w:val="Body"/>
      </w:pPr>
      <w:r>
        <w:br/>
      </w:r>
      <w:r w:rsidR="00BA02C9" w:rsidRPr="00EF643D">
        <w:t>There are certain product options which must be set according to the Oracle forms version that is being used to run the exor application.</w:t>
      </w:r>
    </w:p>
    <w:p w14:paraId="08B62A52" w14:textId="3C8ADDDB" w:rsidR="00BA02C9" w:rsidRPr="00EF643D" w:rsidRDefault="00CE26A3" w:rsidP="00CE26A3">
      <w:pPr>
        <w:pStyle w:val="Body"/>
        <w:ind w:left="720"/>
      </w:pPr>
      <w:r>
        <w:br/>
      </w:r>
      <w:r w:rsidR="00BA02C9" w:rsidRPr="00EF643D">
        <w:t>REPURL</w:t>
      </w:r>
    </w:p>
    <w:p w14:paraId="50C7FC23" w14:textId="7FDC36ED" w:rsidR="00BA02C9" w:rsidRPr="00EF643D" w:rsidRDefault="00CE26A3" w:rsidP="00CE26A3">
      <w:pPr>
        <w:pStyle w:val="Body"/>
      </w:pPr>
      <w:r>
        <w:br/>
      </w:r>
      <w:r w:rsidR="00BA02C9" w:rsidRPr="00EF643D">
        <w:t>The value of this product option should be set to the URL that identifies the 11g Fusion Middleware  Reports Server.</w:t>
      </w:r>
    </w:p>
    <w:p w14:paraId="27BD3149" w14:textId="77777777" w:rsidR="00CE26A3" w:rsidRDefault="00BA02C9" w:rsidP="00CE26A3">
      <w:pPr>
        <w:pStyle w:val="Body"/>
        <w:ind w:left="720"/>
      </w:pPr>
      <w:r w:rsidRPr="00EF643D">
        <w:t>e.g.</w:t>
      </w:r>
      <w:r w:rsidR="00CE26A3">
        <w:t xml:space="preserve"> </w:t>
      </w:r>
    </w:p>
    <w:p w14:paraId="5A729860" w14:textId="6A742307" w:rsidR="00383EAF" w:rsidRDefault="00437ED4" w:rsidP="00437ED4">
      <w:pPr>
        <w:ind w:firstLine="720"/>
        <w:rPr>
          <w:rFonts w:ascii="Arial" w:eastAsia="Times New Roman" w:hAnsi="Arial" w:cs="Arial"/>
          <w:sz w:val="20"/>
          <w:szCs w:val="20"/>
        </w:rPr>
      </w:pPr>
      <w:r w:rsidRPr="00437ED4">
        <w:t>http://&lt;weblogic server&gt;:&lt;port&gt;/reports/rwservlet?server=&lt;reports server&gt;</w:t>
      </w:r>
      <w:r w:rsidR="00383EAF">
        <w:br w:type="page"/>
      </w:r>
    </w:p>
    <w:p w14:paraId="662FB338" w14:textId="42734032" w:rsidR="007039F3" w:rsidRPr="00EF643D" w:rsidRDefault="007039F3" w:rsidP="00787A50">
      <w:pPr>
        <w:pStyle w:val="Heading3"/>
      </w:pPr>
      <w:bookmarkStart w:id="80" w:name="_Ref517268472"/>
      <w:bookmarkStart w:id="81" w:name="_Toc22118201"/>
      <w:r w:rsidRPr="00EF643D">
        <w:lastRenderedPageBreak/>
        <w:t>Upgrade of Network Manager</w:t>
      </w:r>
      <w:bookmarkEnd w:id="70"/>
      <w:bookmarkEnd w:id="71"/>
      <w:bookmarkEnd w:id="80"/>
      <w:bookmarkEnd w:id="81"/>
    </w:p>
    <w:p w14:paraId="7362698F" w14:textId="77777777" w:rsidR="00BD0864" w:rsidRDefault="00BD0864" w:rsidP="00BD0864">
      <w:pPr>
        <w:pStyle w:val="Heading4"/>
      </w:pPr>
      <w:bookmarkStart w:id="82" w:name="_Ref516576417"/>
      <w:bookmarkStart w:id="83" w:name="_Ref516576429"/>
      <w:r>
        <w:t>SYS Synonyms and Grants</w:t>
      </w:r>
      <w:bookmarkEnd w:id="82"/>
    </w:p>
    <w:p w14:paraId="21788478" w14:textId="77777777" w:rsidR="00BD0864" w:rsidRDefault="00BD0864" w:rsidP="00BD0864">
      <w:pPr>
        <w:pStyle w:val="Body"/>
      </w:pPr>
      <w:r w:rsidRPr="00E30A33">
        <w:t>The following should be used to add Synonyms and Grants for SYS objects. These are required to allow for IMS/Single Sign-On configuration.</w:t>
      </w:r>
    </w:p>
    <w:p w14:paraId="291B1B07" w14:textId="77777777" w:rsidR="009407D1" w:rsidRDefault="009407D1" w:rsidP="00BD0864">
      <w:pPr>
        <w:pStyle w:val="Body"/>
      </w:pPr>
    </w:p>
    <w:p w14:paraId="157289F8" w14:textId="77777777" w:rsidR="009407D1" w:rsidRPr="009407D1" w:rsidRDefault="00BD0864" w:rsidP="00FD1EF6">
      <w:pPr>
        <w:pStyle w:val="Body"/>
        <w:numPr>
          <w:ilvl w:val="0"/>
          <w:numId w:val="50"/>
        </w:numPr>
        <w:rPr>
          <w:rStyle w:val="HighlightText"/>
          <w:rFonts w:cs="Times New Roman"/>
          <w:b w:val="0"/>
        </w:rPr>
      </w:pPr>
      <w:r w:rsidRPr="00E30A33">
        <w:t xml:space="preserve">Change directory to </w:t>
      </w:r>
      <w:r w:rsidRPr="00E30A33">
        <w:rPr>
          <w:rStyle w:val="HighlightText"/>
        </w:rPr>
        <w:t>&lt;exor_base&gt;\nm3\install</w:t>
      </w:r>
    </w:p>
    <w:p w14:paraId="07808E6C" w14:textId="6A067990" w:rsidR="00BD0864" w:rsidRDefault="00BD0864" w:rsidP="00FD1EF6">
      <w:pPr>
        <w:pStyle w:val="Body"/>
        <w:numPr>
          <w:ilvl w:val="0"/>
          <w:numId w:val="50"/>
        </w:numPr>
      </w:pPr>
      <w:r w:rsidRPr="00E30A33">
        <w:t xml:space="preserve">Login to SQL*PLUS as the </w:t>
      </w:r>
      <w:r w:rsidRPr="009407D1">
        <w:rPr>
          <w:b/>
        </w:rPr>
        <w:t>SYS</w:t>
      </w:r>
      <w:r w:rsidRPr="00E30A33">
        <w:t xml:space="preserve"> user on the client PC and run the following command:</w:t>
      </w:r>
    </w:p>
    <w:p w14:paraId="35B8E4D4" w14:textId="77777777" w:rsidR="009407D1" w:rsidRDefault="009407D1" w:rsidP="00BD0864">
      <w:pPr>
        <w:pStyle w:val="Body"/>
        <w:ind w:firstLine="720"/>
      </w:pPr>
    </w:p>
    <w:p w14:paraId="7BEF3BAF" w14:textId="235CAF2C" w:rsidR="00BD0864" w:rsidRPr="00E30A33" w:rsidRDefault="00BD0864" w:rsidP="009407D1">
      <w:pPr>
        <w:pStyle w:val="Body"/>
        <w:ind w:left="720" w:firstLine="720"/>
      </w:pPr>
      <w:r w:rsidRPr="00E30A33">
        <w:t xml:space="preserve">start </w:t>
      </w:r>
      <w:r w:rsidR="00A34FFF">
        <w:t>nm</w:t>
      </w:r>
      <w:r w:rsidRPr="00E30A33">
        <w:t>4800_sys.sql</w:t>
      </w:r>
    </w:p>
    <w:p w14:paraId="3C86F493" w14:textId="77777777" w:rsidR="00BD0864" w:rsidRPr="00EF643D" w:rsidRDefault="00BD0864" w:rsidP="00BD0864">
      <w:pPr>
        <w:pStyle w:val="Body"/>
      </w:pPr>
      <w:r w:rsidRPr="00EF643D">
        <w:t xml:space="preserve">The following log file </w:t>
      </w:r>
      <w:r>
        <w:t>will be</w:t>
      </w:r>
      <w:r w:rsidRPr="00EF643D">
        <w:t xml:space="preserve"> produced in the working directory</w:t>
      </w:r>
      <w:r>
        <w:t xml:space="preserve">, and should be checked </w:t>
      </w:r>
      <w:r w:rsidRPr="00EF643D">
        <w:t xml:space="preserve">for any errors that </w:t>
      </w:r>
      <w:r>
        <w:t>may have been produced:</w:t>
      </w:r>
    </w:p>
    <w:p w14:paraId="20618F36" w14:textId="77777777" w:rsidR="00BD0864" w:rsidRDefault="00BD0864" w:rsidP="00BD0864">
      <w:pPr>
        <w:pStyle w:val="Body"/>
      </w:pPr>
    </w:p>
    <w:p w14:paraId="59BFBBFE" w14:textId="77777777" w:rsidR="00BD0864" w:rsidRDefault="00BD0864" w:rsidP="00715C3F">
      <w:pPr>
        <w:pStyle w:val="Body"/>
        <w:ind w:firstLine="720"/>
      </w:pPr>
      <w:r w:rsidRPr="00EF643D">
        <w:t>nm4</w:t>
      </w:r>
      <w:r>
        <w:t>8</w:t>
      </w:r>
      <w:r w:rsidRPr="00EF643D">
        <w:t>00_</w:t>
      </w:r>
      <w:r>
        <w:t>sys</w:t>
      </w:r>
      <w:r w:rsidRPr="00EF643D">
        <w:t>_&lt;date&amp;time&gt;.LOG</w:t>
      </w:r>
    </w:p>
    <w:p w14:paraId="3C5F99C7" w14:textId="09F1810D" w:rsidR="00BD0864" w:rsidRDefault="00BD0864" w:rsidP="00BD0864">
      <w:pPr>
        <w:pStyle w:val="Heading4"/>
      </w:pPr>
      <w:r>
        <w:t>SYS</w:t>
      </w:r>
      <w:r w:rsidR="0053716F">
        <w:t>TEM Objects,</w:t>
      </w:r>
      <w:r>
        <w:t xml:space="preserve"> Synonyms and Grants</w:t>
      </w:r>
    </w:p>
    <w:p w14:paraId="3A9B2FAD" w14:textId="3C2AD4BC" w:rsidR="00BD0864" w:rsidRDefault="00BD0864" w:rsidP="00BD0864">
      <w:pPr>
        <w:pStyle w:val="Body"/>
      </w:pPr>
      <w:r w:rsidRPr="00E30A33">
        <w:t xml:space="preserve">The following should be used to add </w:t>
      </w:r>
      <w:r w:rsidR="0053716F">
        <w:t xml:space="preserve">Objects, </w:t>
      </w:r>
      <w:r w:rsidRPr="00E30A33">
        <w:t xml:space="preserve">Synonyms and Grants for </w:t>
      </w:r>
      <w:r w:rsidR="0053716F">
        <w:t xml:space="preserve">SYSTEM </w:t>
      </w:r>
      <w:r w:rsidRPr="00E30A33">
        <w:t xml:space="preserve">objects. These are required </w:t>
      </w:r>
      <w:r w:rsidR="0053716F">
        <w:t>as a result of Oracle 12c changes to Job Scheduling</w:t>
      </w:r>
    </w:p>
    <w:p w14:paraId="6E80C527" w14:textId="77777777" w:rsidR="00BD0864" w:rsidRPr="00E30A33" w:rsidRDefault="00BD0864" w:rsidP="00BD0864">
      <w:pPr>
        <w:pStyle w:val="Body"/>
      </w:pPr>
    </w:p>
    <w:p w14:paraId="5D186A0B" w14:textId="77777777" w:rsidR="00BD0864" w:rsidRPr="00E30A33" w:rsidRDefault="00BD0864" w:rsidP="00FD1EF6">
      <w:pPr>
        <w:pStyle w:val="Body"/>
        <w:numPr>
          <w:ilvl w:val="0"/>
          <w:numId w:val="52"/>
        </w:numPr>
      </w:pPr>
      <w:r w:rsidRPr="00E30A33">
        <w:t xml:space="preserve">Change directory to </w:t>
      </w:r>
      <w:r w:rsidRPr="00E30A33">
        <w:rPr>
          <w:rStyle w:val="HighlightText"/>
        </w:rPr>
        <w:t>&lt;exor_base&gt;\nm3\install</w:t>
      </w:r>
    </w:p>
    <w:p w14:paraId="4D25247B" w14:textId="04045C45" w:rsidR="00BD0864" w:rsidRDefault="00BD0864" w:rsidP="00FD1EF6">
      <w:pPr>
        <w:pStyle w:val="Body"/>
        <w:numPr>
          <w:ilvl w:val="0"/>
          <w:numId w:val="52"/>
        </w:numPr>
      </w:pPr>
      <w:r w:rsidRPr="00E30A33">
        <w:t xml:space="preserve">Login to SQL*PLUS as the </w:t>
      </w:r>
      <w:r w:rsidRPr="00B77EDA">
        <w:rPr>
          <w:b/>
        </w:rPr>
        <w:t>SYS</w:t>
      </w:r>
      <w:r w:rsidR="0053716F">
        <w:rPr>
          <w:b/>
        </w:rPr>
        <w:t>TEM</w:t>
      </w:r>
      <w:r w:rsidRPr="00E30A33">
        <w:t xml:space="preserve"> user on the client PC and run the following command:</w:t>
      </w:r>
    </w:p>
    <w:p w14:paraId="24F55448" w14:textId="77777777" w:rsidR="00BD0864" w:rsidRPr="00E30A33" w:rsidRDefault="00BD0864" w:rsidP="00BD0864">
      <w:pPr>
        <w:pStyle w:val="Body"/>
      </w:pPr>
    </w:p>
    <w:p w14:paraId="72AF2093" w14:textId="55C49955" w:rsidR="00BD0864" w:rsidRPr="00E30A33" w:rsidRDefault="00BD0864" w:rsidP="009407D1">
      <w:pPr>
        <w:pStyle w:val="Body"/>
        <w:ind w:left="720" w:firstLine="720"/>
      </w:pPr>
      <w:r w:rsidRPr="00E30A33">
        <w:t xml:space="preserve">start </w:t>
      </w:r>
      <w:r w:rsidR="00FE51B2">
        <w:t>nm</w:t>
      </w:r>
      <w:r w:rsidRPr="00E30A33">
        <w:t>4800_sys</w:t>
      </w:r>
      <w:r w:rsidR="0053716F">
        <w:t>tem</w:t>
      </w:r>
      <w:r w:rsidRPr="00E30A33">
        <w:t>.sql</w:t>
      </w:r>
    </w:p>
    <w:p w14:paraId="4381A01D" w14:textId="77777777" w:rsidR="00BD0864" w:rsidRDefault="00BD0864" w:rsidP="00BD0864">
      <w:pPr>
        <w:pStyle w:val="Body"/>
      </w:pPr>
    </w:p>
    <w:p w14:paraId="5EE843FD" w14:textId="77777777" w:rsidR="00BD0864" w:rsidRPr="00EF643D" w:rsidRDefault="00BD0864" w:rsidP="00BD0864">
      <w:pPr>
        <w:pStyle w:val="Body"/>
      </w:pPr>
      <w:r w:rsidRPr="00EF643D">
        <w:t xml:space="preserve">The following log file </w:t>
      </w:r>
      <w:r>
        <w:t>will be</w:t>
      </w:r>
      <w:r w:rsidRPr="00EF643D">
        <w:t xml:space="preserve"> produced in the working directory</w:t>
      </w:r>
      <w:r>
        <w:t xml:space="preserve">, and should be checked </w:t>
      </w:r>
      <w:r w:rsidRPr="00EF643D">
        <w:t xml:space="preserve">for any errors that </w:t>
      </w:r>
      <w:r>
        <w:t>may have been produced:</w:t>
      </w:r>
    </w:p>
    <w:p w14:paraId="0F851761" w14:textId="77777777" w:rsidR="00BD0864" w:rsidRDefault="00BD0864" w:rsidP="00BD0864">
      <w:pPr>
        <w:pStyle w:val="Body"/>
      </w:pPr>
    </w:p>
    <w:p w14:paraId="7FDEAF3D" w14:textId="350705D7" w:rsidR="00BD0864" w:rsidRDefault="00BD0864" w:rsidP="00715C3F">
      <w:pPr>
        <w:pStyle w:val="Body"/>
        <w:ind w:firstLine="720"/>
      </w:pPr>
      <w:r w:rsidRPr="00EF643D">
        <w:t>nm4</w:t>
      </w:r>
      <w:r>
        <w:t>8</w:t>
      </w:r>
      <w:r w:rsidRPr="00EF643D">
        <w:t>00_</w:t>
      </w:r>
      <w:r>
        <w:t>sys</w:t>
      </w:r>
      <w:r w:rsidR="00DA5D67">
        <w:t>tem</w:t>
      </w:r>
      <w:r w:rsidRPr="00EF643D">
        <w:t>_&lt;date&amp;time&gt;.LOG</w:t>
      </w:r>
    </w:p>
    <w:p w14:paraId="55335848" w14:textId="77777777" w:rsidR="007039F3" w:rsidRDefault="007039F3" w:rsidP="00787A50">
      <w:pPr>
        <w:pStyle w:val="Heading4"/>
      </w:pPr>
      <w:r>
        <w:t>EXOR_CORE Objects</w:t>
      </w:r>
      <w:bookmarkEnd w:id="83"/>
    </w:p>
    <w:p w14:paraId="2DCEB1CD" w14:textId="77777777" w:rsidR="007039F3" w:rsidRPr="00E30A33" w:rsidRDefault="007039F3" w:rsidP="007039F3">
      <w:pPr>
        <w:pStyle w:val="Body"/>
      </w:pPr>
      <w:r>
        <w:t>Modifications have been made to objects owned by EXOR_CORE. These will require re-application.</w:t>
      </w:r>
    </w:p>
    <w:p w14:paraId="15B25685" w14:textId="77777777" w:rsidR="007039F3" w:rsidRDefault="007039F3" w:rsidP="007039F3">
      <w:pPr>
        <w:pStyle w:val="Body"/>
      </w:pPr>
    </w:p>
    <w:p w14:paraId="0E83A946" w14:textId="446FF261" w:rsidR="007039F3" w:rsidRPr="00E30A33" w:rsidRDefault="007039F3" w:rsidP="00FD1EF6">
      <w:pPr>
        <w:pStyle w:val="Body"/>
        <w:numPr>
          <w:ilvl w:val="0"/>
          <w:numId w:val="53"/>
        </w:numPr>
      </w:pPr>
      <w:r w:rsidRPr="00E30A33">
        <w:t xml:space="preserve">Change directory to </w:t>
      </w:r>
      <w:r w:rsidRPr="00E30A33">
        <w:rPr>
          <w:rStyle w:val="HighlightText"/>
        </w:rPr>
        <w:t>&lt;exor_base&gt;\nm3\install</w:t>
      </w:r>
    </w:p>
    <w:p w14:paraId="16FA1343" w14:textId="58A845B3" w:rsidR="007039F3" w:rsidRDefault="007039F3" w:rsidP="00FD1EF6">
      <w:pPr>
        <w:pStyle w:val="Body"/>
        <w:numPr>
          <w:ilvl w:val="0"/>
          <w:numId w:val="53"/>
        </w:numPr>
      </w:pPr>
      <w:r w:rsidRPr="00E30A33">
        <w:t xml:space="preserve">Login to SQL*PLUS as the </w:t>
      </w:r>
      <w:r w:rsidRPr="00B77EDA">
        <w:rPr>
          <w:b/>
        </w:rPr>
        <w:t>EXOR_CORE</w:t>
      </w:r>
      <w:r w:rsidRPr="00E30A33">
        <w:t xml:space="preserve"> user on the client PC and run the following command:</w:t>
      </w:r>
    </w:p>
    <w:p w14:paraId="4A86C6C8" w14:textId="77777777" w:rsidR="007039F3" w:rsidRPr="00E30A33" w:rsidRDefault="007039F3" w:rsidP="007039F3">
      <w:pPr>
        <w:pStyle w:val="Body"/>
      </w:pPr>
    </w:p>
    <w:p w14:paraId="2BD6A0D6" w14:textId="0C16453F" w:rsidR="007039F3" w:rsidRPr="00E30A33" w:rsidRDefault="007039F3" w:rsidP="009407D1">
      <w:pPr>
        <w:pStyle w:val="Body"/>
        <w:ind w:left="720" w:firstLine="720"/>
      </w:pPr>
      <w:r w:rsidRPr="00E30A33">
        <w:t xml:space="preserve">start </w:t>
      </w:r>
      <w:r w:rsidR="007A3499">
        <w:t>nm</w:t>
      </w:r>
      <w:r w:rsidRPr="00E30A33">
        <w:t>4800_</w:t>
      </w:r>
      <w:r>
        <w:t>exor_core</w:t>
      </w:r>
      <w:r w:rsidRPr="00E30A33">
        <w:t>.sql</w:t>
      </w:r>
    </w:p>
    <w:p w14:paraId="037195D6" w14:textId="77777777" w:rsidR="007039F3" w:rsidRDefault="007039F3" w:rsidP="007039F3">
      <w:pPr>
        <w:pStyle w:val="Body"/>
      </w:pPr>
    </w:p>
    <w:p w14:paraId="6572DF5E" w14:textId="32A3D093" w:rsidR="007039F3" w:rsidRDefault="007039F3" w:rsidP="007039F3">
      <w:pPr>
        <w:pStyle w:val="Body"/>
      </w:pPr>
      <w:r w:rsidRPr="00EF643D">
        <w:t xml:space="preserve">The following log file </w:t>
      </w:r>
      <w:r>
        <w:t>will be</w:t>
      </w:r>
      <w:r w:rsidRPr="00EF643D">
        <w:t xml:space="preserve"> produced in the working directory</w:t>
      </w:r>
      <w:r>
        <w:t xml:space="preserve">, and should be checked </w:t>
      </w:r>
      <w:r w:rsidRPr="00EF643D">
        <w:t xml:space="preserve">for any errors that </w:t>
      </w:r>
      <w:r>
        <w:t>may have been produced:</w:t>
      </w:r>
    </w:p>
    <w:p w14:paraId="51855D4F" w14:textId="77777777" w:rsidR="007039F3" w:rsidRPr="00EF643D" w:rsidRDefault="007039F3" w:rsidP="007039F3">
      <w:pPr>
        <w:pStyle w:val="Body"/>
      </w:pPr>
    </w:p>
    <w:p w14:paraId="4D070607" w14:textId="77777777" w:rsidR="007039F3" w:rsidRDefault="007039F3" w:rsidP="00E27FD9">
      <w:pPr>
        <w:pStyle w:val="Body"/>
        <w:ind w:firstLine="720"/>
      </w:pPr>
      <w:r w:rsidRPr="00EF643D">
        <w:t>nm4</w:t>
      </w:r>
      <w:r>
        <w:t>8</w:t>
      </w:r>
      <w:r w:rsidRPr="00EF643D">
        <w:t>00_</w:t>
      </w:r>
      <w:r>
        <w:t>exor_core</w:t>
      </w:r>
      <w:r w:rsidRPr="00EF643D">
        <w:t>_&lt;date&amp;time&gt;.LOG</w:t>
      </w:r>
    </w:p>
    <w:p w14:paraId="21F62B06" w14:textId="77777777" w:rsidR="007039F3" w:rsidRPr="00EC59A4" w:rsidRDefault="007039F3" w:rsidP="00787A50">
      <w:pPr>
        <w:pStyle w:val="Heading4"/>
      </w:pPr>
      <w:r w:rsidRPr="00EC59A4">
        <w:t>Upgrade of Network Manager</w:t>
      </w:r>
    </w:p>
    <w:p w14:paraId="70D076D4" w14:textId="1C01EF22" w:rsidR="007039F3" w:rsidRDefault="007039F3" w:rsidP="007039F3">
      <w:pPr>
        <w:pStyle w:val="Body"/>
      </w:pPr>
      <w:r w:rsidRPr="00EF643D">
        <w:t>This section describes the steps necessary to upgrade Network Manager to 4.</w:t>
      </w:r>
      <w:r>
        <w:t>8</w:t>
      </w:r>
      <w:r w:rsidRPr="00EF643D">
        <w:t>.0.</w:t>
      </w:r>
      <w:r w:rsidR="003C77F6">
        <w:t>x</w:t>
      </w:r>
    </w:p>
    <w:p w14:paraId="24F126A0" w14:textId="77777777" w:rsidR="007039F3" w:rsidRDefault="007039F3" w:rsidP="007039F3">
      <w:pPr>
        <w:pStyle w:val="Body"/>
      </w:pPr>
      <w:r w:rsidRPr="00EF643D">
        <w:t>To upgrade the base data and objects for the Network Manager modules;</w:t>
      </w:r>
    </w:p>
    <w:p w14:paraId="689AD4BA" w14:textId="77777777" w:rsidR="007039F3" w:rsidRDefault="007039F3" w:rsidP="007039F3">
      <w:pPr>
        <w:pStyle w:val="Body"/>
      </w:pPr>
    </w:p>
    <w:p w14:paraId="52213FB9" w14:textId="5DA6F1E5" w:rsidR="007039F3" w:rsidRDefault="007039F3" w:rsidP="00FD1EF6">
      <w:pPr>
        <w:pStyle w:val="Body"/>
        <w:numPr>
          <w:ilvl w:val="0"/>
          <w:numId w:val="54"/>
        </w:numPr>
      </w:pPr>
      <w:r w:rsidRPr="00EF643D">
        <w:t xml:space="preserve">Change directory to </w:t>
      </w:r>
      <w:r w:rsidRPr="00E06E14">
        <w:rPr>
          <w:rStyle w:val="HighlightText"/>
        </w:rPr>
        <w:t>&lt;exor_base&gt;</w:t>
      </w:r>
      <w:r w:rsidRPr="00EF643D">
        <w:t>\nm3\install</w:t>
      </w:r>
    </w:p>
    <w:p w14:paraId="0789188B" w14:textId="2EADB9C4" w:rsidR="007039F3" w:rsidRDefault="007039F3" w:rsidP="00FD1EF6">
      <w:pPr>
        <w:pStyle w:val="Body"/>
        <w:numPr>
          <w:ilvl w:val="0"/>
          <w:numId w:val="54"/>
        </w:numPr>
      </w:pPr>
      <w:r w:rsidRPr="00E30A33">
        <w:t xml:space="preserve">Login to SQL*PLUS as </w:t>
      </w:r>
      <w:r w:rsidRPr="00B77EDA">
        <w:rPr>
          <w:b/>
        </w:rPr>
        <w:t>Highways Owner</w:t>
      </w:r>
      <w:r>
        <w:t xml:space="preserve"> </w:t>
      </w:r>
      <w:r w:rsidRPr="00E30A33">
        <w:t>user on the client PC and run the following command:</w:t>
      </w:r>
    </w:p>
    <w:p w14:paraId="6C2202EC" w14:textId="77777777" w:rsidR="007039F3" w:rsidRDefault="007039F3" w:rsidP="007039F3">
      <w:pPr>
        <w:pStyle w:val="Body"/>
      </w:pPr>
    </w:p>
    <w:p w14:paraId="7A475F4E" w14:textId="316433BF" w:rsidR="007039F3" w:rsidRDefault="007039F3" w:rsidP="009407D1">
      <w:pPr>
        <w:pStyle w:val="Body"/>
        <w:ind w:left="720" w:firstLine="720"/>
      </w:pPr>
      <w:r w:rsidRPr="00E30A33">
        <w:t xml:space="preserve">start </w:t>
      </w:r>
      <w:r w:rsidRPr="00E842F7">
        <w:t>nm4700_nm4800</w:t>
      </w:r>
    </w:p>
    <w:p w14:paraId="003872CD" w14:textId="77777777" w:rsidR="007039F3" w:rsidRDefault="007039F3" w:rsidP="007039F3">
      <w:pPr>
        <w:pStyle w:val="Body"/>
      </w:pPr>
    </w:p>
    <w:p w14:paraId="32491CBD" w14:textId="52D63EEA" w:rsidR="007039F3" w:rsidRDefault="007039F3" w:rsidP="007039F3">
      <w:pPr>
        <w:pStyle w:val="Body"/>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39E05354" w14:textId="77777777" w:rsidR="007039F3" w:rsidRPr="00EF643D" w:rsidRDefault="007039F3" w:rsidP="007039F3">
      <w:pPr>
        <w:pStyle w:val="Body"/>
      </w:pPr>
    </w:p>
    <w:p w14:paraId="6DE9A118" w14:textId="303F792C" w:rsidR="007039F3" w:rsidRDefault="007039F3" w:rsidP="007039F3">
      <w:pPr>
        <w:pStyle w:val="Body"/>
      </w:pPr>
      <w:r w:rsidRPr="00EF643D">
        <w:t>For example, if you installed your highways software in a directory called EXOR on your C drive, you would enter the following when prompted.</w:t>
      </w:r>
    </w:p>
    <w:p w14:paraId="0E186661" w14:textId="77777777" w:rsidR="007039F3" w:rsidRPr="00EF643D" w:rsidRDefault="007039F3" w:rsidP="007039F3">
      <w:pPr>
        <w:pStyle w:val="Body"/>
      </w:pPr>
    </w:p>
    <w:p w14:paraId="4AA1581C" w14:textId="5B6274C5" w:rsidR="007039F3" w:rsidRDefault="007039F3" w:rsidP="007039F3">
      <w:pPr>
        <w:pStyle w:val="Body"/>
        <w:ind w:firstLine="720"/>
      </w:pPr>
      <w:r w:rsidRPr="00EF643D">
        <w:t>C:\EXOR\</w:t>
      </w:r>
    </w:p>
    <w:p w14:paraId="6B26892C" w14:textId="77777777" w:rsidR="007039F3" w:rsidRPr="00EF643D" w:rsidRDefault="007039F3" w:rsidP="007039F3">
      <w:pPr>
        <w:pStyle w:val="Body"/>
        <w:ind w:firstLine="720"/>
      </w:pPr>
    </w:p>
    <w:p w14:paraId="567BDAF6" w14:textId="7A7D511E" w:rsidR="007039F3" w:rsidRDefault="007039F3" w:rsidP="007039F3">
      <w:pPr>
        <w:pStyle w:val="Body"/>
      </w:pPr>
      <w:r w:rsidRPr="00EF643D">
        <w:t>When you have supplied this value, you will be prompted to confirm that it is correct and asked whether you wish to continue.</w:t>
      </w:r>
    </w:p>
    <w:p w14:paraId="349DEBBA" w14:textId="77777777" w:rsidR="007039F3" w:rsidRDefault="007039F3" w:rsidP="007039F3">
      <w:pPr>
        <w:pStyle w:val="Body"/>
      </w:pPr>
    </w:p>
    <w:p w14:paraId="596D5436" w14:textId="56AE9AAE" w:rsidR="007039F3" w:rsidRDefault="007039F3" w:rsidP="007039F3">
      <w:pPr>
        <w:pStyle w:val="Body"/>
      </w:pPr>
      <w:r w:rsidRPr="00EF643D">
        <w:t>If the value specified is not correct or does not end with a slash</w:t>
      </w:r>
      <w:r>
        <w:t xml:space="preserve">(‘\’) </w:t>
      </w:r>
      <w:r w:rsidRPr="00EF643D">
        <w:t>character, you will be given an error message and the installation script will abort. You will then need to login to SQL*PLUS again and rerun the script.</w:t>
      </w:r>
    </w:p>
    <w:p w14:paraId="38FAE9D8" w14:textId="77777777" w:rsidR="007039F3" w:rsidRDefault="007039F3" w:rsidP="007039F3">
      <w:pPr>
        <w:pStyle w:val="Body"/>
      </w:pPr>
    </w:p>
    <w:p w14:paraId="28776E60" w14:textId="10C6E2E3" w:rsidR="007039F3" w:rsidRPr="00EF643D" w:rsidRDefault="007039F3" w:rsidP="007039F3">
      <w:pPr>
        <w:pStyle w:val="Body"/>
      </w:pPr>
      <w:r w:rsidRPr="00EF643D">
        <w:t xml:space="preserve">When the script has completed, all the Network Manager objects and data will have been upgraded. </w:t>
      </w:r>
    </w:p>
    <w:p w14:paraId="7F38F2F5" w14:textId="77777777" w:rsidR="007039F3" w:rsidRPr="00EC59A4" w:rsidRDefault="007039F3" w:rsidP="00787A50">
      <w:pPr>
        <w:pStyle w:val="Heading4"/>
      </w:pPr>
      <w:r w:rsidRPr="00EC59A4">
        <w:t>Checking Log File(s)</w:t>
      </w:r>
    </w:p>
    <w:p w14:paraId="57107E35" w14:textId="776588CD" w:rsidR="007039F3" w:rsidRDefault="007039F3" w:rsidP="007039F3">
      <w:pPr>
        <w:pStyle w:val="Body"/>
      </w:pPr>
      <w:r w:rsidRPr="00EF643D">
        <w:t>The following log files are produced in the working directory.  At the end of the upgrade, they can be viewed to check for any errors that could have occurred during the upgrade process.</w:t>
      </w:r>
    </w:p>
    <w:p w14:paraId="0D3E1883" w14:textId="77777777" w:rsidR="007039F3" w:rsidRPr="00EF643D" w:rsidRDefault="007039F3" w:rsidP="007039F3">
      <w:pPr>
        <w:pStyle w:val="Body"/>
      </w:pPr>
    </w:p>
    <w:p w14:paraId="14E99E2D" w14:textId="77777777" w:rsidR="007039F3" w:rsidRPr="00EF643D" w:rsidRDefault="007039F3" w:rsidP="007039F3">
      <w:pPr>
        <w:pStyle w:val="Body"/>
        <w:ind w:firstLine="720"/>
      </w:pPr>
      <w:r>
        <w:t>n</w:t>
      </w:r>
      <w:r w:rsidRPr="00EF643D">
        <w:t>m</w:t>
      </w:r>
      <w:r>
        <w:t>47</w:t>
      </w:r>
      <w:r w:rsidRPr="00EF643D">
        <w:t>00_nm4</w:t>
      </w:r>
      <w:r>
        <w:t>8</w:t>
      </w:r>
      <w:r w:rsidRPr="00EF643D">
        <w:t>00_1_&lt;date&amp;time&gt;.LOG</w:t>
      </w:r>
    </w:p>
    <w:p w14:paraId="6165D965" w14:textId="77777777" w:rsidR="007039F3" w:rsidRDefault="007039F3" w:rsidP="007039F3">
      <w:pPr>
        <w:pStyle w:val="Body"/>
        <w:ind w:firstLine="720"/>
      </w:pPr>
      <w:r>
        <w:t>n</w:t>
      </w:r>
      <w:r w:rsidRPr="00EF643D">
        <w:t>m</w:t>
      </w:r>
      <w:r>
        <w:t>47</w:t>
      </w:r>
      <w:r w:rsidRPr="00EF643D">
        <w:t>00_nm4</w:t>
      </w:r>
      <w:r>
        <w:t>8</w:t>
      </w:r>
      <w:r w:rsidRPr="00EF643D">
        <w:t>00_2_&lt;date&amp;time&gt;.LOG</w:t>
      </w:r>
    </w:p>
    <w:p w14:paraId="1B51E89C" w14:textId="77777777" w:rsidR="007039F3" w:rsidRPr="00EF643D" w:rsidRDefault="007039F3" w:rsidP="007039F3">
      <w:pPr>
        <w:pStyle w:val="Body"/>
      </w:pPr>
    </w:p>
    <w:p w14:paraId="3055783F" w14:textId="27A06F4B" w:rsidR="007039F3" w:rsidRPr="00EF643D" w:rsidRDefault="007039F3" w:rsidP="007039F3">
      <w:pPr>
        <w:pStyle w:val="Body"/>
      </w:pPr>
      <w:r w:rsidRPr="00EF643D">
        <w:t>Please raise and attach the</w:t>
      </w:r>
      <w:r>
        <w:t xml:space="preserve">se logs, and the log files from </w:t>
      </w:r>
      <w:r>
        <w:fldChar w:fldCharType="begin"/>
      </w:r>
      <w:r>
        <w:instrText xml:space="preserve"> REF _Ref516576417 \r \h  \* MERGEFORMAT </w:instrText>
      </w:r>
      <w:r>
        <w:fldChar w:fldCharType="separate"/>
      </w:r>
      <w:r w:rsidR="008B17F4">
        <w:t>3.2.6.1</w:t>
      </w:r>
      <w:r>
        <w:fldChar w:fldCharType="end"/>
      </w:r>
      <w:r>
        <w:t xml:space="preserve"> and </w:t>
      </w:r>
      <w:r>
        <w:fldChar w:fldCharType="begin"/>
      </w:r>
      <w:r>
        <w:instrText xml:space="preserve"> REF _Ref516576429 \r \h  \* MERGEFORMAT </w:instrText>
      </w:r>
      <w:r>
        <w:fldChar w:fldCharType="separate"/>
      </w:r>
      <w:r w:rsidR="008B17F4">
        <w:t>3.2.6.1</w:t>
      </w:r>
      <w:r>
        <w:fldChar w:fldCharType="end"/>
      </w:r>
      <w:r>
        <w:t>,</w:t>
      </w:r>
      <w:r w:rsidRPr="00EF643D">
        <w:t xml:space="preserve"> to a ticket with </w:t>
      </w:r>
      <w:hyperlink r:id="rId23" w:history="1">
        <w:r w:rsidRPr="00EF643D">
          <w:rPr>
            <w:rStyle w:val="Hyperlink"/>
          </w:rPr>
          <w:t>http://selectservices.bentley.com</w:t>
        </w:r>
      </w:hyperlink>
      <w:r w:rsidRPr="00EF643D">
        <w:t xml:space="preserve"> to allow Bentley support staff to verify the upgrade has been successful.</w:t>
      </w:r>
    </w:p>
    <w:p w14:paraId="62C740EA" w14:textId="77777777" w:rsidR="007039F3" w:rsidRDefault="007039F3" w:rsidP="007039F3">
      <w:pPr>
        <w:pStyle w:val="Body"/>
      </w:pPr>
    </w:p>
    <w:p w14:paraId="59F2DEFA" w14:textId="601362EE" w:rsidR="007039F3" w:rsidRPr="00EF643D" w:rsidRDefault="007039F3" w:rsidP="007039F3">
      <w:pPr>
        <w:pStyle w:val="Body"/>
      </w:pPr>
      <w:r w:rsidRPr="00EF643D">
        <w:lastRenderedPageBreak/>
        <w:t>Due to interdependencies between some Exor products, please ignore all compilation errors until all of your products have been upgraded.</w:t>
      </w:r>
    </w:p>
    <w:p w14:paraId="4B734F18" w14:textId="20156A59" w:rsidR="007039F3" w:rsidRPr="00EF643D" w:rsidRDefault="007039F3" w:rsidP="00787A50">
      <w:pPr>
        <w:pStyle w:val="Heading3"/>
      </w:pPr>
      <w:bookmarkStart w:id="84" w:name="_Toc366491987"/>
      <w:bookmarkStart w:id="85" w:name="_Toc22118202"/>
      <w:r w:rsidRPr="00EF643D">
        <w:t>Mandatory Configuration (Post Install and Upgrade)</w:t>
      </w:r>
      <w:bookmarkEnd w:id="84"/>
      <w:bookmarkEnd w:id="85"/>
    </w:p>
    <w:p w14:paraId="21AE2E1A" w14:textId="77777777" w:rsidR="007039F3" w:rsidRPr="00EC59A4" w:rsidRDefault="007039F3" w:rsidP="00787A50">
      <w:pPr>
        <w:pStyle w:val="Heading4"/>
      </w:pPr>
      <w:r w:rsidRPr="00EC59A4">
        <w:t>exor_version.txt</w:t>
      </w:r>
    </w:p>
    <w:p w14:paraId="322B61E1" w14:textId="35F89F08" w:rsidR="007039F3" w:rsidRDefault="007039F3" w:rsidP="007039F3">
      <w:pPr>
        <w:pStyle w:val="Body"/>
      </w:pPr>
      <w:r w:rsidRPr="00EF643D">
        <w:t xml:space="preserve">Before accessing Network Manager you must check the file exor_version.txt.  </w:t>
      </w:r>
    </w:p>
    <w:p w14:paraId="2CC46683" w14:textId="6B818C5B" w:rsidR="007039F3" w:rsidRDefault="007039F3" w:rsidP="007039F3">
      <w:pPr>
        <w:pStyle w:val="Body"/>
      </w:pPr>
      <w:r w:rsidRPr="00EF643D">
        <w:t xml:space="preserve">This file is referenced in Windows Registry setting ‘EXOR_VERSION’ and by default can be located in the </w:t>
      </w:r>
      <w:r w:rsidRPr="00E06E14">
        <w:rPr>
          <w:rStyle w:val="HighlightText"/>
        </w:rPr>
        <w:t>&lt;exor_base&gt;</w:t>
      </w:r>
      <w:r w:rsidRPr="00EF643D">
        <w:t>\</w:t>
      </w:r>
      <w:r>
        <w:t>11g_</w:t>
      </w:r>
      <w:r w:rsidRPr="00EF643D">
        <w:t>bin directory.</w:t>
      </w:r>
    </w:p>
    <w:p w14:paraId="63F26CAD" w14:textId="77777777" w:rsidR="007039F3" w:rsidRPr="00EF643D" w:rsidRDefault="007039F3" w:rsidP="007039F3">
      <w:pPr>
        <w:pStyle w:val="Body"/>
      </w:pPr>
    </w:p>
    <w:p w14:paraId="02E589BB" w14:textId="77777777" w:rsidR="007039F3" w:rsidRPr="00EF643D" w:rsidRDefault="007039F3" w:rsidP="007039F3">
      <w:pPr>
        <w:pStyle w:val="Body"/>
      </w:pPr>
      <w:r w:rsidRPr="00EF643D">
        <w:t>Ensure that the entry for Network Manager is set accordingly;</w:t>
      </w:r>
    </w:p>
    <w:p w14:paraId="5637714C" w14:textId="55643552" w:rsidR="007039F3" w:rsidRPr="00D7186E" w:rsidRDefault="007039F3" w:rsidP="00D7186E">
      <w:pPr>
        <w:pStyle w:val="Body"/>
        <w:ind w:left="1440"/>
      </w:pPr>
      <w:r w:rsidRPr="00D7186E">
        <w:t>NET</w:t>
      </w:r>
      <w:r w:rsidR="009355BE" w:rsidRPr="00D7186E">
        <w:tab/>
      </w:r>
      <w:r w:rsidRPr="00D7186E">
        <w:t>=</w:t>
      </w:r>
      <w:r w:rsidR="009355BE" w:rsidRPr="00D7186E">
        <w:t xml:space="preserve"> </w:t>
      </w:r>
      <w:r w:rsidRPr="00D7186E">
        <w:t>4.8.0.</w:t>
      </w:r>
      <w:r w:rsidR="009355BE" w:rsidRPr="00D7186E">
        <w:t>3</w:t>
      </w:r>
    </w:p>
    <w:p w14:paraId="45567750" w14:textId="70B8716D" w:rsidR="007039F3" w:rsidRPr="00D7186E" w:rsidRDefault="007039F3" w:rsidP="00D7186E">
      <w:pPr>
        <w:pStyle w:val="Body"/>
        <w:ind w:left="1440"/>
      </w:pPr>
      <w:r w:rsidRPr="00D7186E">
        <w:t>HIG</w:t>
      </w:r>
      <w:r w:rsidR="009355BE" w:rsidRPr="00D7186E">
        <w:tab/>
      </w:r>
      <w:r w:rsidRPr="00D7186E">
        <w:t>=</w:t>
      </w:r>
      <w:r w:rsidR="009355BE" w:rsidRPr="00D7186E">
        <w:t xml:space="preserve"> </w:t>
      </w:r>
      <w:r w:rsidRPr="00D7186E">
        <w:t>4.8.0.</w:t>
      </w:r>
      <w:r w:rsidR="009355BE" w:rsidRPr="00D7186E">
        <w:t>3</w:t>
      </w:r>
    </w:p>
    <w:p w14:paraId="212C19FF" w14:textId="75E9EFB2" w:rsidR="007039F3" w:rsidRPr="00D7186E" w:rsidRDefault="007039F3" w:rsidP="00D7186E">
      <w:pPr>
        <w:pStyle w:val="Body"/>
        <w:ind w:left="1440"/>
      </w:pPr>
      <w:r w:rsidRPr="00D7186E">
        <w:t>AST</w:t>
      </w:r>
      <w:r w:rsidR="009355BE" w:rsidRPr="00D7186E">
        <w:tab/>
      </w:r>
      <w:r w:rsidRPr="00D7186E">
        <w:t>=</w:t>
      </w:r>
      <w:r w:rsidR="009355BE" w:rsidRPr="00D7186E">
        <w:t xml:space="preserve"> </w:t>
      </w:r>
      <w:r w:rsidRPr="00D7186E">
        <w:t>4.8.0.</w:t>
      </w:r>
      <w:r w:rsidR="009355BE" w:rsidRPr="00D7186E">
        <w:t>3</w:t>
      </w:r>
    </w:p>
    <w:p w14:paraId="33EE0EA0" w14:textId="40AE9C5B" w:rsidR="007039F3" w:rsidRPr="00D7186E" w:rsidRDefault="007039F3" w:rsidP="00D7186E">
      <w:pPr>
        <w:pStyle w:val="Body"/>
        <w:ind w:left="1440"/>
      </w:pPr>
      <w:r w:rsidRPr="00D7186E">
        <w:t>DOC</w:t>
      </w:r>
      <w:r w:rsidR="009355BE" w:rsidRPr="00D7186E">
        <w:tab/>
      </w:r>
      <w:r w:rsidRPr="00D7186E">
        <w:t>=</w:t>
      </w:r>
      <w:r w:rsidR="009355BE" w:rsidRPr="00D7186E">
        <w:t xml:space="preserve"> </w:t>
      </w:r>
      <w:r w:rsidRPr="00D7186E">
        <w:t>4.8.0.</w:t>
      </w:r>
      <w:r w:rsidR="009355BE" w:rsidRPr="00D7186E">
        <w:t>3</w:t>
      </w:r>
    </w:p>
    <w:p w14:paraId="4EB3D270" w14:textId="7BC82505" w:rsidR="007039F3" w:rsidRPr="00D7186E" w:rsidRDefault="007039F3" w:rsidP="00D7186E">
      <w:pPr>
        <w:pStyle w:val="Body"/>
        <w:ind w:left="1440"/>
      </w:pPr>
      <w:r w:rsidRPr="00D7186E">
        <w:t>WMP</w:t>
      </w:r>
      <w:r w:rsidR="009355BE" w:rsidRPr="00D7186E">
        <w:tab/>
      </w:r>
      <w:r w:rsidRPr="00D7186E">
        <w:t>=</w:t>
      </w:r>
      <w:r w:rsidR="009355BE" w:rsidRPr="00D7186E">
        <w:t xml:space="preserve"> </w:t>
      </w:r>
      <w:r w:rsidRPr="00D7186E">
        <w:t>4.8.0.</w:t>
      </w:r>
      <w:r w:rsidR="009355BE" w:rsidRPr="00D7186E">
        <w:t>3</w:t>
      </w:r>
    </w:p>
    <w:p w14:paraId="639CE302" w14:textId="77777777" w:rsidR="007039F3" w:rsidRPr="00EF643D" w:rsidRDefault="007039F3" w:rsidP="00787A50">
      <w:pPr>
        <w:pStyle w:val="Heading3"/>
      </w:pPr>
      <w:bookmarkStart w:id="86" w:name="_Toc366491988"/>
      <w:bookmarkStart w:id="87" w:name="_Toc22118203"/>
      <w:r w:rsidRPr="00EF643D">
        <w:t>EXOR_JPG.JAR (Post Install and Upgrade)</w:t>
      </w:r>
      <w:bookmarkEnd w:id="86"/>
      <w:bookmarkEnd w:id="87"/>
    </w:p>
    <w:p w14:paraId="4D7465C1" w14:textId="77777777" w:rsidR="007039F3" w:rsidRPr="007039F3" w:rsidRDefault="007039F3" w:rsidP="007039F3">
      <w:pPr>
        <w:pStyle w:val="Body"/>
        <w:rPr>
          <w:rStyle w:val="Emphasis"/>
          <w:i w:val="0"/>
        </w:rPr>
      </w:pPr>
      <w:r w:rsidRPr="007039F3">
        <w:rPr>
          <w:rStyle w:val="Emphasis"/>
          <w:i w:val="0"/>
        </w:rPr>
        <w:t xml:space="preserve">Copy the new EXOR_JPG.JAR from the </w:t>
      </w:r>
      <w:r w:rsidRPr="007039F3">
        <w:rPr>
          <w:rStyle w:val="HighlightText"/>
          <w:i/>
        </w:rPr>
        <w:t>&lt;exor_base&gt;</w:t>
      </w:r>
      <w:r w:rsidRPr="007039F3">
        <w:rPr>
          <w:rStyle w:val="Emphasis"/>
          <w:i w:val="0"/>
        </w:rPr>
        <w:t xml:space="preserve">/icons/java folder to the &lt;forms_home&gt;/java folder on the application server. </w:t>
      </w:r>
    </w:p>
    <w:p w14:paraId="4930E20D" w14:textId="77777777" w:rsidR="007039F3" w:rsidRPr="007039F3" w:rsidRDefault="007039F3" w:rsidP="007039F3">
      <w:pPr>
        <w:pStyle w:val="Body"/>
        <w:rPr>
          <w:i/>
        </w:rPr>
      </w:pPr>
      <w:r w:rsidRPr="007039F3">
        <w:rPr>
          <w:rStyle w:val="Emphasis"/>
          <w:i w:val="0"/>
        </w:rPr>
        <w:t>Users may need to clear their JRE caches to see the changes.</w:t>
      </w:r>
    </w:p>
    <w:p w14:paraId="4D2B7DD0" w14:textId="77777777" w:rsidR="007039F3" w:rsidRPr="00EF643D" w:rsidRDefault="007039F3" w:rsidP="00787A50">
      <w:pPr>
        <w:pStyle w:val="Heading3"/>
      </w:pPr>
      <w:bookmarkStart w:id="88" w:name="_Toc366491989"/>
      <w:bookmarkStart w:id="89" w:name="_Toc22118204"/>
      <w:r w:rsidRPr="00EF643D">
        <w:t>Process Framework (Post Install and Upgrade)</w:t>
      </w:r>
      <w:bookmarkEnd w:id="88"/>
      <w:bookmarkEnd w:id="89"/>
    </w:p>
    <w:p w14:paraId="792C2CBE" w14:textId="4A99D341" w:rsidR="007039F3" w:rsidRPr="00EF643D" w:rsidRDefault="007039F3" w:rsidP="007039F3">
      <w:pPr>
        <w:pStyle w:val="Body"/>
      </w:pPr>
      <w:r w:rsidRPr="00EF643D">
        <w:t>The Process Framework can be started (or stopped) via the Process Framework Administration form (hig2550).  After successfully completing installs or upgrades to 4.</w:t>
      </w:r>
      <w:r w:rsidR="009214C0">
        <w:t>8</w:t>
      </w:r>
      <w:r w:rsidRPr="00EF643D">
        <w:t>.0.</w:t>
      </w:r>
      <w:r w:rsidR="003C77F6">
        <w:t>x</w:t>
      </w:r>
      <w:r w:rsidRPr="00EF643D">
        <w:t xml:space="preserve"> for all products required navigate to this form and use the Start Up button to start up the Process Framework. </w:t>
      </w:r>
    </w:p>
    <w:p w14:paraId="2EBD5E00" w14:textId="77777777" w:rsidR="007039F3" w:rsidRPr="00EF643D" w:rsidRDefault="007039F3" w:rsidP="007039F3"/>
    <w:p w14:paraId="31CBEBE9" w14:textId="77777777" w:rsidR="007039F3" w:rsidRPr="00EF643D" w:rsidRDefault="007039F3" w:rsidP="00A732AE">
      <w:pPr>
        <w:ind w:left="720"/>
      </w:pPr>
      <w:r w:rsidRPr="00EF643D">
        <w:rPr>
          <w:noProof/>
        </w:rPr>
        <w:drawing>
          <wp:inline distT="0" distB="0" distL="0" distR="0" wp14:anchorId="564399F5" wp14:editId="7A761CC6">
            <wp:extent cx="4953000" cy="185472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958034" cy="1856614"/>
                    </a:xfrm>
                    <a:prstGeom prst="rect">
                      <a:avLst/>
                    </a:prstGeom>
                  </pic:spPr>
                </pic:pic>
              </a:graphicData>
            </a:graphic>
          </wp:inline>
        </w:drawing>
      </w:r>
    </w:p>
    <w:p w14:paraId="0A2120C5" w14:textId="77777777" w:rsidR="007039F3" w:rsidRPr="00EF643D" w:rsidRDefault="007039F3" w:rsidP="00787A50">
      <w:pPr>
        <w:pStyle w:val="Heading3"/>
      </w:pPr>
      <w:bookmarkStart w:id="90" w:name="_Toc366491990"/>
      <w:bookmarkStart w:id="91" w:name="_Toc22118205"/>
      <w:r w:rsidRPr="00EF643D">
        <w:lastRenderedPageBreak/>
        <w:t>Jobs (Post Install and Upgrade)</w:t>
      </w:r>
      <w:bookmarkEnd w:id="90"/>
      <w:bookmarkEnd w:id="91"/>
    </w:p>
    <w:p w14:paraId="0712C5F2" w14:textId="3134344E" w:rsidR="007039F3" w:rsidRDefault="007039F3" w:rsidP="007039F3">
      <w:pPr>
        <w:pStyle w:val="Body"/>
      </w:pPr>
      <w:r w:rsidRPr="00EF643D">
        <w:t>After completing a successful install/upgrade of all products required to 4.</w:t>
      </w:r>
      <w:r>
        <w:t>8</w:t>
      </w:r>
      <w:r w:rsidRPr="00EF643D">
        <w:t>.0.</w:t>
      </w:r>
      <w:r w:rsidR="003C77F6">
        <w:t>x</w:t>
      </w:r>
      <w:r w:rsidRPr="00EF643D">
        <w:t xml:space="preserve"> please execute the following script to start/restart Core jobs:</w:t>
      </w:r>
    </w:p>
    <w:p w14:paraId="4F172801" w14:textId="77777777" w:rsidR="007039F3" w:rsidRPr="00EF643D" w:rsidRDefault="007039F3" w:rsidP="007039F3">
      <w:pPr>
        <w:pStyle w:val="Body"/>
      </w:pPr>
    </w:p>
    <w:p w14:paraId="270D5B5C" w14:textId="77777777" w:rsidR="007039F3" w:rsidRPr="00EF643D" w:rsidRDefault="007039F3" w:rsidP="00FD1EF6">
      <w:pPr>
        <w:pStyle w:val="Body"/>
        <w:numPr>
          <w:ilvl w:val="0"/>
          <w:numId w:val="55"/>
        </w:numPr>
      </w:pPr>
      <w:r w:rsidRPr="00EF643D">
        <w:t xml:space="preserve">Change directory to </w:t>
      </w:r>
      <w:r w:rsidRPr="00E06E14">
        <w:rPr>
          <w:rStyle w:val="HighlightText"/>
        </w:rPr>
        <w:t>&lt;exor_base&gt;</w:t>
      </w:r>
      <w:r w:rsidRPr="00EF643D">
        <w:t>\nm3\install</w:t>
      </w:r>
    </w:p>
    <w:p w14:paraId="4676ACDE" w14:textId="4C60A287" w:rsidR="007039F3" w:rsidRPr="00EF643D" w:rsidRDefault="007039F3" w:rsidP="00FD1EF6">
      <w:pPr>
        <w:pStyle w:val="Body"/>
        <w:numPr>
          <w:ilvl w:val="0"/>
          <w:numId w:val="55"/>
        </w:numPr>
      </w:pPr>
      <w:r w:rsidRPr="00EF643D">
        <w:t xml:space="preserve">Login to SQL*PLUS as the highways owner on the client PC </w:t>
      </w:r>
    </w:p>
    <w:p w14:paraId="45BA815F" w14:textId="77777777" w:rsidR="007039F3" w:rsidRDefault="007039F3" w:rsidP="007039F3">
      <w:pPr>
        <w:pStyle w:val="Body"/>
      </w:pPr>
    </w:p>
    <w:p w14:paraId="51D28F53" w14:textId="7A022F2A" w:rsidR="007039F3" w:rsidRPr="00EF643D" w:rsidRDefault="007039F3" w:rsidP="009407D1">
      <w:pPr>
        <w:pStyle w:val="Body"/>
        <w:ind w:firstLine="720"/>
      </w:pPr>
      <w:r w:rsidRPr="00EF643D">
        <w:t>Run the following command</w:t>
      </w:r>
      <w:r w:rsidR="00B72136">
        <w:t>:</w:t>
      </w:r>
    </w:p>
    <w:p w14:paraId="7FF6EDF9" w14:textId="77777777" w:rsidR="007039F3" w:rsidRDefault="007039F3" w:rsidP="007039F3">
      <w:pPr>
        <w:pStyle w:val="Body"/>
      </w:pPr>
    </w:p>
    <w:p w14:paraId="15D1325B" w14:textId="3617C38A" w:rsidR="007039F3" w:rsidRPr="00EF643D" w:rsidRDefault="007039F3" w:rsidP="007039F3">
      <w:pPr>
        <w:pStyle w:val="Body"/>
      </w:pPr>
      <w:r w:rsidRPr="00EF643D">
        <w:tab/>
      </w:r>
      <w:r w:rsidR="009407D1">
        <w:tab/>
      </w:r>
      <w:r w:rsidRPr="00EF643D">
        <w:t>start nm3jobs.sql</w:t>
      </w:r>
    </w:p>
    <w:p w14:paraId="15858050" w14:textId="77777777" w:rsidR="007039F3" w:rsidRPr="00EF643D" w:rsidRDefault="007039F3" w:rsidP="00787A50">
      <w:pPr>
        <w:pStyle w:val="Heading3"/>
      </w:pPr>
      <w:bookmarkStart w:id="92" w:name="_Toc366491991"/>
      <w:bookmarkStart w:id="93" w:name="_Toc22118206"/>
      <w:r w:rsidRPr="00EF643D">
        <w:t>Spatial Configuration (Post Install and Upgrade)</w:t>
      </w:r>
      <w:bookmarkEnd w:id="92"/>
      <w:bookmarkEnd w:id="93"/>
    </w:p>
    <w:p w14:paraId="3D9839D4" w14:textId="19097752" w:rsidR="007039F3" w:rsidRDefault="007039F3" w:rsidP="007039F3">
      <w:pPr>
        <w:pStyle w:val="Body"/>
      </w:pPr>
      <w:r w:rsidRPr="00EF643D">
        <w:t>Specific information regarding the registration of spatial layers can be found in the “Locator and Web Mapping” document.</w:t>
      </w:r>
    </w:p>
    <w:p w14:paraId="2036B3FC" w14:textId="77777777" w:rsidR="00B72136" w:rsidRDefault="00B72136" w:rsidP="00B72136">
      <w:pPr>
        <w:pStyle w:val="Heading4"/>
      </w:pPr>
      <w:r>
        <w:t>Spatial Index creation</w:t>
      </w:r>
    </w:p>
    <w:p w14:paraId="1B4B14F2" w14:textId="5095784C" w:rsidR="00B72136" w:rsidRDefault="00B72136" w:rsidP="00B72136">
      <w:r>
        <w:t>Once Network Configuration has been completed, spatial indexes included in 4.8.0.</w:t>
      </w:r>
      <w:r w:rsidR="003C77F6">
        <w:t>x</w:t>
      </w:r>
      <w:r>
        <w:t xml:space="preserve"> can be created, as follows:</w:t>
      </w:r>
    </w:p>
    <w:p w14:paraId="476FCE9B" w14:textId="77777777" w:rsidR="00B72136" w:rsidRPr="00EF643D" w:rsidRDefault="00B72136" w:rsidP="00FD1EF6">
      <w:pPr>
        <w:pStyle w:val="Body"/>
        <w:numPr>
          <w:ilvl w:val="0"/>
          <w:numId w:val="56"/>
        </w:numPr>
      </w:pPr>
      <w:r w:rsidRPr="00EF643D">
        <w:t xml:space="preserve">Change directory to </w:t>
      </w:r>
      <w:r w:rsidRPr="00E06E14">
        <w:rPr>
          <w:rStyle w:val="HighlightText"/>
        </w:rPr>
        <w:t>&lt;exor_base&gt;</w:t>
      </w:r>
      <w:r w:rsidRPr="00EF643D">
        <w:t>\nm3\install</w:t>
      </w:r>
    </w:p>
    <w:p w14:paraId="42F1A6D5" w14:textId="743F5A0C" w:rsidR="00B72136" w:rsidRPr="00EF643D" w:rsidRDefault="00B72136" w:rsidP="00FD1EF6">
      <w:pPr>
        <w:pStyle w:val="Body"/>
        <w:numPr>
          <w:ilvl w:val="0"/>
          <w:numId w:val="56"/>
        </w:numPr>
      </w:pPr>
      <w:r w:rsidRPr="00EF643D">
        <w:t xml:space="preserve">Login to SQL*PLUS as the highways owner on the client PC </w:t>
      </w:r>
    </w:p>
    <w:p w14:paraId="4B9A0B46" w14:textId="77777777" w:rsidR="00B72136" w:rsidRDefault="00B72136" w:rsidP="00B72136">
      <w:pPr>
        <w:pStyle w:val="Body"/>
      </w:pPr>
    </w:p>
    <w:p w14:paraId="6FAF6AB9" w14:textId="37472BD4" w:rsidR="00B72136" w:rsidRPr="00EF643D" w:rsidRDefault="00B72136" w:rsidP="009407D1">
      <w:pPr>
        <w:pStyle w:val="Body"/>
        <w:ind w:firstLine="720"/>
      </w:pPr>
      <w:r w:rsidRPr="00EF643D">
        <w:t>Run the following command</w:t>
      </w:r>
      <w:r>
        <w:t>:</w:t>
      </w:r>
    </w:p>
    <w:p w14:paraId="73228B60" w14:textId="77777777" w:rsidR="00B72136" w:rsidRDefault="00B72136" w:rsidP="00B72136">
      <w:pPr>
        <w:pStyle w:val="Body"/>
      </w:pPr>
    </w:p>
    <w:p w14:paraId="0F49C5E8" w14:textId="480EACB3" w:rsidR="00B72136" w:rsidRPr="00EF643D" w:rsidRDefault="00B72136" w:rsidP="00B72136">
      <w:pPr>
        <w:pStyle w:val="Body"/>
      </w:pPr>
      <w:r w:rsidRPr="00EF643D">
        <w:tab/>
      </w:r>
      <w:r w:rsidR="009407D1">
        <w:tab/>
      </w:r>
      <w:r w:rsidRPr="00EF643D">
        <w:t xml:space="preserve">start </w:t>
      </w:r>
      <w:r>
        <w:t>4800_spatial_indexes</w:t>
      </w:r>
      <w:r w:rsidRPr="00EF643D">
        <w:t>.sql</w:t>
      </w:r>
    </w:p>
    <w:p w14:paraId="13EF5FC5" w14:textId="77777777" w:rsidR="007039F3" w:rsidRPr="00EF643D" w:rsidRDefault="007039F3" w:rsidP="00787A50">
      <w:pPr>
        <w:pStyle w:val="Heading3"/>
      </w:pPr>
      <w:bookmarkStart w:id="94" w:name="_Toc366491992"/>
      <w:bookmarkStart w:id="95" w:name="_Toc22118207"/>
      <w:r w:rsidRPr="00EF643D">
        <w:t>Doc Bundle Loader (Post Install and Upgrade)</w:t>
      </w:r>
      <w:bookmarkEnd w:id="94"/>
      <w:bookmarkEnd w:id="95"/>
    </w:p>
    <w:p w14:paraId="6139D5AA" w14:textId="77777777" w:rsidR="007039F3" w:rsidRPr="00EC59A4" w:rsidRDefault="007039F3" w:rsidP="00787A50">
      <w:pPr>
        <w:pStyle w:val="Heading4"/>
      </w:pPr>
      <w:r w:rsidRPr="00EC59A4">
        <w:t xml:space="preserve">Oracle External Scheduler Jobs </w:t>
      </w:r>
    </w:p>
    <w:p w14:paraId="02C6D771" w14:textId="77777777" w:rsidR="007039F3" w:rsidRPr="00EF643D" w:rsidRDefault="007039F3" w:rsidP="002F3111">
      <w:pPr>
        <w:pStyle w:val="Body"/>
        <w:numPr>
          <w:ilvl w:val="0"/>
          <w:numId w:val="26"/>
        </w:numPr>
      </w:pPr>
      <w:r w:rsidRPr="00EF643D">
        <w:t>For databases that exist on a Windows Operating System – The OracleJobScheduler&lt;instance&gt; service MUST be running on the database server.</w:t>
      </w:r>
    </w:p>
    <w:p w14:paraId="2143C71F" w14:textId="77777777" w:rsidR="007039F3" w:rsidRPr="00EF643D" w:rsidRDefault="007039F3" w:rsidP="002F3111">
      <w:pPr>
        <w:pStyle w:val="Body"/>
        <w:numPr>
          <w:ilvl w:val="0"/>
          <w:numId w:val="26"/>
        </w:numPr>
      </w:pPr>
      <w:r w:rsidRPr="00EF643D">
        <w:t>For databases that exist on a Solaris/Linux Operating System – Relevant permissions to execute &lt;db_home&gt;/bin/extjob must be set in accordance with Oracle Documentation.</w:t>
      </w:r>
    </w:p>
    <w:p w14:paraId="403AA52A" w14:textId="77777777" w:rsidR="007039F3" w:rsidRPr="00EF643D" w:rsidRDefault="007039F3" w:rsidP="002F3111">
      <w:pPr>
        <w:pStyle w:val="Body"/>
        <w:numPr>
          <w:ilvl w:val="0"/>
          <w:numId w:val="26"/>
        </w:numPr>
      </w:pPr>
      <w:r w:rsidRPr="00EF643D">
        <w:t>External Jobs are not supported on any other platform.</w:t>
      </w:r>
    </w:p>
    <w:p w14:paraId="24DF0FE1" w14:textId="7C93D702" w:rsidR="007039F3" w:rsidRDefault="00EE4200" w:rsidP="00EE4200">
      <w:pPr>
        <w:pStyle w:val="Heading4"/>
        <w:rPr>
          <w:shd w:val="clear" w:color="auto" w:fill="FFFFFF"/>
        </w:rPr>
      </w:pPr>
      <w:r>
        <w:rPr>
          <w:shd w:val="clear" w:color="auto" w:fill="FFFFFF"/>
        </w:rPr>
        <w:t>Server-side SQLJ is no longer supported in Oracle 12.2.</w:t>
      </w:r>
    </w:p>
    <w:p w14:paraId="4EAC53FF" w14:textId="0605AA18" w:rsidR="00EE4200" w:rsidRDefault="00EE4200" w:rsidP="00EE4200">
      <w:r>
        <w:t>As detailed in the reference documents, SQLJ is no longer supported in Oracle 12c. As a result, the Java Util class needs to be re-loaded. To achieve this</w:t>
      </w:r>
      <w:r w:rsidR="00BA5658">
        <w:t>, run the following command from the command prompt:</w:t>
      </w:r>
    </w:p>
    <w:p w14:paraId="1323EBBF" w14:textId="53C54317" w:rsidR="00BA5658" w:rsidRDefault="00BA5658" w:rsidP="00BA5658">
      <w:r>
        <w:t xml:space="preserve"> </w:t>
      </w:r>
      <w:r>
        <w:tab/>
        <w:t xml:space="preserve">ldjava_11g.bat </w:t>
      </w:r>
    </w:p>
    <w:p w14:paraId="1D814187" w14:textId="271B5E8F" w:rsidR="00BA5658" w:rsidRDefault="00BA5658" w:rsidP="00BA5658">
      <w:r>
        <w:lastRenderedPageBreak/>
        <w:t>e.g.</w:t>
      </w:r>
    </w:p>
    <w:p w14:paraId="02BBA9B8" w14:textId="637F64AB" w:rsidR="00BA5658" w:rsidRDefault="00BA5658" w:rsidP="00BA5658">
      <w:pPr>
        <w:ind w:left="720"/>
      </w:pPr>
      <w:r>
        <w:rPr>
          <w:noProof/>
        </w:rPr>
        <w:drawing>
          <wp:inline distT="0" distB="0" distL="0" distR="0" wp14:anchorId="5FCB3E5A" wp14:editId="2613DFDA">
            <wp:extent cx="4267200" cy="22002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7200" cy="2200275"/>
                    </a:xfrm>
                    <a:prstGeom prst="rect">
                      <a:avLst/>
                    </a:prstGeom>
                    <a:noFill/>
                    <a:ln>
                      <a:noFill/>
                    </a:ln>
                  </pic:spPr>
                </pic:pic>
              </a:graphicData>
            </a:graphic>
          </wp:inline>
        </w:drawing>
      </w:r>
    </w:p>
    <w:p w14:paraId="746AAADE" w14:textId="77777777" w:rsidR="00BA5658" w:rsidRDefault="00BA5658" w:rsidP="00BA5658"/>
    <w:p w14:paraId="3B29FB3D" w14:textId="77777777" w:rsidR="00BA5658" w:rsidRDefault="00BA5658" w:rsidP="00BA5658">
      <w:r>
        <w:t xml:space="preserve">You will be prompted for the Username of the Highways Owner.  Enter the Username/Password@alias then press Enter, e.g. nm3/nm3@exor </w:t>
      </w:r>
    </w:p>
    <w:p w14:paraId="1C70F97E" w14:textId="77777777" w:rsidR="007039F3" w:rsidRPr="00EF643D" w:rsidRDefault="007039F3" w:rsidP="00787A50">
      <w:pPr>
        <w:pStyle w:val="Heading3"/>
      </w:pPr>
      <w:bookmarkStart w:id="96" w:name="_Toc366491994"/>
      <w:bookmarkStart w:id="97" w:name="_Toc22118208"/>
      <w:r w:rsidRPr="00EF643D">
        <w:t>Additional Configuration (Post Install and Upgrade)</w:t>
      </w:r>
      <w:bookmarkEnd w:id="96"/>
      <w:bookmarkEnd w:id="97"/>
    </w:p>
    <w:p w14:paraId="28A93143" w14:textId="190BC1A9" w:rsidR="007039F3" w:rsidRDefault="007039F3" w:rsidP="007039F3">
      <w:pPr>
        <w:pStyle w:val="Body"/>
      </w:pPr>
      <w:r w:rsidRPr="00EF643D">
        <w:t xml:space="preserve">Consult the documentation that accompanies this release for details of any additional configuration that may be required following an install/upgrade. </w:t>
      </w:r>
    </w:p>
    <w:p w14:paraId="7DD3947A" w14:textId="77777777" w:rsidR="007039F3" w:rsidRPr="00EF643D" w:rsidRDefault="007039F3" w:rsidP="007039F3">
      <w:pPr>
        <w:pStyle w:val="Body"/>
      </w:pPr>
      <w:r w:rsidRPr="00EF643D">
        <w:t>For example, to obtain details of product options, and for details of new product features/amendments.</w:t>
      </w:r>
    </w:p>
    <w:p w14:paraId="06D333F2" w14:textId="55574BBB" w:rsidR="007039F3" w:rsidRPr="00EF643D" w:rsidRDefault="007039F3" w:rsidP="007039F3">
      <w:pPr>
        <w:pStyle w:val="Body"/>
      </w:pPr>
      <w:r w:rsidRPr="007F57BC">
        <w:rPr>
          <w:rStyle w:val="HighlightText"/>
        </w:rPr>
        <w:t>Important:</w:t>
      </w:r>
      <w:r w:rsidR="00FF6691">
        <w:rPr>
          <w:rStyle w:val="HighlightText"/>
        </w:rPr>
        <w:t xml:space="preserve"> </w:t>
      </w:r>
      <w:r w:rsidRPr="00EF643D">
        <w:t>It is highly recommended that you do this before attempting to use the application.</w:t>
      </w:r>
    </w:p>
    <w:p w14:paraId="465BD0CB" w14:textId="0E12AF21" w:rsidR="00D9447C" w:rsidRPr="00EF643D" w:rsidRDefault="00D9447C" w:rsidP="00D9447C">
      <w:pPr>
        <w:pStyle w:val="Heading3"/>
      </w:pPr>
      <w:bookmarkStart w:id="98" w:name="_Toc22118209"/>
      <w:bookmarkStart w:id="99" w:name="_Toc216667131"/>
      <w:bookmarkStart w:id="100" w:name="_Toc222221986"/>
      <w:bookmarkStart w:id="101" w:name="_Toc254883814"/>
      <w:bookmarkStart w:id="102" w:name="_Toc267553960"/>
      <w:bookmarkStart w:id="103" w:name="_Toc366491995"/>
      <w:r>
        <w:t xml:space="preserve">ORACLE Listener </w:t>
      </w:r>
      <w:r>
        <w:rPr>
          <w:color w:val="000000"/>
          <w:lang w:val="en"/>
        </w:rPr>
        <w:t xml:space="preserve">JDBC Connections to PDBs </w:t>
      </w:r>
      <w:r w:rsidRPr="00EF643D">
        <w:t>(Post Install and Upgrade)</w:t>
      </w:r>
      <w:bookmarkEnd w:id="98"/>
    </w:p>
    <w:p w14:paraId="75E38578" w14:textId="77777777" w:rsidR="00BE38A6" w:rsidRDefault="00BE38A6" w:rsidP="00BE38A6">
      <w:pPr>
        <w:pStyle w:val="Heading4"/>
        <w:rPr>
          <w:lang w:val="en"/>
        </w:rPr>
      </w:pPr>
      <w:r>
        <w:rPr>
          <w:lang w:val="en"/>
        </w:rPr>
        <w:t>Listener specification</w:t>
      </w:r>
    </w:p>
    <w:p w14:paraId="289CFFF3" w14:textId="3D1BFDC7" w:rsidR="00D9447C" w:rsidRDefault="00D9447C" w:rsidP="00BE38A6">
      <w:pPr>
        <w:pStyle w:val="Body"/>
        <w:rPr>
          <w:lang w:val="en"/>
        </w:rPr>
      </w:pPr>
      <w:r>
        <w:rPr>
          <w:lang w:val="en"/>
        </w:rPr>
        <w:t xml:space="preserve">As specified in the </w:t>
      </w:r>
      <w:r w:rsidRPr="00D9447C">
        <w:t>Referenced</w:t>
      </w:r>
      <w:r>
        <w:rPr>
          <w:lang w:val="en"/>
        </w:rPr>
        <w:t xml:space="preserve"> documents, when attempting to connect to a PDB using the SID format, you will receive the following error.</w:t>
      </w:r>
    </w:p>
    <w:p w14:paraId="3780F43F" w14:textId="77777777" w:rsidR="00D9447C" w:rsidRDefault="00D9447C" w:rsidP="00D9447C">
      <w:pPr>
        <w:pStyle w:val="Body"/>
        <w:rPr>
          <w:lang w:val="en"/>
        </w:rPr>
      </w:pPr>
    </w:p>
    <w:p w14:paraId="5C0FDBDB" w14:textId="422BAB15" w:rsidR="00D9447C" w:rsidRDefault="00D9447C" w:rsidP="00D9447C">
      <w:pPr>
        <w:pStyle w:val="Body"/>
        <w:ind w:firstLine="720"/>
        <w:rPr>
          <w:lang w:val="en"/>
        </w:rPr>
      </w:pPr>
      <w:r>
        <w:rPr>
          <w:lang w:val="en"/>
        </w:rPr>
        <w:t>ORA-12505, TNS:listener does not currently know of SID given in connect descriptor</w:t>
      </w:r>
    </w:p>
    <w:p w14:paraId="204F2B22" w14:textId="77777777" w:rsidR="00D9447C" w:rsidRDefault="00D9447C" w:rsidP="00D9447C">
      <w:pPr>
        <w:pStyle w:val="Body"/>
        <w:ind w:firstLine="720"/>
        <w:rPr>
          <w:lang w:val="en"/>
        </w:rPr>
      </w:pPr>
    </w:p>
    <w:p w14:paraId="4C4A0673" w14:textId="61F42E4B" w:rsidR="00D9447C" w:rsidRDefault="00D9447C" w:rsidP="00D9447C">
      <w:pPr>
        <w:pStyle w:val="Body"/>
        <w:rPr>
          <w:lang w:val="en"/>
        </w:rPr>
      </w:pPr>
      <w:r>
        <w:rPr>
          <w:lang w:val="en"/>
        </w:rPr>
        <w:t>Edit the "$ORACLE_HOME/network/admin/listener.ora" file, adding the following entry, with the "listener" name matching that used by your listener.</w:t>
      </w:r>
    </w:p>
    <w:p w14:paraId="6FA0D879" w14:textId="77777777" w:rsidR="00D9447C" w:rsidRDefault="00D9447C" w:rsidP="00D9447C">
      <w:pPr>
        <w:pStyle w:val="Body"/>
        <w:rPr>
          <w:lang w:val="en"/>
        </w:rPr>
      </w:pPr>
    </w:p>
    <w:p w14:paraId="4EE63C6D" w14:textId="3F3D5326" w:rsidR="00D9447C" w:rsidRDefault="00D9447C" w:rsidP="00D9447C">
      <w:pPr>
        <w:pStyle w:val="Body"/>
        <w:ind w:firstLine="720"/>
        <w:rPr>
          <w:lang w:val="en"/>
        </w:rPr>
      </w:pPr>
      <w:r>
        <w:rPr>
          <w:lang w:val="en"/>
        </w:rPr>
        <w:t>USE_SID_AS_SERVICE_listener=on</w:t>
      </w:r>
    </w:p>
    <w:p w14:paraId="2EABA070" w14:textId="77777777" w:rsidR="00D9447C" w:rsidRDefault="00D9447C" w:rsidP="00D9447C">
      <w:pPr>
        <w:pStyle w:val="Body"/>
        <w:ind w:firstLine="720"/>
        <w:rPr>
          <w:rFonts w:ascii="Consolas" w:hAnsi="Consolas"/>
          <w:sz w:val="23"/>
          <w:szCs w:val="23"/>
          <w:lang w:val="en"/>
        </w:rPr>
      </w:pPr>
    </w:p>
    <w:p w14:paraId="71A8EDF2" w14:textId="208273F4" w:rsidR="00D9447C" w:rsidRDefault="00D9447C" w:rsidP="00D9447C">
      <w:pPr>
        <w:pStyle w:val="Body"/>
        <w:rPr>
          <w:lang w:val="en"/>
        </w:rPr>
      </w:pPr>
      <w:r>
        <w:rPr>
          <w:lang w:val="en"/>
        </w:rPr>
        <w:t>Reload or restart the listener.</w:t>
      </w:r>
    </w:p>
    <w:p w14:paraId="47A70D84" w14:textId="77777777" w:rsidR="00D9447C" w:rsidRDefault="00D9447C" w:rsidP="00D9447C">
      <w:pPr>
        <w:pStyle w:val="Body"/>
        <w:rPr>
          <w:lang w:val="en"/>
        </w:rPr>
      </w:pPr>
    </w:p>
    <w:p w14:paraId="78BD60A3" w14:textId="3FA567D6" w:rsidR="00D9447C" w:rsidRDefault="00D9447C" w:rsidP="00D9447C">
      <w:pPr>
        <w:pStyle w:val="Body"/>
        <w:ind w:firstLine="720"/>
        <w:rPr>
          <w:lang w:val="en"/>
        </w:rPr>
      </w:pPr>
      <w:r>
        <w:rPr>
          <w:lang w:val="en"/>
        </w:rPr>
        <w:t>$ lsnrctl reload</w:t>
      </w:r>
    </w:p>
    <w:p w14:paraId="478D4739" w14:textId="77777777" w:rsidR="00D9447C" w:rsidRDefault="00D9447C" w:rsidP="00D9447C">
      <w:pPr>
        <w:pStyle w:val="Body"/>
        <w:ind w:firstLine="720"/>
        <w:rPr>
          <w:rFonts w:ascii="Consolas" w:hAnsi="Consolas"/>
          <w:sz w:val="23"/>
          <w:szCs w:val="23"/>
          <w:lang w:val="en"/>
        </w:rPr>
      </w:pPr>
    </w:p>
    <w:p w14:paraId="143133A5" w14:textId="501BE3AD" w:rsidR="00D9447C" w:rsidRDefault="00D9447C" w:rsidP="00D9447C">
      <w:pPr>
        <w:pStyle w:val="Body"/>
        <w:rPr>
          <w:lang w:val="en"/>
        </w:rPr>
      </w:pPr>
      <w:r>
        <w:rPr>
          <w:lang w:val="en"/>
        </w:rPr>
        <w:t xml:space="preserve">Now both of the following </w:t>
      </w:r>
      <w:r w:rsidR="00BE38A6">
        <w:rPr>
          <w:lang w:val="en"/>
        </w:rPr>
        <w:t xml:space="preserve">JDBC </w:t>
      </w:r>
      <w:r>
        <w:rPr>
          <w:lang w:val="en"/>
        </w:rPr>
        <w:t xml:space="preserve">connection </w:t>
      </w:r>
      <w:r w:rsidR="00BE38A6">
        <w:rPr>
          <w:lang w:val="en"/>
        </w:rPr>
        <w:t>strings</w:t>
      </w:r>
      <w:r>
        <w:rPr>
          <w:lang w:val="en"/>
        </w:rPr>
        <w:t xml:space="preserve"> will be successful as any SIDs will be treated as services.</w:t>
      </w:r>
    </w:p>
    <w:p w14:paraId="58FA4E52" w14:textId="77777777" w:rsidR="00BE38A6" w:rsidRDefault="00BE38A6" w:rsidP="00D9447C">
      <w:pPr>
        <w:pStyle w:val="Body"/>
        <w:rPr>
          <w:lang w:val="en"/>
        </w:rPr>
      </w:pPr>
    </w:p>
    <w:p w14:paraId="1AE67C39" w14:textId="77777777" w:rsidR="00BE38A6" w:rsidRDefault="00BE38A6" w:rsidP="00BE38A6">
      <w:pPr>
        <w:pStyle w:val="Body"/>
        <w:ind w:left="720"/>
        <w:rPr>
          <w:lang w:val="en"/>
        </w:rPr>
      </w:pPr>
      <w:r>
        <w:rPr>
          <w:lang w:val="en"/>
        </w:rPr>
        <w:t>jdbc:oracle:thin:@ol6-121:1521:pdb1</w:t>
      </w:r>
    </w:p>
    <w:p w14:paraId="17385C2B" w14:textId="77777777" w:rsidR="00BE38A6" w:rsidRDefault="00BE38A6" w:rsidP="00BE38A6">
      <w:pPr>
        <w:pStyle w:val="Body"/>
        <w:ind w:left="720"/>
        <w:rPr>
          <w:lang w:val="en"/>
        </w:rPr>
      </w:pPr>
      <w:r>
        <w:rPr>
          <w:lang w:val="en"/>
        </w:rPr>
        <w:t>jdbc:oracle:thin:@ol6-121:1521/pdb1</w:t>
      </w:r>
    </w:p>
    <w:p w14:paraId="28A49D47" w14:textId="77777777" w:rsidR="00BE38A6" w:rsidRDefault="00BE38A6" w:rsidP="00D9447C">
      <w:pPr>
        <w:pStyle w:val="Body"/>
        <w:rPr>
          <w:lang w:val="en"/>
        </w:rPr>
      </w:pPr>
    </w:p>
    <w:p w14:paraId="6BA206F8" w14:textId="40A82AF5" w:rsidR="00BE38A6" w:rsidRDefault="00BE38A6" w:rsidP="00BE38A6">
      <w:pPr>
        <w:pStyle w:val="Heading4"/>
        <w:rPr>
          <w:lang w:val="en"/>
        </w:rPr>
      </w:pPr>
      <w:r>
        <w:rPr>
          <w:lang w:val="en"/>
        </w:rPr>
        <w:t>Database connection via tnsnames</w:t>
      </w:r>
    </w:p>
    <w:p w14:paraId="20CCF94A" w14:textId="56FAB942" w:rsidR="00D9447C" w:rsidRDefault="00BE38A6" w:rsidP="00BE38A6">
      <w:pPr>
        <w:pStyle w:val="Body"/>
        <w:rPr>
          <w:lang w:val="en"/>
        </w:rPr>
      </w:pPr>
      <w:r>
        <w:rPr>
          <w:lang w:val="en"/>
        </w:rPr>
        <w:t>Tnsames entries will need to replace any SID details with SERVICE_NAME</w:t>
      </w:r>
      <w:r w:rsidR="0078799F">
        <w:rPr>
          <w:lang w:val="en"/>
        </w:rPr>
        <w:t xml:space="preserve"> i.e.</w:t>
      </w:r>
    </w:p>
    <w:p w14:paraId="6B0AFAB6" w14:textId="77777777" w:rsidR="00BE38A6" w:rsidRDefault="00BE38A6" w:rsidP="00BE38A6">
      <w:pPr>
        <w:pStyle w:val="Body"/>
        <w:rPr>
          <w:lang w:val="en"/>
        </w:rPr>
      </w:pPr>
    </w:p>
    <w:p w14:paraId="787596CC" w14:textId="77777777" w:rsidR="00BE38A6" w:rsidRDefault="00BE38A6" w:rsidP="00BE38A6">
      <w:pPr>
        <w:pStyle w:val="Body"/>
        <w:ind w:left="720"/>
        <w:rPr>
          <w:b/>
          <w:lang w:val="en"/>
        </w:rPr>
      </w:pPr>
      <w:r w:rsidRPr="00BE38A6">
        <w:t>TNSNet12c =</w:t>
      </w:r>
      <w:r w:rsidRPr="00BE38A6">
        <w:br/>
        <w:t>  (DESCRIPTION =</w:t>
      </w:r>
      <w:r w:rsidRPr="00BE38A6">
        <w:br/>
        <w:t>    (ADDRESS=(protocol = tcp)(HOST=test.oracle.com)(port = 1521))</w:t>
      </w:r>
      <w:r w:rsidRPr="00BE38A6">
        <w:br/>
        <w:t>    (CONNECT_DATA=(SERVER=DEDICATED)(</w:t>
      </w:r>
      <w:r w:rsidRPr="00BE38A6">
        <w:rPr>
          <w:color w:val="C00000"/>
        </w:rPr>
        <w:t xml:space="preserve">SERVICE_NAME </w:t>
      </w:r>
      <w:r w:rsidRPr="00BE38A6">
        <w:t>= TEST))</w:t>
      </w:r>
      <w:r w:rsidRPr="00BE38A6">
        <w:br/>
        <w:t>  )</w:t>
      </w:r>
      <w:r w:rsidRPr="00BE38A6">
        <w:rPr>
          <w:b/>
          <w:lang w:val="en"/>
        </w:rPr>
        <w:t xml:space="preserve"> </w:t>
      </w:r>
    </w:p>
    <w:p w14:paraId="06582F24" w14:textId="77777777" w:rsidR="00BE38A6" w:rsidRDefault="00BE38A6" w:rsidP="00BE38A6">
      <w:pPr>
        <w:pStyle w:val="Body"/>
        <w:rPr>
          <w:b/>
          <w:lang w:val="en"/>
        </w:rPr>
      </w:pPr>
    </w:p>
    <w:p w14:paraId="02BCB2C3" w14:textId="673FC264" w:rsidR="00BE38A6" w:rsidRDefault="00BE38A6" w:rsidP="00BE38A6">
      <w:pPr>
        <w:pStyle w:val="Body"/>
        <w:rPr>
          <w:lang w:val="en"/>
        </w:rPr>
      </w:pPr>
      <w:r w:rsidRPr="00BE38A6">
        <w:rPr>
          <w:b/>
          <w:lang w:val="en"/>
        </w:rPr>
        <w:t>NOTE</w:t>
      </w:r>
      <w:r w:rsidRPr="00D9447C">
        <w:rPr>
          <w:lang w:val="en"/>
        </w:rPr>
        <w:t>:</w:t>
      </w:r>
      <w:r>
        <w:rPr>
          <w:lang w:val="en"/>
        </w:rPr>
        <w:t xml:space="preserve"> </w:t>
      </w:r>
      <w:r w:rsidRPr="00D9447C">
        <w:rPr>
          <w:lang w:val="en"/>
        </w:rPr>
        <w:t>Any</w:t>
      </w:r>
      <w:r>
        <w:rPr>
          <w:lang w:val="en"/>
        </w:rPr>
        <w:t xml:space="preserve"> Database Access Descriptor (DADs) and Mapserver Datasource definitions will need to specify the servicename, rather than a sid. (see </w:t>
      </w:r>
      <w:r>
        <w:rPr>
          <w:lang w:val="en"/>
        </w:rPr>
        <w:fldChar w:fldCharType="begin"/>
      </w:r>
      <w:r>
        <w:rPr>
          <w:lang w:val="en"/>
        </w:rPr>
        <w:instrText xml:space="preserve"> REF _Ref517256872 \h </w:instrText>
      </w:r>
      <w:r>
        <w:rPr>
          <w:lang w:val="en"/>
        </w:rPr>
      </w:r>
      <w:r>
        <w:rPr>
          <w:lang w:val="en"/>
        </w:rPr>
        <w:fldChar w:fldCharType="separate"/>
      </w:r>
      <w:r w:rsidR="008B17F4">
        <w:t>MapViewer Data Source Definition Example</w:t>
      </w:r>
      <w:r>
        <w:rPr>
          <w:lang w:val="en"/>
        </w:rPr>
        <w:fldChar w:fldCharType="end"/>
      </w:r>
      <w:r>
        <w:rPr>
          <w:lang w:val="en"/>
        </w:rPr>
        <w:t>).</w:t>
      </w:r>
    </w:p>
    <w:p w14:paraId="3B727817" w14:textId="1CFEAFF3" w:rsidR="00BE38A6" w:rsidRDefault="00BE38A6" w:rsidP="00BE38A6">
      <w:pPr>
        <w:pStyle w:val="Body"/>
        <w:ind w:left="720"/>
      </w:pPr>
    </w:p>
    <w:p w14:paraId="16D5AAD2" w14:textId="75D5E713" w:rsidR="007039F3" w:rsidRPr="00EF643D" w:rsidRDefault="007039F3" w:rsidP="00D9447C">
      <w:pPr>
        <w:pStyle w:val="Heading3"/>
      </w:pPr>
      <w:bookmarkStart w:id="104" w:name="_Toc22118210"/>
      <w:r w:rsidRPr="00EF643D">
        <w:t>Mapserver Component Install</w:t>
      </w:r>
      <w:bookmarkEnd w:id="99"/>
      <w:bookmarkEnd w:id="100"/>
      <w:bookmarkEnd w:id="101"/>
      <w:bookmarkEnd w:id="102"/>
      <w:r w:rsidRPr="00EF643D">
        <w:t xml:space="preserve"> (Post Install and Upgrade)</w:t>
      </w:r>
      <w:bookmarkEnd w:id="103"/>
      <w:bookmarkEnd w:id="104"/>
    </w:p>
    <w:p w14:paraId="0CF2F1D3" w14:textId="4798E451" w:rsidR="007039F3" w:rsidRPr="00EF643D" w:rsidRDefault="007039F3" w:rsidP="00E27FD9">
      <w:pPr>
        <w:pStyle w:val="Body"/>
      </w:pPr>
      <w:r w:rsidRPr="00EF643D">
        <w:t>At version 4.</w:t>
      </w:r>
      <w:r>
        <w:t>8.</w:t>
      </w:r>
      <w:r w:rsidRPr="00EF643D">
        <w:t>0.</w:t>
      </w:r>
      <w:r w:rsidR="003C77F6">
        <w:t>x</w:t>
      </w:r>
      <w:r w:rsidRPr="00EF643D">
        <w:t xml:space="preserve"> of the Exor Application set, locator mapping software using Oracle Weblogic Application Server Mapviewer version 11.1.1.</w:t>
      </w:r>
      <w:r w:rsidR="00EF16C7">
        <w:t>9</w:t>
      </w:r>
      <w:r w:rsidRPr="00EF643D">
        <w:t>.</w:t>
      </w:r>
      <w:r w:rsidR="00EF16C7">
        <w:t>0</w:t>
      </w:r>
      <w:r w:rsidRPr="00EF643D">
        <w:t xml:space="preserve"> should be installed and configured.</w:t>
      </w:r>
    </w:p>
    <w:p w14:paraId="14A2FD1A" w14:textId="77777777" w:rsidR="00E27FD9" w:rsidRDefault="00E27FD9" w:rsidP="00E27FD9">
      <w:pPr>
        <w:pStyle w:val="Body"/>
      </w:pPr>
    </w:p>
    <w:p w14:paraId="2D86B74C" w14:textId="77777777" w:rsidR="00CC0E66" w:rsidRDefault="00CC0E66" w:rsidP="00CC0E66">
      <w:pPr>
        <w:pStyle w:val="Body"/>
        <w:rPr>
          <w:b/>
        </w:rPr>
      </w:pPr>
      <w:r w:rsidRPr="002A6DEF">
        <w:t>Go to the relevant</w:t>
      </w:r>
      <w:r w:rsidRPr="002A6DEF">
        <w:rPr>
          <w:sz w:val="16"/>
          <w:szCs w:val="16"/>
        </w:rPr>
        <w:t xml:space="preserve"> </w:t>
      </w:r>
      <w:r w:rsidRPr="002A6DEF">
        <w:rPr>
          <w:rFonts w:ascii="Courier New" w:hAnsi="Courier New" w:cs="Courier New"/>
          <w:sz w:val="16"/>
          <w:szCs w:val="16"/>
        </w:rPr>
        <w:t>&lt;</w:t>
      </w:r>
      <w:r w:rsidRPr="002A6DEF">
        <w:t>ORACLE_HOME&gt;\forms\java</w:t>
      </w:r>
      <w:r w:rsidRPr="002A6DEF">
        <w:rPr>
          <w:sz w:val="16"/>
          <w:szCs w:val="16"/>
        </w:rPr>
        <w:t xml:space="preserve"> </w:t>
      </w:r>
      <w:r w:rsidRPr="002A6DEF">
        <w:t xml:space="preserve">directory on the </w:t>
      </w:r>
      <w:r w:rsidRPr="002A6DEF">
        <w:rPr>
          <w:b/>
        </w:rPr>
        <w:t>Oracle WebLogic Forms Server</w:t>
      </w:r>
    </w:p>
    <w:p w14:paraId="2432AA24" w14:textId="77777777" w:rsidR="00CC0E66" w:rsidRDefault="00CC0E66" w:rsidP="00CC0E66">
      <w:pPr>
        <w:pStyle w:val="Body"/>
        <w:rPr>
          <w:b/>
        </w:rPr>
      </w:pPr>
    </w:p>
    <w:p w14:paraId="46B5DE26" w14:textId="77777777" w:rsidR="00CC0E66" w:rsidRPr="002A6DEF" w:rsidRDefault="00CC0E66" w:rsidP="00CC0E66">
      <w:pPr>
        <w:pStyle w:val="Body"/>
      </w:pPr>
      <w:r>
        <w:t>If upgrading,</w:t>
      </w:r>
      <w:r w:rsidRPr="002A6DEF">
        <w:t xml:space="preserve"> rename the following files –  </w:t>
      </w:r>
    </w:p>
    <w:p w14:paraId="4A18450D" w14:textId="77777777" w:rsidR="00CC0E66" w:rsidRPr="002A6DEF" w:rsidRDefault="00CC0E66" w:rsidP="00CC0E66">
      <w:pPr>
        <w:pStyle w:val="Body"/>
        <w:rPr>
          <w:rStyle w:val="TableTitleline"/>
          <w:b w:val="0"/>
          <w:bCs w:val="0"/>
          <w:i w:val="0"/>
          <w:iCs w:val="0"/>
          <w:sz w:val="20"/>
        </w:rPr>
      </w:pPr>
      <w:r w:rsidRPr="009A2B77">
        <w:rPr>
          <w:rStyle w:val="TableTitleline"/>
          <w:rFonts w:asciiTheme="minorHAnsi" w:hAnsiTheme="minorHAnsi"/>
          <w:i w:val="0"/>
          <w:sz w:val="18"/>
          <w:szCs w:val="18"/>
        </w:rPr>
        <w:tab/>
      </w:r>
      <w:r w:rsidRPr="009A2B77">
        <w:rPr>
          <w:rStyle w:val="TableTitleline"/>
          <w:rFonts w:asciiTheme="minorHAnsi" w:hAnsiTheme="minorHAnsi"/>
          <w:i w:val="0"/>
          <w:sz w:val="18"/>
          <w:szCs w:val="18"/>
        </w:rPr>
        <w:tab/>
      </w:r>
      <w:r w:rsidRPr="002A6DEF">
        <w:rPr>
          <w:rStyle w:val="TableTitleline"/>
          <w:b w:val="0"/>
          <w:bCs w:val="0"/>
          <w:i w:val="0"/>
          <w:iCs w:val="0"/>
          <w:sz w:val="20"/>
        </w:rPr>
        <w:t xml:space="preserve">exorMapviewer_10_3_6.jar </w:t>
      </w:r>
      <w:r w:rsidRPr="002A6DEF">
        <w:rPr>
          <w:rStyle w:val="TableTitleline"/>
          <w:b w:val="0"/>
          <w:bCs w:val="0"/>
          <w:i w:val="0"/>
          <w:iCs w:val="0"/>
          <w:sz w:val="20"/>
        </w:rPr>
        <w:tab/>
        <w:t>to exorMapviewer_10_3_6_old.jar</w:t>
      </w:r>
    </w:p>
    <w:p w14:paraId="201DD71F"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exor_jpg.jar </w:t>
      </w:r>
      <w:r w:rsidRPr="002A6DEF">
        <w:rPr>
          <w:rStyle w:val="TableTitleline"/>
          <w:b w:val="0"/>
          <w:bCs w:val="0"/>
          <w:i w:val="0"/>
          <w:iCs w:val="0"/>
          <w:sz w:val="20"/>
        </w:rPr>
        <w:tab/>
      </w:r>
      <w:r w:rsidRPr="002A6DEF">
        <w:rPr>
          <w:rStyle w:val="TableTitleline"/>
          <w:b w:val="0"/>
          <w:bCs w:val="0"/>
          <w:i w:val="0"/>
          <w:iCs w:val="0"/>
          <w:sz w:val="20"/>
        </w:rPr>
        <w:tab/>
      </w:r>
      <w:r>
        <w:rPr>
          <w:rStyle w:val="TableTitleline"/>
          <w:b w:val="0"/>
          <w:bCs w:val="0"/>
          <w:i w:val="0"/>
          <w:iCs w:val="0"/>
          <w:sz w:val="20"/>
        </w:rPr>
        <w:tab/>
      </w:r>
      <w:r w:rsidRPr="002A6DEF">
        <w:rPr>
          <w:rStyle w:val="TableTitleline"/>
          <w:b w:val="0"/>
          <w:bCs w:val="0"/>
          <w:i w:val="0"/>
          <w:iCs w:val="0"/>
          <w:sz w:val="20"/>
        </w:rPr>
        <w:t>to exor_jpg_old.jar</w:t>
      </w:r>
    </w:p>
    <w:p w14:paraId="33D27A1C"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frmall.jar </w:t>
      </w:r>
      <w:r w:rsidRPr="002A6DEF">
        <w:rPr>
          <w:rStyle w:val="TableTitleline"/>
          <w:b w:val="0"/>
          <w:bCs w:val="0"/>
          <w:i w:val="0"/>
          <w:iCs w:val="0"/>
          <w:sz w:val="20"/>
        </w:rPr>
        <w:tab/>
      </w:r>
      <w:r w:rsidRPr="002A6DEF">
        <w:rPr>
          <w:rStyle w:val="TableTitleline"/>
          <w:b w:val="0"/>
          <w:bCs w:val="0"/>
          <w:i w:val="0"/>
          <w:iCs w:val="0"/>
          <w:sz w:val="20"/>
        </w:rPr>
        <w:tab/>
      </w:r>
      <w:r>
        <w:rPr>
          <w:rStyle w:val="TableTitleline"/>
          <w:b w:val="0"/>
          <w:bCs w:val="0"/>
          <w:i w:val="0"/>
          <w:iCs w:val="0"/>
          <w:sz w:val="20"/>
        </w:rPr>
        <w:tab/>
      </w:r>
      <w:r w:rsidRPr="002A6DEF">
        <w:rPr>
          <w:rStyle w:val="TableTitleline"/>
          <w:b w:val="0"/>
          <w:bCs w:val="0"/>
          <w:i w:val="0"/>
          <w:iCs w:val="0"/>
          <w:sz w:val="20"/>
        </w:rPr>
        <w:t>to frmall_old.jar</w:t>
      </w:r>
    </w:p>
    <w:p w14:paraId="2CA34057"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frmwebutil.jar </w:t>
      </w:r>
      <w:r w:rsidRPr="002A6DEF">
        <w:rPr>
          <w:rStyle w:val="TableTitleline"/>
          <w:b w:val="0"/>
          <w:bCs w:val="0"/>
          <w:i w:val="0"/>
          <w:iCs w:val="0"/>
          <w:sz w:val="20"/>
        </w:rPr>
        <w:tab/>
      </w:r>
      <w:r w:rsidRPr="002A6DEF">
        <w:rPr>
          <w:rStyle w:val="TableTitleline"/>
          <w:b w:val="0"/>
          <w:bCs w:val="0"/>
          <w:i w:val="0"/>
          <w:iCs w:val="0"/>
          <w:sz w:val="20"/>
        </w:rPr>
        <w:tab/>
      </w:r>
      <w:r>
        <w:rPr>
          <w:rStyle w:val="TableTitleline"/>
          <w:b w:val="0"/>
          <w:bCs w:val="0"/>
          <w:i w:val="0"/>
          <w:iCs w:val="0"/>
          <w:sz w:val="20"/>
        </w:rPr>
        <w:tab/>
      </w:r>
      <w:r w:rsidRPr="002A6DEF">
        <w:rPr>
          <w:rStyle w:val="TableTitleline"/>
          <w:b w:val="0"/>
          <w:bCs w:val="0"/>
          <w:i w:val="0"/>
          <w:iCs w:val="0"/>
          <w:sz w:val="20"/>
        </w:rPr>
        <w:t>to frmwebutil_old.jar</w:t>
      </w:r>
    </w:p>
    <w:p w14:paraId="0DE81DFA"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jacob.jar </w:t>
      </w:r>
      <w:r w:rsidRPr="002A6DEF">
        <w:rPr>
          <w:rStyle w:val="TableTitleline"/>
          <w:b w:val="0"/>
          <w:bCs w:val="0"/>
          <w:i w:val="0"/>
          <w:iCs w:val="0"/>
          <w:sz w:val="20"/>
        </w:rPr>
        <w:tab/>
      </w:r>
      <w:r w:rsidRPr="002A6DEF">
        <w:rPr>
          <w:rStyle w:val="TableTitleline"/>
          <w:b w:val="0"/>
          <w:bCs w:val="0"/>
          <w:i w:val="0"/>
          <w:iCs w:val="0"/>
          <w:sz w:val="20"/>
        </w:rPr>
        <w:tab/>
      </w:r>
      <w:r w:rsidRPr="002A6DEF">
        <w:rPr>
          <w:rStyle w:val="TableTitleline"/>
          <w:b w:val="0"/>
          <w:bCs w:val="0"/>
          <w:i w:val="0"/>
          <w:iCs w:val="0"/>
          <w:sz w:val="20"/>
        </w:rPr>
        <w:tab/>
        <w:t>to jacob_old.jar</w:t>
      </w:r>
    </w:p>
    <w:p w14:paraId="1CD2C787"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mvclient_10_3_6.jar </w:t>
      </w:r>
      <w:r w:rsidRPr="002A6DEF">
        <w:rPr>
          <w:rStyle w:val="TableTitleline"/>
          <w:b w:val="0"/>
          <w:bCs w:val="0"/>
          <w:i w:val="0"/>
          <w:iCs w:val="0"/>
          <w:sz w:val="20"/>
        </w:rPr>
        <w:tab/>
      </w:r>
      <w:r>
        <w:rPr>
          <w:rStyle w:val="TableTitleline"/>
          <w:b w:val="0"/>
          <w:bCs w:val="0"/>
          <w:i w:val="0"/>
          <w:iCs w:val="0"/>
          <w:sz w:val="20"/>
        </w:rPr>
        <w:tab/>
      </w:r>
      <w:r w:rsidRPr="002A6DEF">
        <w:rPr>
          <w:rStyle w:val="TableTitleline"/>
          <w:b w:val="0"/>
          <w:bCs w:val="0"/>
          <w:i w:val="0"/>
          <w:iCs w:val="0"/>
          <w:sz w:val="20"/>
        </w:rPr>
        <w:t>to mvclient_10_3_6_old.jar</w:t>
      </w:r>
    </w:p>
    <w:p w14:paraId="5D3D595D"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ojdbc6_10_3_6.jar </w:t>
      </w:r>
      <w:r w:rsidRPr="002A6DEF">
        <w:rPr>
          <w:rStyle w:val="TableTitleline"/>
          <w:b w:val="0"/>
          <w:bCs w:val="0"/>
          <w:i w:val="0"/>
          <w:iCs w:val="0"/>
          <w:sz w:val="20"/>
        </w:rPr>
        <w:tab/>
      </w:r>
      <w:r w:rsidRPr="002A6DEF">
        <w:rPr>
          <w:rStyle w:val="TableTitleline"/>
          <w:b w:val="0"/>
          <w:bCs w:val="0"/>
          <w:i w:val="0"/>
          <w:iCs w:val="0"/>
          <w:sz w:val="20"/>
        </w:rPr>
        <w:tab/>
        <w:t>to ojdbc6_10_3_6_old.jar</w:t>
      </w:r>
    </w:p>
    <w:p w14:paraId="159A1E07" w14:textId="77777777" w:rsidR="00CC0E66" w:rsidRPr="002A6DEF"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UploadClient.jar </w:t>
      </w:r>
      <w:r w:rsidRPr="002A6DEF">
        <w:rPr>
          <w:rStyle w:val="TableTitleline"/>
          <w:b w:val="0"/>
          <w:bCs w:val="0"/>
          <w:i w:val="0"/>
          <w:iCs w:val="0"/>
          <w:sz w:val="20"/>
        </w:rPr>
        <w:tab/>
      </w:r>
      <w:r w:rsidRPr="002A6DEF">
        <w:rPr>
          <w:rStyle w:val="TableTitleline"/>
          <w:b w:val="0"/>
          <w:bCs w:val="0"/>
          <w:i w:val="0"/>
          <w:iCs w:val="0"/>
          <w:sz w:val="20"/>
        </w:rPr>
        <w:tab/>
        <w:t>to UploadClient_old.jar</w:t>
      </w:r>
    </w:p>
    <w:p w14:paraId="547EB2D5" w14:textId="61C3A09E" w:rsidR="00CC0E66" w:rsidRDefault="00CC0E66" w:rsidP="00CC0E66">
      <w:pPr>
        <w:pStyle w:val="Body"/>
        <w:rPr>
          <w:rStyle w:val="TableTitleline"/>
          <w:b w:val="0"/>
          <w:bCs w:val="0"/>
          <w:i w:val="0"/>
          <w:iCs w:val="0"/>
          <w:sz w:val="20"/>
        </w:rPr>
      </w:pPr>
      <w:r w:rsidRPr="002A6DEF">
        <w:rPr>
          <w:rStyle w:val="TableTitleline"/>
          <w:b w:val="0"/>
          <w:bCs w:val="0"/>
          <w:i w:val="0"/>
          <w:iCs w:val="0"/>
          <w:sz w:val="20"/>
        </w:rPr>
        <w:tab/>
      </w:r>
      <w:r w:rsidRPr="002A6DEF">
        <w:rPr>
          <w:rStyle w:val="TableTitleline"/>
          <w:b w:val="0"/>
          <w:bCs w:val="0"/>
          <w:i w:val="0"/>
          <w:iCs w:val="0"/>
          <w:sz w:val="20"/>
        </w:rPr>
        <w:tab/>
        <w:t xml:space="preserve">UploadServer.jar </w:t>
      </w:r>
      <w:r w:rsidRPr="002A6DEF">
        <w:rPr>
          <w:rStyle w:val="TableTitleline"/>
          <w:b w:val="0"/>
          <w:bCs w:val="0"/>
          <w:i w:val="0"/>
          <w:iCs w:val="0"/>
          <w:sz w:val="20"/>
        </w:rPr>
        <w:tab/>
      </w:r>
      <w:r w:rsidRPr="002A6DEF">
        <w:rPr>
          <w:rStyle w:val="TableTitleline"/>
          <w:b w:val="0"/>
          <w:bCs w:val="0"/>
          <w:i w:val="0"/>
          <w:iCs w:val="0"/>
          <w:sz w:val="20"/>
        </w:rPr>
        <w:tab/>
        <w:t>to UploadServer_old.jar</w:t>
      </w:r>
    </w:p>
    <w:p w14:paraId="28F5BE3E" w14:textId="77777777" w:rsidR="00CC0E66" w:rsidRPr="002A6DEF" w:rsidRDefault="00CC0E66" w:rsidP="00CC0E66">
      <w:pPr>
        <w:pStyle w:val="Body"/>
        <w:rPr>
          <w:rStyle w:val="TableTitleline"/>
          <w:b w:val="0"/>
          <w:bCs w:val="0"/>
          <w:i w:val="0"/>
          <w:iCs w:val="0"/>
          <w:sz w:val="20"/>
        </w:rPr>
      </w:pPr>
    </w:p>
    <w:p w14:paraId="5F33DF6D" w14:textId="7AF99B05" w:rsidR="007039F3" w:rsidRDefault="007039F3" w:rsidP="00E27FD9">
      <w:pPr>
        <w:pStyle w:val="Body"/>
      </w:pPr>
      <w:r w:rsidRPr="00EF643D">
        <w:t xml:space="preserve">Locate the </w:t>
      </w:r>
      <w:r w:rsidRPr="00E06E14">
        <w:rPr>
          <w:rStyle w:val="HighlightText"/>
        </w:rPr>
        <w:t>&lt;exor_base&gt;</w:t>
      </w:r>
      <w:r>
        <w:t>\</w:t>
      </w:r>
      <w:r w:rsidR="009214C0">
        <w:t>nm3\admin\lib</w:t>
      </w:r>
      <w:r>
        <w:t xml:space="preserve"> </w:t>
      </w:r>
      <w:r w:rsidR="00E27FD9">
        <w:t xml:space="preserve">folder, </w:t>
      </w:r>
      <w:r>
        <w:t>where you will find:</w:t>
      </w:r>
    </w:p>
    <w:p w14:paraId="54BCFBE9" w14:textId="77777777" w:rsidR="00E27FD9" w:rsidRDefault="00E27FD9" w:rsidP="00E27FD9">
      <w:pPr>
        <w:pStyle w:val="Body"/>
      </w:pPr>
    </w:p>
    <w:p w14:paraId="4AFDBB9A" w14:textId="77777777" w:rsidR="009214C0" w:rsidRPr="00E27FD9" w:rsidRDefault="009214C0" w:rsidP="002F3111">
      <w:pPr>
        <w:pStyle w:val="Body"/>
        <w:numPr>
          <w:ilvl w:val="0"/>
          <w:numId w:val="27"/>
        </w:numPr>
      </w:pPr>
      <w:r w:rsidRPr="00E27FD9">
        <w:t xml:space="preserve">exor-mapviewer.jar </w:t>
      </w:r>
    </w:p>
    <w:p w14:paraId="0312D2E6" w14:textId="77777777" w:rsidR="009214C0" w:rsidRPr="00E27FD9" w:rsidRDefault="009214C0" w:rsidP="002F3111">
      <w:pPr>
        <w:pStyle w:val="Body"/>
        <w:numPr>
          <w:ilvl w:val="0"/>
          <w:numId w:val="27"/>
        </w:numPr>
      </w:pPr>
      <w:r w:rsidRPr="00E27FD9">
        <w:t xml:space="preserve">exor_jpg.jar </w:t>
      </w:r>
    </w:p>
    <w:p w14:paraId="04316DC4" w14:textId="77777777" w:rsidR="009214C0" w:rsidRPr="00E27FD9" w:rsidRDefault="009214C0" w:rsidP="002F3111">
      <w:pPr>
        <w:pStyle w:val="Body"/>
        <w:numPr>
          <w:ilvl w:val="0"/>
          <w:numId w:val="27"/>
        </w:numPr>
      </w:pPr>
      <w:r w:rsidRPr="00E27FD9">
        <w:t xml:space="preserve">jacob.jar </w:t>
      </w:r>
    </w:p>
    <w:p w14:paraId="774CB21F" w14:textId="77777777" w:rsidR="009214C0" w:rsidRPr="00E27FD9" w:rsidRDefault="009214C0" w:rsidP="002F3111">
      <w:pPr>
        <w:pStyle w:val="Body"/>
        <w:numPr>
          <w:ilvl w:val="0"/>
          <w:numId w:val="27"/>
        </w:numPr>
      </w:pPr>
      <w:r w:rsidRPr="00E27FD9">
        <w:t xml:space="preserve">ojdbc6.jar </w:t>
      </w:r>
    </w:p>
    <w:p w14:paraId="545A4FC1" w14:textId="77777777" w:rsidR="009214C0" w:rsidRPr="00E27FD9" w:rsidRDefault="009214C0" w:rsidP="002F3111">
      <w:pPr>
        <w:pStyle w:val="Body"/>
        <w:numPr>
          <w:ilvl w:val="0"/>
          <w:numId w:val="27"/>
        </w:numPr>
      </w:pPr>
      <w:r w:rsidRPr="00E27FD9">
        <w:t xml:space="preserve">UploadClient.jar </w:t>
      </w:r>
    </w:p>
    <w:p w14:paraId="647287BE" w14:textId="3FE3D97C" w:rsidR="009214C0" w:rsidRPr="00E27FD9" w:rsidRDefault="009214C0" w:rsidP="002F3111">
      <w:pPr>
        <w:pStyle w:val="Body"/>
        <w:numPr>
          <w:ilvl w:val="0"/>
          <w:numId w:val="27"/>
        </w:numPr>
      </w:pPr>
      <w:r w:rsidRPr="00E27FD9">
        <w:t>UploadServer.jar</w:t>
      </w:r>
    </w:p>
    <w:p w14:paraId="07B27131" w14:textId="77777777" w:rsidR="002A6DEF" w:rsidRDefault="002A6DEF" w:rsidP="002A6DEF">
      <w:pPr>
        <w:pStyle w:val="Body"/>
        <w:ind w:left="1080"/>
      </w:pPr>
    </w:p>
    <w:p w14:paraId="4A486ACB" w14:textId="24A7A2E8" w:rsidR="00211ABD" w:rsidRDefault="00211ABD" w:rsidP="002A6DEF">
      <w:pPr>
        <w:pStyle w:val="Body"/>
      </w:pPr>
      <w:r w:rsidRPr="00CC0E66">
        <w:rPr>
          <w:rStyle w:val="TableTitleline"/>
          <w:b w:val="0"/>
          <w:i w:val="0"/>
          <w:sz w:val="20"/>
        </w:rPr>
        <w:t>Copy the</w:t>
      </w:r>
      <w:r w:rsidR="00CC0E66">
        <w:rPr>
          <w:rStyle w:val="TableTitleline"/>
          <w:b w:val="0"/>
          <w:i w:val="0"/>
          <w:sz w:val="20"/>
        </w:rPr>
        <w:t>se</w:t>
      </w:r>
      <w:r w:rsidR="00CC0E66" w:rsidRPr="00CC0E66">
        <w:rPr>
          <w:rStyle w:val="TableTitleline"/>
          <w:b w:val="0"/>
          <w:i w:val="0"/>
          <w:sz w:val="20"/>
        </w:rPr>
        <w:t xml:space="preserve"> files to</w:t>
      </w:r>
      <w:r w:rsidR="00CC0E66">
        <w:rPr>
          <w:b/>
        </w:rPr>
        <w:t xml:space="preserve"> </w:t>
      </w:r>
      <w:r w:rsidR="00CC0E66" w:rsidRPr="002A6DEF">
        <w:rPr>
          <w:rFonts w:ascii="Courier New" w:hAnsi="Courier New" w:cs="Courier New"/>
          <w:sz w:val="16"/>
          <w:szCs w:val="16"/>
        </w:rPr>
        <w:t>&lt;</w:t>
      </w:r>
      <w:r w:rsidR="00CC0E66" w:rsidRPr="002A6DEF">
        <w:t>ORACLE_HOME&gt;\forms\java</w:t>
      </w:r>
      <w:r w:rsidR="00CC0E66" w:rsidRPr="002A6DEF">
        <w:rPr>
          <w:sz w:val="16"/>
          <w:szCs w:val="16"/>
        </w:rPr>
        <w:t xml:space="preserve"> </w:t>
      </w:r>
      <w:r w:rsidR="00CC0E66" w:rsidRPr="002A6DEF">
        <w:t>directory</w:t>
      </w:r>
      <w:r w:rsidR="00CC0E66">
        <w:t>:</w:t>
      </w:r>
    </w:p>
    <w:p w14:paraId="6402656E" w14:textId="7830E95D" w:rsidR="00CC0E66" w:rsidRPr="009A2B77" w:rsidRDefault="00CC0E66" w:rsidP="00CC0E66">
      <w:pPr>
        <w:pStyle w:val="Heading4"/>
      </w:pPr>
      <w:r w:rsidRPr="009A2B77">
        <w:t xml:space="preserve">Forms Web Configuration Changes (formsweb.cfg)  </w:t>
      </w:r>
    </w:p>
    <w:p w14:paraId="3EF54161" w14:textId="6392C3A8" w:rsidR="00CC0E66" w:rsidRDefault="00CC0E66" w:rsidP="00CC0E66">
      <w:pPr>
        <w:pStyle w:val="Body"/>
      </w:pPr>
      <w:r>
        <w:t xml:space="preserve">If upgrading, </w:t>
      </w:r>
    </w:p>
    <w:p w14:paraId="7A335AF8" w14:textId="37502D6C" w:rsidR="00CC0E66" w:rsidRDefault="0095547E" w:rsidP="00FD1EF6">
      <w:pPr>
        <w:pStyle w:val="Body"/>
        <w:numPr>
          <w:ilvl w:val="0"/>
          <w:numId w:val="30"/>
        </w:numPr>
      </w:pPr>
      <w:r>
        <w:t xml:space="preserve">Remove </w:t>
      </w:r>
      <w:r w:rsidR="00CC0E66" w:rsidRPr="00CC0E66">
        <w:t>exorMapviewer4700_10_3_6.jar</w:t>
      </w:r>
      <w:r>
        <w:t xml:space="preserve"> and </w:t>
      </w:r>
      <w:r w:rsidRPr="00CC0E66">
        <w:t>mvclient_10_3_6.jar</w:t>
      </w:r>
      <w:r w:rsidR="00CC0E66" w:rsidRPr="00CC0E66">
        <w:t xml:space="preserve"> </w:t>
      </w:r>
      <w:r>
        <w:t xml:space="preserve">and </w:t>
      </w:r>
      <w:r w:rsidRPr="00CC0E66">
        <w:t>ojdbc6_10_3_6.jar</w:t>
      </w:r>
      <w:r>
        <w:t>,</w:t>
      </w:r>
      <w:r w:rsidRPr="00CC0E66">
        <w:t xml:space="preserve"> if present</w:t>
      </w:r>
      <w:r>
        <w:t xml:space="preserve">, from the </w:t>
      </w:r>
      <w:r w:rsidRPr="0095547E">
        <w:rPr>
          <w:b/>
        </w:rPr>
        <w:t>archive</w:t>
      </w:r>
      <w:r>
        <w:t xml:space="preserve"> setting</w:t>
      </w:r>
    </w:p>
    <w:p w14:paraId="4404EA58" w14:textId="73EE2B8D" w:rsidR="0095547E" w:rsidRDefault="0095547E" w:rsidP="00FD1EF6">
      <w:pPr>
        <w:pStyle w:val="Body"/>
        <w:numPr>
          <w:ilvl w:val="0"/>
          <w:numId w:val="30"/>
        </w:numPr>
      </w:pPr>
      <w:r>
        <w:t xml:space="preserve">Remove </w:t>
      </w:r>
      <w:r w:rsidRPr="00CC0E66">
        <w:t>exorMapviewer4700_10_3_6.jar</w:t>
      </w:r>
      <w:r>
        <w:t xml:space="preserve"> from the </w:t>
      </w:r>
      <w:r w:rsidRPr="0095547E">
        <w:rPr>
          <w:b/>
        </w:rPr>
        <w:t>pjcArchive</w:t>
      </w:r>
      <w:r>
        <w:rPr>
          <w:b/>
        </w:rPr>
        <w:t xml:space="preserve"> setting</w:t>
      </w:r>
    </w:p>
    <w:p w14:paraId="1F269DCD" w14:textId="77777777" w:rsidR="0095547E" w:rsidRDefault="0095547E" w:rsidP="0095547E">
      <w:pPr>
        <w:pStyle w:val="Body"/>
      </w:pPr>
    </w:p>
    <w:p w14:paraId="18DA6A96" w14:textId="77777777" w:rsidR="00715C3F" w:rsidRDefault="00715C3F" w:rsidP="0095547E">
      <w:pPr>
        <w:pStyle w:val="Body"/>
      </w:pPr>
      <w:r>
        <w:t>For install and upgrade,</w:t>
      </w:r>
    </w:p>
    <w:p w14:paraId="09DCB208" w14:textId="211AB690" w:rsidR="0095547E" w:rsidRPr="0095547E" w:rsidRDefault="0095547E" w:rsidP="00FD1EF6">
      <w:pPr>
        <w:pStyle w:val="Body"/>
        <w:numPr>
          <w:ilvl w:val="0"/>
          <w:numId w:val="32"/>
        </w:numPr>
      </w:pPr>
      <w:r w:rsidRPr="0095547E">
        <w:t xml:space="preserve">Add exor-mapviewer.jar and mvclient.jar to the </w:t>
      </w:r>
      <w:r w:rsidRPr="0095547E">
        <w:rPr>
          <w:b/>
        </w:rPr>
        <w:t>archive</w:t>
      </w:r>
      <w:r w:rsidRPr="0095547E">
        <w:t xml:space="preserve"> setting.</w:t>
      </w:r>
    </w:p>
    <w:p w14:paraId="22101391" w14:textId="413EE8DD" w:rsidR="0095547E" w:rsidRPr="0095547E" w:rsidRDefault="0095547E" w:rsidP="00FD1EF6">
      <w:pPr>
        <w:pStyle w:val="Body"/>
        <w:numPr>
          <w:ilvl w:val="0"/>
          <w:numId w:val="32"/>
        </w:numPr>
      </w:pPr>
      <w:r w:rsidRPr="0095547E">
        <w:t xml:space="preserve">Add exor-mapviewer.jar to the </w:t>
      </w:r>
      <w:r w:rsidRPr="0095547E">
        <w:rPr>
          <w:b/>
        </w:rPr>
        <w:t>pjcArchive</w:t>
      </w:r>
      <w:r w:rsidRPr="0095547E">
        <w:t xml:space="preserve"> setting;</w:t>
      </w:r>
    </w:p>
    <w:p w14:paraId="6A0C9CD7" w14:textId="65A95D29" w:rsidR="00CC0E66" w:rsidRDefault="00CC0E66" w:rsidP="00FD1EF6">
      <w:pPr>
        <w:pStyle w:val="Body"/>
        <w:numPr>
          <w:ilvl w:val="0"/>
          <w:numId w:val="32"/>
        </w:numPr>
      </w:pPr>
      <w:r w:rsidRPr="00CC0E66">
        <w:t xml:space="preserve">The </w:t>
      </w:r>
      <w:r w:rsidRPr="0095547E">
        <w:rPr>
          <w:b/>
        </w:rPr>
        <w:t>archive</w:t>
      </w:r>
      <w:r w:rsidRPr="00CC0E66">
        <w:t xml:space="preserve"> setting should look like</w:t>
      </w:r>
      <w:r w:rsidR="00715C3F">
        <w:t>:</w:t>
      </w:r>
    </w:p>
    <w:p w14:paraId="2D67D3A6" w14:textId="77777777" w:rsidR="00715C3F" w:rsidRDefault="00715C3F" w:rsidP="00715C3F">
      <w:pPr>
        <w:pStyle w:val="Body"/>
        <w:ind w:left="720"/>
      </w:pPr>
    </w:p>
    <w:p w14:paraId="7DD1025E" w14:textId="77777777" w:rsidR="00CC0E66" w:rsidRPr="00CC0E66" w:rsidRDefault="00CC0E66" w:rsidP="00715C3F">
      <w:pPr>
        <w:pStyle w:val="Body"/>
        <w:ind w:left="720" w:firstLine="720"/>
      </w:pPr>
      <w:r w:rsidRPr="00CC0E66">
        <w:t>frmall.jar,exor_jpg.jar,UploadClient.jar,exor-mapviewer.jar,mvclient.jar</w:t>
      </w:r>
    </w:p>
    <w:p w14:paraId="6E4E5076" w14:textId="77777777" w:rsidR="00DF3AB4" w:rsidRDefault="00DF3AB4" w:rsidP="00383EAF">
      <w:pPr>
        <w:pStyle w:val="Body"/>
      </w:pPr>
    </w:p>
    <w:p w14:paraId="576AD911" w14:textId="652D2254" w:rsidR="003743E2" w:rsidRDefault="003743E2" w:rsidP="003743E2">
      <w:pPr>
        <w:pStyle w:val="Heading4"/>
      </w:pPr>
      <w:r>
        <w:t>JRE Java settings</w:t>
      </w:r>
    </w:p>
    <w:p w14:paraId="27CA0ED5" w14:textId="5F3D8D84" w:rsidR="00383EAF" w:rsidRPr="00A6321E" w:rsidRDefault="00383EAF" w:rsidP="00383EAF">
      <w:pPr>
        <w:pStyle w:val="Body"/>
      </w:pPr>
      <w:r w:rsidRPr="003D07FD">
        <w:t>On each client machine the Jar Cache will need to be cleared. This can be done by the following methods</w:t>
      </w:r>
      <w:r w:rsidRPr="00A6321E">
        <w:t>.</w:t>
      </w:r>
    </w:p>
    <w:p w14:paraId="0DA7C7D1" w14:textId="7D35CF89" w:rsidR="00383EAF" w:rsidRDefault="00383EAF" w:rsidP="00383EAF">
      <w:pPr>
        <w:pStyle w:val="Body"/>
      </w:pPr>
      <w:r w:rsidRPr="00A6321E">
        <w:t>Oracle JRE users</w:t>
      </w:r>
      <w:r w:rsidR="00DF3AB4">
        <w:t>:</w:t>
      </w:r>
    </w:p>
    <w:p w14:paraId="78A94682" w14:textId="182FDC0A" w:rsidR="00383EAF" w:rsidRPr="00CB36BE" w:rsidRDefault="00DF3AB4" w:rsidP="00FD1EF6">
      <w:pPr>
        <w:pStyle w:val="Body"/>
        <w:numPr>
          <w:ilvl w:val="0"/>
          <w:numId w:val="35"/>
        </w:numPr>
      </w:pPr>
      <w:r>
        <w:t>Open Windows Control Panel and open Java Control  Panel</w:t>
      </w:r>
      <w:r w:rsidR="00383EAF" w:rsidRPr="00CB36BE">
        <w:t xml:space="preserve"> as below - </w:t>
      </w:r>
    </w:p>
    <w:p w14:paraId="1102E22A" w14:textId="77777777" w:rsidR="00383EAF" w:rsidRPr="00A6321E" w:rsidRDefault="00383EAF" w:rsidP="00383EAF">
      <w:pPr>
        <w:pStyle w:val="Body"/>
      </w:pPr>
      <w:r w:rsidRPr="003D07FD">
        <w:tab/>
      </w:r>
    </w:p>
    <w:p w14:paraId="6807291D" w14:textId="76BE8962" w:rsidR="00383EAF" w:rsidRDefault="00DF3AB4" w:rsidP="00383EAF">
      <w:pPr>
        <w:ind w:left="720"/>
      </w:pPr>
      <w:r>
        <w:rPr>
          <w:noProof/>
        </w:rPr>
        <w:lastRenderedPageBreak/>
        <w:drawing>
          <wp:inline distT="0" distB="0" distL="0" distR="0" wp14:anchorId="3C48DDFD" wp14:editId="403DE014">
            <wp:extent cx="2981325" cy="2766760"/>
            <wp:effectExtent l="0" t="0" r="0" b="0"/>
            <wp:docPr id="14" name="Picture 14" descr="C:\Users\CHRIS~1.BAU\AppData\Local\Temp\SNAGHTML6c42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RIS~1.BAU\AppData\Local\Temp\SNAGHTML6c422c.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9026" cy="2783187"/>
                    </a:xfrm>
                    <a:prstGeom prst="rect">
                      <a:avLst/>
                    </a:prstGeom>
                    <a:noFill/>
                    <a:ln>
                      <a:noFill/>
                    </a:ln>
                  </pic:spPr>
                </pic:pic>
              </a:graphicData>
            </a:graphic>
          </wp:inline>
        </w:drawing>
      </w:r>
    </w:p>
    <w:p w14:paraId="5D31AB99" w14:textId="128CC59A" w:rsidR="00DF3AB4" w:rsidRDefault="00DF3AB4" w:rsidP="00FD1EF6">
      <w:pPr>
        <w:pStyle w:val="Body"/>
        <w:numPr>
          <w:ilvl w:val="0"/>
          <w:numId w:val="35"/>
        </w:numPr>
      </w:pPr>
      <w:r w:rsidRPr="003D07FD">
        <w:t>Navigate to the "</w:t>
      </w:r>
      <w:r w:rsidRPr="00A6321E">
        <w:t xml:space="preserve">General" tab and click "Settings" button. </w:t>
      </w:r>
    </w:p>
    <w:p w14:paraId="3D856F59" w14:textId="1D7413AD" w:rsidR="00DF3AB4" w:rsidRDefault="00DF3AB4" w:rsidP="00DF3AB4">
      <w:pPr>
        <w:pStyle w:val="Body"/>
        <w:ind w:left="720"/>
      </w:pPr>
      <w:r>
        <w:rPr>
          <w:noProof/>
        </w:rPr>
        <w:drawing>
          <wp:inline distT="0" distB="0" distL="0" distR="0" wp14:anchorId="660FD49C" wp14:editId="1A0934F6">
            <wp:extent cx="3181350" cy="2330396"/>
            <wp:effectExtent l="0" t="0" r="0" b="0"/>
            <wp:docPr id="13" name="Picture 13" descr="C:\Users\CHRIS~1.BAU\AppData\Local\Temp\SNAGHTML6b69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1.BAU\AppData\Local\Temp\SNAGHTML6b695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37079" cy="2371218"/>
                    </a:xfrm>
                    <a:prstGeom prst="rect">
                      <a:avLst/>
                    </a:prstGeom>
                    <a:noFill/>
                    <a:ln>
                      <a:noFill/>
                    </a:ln>
                  </pic:spPr>
                </pic:pic>
              </a:graphicData>
            </a:graphic>
          </wp:inline>
        </w:drawing>
      </w:r>
    </w:p>
    <w:p w14:paraId="1E9C0EF1" w14:textId="3689F0DC" w:rsidR="00DF3AB4" w:rsidRDefault="00DF3AB4" w:rsidP="00FD1EF6">
      <w:pPr>
        <w:pStyle w:val="Body"/>
        <w:numPr>
          <w:ilvl w:val="0"/>
          <w:numId w:val="35"/>
        </w:numPr>
      </w:pPr>
      <w:r w:rsidRPr="00A6321E">
        <w:t>In the Disk Space section click "Delete Files" button</w:t>
      </w:r>
      <w:r w:rsidR="00C50F3F">
        <w:t>, select all options in the resulting screen</w:t>
      </w:r>
      <w:r w:rsidR="003743E2">
        <w:t xml:space="preserve"> and press OK</w:t>
      </w:r>
    </w:p>
    <w:p w14:paraId="64E9E8F5" w14:textId="1C0F338F" w:rsidR="003743E2" w:rsidRDefault="003743E2" w:rsidP="003743E2">
      <w:pPr>
        <w:pStyle w:val="Body"/>
      </w:pP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1"/>
        <w:gridCol w:w="5035"/>
      </w:tblGrid>
      <w:tr w:rsidR="003743E2" w14:paraId="73E2A013" w14:textId="77777777" w:rsidTr="003743E2">
        <w:tc>
          <w:tcPr>
            <w:tcW w:w="4331" w:type="dxa"/>
          </w:tcPr>
          <w:p w14:paraId="7E786E67" w14:textId="31A487D5" w:rsidR="003743E2" w:rsidRDefault="003743E2" w:rsidP="003743E2">
            <w:pPr>
              <w:pStyle w:val="Body"/>
            </w:pPr>
            <w:r>
              <w:rPr>
                <w:noProof/>
              </w:rPr>
              <w:lastRenderedPageBreak/>
              <w:drawing>
                <wp:inline distT="0" distB="0" distL="0" distR="0" wp14:anchorId="0FFBB459" wp14:editId="46427620">
                  <wp:extent cx="2581275" cy="1906331"/>
                  <wp:effectExtent l="0" t="0" r="0" b="0"/>
                  <wp:docPr id="18" name="Picture 18" descr="C:\Users\CHRIS~1.BAU\AppData\Local\Temp\SNAGHTML7f0a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RIS~1.BAU\AppData\Local\Temp\SNAGHTML7f0a2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0018" cy="1912788"/>
                          </a:xfrm>
                          <a:prstGeom prst="rect">
                            <a:avLst/>
                          </a:prstGeom>
                          <a:noFill/>
                          <a:ln>
                            <a:noFill/>
                          </a:ln>
                        </pic:spPr>
                      </pic:pic>
                    </a:graphicData>
                  </a:graphic>
                </wp:inline>
              </w:drawing>
            </w:r>
          </w:p>
        </w:tc>
        <w:tc>
          <w:tcPr>
            <w:tcW w:w="5035" w:type="dxa"/>
          </w:tcPr>
          <w:p w14:paraId="6D306013" w14:textId="26001B7E" w:rsidR="003743E2" w:rsidRDefault="003743E2" w:rsidP="003743E2">
            <w:pPr>
              <w:pStyle w:val="Body"/>
            </w:pPr>
            <w:r>
              <w:rPr>
                <w:noProof/>
              </w:rPr>
              <w:drawing>
                <wp:inline distT="0" distB="0" distL="0" distR="0" wp14:anchorId="6D2B7FF8" wp14:editId="38D94D12">
                  <wp:extent cx="1411959" cy="1219200"/>
                  <wp:effectExtent l="0" t="0" r="0" b="0"/>
                  <wp:docPr id="20" name="Picture 20" descr="C:\Users\CHRIS~1.BAU\AppData\Local\Temp\SNAGHTML7fdc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1.BAU\AppData\Local\Temp\SNAGHTML7fdca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18762" cy="1225074"/>
                          </a:xfrm>
                          <a:prstGeom prst="rect">
                            <a:avLst/>
                          </a:prstGeom>
                          <a:noFill/>
                          <a:ln>
                            <a:noFill/>
                          </a:ln>
                        </pic:spPr>
                      </pic:pic>
                    </a:graphicData>
                  </a:graphic>
                </wp:inline>
              </w:drawing>
            </w:r>
          </w:p>
        </w:tc>
      </w:tr>
    </w:tbl>
    <w:p w14:paraId="0EDAEAD2" w14:textId="77777777" w:rsidR="00383EAF" w:rsidRDefault="00383EAF" w:rsidP="00383EAF">
      <w:r>
        <w:t xml:space="preserve">When you launch the Exor Application for the first time a java security warning will appear. Select the checkbox in front of </w:t>
      </w:r>
      <w:r w:rsidRPr="00A6321E">
        <w:t>‘Do not show this again for apps from the publisher and location above’</w:t>
      </w:r>
      <w:r>
        <w:t xml:space="preserve"> as shown in the following screenshot and then click </w:t>
      </w:r>
      <w:r w:rsidRPr="00A6321E">
        <w:t>Run</w:t>
      </w:r>
      <w:r>
        <w:t xml:space="preserve"> – </w:t>
      </w:r>
    </w:p>
    <w:p w14:paraId="7F6F4058" w14:textId="77777777" w:rsidR="00383EAF" w:rsidRPr="00A6321E" w:rsidRDefault="00383EAF" w:rsidP="003743E2">
      <w:pPr>
        <w:ind w:left="720"/>
      </w:pPr>
      <w:r w:rsidRPr="00A6321E">
        <w:rPr>
          <w:noProof/>
        </w:rPr>
        <w:drawing>
          <wp:inline distT="0" distB="0" distL="0" distR="0" wp14:anchorId="41D02598" wp14:editId="0A0ADBA5">
            <wp:extent cx="2748566" cy="1447800"/>
            <wp:effectExtent l="152400" t="152400" r="356870" b="361950"/>
            <wp:docPr id="7" name="Picture 7" descr="C:\Users\upendra.hukeri\Desktop\Currently Working\Installation Guide\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pendra.hukeri\Desktop\Currently Working\Installation Guide\8.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78139" cy="1463378"/>
                    </a:xfrm>
                    <a:prstGeom prst="rect">
                      <a:avLst/>
                    </a:prstGeom>
                    <a:ln>
                      <a:noFill/>
                    </a:ln>
                    <a:effectLst>
                      <a:outerShdw blurRad="292100" dist="139700" dir="2700000" algn="tl" rotWithShape="0">
                        <a:srgbClr val="333333">
                          <a:alpha val="65000"/>
                        </a:srgbClr>
                      </a:outerShdw>
                    </a:effectLst>
                  </pic:spPr>
                </pic:pic>
              </a:graphicData>
            </a:graphic>
          </wp:inline>
        </w:drawing>
      </w:r>
    </w:p>
    <w:p w14:paraId="6A0469CD" w14:textId="285BE31F" w:rsidR="00383EAF" w:rsidRPr="00A6321E" w:rsidRDefault="00383EAF" w:rsidP="00383EAF">
      <w:r>
        <w:t>Again</w:t>
      </w:r>
      <w:r w:rsidR="003743E2">
        <w:t>,</w:t>
      </w:r>
      <w:r>
        <w:t xml:space="preserve"> open the Java Control Panel</w:t>
      </w:r>
      <w:r w:rsidRPr="00A6321E">
        <w:t xml:space="preserve"> as described above. In the Java Control Panel go to – </w:t>
      </w:r>
    </w:p>
    <w:p w14:paraId="4B0369A9" w14:textId="77777777" w:rsidR="00CE2C65" w:rsidRDefault="00383EAF" w:rsidP="00383EAF">
      <w:r>
        <w:t xml:space="preserve">     </w:t>
      </w:r>
      <w:r w:rsidRPr="00A6321E">
        <w:t>Security -&gt; Manage Certificates…</w:t>
      </w:r>
    </w:p>
    <w:p w14:paraId="05C6B4AA" w14:textId="7D9B5471" w:rsidR="00383EAF" w:rsidRDefault="00383EAF" w:rsidP="00383EAF">
      <w:r w:rsidRPr="006B29B0">
        <w:t xml:space="preserve">Now </w:t>
      </w:r>
      <w:r w:rsidRPr="00A6321E">
        <w:t>you will see the Bentley Systems, Incorporated Certificate installed and listed under Trusted Certificate.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9"/>
        <w:gridCol w:w="5121"/>
      </w:tblGrid>
      <w:tr w:rsidR="003743E2" w14:paraId="56F49ACA" w14:textId="77777777" w:rsidTr="003743E2">
        <w:tc>
          <w:tcPr>
            <w:tcW w:w="5035" w:type="dxa"/>
          </w:tcPr>
          <w:p w14:paraId="162FD153" w14:textId="6399CB1E" w:rsidR="003743E2" w:rsidRDefault="003743E2" w:rsidP="00383EAF">
            <w:r>
              <w:rPr>
                <w:noProof/>
              </w:rPr>
              <w:lastRenderedPageBreak/>
              <w:drawing>
                <wp:inline distT="0" distB="0" distL="0" distR="0" wp14:anchorId="0809623D" wp14:editId="5BD29CA0">
                  <wp:extent cx="2962275" cy="3111455"/>
                  <wp:effectExtent l="0" t="0" r="0" b="0"/>
                  <wp:docPr id="21" name="Picture 21" descr="C:\Users\CHRIS~1.BAU\AppData\Local\Temp\SNAGHTML8482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RIS~1.BAU\AppData\Local\Temp\SNAGHTML8482e9.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0715" cy="3120320"/>
                          </a:xfrm>
                          <a:prstGeom prst="rect">
                            <a:avLst/>
                          </a:prstGeom>
                          <a:noFill/>
                          <a:ln>
                            <a:noFill/>
                          </a:ln>
                        </pic:spPr>
                      </pic:pic>
                    </a:graphicData>
                  </a:graphic>
                </wp:inline>
              </w:drawing>
            </w:r>
          </w:p>
        </w:tc>
        <w:tc>
          <w:tcPr>
            <w:tcW w:w="5035" w:type="dxa"/>
          </w:tcPr>
          <w:p w14:paraId="437E14E6" w14:textId="3C779FF6" w:rsidR="003743E2" w:rsidRDefault="003743E2" w:rsidP="00383EAF">
            <w:r>
              <w:rPr>
                <w:noProof/>
              </w:rPr>
              <w:drawing>
                <wp:inline distT="0" distB="0" distL="0" distR="0" wp14:anchorId="28150CF2" wp14:editId="46611998">
                  <wp:extent cx="3114675" cy="2055262"/>
                  <wp:effectExtent l="0" t="0" r="0" b="0"/>
                  <wp:docPr id="22" name="Picture 22" descr="C:\Users\CHRIS~1.BAU\AppData\Local\Temp\SNAGHTML857b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RIS~1.BAU\AppData\Local\Temp\SNAGHTML857bd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33551" cy="2067717"/>
                          </a:xfrm>
                          <a:prstGeom prst="rect">
                            <a:avLst/>
                          </a:prstGeom>
                          <a:noFill/>
                          <a:ln>
                            <a:noFill/>
                          </a:ln>
                        </pic:spPr>
                      </pic:pic>
                    </a:graphicData>
                  </a:graphic>
                </wp:inline>
              </w:drawing>
            </w:r>
          </w:p>
        </w:tc>
      </w:tr>
    </w:tbl>
    <w:p w14:paraId="330D956E" w14:textId="2E362C88" w:rsidR="00383EAF" w:rsidRPr="00A6321E" w:rsidRDefault="00383EAF" w:rsidP="00383EAF"/>
    <w:p w14:paraId="2B2A753A" w14:textId="77777777" w:rsidR="00383EAF" w:rsidRPr="00A6321E" w:rsidRDefault="00383EAF" w:rsidP="00383EAF">
      <w:r>
        <w:t xml:space="preserve">     Close the </w:t>
      </w:r>
      <w:r w:rsidRPr="00A6321E">
        <w:t>Java Control Panel.</w:t>
      </w:r>
    </w:p>
    <w:p w14:paraId="2C0D7D21" w14:textId="77777777" w:rsidR="00383EAF" w:rsidRPr="00A6321E" w:rsidRDefault="00383EAF" w:rsidP="00383EAF">
      <w:r>
        <w:t xml:space="preserve">     After this</w:t>
      </w:r>
      <w:r w:rsidRPr="00A6321E">
        <w:t>, you should not see any warnings in future, unless the certificate gets removed.</w:t>
      </w:r>
    </w:p>
    <w:p w14:paraId="60BA1C4F" w14:textId="77777777" w:rsidR="00383EAF" w:rsidRDefault="00383EAF" w:rsidP="00383EAF">
      <w:r w:rsidRPr="003D07FD">
        <w:t xml:space="preserve">You should now load the </w:t>
      </w:r>
      <w:r>
        <w:t>E</w:t>
      </w:r>
      <w:r w:rsidRPr="003D07FD">
        <w:t xml:space="preserve">xor </w:t>
      </w:r>
      <w:r>
        <w:t>A</w:t>
      </w:r>
      <w:r w:rsidRPr="003D07FD">
        <w:t>pplication in the usual way. On the first load, it will take longer than usual whilst the JAR files are cached again.</w:t>
      </w:r>
    </w:p>
    <w:p w14:paraId="124BFFD7" w14:textId="77777777" w:rsidR="00383EAF" w:rsidRDefault="00383EAF" w:rsidP="002C3889">
      <w:pPr>
        <w:pStyle w:val="Heading4"/>
      </w:pPr>
      <w:r>
        <w:t>MV_SECURITY Option</w:t>
      </w:r>
    </w:p>
    <w:p w14:paraId="60EB48CA" w14:textId="77777777" w:rsidR="00383EAF" w:rsidRDefault="00383EAF" w:rsidP="00383EAF">
      <w:r>
        <w:t>Please ensure that the MV_SECURITY option in the Mapviewer config file is set to FALSE. This has to be set to FALSE so that the Java code can create a data source on the fly when the preferred data source is not set.</w:t>
      </w:r>
    </w:p>
    <w:p w14:paraId="3D544ECA" w14:textId="77777777" w:rsidR="00383EAF" w:rsidRDefault="00383EAF" w:rsidP="00383EAF"/>
    <w:p w14:paraId="665F7A51" w14:textId="77777777" w:rsidR="00383EAF" w:rsidRDefault="00383EAF" w:rsidP="00383EAF"/>
    <w:p w14:paraId="77E45495" w14:textId="77777777" w:rsidR="00383EAF" w:rsidRPr="00A6321E" w:rsidRDefault="00383EAF" w:rsidP="002C3889">
      <w:pPr>
        <w:ind w:left="720"/>
      </w:pPr>
      <w:r w:rsidRPr="00A6321E">
        <w:rPr>
          <w:noProof/>
        </w:rPr>
        <w:lastRenderedPageBreak/>
        <w:drawing>
          <wp:inline distT="0" distB="0" distL="0" distR="0" wp14:anchorId="0A3BA2EE" wp14:editId="2CE631DF">
            <wp:extent cx="3580953" cy="237142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3580953" cy="2371429"/>
                    </a:xfrm>
                    <a:prstGeom prst="rect">
                      <a:avLst/>
                    </a:prstGeom>
                  </pic:spPr>
                </pic:pic>
              </a:graphicData>
            </a:graphic>
          </wp:inline>
        </w:drawing>
      </w:r>
    </w:p>
    <w:p w14:paraId="5654C004" w14:textId="77777777" w:rsidR="00CC0E66" w:rsidRDefault="00CC0E66" w:rsidP="00CC0E66">
      <w:pPr>
        <w:pStyle w:val="TableText"/>
        <w:ind w:left="426"/>
        <w:rPr>
          <w:rFonts w:ascii="Courier New" w:hAnsi="Courier New" w:cs="Courier New"/>
          <w:sz w:val="18"/>
          <w:szCs w:val="18"/>
        </w:rPr>
      </w:pPr>
    </w:p>
    <w:p w14:paraId="27E00181" w14:textId="6417B746" w:rsidR="002A6DEF" w:rsidRDefault="002A6DEF" w:rsidP="00297BBA">
      <w:pPr>
        <w:pStyle w:val="Heading4"/>
      </w:pPr>
      <w:bookmarkStart w:id="105" w:name="_Toc424914750"/>
      <w:bookmarkStart w:id="106" w:name="_Toc493251684"/>
      <w:r w:rsidRPr="00AB6B86">
        <w:t>Undeploying old mapviewer application</w:t>
      </w:r>
      <w:bookmarkEnd w:id="105"/>
      <w:bookmarkEnd w:id="106"/>
    </w:p>
    <w:p w14:paraId="7CDEEB11" w14:textId="77777777" w:rsidR="00297BBA" w:rsidRPr="00297BBA" w:rsidRDefault="00297BBA" w:rsidP="00297BBA">
      <w:pPr>
        <w:pStyle w:val="Body"/>
      </w:pPr>
    </w:p>
    <w:p w14:paraId="57A677D8" w14:textId="77777777" w:rsidR="002A6DEF" w:rsidRPr="00AB6B86" w:rsidRDefault="002A6DEF" w:rsidP="00FD1EF6">
      <w:pPr>
        <w:pStyle w:val="Body"/>
        <w:numPr>
          <w:ilvl w:val="0"/>
          <w:numId w:val="31"/>
        </w:numPr>
        <w:rPr>
          <w:sz w:val="18"/>
          <w:szCs w:val="18"/>
        </w:rPr>
      </w:pPr>
      <w:r w:rsidRPr="00AB6B86">
        <w:rPr>
          <w:sz w:val="18"/>
          <w:szCs w:val="18"/>
        </w:rPr>
        <w:t xml:space="preserve">Log on to the </w:t>
      </w:r>
      <w:r w:rsidRPr="00AB6B86">
        <w:rPr>
          <w:b/>
          <w:sz w:val="18"/>
          <w:szCs w:val="18"/>
        </w:rPr>
        <w:t>Oracle WebLogic MapViewer Server</w:t>
      </w:r>
      <w:r w:rsidRPr="00AB6B86">
        <w:rPr>
          <w:sz w:val="18"/>
          <w:szCs w:val="18"/>
        </w:rPr>
        <w:t xml:space="preserve"> </w:t>
      </w:r>
      <w:r w:rsidRPr="00AB6B86">
        <w:rPr>
          <w:b/>
          <w:sz w:val="18"/>
          <w:szCs w:val="18"/>
        </w:rPr>
        <w:t>Admin Console</w:t>
      </w:r>
      <w:r w:rsidRPr="00AB6B86">
        <w:rPr>
          <w:sz w:val="18"/>
          <w:szCs w:val="18"/>
        </w:rPr>
        <w:t xml:space="preserve"> page.</w:t>
      </w:r>
    </w:p>
    <w:p w14:paraId="28508C56" w14:textId="77777777" w:rsidR="002A6DEF" w:rsidRPr="00AB6B86" w:rsidRDefault="002A6DEF" w:rsidP="00FD1EF6">
      <w:pPr>
        <w:pStyle w:val="Body"/>
        <w:numPr>
          <w:ilvl w:val="0"/>
          <w:numId w:val="31"/>
        </w:numPr>
        <w:rPr>
          <w:sz w:val="18"/>
          <w:szCs w:val="18"/>
        </w:rPr>
      </w:pPr>
      <w:r w:rsidRPr="00AB6B86">
        <w:rPr>
          <w:sz w:val="18"/>
          <w:szCs w:val="18"/>
        </w:rPr>
        <w:t>Go to</w:t>
      </w:r>
      <w:r w:rsidRPr="00AB6B86">
        <w:rPr>
          <w:b/>
          <w:sz w:val="18"/>
          <w:szCs w:val="18"/>
        </w:rPr>
        <w:t xml:space="preserve"> Domain Structure </w:t>
      </w:r>
      <w:r w:rsidRPr="005D3517">
        <w:rPr>
          <w:sz w:val="18"/>
          <w:szCs w:val="18"/>
        </w:rPr>
        <w:t>&gt;</w:t>
      </w:r>
      <w:r w:rsidRPr="00AB6B86">
        <w:rPr>
          <w:b/>
          <w:sz w:val="18"/>
          <w:szCs w:val="18"/>
        </w:rPr>
        <w:t xml:space="preserve"> Deployments</w:t>
      </w:r>
      <w:r w:rsidRPr="002B4240">
        <w:rPr>
          <w:sz w:val="18"/>
          <w:szCs w:val="18"/>
        </w:rPr>
        <w:t>.</w:t>
      </w:r>
    </w:p>
    <w:p w14:paraId="3524842D" w14:textId="77777777" w:rsidR="002A6DEF" w:rsidRPr="00AB6B86" w:rsidRDefault="002A6DEF" w:rsidP="00FD1EF6">
      <w:pPr>
        <w:pStyle w:val="Body"/>
        <w:numPr>
          <w:ilvl w:val="0"/>
          <w:numId w:val="31"/>
        </w:numPr>
        <w:rPr>
          <w:sz w:val="18"/>
          <w:szCs w:val="18"/>
        </w:rPr>
      </w:pPr>
      <w:r>
        <w:rPr>
          <w:sz w:val="18"/>
          <w:szCs w:val="18"/>
        </w:rPr>
        <w:t xml:space="preserve">On the </w:t>
      </w:r>
      <w:r w:rsidRPr="00AB6B86">
        <w:rPr>
          <w:b/>
          <w:sz w:val="18"/>
          <w:szCs w:val="18"/>
        </w:rPr>
        <w:t xml:space="preserve">Summary of Deployments </w:t>
      </w:r>
      <w:r>
        <w:rPr>
          <w:sz w:val="18"/>
          <w:szCs w:val="18"/>
        </w:rPr>
        <w:t>page, s</w:t>
      </w:r>
      <w:r w:rsidRPr="00AB6B86">
        <w:rPr>
          <w:sz w:val="18"/>
          <w:szCs w:val="18"/>
        </w:rPr>
        <w:t xml:space="preserve">elect the existing mapviewer application and click on </w:t>
      </w:r>
      <w:r w:rsidRPr="00AB6B86">
        <w:rPr>
          <w:b/>
          <w:sz w:val="18"/>
          <w:szCs w:val="18"/>
        </w:rPr>
        <w:t xml:space="preserve">Stop </w:t>
      </w:r>
      <w:r w:rsidRPr="00AB6B86">
        <w:rPr>
          <w:sz w:val="18"/>
          <w:szCs w:val="18"/>
        </w:rPr>
        <w:t xml:space="preserve">&gt; </w:t>
      </w:r>
      <w:r w:rsidRPr="00AB6B86">
        <w:rPr>
          <w:b/>
          <w:sz w:val="18"/>
          <w:szCs w:val="18"/>
        </w:rPr>
        <w:t>Force Stop Now</w:t>
      </w:r>
      <w:r w:rsidRPr="00AB6B86">
        <w:rPr>
          <w:sz w:val="18"/>
          <w:szCs w:val="18"/>
        </w:rPr>
        <w:t xml:space="preserve"> (above/below the Deployments list)</w:t>
      </w:r>
      <w:r>
        <w:rPr>
          <w:sz w:val="18"/>
          <w:szCs w:val="18"/>
        </w:rPr>
        <w:t>, follow the next screen</w:t>
      </w:r>
      <w:r w:rsidRPr="00AB6B86">
        <w:rPr>
          <w:sz w:val="18"/>
          <w:szCs w:val="18"/>
        </w:rPr>
        <w:t xml:space="preserve"> and confirm the stopping by clicking on </w:t>
      </w:r>
      <w:r w:rsidRPr="00AB6B86">
        <w:rPr>
          <w:b/>
          <w:sz w:val="18"/>
          <w:szCs w:val="18"/>
        </w:rPr>
        <w:t>Yes</w:t>
      </w:r>
      <w:r w:rsidRPr="00AB6B86">
        <w:rPr>
          <w:sz w:val="18"/>
          <w:szCs w:val="18"/>
        </w:rPr>
        <w:t xml:space="preserve"> button.</w:t>
      </w:r>
    </w:p>
    <w:p w14:paraId="54EF9062" w14:textId="77777777" w:rsidR="002A6DEF" w:rsidRPr="00581D00" w:rsidRDefault="002A6DEF" w:rsidP="00FD1EF6">
      <w:pPr>
        <w:pStyle w:val="Body"/>
        <w:numPr>
          <w:ilvl w:val="0"/>
          <w:numId w:val="31"/>
        </w:numPr>
        <w:rPr>
          <w:sz w:val="18"/>
          <w:szCs w:val="18"/>
        </w:rPr>
      </w:pPr>
      <w:r w:rsidRPr="00AB6B86">
        <w:rPr>
          <w:sz w:val="18"/>
          <w:szCs w:val="18"/>
        </w:rPr>
        <w:t xml:space="preserve">If WebLogic Server was configured in </w:t>
      </w:r>
      <w:r w:rsidRPr="00581D00">
        <w:rPr>
          <w:b/>
          <w:sz w:val="18"/>
          <w:szCs w:val="18"/>
        </w:rPr>
        <w:t>Production</w:t>
      </w:r>
      <w:r w:rsidRPr="00AB6B86">
        <w:rPr>
          <w:sz w:val="18"/>
          <w:szCs w:val="18"/>
        </w:rPr>
        <w:t xml:space="preserve"> mode, lock the server: click on </w:t>
      </w:r>
      <w:r w:rsidRPr="00AB6B86">
        <w:rPr>
          <w:b/>
          <w:sz w:val="18"/>
          <w:szCs w:val="18"/>
        </w:rPr>
        <w:t xml:space="preserve">Lock &amp; Edit </w:t>
      </w:r>
      <w:r w:rsidRPr="00581D00">
        <w:rPr>
          <w:sz w:val="18"/>
          <w:szCs w:val="18"/>
        </w:rPr>
        <w:t>button</w:t>
      </w:r>
      <w:r w:rsidRPr="00AB6B86">
        <w:rPr>
          <w:sz w:val="18"/>
          <w:szCs w:val="18"/>
        </w:rPr>
        <w:t>.</w:t>
      </w:r>
    </w:p>
    <w:p w14:paraId="0582D7DF" w14:textId="77777777" w:rsidR="002A6DEF" w:rsidRPr="00AB6B86" w:rsidRDefault="002A6DEF" w:rsidP="00FD1EF6">
      <w:pPr>
        <w:pStyle w:val="Body"/>
        <w:numPr>
          <w:ilvl w:val="0"/>
          <w:numId w:val="31"/>
        </w:numPr>
        <w:rPr>
          <w:sz w:val="18"/>
          <w:szCs w:val="18"/>
        </w:rPr>
      </w:pPr>
      <w:r w:rsidRPr="00AB6B86">
        <w:rPr>
          <w:sz w:val="18"/>
          <w:szCs w:val="18"/>
        </w:rPr>
        <w:t xml:space="preserve">Again, </w:t>
      </w:r>
      <w:r>
        <w:rPr>
          <w:sz w:val="18"/>
          <w:szCs w:val="18"/>
        </w:rPr>
        <w:t>s</w:t>
      </w:r>
      <w:r w:rsidRPr="00AB6B86">
        <w:rPr>
          <w:sz w:val="18"/>
          <w:szCs w:val="18"/>
        </w:rPr>
        <w:t xml:space="preserve">elect the existing mapviewer application </w:t>
      </w:r>
      <w:r>
        <w:rPr>
          <w:sz w:val="18"/>
          <w:szCs w:val="18"/>
        </w:rPr>
        <w:t xml:space="preserve">from the list </w:t>
      </w:r>
      <w:r w:rsidRPr="00AB6B86">
        <w:rPr>
          <w:sz w:val="18"/>
          <w:szCs w:val="18"/>
        </w:rPr>
        <w:t xml:space="preserve">and click on </w:t>
      </w:r>
      <w:r w:rsidRPr="00AB6B86">
        <w:rPr>
          <w:b/>
          <w:sz w:val="18"/>
          <w:szCs w:val="18"/>
        </w:rPr>
        <w:t>Delete</w:t>
      </w:r>
      <w:r w:rsidRPr="00AB6B86">
        <w:rPr>
          <w:sz w:val="18"/>
          <w:szCs w:val="18"/>
        </w:rPr>
        <w:t xml:space="preserve"> button</w:t>
      </w:r>
      <w:r>
        <w:rPr>
          <w:sz w:val="18"/>
          <w:szCs w:val="18"/>
        </w:rPr>
        <w:t xml:space="preserve"> </w:t>
      </w:r>
      <w:r w:rsidRPr="00AB6B86">
        <w:rPr>
          <w:sz w:val="18"/>
          <w:szCs w:val="18"/>
        </w:rPr>
        <w:t>(above/below the Deployments list)</w:t>
      </w:r>
      <w:r>
        <w:rPr>
          <w:sz w:val="18"/>
          <w:szCs w:val="18"/>
        </w:rPr>
        <w:t>, follow the next screen</w:t>
      </w:r>
      <w:r w:rsidRPr="00AB6B86">
        <w:rPr>
          <w:sz w:val="18"/>
          <w:szCs w:val="18"/>
        </w:rPr>
        <w:t xml:space="preserve"> and confirm the deleting by clicking on </w:t>
      </w:r>
      <w:r w:rsidRPr="00AB6B86">
        <w:rPr>
          <w:b/>
          <w:sz w:val="18"/>
          <w:szCs w:val="18"/>
        </w:rPr>
        <w:t>Yes</w:t>
      </w:r>
      <w:r w:rsidRPr="00AB6B86">
        <w:rPr>
          <w:sz w:val="18"/>
          <w:szCs w:val="18"/>
        </w:rPr>
        <w:t xml:space="preserve"> button.</w:t>
      </w:r>
    </w:p>
    <w:p w14:paraId="07A03871" w14:textId="77777777" w:rsidR="002A6DEF" w:rsidRPr="00AB6B86" w:rsidRDefault="002A6DEF" w:rsidP="00FD1EF6">
      <w:pPr>
        <w:pStyle w:val="Body"/>
        <w:numPr>
          <w:ilvl w:val="0"/>
          <w:numId w:val="31"/>
        </w:numPr>
        <w:rPr>
          <w:sz w:val="18"/>
          <w:szCs w:val="18"/>
        </w:rPr>
      </w:pPr>
      <w:r w:rsidRPr="00AB6B86">
        <w:rPr>
          <w:sz w:val="18"/>
          <w:szCs w:val="18"/>
        </w:rPr>
        <w:t xml:space="preserve">If WebLogic Server was configured in </w:t>
      </w:r>
      <w:r w:rsidRPr="008005A9">
        <w:rPr>
          <w:b/>
          <w:sz w:val="18"/>
          <w:szCs w:val="18"/>
        </w:rPr>
        <w:t>Production</w:t>
      </w:r>
      <w:r w:rsidRPr="00AB6B86">
        <w:rPr>
          <w:sz w:val="18"/>
          <w:szCs w:val="18"/>
        </w:rPr>
        <w:t xml:space="preserve"> mode, </w:t>
      </w:r>
      <w:r>
        <w:rPr>
          <w:sz w:val="18"/>
          <w:szCs w:val="18"/>
        </w:rPr>
        <w:t xml:space="preserve">click </w:t>
      </w:r>
      <w:r w:rsidRPr="00AB6B86">
        <w:rPr>
          <w:b/>
          <w:sz w:val="18"/>
          <w:szCs w:val="18"/>
        </w:rPr>
        <w:t>Activate Changes</w:t>
      </w:r>
      <w:r>
        <w:rPr>
          <w:sz w:val="18"/>
          <w:szCs w:val="18"/>
        </w:rPr>
        <w:t xml:space="preserve"> to remove the old deployment completely.</w:t>
      </w:r>
    </w:p>
    <w:p w14:paraId="28A203E5" w14:textId="77777777" w:rsidR="002A6DEF" w:rsidRPr="00AB6B86" w:rsidRDefault="002A6DEF" w:rsidP="00715C3F">
      <w:pPr>
        <w:pStyle w:val="Heading4"/>
      </w:pPr>
      <w:bookmarkStart w:id="107" w:name="_Toc424914751"/>
      <w:bookmarkStart w:id="108" w:name="_Toc493251685"/>
      <w:r w:rsidRPr="00AB6B86">
        <w:t>Deploying new mapviewer application</w:t>
      </w:r>
      <w:bookmarkEnd w:id="107"/>
      <w:bookmarkEnd w:id="108"/>
    </w:p>
    <w:p w14:paraId="6A7C2E8C" w14:textId="77777777" w:rsidR="002A6DEF" w:rsidRPr="000C7332" w:rsidRDefault="002A6DEF" w:rsidP="00FD1EF6">
      <w:pPr>
        <w:pStyle w:val="Body"/>
        <w:numPr>
          <w:ilvl w:val="0"/>
          <w:numId w:val="33"/>
        </w:numPr>
      </w:pPr>
      <w:r w:rsidRPr="000C7332">
        <w:t xml:space="preserve">Shut down the </w:t>
      </w:r>
      <w:r w:rsidRPr="000C7332">
        <w:rPr>
          <w:b/>
        </w:rPr>
        <w:t>Oracle WebLogic MapViewer Server</w:t>
      </w:r>
      <w:r w:rsidRPr="000C7332">
        <w:t xml:space="preserve"> – e.g. </w:t>
      </w:r>
      <w:r w:rsidRPr="000C7332">
        <w:rPr>
          <w:b/>
        </w:rPr>
        <w:t>WLS_MAPVR.</w:t>
      </w:r>
    </w:p>
    <w:p w14:paraId="3912A034" w14:textId="080B4036" w:rsidR="002A6DEF" w:rsidRDefault="002A6DEF" w:rsidP="00FD1EF6">
      <w:pPr>
        <w:pStyle w:val="Body"/>
        <w:numPr>
          <w:ilvl w:val="0"/>
          <w:numId w:val="33"/>
        </w:numPr>
      </w:pPr>
      <w:r w:rsidRPr="000C7332">
        <w:t xml:space="preserve">Go to the relevant &lt;ORACLE_INSTANCE&gt; directory on the </w:t>
      </w:r>
      <w:r w:rsidRPr="000C7332">
        <w:rPr>
          <w:b/>
        </w:rPr>
        <w:t>Oracle WebLogic MapViewer Server</w:t>
      </w:r>
      <w:r w:rsidRPr="000C7332">
        <w:t xml:space="preserve"> – </w:t>
      </w:r>
    </w:p>
    <w:p w14:paraId="32AAF97C" w14:textId="77777777" w:rsidR="000C7332" w:rsidRPr="000C7332" w:rsidRDefault="000C7332" w:rsidP="000C7332">
      <w:pPr>
        <w:pStyle w:val="Body"/>
        <w:ind w:left="720"/>
      </w:pPr>
    </w:p>
    <w:p w14:paraId="1A98C196" w14:textId="66CB6262" w:rsidR="002A6DEF" w:rsidRDefault="002A6DEF" w:rsidP="000C7332">
      <w:pPr>
        <w:pStyle w:val="Body"/>
        <w:ind w:left="720" w:firstLine="720"/>
      </w:pPr>
      <w:r w:rsidRPr="000C7332">
        <w:t>e.g. E:\Oracle\Product\Middleware\instance</w:t>
      </w:r>
    </w:p>
    <w:p w14:paraId="238A3DE5" w14:textId="77777777" w:rsidR="000C7332" w:rsidRPr="000C7332" w:rsidRDefault="000C7332" w:rsidP="000C7332">
      <w:pPr>
        <w:pStyle w:val="Body"/>
        <w:ind w:left="720" w:firstLine="720"/>
      </w:pPr>
    </w:p>
    <w:p w14:paraId="71475109" w14:textId="07E9EAAC" w:rsidR="002A6DEF" w:rsidRDefault="002A6DEF" w:rsidP="000C7332">
      <w:pPr>
        <w:pStyle w:val="Body"/>
        <w:ind w:firstLine="720"/>
      </w:pPr>
      <w:r w:rsidRPr="000C7332">
        <w:t xml:space="preserve">and </w:t>
      </w:r>
      <w:r w:rsidRPr="000C7332">
        <w:rPr>
          <w:b/>
        </w:rPr>
        <w:t>rename</w:t>
      </w:r>
      <w:r w:rsidRPr="000C7332">
        <w:t xml:space="preserve"> the following directory</w:t>
      </w:r>
      <w:r w:rsidR="000C7332">
        <w:t>,if present</w:t>
      </w:r>
      <w:r w:rsidRPr="000C7332">
        <w:t xml:space="preserve"> – </w:t>
      </w:r>
    </w:p>
    <w:p w14:paraId="33DC71EC" w14:textId="77777777" w:rsidR="000C7332" w:rsidRPr="000C7332" w:rsidRDefault="000C7332" w:rsidP="000C7332">
      <w:pPr>
        <w:pStyle w:val="Body"/>
        <w:ind w:firstLine="720"/>
      </w:pPr>
    </w:p>
    <w:p w14:paraId="57FCB34A" w14:textId="55436C74" w:rsidR="002A6DEF" w:rsidRDefault="002A6DEF" w:rsidP="000C7332">
      <w:pPr>
        <w:pStyle w:val="Body"/>
        <w:ind w:left="720" w:firstLine="720"/>
      </w:pPr>
      <w:r w:rsidRPr="000C7332">
        <w:t>mapviewer to mapviewer_old</w:t>
      </w:r>
      <w:r w:rsidR="000C7332">
        <w:t xml:space="preserve">, </w:t>
      </w:r>
    </w:p>
    <w:p w14:paraId="16A46FAA" w14:textId="77777777" w:rsidR="000C7332" w:rsidRPr="000C7332" w:rsidRDefault="000C7332" w:rsidP="000C7332">
      <w:pPr>
        <w:pStyle w:val="Body"/>
        <w:ind w:left="720" w:firstLine="720"/>
      </w:pPr>
    </w:p>
    <w:p w14:paraId="147702D0" w14:textId="309F9417" w:rsidR="002A6DEF" w:rsidRPr="000C7332" w:rsidRDefault="000C7332" w:rsidP="00FD1EF6">
      <w:pPr>
        <w:pStyle w:val="Body"/>
        <w:numPr>
          <w:ilvl w:val="0"/>
          <w:numId w:val="34"/>
        </w:numPr>
      </w:pPr>
      <w:r>
        <w:t>C</w:t>
      </w:r>
      <w:r w:rsidR="002A6DEF" w:rsidRPr="000C7332">
        <w:t xml:space="preserve">reate a new directory with name </w:t>
      </w:r>
      <w:r w:rsidR="002A6DEF" w:rsidRPr="00CD4868">
        <w:rPr>
          <w:b/>
        </w:rPr>
        <w:t>mapviewer</w:t>
      </w:r>
      <w:r w:rsidR="002A6DEF" w:rsidRPr="000C7332">
        <w:t>.</w:t>
      </w:r>
    </w:p>
    <w:p w14:paraId="31B12FBD" w14:textId="7CEB3216" w:rsidR="002A6DEF" w:rsidRPr="000C7332" w:rsidRDefault="000C7332" w:rsidP="00FD1EF6">
      <w:pPr>
        <w:pStyle w:val="TableText"/>
        <w:numPr>
          <w:ilvl w:val="0"/>
          <w:numId w:val="29"/>
        </w:numPr>
        <w:rPr>
          <w:sz w:val="20"/>
        </w:rPr>
      </w:pPr>
      <w:r w:rsidRPr="000C7332">
        <w:rPr>
          <w:sz w:val="20"/>
        </w:rPr>
        <w:t xml:space="preserve">Change directory to the newly created </w:t>
      </w:r>
      <w:r w:rsidRPr="00CD4868">
        <w:rPr>
          <w:b/>
          <w:sz w:val="20"/>
        </w:rPr>
        <w:t>mapviewer</w:t>
      </w:r>
      <w:r w:rsidRPr="000C7332">
        <w:rPr>
          <w:sz w:val="20"/>
        </w:rPr>
        <w:t xml:space="preserve"> directory and copy </w:t>
      </w:r>
      <w:r w:rsidRPr="00CD4868">
        <w:rPr>
          <w:b/>
          <w:sz w:val="20"/>
        </w:rPr>
        <w:t>mapviewier.ear</w:t>
      </w:r>
      <w:r w:rsidRPr="000C7332">
        <w:rPr>
          <w:sz w:val="20"/>
        </w:rPr>
        <w:t xml:space="preserve"> from </w:t>
      </w:r>
      <w:r w:rsidRPr="000C7332">
        <w:rPr>
          <w:b/>
          <w:sz w:val="20"/>
        </w:rPr>
        <w:t>&lt;exor_base&gt;\</w:t>
      </w:r>
      <w:r w:rsidRPr="000C7332">
        <w:rPr>
          <w:sz w:val="20"/>
        </w:rPr>
        <w:t xml:space="preserve">nm3\admin\lib </w:t>
      </w:r>
    </w:p>
    <w:p w14:paraId="75813887" w14:textId="77777777" w:rsidR="002A6DEF" w:rsidRPr="00AB6B86" w:rsidRDefault="002A6DEF" w:rsidP="00FD1EF6">
      <w:pPr>
        <w:pStyle w:val="Body"/>
        <w:numPr>
          <w:ilvl w:val="0"/>
          <w:numId w:val="29"/>
        </w:numPr>
      </w:pPr>
      <w:r w:rsidRPr="00AB6B86">
        <w:lastRenderedPageBreak/>
        <w:t>Rename mapviewer.ear to mapviewer</w:t>
      </w:r>
      <w:r>
        <w:t>1</w:t>
      </w:r>
      <w:r w:rsidRPr="00AB6B86">
        <w:t>.ear</w:t>
      </w:r>
      <w:r w:rsidRPr="00387DAD">
        <w:t>.</w:t>
      </w:r>
    </w:p>
    <w:p w14:paraId="79628F32" w14:textId="77777777" w:rsidR="002A6DEF" w:rsidRPr="000C7332" w:rsidRDefault="002A6DEF" w:rsidP="00FD1EF6">
      <w:pPr>
        <w:pStyle w:val="Body"/>
        <w:numPr>
          <w:ilvl w:val="0"/>
          <w:numId w:val="29"/>
        </w:numPr>
      </w:pPr>
      <w:r w:rsidRPr="00AB6B86">
        <w:t xml:space="preserve">Create a subdirectory named </w:t>
      </w:r>
      <w:r w:rsidRPr="000C7332">
        <w:t>mapviewer.ear.</w:t>
      </w:r>
    </w:p>
    <w:p w14:paraId="551C709E" w14:textId="77777777" w:rsidR="002A6DEF" w:rsidRPr="000C7332" w:rsidRDefault="002A6DEF" w:rsidP="00FD1EF6">
      <w:pPr>
        <w:pStyle w:val="Body"/>
        <w:numPr>
          <w:ilvl w:val="0"/>
          <w:numId w:val="29"/>
        </w:numPr>
      </w:pPr>
      <w:r w:rsidRPr="000C7332">
        <w:t xml:space="preserve">Unpack </w:t>
      </w:r>
      <w:r w:rsidRPr="00CD4868">
        <w:rPr>
          <w:b/>
        </w:rPr>
        <w:t>mapviewer1.ear</w:t>
      </w:r>
      <w:r w:rsidRPr="000C7332">
        <w:t xml:space="preserve"> into </w:t>
      </w:r>
      <w:r w:rsidRPr="00CD4868">
        <w:rPr>
          <w:b/>
        </w:rPr>
        <w:t>mapviewer.ear</w:t>
      </w:r>
      <w:r w:rsidRPr="000C7332">
        <w:t xml:space="preserve"> (that is, into \mapviewer\mapviewer.ear).</w:t>
      </w:r>
    </w:p>
    <w:p w14:paraId="3F193630" w14:textId="69E445E0" w:rsidR="002A6DEF" w:rsidRPr="000C7332" w:rsidRDefault="000C7332" w:rsidP="00FD1EF6">
      <w:pPr>
        <w:pStyle w:val="Body"/>
        <w:numPr>
          <w:ilvl w:val="0"/>
          <w:numId w:val="29"/>
        </w:numPr>
      </w:pPr>
      <w:r w:rsidRPr="000C7332">
        <w:t xml:space="preserve">Change directory to </w:t>
      </w:r>
      <w:r w:rsidR="002A6DEF" w:rsidRPr="000C7332">
        <w:t>the mapviewer.ear directory.</w:t>
      </w:r>
    </w:p>
    <w:p w14:paraId="4540B2A4" w14:textId="77777777" w:rsidR="002A6DEF" w:rsidRPr="000C7332" w:rsidRDefault="002A6DEF" w:rsidP="00FD1EF6">
      <w:pPr>
        <w:pStyle w:val="Body"/>
        <w:numPr>
          <w:ilvl w:val="0"/>
          <w:numId w:val="29"/>
        </w:numPr>
      </w:pPr>
      <w:r w:rsidRPr="000C7332">
        <w:t xml:space="preserve">Rename </w:t>
      </w:r>
      <w:r w:rsidRPr="00CD4868">
        <w:rPr>
          <w:b/>
        </w:rPr>
        <w:t>web.war</w:t>
      </w:r>
      <w:r w:rsidRPr="000C7332">
        <w:t xml:space="preserve"> to web1.war.</w:t>
      </w:r>
    </w:p>
    <w:p w14:paraId="5E122A4C" w14:textId="77777777" w:rsidR="002A6DEF" w:rsidRPr="000C7332" w:rsidRDefault="002A6DEF" w:rsidP="00FD1EF6">
      <w:pPr>
        <w:pStyle w:val="Body"/>
        <w:numPr>
          <w:ilvl w:val="0"/>
          <w:numId w:val="29"/>
        </w:numPr>
      </w:pPr>
      <w:r w:rsidRPr="000C7332">
        <w:t>Create a subdirectory named web.war.</w:t>
      </w:r>
    </w:p>
    <w:p w14:paraId="79ED94F3" w14:textId="77777777" w:rsidR="002A6DEF" w:rsidRPr="00F75F36" w:rsidRDefault="002A6DEF" w:rsidP="00FD1EF6">
      <w:pPr>
        <w:pStyle w:val="Body"/>
        <w:numPr>
          <w:ilvl w:val="0"/>
          <w:numId w:val="29"/>
        </w:numPr>
      </w:pPr>
      <w:r w:rsidRPr="00F75F36">
        <w:t xml:space="preserve">Unzip </w:t>
      </w:r>
      <w:r w:rsidRPr="00CD4868">
        <w:rPr>
          <w:b/>
        </w:rPr>
        <w:t>web1.war</w:t>
      </w:r>
      <w:r w:rsidRPr="00F75F36">
        <w:t xml:space="preserve"> into web.war (that is, into \mapviewer\mapviewer.ear\web.war).</w:t>
      </w:r>
    </w:p>
    <w:p w14:paraId="2A782B56" w14:textId="77777777" w:rsidR="002A6DEF" w:rsidRPr="00F75F36" w:rsidRDefault="002A6DEF" w:rsidP="00FD1EF6">
      <w:pPr>
        <w:pStyle w:val="Body"/>
        <w:numPr>
          <w:ilvl w:val="0"/>
          <w:numId w:val="29"/>
        </w:numPr>
      </w:pPr>
      <w:r w:rsidRPr="00F75F36">
        <w:t>Modify the MapViewer configuration file (\mapviewer\mapviewer.ear\web.war\WEB-INF\conf\</w:t>
      </w:r>
      <w:r w:rsidRPr="00CD4868">
        <w:rPr>
          <w:b/>
        </w:rPr>
        <w:t>mapViewerConfig.xml</w:t>
      </w:r>
      <w:r w:rsidRPr="00F75F36">
        <w:t>) as needed, such as to change the logging level or to add permanent data source definitions. You can also modify this configuration file at any time later.</w:t>
      </w:r>
    </w:p>
    <w:p w14:paraId="5F233BDC" w14:textId="358B5808" w:rsidR="002A6DEF" w:rsidRPr="00F75F36" w:rsidRDefault="002A6DEF" w:rsidP="00F75F36">
      <w:pPr>
        <w:pStyle w:val="Body"/>
        <w:ind w:left="720"/>
      </w:pPr>
      <w:r w:rsidRPr="00F75F36">
        <w:rPr>
          <w:b/>
        </w:rPr>
        <w:t>Note</w:t>
      </w:r>
      <w:r w:rsidRPr="00F75F36">
        <w:t xml:space="preserve"> – Any settings from old mapviewer deployment configuration will not work – e.g. Data Sources, Log Level, MV Security Options etc.</w:t>
      </w:r>
    </w:p>
    <w:p w14:paraId="65BC5AE9" w14:textId="7AB58B54" w:rsidR="002A6DEF" w:rsidRPr="00F75F36" w:rsidRDefault="002A6DEF" w:rsidP="00F75F36">
      <w:pPr>
        <w:pStyle w:val="Body"/>
        <w:ind w:left="720"/>
      </w:pPr>
      <w:r w:rsidRPr="00F75F36">
        <w:rPr>
          <w:b/>
        </w:rPr>
        <w:t>Note</w:t>
      </w:r>
      <w:r w:rsidRPr="00F75F36">
        <w:t xml:space="preserve"> – A permanent data source definition must be in accordance with the example given in Section </w:t>
      </w:r>
      <w:r w:rsidR="00E30330">
        <w:fldChar w:fldCharType="begin"/>
      </w:r>
      <w:r w:rsidR="00E30330">
        <w:instrText xml:space="preserve"> REF _Ref517182111 \r \h </w:instrText>
      </w:r>
      <w:r w:rsidR="00E30330">
        <w:fldChar w:fldCharType="separate"/>
      </w:r>
      <w:r w:rsidR="008B17F4">
        <w:t>3.2.15.6</w:t>
      </w:r>
      <w:r w:rsidR="00E30330">
        <w:fldChar w:fldCharType="end"/>
      </w:r>
    </w:p>
    <w:p w14:paraId="05F87D61" w14:textId="77777777" w:rsidR="002A6DEF" w:rsidRPr="00F75F36" w:rsidRDefault="002A6DEF" w:rsidP="00FD1EF6">
      <w:pPr>
        <w:pStyle w:val="Body"/>
        <w:numPr>
          <w:ilvl w:val="0"/>
          <w:numId w:val="29"/>
        </w:numPr>
      </w:pPr>
      <w:r w:rsidRPr="00F75F36">
        <w:t xml:space="preserve">Log on to </w:t>
      </w:r>
      <w:r w:rsidRPr="00F75F36">
        <w:rPr>
          <w:b/>
        </w:rPr>
        <w:t>Oracle WebLogic MapViewer Server Admin Console</w:t>
      </w:r>
      <w:r w:rsidRPr="00F75F36">
        <w:t xml:space="preserve"> page.</w:t>
      </w:r>
    </w:p>
    <w:p w14:paraId="28EEB8D3" w14:textId="77777777" w:rsidR="002A6DEF" w:rsidRPr="00F75F36" w:rsidRDefault="002A6DEF" w:rsidP="00FD1EF6">
      <w:pPr>
        <w:pStyle w:val="Body"/>
        <w:numPr>
          <w:ilvl w:val="0"/>
          <w:numId w:val="29"/>
        </w:numPr>
        <w:rPr>
          <w:b/>
        </w:rPr>
      </w:pPr>
      <w:r w:rsidRPr="00F75F36">
        <w:t xml:space="preserve">Start the </w:t>
      </w:r>
      <w:r w:rsidRPr="00F75F36">
        <w:rPr>
          <w:b/>
        </w:rPr>
        <w:t>Oracle WebLogic MapViewer Server</w:t>
      </w:r>
      <w:r w:rsidRPr="00F75F36">
        <w:t xml:space="preserve"> – e.g</w:t>
      </w:r>
      <w:r w:rsidRPr="00F75F36">
        <w:rPr>
          <w:b/>
        </w:rPr>
        <w:t>. WLS_MAPVR.</w:t>
      </w:r>
    </w:p>
    <w:p w14:paraId="69352E2C" w14:textId="7A627BDC" w:rsidR="002A6DEF" w:rsidRPr="00AB6B86" w:rsidRDefault="002A6DEF" w:rsidP="00FD1EF6">
      <w:pPr>
        <w:pStyle w:val="Body"/>
        <w:numPr>
          <w:ilvl w:val="0"/>
          <w:numId w:val="29"/>
        </w:numPr>
      </w:pPr>
      <w:r w:rsidRPr="00AB6B86">
        <w:t xml:space="preserve">If </w:t>
      </w:r>
      <w:r w:rsidR="00F75F36" w:rsidRPr="00F75F36">
        <w:rPr>
          <w:b/>
        </w:rPr>
        <w:t>Oracle WebLogic MapViewer Server</w:t>
      </w:r>
      <w:r w:rsidR="00F75F36" w:rsidRPr="00F75F36">
        <w:t xml:space="preserve"> </w:t>
      </w:r>
      <w:r w:rsidRPr="00AB6B86">
        <w:t xml:space="preserve">was configured in </w:t>
      </w:r>
      <w:r w:rsidRPr="00581D00">
        <w:rPr>
          <w:b/>
        </w:rPr>
        <w:t>Production</w:t>
      </w:r>
      <w:r w:rsidRPr="00AB6B86">
        <w:t xml:space="preserve"> mode, lock the server: click on </w:t>
      </w:r>
      <w:r w:rsidRPr="00AB6B86">
        <w:rPr>
          <w:b/>
        </w:rPr>
        <w:t xml:space="preserve">Lock &amp; Edit </w:t>
      </w:r>
      <w:r w:rsidRPr="00581D00">
        <w:t>button</w:t>
      </w:r>
      <w:r w:rsidRPr="00AB6B86">
        <w:t>.</w:t>
      </w:r>
    </w:p>
    <w:p w14:paraId="38393EAD" w14:textId="77777777" w:rsidR="002A6DEF" w:rsidRPr="00AB6B86" w:rsidRDefault="002A6DEF" w:rsidP="00FD1EF6">
      <w:pPr>
        <w:pStyle w:val="Body"/>
        <w:numPr>
          <w:ilvl w:val="0"/>
          <w:numId w:val="29"/>
        </w:numPr>
      </w:pPr>
      <w:r w:rsidRPr="00AB6B86">
        <w:t xml:space="preserve">Go to </w:t>
      </w:r>
      <w:r w:rsidRPr="00CD4868">
        <w:rPr>
          <w:b/>
        </w:rPr>
        <w:t>Domain Structure &gt; Deployments</w:t>
      </w:r>
      <w:r w:rsidRPr="00AB6B86">
        <w:t>.</w:t>
      </w:r>
    </w:p>
    <w:p w14:paraId="072653E2" w14:textId="77777777" w:rsidR="002A6DEF" w:rsidRPr="00AB6B86" w:rsidRDefault="002A6DEF" w:rsidP="00FD1EF6">
      <w:pPr>
        <w:pStyle w:val="Body"/>
        <w:numPr>
          <w:ilvl w:val="0"/>
          <w:numId w:val="29"/>
        </w:numPr>
      </w:pPr>
      <w:r w:rsidRPr="00AB6B86">
        <w:t xml:space="preserve">On the </w:t>
      </w:r>
      <w:r w:rsidRPr="00581D00">
        <w:rPr>
          <w:b/>
        </w:rPr>
        <w:t>Deployments</w:t>
      </w:r>
      <w:r w:rsidRPr="00AB6B86">
        <w:t xml:space="preserve"> page, click on </w:t>
      </w:r>
      <w:r w:rsidRPr="00581D00">
        <w:rPr>
          <w:b/>
        </w:rPr>
        <w:t>Install</w:t>
      </w:r>
      <w:r w:rsidRPr="00AB6B86">
        <w:t xml:space="preserve"> button (above/below the list of deployments).</w:t>
      </w:r>
    </w:p>
    <w:p w14:paraId="646CC131" w14:textId="77777777" w:rsidR="002A6DEF" w:rsidRPr="00AB6B86" w:rsidRDefault="002A6DEF" w:rsidP="00FD1EF6">
      <w:pPr>
        <w:pStyle w:val="Body"/>
        <w:numPr>
          <w:ilvl w:val="0"/>
          <w:numId w:val="29"/>
        </w:numPr>
      </w:pPr>
      <w:r w:rsidRPr="00AB6B86">
        <w:t xml:space="preserve">In the </w:t>
      </w:r>
      <w:r w:rsidRPr="00CD4868">
        <w:rPr>
          <w:b/>
        </w:rPr>
        <w:t>Install Application Assistant</w:t>
      </w:r>
      <w:r w:rsidRPr="00AB6B86">
        <w:t xml:space="preserve">, under </w:t>
      </w:r>
      <w:r w:rsidRPr="00CD4868">
        <w:rPr>
          <w:b/>
        </w:rPr>
        <w:t>Locate deployment to install and prepare for deployment</w:t>
      </w:r>
      <w:r w:rsidRPr="00AB6B86">
        <w:t xml:space="preserve">, for </w:t>
      </w:r>
      <w:r w:rsidRPr="00CD4868">
        <w:rPr>
          <w:b/>
        </w:rPr>
        <w:t>Path</w:t>
      </w:r>
      <w:r w:rsidRPr="00AB6B86">
        <w:t xml:space="preserve"> </w:t>
      </w:r>
      <w:r w:rsidRPr="00C56DF1">
        <w:rPr>
          <w:rFonts w:ascii="Courier New" w:hAnsi="Courier New" w:cs="Courier New"/>
        </w:rPr>
        <w:t>&lt;ORACLE_INSTANCE&gt;\mapviewer</w:t>
      </w:r>
      <w:r w:rsidRPr="00AB6B86">
        <w:t xml:space="preserve">, for </w:t>
      </w:r>
      <w:r w:rsidRPr="00CD4868">
        <w:rPr>
          <w:b/>
        </w:rPr>
        <w:t>Current Location</w:t>
      </w:r>
      <w:r w:rsidRPr="00AB6B86">
        <w:t xml:space="preserve"> select </w:t>
      </w:r>
      <w:r w:rsidRPr="00CD4868">
        <w:rPr>
          <w:b/>
        </w:rPr>
        <w:t>mapviewer.ear</w:t>
      </w:r>
      <w:r w:rsidRPr="00AB6B86">
        <w:t xml:space="preserve"> (the exploded EAR folder), and click </w:t>
      </w:r>
      <w:r w:rsidRPr="00EA0C42">
        <w:rPr>
          <w:b/>
        </w:rPr>
        <w:t>Next</w:t>
      </w:r>
      <w:r w:rsidRPr="00AB6B86">
        <w:t>.</w:t>
      </w:r>
    </w:p>
    <w:p w14:paraId="3B3C6891" w14:textId="77777777" w:rsidR="002A6DEF" w:rsidRPr="00AB6B86" w:rsidRDefault="002A6DEF" w:rsidP="00FD1EF6">
      <w:pPr>
        <w:pStyle w:val="Body"/>
        <w:numPr>
          <w:ilvl w:val="0"/>
          <w:numId w:val="29"/>
        </w:numPr>
      </w:pPr>
      <w:r w:rsidRPr="00AB6B86">
        <w:t xml:space="preserve">Under </w:t>
      </w:r>
      <w:r w:rsidRPr="00835832">
        <w:rPr>
          <w:b/>
        </w:rPr>
        <w:t>Choose targeting style</w:t>
      </w:r>
      <w:r w:rsidRPr="00AB6B86">
        <w:t>, accept the default (</w:t>
      </w:r>
      <w:r w:rsidRPr="00835832">
        <w:rPr>
          <w:b/>
        </w:rPr>
        <w:t>Install this deployment as an application</w:t>
      </w:r>
      <w:r w:rsidRPr="00AB6B86">
        <w:t xml:space="preserve">), and click </w:t>
      </w:r>
      <w:r w:rsidRPr="00835832">
        <w:rPr>
          <w:b/>
        </w:rPr>
        <w:t>Next</w:t>
      </w:r>
      <w:r w:rsidRPr="00AB6B86">
        <w:t>.</w:t>
      </w:r>
    </w:p>
    <w:p w14:paraId="17844E82" w14:textId="77777777" w:rsidR="002A6DEF" w:rsidRPr="00AB6B86" w:rsidRDefault="002A6DEF" w:rsidP="00FD1EF6">
      <w:pPr>
        <w:pStyle w:val="Body"/>
        <w:numPr>
          <w:ilvl w:val="0"/>
          <w:numId w:val="29"/>
        </w:numPr>
        <w:rPr>
          <w:b/>
        </w:rPr>
      </w:pPr>
      <w:r w:rsidRPr="00AB6B86">
        <w:t xml:space="preserve">In the </w:t>
      </w:r>
      <w:r w:rsidRPr="00AB6B86">
        <w:rPr>
          <w:b/>
        </w:rPr>
        <w:t>Select deployment targets</w:t>
      </w:r>
      <w:r w:rsidRPr="00AB6B86">
        <w:t xml:space="preserve">, under </w:t>
      </w:r>
      <w:r w:rsidRPr="00AB6B86">
        <w:rPr>
          <w:b/>
        </w:rPr>
        <w:t xml:space="preserve">Servers </w:t>
      </w:r>
      <w:r w:rsidRPr="00AB6B86">
        <w:t xml:space="preserve">select the MapViewer WebLogic Server (e.g. </w:t>
      </w:r>
      <w:r w:rsidRPr="00581D00">
        <w:rPr>
          <w:b/>
        </w:rPr>
        <w:t>WLS_MAPVR</w:t>
      </w:r>
      <w:r w:rsidRPr="00AB6B86">
        <w:t>)</w:t>
      </w:r>
      <w:r>
        <w:t>.</w:t>
      </w:r>
    </w:p>
    <w:p w14:paraId="49C47DCF" w14:textId="77777777" w:rsidR="002A6DEF" w:rsidRPr="00835832" w:rsidRDefault="002A6DEF" w:rsidP="00FD1EF6">
      <w:pPr>
        <w:pStyle w:val="Body"/>
        <w:numPr>
          <w:ilvl w:val="0"/>
          <w:numId w:val="29"/>
        </w:numPr>
        <w:rPr>
          <w:b/>
        </w:rPr>
      </w:pPr>
      <w:r w:rsidRPr="00AB6B86">
        <w:t xml:space="preserve">Under </w:t>
      </w:r>
      <w:r w:rsidRPr="00835832">
        <w:rPr>
          <w:b/>
        </w:rPr>
        <w:t>Optional Settings</w:t>
      </w:r>
      <w:r w:rsidRPr="00AB6B86">
        <w:t xml:space="preserve">, accept the defaults except under </w:t>
      </w:r>
      <w:r w:rsidRPr="00835832">
        <w:rPr>
          <w:b/>
        </w:rPr>
        <w:t>Source Accessibility</w:t>
      </w:r>
      <w:r w:rsidRPr="00AB6B86">
        <w:t xml:space="preserve">, </w:t>
      </w:r>
      <w:r w:rsidRPr="00835832">
        <w:rPr>
          <w:b/>
        </w:rPr>
        <w:t>select I will make this deployment accessible from the following location.</w:t>
      </w:r>
    </w:p>
    <w:p w14:paraId="121B4AF7" w14:textId="77777777" w:rsidR="002A6DEF" w:rsidRPr="00AB6B86" w:rsidRDefault="002A6DEF" w:rsidP="00FD1EF6">
      <w:pPr>
        <w:pStyle w:val="Body"/>
        <w:numPr>
          <w:ilvl w:val="0"/>
          <w:numId w:val="29"/>
        </w:numPr>
      </w:pPr>
      <w:r w:rsidRPr="00AB6B86">
        <w:t xml:space="preserve">Click the </w:t>
      </w:r>
      <w:r w:rsidRPr="00AB6B86">
        <w:rPr>
          <w:b/>
        </w:rPr>
        <w:t>Finish</w:t>
      </w:r>
      <w:r w:rsidRPr="00AB6B86">
        <w:t xml:space="preserve"> button to go to the </w:t>
      </w:r>
      <w:r w:rsidRPr="00AB6B86">
        <w:rPr>
          <w:b/>
        </w:rPr>
        <w:t xml:space="preserve">Summary of deployment </w:t>
      </w:r>
      <w:r w:rsidRPr="005F2E03">
        <w:t>page</w:t>
      </w:r>
      <w:r w:rsidRPr="00AB6B86">
        <w:t>.</w:t>
      </w:r>
    </w:p>
    <w:p w14:paraId="3C179443" w14:textId="77777777" w:rsidR="002A6DEF" w:rsidRPr="00AB6B86" w:rsidRDefault="002A6DEF" w:rsidP="00FD1EF6">
      <w:pPr>
        <w:pStyle w:val="Body"/>
        <w:numPr>
          <w:ilvl w:val="0"/>
          <w:numId w:val="29"/>
        </w:numPr>
      </w:pPr>
      <w:r w:rsidRPr="00AB6B86">
        <w:t xml:space="preserve">If WebLogic Server was configured in </w:t>
      </w:r>
      <w:r w:rsidRPr="008005A9">
        <w:rPr>
          <w:b/>
        </w:rPr>
        <w:t>Production</w:t>
      </w:r>
      <w:r w:rsidRPr="00AB6B86">
        <w:t xml:space="preserve"> mode, click </w:t>
      </w:r>
      <w:r w:rsidRPr="00AB6B86">
        <w:rPr>
          <w:b/>
        </w:rPr>
        <w:t>Activate Changes</w:t>
      </w:r>
      <w:r w:rsidRPr="00AB6B86">
        <w:t xml:space="preserve"> to activate the deployment.</w:t>
      </w:r>
    </w:p>
    <w:p w14:paraId="6F9FA075" w14:textId="77777777" w:rsidR="002A6DEF" w:rsidRPr="00AB6B86" w:rsidRDefault="002A6DEF" w:rsidP="00FD1EF6">
      <w:pPr>
        <w:pStyle w:val="Body"/>
        <w:numPr>
          <w:ilvl w:val="0"/>
          <w:numId w:val="29"/>
        </w:numPr>
      </w:pPr>
      <w:r w:rsidRPr="005D3517">
        <w:rPr>
          <w:b/>
        </w:rPr>
        <w:t>Start</w:t>
      </w:r>
      <w:r w:rsidRPr="00AB6B86">
        <w:t xml:space="preserve"> MapViewer as follows:</w:t>
      </w:r>
    </w:p>
    <w:p w14:paraId="59DBABB4" w14:textId="77777777" w:rsidR="002A6DEF" w:rsidRPr="00AB6B86" w:rsidRDefault="002A6DEF" w:rsidP="00FD1EF6">
      <w:pPr>
        <w:pStyle w:val="Body"/>
        <w:numPr>
          <w:ilvl w:val="1"/>
          <w:numId w:val="29"/>
        </w:numPr>
      </w:pPr>
      <w:r w:rsidRPr="00AB6B86">
        <w:t xml:space="preserve">On the </w:t>
      </w:r>
      <w:r w:rsidRPr="00AB6B86">
        <w:rPr>
          <w:b/>
        </w:rPr>
        <w:t xml:space="preserve">Summary of deployment </w:t>
      </w:r>
      <w:r w:rsidRPr="008005A9">
        <w:t>page</w:t>
      </w:r>
      <w:r w:rsidRPr="00AB6B86">
        <w:rPr>
          <w:b/>
        </w:rPr>
        <w:t xml:space="preserve"> </w:t>
      </w:r>
      <w:r w:rsidRPr="008005A9">
        <w:t xml:space="preserve">select the just installed </w:t>
      </w:r>
      <w:r>
        <w:rPr>
          <w:b/>
        </w:rPr>
        <w:t>mapviewer</w:t>
      </w:r>
      <w:r w:rsidRPr="00AB6B86">
        <w:rPr>
          <w:b/>
        </w:rPr>
        <w:t xml:space="preserve"> </w:t>
      </w:r>
      <w:r w:rsidRPr="008005A9">
        <w:t>from the list.</w:t>
      </w:r>
    </w:p>
    <w:p w14:paraId="5B56F454" w14:textId="77777777" w:rsidR="002A6DEF" w:rsidRPr="00AB6B86" w:rsidRDefault="002A6DEF" w:rsidP="00FD1EF6">
      <w:pPr>
        <w:pStyle w:val="Body"/>
        <w:numPr>
          <w:ilvl w:val="1"/>
          <w:numId w:val="29"/>
        </w:numPr>
      </w:pPr>
      <w:r w:rsidRPr="00AB6B86">
        <w:t xml:space="preserve">Click </w:t>
      </w:r>
      <w:r w:rsidRPr="00AB6B86">
        <w:rPr>
          <w:b/>
        </w:rPr>
        <w:t xml:space="preserve">Start </w:t>
      </w:r>
      <w:r w:rsidRPr="005D3517">
        <w:t>&gt;</w:t>
      </w:r>
      <w:r w:rsidRPr="00AB6B86">
        <w:rPr>
          <w:b/>
        </w:rPr>
        <w:t xml:space="preserve"> Servicing all requests</w:t>
      </w:r>
      <w:r w:rsidRPr="00AB6B86">
        <w:t xml:space="preserve"> (above/below the Deployments list) and confirm the starting by clicking on </w:t>
      </w:r>
      <w:r>
        <w:t xml:space="preserve">the </w:t>
      </w:r>
      <w:r w:rsidRPr="00AB6B86">
        <w:rPr>
          <w:b/>
        </w:rPr>
        <w:t xml:space="preserve">Yes </w:t>
      </w:r>
      <w:r w:rsidRPr="00AB6B86">
        <w:t>button.</w:t>
      </w:r>
    </w:p>
    <w:p w14:paraId="31E80F7C" w14:textId="77777777" w:rsidR="002A6DEF" w:rsidRPr="00AB6B86" w:rsidRDefault="002A6DEF" w:rsidP="00FD1EF6">
      <w:pPr>
        <w:pStyle w:val="Body"/>
        <w:numPr>
          <w:ilvl w:val="1"/>
          <w:numId w:val="29"/>
        </w:numPr>
      </w:pPr>
      <w:r w:rsidRPr="00AB6B86">
        <w:t xml:space="preserve">MapViewer is now started (with </w:t>
      </w:r>
      <w:r w:rsidRPr="008005A9">
        <w:rPr>
          <w:b/>
        </w:rPr>
        <w:t>State</w:t>
      </w:r>
      <w:r w:rsidRPr="00AB6B86">
        <w:t xml:space="preserve">: Active and </w:t>
      </w:r>
      <w:r w:rsidRPr="008005A9">
        <w:rPr>
          <w:b/>
        </w:rPr>
        <w:t>Health</w:t>
      </w:r>
      <w:r w:rsidRPr="00AB6B86">
        <w:t>: OK).</w:t>
      </w:r>
    </w:p>
    <w:p w14:paraId="5317D46E" w14:textId="77777777" w:rsidR="002A6DEF" w:rsidRDefault="002A6DEF" w:rsidP="00F75F36">
      <w:pPr>
        <w:pStyle w:val="Heading4"/>
      </w:pPr>
      <w:bookmarkStart w:id="109" w:name="_Toc424914752"/>
      <w:bookmarkStart w:id="110" w:name="_Toc493251686"/>
      <w:bookmarkStart w:id="111" w:name="_Ref517182111"/>
      <w:bookmarkStart w:id="112" w:name="_Ref517256872"/>
      <w:r>
        <w:lastRenderedPageBreak/>
        <w:t>MapViewer Data Source Definition Example</w:t>
      </w:r>
      <w:bookmarkEnd w:id="109"/>
      <w:bookmarkEnd w:id="110"/>
      <w:bookmarkEnd w:id="111"/>
      <w:bookmarkEnd w:id="112"/>
    </w:p>
    <w:p w14:paraId="543D5C32" w14:textId="77777777" w:rsidR="002A6DEF" w:rsidRPr="0057378F" w:rsidRDefault="002A6DEF" w:rsidP="002A6DEF">
      <w:pPr>
        <w:spacing w:after="0"/>
      </w:pPr>
    </w:p>
    <w:p w14:paraId="5106DB01" w14:textId="77777777" w:rsidR="002A6DEF" w:rsidRPr="009407D1" w:rsidRDefault="002A6DEF" w:rsidP="00835832">
      <w:pPr>
        <w:spacing w:after="0" w:line="240" w:lineRule="auto"/>
        <w:ind w:left="720"/>
        <w:rPr>
          <w:rFonts w:ascii="Courier New" w:hAnsi="Courier New" w:cs="Courier New"/>
          <w:sz w:val="16"/>
          <w:szCs w:val="16"/>
        </w:rPr>
      </w:pPr>
      <w:r w:rsidRPr="009407D1">
        <w:rPr>
          <w:rFonts w:ascii="Courier New" w:hAnsi="Courier New" w:cs="Courier New"/>
          <w:sz w:val="16"/>
          <w:szCs w:val="16"/>
        </w:rPr>
        <w:t>&lt;map_data_source name="mvdemo"</w:t>
      </w:r>
    </w:p>
    <w:p w14:paraId="0F0CA456"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jdbc_host="db1.sample.com"</w:t>
      </w:r>
    </w:p>
    <w:p w14:paraId="73092B17" w14:textId="4626F82D"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jdbc_sid="orcl</w:t>
      </w:r>
      <w:r w:rsidR="00BE38A6" w:rsidRPr="009407D1">
        <w:rPr>
          <w:rFonts w:ascii="Courier New" w:hAnsi="Courier New" w:cs="Courier New"/>
          <w:sz w:val="16"/>
          <w:szCs w:val="16"/>
        </w:rPr>
        <w:t>.online.local</w:t>
      </w:r>
      <w:r w:rsidRPr="009407D1">
        <w:rPr>
          <w:rFonts w:ascii="Courier New" w:hAnsi="Courier New" w:cs="Courier New"/>
          <w:sz w:val="16"/>
          <w:szCs w:val="16"/>
        </w:rPr>
        <w:t>"</w:t>
      </w:r>
    </w:p>
    <w:p w14:paraId="41C705DF"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jdbc_port="1521"</w:t>
      </w:r>
    </w:p>
    <w:p w14:paraId="0B3900E0"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jdbc_user="myuser"</w:t>
      </w:r>
    </w:p>
    <w:p w14:paraId="24E34215"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 xml:space="preserve">jdbc_password="!mypassword" </w:t>
      </w:r>
    </w:p>
    <w:p w14:paraId="3D6AD5A7"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jdbc_mode="thin"</w:t>
      </w:r>
    </w:p>
    <w:p w14:paraId="46934015"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number_of_mappers="21"</w:t>
      </w:r>
    </w:p>
    <w:p w14:paraId="1A0E4C5C"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max_connections="100"</w:t>
      </w:r>
    </w:p>
    <w:p w14:paraId="31941A06"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allow_jdbc_theme_based_foi="false"</w:t>
      </w:r>
    </w:p>
    <w:p w14:paraId="19B71F4A"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editable="false"</w:t>
      </w:r>
    </w:p>
    <w:p w14:paraId="21381BD2"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plsql_package="</w:t>
      </w:r>
      <w:r w:rsidRPr="009407D1">
        <w:rPr>
          <w:rFonts w:ascii="Courier New" w:hAnsi="Courier New" w:cs="Courier New"/>
          <w:b/>
          <w:sz w:val="16"/>
          <w:szCs w:val="16"/>
        </w:rPr>
        <w:t>web_user_info</w:t>
      </w:r>
      <w:r w:rsidRPr="009407D1">
        <w:rPr>
          <w:rFonts w:ascii="Courier New" w:hAnsi="Courier New" w:cs="Courier New"/>
          <w:sz w:val="16"/>
          <w:szCs w:val="16"/>
        </w:rPr>
        <w:t>"</w:t>
      </w:r>
    </w:p>
    <w:p w14:paraId="00901B23" w14:textId="77777777" w:rsidR="002A6DEF" w:rsidRPr="009407D1" w:rsidRDefault="002A6DEF" w:rsidP="00835832">
      <w:pPr>
        <w:spacing w:after="0" w:line="240" w:lineRule="auto"/>
        <w:ind w:left="720" w:firstLine="720"/>
        <w:rPr>
          <w:rFonts w:ascii="Courier New" w:hAnsi="Courier New" w:cs="Courier New"/>
          <w:sz w:val="16"/>
          <w:szCs w:val="16"/>
        </w:rPr>
      </w:pPr>
      <w:r w:rsidRPr="009407D1">
        <w:rPr>
          <w:rFonts w:ascii="Courier New" w:hAnsi="Courier New" w:cs="Courier New"/>
          <w:sz w:val="16"/>
          <w:szCs w:val="16"/>
        </w:rPr>
        <w:t>web_user_type="</w:t>
      </w:r>
      <w:r w:rsidRPr="009407D1">
        <w:rPr>
          <w:rFonts w:ascii="Courier New" w:hAnsi="Courier New" w:cs="Courier New"/>
          <w:b/>
          <w:sz w:val="16"/>
          <w:szCs w:val="16"/>
        </w:rPr>
        <w:t>SUBUSERNAME</w:t>
      </w:r>
      <w:r w:rsidRPr="009407D1">
        <w:rPr>
          <w:rFonts w:ascii="Courier New" w:hAnsi="Courier New" w:cs="Courier New"/>
          <w:sz w:val="16"/>
          <w:szCs w:val="16"/>
        </w:rPr>
        <w:t>"</w:t>
      </w:r>
    </w:p>
    <w:p w14:paraId="336DCB02" w14:textId="77777777" w:rsidR="002A6DEF" w:rsidRPr="009407D1" w:rsidRDefault="002A6DEF" w:rsidP="00835832">
      <w:pPr>
        <w:spacing w:after="0" w:line="240" w:lineRule="auto"/>
        <w:ind w:left="720"/>
        <w:rPr>
          <w:rFonts w:ascii="Courier New" w:hAnsi="Courier New" w:cs="Courier New"/>
          <w:sz w:val="16"/>
          <w:szCs w:val="16"/>
        </w:rPr>
      </w:pPr>
      <w:r w:rsidRPr="009407D1">
        <w:rPr>
          <w:rFonts w:ascii="Courier New" w:hAnsi="Courier New" w:cs="Courier New"/>
          <w:sz w:val="16"/>
          <w:szCs w:val="16"/>
        </w:rPr>
        <w:t>/&gt;</w:t>
      </w:r>
    </w:p>
    <w:p w14:paraId="1611D589" w14:textId="77777777" w:rsidR="002A6DEF" w:rsidRPr="00207B08" w:rsidRDefault="002A6DEF" w:rsidP="00835832">
      <w:pPr>
        <w:spacing w:after="0" w:line="240" w:lineRule="auto"/>
        <w:ind w:left="720"/>
        <w:rPr>
          <w:rFonts w:ascii="Courier New" w:hAnsi="Courier New" w:cs="Courier New"/>
          <w:sz w:val="18"/>
          <w:szCs w:val="18"/>
        </w:rPr>
      </w:pPr>
    </w:p>
    <w:p w14:paraId="4539A486" w14:textId="77777777" w:rsidR="002A6DEF" w:rsidRPr="003826FD" w:rsidRDefault="002A6DEF" w:rsidP="00835832">
      <w:pPr>
        <w:pStyle w:val="Body"/>
        <w:ind w:left="720"/>
        <w:rPr>
          <w:rFonts w:ascii="Tahoma" w:hAnsi="Tahoma" w:cs="Tahoma"/>
          <w:shd w:val="clear" w:color="auto" w:fill="FFFFFF"/>
        </w:rPr>
      </w:pPr>
      <w:r w:rsidRPr="00835832">
        <w:rPr>
          <w:b/>
        </w:rPr>
        <w:t xml:space="preserve">Note </w:t>
      </w:r>
      <w:r w:rsidRPr="00552AF8">
        <w:rPr>
          <w:b/>
          <w:color w:val="FF0000"/>
        </w:rPr>
        <w:t xml:space="preserve">– </w:t>
      </w:r>
      <w:r w:rsidRPr="003826FD">
        <w:rPr>
          <w:rStyle w:val="HTMLCode"/>
          <w:color w:val="000000"/>
          <w:sz w:val="18"/>
          <w:szCs w:val="18"/>
          <w:shd w:val="clear" w:color="auto" w:fill="FFFFFF"/>
        </w:rPr>
        <w:t>&lt;map_data_source&gt;</w:t>
      </w:r>
      <w:r w:rsidRPr="003826FD">
        <w:rPr>
          <w:rStyle w:val="apple-converted-space"/>
          <w:rFonts w:ascii="Tahoma" w:hAnsi="Tahoma" w:cs="Tahoma"/>
          <w:color w:val="000000"/>
          <w:sz w:val="18"/>
          <w:szCs w:val="18"/>
          <w:shd w:val="clear" w:color="auto" w:fill="FFFFFF"/>
        </w:rPr>
        <w:t> </w:t>
      </w:r>
      <w:r w:rsidRPr="003826FD">
        <w:t>Element Attributes –</w:t>
      </w:r>
      <w:r w:rsidRPr="003826FD">
        <w:rPr>
          <w:rFonts w:ascii="Tahoma" w:hAnsi="Tahoma" w:cs="Tahoma"/>
          <w:shd w:val="clear" w:color="auto" w:fill="FFFFFF"/>
        </w:rPr>
        <w:t xml:space="preserve"> </w:t>
      </w:r>
    </w:p>
    <w:p w14:paraId="4F699044" w14:textId="3E66CAF4" w:rsidR="002A6DEF" w:rsidRPr="003826FD" w:rsidRDefault="002A6DEF" w:rsidP="00835832">
      <w:pPr>
        <w:pStyle w:val="Body"/>
        <w:ind w:left="1440"/>
      </w:pPr>
      <w:r>
        <w:t>T</w:t>
      </w:r>
      <w:r w:rsidRPr="003826FD">
        <w:t xml:space="preserve">he values </w:t>
      </w:r>
      <w:r>
        <w:t>for</w:t>
      </w:r>
      <w:r w:rsidRPr="003826FD">
        <w:t xml:space="preserve"> attributes</w:t>
      </w:r>
      <w:r>
        <w:rPr>
          <w:rFonts w:ascii="Courier New" w:hAnsi="Courier New" w:cs="Courier New"/>
        </w:rPr>
        <w:t xml:space="preserve"> – </w:t>
      </w:r>
      <w:r w:rsidRPr="003826FD">
        <w:rPr>
          <w:rFonts w:ascii="Courier New" w:hAnsi="Courier New" w:cs="Courier New"/>
        </w:rPr>
        <w:t xml:space="preserve">plsql_package </w:t>
      </w:r>
      <w:r w:rsidRPr="003826FD">
        <w:t>and</w:t>
      </w:r>
      <w:r w:rsidRPr="003826FD">
        <w:rPr>
          <w:rFonts w:ascii="Courier New" w:hAnsi="Courier New" w:cs="Courier New"/>
        </w:rPr>
        <w:t xml:space="preserve"> web_user_type</w:t>
      </w:r>
      <w:r>
        <w:rPr>
          <w:rFonts w:ascii="Courier New" w:hAnsi="Courier New" w:cs="Courier New"/>
        </w:rPr>
        <w:t xml:space="preserve"> – </w:t>
      </w:r>
      <w:r>
        <w:t xml:space="preserve">must be the </w:t>
      </w:r>
      <w:r w:rsidRPr="003826FD">
        <w:rPr>
          <w:b/>
        </w:rPr>
        <w:t>same</w:t>
      </w:r>
      <w:r w:rsidRPr="003826FD">
        <w:t xml:space="preserve"> as mentioned </w:t>
      </w:r>
      <w:r>
        <w:t xml:space="preserve">in </w:t>
      </w:r>
      <w:r w:rsidRPr="003826FD">
        <w:t>above</w:t>
      </w:r>
      <w:r>
        <w:t xml:space="preserve"> example (in </w:t>
      </w:r>
      <w:r w:rsidRPr="00464A72">
        <w:rPr>
          <w:b/>
        </w:rPr>
        <w:t>bol</w:t>
      </w:r>
      <w:r w:rsidR="00835832">
        <w:rPr>
          <w:b/>
        </w:rPr>
        <w:t>d</w:t>
      </w:r>
      <w:r>
        <w:t>)</w:t>
      </w:r>
      <w:r w:rsidRPr="003826FD">
        <w:t>.</w:t>
      </w:r>
    </w:p>
    <w:p w14:paraId="1FD0724C" w14:textId="4FB83315" w:rsidR="002A6DEF" w:rsidRDefault="002A6DEF" w:rsidP="00835832">
      <w:pPr>
        <w:pStyle w:val="Body"/>
        <w:ind w:left="1440"/>
      </w:pPr>
      <w:r>
        <w:t xml:space="preserve">The Data Source connection must always be as </w:t>
      </w:r>
      <w:r w:rsidRPr="00464A72">
        <w:rPr>
          <w:b/>
        </w:rPr>
        <w:t>HIG_OWNER</w:t>
      </w:r>
      <w:r>
        <w:t xml:space="preserve"> only, hence t</w:t>
      </w:r>
      <w:r w:rsidRPr="003826FD">
        <w:t xml:space="preserve">he values </w:t>
      </w:r>
      <w:r>
        <w:t>for</w:t>
      </w:r>
      <w:r w:rsidRPr="003826FD">
        <w:t xml:space="preserve"> attributes</w:t>
      </w:r>
      <w:r>
        <w:rPr>
          <w:rFonts w:ascii="Courier New" w:hAnsi="Courier New" w:cs="Courier New"/>
        </w:rPr>
        <w:t xml:space="preserve"> – </w:t>
      </w:r>
      <w:r w:rsidRPr="003826FD">
        <w:rPr>
          <w:rFonts w:ascii="Courier New" w:hAnsi="Courier New" w:cs="Courier New"/>
        </w:rPr>
        <w:t>jdbc_user</w:t>
      </w:r>
      <w:r w:rsidRPr="003826FD">
        <w:t xml:space="preserve"> and </w:t>
      </w:r>
      <w:r>
        <w:rPr>
          <w:rFonts w:ascii="Courier New" w:hAnsi="Courier New" w:cs="Courier New"/>
        </w:rPr>
        <w:t>jdbc_password</w:t>
      </w:r>
      <w:r>
        <w:t>.</w:t>
      </w:r>
    </w:p>
    <w:p w14:paraId="688C9A06" w14:textId="620846DF" w:rsidR="00BE38A6" w:rsidRPr="003826FD" w:rsidRDefault="00BE38A6" w:rsidP="00835832">
      <w:pPr>
        <w:pStyle w:val="Body"/>
        <w:ind w:left="1440"/>
      </w:pPr>
      <w:r>
        <w:t xml:space="preserve">The Data Source </w:t>
      </w:r>
      <w:r w:rsidRPr="00BE38A6">
        <w:rPr>
          <w:rFonts w:ascii="Courier New" w:hAnsi="Courier New" w:cs="Courier New"/>
        </w:rPr>
        <w:t>jdbc_sid</w:t>
      </w:r>
      <w:r>
        <w:t xml:space="preserve"> value needs to be secified as a servicename, rather than a sid</w:t>
      </w:r>
    </w:p>
    <w:p w14:paraId="1ABD8F2D" w14:textId="77777777" w:rsidR="002A6DEF" w:rsidRPr="003826FD" w:rsidRDefault="002A6DEF" w:rsidP="00835832">
      <w:pPr>
        <w:pStyle w:val="Body"/>
        <w:ind w:left="1440"/>
      </w:pPr>
      <w:r w:rsidRPr="003826FD">
        <w:t>For other attributes, values can be set according to the environment requirements.</w:t>
      </w:r>
    </w:p>
    <w:p w14:paraId="752A6259" w14:textId="77777777" w:rsidR="002A6DEF" w:rsidRPr="001B321F" w:rsidRDefault="002A6DEF" w:rsidP="00835832">
      <w:pPr>
        <w:pStyle w:val="Body"/>
        <w:ind w:left="720"/>
      </w:pPr>
    </w:p>
    <w:p w14:paraId="760BE897" w14:textId="77777777" w:rsidR="002A6DEF" w:rsidRDefault="002A6DEF" w:rsidP="00835832">
      <w:pPr>
        <w:pStyle w:val="Body"/>
        <w:ind w:left="720"/>
      </w:pPr>
      <w:r w:rsidRPr="00835832">
        <w:rPr>
          <w:b/>
        </w:rPr>
        <w:t xml:space="preserve">Note </w:t>
      </w:r>
      <w:r w:rsidRPr="00552AF8">
        <w:rPr>
          <w:b/>
          <w:color w:val="FF0000"/>
        </w:rPr>
        <w:t xml:space="preserve">– </w:t>
      </w:r>
      <w:r w:rsidRPr="003826FD">
        <w:t xml:space="preserve">Restart WebLogic Forms and MapViewer Servers – e.g. </w:t>
      </w:r>
      <w:r w:rsidRPr="003826FD">
        <w:rPr>
          <w:b/>
        </w:rPr>
        <w:t>WLS_FORMS</w:t>
      </w:r>
      <w:r w:rsidRPr="003826FD">
        <w:t xml:space="preserve"> and </w:t>
      </w:r>
      <w:r w:rsidRPr="003826FD">
        <w:rPr>
          <w:b/>
        </w:rPr>
        <w:t>WLS_MAPVR</w:t>
      </w:r>
      <w:r w:rsidRPr="003826FD">
        <w:t xml:space="preserve"> – to take the above changes effect.</w:t>
      </w:r>
    </w:p>
    <w:p w14:paraId="2D672D07" w14:textId="77777777" w:rsidR="00762A82" w:rsidRDefault="00762A82">
      <w:pPr>
        <w:rPr>
          <w:rFonts w:ascii="Arial" w:eastAsia="Times New Roman" w:hAnsi="Arial" w:cs="Arial"/>
          <w:b/>
          <w:kern w:val="28"/>
          <w:sz w:val="24"/>
          <w:szCs w:val="20"/>
        </w:rPr>
      </w:pPr>
      <w:bookmarkStart w:id="113" w:name="_Toc378938189"/>
      <w:bookmarkEnd w:id="0"/>
      <w:bookmarkEnd w:id="30"/>
      <w:r>
        <w:br w:type="page"/>
      </w:r>
    </w:p>
    <w:p w14:paraId="13D572B2" w14:textId="77777777" w:rsidR="00653653" w:rsidRDefault="00653653" w:rsidP="00653653">
      <w:pPr>
        <w:pStyle w:val="Heading1"/>
      </w:pPr>
      <w:bookmarkStart w:id="114" w:name="_Toc22118211"/>
      <w:r>
        <w:lastRenderedPageBreak/>
        <w:t>Street Gazetteer Manager</w:t>
      </w:r>
      <w:bookmarkEnd w:id="114"/>
    </w:p>
    <w:p w14:paraId="7E9DBF92" w14:textId="77777777" w:rsidR="00653653" w:rsidRPr="00EF643D" w:rsidRDefault="00653653" w:rsidP="00653653">
      <w:pPr>
        <w:pStyle w:val="Heading2"/>
      </w:pPr>
      <w:bookmarkStart w:id="115" w:name="_Toc22118212"/>
      <w:r w:rsidRPr="00EF643D">
        <w:t xml:space="preserve">Installation of the </w:t>
      </w:r>
      <w:bookmarkStart w:id="116" w:name="_Hlk21944222"/>
      <w:r w:rsidRPr="002703E7">
        <w:t>Street Gazetteer Manager</w:t>
      </w:r>
      <w:bookmarkEnd w:id="116"/>
      <w:r>
        <w:t xml:space="preserve"> </w:t>
      </w:r>
      <w:r w:rsidRPr="00EF643D">
        <w:t>Software files</w:t>
      </w:r>
      <w:bookmarkEnd w:id="115"/>
    </w:p>
    <w:p w14:paraId="04CB4AFD" w14:textId="77777777" w:rsidR="00653653" w:rsidRPr="00EF643D" w:rsidRDefault="00653653" w:rsidP="00653653">
      <w:pPr>
        <w:pStyle w:val="Body"/>
      </w:pPr>
      <w:r w:rsidRPr="00EF643D">
        <w:t xml:space="preserve">To install the software components for </w:t>
      </w:r>
      <w:r w:rsidRPr="002703E7">
        <w:t>Street Gazetteer Manager</w:t>
      </w:r>
      <w:r w:rsidRPr="00EF643D">
        <w:t xml:space="preserve">, extract the </w:t>
      </w:r>
      <w:r>
        <w:t>NSG</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060884A2" w14:textId="77777777" w:rsidR="00653653" w:rsidRPr="00F735F8" w:rsidRDefault="00653653" w:rsidP="00653653">
      <w:pPr>
        <w:pStyle w:val="Heading3"/>
      </w:pPr>
      <w:bookmarkStart w:id="117" w:name="_Toc22118213"/>
      <w:r w:rsidRPr="00F735F8">
        <w:t>Product Run-time Environment</w:t>
      </w:r>
      <w:bookmarkEnd w:id="117"/>
    </w:p>
    <w:p w14:paraId="0FD50196" w14:textId="53B3333E" w:rsidR="00653653" w:rsidRPr="00AA642B" w:rsidRDefault="00653653" w:rsidP="00653653">
      <w:pPr>
        <w:pStyle w:val="Body"/>
      </w:pPr>
      <w:r w:rsidRPr="00AA642B">
        <w:t xml:space="preserve">All </w:t>
      </w:r>
      <w:r>
        <w:t>Street Gazetteer Manager</w:t>
      </w:r>
      <w:r w:rsidRPr="00AA642B">
        <w:t xml:space="preserve"> run-time modules, held in the product release installation folder </w:t>
      </w:r>
      <w:r w:rsidRPr="00AA642B">
        <w:rPr>
          <w:rStyle w:val="HighlightText"/>
        </w:rPr>
        <w:t>&lt;exor_base&gt;</w:t>
      </w:r>
      <w:r w:rsidRPr="00AA642B">
        <w:t>\</w:t>
      </w:r>
      <w:r>
        <w:t>nsg</w:t>
      </w:r>
      <w:r w:rsidRPr="00AA642B">
        <w:t>\11g_bin, 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8B17F4">
        <w:t>3.1.1</w:t>
      </w:r>
      <w:r w:rsidRPr="00AA642B">
        <w:fldChar w:fldCharType="end"/>
      </w:r>
    </w:p>
    <w:p w14:paraId="79AA9CF3" w14:textId="77777777" w:rsidR="00653653" w:rsidRPr="00F735F8" w:rsidRDefault="00653653" w:rsidP="00653653">
      <w:pPr>
        <w:rPr>
          <w:rStyle w:val="HighlightText"/>
        </w:rPr>
      </w:pPr>
      <w:r w:rsidRPr="00F735F8">
        <w:rPr>
          <w:rStyle w:val="HighlightText"/>
        </w:rPr>
        <w:t>If in any doubt, please raise a ticket at http://selectservices.bentley.com.</w:t>
      </w:r>
    </w:p>
    <w:p w14:paraId="2153FEBB" w14:textId="77777777" w:rsidR="00653653" w:rsidRPr="00EF643D" w:rsidRDefault="00653653" w:rsidP="00653653">
      <w:pPr>
        <w:pStyle w:val="Heading2"/>
      </w:pPr>
      <w:bookmarkStart w:id="118" w:name="_Toc22118214"/>
      <w:r>
        <w:t>Street Gazetteer Manager</w:t>
      </w:r>
      <w:r w:rsidRPr="00AA642B">
        <w:t xml:space="preserve"> </w:t>
      </w:r>
      <w:r>
        <w:t>DB Server</w:t>
      </w:r>
      <w:r w:rsidRPr="00EF643D">
        <w:t xml:space="preserve"> </w:t>
      </w:r>
      <w:r>
        <w:t>I</w:t>
      </w:r>
      <w:r w:rsidRPr="00EF643D">
        <w:t>nstall/Upgrade</w:t>
      </w:r>
      <w:bookmarkEnd w:id="118"/>
    </w:p>
    <w:p w14:paraId="2E600781" w14:textId="77777777" w:rsidR="00653653" w:rsidRDefault="00653653" w:rsidP="00653653">
      <w:pPr>
        <w:pStyle w:val="Body"/>
      </w:pPr>
      <w:r w:rsidRPr="00EF643D">
        <w:t xml:space="preserve">This section provides details of steps involved in installing/upgrading the server components for </w:t>
      </w:r>
      <w:r>
        <w:t>Street Gazetteer Manager</w:t>
      </w:r>
      <w:r w:rsidRPr="00EF643D">
        <w:t xml:space="preserve"> to 4.</w:t>
      </w:r>
      <w:r>
        <w:t>8</w:t>
      </w:r>
      <w:r w:rsidRPr="00EF643D">
        <w:t>.0.</w:t>
      </w:r>
      <w:r>
        <w:t>x</w:t>
      </w:r>
      <w:r w:rsidRPr="00EF643D">
        <w:t>.</w:t>
      </w:r>
    </w:p>
    <w:p w14:paraId="350CA2DA" w14:textId="77777777" w:rsidR="00653653" w:rsidRDefault="00653653" w:rsidP="00653653">
      <w:pPr>
        <w:pStyle w:val="Heading3"/>
      </w:pPr>
      <w:bookmarkStart w:id="119" w:name="_Toc22118215"/>
      <w:r>
        <w:t>Pre-Install and Upgrade</w:t>
      </w:r>
      <w:bookmarkEnd w:id="119"/>
    </w:p>
    <w:p w14:paraId="40D04782" w14:textId="76C66DE8" w:rsidR="00653653" w:rsidRPr="00CA218E" w:rsidRDefault="00653653" w:rsidP="00653653">
      <w:r>
        <w:t xml:space="preserve">Please refer to sections </w:t>
      </w:r>
      <w:r>
        <w:fldChar w:fldCharType="begin"/>
      </w:r>
      <w:r>
        <w:instrText xml:space="preserve"> REF _Ref21942151 \r \h </w:instrText>
      </w:r>
      <w:r>
        <w:fldChar w:fldCharType="separate"/>
      </w:r>
      <w:r w:rsidR="008B17F4">
        <w:t>3.2.1</w:t>
      </w:r>
      <w:r>
        <w:fldChar w:fldCharType="end"/>
      </w:r>
      <w:r>
        <w:t xml:space="preserve"> and </w:t>
      </w:r>
      <w:r>
        <w:fldChar w:fldCharType="begin"/>
      </w:r>
      <w:r>
        <w:instrText xml:space="preserve"> REF _Ref21942161 \r \h </w:instrText>
      </w:r>
      <w:r>
        <w:fldChar w:fldCharType="separate"/>
      </w:r>
      <w:r w:rsidR="008B17F4">
        <w:t>3.2.2</w:t>
      </w:r>
      <w:r>
        <w:fldChar w:fldCharType="end"/>
      </w:r>
      <w:r>
        <w:t xml:space="preserve"> prior to Installing or Upgrading Street Gazetteer Manager. </w:t>
      </w:r>
    </w:p>
    <w:p w14:paraId="1154168E" w14:textId="77777777" w:rsidR="00653653" w:rsidRPr="00EF643D" w:rsidRDefault="00653653" w:rsidP="00653653">
      <w:pPr>
        <w:pStyle w:val="Heading3"/>
        <w:tabs>
          <w:tab w:val="left" w:pos="1080"/>
        </w:tabs>
        <w:ind w:left="432" w:hanging="432"/>
      </w:pPr>
      <w:bookmarkStart w:id="120" w:name="_Toc22118216"/>
      <w:r w:rsidRPr="00EF643D">
        <w:t xml:space="preserve">Install of </w:t>
      </w:r>
      <w:r>
        <w:t>Street Gazetteer Manager</w:t>
      </w:r>
      <w:bookmarkEnd w:id="120"/>
    </w:p>
    <w:p w14:paraId="61F1EE45" w14:textId="77777777" w:rsidR="00653653" w:rsidRPr="00EF643D" w:rsidRDefault="00653653" w:rsidP="00653653">
      <w:pPr>
        <w:pStyle w:val="Body"/>
      </w:pPr>
      <w:r w:rsidRPr="00EF643D">
        <w:t>To create the base data and objects for t</w:t>
      </w:r>
      <w:r>
        <w:t>he Street Gazetteer Manager</w:t>
      </w:r>
      <w:r w:rsidRPr="00AA642B">
        <w:t xml:space="preserve"> </w:t>
      </w:r>
      <w:r>
        <w:t>modules:</w:t>
      </w:r>
    </w:p>
    <w:p w14:paraId="194EBF1C" w14:textId="77777777" w:rsidR="00653653" w:rsidRPr="00EF643D" w:rsidRDefault="00653653" w:rsidP="00653653">
      <w:pPr>
        <w:pStyle w:val="Body"/>
        <w:numPr>
          <w:ilvl w:val="0"/>
          <w:numId w:val="38"/>
        </w:numPr>
      </w:pPr>
      <w:r w:rsidRPr="00EF643D">
        <w:t xml:space="preserve">Change directory to </w:t>
      </w:r>
      <w:r w:rsidRPr="00E06E14">
        <w:rPr>
          <w:rStyle w:val="HighlightText"/>
        </w:rPr>
        <w:t>&lt;exor_base&gt;</w:t>
      </w:r>
      <w:r w:rsidRPr="00EF643D">
        <w:t>\</w:t>
      </w:r>
      <w:r>
        <w:t>nsg</w:t>
      </w:r>
      <w:r w:rsidRPr="00EF643D">
        <w:t>\install</w:t>
      </w:r>
    </w:p>
    <w:p w14:paraId="7D065A2D" w14:textId="77777777" w:rsidR="00653653" w:rsidRPr="00EF643D" w:rsidRDefault="00653653" w:rsidP="00653653">
      <w:pPr>
        <w:pStyle w:val="Body"/>
        <w:numPr>
          <w:ilvl w:val="0"/>
          <w:numId w:val="38"/>
        </w:numPr>
      </w:pPr>
      <w:r w:rsidRPr="00EF643D">
        <w:t>Login to SQL*PLUS as the highways owner on the client PC and run the following command</w:t>
      </w:r>
      <w:r>
        <w:br/>
      </w:r>
    </w:p>
    <w:p w14:paraId="77BE7BB6" w14:textId="77777777" w:rsidR="00653653" w:rsidRPr="00EF643D" w:rsidRDefault="00653653" w:rsidP="00653653">
      <w:pPr>
        <w:pStyle w:val="Body"/>
      </w:pPr>
      <w:r w:rsidRPr="00EF643D">
        <w:tab/>
      </w:r>
      <w:r>
        <w:tab/>
      </w:r>
      <w:r w:rsidRPr="00EF643D">
        <w:t xml:space="preserve">start </w:t>
      </w:r>
      <w:r>
        <w:t>nsg</w:t>
      </w:r>
      <w:r w:rsidRPr="00EF643D">
        <w:t>_inst.sql</w:t>
      </w:r>
    </w:p>
    <w:p w14:paraId="619CEFA0" w14:textId="77777777" w:rsidR="00653653" w:rsidRPr="00EF643D" w:rsidRDefault="00653653" w:rsidP="00653653">
      <w:pPr>
        <w:pStyle w:val="Body"/>
      </w:pPr>
    </w:p>
    <w:p w14:paraId="5CA1A65D" w14:textId="77777777" w:rsidR="00653653" w:rsidRPr="00EF643D" w:rsidRDefault="00653653" w:rsidP="00653653">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0782470" w14:textId="77777777" w:rsidR="00653653" w:rsidRDefault="00653653" w:rsidP="00653653">
      <w:pPr>
        <w:pStyle w:val="Body"/>
        <w:numPr>
          <w:ilvl w:val="0"/>
          <w:numId w:val="39"/>
        </w:numPr>
      </w:pPr>
      <w:r w:rsidRPr="00EF643D">
        <w:t>For example, if you installed your highways software in a directory called EXOR on your C drive, you would enter the following when prompted.</w:t>
      </w:r>
    </w:p>
    <w:p w14:paraId="5C1AB0AE" w14:textId="77777777" w:rsidR="00653653" w:rsidRPr="00EF643D" w:rsidRDefault="00653653" w:rsidP="00653653">
      <w:r>
        <w:br/>
      </w:r>
      <w:r w:rsidRPr="00EF643D">
        <w:t> </w:t>
      </w:r>
      <w:r>
        <w:tab/>
      </w:r>
      <w:r>
        <w:tab/>
      </w:r>
      <w:r w:rsidRPr="00EF643D">
        <w:t>C:\EXOR\</w:t>
      </w:r>
    </w:p>
    <w:p w14:paraId="06F8F4CE" w14:textId="77777777" w:rsidR="00653653" w:rsidRPr="00EF643D" w:rsidRDefault="00653653" w:rsidP="00653653">
      <w:pPr>
        <w:pStyle w:val="Body"/>
        <w:numPr>
          <w:ilvl w:val="0"/>
          <w:numId w:val="40"/>
        </w:numPr>
      </w:pPr>
      <w:r w:rsidRPr="00EF643D">
        <w:t>When you have supplied this value, you will be prompted to confirm that it is correct and asked whether you wish to continue.</w:t>
      </w:r>
    </w:p>
    <w:p w14:paraId="17D44467" w14:textId="77777777" w:rsidR="00653653" w:rsidRPr="00EF643D" w:rsidRDefault="00653653" w:rsidP="00653653">
      <w:pPr>
        <w:pStyle w:val="Body"/>
      </w:pPr>
      <w:r w:rsidRPr="00EF643D">
        <w:t> </w:t>
      </w:r>
    </w:p>
    <w:p w14:paraId="4550D46C" w14:textId="77777777" w:rsidR="00653653" w:rsidRPr="00EF643D" w:rsidRDefault="00653653" w:rsidP="00653653">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48F20521" w14:textId="77777777" w:rsidR="00653653" w:rsidRPr="00EF643D" w:rsidRDefault="00653653" w:rsidP="00653653">
      <w:pPr>
        <w:pStyle w:val="Body"/>
        <w:numPr>
          <w:ilvl w:val="0"/>
          <w:numId w:val="40"/>
        </w:numPr>
      </w:pPr>
      <w:r w:rsidRPr="00EF643D">
        <w:lastRenderedPageBreak/>
        <w:t xml:space="preserve">When the script has completed, all the </w:t>
      </w:r>
      <w:r>
        <w:t>Street Gazetteer Manager</w:t>
      </w:r>
      <w:r w:rsidRPr="00AA642B">
        <w:t xml:space="preserve"> </w:t>
      </w:r>
      <w:r w:rsidRPr="00EF643D">
        <w:t xml:space="preserve">objects and data will have been installed. </w:t>
      </w:r>
    </w:p>
    <w:p w14:paraId="07BBB149" w14:textId="77777777" w:rsidR="00653653" w:rsidRPr="00EC59A4" w:rsidRDefault="00653653" w:rsidP="00653653">
      <w:pPr>
        <w:pStyle w:val="Heading4"/>
        <w:ind w:left="432" w:hanging="432"/>
      </w:pPr>
      <w:r w:rsidRPr="00EC59A4">
        <w:t>Checking Log File(s)</w:t>
      </w:r>
    </w:p>
    <w:p w14:paraId="468CFF62" w14:textId="77777777" w:rsidR="00653653" w:rsidRDefault="00653653" w:rsidP="00653653">
      <w:pPr>
        <w:pStyle w:val="Body"/>
      </w:pPr>
      <w:r w:rsidRPr="00EF643D">
        <w:t>The following log files are produced in the working directory.  At the end of the install, they can be viewed to check for any errors that could have occurred during the install process.</w:t>
      </w:r>
    </w:p>
    <w:p w14:paraId="2A2E1F7B" w14:textId="77777777" w:rsidR="00653653" w:rsidRPr="00EF643D" w:rsidRDefault="00653653" w:rsidP="00653653">
      <w:pPr>
        <w:pStyle w:val="Body"/>
      </w:pPr>
    </w:p>
    <w:p w14:paraId="467A7319" w14:textId="77777777" w:rsidR="00653653" w:rsidRPr="00EF643D" w:rsidRDefault="00653653" w:rsidP="00653653">
      <w:pPr>
        <w:pStyle w:val="Body"/>
        <w:ind w:firstLine="720"/>
      </w:pPr>
      <w:r>
        <w:t>nsg</w:t>
      </w:r>
      <w:r w:rsidRPr="00EF643D">
        <w:t>_install_1_&lt;date&amp;time&gt;.LOG</w:t>
      </w:r>
    </w:p>
    <w:p w14:paraId="629E4F83" w14:textId="77777777" w:rsidR="00653653" w:rsidRPr="00EF643D" w:rsidRDefault="00653653" w:rsidP="00653653">
      <w:pPr>
        <w:pStyle w:val="Body"/>
        <w:ind w:firstLine="720"/>
      </w:pPr>
      <w:r>
        <w:t>nsg</w:t>
      </w:r>
      <w:r w:rsidRPr="00EF643D">
        <w:t>_install_2_&lt;date&amp;time&gt;.LOG</w:t>
      </w:r>
    </w:p>
    <w:p w14:paraId="6E5D2EBA" w14:textId="77777777" w:rsidR="00653653" w:rsidRPr="00EF643D" w:rsidRDefault="00653653" w:rsidP="00653653">
      <w:pPr>
        <w:pStyle w:val="Body"/>
      </w:pPr>
    </w:p>
    <w:p w14:paraId="07D6831F" w14:textId="4811D5FF" w:rsidR="00653653" w:rsidRPr="00EF643D" w:rsidRDefault="00653653" w:rsidP="00653653">
      <w:pPr>
        <w:pStyle w:val="Body"/>
      </w:pPr>
      <w:r w:rsidRPr="00EF643D">
        <w:t xml:space="preserve">Please raise and attach the logs to a ticket with </w:t>
      </w:r>
      <w:hyperlink r:id="rId33" w:history="1">
        <w:r w:rsidRPr="00EF643D">
          <w:rPr>
            <w:rStyle w:val="Hyperlink"/>
          </w:rPr>
          <w:t>http://selectservices.bentley.com</w:t>
        </w:r>
      </w:hyperlink>
      <w:r w:rsidRPr="00EF643D">
        <w:t xml:space="preserve"> to allow Bentley (formerly exor) support staff to verify the install has been successful.</w:t>
      </w:r>
    </w:p>
    <w:p w14:paraId="4B70DEF4" w14:textId="77777777" w:rsidR="00653653" w:rsidRPr="00EF643D" w:rsidRDefault="00653653" w:rsidP="00653653">
      <w:pPr>
        <w:pStyle w:val="Body"/>
      </w:pPr>
      <w:r w:rsidRPr="00EF643D">
        <w:t>Due to interdependencies between some Exor products, please ignore all compilation errors until all of your products have been installed.</w:t>
      </w:r>
    </w:p>
    <w:p w14:paraId="4426144D" w14:textId="77777777" w:rsidR="00653653" w:rsidRPr="00EF643D" w:rsidRDefault="00653653" w:rsidP="00653653">
      <w:pPr>
        <w:pStyle w:val="Heading3"/>
        <w:tabs>
          <w:tab w:val="left" w:pos="1080"/>
        </w:tabs>
        <w:ind w:left="432" w:hanging="432"/>
      </w:pPr>
      <w:bookmarkStart w:id="121" w:name="_Toc22118217"/>
      <w:r w:rsidRPr="00EF643D">
        <w:t xml:space="preserve">Upgrade of </w:t>
      </w:r>
      <w:r>
        <w:t>Street Gazetteer Manager</w:t>
      </w:r>
      <w:bookmarkEnd w:id="121"/>
    </w:p>
    <w:p w14:paraId="03E5A9C4" w14:textId="77777777" w:rsidR="00653653" w:rsidRPr="00EF643D" w:rsidRDefault="00653653" w:rsidP="00653653">
      <w:pPr>
        <w:pStyle w:val="Body"/>
      </w:pPr>
      <w:r w:rsidRPr="00EF643D">
        <w:t xml:space="preserve">This section describes the steps necessary to upgrade </w:t>
      </w:r>
      <w:r>
        <w:t>Street Gazetteer Manager</w:t>
      </w:r>
      <w:r w:rsidRPr="00AA642B">
        <w:t xml:space="preserve"> </w:t>
      </w:r>
      <w:r w:rsidRPr="00EF643D">
        <w:t>to 4.</w:t>
      </w:r>
      <w:r>
        <w:t>8</w:t>
      </w:r>
      <w:r w:rsidRPr="00EF643D">
        <w:t>.0.</w:t>
      </w:r>
      <w:r>
        <w:t>x</w:t>
      </w:r>
    </w:p>
    <w:p w14:paraId="1CAE64E0" w14:textId="77777777" w:rsidR="00653653" w:rsidRPr="00EF643D" w:rsidRDefault="00653653" w:rsidP="00653653">
      <w:pPr>
        <w:pStyle w:val="Body"/>
      </w:pPr>
      <w:r w:rsidRPr="00EF643D">
        <w:t xml:space="preserve">To upgrade the base data and objects for the </w:t>
      </w:r>
      <w:r>
        <w:t>Street Gazetteer Manager</w:t>
      </w:r>
      <w:r w:rsidRPr="00AA642B">
        <w:t xml:space="preserve"> </w:t>
      </w:r>
      <w:r w:rsidRPr="00EF643D">
        <w:t>modules;</w:t>
      </w:r>
    </w:p>
    <w:p w14:paraId="6960A057" w14:textId="77777777" w:rsidR="00653653" w:rsidRPr="00EF643D" w:rsidRDefault="00653653" w:rsidP="00653653">
      <w:pPr>
        <w:pStyle w:val="Body"/>
      </w:pPr>
    </w:p>
    <w:p w14:paraId="3AF427EF" w14:textId="77777777" w:rsidR="00653653" w:rsidRPr="00EF643D" w:rsidRDefault="00653653" w:rsidP="00653653">
      <w:pPr>
        <w:pStyle w:val="Body"/>
        <w:numPr>
          <w:ilvl w:val="0"/>
          <w:numId w:val="41"/>
        </w:numPr>
      </w:pPr>
      <w:r w:rsidRPr="00EF643D">
        <w:t xml:space="preserve">Change directory to </w:t>
      </w:r>
      <w:r w:rsidRPr="00E06E14">
        <w:rPr>
          <w:rStyle w:val="HighlightText"/>
        </w:rPr>
        <w:t>&lt;exor_base&gt;</w:t>
      </w:r>
      <w:r w:rsidRPr="00EF643D">
        <w:t>\</w:t>
      </w:r>
      <w:r>
        <w:t>nsg</w:t>
      </w:r>
      <w:r w:rsidRPr="00EF643D">
        <w:t>\install</w:t>
      </w:r>
    </w:p>
    <w:p w14:paraId="43ACDF1B" w14:textId="77777777" w:rsidR="00653653" w:rsidRPr="00EF643D" w:rsidRDefault="00653653" w:rsidP="00653653">
      <w:pPr>
        <w:pStyle w:val="Body"/>
        <w:numPr>
          <w:ilvl w:val="0"/>
          <w:numId w:val="41"/>
        </w:numPr>
      </w:pPr>
      <w:r w:rsidRPr="00EF643D">
        <w:t xml:space="preserve">Login to SQL*PLUS as the highways owner on the client PC </w:t>
      </w:r>
    </w:p>
    <w:p w14:paraId="59F7DC22" w14:textId="77777777" w:rsidR="00653653" w:rsidRDefault="00653653" w:rsidP="00653653">
      <w:pPr>
        <w:pStyle w:val="Body"/>
        <w:numPr>
          <w:ilvl w:val="0"/>
          <w:numId w:val="41"/>
        </w:numPr>
      </w:pPr>
      <w:r w:rsidRPr="00EF643D">
        <w:t>Run the following command</w:t>
      </w:r>
    </w:p>
    <w:p w14:paraId="14C4EF94" w14:textId="77777777" w:rsidR="00653653" w:rsidRPr="00EF643D" w:rsidRDefault="00653653" w:rsidP="00653653">
      <w:pPr>
        <w:pStyle w:val="Body"/>
        <w:ind w:left="720"/>
      </w:pPr>
    </w:p>
    <w:p w14:paraId="6227B178" w14:textId="77777777" w:rsidR="00653653" w:rsidRPr="00EF643D" w:rsidRDefault="00653653" w:rsidP="00653653">
      <w:pPr>
        <w:pStyle w:val="Body"/>
      </w:pPr>
      <w:r w:rsidRPr="00EF643D">
        <w:tab/>
      </w:r>
      <w:r>
        <w:tab/>
      </w:r>
      <w:r w:rsidRPr="00EF643D">
        <w:t xml:space="preserve">start </w:t>
      </w:r>
      <w:r>
        <w:t>nsg</w:t>
      </w:r>
      <w:r w:rsidRPr="00EF643D">
        <w:t>4</w:t>
      </w:r>
      <w:r>
        <w:t>7</w:t>
      </w:r>
      <w:r w:rsidRPr="00EF643D">
        <w:t>00_</w:t>
      </w:r>
      <w:r>
        <w:t>nsg</w:t>
      </w:r>
      <w:r w:rsidRPr="00EF643D">
        <w:t>4</w:t>
      </w:r>
      <w:r>
        <w:t>8</w:t>
      </w:r>
      <w:r w:rsidRPr="00EF643D">
        <w:t>00.sql</w:t>
      </w:r>
    </w:p>
    <w:p w14:paraId="27D024FB" w14:textId="77777777" w:rsidR="00653653" w:rsidRPr="00EF643D" w:rsidRDefault="00653653" w:rsidP="00653653">
      <w:pPr>
        <w:pStyle w:val="Body"/>
      </w:pPr>
      <w:r w:rsidRPr="00EF643D">
        <w:tab/>
      </w:r>
      <w:r w:rsidRPr="00EF643D">
        <w:tab/>
        <w:t> </w:t>
      </w:r>
    </w:p>
    <w:p w14:paraId="77278999" w14:textId="77777777" w:rsidR="00653653" w:rsidRPr="00EF643D" w:rsidRDefault="00653653" w:rsidP="00653653">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2D6994F" w14:textId="77777777" w:rsidR="00653653" w:rsidRPr="00EF643D" w:rsidRDefault="00653653" w:rsidP="00653653">
      <w:pPr>
        <w:pStyle w:val="Body"/>
        <w:numPr>
          <w:ilvl w:val="0"/>
          <w:numId w:val="42"/>
        </w:numPr>
      </w:pPr>
      <w:r w:rsidRPr="00EF643D">
        <w:t>For example, if you installed your highways software in a directory called EXOR on your C drive, you would enter the following when prompted.</w:t>
      </w:r>
    </w:p>
    <w:p w14:paraId="3DC446BD" w14:textId="77777777" w:rsidR="00653653" w:rsidRPr="00EF643D" w:rsidRDefault="00653653" w:rsidP="00653653">
      <w:pPr>
        <w:pStyle w:val="Body"/>
      </w:pPr>
      <w:r w:rsidRPr="00EF643D">
        <w:t> </w:t>
      </w:r>
    </w:p>
    <w:p w14:paraId="2DDA8EBD" w14:textId="77777777" w:rsidR="00653653" w:rsidRPr="00EF643D" w:rsidRDefault="00653653" w:rsidP="00653653">
      <w:pPr>
        <w:pStyle w:val="Body"/>
        <w:ind w:left="720" w:firstLine="720"/>
      </w:pPr>
      <w:r w:rsidRPr="00EF643D">
        <w:t>C:\EXOR\</w:t>
      </w:r>
    </w:p>
    <w:p w14:paraId="34A2A67A" w14:textId="77777777" w:rsidR="00653653" w:rsidRPr="00EF643D" w:rsidRDefault="00653653" w:rsidP="00653653">
      <w:pPr>
        <w:pStyle w:val="Body"/>
      </w:pPr>
      <w:r w:rsidRPr="00EF643D">
        <w:t> </w:t>
      </w:r>
    </w:p>
    <w:p w14:paraId="5ED96A8A" w14:textId="77777777" w:rsidR="00653653" w:rsidRPr="00EF643D" w:rsidRDefault="00653653" w:rsidP="00653653">
      <w:pPr>
        <w:pStyle w:val="Body"/>
        <w:numPr>
          <w:ilvl w:val="0"/>
          <w:numId w:val="42"/>
        </w:numPr>
      </w:pPr>
      <w:r w:rsidRPr="00EF643D">
        <w:t>When you have supplied this value, you will be prompted to confirm that it is correct and asked whether you wish to continue.</w:t>
      </w:r>
    </w:p>
    <w:p w14:paraId="55D91044" w14:textId="77777777" w:rsidR="00653653" w:rsidRPr="00EF643D" w:rsidRDefault="00653653" w:rsidP="00653653">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0351DC45" w14:textId="77777777" w:rsidR="00653653" w:rsidRPr="00EF643D" w:rsidRDefault="00653653" w:rsidP="00653653">
      <w:pPr>
        <w:pStyle w:val="Body"/>
        <w:numPr>
          <w:ilvl w:val="0"/>
          <w:numId w:val="42"/>
        </w:numPr>
      </w:pPr>
      <w:r w:rsidRPr="00EF643D">
        <w:t xml:space="preserve">When the script has completed, all the </w:t>
      </w:r>
      <w:r>
        <w:t>Street Gazetteer Manager</w:t>
      </w:r>
      <w:r w:rsidRPr="00AA642B">
        <w:t xml:space="preserve"> </w:t>
      </w:r>
      <w:r w:rsidRPr="00EF643D">
        <w:t xml:space="preserve">objects and data will have been upgraded. </w:t>
      </w:r>
    </w:p>
    <w:p w14:paraId="767BF531" w14:textId="77777777" w:rsidR="00653653" w:rsidRPr="00EC59A4" w:rsidRDefault="00653653" w:rsidP="00653653">
      <w:pPr>
        <w:pStyle w:val="Heading4"/>
        <w:ind w:left="432" w:hanging="432"/>
      </w:pPr>
      <w:r w:rsidRPr="00EC59A4">
        <w:lastRenderedPageBreak/>
        <w:t>Checking Log File(s)</w:t>
      </w:r>
    </w:p>
    <w:p w14:paraId="0C7A4680" w14:textId="77777777" w:rsidR="00653653" w:rsidRPr="00EF643D" w:rsidRDefault="00653653" w:rsidP="00653653">
      <w:pPr>
        <w:pStyle w:val="Body"/>
      </w:pPr>
      <w:r w:rsidRPr="00EF643D">
        <w:t>The following log files are produced in the working directory.  At the end of the upgrade, they can be viewed to check for any errors that could have occurred during the upgrade process.</w:t>
      </w:r>
    </w:p>
    <w:p w14:paraId="49EF640E" w14:textId="77777777" w:rsidR="00653653" w:rsidRPr="00EF643D" w:rsidRDefault="00653653" w:rsidP="00653653">
      <w:pPr>
        <w:pStyle w:val="Body"/>
      </w:pPr>
      <w:r w:rsidRPr="00EF643D">
        <w:tab/>
      </w:r>
    </w:p>
    <w:p w14:paraId="7FDE58D4" w14:textId="77777777" w:rsidR="00653653" w:rsidRPr="00EF643D" w:rsidRDefault="00653653" w:rsidP="00653653">
      <w:pPr>
        <w:pStyle w:val="Body"/>
        <w:ind w:firstLine="720"/>
      </w:pPr>
      <w:r>
        <w:t>nsg4700_nsg48</w:t>
      </w:r>
      <w:r w:rsidRPr="00EF643D">
        <w:t>00_1_&lt;date&amp;time&gt;.LOG</w:t>
      </w:r>
    </w:p>
    <w:p w14:paraId="1002C4DD" w14:textId="77777777" w:rsidR="00653653" w:rsidRDefault="00653653" w:rsidP="00653653">
      <w:pPr>
        <w:pStyle w:val="Body"/>
        <w:ind w:firstLine="720"/>
      </w:pPr>
      <w:r>
        <w:t>nsg4700_nsg48</w:t>
      </w:r>
      <w:r w:rsidRPr="00EF643D">
        <w:t>00_2_&lt;date&amp;time&gt;.LOG</w:t>
      </w:r>
    </w:p>
    <w:p w14:paraId="554711E6" w14:textId="77777777" w:rsidR="00653653" w:rsidRDefault="00653653" w:rsidP="00653653">
      <w:pPr>
        <w:pStyle w:val="Body"/>
        <w:ind w:firstLine="720"/>
      </w:pPr>
    </w:p>
    <w:p w14:paraId="22868690" w14:textId="6F4B79CA" w:rsidR="00653653" w:rsidRPr="00EF643D" w:rsidRDefault="00653653" w:rsidP="00653653">
      <w:pPr>
        <w:pStyle w:val="Body"/>
      </w:pPr>
      <w:r w:rsidRPr="00EF643D">
        <w:t xml:space="preserve">Please raise and attach the logs to a ticket with </w:t>
      </w:r>
      <w:hyperlink r:id="rId34" w:history="1">
        <w:r w:rsidRPr="00EF643D">
          <w:rPr>
            <w:rStyle w:val="Hyperlink"/>
          </w:rPr>
          <w:t>http://selectservices.bentley.com</w:t>
        </w:r>
      </w:hyperlink>
      <w:r w:rsidRPr="00EF643D">
        <w:t xml:space="preserve"> to allow Bentley (formerly exor) support staff to verify the upgrade has been successful.</w:t>
      </w:r>
    </w:p>
    <w:p w14:paraId="1DE50C45" w14:textId="77777777" w:rsidR="00653653" w:rsidRPr="00EF643D" w:rsidRDefault="00653653" w:rsidP="00653653">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77147141" w14:textId="77777777" w:rsidR="00653653" w:rsidRPr="00EF643D" w:rsidRDefault="00653653" w:rsidP="00653653">
      <w:pPr>
        <w:pStyle w:val="Heading3"/>
        <w:tabs>
          <w:tab w:val="left" w:pos="1080"/>
        </w:tabs>
        <w:ind w:left="432" w:hanging="432"/>
      </w:pPr>
      <w:bookmarkStart w:id="122" w:name="_Toc22118218"/>
      <w:r w:rsidRPr="00EF643D">
        <w:t xml:space="preserve">Post </w:t>
      </w:r>
      <w:r>
        <w:t>Install/</w:t>
      </w:r>
      <w:r w:rsidRPr="00EF643D">
        <w:t>Upgrade Tasks</w:t>
      </w:r>
      <w:bookmarkEnd w:id="122"/>
    </w:p>
    <w:p w14:paraId="6649C1AC" w14:textId="77777777" w:rsidR="00653653" w:rsidRPr="00EF643D" w:rsidRDefault="00653653" w:rsidP="00653653">
      <w:pPr>
        <w:pStyle w:val="Body"/>
      </w:pPr>
      <w:r w:rsidRPr="00EF643D">
        <w:t xml:space="preserve">Before accessing </w:t>
      </w:r>
      <w:r>
        <w:t>Street Gazetteer Manager</w:t>
      </w:r>
      <w:r w:rsidRPr="00AA642B">
        <w:t xml:space="preserve"> </w:t>
      </w:r>
      <w:r w:rsidRPr="00EF643D">
        <w:t xml:space="preserve">you must check the file exor_version.txt.  </w:t>
      </w:r>
    </w:p>
    <w:p w14:paraId="3697D574" w14:textId="77777777" w:rsidR="00653653" w:rsidRPr="00EF643D" w:rsidRDefault="00653653" w:rsidP="00653653">
      <w:pPr>
        <w:pStyle w:val="Body"/>
      </w:pPr>
      <w:r w:rsidRPr="00EF643D">
        <w:t xml:space="preserve">This file is referenced in Windows Registry setting ‘EXOR_VERSION’ and by default can be located in the </w:t>
      </w:r>
      <w:r>
        <w:t xml:space="preserve">runtime environment bin folder. </w:t>
      </w:r>
    </w:p>
    <w:p w14:paraId="79E4812E" w14:textId="77777777" w:rsidR="00653653" w:rsidRPr="00EF643D" w:rsidRDefault="00653653" w:rsidP="00653653">
      <w:pPr>
        <w:pStyle w:val="Body"/>
      </w:pPr>
      <w:r w:rsidRPr="00EF643D">
        <w:t xml:space="preserve">Ensure that the entry for </w:t>
      </w:r>
      <w:r>
        <w:t>Street Gazetteer Manager</w:t>
      </w:r>
      <w:r w:rsidRPr="00AA642B">
        <w:t xml:space="preserve"> </w:t>
      </w:r>
      <w:r w:rsidRPr="00EF643D">
        <w:t>is set accordingly;</w:t>
      </w:r>
    </w:p>
    <w:p w14:paraId="4E3CAAD6" w14:textId="77777777" w:rsidR="00653653" w:rsidRPr="00541833" w:rsidRDefault="00653653" w:rsidP="00653653">
      <w:pPr>
        <w:ind w:left="720"/>
        <w:rPr>
          <w:rStyle w:val="HighlightText"/>
        </w:rPr>
      </w:pPr>
      <w:r>
        <w:rPr>
          <w:rStyle w:val="HighlightText"/>
        </w:rPr>
        <w:br/>
        <w:t>NSG</w:t>
      </w:r>
      <w:r w:rsidRPr="00541833">
        <w:rPr>
          <w:rStyle w:val="HighlightText"/>
        </w:rPr>
        <w:t>=4.</w:t>
      </w:r>
      <w:r>
        <w:rPr>
          <w:rStyle w:val="HighlightText"/>
        </w:rPr>
        <w:t>8</w:t>
      </w:r>
      <w:r w:rsidRPr="00541833">
        <w:rPr>
          <w:rStyle w:val="HighlightText"/>
        </w:rPr>
        <w:t>.0.</w:t>
      </w:r>
      <w:r>
        <w:rPr>
          <w:rStyle w:val="HighlightText"/>
        </w:rPr>
        <w:t>1</w:t>
      </w:r>
    </w:p>
    <w:p w14:paraId="1B4B9C32" w14:textId="77777777" w:rsidR="002C45B4" w:rsidRDefault="002C45B4" w:rsidP="002C45B4">
      <w:pPr>
        <w:pStyle w:val="Heading3"/>
      </w:pPr>
      <w:bookmarkStart w:id="123" w:name="_Toc279737342"/>
      <w:bookmarkStart w:id="124" w:name="_Toc299616294"/>
      <w:bookmarkStart w:id="125" w:name="_Toc320697271"/>
      <w:bookmarkStart w:id="126" w:name="_Toc340478218"/>
      <w:bookmarkStart w:id="127" w:name="_Toc22118219"/>
      <w:r>
        <w:t>Product Licencing</w:t>
      </w:r>
      <w:bookmarkEnd w:id="123"/>
      <w:r>
        <w:t xml:space="preserve"> (Post Install only)</w:t>
      </w:r>
      <w:bookmarkEnd w:id="124"/>
      <w:bookmarkEnd w:id="125"/>
      <w:bookmarkEnd w:id="126"/>
      <w:bookmarkEnd w:id="127"/>
    </w:p>
    <w:p w14:paraId="188968E1" w14:textId="77777777" w:rsidR="002C45B4" w:rsidRDefault="002C45B4" w:rsidP="002C45B4">
      <w:pPr>
        <w:pStyle w:val="Body"/>
      </w:pPr>
      <w:r>
        <w:t xml:space="preserve">Following </w:t>
      </w:r>
      <w:r w:rsidRPr="00477080">
        <w:rPr>
          <w:b/>
        </w:rPr>
        <w:t>first time installation</w:t>
      </w:r>
      <w:r>
        <w:t xml:space="preserve"> you must licence the product for use.  </w:t>
      </w:r>
    </w:p>
    <w:p w14:paraId="2C2B3A67" w14:textId="77777777" w:rsidR="002C45B4" w:rsidRDefault="002C45B4" w:rsidP="002C45B4">
      <w:pPr>
        <w:pStyle w:val="Body"/>
      </w:pPr>
      <w:r>
        <w:t>To do this start highways by exor and invoke module HIG1890 from the Fastpath menu.</w:t>
      </w:r>
    </w:p>
    <w:p w14:paraId="116C5F3B" w14:textId="77777777" w:rsidR="002C45B4" w:rsidRDefault="002C45B4" w:rsidP="002C45B4">
      <w:pPr>
        <w:pStyle w:val="5PlainTextCharChar"/>
      </w:pPr>
    </w:p>
    <w:p w14:paraId="058E1DCC" w14:textId="77777777" w:rsidR="002C45B4" w:rsidRDefault="002C45B4" w:rsidP="002C45B4">
      <w:pPr>
        <w:pStyle w:val="5PlainTextCharChar"/>
        <w:ind w:left="851"/>
      </w:pPr>
      <w:r>
        <w:object w:dxaOrig="8986" w:dyaOrig="1980" w14:anchorId="0A513A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91.5pt" o:ole="">
            <v:imagedata r:id="rId35" o:title=""/>
          </v:shape>
          <o:OLEObject Type="Embed" ProgID="PBrush" ShapeID="_x0000_i1025" DrawAspect="Content" ObjectID="_1632732622" r:id="rId36"/>
        </w:object>
      </w:r>
      <w:r>
        <w:t xml:space="preserve"> </w:t>
      </w:r>
    </w:p>
    <w:p w14:paraId="08F78995" w14:textId="77777777" w:rsidR="004D4C03" w:rsidRDefault="004D4C03" w:rsidP="002C45B4">
      <w:pPr>
        <w:pStyle w:val="Body"/>
      </w:pPr>
    </w:p>
    <w:p w14:paraId="3819D9E6" w14:textId="5CF04798" w:rsidR="002C45B4" w:rsidRDefault="002C45B4" w:rsidP="002C45B4">
      <w:pPr>
        <w:pStyle w:val="Body"/>
      </w:pPr>
      <w:r>
        <w:t>For further details please refer to the “</w:t>
      </w:r>
      <w:r w:rsidRPr="00477080">
        <w:rPr>
          <w:b/>
        </w:rPr>
        <w:t>Network Manager General System Admin Guide</w:t>
      </w:r>
      <w:r>
        <w:t>”</w:t>
      </w:r>
    </w:p>
    <w:p w14:paraId="52C92EA3" w14:textId="77777777" w:rsidR="002C45B4" w:rsidRDefault="002C45B4" w:rsidP="002C45B4">
      <w:pPr>
        <w:pStyle w:val="5plaintext"/>
      </w:pPr>
    </w:p>
    <w:p w14:paraId="0B0EF424" w14:textId="77777777" w:rsidR="002C45B4" w:rsidRDefault="002C45B4" w:rsidP="002C45B4">
      <w:pPr>
        <w:pStyle w:val="5plaintext"/>
      </w:pPr>
    </w:p>
    <w:p w14:paraId="57B8C325" w14:textId="77777777" w:rsidR="002C45B4" w:rsidRPr="00416E93" w:rsidRDefault="002C45B4" w:rsidP="002C45B4">
      <w:pPr>
        <w:pStyle w:val="NormalIndent2"/>
        <w:rPr>
          <w:lang w:eastAsia="en-GB"/>
        </w:rPr>
      </w:pPr>
      <w:bookmarkStart w:id="128" w:name="_Toc254883654"/>
    </w:p>
    <w:p w14:paraId="7A453CF8" w14:textId="77777777" w:rsidR="002C45B4" w:rsidRDefault="002C45B4">
      <w:pPr>
        <w:rPr>
          <w:rFonts w:ascii="Arial" w:eastAsia="Times New Roman" w:hAnsi="Arial" w:cs="Arial"/>
          <w:sz w:val="20"/>
          <w:szCs w:val="20"/>
        </w:rPr>
      </w:pPr>
      <w:bookmarkStart w:id="129" w:name="_Toc279737343"/>
      <w:bookmarkStart w:id="130" w:name="_Toc299616295"/>
      <w:bookmarkStart w:id="131" w:name="_Toc320697272"/>
      <w:bookmarkStart w:id="132" w:name="_Toc340478219"/>
      <w:r>
        <w:br w:type="page"/>
      </w:r>
    </w:p>
    <w:p w14:paraId="662359E0" w14:textId="31E6B1F1" w:rsidR="002C45B4" w:rsidRDefault="002C45B4" w:rsidP="002C45B4">
      <w:pPr>
        <w:pStyle w:val="Heading3"/>
      </w:pPr>
      <w:bookmarkStart w:id="133" w:name="_Toc22118220"/>
      <w:r>
        <w:lastRenderedPageBreak/>
        <w:t>Setting Directory Paths</w:t>
      </w:r>
      <w:bookmarkEnd w:id="128"/>
      <w:bookmarkEnd w:id="129"/>
      <w:r>
        <w:t xml:space="preserve"> (Post Install only)</w:t>
      </w:r>
      <w:bookmarkEnd w:id="130"/>
      <w:bookmarkEnd w:id="131"/>
      <w:bookmarkEnd w:id="132"/>
      <w:bookmarkEnd w:id="133"/>
    </w:p>
    <w:p w14:paraId="135D6C38" w14:textId="77777777" w:rsidR="002C45B4" w:rsidRDefault="002C45B4" w:rsidP="002C45B4">
      <w:pPr>
        <w:pStyle w:val="Body"/>
      </w:pPr>
      <w:r w:rsidRPr="00477080">
        <w:t>This step is only necessary following a first time Installation of Street Gazetteer Manager.  The Setting of Directory Paths will have been implemented previously for an Upgrade</w:t>
      </w:r>
      <w:r>
        <w:t>.</w:t>
      </w:r>
    </w:p>
    <w:p w14:paraId="5785CC3B" w14:textId="77777777" w:rsidR="002C45B4" w:rsidRDefault="002C45B4" w:rsidP="002C45B4">
      <w:pPr>
        <w:pStyle w:val="Body"/>
      </w:pPr>
      <w:r>
        <w:t>Street Gazetteer Manager uses the Oracle directories mechanism to denote the locations of files that are read/written.</w:t>
      </w:r>
    </w:p>
    <w:p w14:paraId="60AAFF4A" w14:textId="77777777" w:rsidR="002C45B4" w:rsidRDefault="002C45B4" w:rsidP="002C45B4">
      <w:pPr>
        <w:pStyle w:val="Body"/>
      </w:pPr>
      <w:r>
        <w:t>The following Oracle directories are utilised by Street Gazetteer Manager, and they must have their “File System Paths” set using module HIG1895.</w:t>
      </w:r>
    </w:p>
    <w:p w14:paraId="1B10A03D" w14:textId="77777777" w:rsidR="002C45B4" w:rsidRDefault="002C45B4" w:rsidP="002C45B4">
      <w:pPr>
        <w:pStyle w:val="5PlainTextCharChar"/>
      </w:pPr>
    </w:p>
    <w:p w14:paraId="67DFFC48" w14:textId="77777777" w:rsidR="002C45B4" w:rsidRDefault="002C45B4" w:rsidP="002C45B4">
      <w:pPr>
        <w:pStyle w:val="5PlainTextCharChar"/>
        <w:ind w:left="851"/>
      </w:pPr>
      <w:r>
        <w:object w:dxaOrig="8969" w:dyaOrig="1965" w14:anchorId="69484259">
          <v:shape id="_x0000_i1026" type="#_x0000_t75" style="width:416.25pt;height:91.5pt" o:ole="">
            <v:imagedata r:id="rId37" o:title=""/>
          </v:shape>
          <o:OLEObject Type="Embed" ProgID="PBrush" ShapeID="_x0000_i1026" DrawAspect="Content" ObjectID="_1632732623" r:id="rId38"/>
        </w:object>
      </w:r>
    </w:p>
    <w:p w14:paraId="16DE31DF" w14:textId="77777777" w:rsidR="002C45B4" w:rsidRDefault="002C45B4" w:rsidP="002C45B4">
      <w:pPr>
        <w:pStyle w:val="5PlainTextCharChar"/>
        <w:ind w:left="851"/>
      </w:pPr>
    </w:p>
    <w:p w14:paraId="652BF813" w14:textId="77777777" w:rsidR="002C45B4" w:rsidRDefault="002C45B4" w:rsidP="002C45B4">
      <w:pPr>
        <w:pStyle w:val="5PlainTextCharChar"/>
        <w:ind w:left="851"/>
        <w:rPr>
          <w:b/>
          <w:bCs/>
        </w:rPr>
      </w:pPr>
      <w:r>
        <w:object w:dxaOrig="11369" w:dyaOrig="7439" w14:anchorId="142645AC">
          <v:shape id="_x0000_i1027" type="#_x0000_t75" style="width:405pt;height:264.75pt" o:ole="">
            <v:imagedata r:id="rId39" o:title=""/>
          </v:shape>
          <o:OLEObject Type="Embed" ProgID="PBrush" ShapeID="_x0000_i1027" DrawAspect="Content" ObjectID="_1632732624" r:id="rId40"/>
        </w:object>
      </w:r>
    </w:p>
    <w:p w14:paraId="62D8D65A" w14:textId="77777777" w:rsidR="002C45B4" w:rsidRDefault="002C45B4" w:rsidP="002C45B4">
      <w:pPr>
        <w:pStyle w:val="5PlainTextCharChar"/>
      </w:pPr>
    </w:p>
    <w:p w14:paraId="33A438A7" w14:textId="77777777" w:rsidR="002C45B4" w:rsidRDefault="002C45B4" w:rsidP="002C45B4">
      <w:pPr>
        <w:pStyle w:val="Body"/>
        <w:rPr>
          <w:b/>
          <w:bCs/>
          <w:i/>
          <w:iCs/>
        </w:rPr>
      </w:pPr>
      <w:r>
        <w:t xml:space="preserve">For more information regarding managing directories, please consult the </w:t>
      </w:r>
      <w:r>
        <w:rPr>
          <w:b/>
          <w:bCs/>
          <w:i/>
          <w:iCs/>
        </w:rPr>
        <w:t>“Network Manager General System Admin Guide”</w:t>
      </w:r>
    </w:p>
    <w:p w14:paraId="3E1E1F1B" w14:textId="77777777" w:rsidR="002C45B4" w:rsidRDefault="002C45B4" w:rsidP="002C45B4">
      <w:pPr>
        <w:autoSpaceDE w:val="0"/>
        <w:autoSpaceDN w:val="0"/>
        <w:adjustRightInd w:val="0"/>
        <w:rPr>
          <w:rFonts w:ascii="Arial,Bold" w:hAnsi="Arial,Bold" w:cs="Arial,Bold"/>
          <w:b/>
          <w:bCs/>
        </w:rPr>
      </w:pPr>
    </w:p>
    <w:p w14:paraId="249C30BE" w14:textId="77777777" w:rsidR="002C45B4" w:rsidRDefault="002C45B4" w:rsidP="002C45B4">
      <w:pPr>
        <w:autoSpaceDE w:val="0"/>
        <w:autoSpaceDN w:val="0"/>
        <w:adjustRightInd w:val="0"/>
        <w:rPr>
          <w:rFonts w:ascii="Arial,Bold" w:hAnsi="Arial,Bold" w:cs="Arial,Bold"/>
          <w:b/>
          <w:bCs/>
        </w:rPr>
      </w:pPr>
    </w:p>
    <w:p w14:paraId="1706AC03" w14:textId="77777777" w:rsidR="002C45B4" w:rsidRDefault="002C45B4" w:rsidP="002C45B4">
      <w:pPr>
        <w:autoSpaceDE w:val="0"/>
        <w:autoSpaceDN w:val="0"/>
        <w:adjustRightInd w:val="0"/>
        <w:rPr>
          <w:rFonts w:ascii="Arial,Bold" w:hAnsi="Arial,Bold" w:cs="Arial,Bold"/>
          <w:b/>
          <w:bCs/>
        </w:rPr>
      </w:pPr>
    </w:p>
    <w:p w14:paraId="7601B166" w14:textId="77777777" w:rsidR="002C45B4" w:rsidRDefault="002C45B4" w:rsidP="002C45B4">
      <w:pPr>
        <w:pStyle w:val="Heading3"/>
      </w:pPr>
      <w:bookmarkStart w:id="134" w:name="_Toc209847726"/>
      <w:bookmarkStart w:id="135" w:name="_Toc254883655"/>
      <w:bookmarkStart w:id="136" w:name="_Toc279737344"/>
      <w:bookmarkStart w:id="137" w:name="_Toc299616296"/>
      <w:bookmarkStart w:id="138" w:name="_Toc320697273"/>
      <w:bookmarkStart w:id="139" w:name="_Toc340478220"/>
      <w:bookmarkStart w:id="140" w:name="_Toc22118221"/>
      <w:r>
        <w:lastRenderedPageBreak/>
        <w:t>XSD Files</w:t>
      </w:r>
      <w:bookmarkEnd w:id="134"/>
      <w:bookmarkEnd w:id="135"/>
      <w:bookmarkEnd w:id="136"/>
      <w:r>
        <w:t xml:space="preserve"> (Post Install only)</w:t>
      </w:r>
      <w:bookmarkEnd w:id="137"/>
      <w:bookmarkEnd w:id="138"/>
      <w:bookmarkEnd w:id="139"/>
      <w:bookmarkEnd w:id="140"/>
    </w:p>
    <w:p w14:paraId="1BC72413" w14:textId="77777777" w:rsidR="002C45B4" w:rsidRPr="00BF21F8" w:rsidRDefault="002C45B4" w:rsidP="002C45B4">
      <w:pPr>
        <w:pStyle w:val="Body"/>
      </w:pPr>
      <w:r w:rsidRPr="00BF21F8">
        <w:t xml:space="preserve">This step is </w:t>
      </w:r>
      <w:r>
        <w:t>only necessary following a first time Installation of Street Gazetteer Manager</w:t>
      </w:r>
      <w:r w:rsidRPr="00BF21F8">
        <w:t>.</w:t>
      </w:r>
      <w:r>
        <w:t xml:space="preserve">  The XSD files will have been registered previously for an Upgrade.</w:t>
      </w:r>
    </w:p>
    <w:p w14:paraId="7318F123" w14:textId="77777777" w:rsidR="002C45B4" w:rsidRPr="00BF21F8" w:rsidRDefault="002C45B4" w:rsidP="002C45B4">
      <w:pPr>
        <w:pStyle w:val="Body"/>
      </w:pPr>
      <w:r w:rsidRPr="00BF21F8">
        <w:t>Copy the .xsd files from &lt;</w:t>
      </w:r>
      <w:r w:rsidRPr="00BF21F8">
        <w:rPr>
          <w:i/>
          <w:iCs/>
        </w:rPr>
        <w:t>exor_base</w:t>
      </w:r>
      <w:r w:rsidRPr="00BF21F8">
        <w:t>&gt;\nsg\admin\xsd into a directory on the database server.</w:t>
      </w:r>
    </w:p>
    <w:p w14:paraId="397356FD" w14:textId="77777777" w:rsidR="002C45B4" w:rsidRPr="00BF21F8" w:rsidRDefault="002C45B4" w:rsidP="002C45B4">
      <w:pPr>
        <w:pStyle w:val="Body"/>
      </w:pPr>
      <w:r w:rsidRPr="00BF21F8">
        <w:t>Log into the Highways By Exor application and open the ‘Directories’ module</w:t>
      </w:r>
    </w:p>
    <w:p w14:paraId="18DD0114" w14:textId="77777777" w:rsidR="002C45B4" w:rsidRPr="00BF21F8" w:rsidRDefault="002C45B4" w:rsidP="002C45B4">
      <w:pPr>
        <w:pStyle w:val="5plaintextcharchar0"/>
        <w:ind w:left="851"/>
        <w:rPr>
          <w:color w:val="auto"/>
          <w:sz w:val="18"/>
          <w:szCs w:val="18"/>
        </w:rPr>
      </w:pPr>
    </w:p>
    <w:p w14:paraId="717F1595" w14:textId="77777777" w:rsidR="002C45B4" w:rsidRPr="00BF21F8" w:rsidRDefault="002C45B4" w:rsidP="002C45B4">
      <w:pPr>
        <w:pStyle w:val="5plaintextcharchar0"/>
        <w:ind w:left="851"/>
        <w:rPr>
          <w:color w:val="auto"/>
          <w:sz w:val="18"/>
          <w:szCs w:val="18"/>
        </w:rPr>
      </w:pPr>
      <w:r>
        <w:rPr>
          <w:noProof/>
          <w:color w:val="auto"/>
          <w:sz w:val="18"/>
          <w:szCs w:val="18"/>
        </w:rPr>
        <w:drawing>
          <wp:inline distT="0" distB="0" distL="0" distR="0" wp14:anchorId="25DBA07D" wp14:editId="75A89819">
            <wp:extent cx="3528060" cy="3933825"/>
            <wp:effectExtent l="0" t="0" r="0" b="9525"/>
            <wp:docPr id="12" name="Picture 10"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0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28060" cy="3933825"/>
                    </a:xfrm>
                    <a:prstGeom prst="rect">
                      <a:avLst/>
                    </a:prstGeom>
                    <a:noFill/>
                    <a:ln>
                      <a:noFill/>
                    </a:ln>
                  </pic:spPr>
                </pic:pic>
              </a:graphicData>
            </a:graphic>
          </wp:inline>
        </w:drawing>
      </w:r>
    </w:p>
    <w:p w14:paraId="336BF39C" w14:textId="77777777" w:rsidR="002C45B4" w:rsidRPr="00BF21F8" w:rsidRDefault="002C45B4" w:rsidP="002C45B4">
      <w:pPr>
        <w:pStyle w:val="5plaintextcharchar0"/>
        <w:ind w:left="851"/>
        <w:rPr>
          <w:color w:val="auto"/>
          <w:sz w:val="18"/>
          <w:szCs w:val="18"/>
        </w:rPr>
      </w:pPr>
    </w:p>
    <w:p w14:paraId="4F6D7286" w14:textId="77777777" w:rsidR="002C45B4" w:rsidRPr="00BF21F8" w:rsidRDefault="002C45B4" w:rsidP="002C45B4">
      <w:pPr>
        <w:pStyle w:val="Body"/>
      </w:pPr>
      <w:r w:rsidRPr="00BF21F8">
        <w:t>Ensure that the directory with the name ‘NSG_XSD_DIRECTORY’ has a path set that points to the location that you have just copied .xsd files into e.g.</w:t>
      </w:r>
    </w:p>
    <w:p w14:paraId="34CF6A21" w14:textId="77777777" w:rsidR="002C45B4" w:rsidRPr="00BF21F8" w:rsidRDefault="002C45B4" w:rsidP="002C45B4">
      <w:pPr>
        <w:pStyle w:val="5plaintextcharchar0"/>
        <w:ind w:left="851"/>
        <w:rPr>
          <w:color w:val="auto"/>
          <w:sz w:val="18"/>
          <w:szCs w:val="18"/>
        </w:rPr>
      </w:pPr>
    </w:p>
    <w:p w14:paraId="1427399A" w14:textId="77777777" w:rsidR="002C45B4" w:rsidRPr="00BF21F8" w:rsidRDefault="002C45B4" w:rsidP="002C45B4">
      <w:pPr>
        <w:pStyle w:val="5plaintextcharchar0"/>
        <w:ind w:left="851"/>
        <w:rPr>
          <w:color w:val="auto"/>
          <w:sz w:val="18"/>
          <w:szCs w:val="18"/>
        </w:rPr>
      </w:pPr>
      <w:r>
        <w:rPr>
          <w:noProof/>
          <w:color w:val="auto"/>
          <w:sz w:val="18"/>
          <w:szCs w:val="18"/>
        </w:rPr>
        <w:drawing>
          <wp:inline distT="0" distB="0" distL="0" distR="0" wp14:anchorId="5FDFFC3A" wp14:editId="2EDC34BB">
            <wp:extent cx="4304665" cy="1181735"/>
            <wp:effectExtent l="0" t="0" r="635" b="0"/>
            <wp:docPr id="1" name="Picture 9"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0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04665" cy="1181735"/>
                    </a:xfrm>
                    <a:prstGeom prst="rect">
                      <a:avLst/>
                    </a:prstGeom>
                    <a:noFill/>
                    <a:ln>
                      <a:noFill/>
                    </a:ln>
                  </pic:spPr>
                </pic:pic>
              </a:graphicData>
            </a:graphic>
          </wp:inline>
        </w:drawing>
      </w:r>
    </w:p>
    <w:p w14:paraId="3FD9729B" w14:textId="77777777" w:rsidR="002C45B4" w:rsidRPr="00BF21F8" w:rsidRDefault="002C45B4" w:rsidP="002C45B4">
      <w:pPr>
        <w:pStyle w:val="5plaintextcharchar0"/>
        <w:ind w:left="851"/>
        <w:rPr>
          <w:color w:val="auto"/>
          <w:sz w:val="18"/>
          <w:szCs w:val="18"/>
        </w:rPr>
      </w:pPr>
    </w:p>
    <w:p w14:paraId="140E7DDA" w14:textId="77777777" w:rsidR="002C45B4" w:rsidRDefault="002C45B4" w:rsidP="002C45B4">
      <w:pPr>
        <w:pStyle w:val="Body"/>
      </w:pPr>
      <w:r w:rsidRPr="001772AF">
        <w:t>The XSD files must then be registered with Oracle XMLDB by running the script  &lt;exor_base&gt;\nsg\admin\xsd\register_eton_schemas.sql</w:t>
      </w:r>
    </w:p>
    <w:p w14:paraId="0AFEC9FF" w14:textId="77777777" w:rsidR="002C45B4" w:rsidRDefault="002C45B4" w:rsidP="002C45B4">
      <w:pPr>
        <w:pStyle w:val="Body"/>
      </w:pPr>
    </w:p>
    <w:p w14:paraId="6B97FF25" w14:textId="77777777" w:rsidR="002C45B4" w:rsidRDefault="002C45B4" w:rsidP="002C45B4">
      <w:pPr>
        <w:pStyle w:val="5plaintextcharchar0"/>
        <w:ind w:left="851"/>
        <w:rPr>
          <w:bCs/>
          <w:color w:val="auto"/>
          <w:sz w:val="18"/>
        </w:rPr>
      </w:pPr>
    </w:p>
    <w:p w14:paraId="41242188" w14:textId="176C9DA1" w:rsidR="002C45B4" w:rsidRDefault="002C45B4" w:rsidP="002C45B4">
      <w:pPr>
        <w:pStyle w:val="Heading3"/>
        <w:rPr>
          <w:lang w:val="en-US"/>
        </w:rPr>
      </w:pPr>
      <w:bookmarkStart w:id="141" w:name="_Toc254883656"/>
      <w:bookmarkStart w:id="142" w:name="_Toc279737345"/>
      <w:bookmarkStart w:id="143" w:name="_Toc299616297"/>
      <w:bookmarkStart w:id="144" w:name="_Toc320697274"/>
      <w:bookmarkStart w:id="145" w:name="_Toc340478221"/>
      <w:bookmarkStart w:id="146" w:name="_Toc22118222"/>
      <w:r>
        <w:rPr>
          <w:lang w:val="en-US"/>
        </w:rPr>
        <w:t>Creation of Loader Database Job</w:t>
      </w:r>
      <w:bookmarkEnd w:id="141"/>
      <w:bookmarkEnd w:id="142"/>
      <w:r>
        <w:rPr>
          <w:lang w:val="en-US"/>
        </w:rPr>
        <w:t xml:space="preserve"> (Post Install only)</w:t>
      </w:r>
      <w:bookmarkEnd w:id="143"/>
      <w:bookmarkEnd w:id="144"/>
      <w:bookmarkEnd w:id="145"/>
      <w:bookmarkEnd w:id="146"/>
    </w:p>
    <w:p w14:paraId="55A59A8F" w14:textId="77777777" w:rsidR="002C45B4" w:rsidRDefault="002C45B4" w:rsidP="002C45B4">
      <w:pPr>
        <w:pStyle w:val="Body"/>
        <w:rPr>
          <w:lang w:val="en-US"/>
        </w:rPr>
      </w:pPr>
      <w:r>
        <w:rPr>
          <w:lang w:val="en-US"/>
        </w:rPr>
        <w:t>Following first time installation, should it be necessary to load Gazetteer files a database job needs to be created.  To do this open the Highways application and run the ‘Monitor NSG Loader’ module (NSG0040).</w:t>
      </w:r>
    </w:p>
    <w:p w14:paraId="4D273957" w14:textId="77777777" w:rsidR="002C45B4" w:rsidRDefault="002C45B4" w:rsidP="002C45B4">
      <w:pPr>
        <w:pStyle w:val="NormalIndent2"/>
        <w:rPr>
          <w:lang w:val="en-US"/>
        </w:rPr>
      </w:pPr>
    </w:p>
    <w:p w14:paraId="74CF8CD4" w14:textId="03AA3F6F" w:rsidR="002C45B4" w:rsidRDefault="007770A6" w:rsidP="002C45B4">
      <w:pPr>
        <w:pStyle w:val="NormalIndent2"/>
        <w:rPr>
          <w:lang w:val="en-US"/>
        </w:rPr>
      </w:pPr>
      <w:r w:rsidRPr="007770A6">
        <w:rPr>
          <w:noProof/>
          <w:lang w:val="en-US"/>
        </w:rPr>
        <w:drawing>
          <wp:inline distT="0" distB="0" distL="0" distR="0" wp14:anchorId="0109484C" wp14:editId="2A57C195">
            <wp:extent cx="2048510" cy="3160395"/>
            <wp:effectExtent l="0" t="0" r="889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48510" cy="3160395"/>
                    </a:xfrm>
                    <a:prstGeom prst="rect">
                      <a:avLst/>
                    </a:prstGeom>
                    <a:noFill/>
                    <a:ln>
                      <a:noFill/>
                    </a:ln>
                  </pic:spPr>
                </pic:pic>
              </a:graphicData>
            </a:graphic>
          </wp:inline>
        </w:drawing>
      </w:r>
    </w:p>
    <w:p w14:paraId="595A9321" w14:textId="77777777" w:rsidR="002C45B4" w:rsidRDefault="002C45B4" w:rsidP="002C45B4">
      <w:pPr>
        <w:pStyle w:val="NormalIndent2"/>
        <w:rPr>
          <w:lang w:val="en-US"/>
        </w:rPr>
      </w:pPr>
    </w:p>
    <w:p w14:paraId="02CB4B68" w14:textId="77777777" w:rsidR="002C45B4" w:rsidRDefault="002C45B4" w:rsidP="00A03812">
      <w:pPr>
        <w:pStyle w:val="Body"/>
        <w:ind w:left="720"/>
        <w:rPr>
          <w:lang w:val="en-US"/>
        </w:rPr>
      </w:pPr>
      <w:r>
        <w:rPr>
          <w:lang w:val="en-US"/>
        </w:rPr>
        <w:t>Press the ‘Options’ button.</w:t>
      </w:r>
    </w:p>
    <w:p w14:paraId="4C189645" w14:textId="77777777" w:rsidR="002C45B4" w:rsidRDefault="002C45B4" w:rsidP="002C45B4">
      <w:pPr>
        <w:pStyle w:val="NormalIndent2"/>
        <w:rPr>
          <w:lang w:val="en-US"/>
        </w:rPr>
      </w:pPr>
    </w:p>
    <w:p w14:paraId="6649A577" w14:textId="6F792F3B" w:rsidR="002C45B4" w:rsidRDefault="007770A6" w:rsidP="002C45B4">
      <w:pPr>
        <w:pStyle w:val="NormalIndent2"/>
        <w:rPr>
          <w:color w:val="auto"/>
          <w:lang w:val="en-US"/>
        </w:rPr>
      </w:pPr>
      <w:r w:rsidRPr="007770A6">
        <w:rPr>
          <w:noProof/>
          <w:color w:val="auto"/>
          <w:lang w:val="en-US"/>
        </w:rPr>
        <w:lastRenderedPageBreak/>
        <w:drawing>
          <wp:inline distT="0" distB="0" distL="0" distR="0" wp14:anchorId="192C99E7" wp14:editId="2ABB5358">
            <wp:extent cx="5742305" cy="38182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2305" cy="3818255"/>
                    </a:xfrm>
                    <a:prstGeom prst="rect">
                      <a:avLst/>
                    </a:prstGeom>
                    <a:noFill/>
                    <a:ln>
                      <a:noFill/>
                    </a:ln>
                  </pic:spPr>
                </pic:pic>
              </a:graphicData>
            </a:graphic>
          </wp:inline>
        </w:drawing>
      </w:r>
    </w:p>
    <w:p w14:paraId="325DB341" w14:textId="77777777" w:rsidR="002C45B4" w:rsidRDefault="002C45B4" w:rsidP="002C45B4">
      <w:pPr>
        <w:pStyle w:val="NormalIndent2"/>
        <w:rPr>
          <w:color w:val="auto"/>
          <w:lang w:val="en-US"/>
        </w:rPr>
      </w:pPr>
    </w:p>
    <w:p w14:paraId="4FB2831A" w14:textId="77777777" w:rsidR="002C45B4" w:rsidRDefault="002C45B4" w:rsidP="002C45B4">
      <w:pPr>
        <w:rPr>
          <w:rFonts w:cs="Arial"/>
          <w:szCs w:val="18"/>
          <w:lang w:val="en-US"/>
        </w:rPr>
      </w:pPr>
    </w:p>
    <w:p w14:paraId="0E5C6905" w14:textId="77777777" w:rsidR="002C45B4" w:rsidRDefault="002C45B4" w:rsidP="00A03812">
      <w:pPr>
        <w:pStyle w:val="Body"/>
        <w:ind w:left="720"/>
        <w:rPr>
          <w:rFonts w:cs="Arial"/>
          <w:szCs w:val="18"/>
          <w:lang w:val="en-US"/>
        </w:rPr>
      </w:pPr>
      <w:r>
        <w:rPr>
          <w:lang w:val="en-US"/>
        </w:rPr>
        <w:t>Press the ‘Recreate Job’ button.</w:t>
      </w:r>
    </w:p>
    <w:p w14:paraId="0A359FDD" w14:textId="77777777" w:rsidR="002C45B4" w:rsidRDefault="002C45B4" w:rsidP="002C45B4">
      <w:pPr>
        <w:pStyle w:val="NormalIndent2"/>
        <w:rPr>
          <w:color w:val="auto"/>
          <w:lang w:val="en-US"/>
        </w:rPr>
      </w:pPr>
    </w:p>
    <w:p w14:paraId="464299DB" w14:textId="77777777" w:rsidR="002C45B4" w:rsidRDefault="002C45B4" w:rsidP="002C45B4">
      <w:pPr>
        <w:pStyle w:val="NormalIndent2"/>
        <w:rPr>
          <w:color w:val="auto"/>
          <w:lang w:val="en-US"/>
        </w:rPr>
      </w:pPr>
    </w:p>
    <w:p w14:paraId="041545B9" w14:textId="7ADCE86E" w:rsidR="002C45B4" w:rsidRDefault="007770A6" w:rsidP="002C45B4">
      <w:pPr>
        <w:pStyle w:val="NormalIndent2"/>
      </w:pPr>
      <w:r w:rsidRPr="007770A6">
        <w:rPr>
          <w:noProof/>
          <w:lang w:val="en-US"/>
        </w:rPr>
        <w:drawing>
          <wp:inline distT="0" distB="0" distL="0" distR="0" wp14:anchorId="30EFDC3F" wp14:editId="4446F3DA">
            <wp:extent cx="2962910" cy="174117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62910" cy="1741170"/>
                    </a:xfrm>
                    <a:prstGeom prst="rect">
                      <a:avLst/>
                    </a:prstGeom>
                    <a:noFill/>
                    <a:ln>
                      <a:noFill/>
                    </a:ln>
                  </pic:spPr>
                </pic:pic>
              </a:graphicData>
            </a:graphic>
          </wp:inline>
        </w:drawing>
      </w:r>
    </w:p>
    <w:p w14:paraId="3F20718B" w14:textId="77777777" w:rsidR="002C45B4" w:rsidRDefault="002C45B4" w:rsidP="002C45B4">
      <w:pPr>
        <w:pStyle w:val="SectionTitle"/>
        <w:tabs>
          <w:tab w:val="num" w:pos="851"/>
        </w:tabs>
      </w:pPr>
    </w:p>
    <w:p w14:paraId="28F2A72C" w14:textId="77777777" w:rsidR="002C45B4" w:rsidRDefault="002C45B4" w:rsidP="005C74FD">
      <w:pPr>
        <w:pStyle w:val="Heading3"/>
        <w:rPr>
          <w:noProof/>
          <w:sz w:val="22"/>
          <w:lang w:val="en-US"/>
        </w:rPr>
      </w:pPr>
      <w:bookmarkStart w:id="147" w:name="_Toc320697275"/>
      <w:bookmarkStart w:id="148" w:name="_Toc340478222"/>
      <w:bookmarkStart w:id="149" w:name="_Toc22118223"/>
      <w:r w:rsidRPr="0015389E">
        <w:t>Rebuild the NSG Views (post Upgrade only)</w:t>
      </w:r>
      <w:bookmarkEnd w:id="147"/>
      <w:bookmarkEnd w:id="148"/>
      <w:bookmarkEnd w:id="149"/>
    </w:p>
    <w:p w14:paraId="000409CC" w14:textId="77777777" w:rsidR="002C45B4" w:rsidRDefault="002C45B4" w:rsidP="002C45B4">
      <w:pPr>
        <w:pStyle w:val="ExorHeading3"/>
        <w:numPr>
          <w:ilvl w:val="0"/>
          <w:numId w:val="0"/>
        </w:numPr>
        <w:ind w:left="851"/>
        <w:rPr>
          <w:noProof/>
          <w:sz w:val="22"/>
          <w:szCs w:val="20"/>
          <w:lang w:val="en-US"/>
        </w:rPr>
      </w:pPr>
    </w:p>
    <w:p w14:paraId="35F87D2D" w14:textId="77777777" w:rsidR="002C45B4" w:rsidRDefault="002C45B4" w:rsidP="007770A6">
      <w:pPr>
        <w:pStyle w:val="NormalIndent1"/>
        <w:numPr>
          <w:ilvl w:val="0"/>
          <w:numId w:val="60"/>
        </w:numPr>
        <w:tabs>
          <w:tab w:val="num" w:pos="1211"/>
        </w:tabs>
      </w:pPr>
      <w:r>
        <w:t xml:space="preserve">Login to SQL*PLUS as the highways owner on the client PC </w:t>
      </w:r>
    </w:p>
    <w:p w14:paraId="18E6E551" w14:textId="77777777" w:rsidR="002C45B4" w:rsidRDefault="002C45B4" w:rsidP="002C45B4">
      <w:pPr>
        <w:pStyle w:val="NormalIndent1"/>
        <w:ind w:left="851"/>
      </w:pPr>
    </w:p>
    <w:p w14:paraId="6CF81E14" w14:textId="77777777" w:rsidR="002C45B4" w:rsidRDefault="002C45B4" w:rsidP="007770A6">
      <w:pPr>
        <w:pStyle w:val="NormalIndent1"/>
        <w:numPr>
          <w:ilvl w:val="0"/>
          <w:numId w:val="60"/>
        </w:numPr>
        <w:tabs>
          <w:tab w:val="num" w:pos="1211"/>
        </w:tabs>
      </w:pPr>
      <w:r>
        <w:t>Run the following command:</w:t>
      </w:r>
    </w:p>
    <w:p w14:paraId="05A6D450" w14:textId="77777777" w:rsidR="002C45B4" w:rsidRDefault="002C45B4" w:rsidP="002C45B4">
      <w:pPr>
        <w:autoSpaceDE w:val="0"/>
        <w:autoSpaceDN w:val="0"/>
        <w:ind w:left="851"/>
        <w:rPr>
          <w:rFonts w:ascii="MS Shell Dlg 2" w:hAnsi="MS Shell Dlg 2" w:cs="MS Shell Dlg 2"/>
          <w:color w:val="0000FF"/>
          <w:sz w:val="20"/>
          <w:szCs w:val="20"/>
          <w:highlight w:val="white"/>
        </w:rPr>
      </w:pPr>
    </w:p>
    <w:p w14:paraId="6C2BBC07" w14:textId="77777777" w:rsidR="002C45B4" w:rsidRPr="0015389E" w:rsidRDefault="002C45B4" w:rsidP="005C74FD">
      <w:pPr>
        <w:pStyle w:val="Body"/>
        <w:ind w:left="1211"/>
        <w:rPr>
          <w:highlight w:val="white"/>
        </w:rPr>
      </w:pPr>
      <w:r w:rsidRPr="0015389E">
        <w:rPr>
          <w:highlight w:val="white"/>
        </w:rPr>
        <w:t>BEGIN</w:t>
      </w:r>
    </w:p>
    <w:p w14:paraId="64D956DF" w14:textId="77777777" w:rsidR="002C45B4" w:rsidRPr="0015389E" w:rsidRDefault="002C45B4" w:rsidP="005C74FD">
      <w:pPr>
        <w:pStyle w:val="Body"/>
        <w:ind w:left="1211"/>
        <w:rPr>
          <w:highlight w:val="white"/>
        </w:rPr>
      </w:pPr>
      <w:r w:rsidRPr="0015389E">
        <w:rPr>
          <w:highlight w:val="white"/>
        </w:rPr>
        <w:t xml:space="preserve">  </w:t>
      </w:r>
      <w:r w:rsidRPr="0015389E">
        <w:rPr>
          <w:color w:val="808000"/>
          <w:highlight w:val="white"/>
        </w:rPr>
        <w:t>NSG_SDO_UTIL</w:t>
      </w:r>
      <w:r w:rsidRPr="0015389E">
        <w:rPr>
          <w:highlight w:val="white"/>
        </w:rPr>
        <w:t>.REBUILD_NSG_VIEWS;</w:t>
      </w:r>
    </w:p>
    <w:p w14:paraId="00E68C72" w14:textId="77777777" w:rsidR="002C45B4" w:rsidRPr="0015389E" w:rsidRDefault="002C45B4" w:rsidP="005C74FD">
      <w:pPr>
        <w:pStyle w:val="Body"/>
        <w:ind w:left="1211"/>
        <w:rPr>
          <w:highlight w:val="white"/>
        </w:rPr>
      </w:pPr>
      <w:r w:rsidRPr="0015389E">
        <w:rPr>
          <w:highlight w:val="white"/>
        </w:rPr>
        <w:t>END;</w:t>
      </w:r>
    </w:p>
    <w:p w14:paraId="27A6A651" w14:textId="77777777" w:rsidR="002C45B4" w:rsidRPr="0015389E" w:rsidRDefault="002C45B4" w:rsidP="005C74FD">
      <w:pPr>
        <w:pStyle w:val="Body"/>
        <w:ind w:left="1211"/>
        <w:rPr>
          <w:highlight w:val="white"/>
        </w:rPr>
      </w:pPr>
      <w:r w:rsidRPr="0015389E">
        <w:rPr>
          <w:highlight w:val="white"/>
        </w:rPr>
        <w:t>/</w:t>
      </w:r>
    </w:p>
    <w:p w14:paraId="3F472E0B" w14:textId="77777777" w:rsidR="002C45B4" w:rsidRDefault="002C45B4" w:rsidP="002C45B4">
      <w:pPr>
        <w:pStyle w:val="ExorHeading3"/>
        <w:numPr>
          <w:ilvl w:val="0"/>
          <w:numId w:val="0"/>
        </w:numPr>
        <w:ind w:left="851"/>
      </w:pPr>
    </w:p>
    <w:p w14:paraId="28BE3F51" w14:textId="77777777" w:rsidR="002C45B4" w:rsidRDefault="002C45B4" w:rsidP="002C45B4">
      <w:pPr>
        <w:ind w:left="1211"/>
      </w:pPr>
      <w:r w:rsidRPr="00816B2D">
        <w:rPr>
          <w:noProof/>
          <w:lang w:val="en-US"/>
        </w:rPr>
        <w:drawing>
          <wp:inline distT="0" distB="0" distL="0" distR="0" wp14:anchorId="14EECCEB" wp14:editId="283808A6">
            <wp:extent cx="5132070" cy="2213357"/>
            <wp:effectExtent l="19050" t="0" r="0" b="0"/>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cstate="print"/>
                    <a:srcRect/>
                    <a:stretch>
                      <a:fillRect/>
                    </a:stretch>
                  </pic:blipFill>
                  <pic:spPr bwMode="auto">
                    <a:xfrm>
                      <a:off x="0" y="0"/>
                      <a:ext cx="5136036" cy="2215068"/>
                    </a:xfrm>
                    <a:prstGeom prst="rect">
                      <a:avLst/>
                    </a:prstGeom>
                    <a:noFill/>
                    <a:ln w="9525">
                      <a:noFill/>
                      <a:miter lim="800000"/>
                      <a:headEnd/>
                      <a:tailEnd/>
                    </a:ln>
                  </pic:spPr>
                </pic:pic>
              </a:graphicData>
            </a:graphic>
          </wp:inline>
        </w:drawing>
      </w:r>
    </w:p>
    <w:p w14:paraId="620096C3" w14:textId="07699152" w:rsidR="00220342" w:rsidRDefault="002C45B4" w:rsidP="002C45B4">
      <w:pPr>
        <w:rPr>
          <w:rFonts w:ascii="Arial" w:eastAsia="Times New Roman" w:hAnsi="Arial" w:cs="Arial"/>
          <w:b/>
          <w:kern w:val="28"/>
          <w:sz w:val="24"/>
          <w:szCs w:val="20"/>
        </w:rPr>
      </w:pPr>
      <w:r>
        <w:br w:type="page"/>
      </w:r>
    </w:p>
    <w:p w14:paraId="11B25166" w14:textId="2CE24179" w:rsidR="00220342" w:rsidRDefault="00220342" w:rsidP="00220342">
      <w:pPr>
        <w:pStyle w:val="Heading1"/>
      </w:pPr>
      <w:bookmarkStart w:id="150" w:name="_Toc22118224"/>
      <w:r>
        <w:lastRenderedPageBreak/>
        <w:t>Maintenance Manager</w:t>
      </w:r>
      <w:bookmarkEnd w:id="150"/>
    </w:p>
    <w:p w14:paraId="00E96AF5" w14:textId="0427F0FA" w:rsidR="00220342" w:rsidRPr="00EF643D" w:rsidRDefault="00220342" w:rsidP="00220342">
      <w:pPr>
        <w:pStyle w:val="Heading2"/>
      </w:pPr>
      <w:bookmarkStart w:id="151" w:name="_Toc22118225"/>
      <w:r w:rsidRPr="00EF643D">
        <w:t xml:space="preserve">Installation of the </w:t>
      </w:r>
      <w:r w:rsidR="00643003">
        <w:t>Maintenance</w:t>
      </w:r>
      <w:r w:rsidRPr="002703E7">
        <w:t xml:space="preserve"> Manager</w:t>
      </w:r>
      <w:r>
        <w:t xml:space="preserve"> </w:t>
      </w:r>
      <w:r w:rsidRPr="00EF643D">
        <w:t>Software files</w:t>
      </w:r>
      <w:bookmarkEnd w:id="151"/>
    </w:p>
    <w:p w14:paraId="15B8F5A0" w14:textId="0FD921A3" w:rsidR="00220342" w:rsidRPr="00EF643D" w:rsidRDefault="00220342" w:rsidP="00220342">
      <w:pPr>
        <w:pStyle w:val="Body"/>
      </w:pPr>
      <w:r w:rsidRPr="00EF643D">
        <w:t xml:space="preserve">To install the software components for </w:t>
      </w:r>
      <w:r w:rsidR="00643003">
        <w:t>Maintenance</w:t>
      </w:r>
      <w:r w:rsidRPr="002703E7">
        <w:t xml:space="preserve"> Manager</w:t>
      </w:r>
      <w:r w:rsidRPr="00EF643D">
        <w:t xml:space="preserve">, extract the </w:t>
      </w:r>
      <w:r w:rsidR="00643003">
        <w:t>MAI</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73B3AC93" w14:textId="77777777" w:rsidR="00220342" w:rsidRPr="00F735F8" w:rsidRDefault="00220342" w:rsidP="00220342">
      <w:pPr>
        <w:pStyle w:val="Heading3"/>
      </w:pPr>
      <w:bookmarkStart w:id="152" w:name="_Toc22118226"/>
      <w:r w:rsidRPr="00F735F8">
        <w:t>Product Run-time Environment</w:t>
      </w:r>
      <w:bookmarkEnd w:id="152"/>
    </w:p>
    <w:p w14:paraId="4EF08A9C" w14:textId="25BC5109" w:rsidR="00220342" w:rsidRPr="00AA642B" w:rsidRDefault="00220342" w:rsidP="00220342">
      <w:pPr>
        <w:pStyle w:val="Body"/>
      </w:pPr>
      <w:r w:rsidRPr="00AA642B">
        <w:t xml:space="preserve">All </w:t>
      </w:r>
      <w:r w:rsidR="00AE6CAD">
        <w:t xml:space="preserve">Maintenance </w:t>
      </w:r>
      <w:r>
        <w:t>Manager</w:t>
      </w:r>
      <w:r w:rsidRPr="00AA642B">
        <w:t xml:space="preserve"> run-time modules, held in the product release </w:t>
      </w:r>
      <w:r w:rsidR="00643003" w:rsidRPr="00AA642B">
        <w:t>installation folder</w:t>
      </w:r>
      <w:r w:rsidR="00643003">
        <w:t>s</w:t>
      </w:r>
      <w:r w:rsidR="00643003" w:rsidRPr="00AA642B">
        <w:t xml:space="preserve"> </w:t>
      </w:r>
      <w:r w:rsidR="00643003" w:rsidRPr="00AA642B">
        <w:rPr>
          <w:rStyle w:val="HighlightText"/>
        </w:rPr>
        <w:t>&lt;exor_base&gt;</w:t>
      </w:r>
      <w:r w:rsidR="00643003" w:rsidRPr="00AA642B">
        <w:t>\</w:t>
      </w:r>
      <w:r w:rsidR="00643003">
        <w:t>mai</w:t>
      </w:r>
      <w:r w:rsidR="00643003" w:rsidRPr="00AA642B">
        <w:t>\11g_bin</w:t>
      </w:r>
      <w:r w:rsidR="00643003">
        <w:t xml:space="preserve"> and </w:t>
      </w:r>
      <w:r w:rsidR="00643003" w:rsidRPr="00AA642B">
        <w:rPr>
          <w:rStyle w:val="HighlightText"/>
        </w:rPr>
        <w:t>&lt;exor_base&gt;</w:t>
      </w:r>
      <w:r w:rsidR="00643003" w:rsidRPr="00AA642B">
        <w:t>\</w:t>
      </w:r>
      <w:r w:rsidR="00643003">
        <w:t>mai</w:t>
      </w:r>
      <w:r w:rsidR="00643003" w:rsidRPr="00AA642B">
        <w:t>\</w:t>
      </w:r>
      <w:r w:rsidR="00643003">
        <w:t>admin\c\</w:t>
      </w:r>
      <w:r w:rsidR="00643003" w:rsidRPr="00AA642B">
        <w:t>11g_</w:t>
      </w:r>
      <w:r w:rsidR="00643003">
        <w:t>exe</w:t>
      </w:r>
      <w:r w:rsidR="00643003" w:rsidRPr="00AA642B">
        <w:t>,</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8B17F4">
        <w:t>3.1.1</w:t>
      </w:r>
      <w:r w:rsidRPr="00AA642B">
        <w:fldChar w:fldCharType="end"/>
      </w:r>
    </w:p>
    <w:p w14:paraId="7D0266FF" w14:textId="77777777" w:rsidR="00220342" w:rsidRPr="00F735F8" w:rsidRDefault="00220342" w:rsidP="00220342">
      <w:pPr>
        <w:rPr>
          <w:rStyle w:val="HighlightText"/>
        </w:rPr>
      </w:pPr>
      <w:r w:rsidRPr="00F735F8">
        <w:rPr>
          <w:rStyle w:val="HighlightText"/>
        </w:rPr>
        <w:t>If in any doubt, please raise a ticket at http://selectservices.bentley.com.</w:t>
      </w:r>
    </w:p>
    <w:p w14:paraId="60364D28" w14:textId="63EB4A78" w:rsidR="00220342" w:rsidRPr="00EF643D" w:rsidRDefault="00643003" w:rsidP="00220342">
      <w:pPr>
        <w:pStyle w:val="Heading2"/>
      </w:pPr>
      <w:bookmarkStart w:id="153" w:name="_Toc22118227"/>
      <w:r>
        <w:t>Maintenance</w:t>
      </w:r>
      <w:r w:rsidR="00220342">
        <w:t xml:space="preserve"> Manager</w:t>
      </w:r>
      <w:r w:rsidR="00220342" w:rsidRPr="00AA642B">
        <w:t xml:space="preserve"> </w:t>
      </w:r>
      <w:r w:rsidR="00220342">
        <w:t>DB Server</w:t>
      </w:r>
      <w:r w:rsidR="00220342" w:rsidRPr="00EF643D">
        <w:t xml:space="preserve"> </w:t>
      </w:r>
      <w:r w:rsidR="00220342">
        <w:t>I</w:t>
      </w:r>
      <w:r w:rsidR="00220342" w:rsidRPr="00EF643D">
        <w:t>nstall/Upgrade</w:t>
      </w:r>
      <w:bookmarkEnd w:id="153"/>
    </w:p>
    <w:p w14:paraId="1E3ACF93" w14:textId="147984BC" w:rsidR="00220342" w:rsidRDefault="00220342" w:rsidP="00220342">
      <w:pPr>
        <w:pStyle w:val="Body"/>
      </w:pPr>
      <w:r w:rsidRPr="00EF643D">
        <w:t xml:space="preserve">This section provides details of steps involved in installing/upgrading the server components for </w:t>
      </w:r>
      <w:r w:rsidR="00643003">
        <w:t>Maintenance</w:t>
      </w:r>
      <w:r>
        <w:t xml:space="preserve"> Manager</w:t>
      </w:r>
      <w:r w:rsidRPr="00EF643D">
        <w:t xml:space="preserve"> to 4.</w:t>
      </w:r>
      <w:r>
        <w:t>8</w:t>
      </w:r>
      <w:r w:rsidRPr="00EF643D">
        <w:t>.0.</w:t>
      </w:r>
      <w:r>
        <w:t>x</w:t>
      </w:r>
      <w:r w:rsidRPr="00EF643D">
        <w:t>.</w:t>
      </w:r>
    </w:p>
    <w:p w14:paraId="5139FE49" w14:textId="77777777" w:rsidR="00220342" w:rsidRDefault="00220342" w:rsidP="00220342">
      <w:pPr>
        <w:pStyle w:val="Heading3"/>
      </w:pPr>
      <w:bookmarkStart w:id="154" w:name="_Toc22118228"/>
      <w:r>
        <w:t>Pre-Install and Upgrade</w:t>
      </w:r>
      <w:bookmarkEnd w:id="154"/>
    </w:p>
    <w:p w14:paraId="38DD2617" w14:textId="19C1E562" w:rsidR="00220342" w:rsidRPr="00CA218E" w:rsidRDefault="00220342" w:rsidP="00AE6CAD">
      <w:pPr>
        <w:pStyle w:val="Body"/>
      </w:pPr>
      <w:r>
        <w:t xml:space="preserve">Please refer to sections </w:t>
      </w:r>
      <w:r>
        <w:fldChar w:fldCharType="begin"/>
      </w:r>
      <w:r>
        <w:instrText xml:space="preserve"> REF _Ref21942151 \r \h </w:instrText>
      </w:r>
      <w:r w:rsidR="00AE6CAD">
        <w:instrText xml:space="preserve"> \* MERGEFORMAT </w:instrText>
      </w:r>
      <w:r>
        <w:fldChar w:fldCharType="separate"/>
      </w:r>
      <w:r w:rsidR="008B17F4">
        <w:t>3.2.1</w:t>
      </w:r>
      <w:r>
        <w:fldChar w:fldCharType="end"/>
      </w:r>
      <w:r>
        <w:t xml:space="preserve"> and </w:t>
      </w:r>
      <w:r>
        <w:fldChar w:fldCharType="begin"/>
      </w:r>
      <w:r>
        <w:instrText xml:space="preserve"> REF _Ref21942161 \r \h </w:instrText>
      </w:r>
      <w:r w:rsidR="00AE6CAD">
        <w:instrText xml:space="preserve"> \* MERGEFORMAT </w:instrText>
      </w:r>
      <w:r>
        <w:fldChar w:fldCharType="separate"/>
      </w:r>
      <w:r w:rsidR="008B17F4">
        <w:t>3.2.2</w:t>
      </w:r>
      <w:r>
        <w:fldChar w:fldCharType="end"/>
      </w:r>
      <w:r>
        <w:t xml:space="preserve"> prior to Installing or Upgrading </w:t>
      </w:r>
      <w:r w:rsidR="00643003">
        <w:t xml:space="preserve">Maintenance </w:t>
      </w:r>
      <w:r>
        <w:t xml:space="preserve">Manager. </w:t>
      </w:r>
    </w:p>
    <w:p w14:paraId="170B0598" w14:textId="22787281" w:rsidR="00220342" w:rsidRPr="00EF643D" w:rsidRDefault="00220342" w:rsidP="00220342">
      <w:pPr>
        <w:pStyle w:val="Heading3"/>
        <w:tabs>
          <w:tab w:val="left" w:pos="1080"/>
        </w:tabs>
        <w:ind w:left="432" w:hanging="432"/>
      </w:pPr>
      <w:bookmarkStart w:id="155" w:name="_Toc22118229"/>
      <w:r w:rsidRPr="00EF643D">
        <w:t xml:space="preserve">Install of </w:t>
      </w:r>
      <w:r w:rsidR="00F97FDD">
        <w:t xml:space="preserve">Maintenance </w:t>
      </w:r>
      <w:r>
        <w:t>Manager</w:t>
      </w:r>
      <w:bookmarkEnd w:id="155"/>
    </w:p>
    <w:p w14:paraId="1CE24567" w14:textId="34154A57" w:rsidR="00220342" w:rsidRPr="00EF643D" w:rsidRDefault="00220342" w:rsidP="00220342">
      <w:pPr>
        <w:pStyle w:val="Body"/>
      </w:pPr>
      <w:r w:rsidRPr="00EF643D">
        <w:t>To create the base data and objects for t</w:t>
      </w:r>
      <w:r>
        <w:t xml:space="preserve">he </w:t>
      </w:r>
      <w:r w:rsidR="00F97FDD">
        <w:t xml:space="preserve">Maintenance </w:t>
      </w:r>
      <w:r>
        <w:t>Manager</w:t>
      </w:r>
      <w:r w:rsidRPr="00AA642B">
        <w:t xml:space="preserve"> </w:t>
      </w:r>
      <w:r>
        <w:t>modules:</w:t>
      </w:r>
    </w:p>
    <w:p w14:paraId="2F8D4833" w14:textId="35296386" w:rsidR="00220342" w:rsidRPr="00EF643D" w:rsidRDefault="00220342" w:rsidP="00220342">
      <w:pPr>
        <w:pStyle w:val="Body"/>
        <w:numPr>
          <w:ilvl w:val="0"/>
          <w:numId w:val="38"/>
        </w:numPr>
      </w:pPr>
      <w:r w:rsidRPr="00EF643D">
        <w:t xml:space="preserve">Change directory to </w:t>
      </w:r>
      <w:r w:rsidRPr="00E06E14">
        <w:rPr>
          <w:rStyle w:val="HighlightText"/>
        </w:rPr>
        <w:t>&lt;exor_base&gt;</w:t>
      </w:r>
      <w:r w:rsidRPr="00EF643D">
        <w:t>\</w:t>
      </w:r>
      <w:r w:rsidR="00F97FDD">
        <w:t>mai</w:t>
      </w:r>
      <w:r w:rsidRPr="00EF643D">
        <w:t>\install</w:t>
      </w:r>
    </w:p>
    <w:p w14:paraId="5A17A6D1" w14:textId="77777777" w:rsidR="00220342" w:rsidRPr="00EF643D" w:rsidRDefault="00220342" w:rsidP="00220342">
      <w:pPr>
        <w:pStyle w:val="Body"/>
        <w:numPr>
          <w:ilvl w:val="0"/>
          <w:numId w:val="38"/>
        </w:numPr>
      </w:pPr>
      <w:r w:rsidRPr="00EF643D">
        <w:t>Login to SQL*PLUS as the highways owner on the client PC and run the following command</w:t>
      </w:r>
      <w:r>
        <w:br/>
      </w:r>
    </w:p>
    <w:p w14:paraId="5867750B" w14:textId="17AF2785" w:rsidR="00220342" w:rsidRPr="00EF643D" w:rsidRDefault="00220342" w:rsidP="00220342">
      <w:pPr>
        <w:pStyle w:val="Body"/>
      </w:pPr>
      <w:r w:rsidRPr="00EF643D">
        <w:tab/>
      </w:r>
      <w:r>
        <w:tab/>
      </w:r>
      <w:r w:rsidRPr="00EF643D">
        <w:t xml:space="preserve">start </w:t>
      </w:r>
      <w:r w:rsidR="00F97FDD">
        <w:t>mai</w:t>
      </w:r>
      <w:r w:rsidRPr="00EF643D">
        <w:t>_inst.sql</w:t>
      </w:r>
    </w:p>
    <w:p w14:paraId="14020E07" w14:textId="77777777" w:rsidR="00220342" w:rsidRPr="00EF643D" w:rsidRDefault="00220342" w:rsidP="00220342">
      <w:pPr>
        <w:pStyle w:val="Body"/>
      </w:pPr>
    </w:p>
    <w:p w14:paraId="2DE0CCA7" w14:textId="77777777" w:rsidR="00220342" w:rsidRPr="00EF643D" w:rsidRDefault="00220342" w:rsidP="00220342">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2417FFA8" w14:textId="77777777" w:rsidR="00220342" w:rsidRDefault="00220342" w:rsidP="00220342">
      <w:pPr>
        <w:pStyle w:val="Body"/>
        <w:numPr>
          <w:ilvl w:val="0"/>
          <w:numId w:val="39"/>
        </w:numPr>
      </w:pPr>
      <w:r w:rsidRPr="00EF643D">
        <w:t>For example, if you installed your highways software in a directory called EXOR on your C drive, you would enter the following when prompted.</w:t>
      </w:r>
    </w:p>
    <w:p w14:paraId="47B79377" w14:textId="77777777" w:rsidR="00220342" w:rsidRPr="00EF643D" w:rsidRDefault="00220342" w:rsidP="00220342">
      <w:r>
        <w:br/>
      </w:r>
      <w:r w:rsidRPr="00EF643D">
        <w:t> </w:t>
      </w:r>
      <w:r>
        <w:tab/>
      </w:r>
      <w:r>
        <w:tab/>
      </w:r>
      <w:r w:rsidRPr="00EF643D">
        <w:t>C:\EXOR\</w:t>
      </w:r>
    </w:p>
    <w:p w14:paraId="68A1285A" w14:textId="77777777" w:rsidR="00220342" w:rsidRPr="00EF643D" w:rsidRDefault="00220342" w:rsidP="00220342">
      <w:pPr>
        <w:pStyle w:val="Body"/>
        <w:numPr>
          <w:ilvl w:val="0"/>
          <w:numId w:val="40"/>
        </w:numPr>
      </w:pPr>
      <w:r w:rsidRPr="00EF643D">
        <w:t>When you have supplied this value, you will be prompted to confirm that it is correct and asked whether you wish to continue.</w:t>
      </w:r>
    </w:p>
    <w:p w14:paraId="0995E2A9" w14:textId="77777777" w:rsidR="00220342" w:rsidRPr="00EF643D" w:rsidRDefault="00220342" w:rsidP="00220342">
      <w:pPr>
        <w:pStyle w:val="Body"/>
      </w:pPr>
      <w:r w:rsidRPr="00EF643D">
        <w:t> </w:t>
      </w:r>
    </w:p>
    <w:p w14:paraId="56251854" w14:textId="77777777" w:rsidR="00220342" w:rsidRPr="00EF643D" w:rsidRDefault="00220342" w:rsidP="00220342">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68232B6D" w14:textId="68FF2C0C" w:rsidR="00220342" w:rsidRPr="00EF643D" w:rsidRDefault="00220342" w:rsidP="00220342">
      <w:pPr>
        <w:pStyle w:val="Body"/>
        <w:numPr>
          <w:ilvl w:val="0"/>
          <w:numId w:val="40"/>
        </w:numPr>
      </w:pPr>
      <w:r w:rsidRPr="00EF643D">
        <w:t xml:space="preserve">When the script has completed, all the </w:t>
      </w:r>
      <w:r w:rsidR="00F97FDD">
        <w:t xml:space="preserve">Maintenance </w:t>
      </w:r>
      <w:r>
        <w:t>Manager</w:t>
      </w:r>
      <w:r w:rsidRPr="00AA642B">
        <w:t xml:space="preserve"> </w:t>
      </w:r>
      <w:r w:rsidRPr="00EF643D">
        <w:t xml:space="preserve">objects and data will have been installed. </w:t>
      </w:r>
    </w:p>
    <w:p w14:paraId="2845D76E" w14:textId="77777777" w:rsidR="00220342" w:rsidRPr="00EC59A4" w:rsidRDefault="00220342" w:rsidP="00220342">
      <w:pPr>
        <w:pStyle w:val="Heading4"/>
        <w:ind w:left="432" w:hanging="432"/>
      </w:pPr>
      <w:r w:rsidRPr="00EC59A4">
        <w:lastRenderedPageBreak/>
        <w:t>Checking Log File(s)</w:t>
      </w:r>
    </w:p>
    <w:p w14:paraId="1A6660D8" w14:textId="77777777" w:rsidR="00220342" w:rsidRDefault="00220342" w:rsidP="00220342">
      <w:pPr>
        <w:pStyle w:val="Body"/>
      </w:pPr>
      <w:r w:rsidRPr="00EF643D">
        <w:t>The following log files are produced in the working directory.  At the end of the install, they can be viewed to check for any errors that could have occurred during the install process.</w:t>
      </w:r>
    </w:p>
    <w:p w14:paraId="649DF5B0" w14:textId="77777777" w:rsidR="00220342" w:rsidRPr="00EF643D" w:rsidRDefault="00220342" w:rsidP="00220342">
      <w:pPr>
        <w:pStyle w:val="Body"/>
      </w:pPr>
    </w:p>
    <w:p w14:paraId="1AE75C1F" w14:textId="7DAE978B" w:rsidR="00220342" w:rsidRPr="00EF643D" w:rsidRDefault="00F97FDD" w:rsidP="00220342">
      <w:pPr>
        <w:pStyle w:val="Body"/>
        <w:ind w:firstLine="720"/>
      </w:pPr>
      <w:r>
        <w:t>mai</w:t>
      </w:r>
      <w:r w:rsidR="00220342" w:rsidRPr="00EF643D">
        <w:t>_install_1_&lt;date&amp;time&gt;.LOG</w:t>
      </w:r>
    </w:p>
    <w:p w14:paraId="38C5DC6A" w14:textId="2928B08A" w:rsidR="00220342" w:rsidRPr="00EF643D" w:rsidRDefault="00F97FDD" w:rsidP="00220342">
      <w:pPr>
        <w:pStyle w:val="Body"/>
        <w:ind w:firstLine="720"/>
      </w:pPr>
      <w:r>
        <w:t>mai</w:t>
      </w:r>
      <w:r w:rsidR="00220342" w:rsidRPr="00EF643D">
        <w:t>_install_2_&lt;date&amp;time&gt;.LOG</w:t>
      </w:r>
    </w:p>
    <w:p w14:paraId="19A5AF78" w14:textId="77777777" w:rsidR="00220342" w:rsidRPr="00EF643D" w:rsidRDefault="00220342" w:rsidP="00220342">
      <w:pPr>
        <w:pStyle w:val="Body"/>
      </w:pPr>
    </w:p>
    <w:p w14:paraId="044943B9" w14:textId="5E5776C9" w:rsidR="00220342" w:rsidRPr="00EF643D" w:rsidRDefault="00220342" w:rsidP="00220342">
      <w:pPr>
        <w:pStyle w:val="Body"/>
      </w:pPr>
      <w:r w:rsidRPr="00EF643D">
        <w:t xml:space="preserve">Please raise and attach the logs to a ticket with </w:t>
      </w:r>
      <w:hyperlink r:id="rId47" w:history="1">
        <w:r w:rsidRPr="00EF643D">
          <w:rPr>
            <w:rStyle w:val="Hyperlink"/>
          </w:rPr>
          <w:t>http://selectservices.bentley.com</w:t>
        </w:r>
      </w:hyperlink>
      <w:r w:rsidRPr="00EF643D">
        <w:t xml:space="preserve"> to allow Bentley (formerly exor) support staff to verify the install has been successful.</w:t>
      </w:r>
    </w:p>
    <w:p w14:paraId="09B7BB5F" w14:textId="77777777" w:rsidR="00220342" w:rsidRPr="00EF643D" w:rsidRDefault="00220342" w:rsidP="00220342">
      <w:pPr>
        <w:pStyle w:val="Body"/>
      </w:pPr>
      <w:r w:rsidRPr="00EF643D">
        <w:t>Due to interdependencies between some Exor products, please ignore all compilation errors until all of your products have been installed.</w:t>
      </w:r>
    </w:p>
    <w:p w14:paraId="689BD099" w14:textId="047C6497" w:rsidR="00220342" w:rsidRPr="00EF643D" w:rsidRDefault="00220342" w:rsidP="00220342">
      <w:pPr>
        <w:pStyle w:val="Heading3"/>
        <w:tabs>
          <w:tab w:val="left" w:pos="1080"/>
        </w:tabs>
        <w:ind w:left="432" w:hanging="432"/>
      </w:pPr>
      <w:bookmarkStart w:id="156" w:name="_Toc22118230"/>
      <w:r w:rsidRPr="00EF643D">
        <w:t xml:space="preserve">Upgrade of </w:t>
      </w:r>
      <w:r w:rsidR="00F97FDD">
        <w:t xml:space="preserve">Maintenance </w:t>
      </w:r>
      <w:r>
        <w:t>Manager</w:t>
      </w:r>
      <w:bookmarkEnd w:id="156"/>
    </w:p>
    <w:p w14:paraId="3C9E7A6A" w14:textId="7804116B" w:rsidR="00220342" w:rsidRPr="00EF643D" w:rsidRDefault="00220342" w:rsidP="00220342">
      <w:pPr>
        <w:pStyle w:val="Body"/>
      </w:pPr>
      <w:r w:rsidRPr="00EF643D">
        <w:t xml:space="preserve">This section describes the steps necessary to upgrade </w:t>
      </w:r>
      <w:r w:rsidR="00423F1D">
        <w:t>Maintenance</w:t>
      </w:r>
      <w:r>
        <w:t xml:space="preserve"> Manager</w:t>
      </w:r>
      <w:r w:rsidRPr="00AA642B">
        <w:t xml:space="preserve"> </w:t>
      </w:r>
      <w:r w:rsidRPr="00EF643D">
        <w:t>to 4.</w:t>
      </w:r>
      <w:r>
        <w:t>8</w:t>
      </w:r>
      <w:r w:rsidRPr="00EF643D">
        <w:t>.0.</w:t>
      </w:r>
      <w:r>
        <w:t>x</w:t>
      </w:r>
    </w:p>
    <w:p w14:paraId="26CAFF83" w14:textId="4EA97C35" w:rsidR="00220342" w:rsidRPr="00EF643D" w:rsidRDefault="00220342" w:rsidP="00220342">
      <w:pPr>
        <w:pStyle w:val="Body"/>
      </w:pPr>
      <w:r w:rsidRPr="00EF643D">
        <w:t xml:space="preserve">To upgrade the base data and objects for the </w:t>
      </w:r>
      <w:r w:rsidR="00AE6CAD">
        <w:t xml:space="preserve">Maintenance </w:t>
      </w:r>
      <w:r>
        <w:t>Manager</w:t>
      </w:r>
      <w:r w:rsidRPr="00AA642B">
        <w:t xml:space="preserve"> </w:t>
      </w:r>
      <w:r w:rsidRPr="00EF643D">
        <w:t>modules;</w:t>
      </w:r>
    </w:p>
    <w:p w14:paraId="54B9179C" w14:textId="77777777" w:rsidR="00220342" w:rsidRPr="00EF643D" w:rsidRDefault="00220342" w:rsidP="00220342">
      <w:pPr>
        <w:pStyle w:val="Body"/>
      </w:pPr>
    </w:p>
    <w:p w14:paraId="5BCB9F66" w14:textId="2E642F91" w:rsidR="00220342" w:rsidRPr="00EF643D" w:rsidRDefault="00220342" w:rsidP="00220342">
      <w:pPr>
        <w:pStyle w:val="Body"/>
        <w:numPr>
          <w:ilvl w:val="0"/>
          <w:numId w:val="41"/>
        </w:numPr>
      </w:pPr>
      <w:r w:rsidRPr="00EF643D">
        <w:t xml:space="preserve">Change directory to </w:t>
      </w:r>
      <w:r w:rsidRPr="00E06E14">
        <w:rPr>
          <w:rStyle w:val="HighlightText"/>
        </w:rPr>
        <w:t>&lt;exor_base&gt;</w:t>
      </w:r>
      <w:r w:rsidRPr="00EF643D">
        <w:t>\</w:t>
      </w:r>
      <w:r w:rsidR="00AE6CAD">
        <w:t>mai</w:t>
      </w:r>
      <w:r w:rsidRPr="00EF643D">
        <w:t>\install</w:t>
      </w:r>
    </w:p>
    <w:p w14:paraId="2DAF0331" w14:textId="77777777" w:rsidR="00220342" w:rsidRPr="00EF643D" w:rsidRDefault="00220342" w:rsidP="00220342">
      <w:pPr>
        <w:pStyle w:val="Body"/>
        <w:numPr>
          <w:ilvl w:val="0"/>
          <w:numId w:val="41"/>
        </w:numPr>
      </w:pPr>
      <w:r w:rsidRPr="00EF643D">
        <w:t xml:space="preserve">Login to SQL*PLUS as the highways owner on the client PC </w:t>
      </w:r>
    </w:p>
    <w:p w14:paraId="2E1A414C" w14:textId="77777777" w:rsidR="00220342" w:rsidRDefault="00220342" w:rsidP="00220342">
      <w:pPr>
        <w:pStyle w:val="Body"/>
        <w:numPr>
          <w:ilvl w:val="0"/>
          <w:numId w:val="41"/>
        </w:numPr>
      </w:pPr>
      <w:r w:rsidRPr="00EF643D">
        <w:t>Run the following command</w:t>
      </w:r>
    </w:p>
    <w:p w14:paraId="4047D9ED" w14:textId="77777777" w:rsidR="00220342" w:rsidRPr="00EF643D" w:rsidRDefault="00220342" w:rsidP="00220342">
      <w:pPr>
        <w:pStyle w:val="Body"/>
        <w:ind w:left="720"/>
      </w:pPr>
    </w:p>
    <w:p w14:paraId="1F80205B" w14:textId="620EE130" w:rsidR="00220342" w:rsidRPr="00EF643D" w:rsidRDefault="00220342" w:rsidP="00220342">
      <w:pPr>
        <w:pStyle w:val="Body"/>
      </w:pPr>
      <w:r w:rsidRPr="00EF643D">
        <w:tab/>
      </w:r>
      <w:r>
        <w:tab/>
      </w:r>
      <w:r w:rsidRPr="00EF643D">
        <w:t xml:space="preserve">start </w:t>
      </w:r>
      <w:r w:rsidR="00F97FDD">
        <w:t>mai</w:t>
      </w:r>
      <w:r w:rsidRPr="00EF643D">
        <w:t>4</w:t>
      </w:r>
      <w:r>
        <w:t>7</w:t>
      </w:r>
      <w:r w:rsidRPr="00EF643D">
        <w:t>00_</w:t>
      </w:r>
      <w:r w:rsidR="00F97FDD">
        <w:t>mai</w:t>
      </w:r>
      <w:r w:rsidRPr="00EF643D">
        <w:t>4</w:t>
      </w:r>
      <w:r>
        <w:t>8</w:t>
      </w:r>
      <w:r w:rsidRPr="00EF643D">
        <w:t>00.sql</w:t>
      </w:r>
    </w:p>
    <w:p w14:paraId="116612EF" w14:textId="77777777" w:rsidR="00220342" w:rsidRPr="00EF643D" w:rsidRDefault="00220342" w:rsidP="00220342">
      <w:pPr>
        <w:pStyle w:val="Body"/>
      </w:pPr>
      <w:r w:rsidRPr="00EF643D">
        <w:tab/>
      </w:r>
      <w:r w:rsidRPr="00EF643D">
        <w:tab/>
        <w:t> </w:t>
      </w:r>
    </w:p>
    <w:p w14:paraId="13F1266E" w14:textId="77777777" w:rsidR="00220342" w:rsidRPr="00EF643D" w:rsidRDefault="00220342" w:rsidP="00220342">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255C0801" w14:textId="77777777" w:rsidR="00220342" w:rsidRPr="00EF643D" w:rsidRDefault="00220342" w:rsidP="00220342">
      <w:pPr>
        <w:pStyle w:val="Body"/>
        <w:numPr>
          <w:ilvl w:val="0"/>
          <w:numId w:val="42"/>
        </w:numPr>
      </w:pPr>
      <w:r w:rsidRPr="00EF643D">
        <w:t>For example, if you installed your highways software in a directory called EXOR on your C drive, you would enter the following when prompted.</w:t>
      </w:r>
    </w:p>
    <w:p w14:paraId="56ABD120" w14:textId="77777777" w:rsidR="00220342" w:rsidRPr="00EF643D" w:rsidRDefault="00220342" w:rsidP="00220342">
      <w:pPr>
        <w:pStyle w:val="Body"/>
      </w:pPr>
      <w:r w:rsidRPr="00EF643D">
        <w:t> </w:t>
      </w:r>
    </w:p>
    <w:p w14:paraId="18828C66" w14:textId="77777777" w:rsidR="00220342" w:rsidRPr="00EF643D" w:rsidRDefault="00220342" w:rsidP="00220342">
      <w:pPr>
        <w:pStyle w:val="Body"/>
        <w:ind w:left="720" w:firstLine="720"/>
      </w:pPr>
      <w:r w:rsidRPr="00EF643D">
        <w:t>C:\EXOR\</w:t>
      </w:r>
    </w:p>
    <w:p w14:paraId="6350DB60" w14:textId="77777777" w:rsidR="00220342" w:rsidRPr="00EF643D" w:rsidRDefault="00220342" w:rsidP="00220342">
      <w:pPr>
        <w:pStyle w:val="Body"/>
      </w:pPr>
      <w:r w:rsidRPr="00EF643D">
        <w:t> </w:t>
      </w:r>
    </w:p>
    <w:p w14:paraId="2FFCE62A" w14:textId="77777777" w:rsidR="00220342" w:rsidRPr="00EF643D" w:rsidRDefault="00220342" w:rsidP="00220342">
      <w:pPr>
        <w:pStyle w:val="Body"/>
        <w:numPr>
          <w:ilvl w:val="0"/>
          <w:numId w:val="42"/>
        </w:numPr>
      </w:pPr>
      <w:r w:rsidRPr="00EF643D">
        <w:t>When you have supplied this value, you will be prompted to confirm that it is correct and asked whether you wish to continue.</w:t>
      </w:r>
    </w:p>
    <w:p w14:paraId="1416AF81" w14:textId="77777777" w:rsidR="00220342" w:rsidRPr="00EF643D" w:rsidRDefault="00220342" w:rsidP="00220342">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45579DF6" w14:textId="00A2AB51" w:rsidR="00220342" w:rsidRPr="00EF643D" w:rsidRDefault="00220342" w:rsidP="00220342">
      <w:pPr>
        <w:pStyle w:val="Body"/>
        <w:numPr>
          <w:ilvl w:val="0"/>
          <w:numId w:val="42"/>
        </w:numPr>
      </w:pPr>
      <w:r w:rsidRPr="00EF643D">
        <w:t xml:space="preserve">When the script has completed, all the </w:t>
      </w:r>
      <w:r w:rsidR="00F97FDD">
        <w:t xml:space="preserve">Maintenance </w:t>
      </w:r>
      <w:r>
        <w:t>Manager</w:t>
      </w:r>
      <w:r w:rsidRPr="00AA642B">
        <w:t xml:space="preserve"> </w:t>
      </w:r>
      <w:r w:rsidRPr="00EF643D">
        <w:t xml:space="preserve">objects and data will have been upgraded. </w:t>
      </w:r>
    </w:p>
    <w:p w14:paraId="4D53C5C0" w14:textId="77777777" w:rsidR="00220342" w:rsidRPr="00EC59A4" w:rsidRDefault="00220342" w:rsidP="00220342">
      <w:pPr>
        <w:pStyle w:val="Heading4"/>
        <w:ind w:left="432" w:hanging="432"/>
      </w:pPr>
      <w:r w:rsidRPr="00EC59A4">
        <w:t>Checking Log File(s)</w:t>
      </w:r>
    </w:p>
    <w:p w14:paraId="21D6395C" w14:textId="77777777" w:rsidR="00220342" w:rsidRPr="00EF643D" w:rsidRDefault="00220342" w:rsidP="00220342">
      <w:pPr>
        <w:pStyle w:val="Body"/>
      </w:pPr>
      <w:r w:rsidRPr="00EF643D">
        <w:t>The following log files are produced in the working directory.  At the end of the upgrade, they can be viewed to check for any errors that could have occurred during the upgrade process.</w:t>
      </w:r>
    </w:p>
    <w:p w14:paraId="32633366" w14:textId="77777777" w:rsidR="00220342" w:rsidRPr="00EF643D" w:rsidRDefault="00220342" w:rsidP="00220342">
      <w:pPr>
        <w:pStyle w:val="Body"/>
      </w:pPr>
      <w:r w:rsidRPr="00EF643D">
        <w:lastRenderedPageBreak/>
        <w:tab/>
      </w:r>
    </w:p>
    <w:p w14:paraId="22B793A4" w14:textId="11E53AB3" w:rsidR="00220342" w:rsidRPr="00EF643D" w:rsidRDefault="00F97FDD" w:rsidP="00220342">
      <w:pPr>
        <w:pStyle w:val="Body"/>
        <w:ind w:firstLine="720"/>
      </w:pPr>
      <w:r>
        <w:t>mai</w:t>
      </w:r>
      <w:r w:rsidR="00220342">
        <w:t>4700_</w:t>
      </w:r>
      <w:r>
        <w:t>mai</w:t>
      </w:r>
      <w:r w:rsidR="00220342">
        <w:t>48</w:t>
      </w:r>
      <w:r w:rsidR="00220342" w:rsidRPr="00EF643D">
        <w:t>00_1_&lt;date&amp;time&gt;.LOG</w:t>
      </w:r>
    </w:p>
    <w:p w14:paraId="77A7CE45" w14:textId="17EFA4BE" w:rsidR="00220342" w:rsidRDefault="00F97FDD" w:rsidP="00220342">
      <w:pPr>
        <w:pStyle w:val="Body"/>
        <w:ind w:firstLine="720"/>
      </w:pPr>
      <w:r>
        <w:t>mai</w:t>
      </w:r>
      <w:r w:rsidR="00220342">
        <w:t>4700_</w:t>
      </w:r>
      <w:r>
        <w:t>mai</w:t>
      </w:r>
      <w:r w:rsidR="00220342">
        <w:t>48</w:t>
      </w:r>
      <w:r w:rsidR="00220342" w:rsidRPr="00EF643D">
        <w:t>00_2_&lt;date&amp;time&gt;.LOG</w:t>
      </w:r>
    </w:p>
    <w:p w14:paraId="7BA12925" w14:textId="77777777" w:rsidR="00220342" w:rsidRDefault="00220342" w:rsidP="00220342">
      <w:pPr>
        <w:pStyle w:val="Body"/>
        <w:ind w:firstLine="720"/>
      </w:pPr>
    </w:p>
    <w:p w14:paraId="70B468D9" w14:textId="5C74EE29" w:rsidR="00220342" w:rsidRPr="00EF643D" w:rsidRDefault="00220342" w:rsidP="00220342">
      <w:pPr>
        <w:pStyle w:val="Body"/>
      </w:pPr>
      <w:r w:rsidRPr="00EF643D">
        <w:t xml:space="preserve">Please raise and attach the logs to a ticket with </w:t>
      </w:r>
      <w:hyperlink r:id="rId48" w:history="1">
        <w:r w:rsidRPr="00EF643D">
          <w:rPr>
            <w:rStyle w:val="Hyperlink"/>
          </w:rPr>
          <w:t>http://selectservices.bentley.com</w:t>
        </w:r>
      </w:hyperlink>
      <w:r w:rsidRPr="00EF643D">
        <w:t xml:space="preserve"> to allow Bentley (formerly exor) support staff to verify the upgrade has been successful.</w:t>
      </w:r>
    </w:p>
    <w:p w14:paraId="54274923" w14:textId="77777777" w:rsidR="00220342" w:rsidRPr="00EF643D" w:rsidRDefault="00220342" w:rsidP="00220342">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022DAABF" w14:textId="77777777" w:rsidR="00220342" w:rsidRPr="00EF643D" w:rsidRDefault="00220342" w:rsidP="00220342">
      <w:pPr>
        <w:pStyle w:val="Heading3"/>
        <w:tabs>
          <w:tab w:val="left" w:pos="1080"/>
        </w:tabs>
        <w:ind w:left="432" w:hanging="432"/>
      </w:pPr>
      <w:bookmarkStart w:id="157" w:name="_Toc22118231"/>
      <w:r w:rsidRPr="00EF643D">
        <w:t xml:space="preserve">Post </w:t>
      </w:r>
      <w:r>
        <w:t>Install/</w:t>
      </w:r>
      <w:r w:rsidRPr="00EF643D">
        <w:t>Upgrade Tasks</w:t>
      </w:r>
      <w:bookmarkEnd w:id="157"/>
    </w:p>
    <w:p w14:paraId="2CFC0B7F" w14:textId="113A490B" w:rsidR="00220342" w:rsidRPr="00EF643D" w:rsidRDefault="00220342" w:rsidP="00220342">
      <w:pPr>
        <w:pStyle w:val="Body"/>
      </w:pPr>
      <w:r w:rsidRPr="00EF643D">
        <w:t xml:space="preserve">Before accessing </w:t>
      </w:r>
      <w:r w:rsidR="00F97FDD">
        <w:t xml:space="preserve">Maintenance </w:t>
      </w:r>
      <w:r>
        <w:t>Manager</w:t>
      </w:r>
      <w:r w:rsidRPr="00AA642B">
        <w:t xml:space="preserve"> </w:t>
      </w:r>
      <w:r w:rsidRPr="00EF643D">
        <w:t xml:space="preserve">you must check the file exor_version.txt.  </w:t>
      </w:r>
    </w:p>
    <w:p w14:paraId="5C51E420" w14:textId="77777777" w:rsidR="00220342" w:rsidRPr="00EF643D" w:rsidRDefault="00220342" w:rsidP="00220342">
      <w:pPr>
        <w:pStyle w:val="Body"/>
      </w:pPr>
      <w:r w:rsidRPr="00EF643D">
        <w:t xml:space="preserve">This file is referenced in Windows Registry setting ‘EXOR_VERSION’ and by default can be located in the </w:t>
      </w:r>
      <w:r>
        <w:t xml:space="preserve">runtime environment bin folder. </w:t>
      </w:r>
    </w:p>
    <w:p w14:paraId="4CA97A10" w14:textId="6FE63B02" w:rsidR="00220342" w:rsidRPr="00EF643D" w:rsidRDefault="00220342" w:rsidP="00220342">
      <w:pPr>
        <w:pStyle w:val="Body"/>
      </w:pPr>
      <w:r w:rsidRPr="00EF643D">
        <w:t xml:space="preserve">Ensure that the entry for </w:t>
      </w:r>
      <w:r w:rsidR="00F97FDD">
        <w:t xml:space="preserve">Maintenance </w:t>
      </w:r>
      <w:r>
        <w:t>Manager</w:t>
      </w:r>
      <w:r w:rsidRPr="00AA642B">
        <w:t xml:space="preserve"> </w:t>
      </w:r>
      <w:r w:rsidRPr="00EF643D">
        <w:t>is set accordingly;</w:t>
      </w:r>
    </w:p>
    <w:p w14:paraId="1CBC9ADF" w14:textId="3AAB4DA3" w:rsidR="00220342" w:rsidRPr="00541833" w:rsidRDefault="00220342" w:rsidP="00220342">
      <w:pPr>
        <w:ind w:left="720"/>
        <w:rPr>
          <w:rStyle w:val="HighlightText"/>
        </w:rPr>
      </w:pPr>
      <w:r>
        <w:rPr>
          <w:rStyle w:val="HighlightText"/>
        </w:rPr>
        <w:br/>
      </w:r>
      <w:r w:rsidR="00F97FDD">
        <w:rPr>
          <w:rStyle w:val="HighlightText"/>
        </w:rPr>
        <w:t>MAI</w:t>
      </w:r>
      <w:r w:rsidRPr="00541833">
        <w:rPr>
          <w:rStyle w:val="HighlightText"/>
        </w:rPr>
        <w:t>=4.</w:t>
      </w:r>
      <w:r>
        <w:rPr>
          <w:rStyle w:val="HighlightText"/>
        </w:rPr>
        <w:t>8</w:t>
      </w:r>
      <w:r w:rsidRPr="00541833">
        <w:rPr>
          <w:rStyle w:val="HighlightText"/>
        </w:rPr>
        <w:t>.0.</w:t>
      </w:r>
      <w:r>
        <w:rPr>
          <w:rStyle w:val="HighlightText"/>
        </w:rPr>
        <w:t>1</w:t>
      </w:r>
    </w:p>
    <w:p w14:paraId="2A852ED0" w14:textId="77777777" w:rsidR="002A6A6E" w:rsidRPr="00EF643D" w:rsidRDefault="002A6A6E" w:rsidP="002A6A6E">
      <w:pPr>
        <w:pStyle w:val="Heading3"/>
        <w:tabs>
          <w:tab w:val="left" w:pos="1080"/>
        </w:tabs>
        <w:ind w:left="432" w:hanging="432"/>
      </w:pPr>
      <w:bookmarkStart w:id="158" w:name="_Toc254883665"/>
      <w:bookmarkStart w:id="159" w:name="_Toc279737355"/>
      <w:bookmarkStart w:id="160" w:name="_Toc299616306"/>
      <w:bookmarkStart w:id="161" w:name="_Toc320697284"/>
      <w:bookmarkStart w:id="162" w:name="_Toc366492017"/>
      <w:bookmarkStart w:id="163" w:name="_Toc378938054"/>
      <w:bookmarkStart w:id="164" w:name="_Toc22118232"/>
      <w:bookmarkStart w:id="165" w:name="_Toc222221891"/>
      <w:r w:rsidRPr="00EF643D">
        <w:t>Conflated Networks</w:t>
      </w:r>
      <w:bookmarkEnd w:id="158"/>
      <w:bookmarkEnd w:id="159"/>
      <w:r w:rsidRPr="00EF643D">
        <w:t xml:space="preserve"> (Post Install only)</w:t>
      </w:r>
      <w:bookmarkEnd w:id="160"/>
      <w:bookmarkEnd w:id="161"/>
      <w:bookmarkEnd w:id="162"/>
      <w:bookmarkEnd w:id="163"/>
      <w:bookmarkEnd w:id="164"/>
    </w:p>
    <w:p w14:paraId="5261B99A" w14:textId="77777777" w:rsidR="002A6A6E" w:rsidRPr="00EF643D" w:rsidRDefault="002A6A6E" w:rsidP="002A6A6E">
      <w:pPr>
        <w:pStyle w:val="Body"/>
      </w:pPr>
      <w:r w:rsidRPr="00EF643D">
        <w:t>Customers using a Conflated Network must run an additional script to implement an appropriate view for Cyclic Maintenance.</w:t>
      </w:r>
    </w:p>
    <w:p w14:paraId="0A1A3332" w14:textId="77777777" w:rsidR="002A6A6E" w:rsidRPr="00EF643D" w:rsidRDefault="002A6A6E" w:rsidP="002A6A6E">
      <w:pPr>
        <w:pStyle w:val="Body"/>
      </w:pPr>
      <w:r>
        <w:rPr>
          <w:rStyle w:val="HighlightText"/>
        </w:rPr>
        <w:t>NB</w:t>
      </w:r>
      <w:r w:rsidRPr="00EF643D">
        <w:t xml:space="preserve"> This step is not required if the Maintenance Sections used by Maintenance Manager are Datum Elements.</w:t>
      </w:r>
    </w:p>
    <w:p w14:paraId="2A2ACE5F" w14:textId="77777777" w:rsidR="002A6A6E" w:rsidRPr="00EF643D" w:rsidRDefault="002A6A6E" w:rsidP="002A6A6E">
      <w:pPr>
        <w:pStyle w:val="Body"/>
      </w:pPr>
      <w:r w:rsidRPr="00EF643D">
        <w:t>To implement the view;</w:t>
      </w:r>
    </w:p>
    <w:p w14:paraId="473BD7BF" w14:textId="77777777" w:rsidR="002A6A6E" w:rsidRPr="00EF643D" w:rsidRDefault="002A6A6E" w:rsidP="002A6A6E">
      <w:pPr>
        <w:pStyle w:val="Body"/>
        <w:numPr>
          <w:ilvl w:val="0"/>
          <w:numId w:val="61"/>
        </w:numPr>
      </w:pPr>
      <w:r>
        <w:t>Change</w:t>
      </w:r>
      <w:r w:rsidRPr="00EF643D">
        <w:t xml:space="preserve"> directory to </w:t>
      </w:r>
      <w:r w:rsidRPr="00E06E14">
        <w:rPr>
          <w:rStyle w:val="HighlightText"/>
        </w:rPr>
        <w:t>&lt;exor_base&gt;</w:t>
      </w:r>
      <w:r w:rsidRPr="00EF643D">
        <w:t>\mai\admin\views</w:t>
      </w:r>
    </w:p>
    <w:p w14:paraId="24E1D19C" w14:textId="77777777" w:rsidR="002A6A6E" w:rsidRDefault="002A6A6E" w:rsidP="002A6A6E">
      <w:pPr>
        <w:pStyle w:val="Body"/>
        <w:numPr>
          <w:ilvl w:val="0"/>
          <w:numId w:val="61"/>
        </w:numPr>
      </w:pPr>
      <w:r>
        <w:t xml:space="preserve">Login </w:t>
      </w:r>
      <w:r w:rsidRPr="00EF643D">
        <w:t xml:space="preserve">to SQL*PLUS as the highways owner on the client PC </w:t>
      </w:r>
    </w:p>
    <w:p w14:paraId="6DD11FB3" w14:textId="3DA165E8" w:rsidR="002A6A6E" w:rsidRDefault="002A6A6E" w:rsidP="002A6A6E">
      <w:pPr>
        <w:pStyle w:val="ListBullet"/>
        <w:numPr>
          <w:ilvl w:val="0"/>
          <w:numId w:val="61"/>
        </w:numPr>
      </w:pPr>
      <w:r w:rsidRPr="00EF643D">
        <w:t>Run the following command</w:t>
      </w:r>
    </w:p>
    <w:p w14:paraId="73CF5064" w14:textId="77777777" w:rsidR="002A6A6E" w:rsidRPr="00EF643D" w:rsidRDefault="002A6A6E" w:rsidP="002A6A6E">
      <w:pPr>
        <w:pStyle w:val="ListBullet"/>
        <w:numPr>
          <w:ilvl w:val="0"/>
          <w:numId w:val="0"/>
        </w:numPr>
        <w:ind w:left="720"/>
      </w:pPr>
    </w:p>
    <w:p w14:paraId="0AB9FD0F" w14:textId="5BD7B381" w:rsidR="002A6A6E" w:rsidRPr="00697742" w:rsidRDefault="002A6A6E" w:rsidP="002A6A6E">
      <w:pPr>
        <w:rPr>
          <w:rStyle w:val="CodeText"/>
        </w:rPr>
      </w:pPr>
      <w:r w:rsidRPr="00EF643D">
        <w:tab/>
      </w:r>
      <w:r>
        <w:tab/>
      </w:r>
      <w:r w:rsidRPr="00697742">
        <w:rPr>
          <w:rStyle w:val="CodeText"/>
        </w:rPr>
        <w:t>start inv_items_all_section.sql</w:t>
      </w:r>
    </w:p>
    <w:p w14:paraId="1C2DD2A3" w14:textId="77777777" w:rsidR="002A6A6E" w:rsidRDefault="002A6A6E" w:rsidP="002A6A6E">
      <w:pPr>
        <w:pStyle w:val="ListBullet"/>
        <w:numPr>
          <w:ilvl w:val="0"/>
          <w:numId w:val="62"/>
        </w:numPr>
      </w:pPr>
      <w:r w:rsidRPr="00EF643D">
        <w:t>You will be prompted to enter the Group Type of the Maintenance Sections used by Maintenance Manager.</w:t>
      </w:r>
    </w:p>
    <w:p w14:paraId="1DEBE884" w14:textId="77777777" w:rsidR="002A6A6E" w:rsidRPr="00EF643D" w:rsidRDefault="002A6A6E" w:rsidP="002A6A6E">
      <w:pPr>
        <w:pStyle w:val="ListBullet"/>
        <w:numPr>
          <w:ilvl w:val="0"/>
          <w:numId w:val="62"/>
        </w:numPr>
      </w:pPr>
      <w:r>
        <w:t>When</w:t>
      </w:r>
      <w:r w:rsidRPr="00EF643D">
        <w:t xml:space="preserve"> you have supplied this value press enter and the script will create the appropriate view.</w:t>
      </w:r>
    </w:p>
    <w:p w14:paraId="7E43D615" w14:textId="77777777" w:rsidR="002A6A6E" w:rsidRPr="00EF643D" w:rsidRDefault="002A6A6E" w:rsidP="002A6A6E">
      <w:pPr>
        <w:pStyle w:val="Heading3"/>
        <w:tabs>
          <w:tab w:val="left" w:pos="1080"/>
        </w:tabs>
        <w:ind w:left="432" w:hanging="432"/>
      </w:pPr>
      <w:bookmarkStart w:id="166" w:name="_Toc254883666"/>
      <w:bookmarkStart w:id="167" w:name="_Toc279737356"/>
      <w:bookmarkStart w:id="168" w:name="_Toc299616307"/>
      <w:bookmarkStart w:id="169" w:name="_Toc320697285"/>
      <w:bookmarkStart w:id="170" w:name="_Toc366492018"/>
      <w:bookmarkStart w:id="171" w:name="_Toc378938055"/>
      <w:bookmarkStart w:id="172" w:name="_Toc22118233"/>
      <w:r w:rsidRPr="00EF643D">
        <w:t>Additional Configuration</w:t>
      </w:r>
      <w:bookmarkEnd w:id="165"/>
      <w:bookmarkEnd w:id="166"/>
      <w:bookmarkEnd w:id="167"/>
      <w:r w:rsidRPr="00EF643D">
        <w:t xml:space="preserve"> (Post Install and Upgrade)</w:t>
      </w:r>
      <w:bookmarkEnd w:id="168"/>
      <w:bookmarkEnd w:id="169"/>
      <w:bookmarkEnd w:id="170"/>
      <w:bookmarkEnd w:id="171"/>
      <w:bookmarkEnd w:id="172"/>
    </w:p>
    <w:p w14:paraId="0B78E46F" w14:textId="77777777" w:rsidR="002A6A6E" w:rsidRPr="00EF643D" w:rsidRDefault="002A6A6E" w:rsidP="00BA6C10">
      <w:pPr>
        <w:pStyle w:val="Body"/>
      </w:pPr>
      <w:r w:rsidRPr="00EF643D">
        <w:t xml:space="preserve">Consult the documentation that accompanies this release for details of any additional configuration that may be required following an install/upgrade. </w:t>
      </w:r>
    </w:p>
    <w:p w14:paraId="37E03318" w14:textId="5780464B" w:rsidR="002A6A6E" w:rsidRDefault="002A6A6E" w:rsidP="00BA6C10">
      <w:pPr>
        <w:pStyle w:val="Body"/>
      </w:pPr>
      <w:r w:rsidRPr="00EF643D">
        <w:t>For example, to obtain details of product options, and for details of new product features/amendments.</w:t>
      </w:r>
    </w:p>
    <w:p w14:paraId="6F15A168" w14:textId="77777777" w:rsidR="00BA6C10" w:rsidRPr="00EF643D" w:rsidRDefault="00BA6C10" w:rsidP="00BA6C10">
      <w:pPr>
        <w:pStyle w:val="Body"/>
      </w:pPr>
    </w:p>
    <w:p w14:paraId="4EC00246" w14:textId="2BE864ED" w:rsidR="002A6A6E" w:rsidRPr="00EF643D" w:rsidRDefault="002A6A6E" w:rsidP="00BA6C10">
      <w:pPr>
        <w:pStyle w:val="Body"/>
      </w:pPr>
      <w:r w:rsidRPr="00E06E14">
        <w:rPr>
          <w:rStyle w:val="HighlightText"/>
        </w:rPr>
        <w:t>Important</w:t>
      </w:r>
      <w:r w:rsidRPr="00EF643D">
        <w:t>:</w:t>
      </w:r>
      <w:r w:rsidR="00BA6C10">
        <w:t xml:space="preserve"> </w:t>
      </w:r>
      <w:r w:rsidRPr="00EF643D">
        <w:t>It is highly recommended that you do this before attempting to use the application.</w:t>
      </w:r>
    </w:p>
    <w:p w14:paraId="37240DBF" w14:textId="77777777" w:rsidR="002A6A6E" w:rsidRPr="00EF643D" w:rsidRDefault="002A6A6E" w:rsidP="002A6A6E">
      <w:pPr>
        <w:pStyle w:val="Heading3"/>
        <w:tabs>
          <w:tab w:val="left" w:pos="1080"/>
        </w:tabs>
        <w:ind w:left="432" w:hanging="432"/>
      </w:pPr>
      <w:bookmarkStart w:id="173" w:name="_Toc254883667"/>
      <w:bookmarkStart w:id="174" w:name="_Toc279737357"/>
      <w:bookmarkStart w:id="175" w:name="_Toc299616308"/>
      <w:bookmarkStart w:id="176" w:name="_Toc320697286"/>
      <w:bookmarkStart w:id="177" w:name="_Toc366492019"/>
      <w:bookmarkStart w:id="178" w:name="_Toc378938056"/>
      <w:bookmarkStart w:id="179" w:name="_Toc22118234"/>
      <w:r w:rsidRPr="00EF643D">
        <w:lastRenderedPageBreak/>
        <w:t>Product Licencing</w:t>
      </w:r>
      <w:bookmarkEnd w:id="173"/>
      <w:bookmarkEnd w:id="174"/>
      <w:r w:rsidRPr="00EF643D">
        <w:t xml:space="preserve"> (Post Install only)</w:t>
      </w:r>
      <w:bookmarkEnd w:id="175"/>
      <w:bookmarkEnd w:id="176"/>
      <w:bookmarkEnd w:id="177"/>
      <w:bookmarkEnd w:id="178"/>
      <w:bookmarkEnd w:id="179"/>
    </w:p>
    <w:p w14:paraId="7D303BD0" w14:textId="77777777" w:rsidR="002A6A6E" w:rsidRPr="00EF643D" w:rsidRDefault="002A6A6E" w:rsidP="00BA6C10">
      <w:pPr>
        <w:pStyle w:val="Body"/>
      </w:pPr>
      <w:r w:rsidRPr="00EF643D">
        <w:t xml:space="preserve">Following first time installation you must licence the product for use.  </w:t>
      </w:r>
    </w:p>
    <w:p w14:paraId="3E739C30" w14:textId="77777777" w:rsidR="002A6A6E" w:rsidRPr="00EF643D" w:rsidRDefault="002A6A6E" w:rsidP="00BA6C10">
      <w:pPr>
        <w:pStyle w:val="Body"/>
      </w:pPr>
      <w:r w:rsidRPr="00EF643D">
        <w:t>To do this start highways by exor and invoke module HIG1890 from the Fastpath menu.</w:t>
      </w:r>
    </w:p>
    <w:p w14:paraId="743BC091" w14:textId="77777777" w:rsidR="002A6A6E" w:rsidRPr="00EF643D" w:rsidRDefault="002A6A6E" w:rsidP="002A6A6E"/>
    <w:p w14:paraId="3357606E" w14:textId="77777777" w:rsidR="002A6A6E" w:rsidRPr="00EF643D" w:rsidRDefault="002A6A6E" w:rsidP="002A6A6E">
      <w:r w:rsidRPr="00EF643D">
        <w:object w:dxaOrig="8986" w:dyaOrig="1980" w14:anchorId="464A46A6">
          <v:shape id="_x0000_i1028" type="#_x0000_t75" style="width:415.5pt;height:91.5pt" o:ole="">
            <v:imagedata r:id="rId35" o:title=""/>
          </v:shape>
          <o:OLEObject Type="Embed" ProgID="PBrush" ShapeID="_x0000_i1028" DrawAspect="Content" ObjectID="_1632732625" r:id="rId49"/>
        </w:object>
      </w:r>
      <w:r w:rsidRPr="00EF643D">
        <w:t xml:space="preserve"> </w:t>
      </w:r>
    </w:p>
    <w:p w14:paraId="3A1B2936" w14:textId="77777777" w:rsidR="002A6A6E" w:rsidRPr="00EF643D" w:rsidRDefault="002A6A6E" w:rsidP="00BA6C10">
      <w:pPr>
        <w:pStyle w:val="Body"/>
      </w:pPr>
      <w:r w:rsidRPr="00EF643D">
        <w:t>For further details please refer to the “</w:t>
      </w:r>
      <w:r>
        <w:rPr>
          <w:rStyle w:val="HighlightText"/>
        </w:rPr>
        <w:t>Network Manager General System Admin Guide</w:t>
      </w:r>
      <w:r w:rsidRPr="00EF643D">
        <w:t>”</w:t>
      </w:r>
    </w:p>
    <w:p w14:paraId="3F08E0DF" w14:textId="77777777" w:rsidR="002A6A6E" w:rsidRPr="00EF643D" w:rsidRDefault="002A6A6E" w:rsidP="002A6A6E">
      <w:pPr>
        <w:pStyle w:val="Heading3"/>
        <w:tabs>
          <w:tab w:val="left" w:pos="1080"/>
        </w:tabs>
        <w:ind w:left="432" w:hanging="432"/>
      </w:pPr>
      <w:bookmarkStart w:id="180" w:name="_Toc222221892"/>
      <w:bookmarkStart w:id="181" w:name="_Toc254883668"/>
      <w:bookmarkStart w:id="182" w:name="_Toc279737358"/>
      <w:bookmarkStart w:id="183" w:name="_Toc299616309"/>
      <w:bookmarkStart w:id="184" w:name="_Toc320697287"/>
      <w:bookmarkStart w:id="185" w:name="_Toc366492020"/>
      <w:bookmarkStart w:id="186" w:name="_Toc378938057"/>
      <w:bookmarkStart w:id="187" w:name="_Toc22118235"/>
      <w:r w:rsidRPr="00EF643D">
        <w:t>Spatial Configuration</w:t>
      </w:r>
      <w:bookmarkEnd w:id="180"/>
      <w:bookmarkEnd w:id="181"/>
      <w:bookmarkEnd w:id="182"/>
      <w:r w:rsidRPr="00EF643D">
        <w:t xml:space="preserve"> (Post Install and Upgrade)</w:t>
      </w:r>
      <w:bookmarkEnd w:id="183"/>
      <w:bookmarkEnd w:id="184"/>
      <w:bookmarkEnd w:id="185"/>
      <w:bookmarkEnd w:id="186"/>
      <w:bookmarkEnd w:id="187"/>
    </w:p>
    <w:p w14:paraId="52A7A633" w14:textId="77777777" w:rsidR="002A6A6E" w:rsidRPr="00EF643D" w:rsidRDefault="002A6A6E" w:rsidP="00BA6C10">
      <w:pPr>
        <w:pStyle w:val="Body"/>
      </w:pPr>
      <w:r w:rsidRPr="00EF643D">
        <w:t>Specific information regarding the registration of spatial layers can be found in the “</w:t>
      </w:r>
      <w:r>
        <w:rPr>
          <w:rStyle w:val="HighlightText"/>
        </w:rPr>
        <w:t>Locator and Web Mapping</w:t>
      </w:r>
      <w:r w:rsidRPr="00EF643D">
        <w:t>” document.</w:t>
      </w:r>
    </w:p>
    <w:p w14:paraId="049FCE8B" w14:textId="77777777" w:rsidR="002A6A6E" w:rsidRPr="00EF643D" w:rsidRDefault="002A6A6E" w:rsidP="002A6A6E"/>
    <w:p w14:paraId="4A3422C2" w14:textId="77777777" w:rsidR="00A03812" w:rsidRDefault="00A03812">
      <w:pPr>
        <w:rPr>
          <w:rFonts w:ascii="Arial" w:eastAsia="Times New Roman" w:hAnsi="Arial" w:cs="Arial"/>
          <w:b/>
          <w:kern w:val="28"/>
          <w:sz w:val="24"/>
          <w:szCs w:val="20"/>
        </w:rPr>
      </w:pPr>
      <w:r>
        <w:br w:type="page"/>
      </w:r>
    </w:p>
    <w:p w14:paraId="4368CEC6" w14:textId="2C8EC3D7" w:rsidR="00A03812" w:rsidRDefault="00A03812" w:rsidP="00A03812">
      <w:pPr>
        <w:pStyle w:val="Heading1"/>
      </w:pPr>
      <w:bookmarkStart w:id="188" w:name="_Toc22118236"/>
      <w:r>
        <w:lastRenderedPageBreak/>
        <w:t>Enquiry Manager</w:t>
      </w:r>
      <w:bookmarkEnd w:id="188"/>
    </w:p>
    <w:p w14:paraId="26D15660" w14:textId="220701C9" w:rsidR="00A03812" w:rsidRPr="00EF643D" w:rsidRDefault="00A03812" w:rsidP="00A03812">
      <w:pPr>
        <w:pStyle w:val="Heading2"/>
      </w:pPr>
      <w:bookmarkStart w:id="189" w:name="_Toc22118237"/>
      <w:r w:rsidRPr="00EF643D">
        <w:t xml:space="preserve">Installation of the </w:t>
      </w:r>
      <w:r>
        <w:t>Enquiry</w:t>
      </w:r>
      <w:r w:rsidRPr="002703E7">
        <w:t xml:space="preserve"> Manager</w:t>
      </w:r>
      <w:r>
        <w:t xml:space="preserve"> </w:t>
      </w:r>
      <w:r w:rsidRPr="00EF643D">
        <w:t>Software files</w:t>
      </w:r>
      <w:bookmarkEnd w:id="189"/>
    </w:p>
    <w:p w14:paraId="47EB6F8D" w14:textId="506DA194" w:rsidR="00A03812" w:rsidRPr="00EF643D" w:rsidRDefault="00A03812" w:rsidP="00A03812">
      <w:pPr>
        <w:pStyle w:val="Body"/>
      </w:pPr>
      <w:r w:rsidRPr="00EF643D">
        <w:t xml:space="preserve">To install the software components for </w:t>
      </w:r>
      <w:r>
        <w:t>Enquiry</w:t>
      </w:r>
      <w:r w:rsidRPr="002703E7">
        <w:t xml:space="preserve"> Manager</w:t>
      </w:r>
      <w:r w:rsidRPr="00EF643D">
        <w:t xml:space="preserve">, extract the </w:t>
      </w:r>
      <w:r>
        <w:t>PEM</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2E23436C" w14:textId="77777777" w:rsidR="00A03812" w:rsidRPr="00F735F8" w:rsidRDefault="00A03812" w:rsidP="00A03812">
      <w:pPr>
        <w:pStyle w:val="Heading3"/>
      </w:pPr>
      <w:bookmarkStart w:id="190" w:name="_Toc22118238"/>
      <w:r w:rsidRPr="00F735F8">
        <w:t>Product Run-time Environment</w:t>
      </w:r>
      <w:bookmarkEnd w:id="190"/>
    </w:p>
    <w:p w14:paraId="19DE5FDA" w14:textId="42DC8894" w:rsidR="00A03812" w:rsidRPr="00AA642B" w:rsidRDefault="00A03812" w:rsidP="00A03812">
      <w:pPr>
        <w:pStyle w:val="Body"/>
      </w:pPr>
      <w:r w:rsidRPr="00AA642B">
        <w:t xml:space="preserve">All </w:t>
      </w:r>
      <w:r w:rsidR="00AE6CAD">
        <w:t>Enquiry</w:t>
      </w:r>
      <w:r>
        <w:t xml:space="preserve"> Manager</w:t>
      </w:r>
      <w:r w:rsidRPr="00AA642B">
        <w:t xml:space="preserve"> run-time modules, held in the product release installation folder </w:t>
      </w:r>
      <w:r w:rsidRPr="00AA642B">
        <w:rPr>
          <w:rStyle w:val="HighlightText"/>
        </w:rPr>
        <w:t>&lt;exor_base&gt;</w:t>
      </w:r>
      <w:r w:rsidRPr="00AA642B">
        <w:t>\</w:t>
      </w:r>
      <w:r w:rsidR="00050F16">
        <w:t>pem</w:t>
      </w:r>
      <w:r w:rsidRPr="00AA642B">
        <w:t>\11g_bin,</w:t>
      </w:r>
      <w:r>
        <w:t xml:space="preserve"> </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8B17F4">
        <w:t>3.1.1</w:t>
      </w:r>
      <w:r w:rsidRPr="00AA642B">
        <w:fldChar w:fldCharType="end"/>
      </w:r>
    </w:p>
    <w:p w14:paraId="030FEAF7" w14:textId="77777777" w:rsidR="00A03812" w:rsidRPr="00F735F8" w:rsidRDefault="00A03812" w:rsidP="00A03812">
      <w:pPr>
        <w:rPr>
          <w:rStyle w:val="HighlightText"/>
        </w:rPr>
      </w:pPr>
      <w:r w:rsidRPr="00F735F8">
        <w:rPr>
          <w:rStyle w:val="HighlightText"/>
        </w:rPr>
        <w:t>If in any doubt, please raise a ticket at http://selectservices.bentley.com.</w:t>
      </w:r>
    </w:p>
    <w:p w14:paraId="14B5C51F" w14:textId="7A00B04F" w:rsidR="00A03812" w:rsidRPr="00EF643D" w:rsidRDefault="00A03812" w:rsidP="00A03812">
      <w:pPr>
        <w:pStyle w:val="Heading2"/>
      </w:pPr>
      <w:bookmarkStart w:id="191" w:name="_Toc22118239"/>
      <w:r>
        <w:t>Enquiry</w:t>
      </w:r>
      <w:r w:rsidRPr="002703E7">
        <w:t xml:space="preserve"> </w:t>
      </w:r>
      <w:r>
        <w:t>Manager</w:t>
      </w:r>
      <w:r w:rsidRPr="00AA642B">
        <w:t xml:space="preserve"> </w:t>
      </w:r>
      <w:r>
        <w:t>DB Server</w:t>
      </w:r>
      <w:r w:rsidRPr="00EF643D">
        <w:t xml:space="preserve"> </w:t>
      </w:r>
      <w:r>
        <w:t>I</w:t>
      </w:r>
      <w:r w:rsidRPr="00EF643D">
        <w:t>nstall/Upgrade</w:t>
      </w:r>
      <w:bookmarkEnd w:id="191"/>
    </w:p>
    <w:p w14:paraId="1C58035E" w14:textId="63ED08B5" w:rsidR="00A03812" w:rsidRDefault="00A03812" w:rsidP="00A03812">
      <w:pPr>
        <w:pStyle w:val="Body"/>
      </w:pPr>
      <w:r w:rsidRPr="00EF643D">
        <w:t xml:space="preserve">This section provides details of steps involved in installing/upgrading the server components for </w:t>
      </w:r>
      <w:r w:rsidRPr="00A03812">
        <w:t xml:space="preserve">Enquiry </w:t>
      </w:r>
      <w:r>
        <w:t>Manager</w:t>
      </w:r>
      <w:r w:rsidRPr="00EF643D">
        <w:t xml:space="preserve"> to 4.</w:t>
      </w:r>
      <w:r>
        <w:t>8</w:t>
      </w:r>
      <w:r w:rsidRPr="00EF643D">
        <w:t>.0.</w:t>
      </w:r>
      <w:r>
        <w:t>x</w:t>
      </w:r>
      <w:r w:rsidRPr="00EF643D">
        <w:t>.</w:t>
      </w:r>
    </w:p>
    <w:p w14:paraId="7785F41A" w14:textId="77777777" w:rsidR="00A03812" w:rsidRDefault="00A03812" w:rsidP="00A03812">
      <w:pPr>
        <w:pStyle w:val="Heading3"/>
      </w:pPr>
      <w:bookmarkStart w:id="192" w:name="_Toc22118240"/>
      <w:r>
        <w:t>Pre-Install and Upgrade</w:t>
      </w:r>
      <w:bookmarkEnd w:id="192"/>
    </w:p>
    <w:p w14:paraId="68F28A2C" w14:textId="06146095" w:rsidR="00A03812" w:rsidRPr="00CA218E" w:rsidRDefault="00A03812" w:rsidP="00423F1D">
      <w:pPr>
        <w:pStyle w:val="Body"/>
      </w:pPr>
      <w:r>
        <w:t xml:space="preserve">Please refer to sections </w:t>
      </w:r>
      <w:r>
        <w:fldChar w:fldCharType="begin"/>
      </w:r>
      <w:r>
        <w:instrText xml:space="preserve"> REF _Ref21942151 \r \h </w:instrText>
      </w:r>
      <w:r w:rsidR="00423F1D">
        <w:instrText xml:space="preserve"> \* MERGEFORMAT </w:instrText>
      </w:r>
      <w:r>
        <w:fldChar w:fldCharType="separate"/>
      </w:r>
      <w:r w:rsidR="008B17F4">
        <w:t>3.2.1</w:t>
      </w:r>
      <w:r>
        <w:fldChar w:fldCharType="end"/>
      </w:r>
      <w:r>
        <w:t xml:space="preserve"> and </w:t>
      </w:r>
      <w:r>
        <w:fldChar w:fldCharType="begin"/>
      </w:r>
      <w:r>
        <w:instrText xml:space="preserve"> REF _Ref21942161 \r \h </w:instrText>
      </w:r>
      <w:r w:rsidR="00423F1D">
        <w:instrText xml:space="preserve"> \* MERGEFORMAT </w:instrText>
      </w:r>
      <w:r>
        <w:fldChar w:fldCharType="separate"/>
      </w:r>
      <w:r w:rsidR="008B17F4">
        <w:t>3.2.2</w:t>
      </w:r>
      <w:r>
        <w:fldChar w:fldCharType="end"/>
      </w:r>
      <w:r>
        <w:t xml:space="preserve"> prior to Installing or Upgrading </w:t>
      </w:r>
      <w:r w:rsidRPr="00A03812">
        <w:t xml:space="preserve">Enquiry </w:t>
      </w:r>
      <w:r>
        <w:t xml:space="preserve">Manager. </w:t>
      </w:r>
    </w:p>
    <w:p w14:paraId="3BAB9639" w14:textId="6CE95B6F" w:rsidR="00A03812" w:rsidRPr="00EF643D" w:rsidRDefault="00A03812" w:rsidP="00A03812">
      <w:pPr>
        <w:pStyle w:val="Heading3"/>
        <w:tabs>
          <w:tab w:val="left" w:pos="1080"/>
        </w:tabs>
        <w:ind w:left="432" w:hanging="432"/>
      </w:pPr>
      <w:bookmarkStart w:id="193" w:name="_Toc22118241"/>
      <w:r w:rsidRPr="00EF643D">
        <w:t xml:space="preserve">Install of </w:t>
      </w:r>
      <w:r w:rsidRPr="00A03812">
        <w:t xml:space="preserve">Enquiry </w:t>
      </w:r>
      <w:r>
        <w:t>Manager</w:t>
      </w:r>
      <w:bookmarkEnd w:id="193"/>
    </w:p>
    <w:p w14:paraId="40AED330" w14:textId="74AABE54" w:rsidR="00A03812" w:rsidRPr="00EF643D" w:rsidRDefault="00A03812" w:rsidP="00A03812">
      <w:pPr>
        <w:pStyle w:val="Body"/>
      </w:pPr>
      <w:r w:rsidRPr="00EF643D">
        <w:t>To create the base data and objects for t</w:t>
      </w:r>
      <w:r>
        <w:t xml:space="preserve">he </w:t>
      </w:r>
      <w:r w:rsidR="00AE6CAD" w:rsidRPr="00A03812">
        <w:t xml:space="preserve">Enquiry </w:t>
      </w:r>
      <w:r>
        <w:t>Manager</w:t>
      </w:r>
      <w:r w:rsidRPr="00AA642B">
        <w:t xml:space="preserve"> </w:t>
      </w:r>
      <w:r>
        <w:t>modules:</w:t>
      </w:r>
    </w:p>
    <w:p w14:paraId="0DE8A10C" w14:textId="7E5480D7" w:rsidR="00A03812" w:rsidRPr="00EF643D" w:rsidRDefault="00A03812" w:rsidP="00A03812">
      <w:pPr>
        <w:pStyle w:val="Body"/>
        <w:numPr>
          <w:ilvl w:val="0"/>
          <w:numId w:val="38"/>
        </w:numPr>
      </w:pPr>
      <w:r w:rsidRPr="00EF643D">
        <w:t xml:space="preserve">Change directory to </w:t>
      </w:r>
      <w:r w:rsidRPr="00E06E14">
        <w:rPr>
          <w:rStyle w:val="HighlightText"/>
        </w:rPr>
        <w:t>&lt;exor_base&gt;</w:t>
      </w:r>
      <w:r w:rsidRPr="00EF643D">
        <w:t>\</w:t>
      </w:r>
      <w:r>
        <w:t>pem</w:t>
      </w:r>
      <w:r w:rsidRPr="00EF643D">
        <w:t>\install</w:t>
      </w:r>
    </w:p>
    <w:p w14:paraId="3076FD36" w14:textId="77777777" w:rsidR="00A03812" w:rsidRPr="00EF643D" w:rsidRDefault="00A03812" w:rsidP="00A03812">
      <w:pPr>
        <w:pStyle w:val="Body"/>
        <w:numPr>
          <w:ilvl w:val="0"/>
          <w:numId w:val="38"/>
        </w:numPr>
      </w:pPr>
      <w:r w:rsidRPr="00EF643D">
        <w:t>Login to SQL*PLUS as the highways owner on the client PC and run the following command</w:t>
      </w:r>
      <w:r>
        <w:br/>
      </w:r>
    </w:p>
    <w:p w14:paraId="5FDCCEC4" w14:textId="5A4BF1D3" w:rsidR="00A03812" w:rsidRPr="00EF643D" w:rsidRDefault="00A03812" w:rsidP="00A03812">
      <w:pPr>
        <w:pStyle w:val="Body"/>
      </w:pPr>
      <w:r w:rsidRPr="00EF643D">
        <w:tab/>
      </w:r>
      <w:r>
        <w:tab/>
      </w:r>
      <w:r w:rsidRPr="00EF643D">
        <w:t xml:space="preserve">start </w:t>
      </w:r>
      <w:r>
        <w:t>pem_</w:t>
      </w:r>
      <w:r w:rsidRPr="00EF643D">
        <w:t>inst.sql</w:t>
      </w:r>
    </w:p>
    <w:p w14:paraId="34F5205A" w14:textId="77777777" w:rsidR="00A03812" w:rsidRPr="00EF643D" w:rsidRDefault="00A03812" w:rsidP="00A03812">
      <w:pPr>
        <w:pStyle w:val="Body"/>
      </w:pPr>
    </w:p>
    <w:p w14:paraId="3AE6ECCB" w14:textId="77777777" w:rsidR="00A03812" w:rsidRPr="00EF643D" w:rsidRDefault="00A03812" w:rsidP="00A03812">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8170841" w14:textId="77777777" w:rsidR="00A03812" w:rsidRDefault="00A03812" w:rsidP="00A03812">
      <w:pPr>
        <w:pStyle w:val="Body"/>
        <w:numPr>
          <w:ilvl w:val="0"/>
          <w:numId w:val="39"/>
        </w:numPr>
      </w:pPr>
      <w:r w:rsidRPr="00EF643D">
        <w:t>For example, if you installed your highways software in a directory called EXOR on your C drive, you would enter the following when prompted.</w:t>
      </w:r>
    </w:p>
    <w:p w14:paraId="36A47DA8" w14:textId="77777777" w:rsidR="00A03812" w:rsidRPr="00EF643D" w:rsidRDefault="00A03812" w:rsidP="00A03812">
      <w:r>
        <w:br/>
      </w:r>
      <w:r w:rsidRPr="00EF643D">
        <w:t> </w:t>
      </w:r>
      <w:r>
        <w:tab/>
      </w:r>
      <w:r>
        <w:tab/>
      </w:r>
      <w:r w:rsidRPr="00EF643D">
        <w:t>C:\EXOR\</w:t>
      </w:r>
    </w:p>
    <w:p w14:paraId="5F7559EA" w14:textId="77777777" w:rsidR="00A03812" w:rsidRPr="00EF643D" w:rsidRDefault="00A03812" w:rsidP="00A03812">
      <w:pPr>
        <w:pStyle w:val="Body"/>
        <w:numPr>
          <w:ilvl w:val="0"/>
          <w:numId w:val="40"/>
        </w:numPr>
      </w:pPr>
      <w:r w:rsidRPr="00EF643D">
        <w:t>When you have supplied this value, you will be prompted to confirm that it is correct and asked whether you wish to continue.</w:t>
      </w:r>
    </w:p>
    <w:p w14:paraId="34075594" w14:textId="77777777" w:rsidR="00A03812" w:rsidRPr="00EF643D" w:rsidRDefault="00A03812" w:rsidP="00A03812">
      <w:pPr>
        <w:pStyle w:val="Body"/>
      </w:pPr>
      <w:r w:rsidRPr="00EF643D">
        <w:t> </w:t>
      </w:r>
    </w:p>
    <w:p w14:paraId="186AD401" w14:textId="77777777" w:rsidR="00A03812" w:rsidRPr="00EF643D" w:rsidRDefault="00A03812" w:rsidP="00A03812">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5553D78B" w14:textId="2A8C958A" w:rsidR="00A03812" w:rsidRPr="00EF643D" w:rsidRDefault="00A03812" w:rsidP="00A03812">
      <w:pPr>
        <w:pStyle w:val="Body"/>
        <w:numPr>
          <w:ilvl w:val="0"/>
          <w:numId w:val="40"/>
        </w:numPr>
      </w:pPr>
      <w:r w:rsidRPr="00EF643D">
        <w:t xml:space="preserve">When the script has completed, all the </w:t>
      </w:r>
      <w:r w:rsidR="00AE6CAD" w:rsidRPr="00A03812">
        <w:t xml:space="preserve">Enquiry </w:t>
      </w:r>
      <w:r>
        <w:t>Manager</w:t>
      </w:r>
      <w:r w:rsidRPr="00AA642B">
        <w:t xml:space="preserve"> </w:t>
      </w:r>
      <w:r w:rsidRPr="00EF643D">
        <w:t xml:space="preserve">objects and data will have been installed. </w:t>
      </w:r>
    </w:p>
    <w:p w14:paraId="0C80DDA5" w14:textId="77777777" w:rsidR="00A03812" w:rsidRPr="00EC59A4" w:rsidRDefault="00A03812" w:rsidP="00A03812">
      <w:pPr>
        <w:pStyle w:val="Heading4"/>
        <w:ind w:left="432" w:hanging="432"/>
      </w:pPr>
      <w:r w:rsidRPr="00EC59A4">
        <w:lastRenderedPageBreak/>
        <w:t>Checking Log File(s)</w:t>
      </w:r>
    </w:p>
    <w:p w14:paraId="46C3B6DE" w14:textId="77777777" w:rsidR="00A03812" w:rsidRDefault="00A03812" w:rsidP="00A03812">
      <w:pPr>
        <w:pStyle w:val="Body"/>
      </w:pPr>
      <w:r w:rsidRPr="00EF643D">
        <w:t>The following log files are produced in the working directory.  At the end of the install, they can be viewed to check for any errors that could have occurred during the install process.</w:t>
      </w:r>
    </w:p>
    <w:p w14:paraId="5D4B37C4" w14:textId="77777777" w:rsidR="00A03812" w:rsidRPr="00EF643D" w:rsidRDefault="00A03812" w:rsidP="00A03812">
      <w:pPr>
        <w:pStyle w:val="Body"/>
      </w:pPr>
    </w:p>
    <w:p w14:paraId="29A7413B" w14:textId="2298FD80" w:rsidR="00A03812" w:rsidRPr="00EF643D" w:rsidRDefault="00A03812" w:rsidP="00A03812">
      <w:pPr>
        <w:pStyle w:val="Body"/>
        <w:ind w:firstLine="720"/>
      </w:pPr>
      <w:r>
        <w:t>pem</w:t>
      </w:r>
      <w:r w:rsidRPr="00EF643D">
        <w:t>_install_1_&lt;date&amp;time&gt;.LOG</w:t>
      </w:r>
    </w:p>
    <w:p w14:paraId="107E44E9" w14:textId="754C4B1A" w:rsidR="00A03812" w:rsidRPr="00EF643D" w:rsidRDefault="00A03812" w:rsidP="00A03812">
      <w:pPr>
        <w:pStyle w:val="Body"/>
        <w:ind w:firstLine="720"/>
      </w:pPr>
      <w:r>
        <w:t>pem</w:t>
      </w:r>
      <w:r w:rsidRPr="00EF643D">
        <w:t>_install_2_&lt;date&amp;time&gt;.LOG</w:t>
      </w:r>
    </w:p>
    <w:p w14:paraId="57265544" w14:textId="77777777" w:rsidR="00A03812" w:rsidRPr="00EF643D" w:rsidRDefault="00A03812" w:rsidP="00A03812">
      <w:pPr>
        <w:pStyle w:val="Body"/>
      </w:pPr>
    </w:p>
    <w:p w14:paraId="74A1FB80" w14:textId="57DEC489" w:rsidR="00A03812" w:rsidRPr="00EF643D" w:rsidRDefault="00A03812" w:rsidP="00A03812">
      <w:pPr>
        <w:pStyle w:val="Body"/>
      </w:pPr>
      <w:r w:rsidRPr="00EF643D">
        <w:t xml:space="preserve">Please raise and attach the logs to a ticket with </w:t>
      </w:r>
      <w:hyperlink r:id="rId50" w:history="1">
        <w:r w:rsidRPr="00EF643D">
          <w:rPr>
            <w:rStyle w:val="Hyperlink"/>
          </w:rPr>
          <w:t>http://selectservices.bentley.com</w:t>
        </w:r>
      </w:hyperlink>
      <w:r w:rsidRPr="00EF643D">
        <w:t xml:space="preserve"> to allow Bentley (formerly exor) support staff to verify the install has been successful.</w:t>
      </w:r>
    </w:p>
    <w:p w14:paraId="053A49A0" w14:textId="77777777" w:rsidR="00A03812" w:rsidRPr="00EF643D" w:rsidRDefault="00A03812" w:rsidP="00A03812">
      <w:pPr>
        <w:pStyle w:val="Body"/>
      </w:pPr>
      <w:r w:rsidRPr="00EF643D">
        <w:t>Due to interdependencies between some Exor products, please ignore all compilation errors until all of your products have been installed.</w:t>
      </w:r>
    </w:p>
    <w:p w14:paraId="282736CC" w14:textId="1DCEF474" w:rsidR="00A03812" w:rsidRPr="00EF643D" w:rsidRDefault="00A03812" w:rsidP="00A03812">
      <w:pPr>
        <w:pStyle w:val="Heading3"/>
        <w:tabs>
          <w:tab w:val="left" w:pos="1080"/>
        </w:tabs>
        <w:ind w:left="432" w:hanging="432"/>
      </w:pPr>
      <w:bookmarkStart w:id="194" w:name="_Toc22118242"/>
      <w:r w:rsidRPr="00EF643D">
        <w:t xml:space="preserve">Upgrade of </w:t>
      </w:r>
      <w:r w:rsidRPr="00A03812">
        <w:t xml:space="preserve">Enquiry </w:t>
      </w:r>
      <w:r>
        <w:t>Manager</w:t>
      </w:r>
      <w:bookmarkEnd w:id="194"/>
    </w:p>
    <w:p w14:paraId="036E0861" w14:textId="3865E163" w:rsidR="00A03812" w:rsidRPr="00EF643D" w:rsidRDefault="00A03812" w:rsidP="00A03812">
      <w:pPr>
        <w:pStyle w:val="Body"/>
      </w:pPr>
      <w:r w:rsidRPr="00EF643D">
        <w:t xml:space="preserve">This section describes the steps necessary to upgrade </w:t>
      </w:r>
      <w:r w:rsidR="00AE6CAD" w:rsidRPr="00A03812">
        <w:t xml:space="preserve">Enquiry </w:t>
      </w:r>
      <w:r>
        <w:t>Manager</w:t>
      </w:r>
      <w:r w:rsidRPr="00AA642B">
        <w:t xml:space="preserve"> </w:t>
      </w:r>
      <w:r w:rsidRPr="00EF643D">
        <w:t>to 4.</w:t>
      </w:r>
      <w:r>
        <w:t>8</w:t>
      </w:r>
      <w:r w:rsidRPr="00EF643D">
        <w:t>.0.</w:t>
      </w:r>
      <w:r>
        <w:t>x</w:t>
      </w:r>
    </w:p>
    <w:p w14:paraId="2F4423AB" w14:textId="17813C54" w:rsidR="00A03812" w:rsidRPr="00EF643D" w:rsidRDefault="00A03812" w:rsidP="00A03812">
      <w:pPr>
        <w:pStyle w:val="Body"/>
      </w:pPr>
      <w:r w:rsidRPr="00EF643D">
        <w:t xml:space="preserve">To upgrade the base data and objects for the </w:t>
      </w:r>
      <w:r w:rsidR="00AE6CAD" w:rsidRPr="00A03812">
        <w:t xml:space="preserve">Enquiry </w:t>
      </w:r>
      <w:r>
        <w:t>Manager</w:t>
      </w:r>
      <w:r w:rsidRPr="00AA642B">
        <w:t xml:space="preserve"> </w:t>
      </w:r>
      <w:r w:rsidRPr="00EF643D">
        <w:t>modules;</w:t>
      </w:r>
    </w:p>
    <w:p w14:paraId="641913F6" w14:textId="77777777" w:rsidR="00A03812" w:rsidRPr="00EF643D" w:rsidRDefault="00A03812" w:rsidP="00A03812">
      <w:pPr>
        <w:pStyle w:val="Body"/>
      </w:pPr>
    </w:p>
    <w:p w14:paraId="311FB117" w14:textId="70A795B2" w:rsidR="00A03812" w:rsidRPr="00EF643D" w:rsidRDefault="00A03812" w:rsidP="00A03812">
      <w:pPr>
        <w:pStyle w:val="Body"/>
        <w:numPr>
          <w:ilvl w:val="0"/>
          <w:numId w:val="41"/>
        </w:numPr>
      </w:pPr>
      <w:r w:rsidRPr="00EF643D">
        <w:t xml:space="preserve">Change directory to </w:t>
      </w:r>
      <w:r w:rsidRPr="00E06E14">
        <w:rPr>
          <w:rStyle w:val="HighlightText"/>
        </w:rPr>
        <w:t>&lt;exor_base&gt;</w:t>
      </w:r>
      <w:r w:rsidRPr="00EF643D">
        <w:t>\</w:t>
      </w:r>
      <w:r w:rsidR="00AE6CAD">
        <w:t>pem</w:t>
      </w:r>
      <w:r w:rsidRPr="00EF643D">
        <w:t>\install</w:t>
      </w:r>
    </w:p>
    <w:p w14:paraId="27D98856" w14:textId="77777777" w:rsidR="00A03812" w:rsidRPr="00EF643D" w:rsidRDefault="00A03812" w:rsidP="00A03812">
      <w:pPr>
        <w:pStyle w:val="Body"/>
        <w:numPr>
          <w:ilvl w:val="0"/>
          <w:numId w:val="41"/>
        </w:numPr>
      </w:pPr>
      <w:r w:rsidRPr="00EF643D">
        <w:t xml:space="preserve">Login to SQL*PLUS as the highways owner on the client PC </w:t>
      </w:r>
    </w:p>
    <w:p w14:paraId="5F5021EF" w14:textId="77777777" w:rsidR="00A03812" w:rsidRDefault="00A03812" w:rsidP="00A03812">
      <w:pPr>
        <w:pStyle w:val="Body"/>
        <w:numPr>
          <w:ilvl w:val="0"/>
          <w:numId w:val="41"/>
        </w:numPr>
      </w:pPr>
      <w:r w:rsidRPr="00EF643D">
        <w:t>Run the following command</w:t>
      </w:r>
    </w:p>
    <w:p w14:paraId="2032ADBC" w14:textId="77777777" w:rsidR="00A03812" w:rsidRPr="00EF643D" w:rsidRDefault="00A03812" w:rsidP="00A03812">
      <w:pPr>
        <w:pStyle w:val="Body"/>
        <w:ind w:left="720"/>
      </w:pPr>
    </w:p>
    <w:p w14:paraId="533FCBF4" w14:textId="4D3FEA2D" w:rsidR="00A03812" w:rsidRPr="00EF643D" w:rsidRDefault="00A03812" w:rsidP="00A03812">
      <w:pPr>
        <w:pStyle w:val="Body"/>
      </w:pPr>
      <w:r w:rsidRPr="00EF643D">
        <w:tab/>
      </w:r>
      <w:r>
        <w:tab/>
      </w:r>
      <w:r w:rsidRPr="00EF643D">
        <w:t xml:space="preserve">start </w:t>
      </w:r>
      <w:r w:rsidR="00AE6CAD">
        <w:t>pem</w:t>
      </w:r>
      <w:r w:rsidRPr="00EF643D">
        <w:t>4</w:t>
      </w:r>
      <w:r>
        <w:t>7</w:t>
      </w:r>
      <w:r w:rsidRPr="00EF643D">
        <w:t>00_</w:t>
      </w:r>
      <w:r w:rsidR="00AE6CAD">
        <w:t>pem</w:t>
      </w:r>
      <w:r w:rsidRPr="00EF643D">
        <w:t>4</w:t>
      </w:r>
      <w:r>
        <w:t>8</w:t>
      </w:r>
      <w:r w:rsidRPr="00EF643D">
        <w:t>00.sql</w:t>
      </w:r>
    </w:p>
    <w:p w14:paraId="5180347E" w14:textId="77777777" w:rsidR="00A03812" w:rsidRPr="00EF643D" w:rsidRDefault="00A03812" w:rsidP="00A03812">
      <w:pPr>
        <w:pStyle w:val="Body"/>
      </w:pPr>
      <w:r w:rsidRPr="00EF643D">
        <w:tab/>
      </w:r>
      <w:r w:rsidRPr="00EF643D">
        <w:tab/>
        <w:t> </w:t>
      </w:r>
    </w:p>
    <w:p w14:paraId="3E6AB258" w14:textId="77777777" w:rsidR="00A03812" w:rsidRPr="00EF643D" w:rsidRDefault="00A03812" w:rsidP="00A03812">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1E48BB61" w14:textId="77777777" w:rsidR="00A03812" w:rsidRPr="00EF643D" w:rsidRDefault="00A03812" w:rsidP="00A03812">
      <w:pPr>
        <w:pStyle w:val="Body"/>
        <w:numPr>
          <w:ilvl w:val="0"/>
          <w:numId w:val="42"/>
        </w:numPr>
      </w:pPr>
      <w:r w:rsidRPr="00EF643D">
        <w:t>For example, if you installed your highways software in a directory called EXOR on your C drive, you would enter the following when prompted.</w:t>
      </w:r>
    </w:p>
    <w:p w14:paraId="674930CF" w14:textId="77777777" w:rsidR="00A03812" w:rsidRPr="00EF643D" w:rsidRDefault="00A03812" w:rsidP="00A03812">
      <w:pPr>
        <w:pStyle w:val="Body"/>
      </w:pPr>
      <w:r w:rsidRPr="00EF643D">
        <w:t> </w:t>
      </w:r>
    </w:p>
    <w:p w14:paraId="7DE2545B" w14:textId="77777777" w:rsidR="00A03812" w:rsidRPr="00EF643D" w:rsidRDefault="00A03812" w:rsidP="00A03812">
      <w:pPr>
        <w:pStyle w:val="Body"/>
        <w:ind w:left="720" w:firstLine="720"/>
      </w:pPr>
      <w:r w:rsidRPr="00EF643D">
        <w:t>C:\EXOR\</w:t>
      </w:r>
    </w:p>
    <w:p w14:paraId="6ECB1B1F" w14:textId="77777777" w:rsidR="00A03812" w:rsidRPr="00EF643D" w:rsidRDefault="00A03812" w:rsidP="00A03812">
      <w:pPr>
        <w:pStyle w:val="Body"/>
      </w:pPr>
      <w:r w:rsidRPr="00EF643D">
        <w:t> </w:t>
      </w:r>
    </w:p>
    <w:p w14:paraId="00DC5C0B" w14:textId="77777777" w:rsidR="00A03812" w:rsidRPr="00EF643D" w:rsidRDefault="00A03812" w:rsidP="00A03812">
      <w:pPr>
        <w:pStyle w:val="Body"/>
        <w:numPr>
          <w:ilvl w:val="0"/>
          <w:numId w:val="42"/>
        </w:numPr>
      </w:pPr>
      <w:r w:rsidRPr="00EF643D">
        <w:t>When you have supplied this value, you will be prompted to confirm that it is correct and asked whether you wish to continue.</w:t>
      </w:r>
    </w:p>
    <w:p w14:paraId="20C3B524" w14:textId="77777777" w:rsidR="00A03812" w:rsidRPr="00EF643D" w:rsidRDefault="00A03812" w:rsidP="00A03812">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0F08E0D4" w14:textId="2D4BC4F1" w:rsidR="00A03812" w:rsidRPr="00EF643D" w:rsidRDefault="00A03812" w:rsidP="00A03812">
      <w:pPr>
        <w:pStyle w:val="Body"/>
        <w:numPr>
          <w:ilvl w:val="0"/>
          <w:numId w:val="42"/>
        </w:numPr>
      </w:pPr>
      <w:r w:rsidRPr="00EF643D">
        <w:t xml:space="preserve">When the script has completed, all the </w:t>
      </w:r>
      <w:r w:rsidR="00AE6CAD" w:rsidRPr="00A03812">
        <w:t xml:space="preserve">Enquiry </w:t>
      </w:r>
      <w:r>
        <w:t>Manager</w:t>
      </w:r>
      <w:r w:rsidRPr="00AA642B">
        <w:t xml:space="preserve"> </w:t>
      </w:r>
      <w:r w:rsidRPr="00EF643D">
        <w:t xml:space="preserve">objects and data will have been upgraded. </w:t>
      </w:r>
    </w:p>
    <w:p w14:paraId="62A5CD36" w14:textId="77777777" w:rsidR="00A03812" w:rsidRPr="00EC59A4" w:rsidRDefault="00A03812" w:rsidP="00A03812">
      <w:pPr>
        <w:pStyle w:val="Heading4"/>
        <w:ind w:left="432" w:hanging="432"/>
      </w:pPr>
      <w:r w:rsidRPr="00EC59A4">
        <w:t>Checking Log File(s)</w:t>
      </w:r>
    </w:p>
    <w:p w14:paraId="0DBE8EEA" w14:textId="77777777" w:rsidR="00A03812" w:rsidRPr="00EF643D" w:rsidRDefault="00A03812" w:rsidP="00A03812">
      <w:pPr>
        <w:pStyle w:val="Body"/>
      </w:pPr>
      <w:r w:rsidRPr="00EF643D">
        <w:t>The following log files are produced in the working directory.  At the end of the upgrade, they can be viewed to check for any errors that could have occurred during the upgrade process.</w:t>
      </w:r>
    </w:p>
    <w:p w14:paraId="627D4D38" w14:textId="77777777" w:rsidR="00A03812" w:rsidRPr="00EF643D" w:rsidRDefault="00A03812" w:rsidP="00A03812">
      <w:pPr>
        <w:pStyle w:val="Body"/>
      </w:pPr>
      <w:r w:rsidRPr="00EF643D">
        <w:lastRenderedPageBreak/>
        <w:tab/>
      </w:r>
    </w:p>
    <w:p w14:paraId="7C084F9B" w14:textId="64A3B21E" w:rsidR="00A03812" w:rsidRPr="00EF643D" w:rsidRDefault="00AE6CAD" w:rsidP="00A03812">
      <w:pPr>
        <w:pStyle w:val="Body"/>
        <w:ind w:firstLine="720"/>
      </w:pPr>
      <w:r>
        <w:t>pem</w:t>
      </w:r>
      <w:r w:rsidR="00A03812">
        <w:t>4700_</w:t>
      </w:r>
      <w:r>
        <w:t>pem</w:t>
      </w:r>
      <w:r w:rsidR="00A03812">
        <w:t>48</w:t>
      </w:r>
      <w:r w:rsidR="00A03812" w:rsidRPr="00EF643D">
        <w:t>00_1_&lt;date&amp;time&gt;.LOG</w:t>
      </w:r>
    </w:p>
    <w:p w14:paraId="65E2ED95" w14:textId="4B6C986E" w:rsidR="00A03812" w:rsidRDefault="00AE6CAD" w:rsidP="00A03812">
      <w:pPr>
        <w:pStyle w:val="Body"/>
        <w:ind w:firstLine="720"/>
      </w:pPr>
      <w:r>
        <w:t>pem</w:t>
      </w:r>
      <w:r w:rsidR="00A03812">
        <w:t>4700_</w:t>
      </w:r>
      <w:r>
        <w:t>pem</w:t>
      </w:r>
      <w:r w:rsidR="00A03812">
        <w:t>48</w:t>
      </w:r>
      <w:r w:rsidR="00A03812" w:rsidRPr="00EF643D">
        <w:t>00_2_&lt;date&amp;time&gt;.LOG</w:t>
      </w:r>
    </w:p>
    <w:p w14:paraId="4DC16C22" w14:textId="77777777" w:rsidR="00A03812" w:rsidRDefault="00A03812" w:rsidP="00A03812">
      <w:pPr>
        <w:pStyle w:val="Body"/>
        <w:ind w:firstLine="720"/>
      </w:pPr>
    </w:p>
    <w:p w14:paraId="105E29A0" w14:textId="1826AFE9" w:rsidR="00A03812" w:rsidRPr="00EF643D" w:rsidRDefault="00A03812" w:rsidP="00A03812">
      <w:pPr>
        <w:pStyle w:val="Body"/>
      </w:pPr>
      <w:r w:rsidRPr="00EF643D">
        <w:t xml:space="preserve">Please raise and attach the logs to a ticket with </w:t>
      </w:r>
      <w:hyperlink r:id="rId51" w:history="1">
        <w:r w:rsidRPr="00EF643D">
          <w:rPr>
            <w:rStyle w:val="Hyperlink"/>
          </w:rPr>
          <w:t>http://selectservices.bentley.com</w:t>
        </w:r>
      </w:hyperlink>
      <w:r w:rsidRPr="00EF643D">
        <w:t xml:space="preserve"> to allow Bentley (formerly exor) support staff to verify the upgrade has been successful.</w:t>
      </w:r>
    </w:p>
    <w:p w14:paraId="076F875E" w14:textId="77777777" w:rsidR="00A03812" w:rsidRPr="00EF643D" w:rsidRDefault="00A03812" w:rsidP="00A03812">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5CA8C304" w14:textId="77777777" w:rsidR="00A03812" w:rsidRPr="00EF643D" w:rsidRDefault="00A03812" w:rsidP="00A03812">
      <w:pPr>
        <w:pStyle w:val="Heading3"/>
        <w:tabs>
          <w:tab w:val="left" w:pos="1080"/>
        </w:tabs>
        <w:ind w:left="432" w:hanging="432"/>
      </w:pPr>
      <w:bookmarkStart w:id="195" w:name="_Toc22118243"/>
      <w:r w:rsidRPr="00EF643D">
        <w:t xml:space="preserve">Post </w:t>
      </w:r>
      <w:r>
        <w:t>Install/</w:t>
      </w:r>
      <w:r w:rsidRPr="00EF643D">
        <w:t>Upgrade Tasks</w:t>
      </w:r>
      <w:bookmarkEnd w:id="195"/>
    </w:p>
    <w:p w14:paraId="514E4E30" w14:textId="7C35D7C4" w:rsidR="00A03812" w:rsidRPr="00EF643D" w:rsidRDefault="00A03812" w:rsidP="00A03812">
      <w:pPr>
        <w:pStyle w:val="Body"/>
      </w:pPr>
      <w:r w:rsidRPr="00EF643D">
        <w:t xml:space="preserve">Before accessing </w:t>
      </w:r>
      <w:r w:rsidR="00AE6CAD" w:rsidRPr="00A03812">
        <w:t xml:space="preserve">Enquiry </w:t>
      </w:r>
      <w:r>
        <w:t>Manager</w:t>
      </w:r>
      <w:r w:rsidRPr="00AA642B">
        <w:t xml:space="preserve"> </w:t>
      </w:r>
      <w:r w:rsidRPr="00EF643D">
        <w:t xml:space="preserve">you must check the file exor_version.txt.  </w:t>
      </w:r>
    </w:p>
    <w:p w14:paraId="441A6A31" w14:textId="77777777" w:rsidR="00A03812" w:rsidRPr="00EF643D" w:rsidRDefault="00A03812" w:rsidP="00A03812">
      <w:pPr>
        <w:pStyle w:val="Body"/>
      </w:pPr>
      <w:r w:rsidRPr="00EF643D">
        <w:t xml:space="preserve">This file is referenced in Windows Registry setting ‘EXOR_VERSION’ and by default can be located in the </w:t>
      </w:r>
      <w:r>
        <w:t xml:space="preserve">runtime environment bin folder. </w:t>
      </w:r>
    </w:p>
    <w:p w14:paraId="4468C313" w14:textId="23CA5C32" w:rsidR="00A03812" w:rsidRPr="00EF643D" w:rsidRDefault="00A03812" w:rsidP="00A03812">
      <w:pPr>
        <w:pStyle w:val="Body"/>
      </w:pPr>
      <w:r w:rsidRPr="00EF643D">
        <w:t xml:space="preserve">Ensure that the entry for </w:t>
      </w:r>
      <w:r w:rsidR="00AE6CAD" w:rsidRPr="00A03812">
        <w:t xml:space="preserve">Enquiry </w:t>
      </w:r>
      <w:r>
        <w:t>Manager</w:t>
      </w:r>
      <w:r w:rsidRPr="00AA642B">
        <w:t xml:space="preserve"> </w:t>
      </w:r>
      <w:r w:rsidRPr="00EF643D">
        <w:t>is set accordingly;</w:t>
      </w:r>
    </w:p>
    <w:p w14:paraId="0210919D" w14:textId="797A149C" w:rsidR="00A03812" w:rsidRPr="00541833" w:rsidRDefault="00A03812" w:rsidP="00A03812">
      <w:pPr>
        <w:ind w:left="720"/>
        <w:rPr>
          <w:rStyle w:val="HighlightText"/>
        </w:rPr>
      </w:pPr>
      <w:r>
        <w:rPr>
          <w:rStyle w:val="HighlightText"/>
        </w:rPr>
        <w:br/>
      </w:r>
      <w:r w:rsidR="00AE6CAD">
        <w:rPr>
          <w:rStyle w:val="HighlightText"/>
        </w:rPr>
        <w:t>PEM</w:t>
      </w:r>
      <w:r w:rsidRPr="00541833">
        <w:rPr>
          <w:rStyle w:val="HighlightText"/>
        </w:rPr>
        <w:t>=4.</w:t>
      </w:r>
      <w:r>
        <w:rPr>
          <w:rStyle w:val="HighlightText"/>
        </w:rPr>
        <w:t>8</w:t>
      </w:r>
      <w:r w:rsidRPr="00541833">
        <w:rPr>
          <w:rStyle w:val="HighlightText"/>
        </w:rPr>
        <w:t>.0.</w:t>
      </w:r>
      <w:r>
        <w:rPr>
          <w:rStyle w:val="HighlightText"/>
        </w:rPr>
        <w:t>1</w:t>
      </w:r>
    </w:p>
    <w:p w14:paraId="42D42964" w14:textId="77777777" w:rsidR="00A03812" w:rsidRPr="00EF643D" w:rsidRDefault="00A03812" w:rsidP="00A03812">
      <w:pPr>
        <w:pStyle w:val="Heading3"/>
        <w:tabs>
          <w:tab w:val="left" w:pos="1080"/>
        </w:tabs>
        <w:ind w:left="432" w:hanging="432"/>
      </w:pPr>
      <w:bookmarkStart w:id="196" w:name="_Toc22118244"/>
      <w:r w:rsidRPr="00EF643D">
        <w:t>Additional Configuration (Post Install and Upgrade)</w:t>
      </w:r>
      <w:bookmarkEnd w:id="196"/>
    </w:p>
    <w:p w14:paraId="6044C847" w14:textId="77777777" w:rsidR="00A03812" w:rsidRPr="00EF643D" w:rsidRDefault="00A03812" w:rsidP="00A03812">
      <w:pPr>
        <w:pStyle w:val="Body"/>
      </w:pPr>
      <w:r w:rsidRPr="00EF643D">
        <w:t xml:space="preserve">Consult the documentation that accompanies this release for details of any additional configuration that may be required following an install/upgrade. </w:t>
      </w:r>
    </w:p>
    <w:p w14:paraId="49C43BA9" w14:textId="77777777" w:rsidR="00A03812" w:rsidRDefault="00A03812" w:rsidP="00A03812">
      <w:pPr>
        <w:pStyle w:val="Body"/>
      </w:pPr>
      <w:r w:rsidRPr="00EF643D">
        <w:t>For example, to obtain details of product options, and for details of new product features/amendments.</w:t>
      </w:r>
    </w:p>
    <w:p w14:paraId="0831A381" w14:textId="77777777" w:rsidR="00A03812" w:rsidRPr="00EF643D" w:rsidRDefault="00A03812" w:rsidP="00A03812">
      <w:pPr>
        <w:pStyle w:val="Body"/>
      </w:pPr>
    </w:p>
    <w:p w14:paraId="735A4EEC" w14:textId="77777777" w:rsidR="00A03812" w:rsidRPr="00EF643D" w:rsidRDefault="00A03812" w:rsidP="00A03812">
      <w:pPr>
        <w:pStyle w:val="Body"/>
      </w:pPr>
      <w:r w:rsidRPr="00E06E14">
        <w:rPr>
          <w:rStyle w:val="HighlightText"/>
        </w:rPr>
        <w:t>Important</w:t>
      </w:r>
      <w:r w:rsidRPr="00EF643D">
        <w:t>:</w:t>
      </w:r>
      <w:r>
        <w:t xml:space="preserve"> </w:t>
      </w:r>
      <w:r w:rsidRPr="00EF643D">
        <w:t>It is highly recommended that you do this before attempting to use the application.</w:t>
      </w:r>
    </w:p>
    <w:p w14:paraId="6A92A360" w14:textId="77777777" w:rsidR="00A03812" w:rsidRPr="00EF643D" w:rsidRDefault="00A03812" w:rsidP="00A03812">
      <w:pPr>
        <w:pStyle w:val="Heading3"/>
        <w:tabs>
          <w:tab w:val="left" w:pos="1080"/>
        </w:tabs>
        <w:ind w:left="432" w:hanging="432"/>
      </w:pPr>
      <w:bookmarkStart w:id="197" w:name="_Toc22118245"/>
      <w:r w:rsidRPr="00EF643D">
        <w:t>Product Licencing (Post Install only)</w:t>
      </w:r>
      <w:bookmarkEnd w:id="197"/>
    </w:p>
    <w:p w14:paraId="16928C98" w14:textId="77777777" w:rsidR="00A03812" w:rsidRPr="00EF643D" w:rsidRDefault="00A03812" w:rsidP="00A03812">
      <w:pPr>
        <w:pStyle w:val="Body"/>
      </w:pPr>
      <w:r w:rsidRPr="00EF643D">
        <w:t xml:space="preserve">Following first time installation you must licence the product for use.  </w:t>
      </w:r>
    </w:p>
    <w:p w14:paraId="0F285A38" w14:textId="77777777" w:rsidR="00A03812" w:rsidRPr="00EF643D" w:rsidRDefault="00A03812" w:rsidP="00A03812">
      <w:pPr>
        <w:pStyle w:val="Body"/>
      </w:pPr>
      <w:r w:rsidRPr="00EF643D">
        <w:t>To do this start highways by exor and invoke module HIG1890 from the Fastpath menu.</w:t>
      </w:r>
    </w:p>
    <w:p w14:paraId="1A19D643" w14:textId="77777777" w:rsidR="00A03812" w:rsidRPr="00EF643D" w:rsidRDefault="00A03812" w:rsidP="00A03812"/>
    <w:p w14:paraId="6C3D797E" w14:textId="77777777" w:rsidR="00A03812" w:rsidRPr="00EF643D" w:rsidRDefault="00A03812" w:rsidP="00A03812">
      <w:r w:rsidRPr="00EF643D">
        <w:object w:dxaOrig="8986" w:dyaOrig="1980" w14:anchorId="5A928E45">
          <v:shape id="_x0000_i1029" type="#_x0000_t75" style="width:415.5pt;height:91.5pt" o:ole="">
            <v:imagedata r:id="rId35" o:title=""/>
          </v:shape>
          <o:OLEObject Type="Embed" ProgID="PBrush" ShapeID="_x0000_i1029" DrawAspect="Content" ObjectID="_1632732626" r:id="rId52"/>
        </w:object>
      </w:r>
      <w:r w:rsidRPr="00EF643D">
        <w:t xml:space="preserve"> </w:t>
      </w:r>
    </w:p>
    <w:p w14:paraId="0D6AB69C" w14:textId="77777777" w:rsidR="00A03812" w:rsidRPr="00EF643D" w:rsidRDefault="00A03812" w:rsidP="00A03812">
      <w:pPr>
        <w:pStyle w:val="Body"/>
      </w:pPr>
      <w:r w:rsidRPr="00EF643D">
        <w:t>For further details please refer to the “</w:t>
      </w:r>
      <w:r>
        <w:rPr>
          <w:rStyle w:val="HighlightText"/>
        </w:rPr>
        <w:t>Network Manager General System Admin Guide</w:t>
      </w:r>
      <w:r w:rsidRPr="00EF643D">
        <w:t>”</w:t>
      </w:r>
    </w:p>
    <w:p w14:paraId="51EC3E6F" w14:textId="77777777" w:rsidR="00A03812" w:rsidRPr="00EF643D" w:rsidRDefault="00A03812" w:rsidP="00A03812">
      <w:pPr>
        <w:pStyle w:val="Heading3"/>
        <w:tabs>
          <w:tab w:val="left" w:pos="1080"/>
        </w:tabs>
        <w:ind w:left="432" w:hanging="432"/>
      </w:pPr>
      <w:bookmarkStart w:id="198" w:name="_Toc22118246"/>
      <w:r w:rsidRPr="00EF643D">
        <w:lastRenderedPageBreak/>
        <w:t>Spatial Configuration (Post Install and Upgrade)</w:t>
      </w:r>
      <w:bookmarkEnd w:id="198"/>
    </w:p>
    <w:p w14:paraId="6F241844" w14:textId="77777777" w:rsidR="00A03812" w:rsidRPr="00EF643D" w:rsidRDefault="00A03812" w:rsidP="00A03812">
      <w:pPr>
        <w:pStyle w:val="Body"/>
      </w:pPr>
      <w:r w:rsidRPr="00EF643D">
        <w:t>Specific information regarding the registration of spatial layers can be found in the “</w:t>
      </w:r>
      <w:r>
        <w:rPr>
          <w:rStyle w:val="HighlightText"/>
        </w:rPr>
        <w:t>Locator and Web Mapping</w:t>
      </w:r>
      <w:r w:rsidRPr="00EF643D">
        <w:t>” document.</w:t>
      </w:r>
    </w:p>
    <w:p w14:paraId="56C3D0C7" w14:textId="77777777" w:rsidR="00A03812" w:rsidRPr="00EF643D" w:rsidRDefault="00A03812" w:rsidP="00A03812"/>
    <w:p w14:paraId="0A8E1570" w14:textId="7DA05612" w:rsidR="00220342" w:rsidRDefault="00A03812" w:rsidP="00A03812">
      <w:pPr>
        <w:rPr>
          <w:rFonts w:ascii="Arial" w:eastAsia="Times New Roman" w:hAnsi="Arial" w:cs="Arial"/>
          <w:b/>
          <w:kern w:val="28"/>
          <w:sz w:val="24"/>
          <w:szCs w:val="20"/>
        </w:rPr>
      </w:pPr>
      <w:r>
        <w:br w:type="page"/>
      </w:r>
    </w:p>
    <w:p w14:paraId="27E4AAF3" w14:textId="77777777" w:rsidR="00653653" w:rsidRDefault="00653653" w:rsidP="00653653">
      <w:pPr>
        <w:pStyle w:val="Heading1"/>
      </w:pPr>
      <w:bookmarkStart w:id="199" w:name="_Toc22118247"/>
      <w:r>
        <w:lastRenderedPageBreak/>
        <w:t>Accidents Manager</w:t>
      </w:r>
      <w:bookmarkEnd w:id="199"/>
    </w:p>
    <w:p w14:paraId="0A7EEB5F" w14:textId="77777777" w:rsidR="00653653" w:rsidRPr="00EF643D" w:rsidRDefault="00653653" w:rsidP="00653653">
      <w:pPr>
        <w:pStyle w:val="Heading2"/>
      </w:pPr>
      <w:bookmarkStart w:id="200" w:name="_Toc22118248"/>
      <w:r w:rsidRPr="00EF643D">
        <w:t xml:space="preserve">Installation of the </w:t>
      </w:r>
      <w:r>
        <w:t>Accidents Manager</w:t>
      </w:r>
      <w:r w:rsidRPr="00EF643D">
        <w:t xml:space="preserve"> Software files</w:t>
      </w:r>
      <w:bookmarkEnd w:id="200"/>
    </w:p>
    <w:p w14:paraId="42184CBD" w14:textId="77777777" w:rsidR="00653653" w:rsidRPr="00EF643D" w:rsidRDefault="00653653" w:rsidP="00653653">
      <w:pPr>
        <w:pStyle w:val="Body"/>
      </w:pPr>
      <w:r w:rsidRPr="00EF643D">
        <w:t xml:space="preserve">To install the software components for </w:t>
      </w:r>
      <w:r>
        <w:t>Accidents Manager</w:t>
      </w:r>
      <w:r w:rsidRPr="00EF643D">
        <w:t xml:space="preserve">, extract the </w:t>
      </w:r>
      <w:r>
        <w:t>ACC</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3944D576" w14:textId="77777777" w:rsidR="00653653" w:rsidRPr="00F735F8" w:rsidRDefault="00653653" w:rsidP="00653653">
      <w:pPr>
        <w:pStyle w:val="Heading3"/>
      </w:pPr>
      <w:bookmarkStart w:id="201" w:name="_Toc22118249"/>
      <w:r w:rsidRPr="00F735F8">
        <w:t>Product Run-time Environment</w:t>
      </w:r>
      <w:bookmarkEnd w:id="201"/>
    </w:p>
    <w:p w14:paraId="20BDF1CD" w14:textId="1C790374" w:rsidR="00653653" w:rsidRPr="00AA642B" w:rsidRDefault="00653653" w:rsidP="00653653">
      <w:pPr>
        <w:pStyle w:val="Body"/>
      </w:pPr>
      <w:r w:rsidRPr="00AA642B">
        <w:t xml:space="preserve">All </w:t>
      </w:r>
      <w:r>
        <w:t>Accidents Manager</w:t>
      </w:r>
      <w:r w:rsidRPr="00AA642B">
        <w:t xml:space="preserve"> run-time modules, held in the product release installation folder</w:t>
      </w:r>
      <w:r>
        <w:t>s</w:t>
      </w:r>
      <w:r w:rsidRPr="00AA642B">
        <w:t xml:space="preserve"> </w:t>
      </w:r>
      <w:r w:rsidRPr="00AA642B">
        <w:rPr>
          <w:rStyle w:val="HighlightText"/>
        </w:rPr>
        <w:t>&lt;exor_base&gt;</w:t>
      </w:r>
      <w:r w:rsidRPr="00AA642B">
        <w:t>\</w:t>
      </w:r>
      <w:r>
        <w:t>acc</w:t>
      </w:r>
      <w:r w:rsidRPr="00AA642B">
        <w:t>\11g_bin</w:t>
      </w:r>
      <w:r>
        <w:t xml:space="preserve"> and </w:t>
      </w:r>
      <w:r w:rsidRPr="00AA642B">
        <w:rPr>
          <w:rStyle w:val="HighlightText"/>
        </w:rPr>
        <w:t>&lt;exor_base&gt;</w:t>
      </w:r>
      <w:r w:rsidRPr="00AA642B">
        <w:t>\</w:t>
      </w:r>
      <w:r>
        <w:t>acc</w:t>
      </w:r>
      <w:r w:rsidRPr="00AA642B">
        <w:t>\</w:t>
      </w:r>
      <w:r>
        <w:t>admin\c\</w:t>
      </w:r>
      <w:r w:rsidRPr="00AA642B">
        <w:t>11g_</w:t>
      </w:r>
      <w:r>
        <w:t>exe</w:t>
      </w:r>
      <w:r w:rsidRPr="00AA642B">
        <w:t>, 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8B17F4">
        <w:t>3.1.1</w:t>
      </w:r>
      <w:r w:rsidRPr="00AA642B">
        <w:fldChar w:fldCharType="end"/>
      </w:r>
    </w:p>
    <w:p w14:paraId="31F20876" w14:textId="77777777" w:rsidR="00653653" w:rsidRPr="00F735F8" w:rsidRDefault="00653653" w:rsidP="00653653">
      <w:pPr>
        <w:rPr>
          <w:rStyle w:val="HighlightText"/>
        </w:rPr>
      </w:pPr>
      <w:r w:rsidRPr="00F735F8">
        <w:rPr>
          <w:rStyle w:val="HighlightText"/>
        </w:rPr>
        <w:t>If in any doubt, please raise a ticket at http://selectservices.bentley.com.</w:t>
      </w:r>
    </w:p>
    <w:p w14:paraId="2D3B592E" w14:textId="77777777" w:rsidR="00653653" w:rsidRPr="00EF643D" w:rsidRDefault="00653653" w:rsidP="00653653">
      <w:pPr>
        <w:pStyle w:val="Heading2"/>
      </w:pPr>
      <w:bookmarkStart w:id="202" w:name="_Toc22118250"/>
      <w:r>
        <w:t>Accidents Manager DB Server</w:t>
      </w:r>
      <w:r w:rsidRPr="00EF643D">
        <w:t xml:space="preserve"> </w:t>
      </w:r>
      <w:r>
        <w:t>I</w:t>
      </w:r>
      <w:r w:rsidRPr="00EF643D">
        <w:t>nstall/Upgrade</w:t>
      </w:r>
      <w:bookmarkEnd w:id="202"/>
    </w:p>
    <w:p w14:paraId="58D90A08" w14:textId="77777777" w:rsidR="00653653" w:rsidRDefault="00653653" w:rsidP="00653653">
      <w:pPr>
        <w:pStyle w:val="Body"/>
      </w:pPr>
      <w:r w:rsidRPr="00EF643D">
        <w:t xml:space="preserve">This section provides details of steps involved in installing/upgrading the server components for </w:t>
      </w:r>
      <w:r>
        <w:t>Accidents Manager</w:t>
      </w:r>
      <w:r w:rsidRPr="00EF643D">
        <w:t xml:space="preserve"> to 4.</w:t>
      </w:r>
      <w:r>
        <w:t>8</w:t>
      </w:r>
      <w:r w:rsidRPr="00EF643D">
        <w:t>.0.</w:t>
      </w:r>
      <w:r>
        <w:t>x</w:t>
      </w:r>
      <w:r w:rsidRPr="00EF643D">
        <w:t>.</w:t>
      </w:r>
    </w:p>
    <w:p w14:paraId="1962CA52" w14:textId="77777777" w:rsidR="00653653" w:rsidRDefault="00653653" w:rsidP="00653653">
      <w:pPr>
        <w:pStyle w:val="Heading3"/>
      </w:pPr>
      <w:bookmarkStart w:id="203" w:name="_Toc22118251"/>
      <w:r>
        <w:t>Pre-Install and Upgrade</w:t>
      </w:r>
      <w:bookmarkEnd w:id="203"/>
    </w:p>
    <w:p w14:paraId="7DF87777" w14:textId="7708AA5F" w:rsidR="00653653" w:rsidRPr="00CA218E" w:rsidRDefault="00653653" w:rsidP="00653653">
      <w:r>
        <w:t xml:space="preserve">Please refer to sections </w:t>
      </w:r>
      <w:r>
        <w:fldChar w:fldCharType="begin"/>
      </w:r>
      <w:r>
        <w:instrText xml:space="preserve"> REF _Ref21942151 \r \h </w:instrText>
      </w:r>
      <w:r>
        <w:fldChar w:fldCharType="separate"/>
      </w:r>
      <w:r w:rsidR="008B17F4">
        <w:t>3.2.1</w:t>
      </w:r>
      <w:r>
        <w:fldChar w:fldCharType="end"/>
      </w:r>
      <w:r>
        <w:t xml:space="preserve"> and </w:t>
      </w:r>
      <w:r>
        <w:fldChar w:fldCharType="begin"/>
      </w:r>
      <w:r>
        <w:instrText xml:space="preserve"> REF _Ref21942161 \r \h </w:instrText>
      </w:r>
      <w:r>
        <w:fldChar w:fldCharType="separate"/>
      </w:r>
      <w:r w:rsidR="008B17F4">
        <w:t>3.2.2</w:t>
      </w:r>
      <w:r>
        <w:fldChar w:fldCharType="end"/>
      </w:r>
      <w:r>
        <w:t xml:space="preserve"> prior to Installing or Upgrading Accidents Manager. </w:t>
      </w:r>
    </w:p>
    <w:p w14:paraId="400BFB9A" w14:textId="77777777" w:rsidR="00653653" w:rsidRPr="00EF643D" w:rsidRDefault="00653653" w:rsidP="00653653">
      <w:pPr>
        <w:pStyle w:val="Heading3"/>
        <w:tabs>
          <w:tab w:val="left" w:pos="1080"/>
        </w:tabs>
        <w:ind w:left="432" w:hanging="432"/>
      </w:pPr>
      <w:bookmarkStart w:id="204" w:name="_Toc22118252"/>
      <w:r w:rsidRPr="00EF643D">
        <w:t xml:space="preserve">Install of </w:t>
      </w:r>
      <w:r>
        <w:t>Accidents Manager</w:t>
      </w:r>
      <w:bookmarkEnd w:id="204"/>
    </w:p>
    <w:p w14:paraId="26C02807" w14:textId="77777777" w:rsidR="00653653" w:rsidRPr="00EF643D" w:rsidRDefault="00653653" w:rsidP="00653653">
      <w:pPr>
        <w:pStyle w:val="Body"/>
      </w:pPr>
      <w:r w:rsidRPr="00EF643D">
        <w:t>To create the base data and objects for t</w:t>
      </w:r>
      <w:r>
        <w:t>he Accidents Manager modules:</w:t>
      </w:r>
    </w:p>
    <w:p w14:paraId="34CC494B" w14:textId="77777777" w:rsidR="00653653" w:rsidRPr="00EF643D" w:rsidRDefault="00653653" w:rsidP="00653653">
      <w:pPr>
        <w:pStyle w:val="Body"/>
        <w:numPr>
          <w:ilvl w:val="0"/>
          <w:numId w:val="38"/>
        </w:numPr>
      </w:pPr>
      <w:r w:rsidRPr="00EF643D">
        <w:t xml:space="preserve">Change directory to </w:t>
      </w:r>
      <w:r w:rsidRPr="00E06E14">
        <w:rPr>
          <w:rStyle w:val="HighlightText"/>
        </w:rPr>
        <w:t>&lt;exor_base&gt;</w:t>
      </w:r>
      <w:r w:rsidRPr="00EF643D">
        <w:t>\</w:t>
      </w:r>
      <w:r>
        <w:t>acc</w:t>
      </w:r>
      <w:r w:rsidRPr="00EF643D">
        <w:t>\install</w:t>
      </w:r>
    </w:p>
    <w:p w14:paraId="1C24974B" w14:textId="77777777" w:rsidR="00653653" w:rsidRPr="00EF643D" w:rsidRDefault="00653653" w:rsidP="00653653">
      <w:pPr>
        <w:pStyle w:val="Body"/>
        <w:numPr>
          <w:ilvl w:val="0"/>
          <w:numId w:val="38"/>
        </w:numPr>
      </w:pPr>
      <w:r w:rsidRPr="00EF643D">
        <w:t>Login to SQL*PLUS as the highways owner on the client PC and run the following command</w:t>
      </w:r>
      <w:r>
        <w:br/>
      </w:r>
    </w:p>
    <w:p w14:paraId="42CCD1F1" w14:textId="77777777" w:rsidR="00653653" w:rsidRPr="00EF643D" w:rsidRDefault="00653653" w:rsidP="00653653">
      <w:pPr>
        <w:pStyle w:val="Body"/>
      </w:pPr>
      <w:r w:rsidRPr="00EF643D">
        <w:tab/>
      </w:r>
      <w:r>
        <w:tab/>
      </w:r>
      <w:r w:rsidRPr="00EF643D">
        <w:t xml:space="preserve">start </w:t>
      </w:r>
      <w:r>
        <w:t>acc</w:t>
      </w:r>
      <w:r w:rsidRPr="00EF643D">
        <w:t>_inst.sql</w:t>
      </w:r>
    </w:p>
    <w:p w14:paraId="469EDF25" w14:textId="77777777" w:rsidR="00653653" w:rsidRPr="00EF643D" w:rsidRDefault="00653653" w:rsidP="00653653">
      <w:pPr>
        <w:pStyle w:val="Body"/>
      </w:pPr>
    </w:p>
    <w:p w14:paraId="57E36B0D" w14:textId="77777777" w:rsidR="00653653" w:rsidRPr="00EF643D" w:rsidRDefault="00653653" w:rsidP="00653653">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4A8EBF0B" w14:textId="77777777" w:rsidR="00653653" w:rsidRDefault="00653653" w:rsidP="00653653">
      <w:pPr>
        <w:pStyle w:val="Body"/>
        <w:numPr>
          <w:ilvl w:val="0"/>
          <w:numId w:val="39"/>
        </w:numPr>
      </w:pPr>
      <w:r w:rsidRPr="00EF643D">
        <w:t>For example, if you installed your highways software in a directory called EXOR on your C drive, you would enter the following when prompted.</w:t>
      </w:r>
    </w:p>
    <w:p w14:paraId="6143E35C" w14:textId="77777777" w:rsidR="00653653" w:rsidRPr="00EF643D" w:rsidRDefault="00653653" w:rsidP="00653653">
      <w:r>
        <w:br/>
      </w:r>
      <w:r w:rsidRPr="00EF643D">
        <w:t> </w:t>
      </w:r>
      <w:r>
        <w:tab/>
      </w:r>
      <w:r>
        <w:tab/>
      </w:r>
      <w:r w:rsidRPr="00EF643D">
        <w:t>C:\EXOR\</w:t>
      </w:r>
    </w:p>
    <w:p w14:paraId="04761C83" w14:textId="77777777" w:rsidR="00653653" w:rsidRPr="00EF643D" w:rsidRDefault="00653653" w:rsidP="00653653">
      <w:pPr>
        <w:pStyle w:val="Body"/>
        <w:numPr>
          <w:ilvl w:val="0"/>
          <w:numId w:val="40"/>
        </w:numPr>
      </w:pPr>
      <w:r w:rsidRPr="00EF643D">
        <w:t>When you have supplied this value, you will be prompted to confirm that it is correct and asked whether you wish to continue.</w:t>
      </w:r>
    </w:p>
    <w:p w14:paraId="42308A22" w14:textId="77777777" w:rsidR="00653653" w:rsidRPr="00EF643D" w:rsidRDefault="00653653" w:rsidP="00653653">
      <w:pPr>
        <w:pStyle w:val="Body"/>
      </w:pPr>
      <w:r w:rsidRPr="00EF643D">
        <w:t> </w:t>
      </w:r>
    </w:p>
    <w:p w14:paraId="5B300B33" w14:textId="77777777" w:rsidR="00653653" w:rsidRPr="00EF643D" w:rsidRDefault="00653653" w:rsidP="00653653">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5D2A7CFE" w14:textId="77777777" w:rsidR="00653653" w:rsidRPr="00EF643D" w:rsidRDefault="00653653" w:rsidP="00653653">
      <w:pPr>
        <w:pStyle w:val="Body"/>
        <w:numPr>
          <w:ilvl w:val="0"/>
          <w:numId w:val="40"/>
        </w:numPr>
      </w:pPr>
      <w:r w:rsidRPr="00EF643D">
        <w:t xml:space="preserve">When the script has completed, all the </w:t>
      </w:r>
      <w:r>
        <w:t>Accidents Manager</w:t>
      </w:r>
      <w:r w:rsidRPr="00EF643D">
        <w:t xml:space="preserve"> objects and data will have been installed. </w:t>
      </w:r>
    </w:p>
    <w:p w14:paraId="4209F178" w14:textId="77777777" w:rsidR="00653653" w:rsidRPr="00EC59A4" w:rsidRDefault="00653653" w:rsidP="00653653">
      <w:pPr>
        <w:pStyle w:val="Heading4"/>
        <w:ind w:left="432" w:hanging="432"/>
      </w:pPr>
      <w:r w:rsidRPr="00EC59A4">
        <w:lastRenderedPageBreak/>
        <w:t>Checking Log File(s)</w:t>
      </w:r>
    </w:p>
    <w:p w14:paraId="1281503A" w14:textId="77777777" w:rsidR="00653653" w:rsidRDefault="00653653" w:rsidP="00653653">
      <w:pPr>
        <w:pStyle w:val="Body"/>
      </w:pPr>
      <w:r w:rsidRPr="00EF643D">
        <w:t>The following log files are produced in the working directory.  At the end of the install, they can be viewed to check for any errors that could have occurred during the install process.</w:t>
      </w:r>
    </w:p>
    <w:p w14:paraId="05EF8D6D" w14:textId="77777777" w:rsidR="00653653" w:rsidRPr="00EF643D" w:rsidRDefault="00653653" w:rsidP="00653653">
      <w:pPr>
        <w:pStyle w:val="Body"/>
      </w:pPr>
    </w:p>
    <w:p w14:paraId="52114598" w14:textId="77777777" w:rsidR="00653653" w:rsidRPr="00EF643D" w:rsidRDefault="00653653" w:rsidP="00653653">
      <w:pPr>
        <w:pStyle w:val="Body"/>
        <w:ind w:firstLine="720"/>
      </w:pPr>
      <w:r>
        <w:t>acc</w:t>
      </w:r>
      <w:r w:rsidRPr="00EF643D">
        <w:t>_install_1_&lt;date&amp;time&gt;.LOG</w:t>
      </w:r>
    </w:p>
    <w:p w14:paraId="7BA7BE7E" w14:textId="77777777" w:rsidR="00653653" w:rsidRPr="00EF643D" w:rsidRDefault="00653653" w:rsidP="00653653">
      <w:pPr>
        <w:pStyle w:val="Body"/>
        <w:ind w:firstLine="720"/>
      </w:pPr>
      <w:r>
        <w:t>acc</w:t>
      </w:r>
      <w:r w:rsidRPr="00EF643D">
        <w:t>_install_2_&lt;date&amp;time&gt;.LOG</w:t>
      </w:r>
    </w:p>
    <w:p w14:paraId="6D43E5A7" w14:textId="77777777" w:rsidR="00653653" w:rsidRPr="00EF643D" w:rsidRDefault="00653653" w:rsidP="00653653">
      <w:pPr>
        <w:pStyle w:val="Body"/>
      </w:pPr>
    </w:p>
    <w:p w14:paraId="60CE1780" w14:textId="71C3AF36" w:rsidR="00653653" w:rsidRPr="00EF643D" w:rsidRDefault="00653653" w:rsidP="00653653">
      <w:pPr>
        <w:pStyle w:val="Body"/>
      </w:pPr>
      <w:r w:rsidRPr="00EF643D">
        <w:t xml:space="preserve">Please raise and attach the logs to a ticket with </w:t>
      </w:r>
      <w:hyperlink r:id="rId53" w:history="1">
        <w:r w:rsidRPr="00EF643D">
          <w:rPr>
            <w:rStyle w:val="Hyperlink"/>
          </w:rPr>
          <w:t>http://selectservices.bentley.com</w:t>
        </w:r>
      </w:hyperlink>
      <w:r w:rsidRPr="00EF643D">
        <w:t xml:space="preserve"> to allow Bentley (formerly exor) support staff to verify the install has been successful.</w:t>
      </w:r>
    </w:p>
    <w:p w14:paraId="5D686FA0" w14:textId="77777777" w:rsidR="00653653" w:rsidRPr="00EF643D" w:rsidRDefault="00653653" w:rsidP="00653653">
      <w:pPr>
        <w:pStyle w:val="Body"/>
      </w:pPr>
      <w:r w:rsidRPr="00EF643D">
        <w:t>Due to interdependencies between some Exor products, please ignore all compilation errors until all of your products have been installed.</w:t>
      </w:r>
    </w:p>
    <w:p w14:paraId="0A8F3D12" w14:textId="77777777" w:rsidR="00653653" w:rsidRPr="00EF643D" w:rsidRDefault="00653653" w:rsidP="00653653">
      <w:pPr>
        <w:pStyle w:val="Heading3"/>
        <w:tabs>
          <w:tab w:val="left" w:pos="1080"/>
        </w:tabs>
        <w:ind w:left="432" w:hanging="432"/>
      </w:pPr>
      <w:bookmarkStart w:id="205" w:name="_Toc22118253"/>
      <w:r w:rsidRPr="00EF643D">
        <w:t xml:space="preserve">Upgrade of </w:t>
      </w:r>
      <w:r>
        <w:t>Accidents Manager</w:t>
      </w:r>
      <w:bookmarkEnd w:id="205"/>
    </w:p>
    <w:p w14:paraId="34269D41" w14:textId="77777777" w:rsidR="00653653" w:rsidRPr="00EF643D" w:rsidRDefault="00653653" w:rsidP="00653653">
      <w:pPr>
        <w:pStyle w:val="Body"/>
      </w:pPr>
      <w:r w:rsidRPr="00EF643D">
        <w:t xml:space="preserve">This section describes the steps necessary to upgrade </w:t>
      </w:r>
      <w:r>
        <w:t>Accidents Manager</w:t>
      </w:r>
      <w:r w:rsidRPr="00EF643D">
        <w:t xml:space="preserve"> to 4.</w:t>
      </w:r>
      <w:r>
        <w:t>8</w:t>
      </w:r>
      <w:r w:rsidRPr="00EF643D">
        <w:t>.0.</w:t>
      </w:r>
      <w:r>
        <w:t>x</w:t>
      </w:r>
    </w:p>
    <w:p w14:paraId="486B858E" w14:textId="77777777" w:rsidR="00653653" w:rsidRPr="00EF643D" w:rsidRDefault="00653653" w:rsidP="00653653">
      <w:pPr>
        <w:pStyle w:val="Body"/>
      </w:pPr>
      <w:r w:rsidRPr="00EF643D">
        <w:t xml:space="preserve">To upgrade the base data and objects for the </w:t>
      </w:r>
      <w:r>
        <w:t>Accidents Manager</w:t>
      </w:r>
      <w:r w:rsidRPr="00EF643D">
        <w:t xml:space="preserve"> modules;</w:t>
      </w:r>
    </w:p>
    <w:p w14:paraId="5FEF623D" w14:textId="77777777" w:rsidR="00653653" w:rsidRPr="00EF643D" w:rsidRDefault="00653653" w:rsidP="00653653">
      <w:pPr>
        <w:pStyle w:val="Body"/>
      </w:pPr>
    </w:p>
    <w:p w14:paraId="7D98AD33" w14:textId="77777777" w:rsidR="00653653" w:rsidRPr="00EF643D" w:rsidRDefault="00653653" w:rsidP="00653653">
      <w:pPr>
        <w:pStyle w:val="Body"/>
        <w:numPr>
          <w:ilvl w:val="0"/>
          <w:numId w:val="41"/>
        </w:numPr>
      </w:pPr>
      <w:r w:rsidRPr="00EF643D">
        <w:t xml:space="preserve">Change directory to </w:t>
      </w:r>
      <w:r w:rsidRPr="00E06E14">
        <w:rPr>
          <w:rStyle w:val="HighlightText"/>
        </w:rPr>
        <w:t>&lt;exor_base&gt;</w:t>
      </w:r>
      <w:r w:rsidRPr="00EF643D">
        <w:t>\</w:t>
      </w:r>
      <w:r>
        <w:t>acc</w:t>
      </w:r>
      <w:r w:rsidRPr="00EF643D">
        <w:t>\install</w:t>
      </w:r>
    </w:p>
    <w:p w14:paraId="65398512" w14:textId="77777777" w:rsidR="00653653" w:rsidRPr="00EF643D" w:rsidRDefault="00653653" w:rsidP="00653653">
      <w:pPr>
        <w:pStyle w:val="Body"/>
        <w:numPr>
          <w:ilvl w:val="0"/>
          <w:numId w:val="41"/>
        </w:numPr>
      </w:pPr>
      <w:r w:rsidRPr="00EF643D">
        <w:t xml:space="preserve">Login to SQL*PLUS as the highways owner on the client PC </w:t>
      </w:r>
    </w:p>
    <w:p w14:paraId="6AB2F401" w14:textId="77777777" w:rsidR="00653653" w:rsidRDefault="00653653" w:rsidP="00653653">
      <w:pPr>
        <w:pStyle w:val="Body"/>
        <w:numPr>
          <w:ilvl w:val="0"/>
          <w:numId w:val="41"/>
        </w:numPr>
      </w:pPr>
      <w:r w:rsidRPr="00EF643D">
        <w:t>Run the following command</w:t>
      </w:r>
    </w:p>
    <w:p w14:paraId="6E47BCDA" w14:textId="77777777" w:rsidR="00653653" w:rsidRPr="00EF643D" w:rsidRDefault="00653653" w:rsidP="00653653">
      <w:pPr>
        <w:pStyle w:val="Body"/>
        <w:ind w:left="720"/>
      </w:pPr>
    </w:p>
    <w:p w14:paraId="5124E603" w14:textId="77777777" w:rsidR="00653653" w:rsidRPr="00EF643D" w:rsidRDefault="00653653" w:rsidP="00653653">
      <w:pPr>
        <w:pStyle w:val="Body"/>
      </w:pPr>
      <w:r w:rsidRPr="00EF643D">
        <w:tab/>
      </w:r>
      <w:r>
        <w:tab/>
      </w:r>
      <w:r w:rsidRPr="00EF643D">
        <w:t xml:space="preserve">start </w:t>
      </w:r>
      <w:r>
        <w:t>acc</w:t>
      </w:r>
      <w:r w:rsidRPr="00EF643D">
        <w:t>4</w:t>
      </w:r>
      <w:r>
        <w:t>7</w:t>
      </w:r>
      <w:r w:rsidRPr="00EF643D">
        <w:t>00_</w:t>
      </w:r>
      <w:r>
        <w:t>acc</w:t>
      </w:r>
      <w:r w:rsidRPr="00EF643D">
        <w:t>4</w:t>
      </w:r>
      <w:r>
        <w:t>8</w:t>
      </w:r>
      <w:r w:rsidRPr="00EF643D">
        <w:t>00.sql</w:t>
      </w:r>
    </w:p>
    <w:p w14:paraId="0F98F3CF" w14:textId="77777777" w:rsidR="00653653" w:rsidRPr="00EF643D" w:rsidRDefault="00653653" w:rsidP="00653653">
      <w:pPr>
        <w:pStyle w:val="Body"/>
      </w:pPr>
      <w:r w:rsidRPr="00EF643D">
        <w:tab/>
      </w:r>
      <w:r w:rsidRPr="00EF643D">
        <w:tab/>
        <w:t> </w:t>
      </w:r>
    </w:p>
    <w:p w14:paraId="79CE0332" w14:textId="77777777" w:rsidR="00653653" w:rsidRPr="00EF643D" w:rsidRDefault="00653653" w:rsidP="00653653">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6F5D7B70" w14:textId="77777777" w:rsidR="00653653" w:rsidRPr="00EF643D" w:rsidRDefault="00653653" w:rsidP="00653653">
      <w:pPr>
        <w:pStyle w:val="Body"/>
        <w:numPr>
          <w:ilvl w:val="0"/>
          <w:numId w:val="42"/>
        </w:numPr>
      </w:pPr>
      <w:r w:rsidRPr="00EF643D">
        <w:t>For example, if you installed your highways software in a directory called EXOR on your C drive, you would enter the following when prompted.</w:t>
      </w:r>
    </w:p>
    <w:p w14:paraId="705575A4" w14:textId="77777777" w:rsidR="00653653" w:rsidRPr="00EF643D" w:rsidRDefault="00653653" w:rsidP="00653653">
      <w:pPr>
        <w:pStyle w:val="Body"/>
      </w:pPr>
      <w:r w:rsidRPr="00EF643D">
        <w:t> </w:t>
      </w:r>
    </w:p>
    <w:p w14:paraId="198EFB75" w14:textId="77777777" w:rsidR="00653653" w:rsidRPr="00EF643D" w:rsidRDefault="00653653" w:rsidP="00653653">
      <w:pPr>
        <w:pStyle w:val="Body"/>
        <w:ind w:left="720" w:firstLine="720"/>
      </w:pPr>
      <w:r w:rsidRPr="00EF643D">
        <w:t>C:\EXOR\</w:t>
      </w:r>
    </w:p>
    <w:p w14:paraId="1D517A1E" w14:textId="77777777" w:rsidR="00653653" w:rsidRPr="00EF643D" w:rsidRDefault="00653653" w:rsidP="00653653">
      <w:pPr>
        <w:pStyle w:val="Body"/>
      </w:pPr>
      <w:r w:rsidRPr="00EF643D">
        <w:t> </w:t>
      </w:r>
    </w:p>
    <w:p w14:paraId="59C696BB" w14:textId="77777777" w:rsidR="00653653" w:rsidRPr="00EF643D" w:rsidRDefault="00653653" w:rsidP="00653653">
      <w:pPr>
        <w:pStyle w:val="Body"/>
        <w:numPr>
          <w:ilvl w:val="0"/>
          <w:numId w:val="42"/>
        </w:numPr>
      </w:pPr>
      <w:r w:rsidRPr="00EF643D">
        <w:t>When you have supplied this value, you will be prompted to confirm that it is correct and asked whether you wish to continue.</w:t>
      </w:r>
    </w:p>
    <w:p w14:paraId="329168DD" w14:textId="77777777" w:rsidR="00653653" w:rsidRPr="00EF643D" w:rsidRDefault="00653653" w:rsidP="00653653">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0F70B377" w14:textId="77777777" w:rsidR="00653653" w:rsidRPr="00EF643D" w:rsidRDefault="00653653" w:rsidP="00653653">
      <w:pPr>
        <w:pStyle w:val="Body"/>
        <w:numPr>
          <w:ilvl w:val="0"/>
          <w:numId w:val="42"/>
        </w:numPr>
      </w:pPr>
      <w:r w:rsidRPr="00EF643D">
        <w:t xml:space="preserve">When the script has completed, all the </w:t>
      </w:r>
      <w:r>
        <w:t>Accidents Manager</w:t>
      </w:r>
      <w:r w:rsidRPr="00EF643D">
        <w:t xml:space="preserve"> objects and data will have been upgraded. </w:t>
      </w:r>
    </w:p>
    <w:p w14:paraId="71A19326" w14:textId="77777777" w:rsidR="00653653" w:rsidRPr="00EC59A4" w:rsidRDefault="00653653" w:rsidP="00653653">
      <w:pPr>
        <w:pStyle w:val="Heading4"/>
        <w:ind w:left="432" w:hanging="432"/>
      </w:pPr>
      <w:r w:rsidRPr="00EC59A4">
        <w:t>Checking Log File(s)</w:t>
      </w:r>
    </w:p>
    <w:p w14:paraId="5E971E7A" w14:textId="77777777" w:rsidR="00653653" w:rsidRPr="00EF643D" w:rsidRDefault="00653653" w:rsidP="00653653">
      <w:pPr>
        <w:pStyle w:val="Body"/>
      </w:pPr>
      <w:r w:rsidRPr="00EF643D">
        <w:t>The following log files are produced in the working directory.  At the end of the upgrade, they can be viewed to check for any errors that could have occurred during the upgrade process.</w:t>
      </w:r>
    </w:p>
    <w:p w14:paraId="667909F5" w14:textId="77777777" w:rsidR="00653653" w:rsidRPr="00EF643D" w:rsidRDefault="00653653" w:rsidP="00653653">
      <w:pPr>
        <w:pStyle w:val="Body"/>
      </w:pPr>
      <w:r w:rsidRPr="00EF643D">
        <w:lastRenderedPageBreak/>
        <w:tab/>
      </w:r>
    </w:p>
    <w:p w14:paraId="4C7FDB76" w14:textId="77777777" w:rsidR="00653653" w:rsidRPr="00EF643D" w:rsidRDefault="00653653" w:rsidP="00653653">
      <w:pPr>
        <w:pStyle w:val="Body"/>
        <w:ind w:firstLine="720"/>
      </w:pPr>
      <w:r>
        <w:t>acc4700_acc48</w:t>
      </w:r>
      <w:r w:rsidRPr="00EF643D">
        <w:t>00_1_&lt;date&amp;time&gt;.LOG</w:t>
      </w:r>
    </w:p>
    <w:p w14:paraId="60132771" w14:textId="77777777" w:rsidR="00653653" w:rsidRDefault="00653653" w:rsidP="00653653">
      <w:pPr>
        <w:pStyle w:val="Body"/>
        <w:ind w:firstLine="720"/>
      </w:pPr>
      <w:r>
        <w:t>acc4700_acc48</w:t>
      </w:r>
      <w:r w:rsidRPr="00EF643D">
        <w:t>00_2_&lt;date&amp;time&gt;.LOG</w:t>
      </w:r>
    </w:p>
    <w:p w14:paraId="59DCF144" w14:textId="77777777" w:rsidR="00653653" w:rsidRDefault="00653653" w:rsidP="00653653">
      <w:pPr>
        <w:pStyle w:val="Body"/>
        <w:ind w:firstLine="720"/>
      </w:pPr>
    </w:p>
    <w:p w14:paraId="0C20A808" w14:textId="7B258E91" w:rsidR="00653653" w:rsidRPr="00EF643D" w:rsidRDefault="00653653" w:rsidP="00653653">
      <w:pPr>
        <w:pStyle w:val="Body"/>
      </w:pPr>
      <w:r w:rsidRPr="00EF643D">
        <w:t xml:space="preserve">Please raise and attach the logs to a ticket with </w:t>
      </w:r>
      <w:hyperlink r:id="rId54" w:history="1">
        <w:r w:rsidRPr="00EF643D">
          <w:rPr>
            <w:rStyle w:val="Hyperlink"/>
          </w:rPr>
          <w:t>http://selectservices.bentley.com</w:t>
        </w:r>
      </w:hyperlink>
      <w:r w:rsidRPr="00EF643D">
        <w:t xml:space="preserve"> to allow Bentley (formerly exor) support staff to verify the upgrade has been successful.</w:t>
      </w:r>
    </w:p>
    <w:p w14:paraId="5BDAE4B7" w14:textId="77777777" w:rsidR="00653653" w:rsidRPr="00EF643D" w:rsidRDefault="00653653" w:rsidP="00653653">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778527F4" w14:textId="77777777" w:rsidR="00653653" w:rsidRPr="00EF643D" w:rsidRDefault="00653653" w:rsidP="00653653">
      <w:pPr>
        <w:pStyle w:val="Heading3"/>
        <w:tabs>
          <w:tab w:val="left" w:pos="1080"/>
        </w:tabs>
        <w:ind w:left="432" w:hanging="432"/>
      </w:pPr>
      <w:bookmarkStart w:id="206" w:name="_Toc22118254"/>
      <w:r w:rsidRPr="00EF643D">
        <w:t xml:space="preserve">Post </w:t>
      </w:r>
      <w:r>
        <w:t>Install/</w:t>
      </w:r>
      <w:r w:rsidRPr="00EF643D">
        <w:t>Upgrade Tasks</w:t>
      </w:r>
      <w:bookmarkEnd w:id="206"/>
    </w:p>
    <w:p w14:paraId="4A5AB5EC" w14:textId="77777777" w:rsidR="00653653" w:rsidRPr="00EF643D" w:rsidRDefault="00653653" w:rsidP="00653653">
      <w:pPr>
        <w:pStyle w:val="Body"/>
      </w:pPr>
      <w:r w:rsidRPr="00EF643D">
        <w:t xml:space="preserve">Before accessing </w:t>
      </w:r>
      <w:r>
        <w:t>Accidents Manager</w:t>
      </w:r>
      <w:r w:rsidRPr="00EF643D">
        <w:t xml:space="preserve"> you must check the file exor_version.txt.  </w:t>
      </w:r>
    </w:p>
    <w:p w14:paraId="1502095C" w14:textId="77777777" w:rsidR="00653653" w:rsidRPr="00EF643D" w:rsidRDefault="00653653" w:rsidP="00653653">
      <w:pPr>
        <w:pStyle w:val="Body"/>
      </w:pPr>
      <w:r w:rsidRPr="00EF643D">
        <w:t xml:space="preserve">This file is referenced in Windows Registry setting ‘EXOR_VERSION’ and by default can be located in the </w:t>
      </w:r>
      <w:r>
        <w:t xml:space="preserve">runtime environment bin folder. </w:t>
      </w:r>
    </w:p>
    <w:p w14:paraId="0A2DD41C" w14:textId="77777777" w:rsidR="00653653" w:rsidRPr="00EF643D" w:rsidRDefault="00653653" w:rsidP="00653653">
      <w:pPr>
        <w:pStyle w:val="Body"/>
      </w:pPr>
      <w:r w:rsidRPr="00EF643D">
        <w:t xml:space="preserve">Ensure that the entry for </w:t>
      </w:r>
      <w:r>
        <w:t>Accidents Manager</w:t>
      </w:r>
      <w:r w:rsidRPr="00EF643D">
        <w:t xml:space="preserve"> is set accordingly;</w:t>
      </w:r>
    </w:p>
    <w:p w14:paraId="1B2EE6CE" w14:textId="77777777" w:rsidR="00653653" w:rsidRPr="00541833" w:rsidRDefault="00653653" w:rsidP="00653653">
      <w:pPr>
        <w:ind w:left="720"/>
        <w:rPr>
          <w:rStyle w:val="HighlightText"/>
        </w:rPr>
      </w:pPr>
      <w:r>
        <w:rPr>
          <w:rStyle w:val="HighlightText"/>
        </w:rPr>
        <w:br/>
        <w:t>ACC</w:t>
      </w:r>
      <w:r w:rsidRPr="00541833">
        <w:rPr>
          <w:rStyle w:val="HighlightText"/>
        </w:rPr>
        <w:t>=4.</w:t>
      </w:r>
      <w:r>
        <w:rPr>
          <w:rStyle w:val="HighlightText"/>
        </w:rPr>
        <w:t>8</w:t>
      </w:r>
      <w:r w:rsidRPr="00541833">
        <w:rPr>
          <w:rStyle w:val="HighlightText"/>
        </w:rPr>
        <w:t>.0.</w:t>
      </w:r>
      <w:r>
        <w:rPr>
          <w:rStyle w:val="HighlightText"/>
        </w:rPr>
        <w:t>1</w:t>
      </w:r>
    </w:p>
    <w:p w14:paraId="624E0383" w14:textId="77777777" w:rsidR="00AE6CAD" w:rsidRDefault="00AE6CAD">
      <w:pPr>
        <w:rPr>
          <w:rFonts w:ascii="Arial" w:eastAsia="Times New Roman" w:hAnsi="Arial" w:cs="Arial"/>
          <w:b/>
          <w:kern w:val="28"/>
          <w:sz w:val="24"/>
          <w:szCs w:val="20"/>
        </w:rPr>
      </w:pPr>
      <w:r>
        <w:br w:type="page"/>
      </w:r>
    </w:p>
    <w:p w14:paraId="53B6AAEA" w14:textId="2A085655" w:rsidR="00AE6CAD" w:rsidRDefault="00AE6CAD" w:rsidP="00AE6CAD">
      <w:pPr>
        <w:pStyle w:val="Heading1"/>
      </w:pPr>
      <w:bookmarkStart w:id="207" w:name="_Toc22118255"/>
      <w:r>
        <w:lastRenderedPageBreak/>
        <w:t>Schemes Manager</w:t>
      </w:r>
      <w:bookmarkEnd w:id="207"/>
    </w:p>
    <w:p w14:paraId="21C7AD4C" w14:textId="1DF69ADF" w:rsidR="00AE6CAD" w:rsidRPr="00EF643D" w:rsidRDefault="00AE6CAD" w:rsidP="00AE6CAD">
      <w:pPr>
        <w:pStyle w:val="Heading2"/>
      </w:pPr>
      <w:bookmarkStart w:id="208" w:name="_Toc22118256"/>
      <w:r w:rsidRPr="00EF643D">
        <w:t xml:space="preserve">Installation of the </w:t>
      </w:r>
      <w:r>
        <w:t>Schemes</w:t>
      </w:r>
      <w:r w:rsidRPr="002703E7">
        <w:t xml:space="preserve"> Manager</w:t>
      </w:r>
      <w:r>
        <w:t xml:space="preserve"> </w:t>
      </w:r>
      <w:r w:rsidRPr="00EF643D">
        <w:t>Software files</w:t>
      </w:r>
      <w:bookmarkEnd w:id="208"/>
    </w:p>
    <w:p w14:paraId="045011BB" w14:textId="4A739CE1" w:rsidR="00AE6CAD" w:rsidRPr="00EF643D" w:rsidRDefault="00AE6CAD" w:rsidP="00AE6CAD">
      <w:pPr>
        <w:pStyle w:val="Body"/>
      </w:pPr>
      <w:r w:rsidRPr="00EF643D">
        <w:t xml:space="preserve">To install the software components for </w:t>
      </w:r>
      <w:r>
        <w:t>Schemes</w:t>
      </w:r>
      <w:r w:rsidRPr="002703E7">
        <w:t xml:space="preserve"> Manager</w:t>
      </w:r>
      <w:r w:rsidRPr="00EF643D">
        <w:t xml:space="preserve">, extract the </w:t>
      </w:r>
      <w:r>
        <w:t>STP</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0EC4F39A" w14:textId="77777777" w:rsidR="00AE6CAD" w:rsidRPr="00F735F8" w:rsidRDefault="00AE6CAD" w:rsidP="00AE6CAD">
      <w:pPr>
        <w:pStyle w:val="Heading3"/>
      </w:pPr>
      <w:bookmarkStart w:id="209" w:name="_Toc22118257"/>
      <w:r w:rsidRPr="00F735F8">
        <w:t>Product Run-time Environment</w:t>
      </w:r>
      <w:bookmarkEnd w:id="209"/>
    </w:p>
    <w:p w14:paraId="34C2050E" w14:textId="2DB80183" w:rsidR="00AE6CAD" w:rsidRPr="00AA642B" w:rsidRDefault="00AE6CAD" w:rsidP="00AE6CAD">
      <w:pPr>
        <w:pStyle w:val="Body"/>
      </w:pPr>
      <w:r w:rsidRPr="00AA642B">
        <w:t xml:space="preserve">All </w:t>
      </w:r>
      <w:r>
        <w:t>Schemes Manager</w:t>
      </w:r>
      <w:r w:rsidRPr="00AA642B">
        <w:t xml:space="preserve"> run-time modules, held in the product release installation folder </w:t>
      </w:r>
      <w:r w:rsidRPr="00AA642B">
        <w:rPr>
          <w:rStyle w:val="HighlightText"/>
        </w:rPr>
        <w:t>&lt;exor_base&gt;</w:t>
      </w:r>
      <w:r w:rsidRPr="00AA642B">
        <w:t>\</w:t>
      </w:r>
      <w:r w:rsidR="00050F16">
        <w:t>stp</w:t>
      </w:r>
      <w:r>
        <w:t>i</w:t>
      </w:r>
      <w:r w:rsidRPr="00AA642B">
        <w:t>\11g_bin,</w:t>
      </w:r>
      <w:r>
        <w:t xml:space="preserve"> </w:t>
      </w:r>
      <w:r w:rsidRPr="00AA642B">
        <w:t>must be copied into the fusion-middleware folder dedicated for this purpose</w:t>
      </w:r>
      <w:r>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8B17F4">
        <w:t>3.1.1</w:t>
      </w:r>
      <w:r w:rsidRPr="00AA642B">
        <w:fldChar w:fldCharType="end"/>
      </w:r>
    </w:p>
    <w:p w14:paraId="1248C713" w14:textId="77777777" w:rsidR="00AE6CAD" w:rsidRPr="00F735F8" w:rsidRDefault="00AE6CAD" w:rsidP="00AE6CAD">
      <w:pPr>
        <w:rPr>
          <w:rStyle w:val="HighlightText"/>
        </w:rPr>
      </w:pPr>
      <w:r w:rsidRPr="00F735F8">
        <w:rPr>
          <w:rStyle w:val="HighlightText"/>
        </w:rPr>
        <w:t>If in any doubt, please raise a ticket at http://selectservices.bentley.com.</w:t>
      </w:r>
    </w:p>
    <w:p w14:paraId="0D09E757" w14:textId="1D29E3FE" w:rsidR="00AE6CAD" w:rsidRPr="00EF643D" w:rsidRDefault="00050F16" w:rsidP="00AE6CAD">
      <w:pPr>
        <w:pStyle w:val="Heading2"/>
      </w:pPr>
      <w:bookmarkStart w:id="210" w:name="_Toc22118258"/>
      <w:r w:rsidRPr="00050F16">
        <w:t xml:space="preserve">Schemes </w:t>
      </w:r>
      <w:r w:rsidR="00AE6CAD">
        <w:t>Manager</w:t>
      </w:r>
      <w:r w:rsidR="00AE6CAD" w:rsidRPr="00AA642B">
        <w:t xml:space="preserve"> </w:t>
      </w:r>
      <w:r w:rsidR="00AE6CAD">
        <w:t>DB Server</w:t>
      </w:r>
      <w:r w:rsidR="00AE6CAD" w:rsidRPr="00EF643D">
        <w:t xml:space="preserve"> </w:t>
      </w:r>
      <w:r w:rsidR="00AE6CAD">
        <w:t>I</w:t>
      </w:r>
      <w:r w:rsidR="00AE6CAD" w:rsidRPr="00EF643D">
        <w:t>nstall/Upgrade</w:t>
      </w:r>
      <w:bookmarkEnd w:id="210"/>
    </w:p>
    <w:p w14:paraId="4FFCBA5D" w14:textId="6FEA5D48" w:rsidR="00AE6CAD" w:rsidRDefault="00AE6CAD" w:rsidP="00AE6CAD">
      <w:pPr>
        <w:pStyle w:val="Body"/>
      </w:pPr>
      <w:r w:rsidRPr="00EF643D">
        <w:t xml:space="preserve">This section provides details of steps involved in installing/upgrading the server components for </w:t>
      </w:r>
      <w:r w:rsidR="00050F16">
        <w:t xml:space="preserve">Schemes </w:t>
      </w:r>
      <w:r>
        <w:t>Manager</w:t>
      </w:r>
      <w:r w:rsidRPr="00EF643D">
        <w:t xml:space="preserve"> to 4.</w:t>
      </w:r>
      <w:r>
        <w:t>8</w:t>
      </w:r>
      <w:r w:rsidRPr="00EF643D">
        <w:t>.0.</w:t>
      </w:r>
      <w:r>
        <w:t>x</w:t>
      </w:r>
      <w:r w:rsidRPr="00EF643D">
        <w:t>.</w:t>
      </w:r>
    </w:p>
    <w:p w14:paraId="2D865FBF" w14:textId="77777777" w:rsidR="00AE6CAD" w:rsidRDefault="00AE6CAD" w:rsidP="00AE6CAD">
      <w:pPr>
        <w:pStyle w:val="Heading3"/>
      </w:pPr>
      <w:bookmarkStart w:id="211" w:name="_Toc22118259"/>
      <w:r>
        <w:t>Pre-Install and Upgrade</w:t>
      </w:r>
      <w:bookmarkEnd w:id="211"/>
    </w:p>
    <w:p w14:paraId="1713F3B0" w14:textId="7AD6D4A8" w:rsidR="00AE6CAD" w:rsidRPr="00CA218E" w:rsidRDefault="00AE6CAD" w:rsidP="00AE6CAD">
      <w:pPr>
        <w:pStyle w:val="Body"/>
      </w:pPr>
      <w:r>
        <w:t xml:space="preserve">Please refer to sections </w:t>
      </w:r>
      <w:r>
        <w:fldChar w:fldCharType="begin"/>
      </w:r>
      <w:r>
        <w:instrText xml:space="preserve"> REF _Ref21942151 \r \h  \* MERGEFORMAT </w:instrText>
      </w:r>
      <w:r>
        <w:fldChar w:fldCharType="separate"/>
      </w:r>
      <w:r w:rsidR="008B17F4">
        <w:t>3.2.1</w:t>
      </w:r>
      <w:r>
        <w:fldChar w:fldCharType="end"/>
      </w:r>
      <w:r>
        <w:t xml:space="preserve"> and </w:t>
      </w:r>
      <w:r>
        <w:fldChar w:fldCharType="begin"/>
      </w:r>
      <w:r>
        <w:instrText xml:space="preserve"> REF _Ref21942161 \r \h  \* MERGEFORMAT </w:instrText>
      </w:r>
      <w:r>
        <w:fldChar w:fldCharType="separate"/>
      </w:r>
      <w:r w:rsidR="008B17F4">
        <w:t>3.2.2</w:t>
      </w:r>
      <w:r>
        <w:fldChar w:fldCharType="end"/>
      </w:r>
      <w:r>
        <w:t xml:space="preserve"> prior to Installing or Upgrading </w:t>
      </w:r>
      <w:r w:rsidR="00050F16">
        <w:t xml:space="preserve">Schemes </w:t>
      </w:r>
      <w:r>
        <w:t xml:space="preserve">Manager. </w:t>
      </w:r>
    </w:p>
    <w:p w14:paraId="73785D7C" w14:textId="08644E2E" w:rsidR="00AE6CAD" w:rsidRPr="00EF643D" w:rsidRDefault="00AE6CAD" w:rsidP="00AE6CAD">
      <w:pPr>
        <w:pStyle w:val="Heading3"/>
        <w:tabs>
          <w:tab w:val="left" w:pos="1080"/>
        </w:tabs>
        <w:ind w:left="432" w:hanging="432"/>
      </w:pPr>
      <w:bookmarkStart w:id="212" w:name="_Toc22118260"/>
      <w:r w:rsidRPr="00EF643D">
        <w:t xml:space="preserve">Install of </w:t>
      </w:r>
      <w:r w:rsidR="00050F16">
        <w:t xml:space="preserve">Schemes </w:t>
      </w:r>
      <w:r>
        <w:t>Manager</w:t>
      </w:r>
      <w:bookmarkEnd w:id="212"/>
    </w:p>
    <w:p w14:paraId="6BA740E0" w14:textId="5832DC33" w:rsidR="00AE6CAD" w:rsidRPr="00EF643D" w:rsidRDefault="00AE6CAD" w:rsidP="00AE6CAD">
      <w:pPr>
        <w:pStyle w:val="Body"/>
      </w:pPr>
      <w:r w:rsidRPr="00EF643D">
        <w:t>To create the base data and objects for t</w:t>
      </w:r>
      <w:r>
        <w:t xml:space="preserve">he </w:t>
      </w:r>
      <w:r w:rsidR="00050F16">
        <w:t xml:space="preserve">Schemes </w:t>
      </w:r>
      <w:r>
        <w:t>Manager</w:t>
      </w:r>
      <w:r w:rsidRPr="00AA642B">
        <w:t xml:space="preserve"> </w:t>
      </w:r>
      <w:r>
        <w:t>modules:</w:t>
      </w:r>
    </w:p>
    <w:p w14:paraId="0A70C1B2" w14:textId="20FB53B2" w:rsidR="00AE6CAD" w:rsidRPr="00EF643D" w:rsidRDefault="00AE6CAD" w:rsidP="00AE6CAD">
      <w:pPr>
        <w:pStyle w:val="Body"/>
        <w:numPr>
          <w:ilvl w:val="0"/>
          <w:numId w:val="38"/>
        </w:numPr>
      </w:pPr>
      <w:r w:rsidRPr="00EF643D">
        <w:t xml:space="preserve">Change directory to </w:t>
      </w:r>
      <w:r w:rsidRPr="00E06E14">
        <w:rPr>
          <w:rStyle w:val="HighlightText"/>
        </w:rPr>
        <w:t>&lt;exor_base&gt;</w:t>
      </w:r>
      <w:r w:rsidRPr="00EF643D">
        <w:t>\</w:t>
      </w:r>
      <w:r w:rsidR="00050F16">
        <w:t>stp</w:t>
      </w:r>
      <w:r w:rsidRPr="00EF643D">
        <w:t>\install</w:t>
      </w:r>
    </w:p>
    <w:p w14:paraId="22C387EE" w14:textId="77777777" w:rsidR="00AE6CAD" w:rsidRPr="00EF643D" w:rsidRDefault="00AE6CAD" w:rsidP="00AE6CAD">
      <w:pPr>
        <w:pStyle w:val="Body"/>
        <w:numPr>
          <w:ilvl w:val="0"/>
          <w:numId w:val="38"/>
        </w:numPr>
      </w:pPr>
      <w:r w:rsidRPr="00EF643D">
        <w:t>Login to SQL*PLUS as the highways owner on the client PC and run the following command</w:t>
      </w:r>
      <w:r>
        <w:br/>
      </w:r>
    </w:p>
    <w:p w14:paraId="42428D21" w14:textId="1D4102A6" w:rsidR="00AE6CAD" w:rsidRPr="00EF643D" w:rsidRDefault="00AE6CAD" w:rsidP="00AE6CAD">
      <w:pPr>
        <w:pStyle w:val="Body"/>
      </w:pPr>
      <w:r w:rsidRPr="00EF643D">
        <w:tab/>
      </w:r>
      <w:r>
        <w:tab/>
      </w:r>
      <w:r w:rsidRPr="00EF643D">
        <w:t xml:space="preserve">start </w:t>
      </w:r>
      <w:r w:rsidR="00050F16">
        <w:t>stp</w:t>
      </w:r>
      <w:r>
        <w:t>_</w:t>
      </w:r>
      <w:r w:rsidRPr="00EF643D">
        <w:t>inst.sql</w:t>
      </w:r>
    </w:p>
    <w:p w14:paraId="0E2CF266" w14:textId="77777777" w:rsidR="00AE6CAD" w:rsidRPr="00EF643D" w:rsidRDefault="00AE6CAD" w:rsidP="00AE6CAD">
      <w:pPr>
        <w:pStyle w:val="Body"/>
      </w:pPr>
    </w:p>
    <w:p w14:paraId="6D5BEA80" w14:textId="77777777" w:rsidR="00AE6CAD" w:rsidRPr="00EF643D" w:rsidRDefault="00AE6CAD" w:rsidP="00AE6CAD">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7A401A38" w14:textId="77777777" w:rsidR="00AE6CAD" w:rsidRDefault="00AE6CAD" w:rsidP="00AE6CAD">
      <w:pPr>
        <w:pStyle w:val="Body"/>
        <w:numPr>
          <w:ilvl w:val="0"/>
          <w:numId w:val="39"/>
        </w:numPr>
      </w:pPr>
      <w:r w:rsidRPr="00EF643D">
        <w:t>For example, if you installed your highways software in a directory called EXOR on your C drive, you would enter the following when prompted.</w:t>
      </w:r>
    </w:p>
    <w:p w14:paraId="083AE1F0" w14:textId="77777777" w:rsidR="00AE6CAD" w:rsidRPr="00EF643D" w:rsidRDefault="00AE6CAD" w:rsidP="00AE6CAD">
      <w:r>
        <w:br/>
      </w:r>
      <w:r w:rsidRPr="00EF643D">
        <w:t> </w:t>
      </w:r>
      <w:r>
        <w:tab/>
      </w:r>
      <w:r>
        <w:tab/>
      </w:r>
      <w:r w:rsidRPr="00EF643D">
        <w:t>C:\EXOR\</w:t>
      </w:r>
    </w:p>
    <w:p w14:paraId="55FA76F3" w14:textId="77777777" w:rsidR="00AE6CAD" w:rsidRPr="00EF643D" w:rsidRDefault="00AE6CAD" w:rsidP="00AE6CAD">
      <w:pPr>
        <w:pStyle w:val="Body"/>
        <w:numPr>
          <w:ilvl w:val="0"/>
          <w:numId w:val="40"/>
        </w:numPr>
      </w:pPr>
      <w:r w:rsidRPr="00EF643D">
        <w:t>When you have supplied this value, you will be prompted to confirm that it is correct and asked whether you wish to continue.</w:t>
      </w:r>
    </w:p>
    <w:p w14:paraId="04B21C0D" w14:textId="77777777" w:rsidR="00AE6CAD" w:rsidRPr="00EF643D" w:rsidRDefault="00AE6CAD" w:rsidP="00AE6CAD">
      <w:pPr>
        <w:pStyle w:val="Body"/>
      </w:pPr>
      <w:r w:rsidRPr="00EF643D">
        <w:t> </w:t>
      </w:r>
    </w:p>
    <w:p w14:paraId="3FEAD50C" w14:textId="77777777" w:rsidR="00AE6CAD" w:rsidRPr="00EF643D" w:rsidRDefault="00AE6CAD" w:rsidP="00AE6CAD">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2EFBFB49" w14:textId="1135F917" w:rsidR="00AE6CAD" w:rsidRPr="00EF643D" w:rsidRDefault="00AE6CAD" w:rsidP="00AE6CAD">
      <w:pPr>
        <w:pStyle w:val="Body"/>
        <w:numPr>
          <w:ilvl w:val="0"/>
          <w:numId w:val="40"/>
        </w:numPr>
      </w:pPr>
      <w:r w:rsidRPr="00EF643D">
        <w:t xml:space="preserve">When the script has completed, all the </w:t>
      </w:r>
      <w:r w:rsidR="00050F16">
        <w:t xml:space="preserve">Schemes </w:t>
      </w:r>
      <w:r>
        <w:t>Manager</w:t>
      </w:r>
      <w:r w:rsidRPr="00AA642B">
        <w:t xml:space="preserve"> </w:t>
      </w:r>
      <w:r w:rsidRPr="00EF643D">
        <w:t xml:space="preserve">objects and data will have been installed. </w:t>
      </w:r>
    </w:p>
    <w:p w14:paraId="13E3F5C4" w14:textId="77777777" w:rsidR="00AE6CAD" w:rsidRPr="00EC59A4" w:rsidRDefault="00AE6CAD" w:rsidP="00AE6CAD">
      <w:pPr>
        <w:pStyle w:val="Heading4"/>
        <w:ind w:left="432" w:hanging="432"/>
      </w:pPr>
      <w:r w:rsidRPr="00EC59A4">
        <w:lastRenderedPageBreak/>
        <w:t>Checking Log File(s)</w:t>
      </w:r>
    </w:p>
    <w:p w14:paraId="2B58164E" w14:textId="77777777" w:rsidR="00AE6CAD" w:rsidRDefault="00AE6CAD" w:rsidP="00AE6CAD">
      <w:pPr>
        <w:pStyle w:val="Body"/>
      </w:pPr>
      <w:r w:rsidRPr="00EF643D">
        <w:t>The following log files are produced in the working directory.  At the end of the install, they can be viewed to check for any errors that could have occurred during the install process.</w:t>
      </w:r>
    </w:p>
    <w:p w14:paraId="6D5C675B" w14:textId="77777777" w:rsidR="00AE6CAD" w:rsidRPr="00EF643D" w:rsidRDefault="00AE6CAD" w:rsidP="00AE6CAD">
      <w:pPr>
        <w:pStyle w:val="Body"/>
      </w:pPr>
    </w:p>
    <w:p w14:paraId="0CF5F0AB" w14:textId="54E7AB29" w:rsidR="00AE6CAD" w:rsidRPr="00EF643D" w:rsidRDefault="00050F16" w:rsidP="00AE6CAD">
      <w:pPr>
        <w:pStyle w:val="Body"/>
        <w:ind w:firstLine="720"/>
      </w:pPr>
      <w:r>
        <w:t>stp</w:t>
      </w:r>
      <w:r w:rsidR="00AE6CAD" w:rsidRPr="00EF643D">
        <w:t>_install_1_&lt;date&amp;time&gt;.LOG</w:t>
      </w:r>
    </w:p>
    <w:p w14:paraId="521E8518" w14:textId="2912966A" w:rsidR="00AE6CAD" w:rsidRPr="00EF643D" w:rsidRDefault="00050F16" w:rsidP="00AE6CAD">
      <w:pPr>
        <w:pStyle w:val="Body"/>
        <w:ind w:firstLine="720"/>
      </w:pPr>
      <w:r>
        <w:t>stp</w:t>
      </w:r>
      <w:r w:rsidR="00AE6CAD" w:rsidRPr="00EF643D">
        <w:t>_install_2_&lt;date&amp;time&gt;.LOG</w:t>
      </w:r>
    </w:p>
    <w:p w14:paraId="77E4D3AA" w14:textId="77777777" w:rsidR="00AE6CAD" w:rsidRPr="00EF643D" w:rsidRDefault="00AE6CAD" w:rsidP="00AE6CAD">
      <w:pPr>
        <w:pStyle w:val="Body"/>
      </w:pPr>
    </w:p>
    <w:p w14:paraId="20991AD1" w14:textId="5D2B0126" w:rsidR="00AE6CAD" w:rsidRPr="00EF643D" w:rsidRDefault="00AE6CAD" w:rsidP="00AE6CAD">
      <w:pPr>
        <w:pStyle w:val="Body"/>
      </w:pPr>
      <w:r w:rsidRPr="00EF643D">
        <w:t xml:space="preserve">Please raise and attach the logs to a ticket with </w:t>
      </w:r>
      <w:hyperlink r:id="rId55" w:history="1">
        <w:r w:rsidRPr="00EF643D">
          <w:rPr>
            <w:rStyle w:val="Hyperlink"/>
          </w:rPr>
          <w:t>http://selectservices.bentley.com</w:t>
        </w:r>
      </w:hyperlink>
      <w:r w:rsidRPr="00EF643D">
        <w:t xml:space="preserve"> to allow Bentley (formerly exor) support staff to verify the install has been successful.</w:t>
      </w:r>
    </w:p>
    <w:p w14:paraId="2CA699B8" w14:textId="77777777" w:rsidR="00AE6CAD" w:rsidRPr="00EF643D" w:rsidRDefault="00AE6CAD" w:rsidP="00AE6CAD">
      <w:pPr>
        <w:pStyle w:val="Body"/>
      </w:pPr>
      <w:r w:rsidRPr="00EF643D">
        <w:t>Due to interdependencies between some Exor products, please ignore all compilation errors until all of your products have been installed.</w:t>
      </w:r>
    </w:p>
    <w:p w14:paraId="0E6400DD" w14:textId="65C74702" w:rsidR="00AE6CAD" w:rsidRPr="00EF643D" w:rsidRDefault="00AE6CAD" w:rsidP="00AE6CAD">
      <w:pPr>
        <w:pStyle w:val="Heading3"/>
        <w:tabs>
          <w:tab w:val="left" w:pos="1080"/>
        </w:tabs>
        <w:ind w:left="432" w:hanging="432"/>
      </w:pPr>
      <w:bookmarkStart w:id="213" w:name="_Toc22118261"/>
      <w:r w:rsidRPr="00EF643D">
        <w:t xml:space="preserve">Upgrade of </w:t>
      </w:r>
      <w:r w:rsidR="00050F16">
        <w:t xml:space="preserve">Schemes </w:t>
      </w:r>
      <w:r>
        <w:t>Manager</w:t>
      </w:r>
      <w:bookmarkEnd w:id="213"/>
    </w:p>
    <w:p w14:paraId="2D81C9AC" w14:textId="79C9CFAB" w:rsidR="00AE6CAD" w:rsidRPr="00EF643D" w:rsidRDefault="00AE6CAD" w:rsidP="00AE6CAD">
      <w:pPr>
        <w:pStyle w:val="Body"/>
      </w:pPr>
      <w:r w:rsidRPr="00EF643D">
        <w:t xml:space="preserve">This section describes the steps necessary to upgrade </w:t>
      </w:r>
      <w:r w:rsidR="00050F16">
        <w:t xml:space="preserve">Schemes </w:t>
      </w:r>
      <w:r>
        <w:t>Manager</w:t>
      </w:r>
      <w:r w:rsidRPr="00AA642B">
        <w:t xml:space="preserve"> </w:t>
      </w:r>
      <w:r w:rsidRPr="00EF643D">
        <w:t>to 4.</w:t>
      </w:r>
      <w:r>
        <w:t>8</w:t>
      </w:r>
      <w:r w:rsidRPr="00EF643D">
        <w:t>.0.</w:t>
      </w:r>
      <w:r>
        <w:t>x</w:t>
      </w:r>
    </w:p>
    <w:p w14:paraId="6722857A" w14:textId="4F0A037A" w:rsidR="00AE6CAD" w:rsidRPr="00EF643D" w:rsidRDefault="00AE6CAD" w:rsidP="00AE6CAD">
      <w:pPr>
        <w:pStyle w:val="Body"/>
      </w:pPr>
      <w:r w:rsidRPr="00EF643D">
        <w:t xml:space="preserve">To upgrade the base data and objects for the </w:t>
      </w:r>
      <w:r w:rsidR="00050F16">
        <w:t xml:space="preserve">Schemes </w:t>
      </w:r>
      <w:r>
        <w:t>Manager</w:t>
      </w:r>
      <w:r w:rsidRPr="00AA642B">
        <w:t xml:space="preserve"> </w:t>
      </w:r>
      <w:r w:rsidRPr="00EF643D">
        <w:t>modules;</w:t>
      </w:r>
    </w:p>
    <w:p w14:paraId="326789CA" w14:textId="77777777" w:rsidR="00AE6CAD" w:rsidRPr="00EF643D" w:rsidRDefault="00AE6CAD" w:rsidP="00AE6CAD">
      <w:pPr>
        <w:pStyle w:val="Body"/>
      </w:pPr>
    </w:p>
    <w:p w14:paraId="491DD682" w14:textId="23FC5087" w:rsidR="00AE6CAD" w:rsidRPr="00EF643D" w:rsidRDefault="00AE6CAD" w:rsidP="00AE6CAD">
      <w:pPr>
        <w:pStyle w:val="Body"/>
        <w:numPr>
          <w:ilvl w:val="0"/>
          <w:numId w:val="41"/>
        </w:numPr>
      </w:pPr>
      <w:r w:rsidRPr="00EF643D">
        <w:t xml:space="preserve">Change directory to </w:t>
      </w:r>
      <w:r w:rsidRPr="00E06E14">
        <w:rPr>
          <w:rStyle w:val="HighlightText"/>
        </w:rPr>
        <w:t>&lt;exor_base&gt;</w:t>
      </w:r>
      <w:r w:rsidRPr="00EF643D">
        <w:t>\</w:t>
      </w:r>
      <w:r w:rsidR="00050F16">
        <w:t>stp</w:t>
      </w:r>
      <w:r w:rsidRPr="00EF643D">
        <w:t>\install</w:t>
      </w:r>
    </w:p>
    <w:p w14:paraId="18BB280C" w14:textId="77777777" w:rsidR="00AE6CAD" w:rsidRPr="00EF643D" w:rsidRDefault="00AE6CAD" w:rsidP="00AE6CAD">
      <w:pPr>
        <w:pStyle w:val="Body"/>
        <w:numPr>
          <w:ilvl w:val="0"/>
          <w:numId w:val="41"/>
        </w:numPr>
      </w:pPr>
      <w:r w:rsidRPr="00EF643D">
        <w:t xml:space="preserve">Login to SQL*PLUS as the highways owner on the client PC </w:t>
      </w:r>
    </w:p>
    <w:p w14:paraId="5EFC20A3" w14:textId="77777777" w:rsidR="00AE6CAD" w:rsidRDefault="00AE6CAD" w:rsidP="00AE6CAD">
      <w:pPr>
        <w:pStyle w:val="Body"/>
        <w:numPr>
          <w:ilvl w:val="0"/>
          <w:numId w:val="41"/>
        </w:numPr>
      </w:pPr>
      <w:r w:rsidRPr="00EF643D">
        <w:t>Run the following command</w:t>
      </w:r>
    </w:p>
    <w:p w14:paraId="097CE39C" w14:textId="77777777" w:rsidR="00AE6CAD" w:rsidRPr="00EF643D" w:rsidRDefault="00AE6CAD" w:rsidP="00AE6CAD">
      <w:pPr>
        <w:pStyle w:val="Body"/>
        <w:ind w:left="720"/>
      </w:pPr>
    </w:p>
    <w:p w14:paraId="17349BB6" w14:textId="22C50554" w:rsidR="00AE6CAD" w:rsidRPr="00EF643D" w:rsidRDefault="00AE6CAD" w:rsidP="00AE6CAD">
      <w:pPr>
        <w:pStyle w:val="Body"/>
      </w:pPr>
      <w:r w:rsidRPr="00EF643D">
        <w:tab/>
      </w:r>
      <w:r>
        <w:tab/>
      </w:r>
      <w:r w:rsidRPr="00EF643D">
        <w:t xml:space="preserve">start </w:t>
      </w:r>
      <w:r w:rsidR="00050F16">
        <w:t>stp</w:t>
      </w:r>
      <w:r w:rsidRPr="00EF643D">
        <w:t>4</w:t>
      </w:r>
      <w:r>
        <w:t>7</w:t>
      </w:r>
      <w:r w:rsidRPr="00EF643D">
        <w:t>00_</w:t>
      </w:r>
      <w:r w:rsidR="00050F16">
        <w:t>stp</w:t>
      </w:r>
      <w:r w:rsidRPr="00EF643D">
        <w:t>4</w:t>
      </w:r>
      <w:r>
        <w:t>8</w:t>
      </w:r>
      <w:r w:rsidRPr="00EF643D">
        <w:t>00.sql</w:t>
      </w:r>
    </w:p>
    <w:p w14:paraId="584645E5" w14:textId="77777777" w:rsidR="00AE6CAD" w:rsidRPr="00EF643D" w:rsidRDefault="00AE6CAD" w:rsidP="00AE6CAD">
      <w:pPr>
        <w:pStyle w:val="Body"/>
      </w:pPr>
      <w:r w:rsidRPr="00EF643D">
        <w:tab/>
      </w:r>
      <w:r w:rsidRPr="00EF643D">
        <w:tab/>
        <w:t> </w:t>
      </w:r>
    </w:p>
    <w:p w14:paraId="1AF4458D" w14:textId="77777777" w:rsidR="00AE6CAD" w:rsidRPr="00EF643D" w:rsidRDefault="00AE6CAD" w:rsidP="00AE6CAD">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281CE028" w14:textId="77777777" w:rsidR="00AE6CAD" w:rsidRPr="00EF643D" w:rsidRDefault="00AE6CAD" w:rsidP="00AE6CAD">
      <w:pPr>
        <w:pStyle w:val="Body"/>
        <w:numPr>
          <w:ilvl w:val="0"/>
          <w:numId w:val="42"/>
        </w:numPr>
      </w:pPr>
      <w:r w:rsidRPr="00EF643D">
        <w:t>For example, if you installed your highways software in a directory called EXOR on your C drive, you would enter the following when prompted.</w:t>
      </w:r>
    </w:p>
    <w:p w14:paraId="76D01F44" w14:textId="77777777" w:rsidR="00AE6CAD" w:rsidRPr="00EF643D" w:rsidRDefault="00AE6CAD" w:rsidP="00AE6CAD">
      <w:pPr>
        <w:pStyle w:val="Body"/>
      </w:pPr>
      <w:r w:rsidRPr="00EF643D">
        <w:t> </w:t>
      </w:r>
    </w:p>
    <w:p w14:paraId="294C7182" w14:textId="77777777" w:rsidR="00AE6CAD" w:rsidRPr="00EF643D" w:rsidRDefault="00AE6CAD" w:rsidP="00AE6CAD">
      <w:pPr>
        <w:pStyle w:val="Body"/>
        <w:ind w:left="720" w:firstLine="720"/>
      </w:pPr>
      <w:r w:rsidRPr="00EF643D">
        <w:t>C:\EXOR\</w:t>
      </w:r>
    </w:p>
    <w:p w14:paraId="74AB612A" w14:textId="77777777" w:rsidR="00AE6CAD" w:rsidRPr="00EF643D" w:rsidRDefault="00AE6CAD" w:rsidP="00AE6CAD">
      <w:pPr>
        <w:pStyle w:val="Body"/>
      </w:pPr>
      <w:r w:rsidRPr="00EF643D">
        <w:t> </w:t>
      </w:r>
    </w:p>
    <w:p w14:paraId="6DBB7966" w14:textId="77777777" w:rsidR="00AE6CAD" w:rsidRPr="00EF643D" w:rsidRDefault="00AE6CAD" w:rsidP="00AE6CAD">
      <w:pPr>
        <w:pStyle w:val="Body"/>
        <w:numPr>
          <w:ilvl w:val="0"/>
          <w:numId w:val="42"/>
        </w:numPr>
      </w:pPr>
      <w:r w:rsidRPr="00EF643D">
        <w:t>When you have supplied this value, you will be prompted to confirm that it is correct and asked whether you wish to continue.</w:t>
      </w:r>
    </w:p>
    <w:p w14:paraId="4C2D22AF" w14:textId="77777777" w:rsidR="00AE6CAD" w:rsidRPr="00EF643D" w:rsidRDefault="00AE6CAD" w:rsidP="00AE6CAD">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7A986B50" w14:textId="6F305FF3" w:rsidR="00AE6CAD" w:rsidRPr="00EF643D" w:rsidRDefault="00AE6CAD" w:rsidP="00AE6CAD">
      <w:pPr>
        <w:pStyle w:val="Body"/>
        <w:numPr>
          <w:ilvl w:val="0"/>
          <w:numId w:val="42"/>
        </w:numPr>
      </w:pPr>
      <w:r w:rsidRPr="00EF643D">
        <w:t xml:space="preserve">When the script has completed, all the </w:t>
      </w:r>
      <w:r w:rsidR="00050F16">
        <w:t xml:space="preserve">Schemes </w:t>
      </w:r>
      <w:r>
        <w:t>Manager</w:t>
      </w:r>
      <w:r w:rsidRPr="00AA642B">
        <w:t xml:space="preserve"> </w:t>
      </w:r>
      <w:r w:rsidRPr="00EF643D">
        <w:t xml:space="preserve">objects and data will have been upgraded. </w:t>
      </w:r>
    </w:p>
    <w:p w14:paraId="4459D0CD" w14:textId="77777777" w:rsidR="00AE6CAD" w:rsidRPr="00EC59A4" w:rsidRDefault="00AE6CAD" w:rsidP="00AE6CAD">
      <w:pPr>
        <w:pStyle w:val="Heading4"/>
        <w:ind w:left="432" w:hanging="432"/>
      </w:pPr>
      <w:r w:rsidRPr="00EC59A4">
        <w:t>Checking Log File(s)</w:t>
      </w:r>
    </w:p>
    <w:p w14:paraId="44AC2250" w14:textId="77777777" w:rsidR="00AE6CAD" w:rsidRPr="00EF643D" w:rsidRDefault="00AE6CAD" w:rsidP="00AE6CAD">
      <w:pPr>
        <w:pStyle w:val="Body"/>
      </w:pPr>
      <w:r w:rsidRPr="00EF643D">
        <w:t>The following log files are produced in the working directory.  At the end of the upgrade, they can be viewed to check for any errors that could have occurred during the upgrade process.</w:t>
      </w:r>
    </w:p>
    <w:p w14:paraId="1AAD28BD" w14:textId="77777777" w:rsidR="00AE6CAD" w:rsidRPr="00EF643D" w:rsidRDefault="00AE6CAD" w:rsidP="00AE6CAD">
      <w:pPr>
        <w:pStyle w:val="Body"/>
      </w:pPr>
      <w:r w:rsidRPr="00EF643D">
        <w:lastRenderedPageBreak/>
        <w:tab/>
      </w:r>
    </w:p>
    <w:p w14:paraId="00008DB1" w14:textId="18EB65A5" w:rsidR="00AE6CAD" w:rsidRPr="00EF643D" w:rsidRDefault="00050F16" w:rsidP="00AE6CAD">
      <w:pPr>
        <w:pStyle w:val="Body"/>
        <w:ind w:firstLine="720"/>
      </w:pPr>
      <w:r>
        <w:t>stp</w:t>
      </w:r>
      <w:r w:rsidR="00AE6CAD">
        <w:t>4700_pem48</w:t>
      </w:r>
      <w:r w:rsidR="00AE6CAD" w:rsidRPr="00EF643D">
        <w:t>00_1_&lt;date&amp;time&gt;.LOG</w:t>
      </w:r>
    </w:p>
    <w:p w14:paraId="3048672A" w14:textId="1FDFB528" w:rsidR="00AE6CAD" w:rsidRDefault="00050F16" w:rsidP="00AE6CAD">
      <w:pPr>
        <w:pStyle w:val="Body"/>
        <w:ind w:firstLine="720"/>
      </w:pPr>
      <w:r>
        <w:t>stp</w:t>
      </w:r>
      <w:r w:rsidR="00AE6CAD">
        <w:t>4700_pem48</w:t>
      </w:r>
      <w:r w:rsidR="00AE6CAD" w:rsidRPr="00EF643D">
        <w:t>00_2_&lt;date&amp;time&gt;.LOG</w:t>
      </w:r>
    </w:p>
    <w:p w14:paraId="64AA8203" w14:textId="77777777" w:rsidR="00AE6CAD" w:rsidRDefault="00AE6CAD" w:rsidP="00AE6CAD">
      <w:pPr>
        <w:pStyle w:val="Body"/>
        <w:ind w:firstLine="720"/>
      </w:pPr>
    </w:p>
    <w:p w14:paraId="7C4A86DA" w14:textId="55D800C5" w:rsidR="00AE6CAD" w:rsidRPr="00EF643D" w:rsidRDefault="00AE6CAD" w:rsidP="00AE6CAD">
      <w:pPr>
        <w:pStyle w:val="Body"/>
      </w:pPr>
      <w:r w:rsidRPr="00EF643D">
        <w:t xml:space="preserve">Please raise and attach the logs to a ticket with </w:t>
      </w:r>
      <w:hyperlink r:id="rId56" w:history="1">
        <w:r w:rsidRPr="00EF643D">
          <w:rPr>
            <w:rStyle w:val="Hyperlink"/>
          </w:rPr>
          <w:t>http://selectservices.bentley.com</w:t>
        </w:r>
      </w:hyperlink>
      <w:r w:rsidRPr="00EF643D">
        <w:t xml:space="preserve"> to allow Bentley (formerly exor) support staff to verify the upgrade has been successful.</w:t>
      </w:r>
    </w:p>
    <w:p w14:paraId="52244A43" w14:textId="77777777" w:rsidR="00AE6CAD" w:rsidRPr="00EF643D" w:rsidRDefault="00AE6CAD" w:rsidP="00AE6CAD">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5541C9ED" w14:textId="77777777" w:rsidR="00AE6CAD" w:rsidRPr="00EF643D" w:rsidRDefault="00AE6CAD" w:rsidP="00AE6CAD">
      <w:pPr>
        <w:pStyle w:val="Heading3"/>
        <w:tabs>
          <w:tab w:val="left" w:pos="1080"/>
        </w:tabs>
        <w:ind w:left="432" w:hanging="432"/>
      </w:pPr>
      <w:bookmarkStart w:id="214" w:name="_Toc22118262"/>
      <w:r w:rsidRPr="00EF643D">
        <w:t xml:space="preserve">Post </w:t>
      </w:r>
      <w:r>
        <w:t>Install/</w:t>
      </w:r>
      <w:r w:rsidRPr="00EF643D">
        <w:t>Upgrade Tasks</w:t>
      </w:r>
      <w:bookmarkEnd w:id="214"/>
    </w:p>
    <w:p w14:paraId="57EC5DEA" w14:textId="4FF437BD" w:rsidR="00AE6CAD" w:rsidRPr="00EF643D" w:rsidRDefault="00AE6CAD" w:rsidP="00AE6CAD">
      <w:pPr>
        <w:pStyle w:val="Body"/>
      </w:pPr>
      <w:r w:rsidRPr="00EF643D">
        <w:t xml:space="preserve">Before accessing </w:t>
      </w:r>
      <w:r w:rsidR="00050F16">
        <w:t xml:space="preserve">Schemes </w:t>
      </w:r>
      <w:r>
        <w:t>Manager</w:t>
      </w:r>
      <w:r w:rsidRPr="00AA642B">
        <w:t xml:space="preserve"> </w:t>
      </w:r>
      <w:r w:rsidRPr="00EF643D">
        <w:t xml:space="preserve">you must check the file exor_version.txt.  </w:t>
      </w:r>
    </w:p>
    <w:p w14:paraId="21DBCB87" w14:textId="77777777" w:rsidR="00AE6CAD" w:rsidRPr="00EF643D" w:rsidRDefault="00AE6CAD" w:rsidP="00AE6CAD">
      <w:pPr>
        <w:pStyle w:val="Body"/>
      </w:pPr>
      <w:r w:rsidRPr="00EF643D">
        <w:t xml:space="preserve">This file is referenced in Windows Registry setting ‘EXOR_VERSION’ and by default can be located in the </w:t>
      </w:r>
      <w:r>
        <w:t xml:space="preserve">runtime environment bin folder. </w:t>
      </w:r>
    </w:p>
    <w:p w14:paraId="081BB4A4" w14:textId="4F19CDAB" w:rsidR="00AE6CAD" w:rsidRPr="00EF643D" w:rsidRDefault="00AE6CAD" w:rsidP="00AE6CAD">
      <w:pPr>
        <w:pStyle w:val="Body"/>
      </w:pPr>
      <w:r w:rsidRPr="00EF643D">
        <w:t xml:space="preserve">Ensure that the entry for </w:t>
      </w:r>
      <w:r w:rsidR="00050F16">
        <w:t xml:space="preserve">Schemes </w:t>
      </w:r>
      <w:r>
        <w:t>Manager</w:t>
      </w:r>
      <w:r w:rsidRPr="00AA642B">
        <w:t xml:space="preserve"> </w:t>
      </w:r>
      <w:r w:rsidRPr="00EF643D">
        <w:t>is set accordingly;</w:t>
      </w:r>
    </w:p>
    <w:p w14:paraId="29EDACB4" w14:textId="51C1218A" w:rsidR="00AE6CAD" w:rsidRPr="00541833" w:rsidRDefault="00AE6CAD" w:rsidP="00AE6CAD">
      <w:pPr>
        <w:ind w:left="720"/>
        <w:rPr>
          <w:rStyle w:val="HighlightText"/>
        </w:rPr>
      </w:pPr>
      <w:r>
        <w:rPr>
          <w:rStyle w:val="HighlightText"/>
        </w:rPr>
        <w:br/>
      </w:r>
      <w:r w:rsidR="00050F16">
        <w:rPr>
          <w:rStyle w:val="HighlightText"/>
        </w:rPr>
        <w:t>STP</w:t>
      </w:r>
      <w:r w:rsidRPr="00541833">
        <w:rPr>
          <w:rStyle w:val="HighlightText"/>
        </w:rPr>
        <w:t>=4.</w:t>
      </w:r>
      <w:r>
        <w:rPr>
          <w:rStyle w:val="HighlightText"/>
        </w:rPr>
        <w:t>8</w:t>
      </w:r>
      <w:r w:rsidRPr="00541833">
        <w:rPr>
          <w:rStyle w:val="HighlightText"/>
        </w:rPr>
        <w:t>.0.</w:t>
      </w:r>
      <w:r>
        <w:rPr>
          <w:rStyle w:val="HighlightText"/>
        </w:rPr>
        <w:t>1</w:t>
      </w:r>
    </w:p>
    <w:p w14:paraId="1E0746EA" w14:textId="77777777" w:rsidR="00AE6CAD" w:rsidRPr="00EF643D" w:rsidRDefault="00AE6CAD" w:rsidP="00AE6CAD">
      <w:pPr>
        <w:pStyle w:val="Heading3"/>
        <w:tabs>
          <w:tab w:val="left" w:pos="1080"/>
        </w:tabs>
        <w:ind w:left="432" w:hanging="432"/>
      </w:pPr>
      <w:bookmarkStart w:id="215" w:name="_Toc22118263"/>
      <w:r w:rsidRPr="00EF643D">
        <w:t>Additional Configuration (Post Install and Upgrade)</w:t>
      </w:r>
      <w:bookmarkEnd w:id="215"/>
    </w:p>
    <w:p w14:paraId="18384A77" w14:textId="77777777" w:rsidR="00AE6CAD" w:rsidRPr="00EF643D" w:rsidRDefault="00AE6CAD" w:rsidP="00AE6CAD">
      <w:pPr>
        <w:pStyle w:val="Body"/>
      </w:pPr>
      <w:r w:rsidRPr="00EF643D">
        <w:t xml:space="preserve">Consult the documentation that accompanies this release for details of any additional configuration that may be required following an install/upgrade. </w:t>
      </w:r>
    </w:p>
    <w:p w14:paraId="428D6756" w14:textId="77777777" w:rsidR="00AE6CAD" w:rsidRDefault="00AE6CAD" w:rsidP="00AE6CAD">
      <w:pPr>
        <w:pStyle w:val="Body"/>
      </w:pPr>
      <w:r w:rsidRPr="00EF643D">
        <w:t>For example, to obtain details of product options, and for details of new product features/amendments.</w:t>
      </w:r>
    </w:p>
    <w:p w14:paraId="45C2193F" w14:textId="77777777" w:rsidR="00AE6CAD" w:rsidRPr="00EF643D" w:rsidRDefault="00AE6CAD" w:rsidP="00AE6CAD">
      <w:pPr>
        <w:pStyle w:val="Body"/>
      </w:pPr>
    </w:p>
    <w:p w14:paraId="424F58E8" w14:textId="77777777" w:rsidR="00AE6CAD" w:rsidRPr="00EF643D" w:rsidRDefault="00AE6CAD" w:rsidP="00AE6CAD">
      <w:pPr>
        <w:pStyle w:val="Body"/>
      </w:pPr>
      <w:r w:rsidRPr="00E06E14">
        <w:rPr>
          <w:rStyle w:val="HighlightText"/>
        </w:rPr>
        <w:t>Important</w:t>
      </w:r>
      <w:r w:rsidRPr="00EF643D">
        <w:t>:</w:t>
      </w:r>
      <w:r>
        <w:t xml:space="preserve"> </w:t>
      </w:r>
      <w:r w:rsidRPr="00EF643D">
        <w:t>It is highly recommended that you do this before attempting to use the application.</w:t>
      </w:r>
    </w:p>
    <w:p w14:paraId="7912A002" w14:textId="77777777" w:rsidR="00AE6CAD" w:rsidRPr="00EF643D" w:rsidRDefault="00AE6CAD" w:rsidP="00AE6CAD">
      <w:pPr>
        <w:pStyle w:val="Heading3"/>
        <w:tabs>
          <w:tab w:val="left" w:pos="1080"/>
        </w:tabs>
        <w:ind w:left="432" w:hanging="432"/>
      </w:pPr>
      <w:bookmarkStart w:id="216" w:name="_Toc22118264"/>
      <w:r w:rsidRPr="00EF643D">
        <w:t>Product Licencing (Post Install only)</w:t>
      </w:r>
      <w:bookmarkEnd w:id="216"/>
    </w:p>
    <w:p w14:paraId="5A9163DC" w14:textId="77777777" w:rsidR="00AE6CAD" w:rsidRPr="00EF643D" w:rsidRDefault="00AE6CAD" w:rsidP="00AE6CAD">
      <w:pPr>
        <w:pStyle w:val="Body"/>
      </w:pPr>
      <w:r w:rsidRPr="00EF643D">
        <w:t xml:space="preserve">Following first time installation you must licence the product for use.  </w:t>
      </w:r>
    </w:p>
    <w:p w14:paraId="16B0E7EF" w14:textId="77777777" w:rsidR="00AE6CAD" w:rsidRPr="00EF643D" w:rsidRDefault="00AE6CAD" w:rsidP="00AE6CAD">
      <w:pPr>
        <w:pStyle w:val="Body"/>
      </w:pPr>
      <w:r w:rsidRPr="00EF643D">
        <w:t>To do this start highways by exor and invoke module HIG1890 from the Fastpath menu.</w:t>
      </w:r>
    </w:p>
    <w:p w14:paraId="1BBE7CB7" w14:textId="77777777" w:rsidR="00AE6CAD" w:rsidRPr="00EF643D" w:rsidRDefault="00AE6CAD" w:rsidP="00AE6CAD"/>
    <w:p w14:paraId="75C3377E" w14:textId="77777777" w:rsidR="00AE6CAD" w:rsidRPr="00EF643D" w:rsidRDefault="00AE6CAD" w:rsidP="00AE6CAD">
      <w:r w:rsidRPr="00EF643D">
        <w:object w:dxaOrig="8986" w:dyaOrig="1980" w14:anchorId="0A8CB98A">
          <v:shape id="_x0000_i1030" type="#_x0000_t75" style="width:415.5pt;height:91.5pt" o:ole="">
            <v:imagedata r:id="rId35" o:title=""/>
          </v:shape>
          <o:OLEObject Type="Embed" ProgID="PBrush" ShapeID="_x0000_i1030" DrawAspect="Content" ObjectID="_1632732627" r:id="rId57"/>
        </w:object>
      </w:r>
      <w:r w:rsidRPr="00EF643D">
        <w:t xml:space="preserve"> </w:t>
      </w:r>
    </w:p>
    <w:p w14:paraId="5D34D3C2" w14:textId="77777777" w:rsidR="00AE6CAD" w:rsidRPr="00EF643D" w:rsidRDefault="00AE6CAD" w:rsidP="00AE6CAD">
      <w:pPr>
        <w:pStyle w:val="Body"/>
      </w:pPr>
      <w:r w:rsidRPr="00EF643D">
        <w:t>For further details please refer to the “</w:t>
      </w:r>
      <w:r>
        <w:rPr>
          <w:rStyle w:val="HighlightText"/>
        </w:rPr>
        <w:t>Network Manager General System Admin Guide</w:t>
      </w:r>
      <w:r w:rsidRPr="00EF643D">
        <w:t>”</w:t>
      </w:r>
    </w:p>
    <w:p w14:paraId="4EACA466" w14:textId="77777777" w:rsidR="00AE6CAD" w:rsidRPr="00EF643D" w:rsidRDefault="00AE6CAD" w:rsidP="00AE6CAD">
      <w:pPr>
        <w:pStyle w:val="Heading3"/>
        <w:tabs>
          <w:tab w:val="left" w:pos="1080"/>
        </w:tabs>
        <w:ind w:left="432" w:hanging="432"/>
      </w:pPr>
      <w:bookmarkStart w:id="217" w:name="_Toc22118265"/>
      <w:r w:rsidRPr="00EF643D">
        <w:lastRenderedPageBreak/>
        <w:t>Spatial Configuration (Post Install and Upgrade)</w:t>
      </w:r>
      <w:bookmarkEnd w:id="217"/>
    </w:p>
    <w:p w14:paraId="502BBE9C" w14:textId="77777777" w:rsidR="00AE6CAD" w:rsidRPr="00EF643D" w:rsidRDefault="00AE6CAD" w:rsidP="00AE6CAD">
      <w:pPr>
        <w:pStyle w:val="Body"/>
      </w:pPr>
      <w:r w:rsidRPr="00EF643D">
        <w:t>Specific information regarding the registration of spatial layers can be found in the “</w:t>
      </w:r>
      <w:r>
        <w:rPr>
          <w:rStyle w:val="HighlightText"/>
        </w:rPr>
        <w:t>Locator and Web Mapping</w:t>
      </w:r>
      <w:r w:rsidRPr="00EF643D">
        <w:t>” document.</w:t>
      </w:r>
    </w:p>
    <w:p w14:paraId="195136AA" w14:textId="77777777" w:rsidR="00653653" w:rsidRDefault="00653653">
      <w:pPr>
        <w:rPr>
          <w:rFonts w:ascii="Arial" w:eastAsia="Times New Roman" w:hAnsi="Arial" w:cs="Arial"/>
          <w:b/>
          <w:kern w:val="28"/>
          <w:sz w:val="24"/>
          <w:szCs w:val="20"/>
        </w:rPr>
      </w:pPr>
      <w:r>
        <w:br w:type="page"/>
      </w:r>
    </w:p>
    <w:p w14:paraId="7A592BEC" w14:textId="43C5E0E3" w:rsidR="00762A82" w:rsidRDefault="00762A82" w:rsidP="00762A82">
      <w:pPr>
        <w:pStyle w:val="Heading1"/>
      </w:pPr>
      <w:bookmarkStart w:id="218" w:name="_Toc22118266"/>
      <w:r w:rsidRPr="00EF643D">
        <w:lastRenderedPageBreak/>
        <w:t>MapCapture Interface</w:t>
      </w:r>
      <w:bookmarkEnd w:id="113"/>
      <w:bookmarkEnd w:id="218"/>
    </w:p>
    <w:p w14:paraId="0D98BAC6" w14:textId="595226B1" w:rsidR="00AA642B" w:rsidRPr="00EF643D" w:rsidRDefault="00AA642B" w:rsidP="00AA642B">
      <w:pPr>
        <w:pStyle w:val="Heading2"/>
      </w:pPr>
      <w:bookmarkStart w:id="219" w:name="_Toc22118267"/>
      <w:bookmarkStart w:id="220" w:name="_Toc279737487"/>
      <w:bookmarkStart w:id="221" w:name="_Toc299616438"/>
      <w:bookmarkStart w:id="222" w:name="_Toc320697416"/>
      <w:bookmarkStart w:id="223" w:name="_Toc366492089"/>
      <w:bookmarkStart w:id="224" w:name="_Toc378938194"/>
      <w:r w:rsidRPr="00EF643D">
        <w:t xml:space="preserve">Installation of the </w:t>
      </w:r>
      <w:r>
        <w:t>Mapcapture Interface</w:t>
      </w:r>
      <w:r w:rsidRPr="00EF643D">
        <w:t xml:space="preserve"> Software files</w:t>
      </w:r>
      <w:bookmarkEnd w:id="219"/>
    </w:p>
    <w:p w14:paraId="2860DC84" w14:textId="210645D4" w:rsidR="00AA642B" w:rsidRPr="00EF643D" w:rsidRDefault="00AA642B" w:rsidP="00AA642B">
      <w:pPr>
        <w:pStyle w:val="Body"/>
      </w:pPr>
      <w:r w:rsidRPr="00EF643D">
        <w:t xml:space="preserve">To install the software components for </w:t>
      </w:r>
      <w:r>
        <w:t>Mapcapture Interface</w:t>
      </w:r>
      <w:r w:rsidRPr="00EF643D">
        <w:t xml:space="preserve">, extract the </w:t>
      </w:r>
      <w:r>
        <w:t>MCP</w:t>
      </w:r>
      <w:r w:rsidRPr="00EF643D">
        <w:t xml:space="preserve"> files from the zip file into a working directory e</w:t>
      </w:r>
      <w:r>
        <w:t>.g.</w:t>
      </w:r>
      <w:r w:rsidRPr="00EF643D">
        <w:t xml:space="preserve"> C:\EXOR to be referred to as </w:t>
      </w:r>
      <w:r w:rsidRPr="00E06E14">
        <w:rPr>
          <w:rStyle w:val="HighlightText"/>
        </w:rPr>
        <w:t>&lt;exor_base&gt;</w:t>
      </w:r>
      <w:r w:rsidRPr="00EF643D">
        <w:t>.</w:t>
      </w:r>
    </w:p>
    <w:p w14:paraId="4F010B18" w14:textId="77777777" w:rsidR="00AA642B" w:rsidRPr="00F735F8" w:rsidRDefault="00AA642B" w:rsidP="00AA642B">
      <w:pPr>
        <w:pStyle w:val="Heading3"/>
      </w:pPr>
      <w:bookmarkStart w:id="225" w:name="_Toc22118268"/>
      <w:r w:rsidRPr="00F735F8">
        <w:t>Product Run-time Environment</w:t>
      </w:r>
      <w:bookmarkEnd w:id="225"/>
    </w:p>
    <w:p w14:paraId="28E3D0C8" w14:textId="1C7464DF" w:rsidR="00AA642B" w:rsidRPr="00AA642B" w:rsidRDefault="00AA642B" w:rsidP="00AA642B">
      <w:pPr>
        <w:pStyle w:val="Body"/>
      </w:pPr>
      <w:r w:rsidRPr="00AA642B">
        <w:t xml:space="preserve">All Mapcapture Interface run-time modules, held in the product release installation folder </w:t>
      </w:r>
      <w:r w:rsidRPr="00AA642B">
        <w:rPr>
          <w:rStyle w:val="HighlightText"/>
        </w:rPr>
        <w:t>&lt;exor_base&gt;</w:t>
      </w:r>
      <w:r w:rsidRPr="00AA642B">
        <w:t>\mcp\11g_bin, must be copied into the fusion-middleware folder dedicated for this purpose</w:t>
      </w:r>
      <w:r w:rsidR="00CA218E">
        <w:t>, a</w:t>
      </w:r>
      <w:r w:rsidRPr="00AA642B">
        <w:t xml:space="preserve">s specified in </w:t>
      </w:r>
      <w:r w:rsidRPr="00AA642B">
        <w:fldChar w:fldCharType="begin"/>
      </w:r>
      <w:r w:rsidRPr="00AA642B">
        <w:instrText xml:space="preserve"> REF _Ref21941802 \r \h </w:instrText>
      </w:r>
      <w:r>
        <w:instrText xml:space="preserve"> \* MERGEFORMAT </w:instrText>
      </w:r>
      <w:r w:rsidRPr="00AA642B">
        <w:fldChar w:fldCharType="separate"/>
      </w:r>
      <w:r w:rsidR="008B17F4">
        <w:t>3.1.1</w:t>
      </w:r>
      <w:r w:rsidRPr="00AA642B">
        <w:fldChar w:fldCharType="end"/>
      </w:r>
    </w:p>
    <w:p w14:paraId="2A9F5365" w14:textId="77777777" w:rsidR="00AA642B" w:rsidRPr="00F735F8" w:rsidRDefault="00AA642B" w:rsidP="00AA642B">
      <w:pPr>
        <w:rPr>
          <w:rStyle w:val="HighlightText"/>
        </w:rPr>
      </w:pPr>
      <w:r w:rsidRPr="00F735F8">
        <w:rPr>
          <w:rStyle w:val="HighlightText"/>
        </w:rPr>
        <w:t>If in any doubt, please raise a ticket at http://selectservices.bentley.com.</w:t>
      </w:r>
    </w:p>
    <w:p w14:paraId="3D4F143F" w14:textId="63BE84E0" w:rsidR="00AA642B" w:rsidRPr="00EF643D" w:rsidRDefault="00CA218E" w:rsidP="00AA642B">
      <w:pPr>
        <w:pStyle w:val="Heading2"/>
      </w:pPr>
      <w:bookmarkStart w:id="226" w:name="_Toc22118269"/>
      <w:r>
        <w:t>Mapcapture Interface</w:t>
      </w:r>
      <w:r w:rsidR="00AA642B">
        <w:t xml:space="preserve"> DB Server</w:t>
      </w:r>
      <w:r w:rsidR="00AA642B" w:rsidRPr="00EF643D">
        <w:t xml:space="preserve"> </w:t>
      </w:r>
      <w:r w:rsidR="00AA642B">
        <w:t>I</w:t>
      </w:r>
      <w:r w:rsidR="00AA642B" w:rsidRPr="00EF643D">
        <w:t>nstall/Upgrade</w:t>
      </w:r>
      <w:bookmarkEnd w:id="226"/>
    </w:p>
    <w:p w14:paraId="1DC88477" w14:textId="61D9150C" w:rsidR="00AA642B" w:rsidRDefault="00AA642B" w:rsidP="00AA642B">
      <w:pPr>
        <w:pStyle w:val="Body"/>
      </w:pPr>
      <w:r w:rsidRPr="00EF643D">
        <w:t xml:space="preserve">This section provides details of steps involved in installing/upgrading the server components for </w:t>
      </w:r>
      <w:r w:rsidR="00CA218E">
        <w:t>Mapcapture Interface</w:t>
      </w:r>
      <w:r w:rsidRPr="00EF643D">
        <w:t xml:space="preserve"> to 4.</w:t>
      </w:r>
      <w:r>
        <w:t>8</w:t>
      </w:r>
      <w:r w:rsidRPr="00EF643D">
        <w:t>.0.</w:t>
      </w:r>
      <w:r>
        <w:t>x</w:t>
      </w:r>
      <w:r w:rsidRPr="00EF643D">
        <w:t>.</w:t>
      </w:r>
    </w:p>
    <w:p w14:paraId="31835419" w14:textId="566F54DC" w:rsidR="00CA218E" w:rsidRDefault="00CA218E" w:rsidP="00AA642B">
      <w:pPr>
        <w:pStyle w:val="Heading3"/>
      </w:pPr>
      <w:bookmarkStart w:id="227" w:name="_Toc22118270"/>
      <w:r>
        <w:t>Pre-Install and Upgrade</w:t>
      </w:r>
      <w:bookmarkEnd w:id="227"/>
    </w:p>
    <w:p w14:paraId="081768DF" w14:textId="46F79C14" w:rsidR="00CA218E" w:rsidRPr="00CA218E" w:rsidRDefault="00CA218E" w:rsidP="00050F16">
      <w:pPr>
        <w:pStyle w:val="Body"/>
      </w:pPr>
      <w:r>
        <w:t xml:space="preserve">Please refer to sections </w:t>
      </w:r>
      <w:r>
        <w:fldChar w:fldCharType="begin"/>
      </w:r>
      <w:r>
        <w:instrText xml:space="preserve"> REF _Ref21942151 \r \h </w:instrText>
      </w:r>
      <w:r w:rsidR="00050F16">
        <w:instrText xml:space="preserve"> \* MERGEFORMAT </w:instrText>
      </w:r>
      <w:r>
        <w:fldChar w:fldCharType="separate"/>
      </w:r>
      <w:r w:rsidR="008B17F4">
        <w:t>3.2.1</w:t>
      </w:r>
      <w:r>
        <w:fldChar w:fldCharType="end"/>
      </w:r>
      <w:r>
        <w:t xml:space="preserve"> and </w:t>
      </w:r>
      <w:r>
        <w:fldChar w:fldCharType="begin"/>
      </w:r>
      <w:r>
        <w:instrText xml:space="preserve"> REF _Ref21942161 \r \h </w:instrText>
      </w:r>
      <w:r w:rsidR="00050F16">
        <w:instrText xml:space="preserve"> \* MERGEFORMAT </w:instrText>
      </w:r>
      <w:r>
        <w:fldChar w:fldCharType="separate"/>
      </w:r>
      <w:r w:rsidR="008B17F4">
        <w:t>3.2.2</w:t>
      </w:r>
      <w:r>
        <w:fldChar w:fldCharType="end"/>
      </w:r>
      <w:r>
        <w:t xml:space="preserve"> prior to Installing or Upgrading Mapcapture Interface </w:t>
      </w:r>
    </w:p>
    <w:p w14:paraId="16DE1C10" w14:textId="2BBF9F37" w:rsidR="00762A82" w:rsidRPr="00EF643D" w:rsidRDefault="00762A82" w:rsidP="00762A82">
      <w:pPr>
        <w:pStyle w:val="Heading3"/>
        <w:tabs>
          <w:tab w:val="left" w:pos="1080"/>
        </w:tabs>
        <w:ind w:left="432" w:hanging="432"/>
      </w:pPr>
      <w:bookmarkStart w:id="228" w:name="_Toc22118271"/>
      <w:r w:rsidRPr="00EF643D">
        <w:t>Install of MapCapture Interface</w:t>
      </w:r>
      <w:bookmarkEnd w:id="220"/>
      <w:bookmarkEnd w:id="221"/>
      <w:bookmarkEnd w:id="222"/>
      <w:bookmarkEnd w:id="223"/>
      <w:bookmarkEnd w:id="224"/>
      <w:bookmarkEnd w:id="228"/>
    </w:p>
    <w:p w14:paraId="023CE3D5" w14:textId="54819A4B" w:rsidR="00762A82" w:rsidRPr="00EF643D" w:rsidRDefault="00762A82" w:rsidP="00B801F5">
      <w:pPr>
        <w:pStyle w:val="Body"/>
      </w:pPr>
      <w:r w:rsidRPr="00EF643D">
        <w:t>To create the base data and objects for t</w:t>
      </w:r>
      <w:r w:rsidR="00B801F5">
        <w:t>he MapCapture Interface modules:</w:t>
      </w:r>
    </w:p>
    <w:p w14:paraId="2BE6081D" w14:textId="77777777" w:rsidR="00762A82" w:rsidRPr="00EF643D" w:rsidRDefault="00762A82" w:rsidP="00FD1EF6">
      <w:pPr>
        <w:pStyle w:val="Body"/>
        <w:numPr>
          <w:ilvl w:val="0"/>
          <w:numId w:val="38"/>
        </w:numPr>
      </w:pPr>
      <w:r w:rsidRPr="00EF643D">
        <w:t xml:space="preserve">Change directory to </w:t>
      </w:r>
      <w:r w:rsidRPr="00E06E14">
        <w:rPr>
          <w:rStyle w:val="HighlightText"/>
        </w:rPr>
        <w:t>&lt;exor_base&gt;</w:t>
      </w:r>
      <w:r w:rsidRPr="00EF643D">
        <w:t>\mcp\install</w:t>
      </w:r>
    </w:p>
    <w:p w14:paraId="32D2132F" w14:textId="75E45E8B" w:rsidR="00762A82" w:rsidRPr="00EF643D" w:rsidRDefault="00762A82" w:rsidP="00FD1EF6">
      <w:pPr>
        <w:pStyle w:val="Body"/>
        <w:numPr>
          <w:ilvl w:val="0"/>
          <w:numId w:val="38"/>
        </w:numPr>
      </w:pPr>
      <w:r w:rsidRPr="00EF643D">
        <w:t>Login to SQL*PLUS as the highways owner on the client PC and run the following command</w:t>
      </w:r>
      <w:r w:rsidR="00B801F5">
        <w:br/>
      </w:r>
    </w:p>
    <w:p w14:paraId="4036B2F6" w14:textId="32DDE4A8" w:rsidR="00762A82" w:rsidRPr="00EF643D" w:rsidRDefault="00762A82" w:rsidP="00B801F5">
      <w:pPr>
        <w:pStyle w:val="Body"/>
      </w:pPr>
      <w:r w:rsidRPr="00EF643D">
        <w:tab/>
      </w:r>
      <w:r w:rsidR="00B801F5">
        <w:tab/>
      </w:r>
      <w:r w:rsidRPr="00EF643D">
        <w:t>start mcp_inst.sql</w:t>
      </w:r>
    </w:p>
    <w:p w14:paraId="0D7C6CC0" w14:textId="77777777" w:rsidR="00762A82" w:rsidRPr="00EF643D" w:rsidRDefault="00762A82" w:rsidP="00B801F5">
      <w:pPr>
        <w:pStyle w:val="Body"/>
      </w:pPr>
    </w:p>
    <w:p w14:paraId="7964AC02" w14:textId="77777777" w:rsidR="00762A82" w:rsidRPr="00EF643D" w:rsidRDefault="00762A82" w:rsidP="00FD1EF6">
      <w:pPr>
        <w:pStyle w:val="Body"/>
        <w:numPr>
          <w:ilvl w:val="0"/>
          <w:numId w:val="39"/>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2627B3A7" w14:textId="3437E17A" w:rsidR="00762A82" w:rsidRDefault="00762A82" w:rsidP="00FD1EF6">
      <w:pPr>
        <w:pStyle w:val="Body"/>
        <w:numPr>
          <w:ilvl w:val="0"/>
          <w:numId w:val="39"/>
        </w:numPr>
      </w:pPr>
      <w:r w:rsidRPr="00EF643D">
        <w:t>For example, if you installed your highways software in a directory called EXOR on your C drive, you would enter the following when prompted.</w:t>
      </w:r>
    </w:p>
    <w:p w14:paraId="63E06CA9" w14:textId="643C2671" w:rsidR="00762A82" w:rsidRPr="00EF643D" w:rsidRDefault="00832ED7" w:rsidP="00762A82">
      <w:r>
        <w:br/>
      </w:r>
      <w:r w:rsidR="00762A82" w:rsidRPr="00EF643D">
        <w:t> </w:t>
      </w:r>
      <w:r>
        <w:tab/>
      </w:r>
      <w:r>
        <w:tab/>
      </w:r>
      <w:r w:rsidR="00762A82" w:rsidRPr="00EF643D">
        <w:t>C:\EXOR\</w:t>
      </w:r>
    </w:p>
    <w:p w14:paraId="56447E69" w14:textId="77777777" w:rsidR="00762A82" w:rsidRPr="00EF643D" w:rsidRDefault="00762A82" w:rsidP="00FD1EF6">
      <w:pPr>
        <w:pStyle w:val="Body"/>
        <w:numPr>
          <w:ilvl w:val="0"/>
          <w:numId w:val="40"/>
        </w:numPr>
      </w:pPr>
      <w:r w:rsidRPr="00EF643D">
        <w:t>When you have supplied this value, you will be prompted to confirm that it is correct and asked whether you wish to continue.</w:t>
      </w:r>
    </w:p>
    <w:p w14:paraId="1CB25F48" w14:textId="77777777" w:rsidR="00762A82" w:rsidRPr="00EF643D" w:rsidRDefault="00762A82" w:rsidP="00832ED7">
      <w:pPr>
        <w:pStyle w:val="Body"/>
      </w:pPr>
      <w:r w:rsidRPr="00EF643D">
        <w:t> </w:t>
      </w:r>
    </w:p>
    <w:p w14:paraId="01FE1E88" w14:textId="77777777" w:rsidR="00762A82" w:rsidRPr="00EF643D" w:rsidRDefault="00762A82" w:rsidP="00FD1EF6">
      <w:pPr>
        <w:pStyle w:val="Body"/>
        <w:numPr>
          <w:ilvl w:val="0"/>
          <w:numId w:val="40"/>
        </w:numPr>
      </w:pPr>
      <w:r w:rsidRPr="00EF643D">
        <w:t>If the value specified is not correct or does not end with a slash character, you will be given an error message and the installation script will abort. You will then need to login to SQL*PLUS again and rerun the script.</w:t>
      </w:r>
    </w:p>
    <w:p w14:paraId="0CE604ED" w14:textId="77777777" w:rsidR="00762A82" w:rsidRPr="00EF643D" w:rsidRDefault="00762A82" w:rsidP="00FD1EF6">
      <w:pPr>
        <w:pStyle w:val="Body"/>
        <w:numPr>
          <w:ilvl w:val="0"/>
          <w:numId w:val="40"/>
        </w:numPr>
      </w:pPr>
      <w:r w:rsidRPr="00EF643D">
        <w:t xml:space="preserve">When the script has completed, all the MapCapture Interface objects and data will have been installed. </w:t>
      </w:r>
    </w:p>
    <w:p w14:paraId="1218E6AA" w14:textId="48233E7E" w:rsidR="00762A82" w:rsidRPr="00EC59A4" w:rsidRDefault="00762A82" w:rsidP="00762A82">
      <w:pPr>
        <w:pStyle w:val="Heading4"/>
        <w:ind w:left="432" w:hanging="432"/>
      </w:pPr>
      <w:bookmarkStart w:id="229" w:name="_Toc378938195"/>
      <w:r w:rsidRPr="00EC59A4">
        <w:lastRenderedPageBreak/>
        <w:t>Checking Log File(s)</w:t>
      </w:r>
      <w:bookmarkEnd w:id="229"/>
    </w:p>
    <w:p w14:paraId="6055C99E" w14:textId="77777777" w:rsidR="00762A82" w:rsidRPr="00EC4B2B" w:rsidRDefault="00762A82" w:rsidP="00762A82">
      <w:pPr>
        <w:rPr>
          <w:b/>
        </w:rPr>
      </w:pPr>
    </w:p>
    <w:p w14:paraId="5624A5A3" w14:textId="6546781A" w:rsidR="00762A82" w:rsidRDefault="00762A82" w:rsidP="00832ED7">
      <w:pPr>
        <w:pStyle w:val="Body"/>
      </w:pPr>
      <w:r w:rsidRPr="00EF643D">
        <w:t>The following log files are produced in the working directory.  At the end of the install, they can be viewed to check for any errors that could have occurred during the install process.</w:t>
      </w:r>
    </w:p>
    <w:p w14:paraId="5B7A5FFA" w14:textId="77777777" w:rsidR="00832ED7" w:rsidRPr="00EF643D" w:rsidRDefault="00832ED7" w:rsidP="00832ED7">
      <w:pPr>
        <w:pStyle w:val="Body"/>
      </w:pPr>
    </w:p>
    <w:p w14:paraId="56F345FD" w14:textId="77777777" w:rsidR="00762A82" w:rsidRPr="00EF643D" w:rsidRDefault="00762A82" w:rsidP="00832ED7">
      <w:pPr>
        <w:pStyle w:val="Body"/>
        <w:ind w:firstLine="720"/>
      </w:pPr>
      <w:r w:rsidRPr="00EF643D">
        <w:t>mcp_install_1_&lt;date&amp;time&gt;.LOG</w:t>
      </w:r>
    </w:p>
    <w:p w14:paraId="4DD0EAB4" w14:textId="77777777" w:rsidR="00762A82" w:rsidRPr="00EF643D" w:rsidRDefault="00762A82" w:rsidP="00832ED7">
      <w:pPr>
        <w:pStyle w:val="Body"/>
        <w:ind w:firstLine="720"/>
      </w:pPr>
      <w:r w:rsidRPr="00EF643D">
        <w:t>mcp_install_2_&lt;date&amp;time&gt;.LOG</w:t>
      </w:r>
    </w:p>
    <w:p w14:paraId="62C8D587" w14:textId="77777777" w:rsidR="00762A82" w:rsidRPr="00EF643D" w:rsidRDefault="00762A82" w:rsidP="00832ED7">
      <w:pPr>
        <w:pStyle w:val="Body"/>
      </w:pPr>
    </w:p>
    <w:p w14:paraId="4DB48996" w14:textId="2EA8AF42" w:rsidR="00762A82" w:rsidRPr="00EF643D" w:rsidRDefault="00762A82" w:rsidP="00832ED7">
      <w:pPr>
        <w:pStyle w:val="Body"/>
      </w:pPr>
      <w:r w:rsidRPr="00EF643D">
        <w:t xml:space="preserve">Please raise and attach the logs to a ticket with </w:t>
      </w:r>
      <w:hyperlink r:id="rId58" w:history="1">
        <w:r w:rsidRPr="00EF643D">
          <w:rPr>
            <w:rStyle w:val="Hyperlink"/>
          </w:rPr>
          <w:t>http://selectservices.bentley.com</w:t>
        </w:r>
      </w:hyperlink>
      <w:r w:rsidRPr="00EF643D">
        <w:t xml:space="preserve"> to allow Bentley (formerly exor) support staff to verify the install has been successful.</w:t>
      </w:r>
    </w:p>
    <w:p w14:paraId="220F2EC3" w14:textId="77777777" w:rsidR="00762A82" w:rsidRPr="00EF643D" w:rsidRDefault="00762A82" w:rsidP="00832ED7">
      <w:pPr>
        <w:pStyle w:val="Body"/>
      </w:pPr>
    </w:p>
    <w:p w14:paraId="3B81BE90" w14:textId="77777777" w:rsidR="00762A82" w:rsidRPr="00EF643D" w:rsidRDefault="00762A82" w:rsidP="00832ED7">
      <w:pPr>
        <w:pStyle w:val="Body"/>
      </w:pPr>
      <w:r w:rsidRPr="00EF643D">
        <w:t>Due to interdependencies between some Exor products, please ignore all compilation errors until all of your products have been installed.</w:t>
      </w:r>
    </w:p>
    <w:p w14:paraId="5893BC40" w14:textId="277E55D8" w:rsidR="00762A82" w:rsidRPr="00EF643D" w:rsidRDefault="00762A82" w:rsidP="00762A82">
      <w:pPr>
        <w:pStyle w:val="Heading3"/>
        <w:tabs>
          <w:tab w:val="left" w:pos="1080"/>
        </w:tabs>
        <w:ind w:left="432" w:hanging="432"/>
      </w:pPr>
      <w:bookmarkStart w:id="230" w:name="_Toc267554022"/>
      <w:bookmarkStart w:id="231" w:name="_Toc279737488"/>
      <w:bookmarkStart w:id="232" w:name="_Toc299616439"/>
      <w:bookmarkStart w:id="233" w:name="_Toc320697417"/>
      <w:bookmarkStart w:id="234" w:name="_Toc366492090"/>
      <w:bookmarkStart w:id="235" w:name="_Toc378938196"/>
      <w:bookmarkStart w:id="236" w:name="_Toc22118272"/>
      <w:r w:rsidRPr="00EF643D">
        <w:t>Upgrade of MapCapture</w:t>
      </w:r>
      <w:bookmarkEnd w:id="230"/>
      <w:r w:rsidRPr="00EF643D">
        <w:t xml:space="preserve"> Interface</w:t>
      </w:r>
      <w:bookmarkEnd w:id="231"/>
      <w:bookmarkEnd w:id="232"/>
      <w:bookmarkEnd w:id="233"/>
      <w:bookmarkEnd w:id="234"/>
      <w:bookmarkEnd w:id="235"/>
      <w:bookmarkEnd w:id="236"/>
    </w:p>
    <w:p w14:paraId="2AFB53AE" w14:textId="0C02A460" w:rsidR="00762A82" w:rsidRPr="00EF643D" w:rsidRDefault="00762A82" w:rsidP="00832ED7">
      <w:pPr>
        <w:pStyle w:val="Body"/>
      </w:pPr>
      <w:r w:rsidRPr="00EF643D">
        <w:t>This section describes the steps necessary to upgrade MapCapture Interface to 4.</w:t>
      </w:r>
      <w:r w:rsidR="00832ED7">
        <w:t>8</w:t>
      </w:r>
      <w:r w:rsidRPr="00EF643D">
        <w:t>.0.</w:t>
      </w:r>
      <w:r w:rsidR="003C77F6">
        <w:t>x</w:t>
      </w:r>
    </w:p>
    <w:p w14:paraId="779A4CCA" w14:textId="77777777" w:rsidR="00762A82" w:rsidRPr="00EF643D" w:rsidRDefault="00762A82" w:rsidP="00832ED7">
      <w:pPr>
        <w:pStyle w:val="Body"/>
      </w:pPr>
      <w:r w:rsidRPr="00EF643D">
        <w:t>To upgrade the base data and objects for the MapCapture Interface modules;</w:t>
      </w:r>
    </w:p>
    <w:p w14:paraId="7580D3CC" w14:textId="77777777" w:rsidR="00762A82" w:rsidRPr="00EF643D" w:rsidRDefault="00762A82" w:rsidP="00832ED7">
      <w:pPr>
        <w:pStyle w:val="Body"/>
      </w:pPr>
    </w:p>
    <w:p w14:paraId="6A4A2108" w14:textId="77777777" w:rsidR="00762A82" w:rsidRPr="00EF643D" w:rsidRDefault="00762A82" w:rsidP="00FD1EF6">
      <w:pPr>
        <w:pStyle w:val="Body"/>
        <w:numPr>
          <w:ilvl w:val="0"/>
          <w:numId w:val="41"/>
        </w:numPr>
      </w:pPr>
      <w:r w:rsidRPr="00EF643D">
        <w:t xml:space="preserve">Change directory to </w:t>
      </w:r>
      <w:r w:rsidRPr="00E06E14">
        <w:rPr>
          <w:rStyle w:val="HighlightText"/>
        </w:rPr>
        <w:t>&lt;exor_base&gt;</w:t>
      </w:r>
      <w:r w:rsidRPr="00EF643D">
        <w:t>\mcp\install</w:t>
      </w:r>
    </w:p>
    <w:p w14:paraId="38E22DB6" w14:textId="77777777" w:rsidR="00762A82" w:rsidRPr="00EF643D" w:rsidRDefault="00762A82" w:rsidP="00FD1EF6">
      <w:pPr>
        <w:pStyle w:val="Body"/>
        <w:numPr>
          <w:ilvl w:val="0"/>
          <w:numId w:val="41"/>
        </w:numPr>
      </w:pPr>
      <w:r w:rsidRPr="00EF643D">
        <w:t xml:space="preserve">Login to SQL*PLUS as the highways owner on the client PC </w:t>
      </w:r>
    </w:p>
    <w:p w14:paraId="580077FB" w14:textId="26F1ECFF" w:rsidR="00762A82" w:rsidRDefault="00762A82" w:rsidP="00FD1EF6">
      <w:pPr>
        <w:pStyle w:val="Body"/>
        <w:numPr>
          <w:ilvl w:val="0"/>
          <w:numId w:val="41"/>
        </w:numPr>
      </w:pPr>
      <w:r w:rsidRPr="00EF643D">
        <w:t>Run the following command</w:t>
      </w:r>
    </w:p>
    <w:p w14:paraId="2A1DA776" w14:textId="77777777" w:rsidR="00832ED7" w:rsidRPr="00EF643D" w:rsidRDefault="00832ED7" w:rsidP="00832ED7">
      <w:pPr>
        <w:pStyle w:val="Body"/>
        <w:ind w:left="720"/>
      </w:pPr>
    </w:p>
    <w:p w14:paraId="2507C25C" w14:textId="634E2B30" w:rsidR="00762A82" w:rsidRPr="00EF643D" w:rsidRDefault="00762A82" w:rsidP="00832ED7">
      <w:pPr>
        <w:pStyle w:val="Body"/>
      </w:pPr>
      <w:r w:rsidRPr="00EF643D">
        <w:tab/>
      </w:r>
      <w:r w:rsidR="00832ED7">
        <w:tab/>
      </w:r>
      <w:r w:rsidRPr="00EF643D">
        <w:t>start mcp4</w:t>
      </w:r>
      <w:r w:rsidR="00832ED7">
        <w:t>7</w:t>
      </w:r>
      <w:r w:rsidRPr="00EF643D">
        <w:t>00_mcp4</w:t>
      </w:r>
      <w:r w:rsidR="00832ED7">
        <w:t>8</w:t>
      </w:r>
      <w:r w:rsidRPr="00EF643D">
        <w:t>00.sql</w:t>
      </w:r>
    </w:p>
    <w:p w14:paraId="35B805A9" w14:textId="77777777" w:rsidR="00762A82" w:rsidRPr="00EF643D" w:rsidRDefault="00762A82" w:rsidP="00832ED7">
      <w:pPr>
        <w:pStyle w:val="Body"/>
      </w:pPr>
      <w:r w:rsidRPr="00EF643D">
        <w:tab/>
      </w:r>
      <w:r w:rsidRPr="00EF643D">
        <w:tab/>
        <w:t> </w:t>
      </w:r>
    </w:p>
    <w:p w14:paraId="6FBDEDBF" w14:textId="77777777" w:rsidR="00762A82" w:rsidRPr="00EF643D" w:rsidRDefault="00762A82" w:rsidP="00FD1EF6">
      <w:pPr>
        <w:pStyle w:val="Body"/>
        <w:numPr>
          <w:ilvl w:val="0"/>
          <w:numId w:val="42"/>
        </w:numPr>
      </w:pPr>
      <w:r w:rsidRPr="00EF643D">
        <w:t xml:space="preserve">You will be prompted to enter the path of the location of your highways software. This should be name of the directory, including disk identifier and a trailing slash character, referred to as   </w:t>
      </w:r>
      <w:r w:rsidRPr="00E06E14">
        <w:rPr>
          <w:rStyle w:val="HighlightText"/>
        </w:rPr>
        <w:t>&lt;exor_base&gt;</w:t>
      </w:r>
      <w:r w:rsidRPr="00EF643D">
        <w:t xml:space="preserve">. </w:t>
      </w:r>
    </w:p>
    <w:p w14:paraId="6456B1EB" w14:textId="77777777" w:rsidR="00762A82" w:rsidRPr="00EF643D" w:rsidRDefault="00762A82" w:rsidP="00FD1EF6">
      <w:pPr>
        <w:pStyle w:val="Body"/>
        <w:numPr>
          <w:ilvl w:val="0"/>
          <w:numId w:val="42"/>
        </w:numPr>
      </w:pPr>
      <w:r w:rsidRPr="00EF643D">
        <w:t>For example, if you installed your highways software in a directory called EXOR on your C drive, you would enter the following when prompted.</w:t>
      </w:r>
    </w:p>
    <w:p w14:paraId="6CF4762F" w14:textId="77777777" w:rsidR="00762A82" w:rsidRPr="00EF643D" w:rsidRDefault="00762A82" w:rsidP="00832ED7">
      <w:pPr>
        <w:pStyle w:val="Body"/>
      </w:pPr>
      <w:r w:rsidRPr="00EF643D">
        <w:t> </w:t>
      </w:r>
    </w:p>
    <w:p w14:paraId="7966E5E7" w14:textId="77777777" w:rsidR="00762A82" w:rsidRPr="00EF643D" w:rsidRDefault="00762A82" w:rsidP="00832ED7">
      <w:pPr>
        <w:pStyle w:val="Body"/>
        <w:ind w:left="720" w:firstLine="720"/>
      </w:pPr>
      <w:r w:rsidRPr="00EF643D">
        <w:t>C:\EXOR\</w:t>
      </w:r>
    </w:p>
    <w:p w14:paraId="7B8EC06E" w14:textId="77777777" w:rsidR="00762A82" w:rsidRPr="00EF643D" w:rsidRDefault="00762A82" w:rsidP="00832ED7">
      <w:pPr>
        <w:pStyle w:val="Body"/>
      </w:pPr>
      <w:r w:rsidRPr="00EF643D">
        <w:t> </w:t>
      </w:r>
    </w:p>
    <w:p w14:paraId="2E79435C" w14:textId="77777777" w:rsidR="00762A82" w:rsidRPr="00EF643D" w:rsidRDefault="00762A82" w:rsidP="00FD1EF6">
      <w:pPr>
        <w:pStyle w:val="Body"/>
        <w:numPr>
          <w:ilvl w:val="0"/>
          <w:numId w:val="42"/>
        </w:numPr>
      </w:pPr>
      <w:r w:rsidRPr="00EF643D">
        <w:t>When you have supplied this value, you will be prompted to confirm that it is correct and asked whether you wish to continue.</w:t>
      </w:r>
    </w:p>
    <w:p w14:paraId="7D19DC96" w14:textId="077C94A2" w:rsidR="00762A82" w:rsidRPr="00EF643D" w:rsidRDefault="00762A82" w:rsidP="00FD1EF6">
      <w:pPr>
        <w:pStyle w:val="Body"/>
        <w:numPr>
          <w:ilvl w:val="0"/>
          <w:numId w:val="42"/>
        </w:numPr>
      </w:pPr>
      <w:r w:rsidRPr="00EF643D">
        <w:t>If the value specified is not correct or does not end with a slash character, you will be given an error message and the installation script will abort. You will then need to login to SQL*P</w:t>
      </w:r>
      <w:r>
        <w:t>LUS again and rerun the script.</w:t>
      </w:r>
    </w:p>
    <w:p w14:paraId="64306139" w14:textId="77777777" w:rsidR="00762A82" w:rsidRPr="00EF643D" w:rsidRDefault="00762A82" w:rsidP="00FD1EF6">
      <w:pPr>
        <w:pStyle w:val="Body"/>
        <w:numPr>
          <w:ilvl w:val="0"/>
          <w:numId w:val="42"/>
        </w:numPr>
      </w:pPr>
      <w:r w:rsidRPr="00EF643D">
        <w:t xml:space="preserve">When the script has completed, all the MapCapture Interface objects and data will have been upgraded. </w:t>
      </w:r>
    </w:p>
    <w:p w14:paraId="6266265A" w14:textId="7726824A" w:rsidR="00762A82" w:rsidRPr="00EC59A4" w:rsidRDefault="00762A82" w:rsidP="00762A82">
      <w:pPr>
        <w:pStyle w:val="Heading4"/>
        <w:ind w:left="432" w:hanging="432"/>
      </w:pPr>
      <w:bookmarkStart w:id="237" w:name="_Toc378938197"/>
      <w:r w:rsidRPr="00EC59A4">
        <w:lastRenderedPageBreak/>
        <w:t>Checking Log File(s)</w:t>
      </w:r>
      <w:bookmarkEnd w:id="237"/>
    </w:p>
    <w:p w14:paraId="6724FA7C" w14:textId="77777777" w:rsidR="00762A82" w:rsidRPr="00EF643D" w:rsidRDefault="00762A82" w:rsidP="00832ED7">
      <w:pPr>
        <w:pStyle w:val="Body"/>
      </w:pPr>
      <w:r w:rsidRPr="00EF643D">
        <w:t>The following log files are produced in the working directory.  At the end of the upgrade, they can be viewed to check for any errors that could have occurred during the upgrade process.</w:t>
      </w:r>
    </w:p>
    <w:p w14:paraId="10AA5A5D" w14:textId="77777777" w:rsidR="00762A82" w:rsidRPr="00EF643D" w:rsidRDefault="00762A82" w:rsidP="00832ED7">
      <w:pPr>
        <w:pStyle w:val="Body"/>
      </w:pPr>
      <w:r w:rsidRPr="00EF643D">
        <w:tab/>
      </w:r>
    </w:p>
    <w:p w14:paraId="72596A2A" w14:textId="0566D53E" w:rsidR="00762A82" w:rsidRPr="00EF643D" w:rsidRDefault="00CA218E" w:rsidP="00832ED7">
      <w:pPr>
        <w:pStyle w:val="Body"/>
        <w:ind w:firstLine="720"/>
      </w:pPr>
      <w:r>
        <w:t>m</w:t>
      </w:r>
      <w:r w:rsidR="00762A82">
        <w:t>cp</w:t>
      </w:r>
      <w:r w:rsidR="00832ED7">
        <w:t>47</w:t>
      </w:r>
      <w:r w:rsidR="00762A82">
        <w:t>00_mcp4</w:t>
      </w:r>
      <w:r w:rsidR="00832ED7">
        <w:t>8</w:t>
      </w:r>
      <w:r w:rsidR="00762A82" w:rsidRPr="00EF643D">
        <w:t>00_1_&lt;date&amp;time&gt;.LOG</w:t>
      </w:r>
    </w:p>
    <w:p w14:paraId="6B4AB8ED" w14:textId="09364D6F" w:rsidR="00762A82" w:rsidRDefault="00CA218E" w:rsidP="00832ED7">
      <w:pPr>
        <w:pStyle w:val="Body"/>
        <w:ind w:firstLine="720"/>
      </w:pPr>
      <w:r>
        <w:t>m</w:t>
      </w:r>
      <w:r w:rsidR="00762A82">
        <w:t>cp</w:t>
      </w:r>
      <w:r w:rsidR="00832ED7">
        <w:t>47</w:t>
      </w:r>
      <w:r w:rsidR="00762A82">
        <w:t>00_mcp4</w:t>
      </w:r>
      <w:r w:rsidR="00832ED7">
        <w:t>8</w:t>
      </w:r>
      <w:r w:rsidR="00762A82" w:rsidRPr="00EF643D">
        <w:t>00_2_&lt;date&amp;time&gt;.LOG</w:t>
      </w:r>
    </w:p>
    <w:p w14:paraId="4D7C71D3" w14:textId="77777777" w:rsidR="00832ED7" w:rsidRDefault="00832ED7" w:rsidP="00832ED7">
      <w:pPr>
        <w:pStyle w:val="Body"/>
        <w:ind w:firstLine="720"/>
      </w:pPr>
    </w:p>
    <w:p w14:paraId="2604E11C" w14:textId="185836F8" w:rsidR="00762A82" w:rsidRPr="00EF643D" w:rsidRDefault="00762A82" w:rsidP="00832ED7">
      <w:pPr>
        <w:pStyle w:val="Body"/>
      </w:pPr>
      <w:r w:rsidRPr="00EF643D">
        <w:t xml:space="preserve">Please raise and attach the logs to a ticket with </w:t>
      </w:r>
      <w:hyperlink r:id="rId59" w:history="1">
        <w:r w:rsidRPr="00EF643D">
          <w:rPr>
            <w:rStyle w:val="Hyperlink"/>
          </w:rPr>
          <w:t>http://selectservices.bentley.com</w:t>
        </w:r>
      </w:hyperlink>
      <w:r w:rsidRPr="00EF643D">
        <w:t xml:space="preserve"> to allow Bentley (formerly exor) support staff to verify the upgrade has been successful.</w:t>
      </w:r>
    </w:p>
    <w:p w14:paraId="492C5E74" w14:textId="77777777" w:rsidR="00762A82" w:rsidRPr="00EF643D" w:rsidRDefault="00762A82" w:rsidP="00832ED7">
      <w:pPr>
        <w:pStyle w:val="Body"/>
      </w:pPr>
      <w:r w:rsidRPr="00EF643D">
        <w:t xml:space="preserve">Due to interdependencies between some Exor products, please ignore all compilation errors until all of your products have been installed.  Also, objects may be invalid for certain products due to post configuration tasks not being completed.  In this case reassess invalid objects when post installation task have been completed. </w:t>
      </w:r>
    </w:p>
    <w:p w14:paraId="4A2E6037" w14:textId="0E84A214" w:rsidR="00762A82" w:rsidRPr="00EF643D" w:rsidRDefault="00762A82" w:rsidP="00762A82">
      <w:pPr>
        <w:pStyle w:val="Heading3"/>
        <w:tabs>
          <w:tab w:val="left" w:pos="1080"/>
        </w:tabs>
        <w:ind w:left="432" w:hanging="432"/>
      </w:pPr>
      <w:bookmarkStart w:id="238" w:name="_Toc320697418"/>
      <w:bookmarkStart w:id="239" w:name="_Toc366492091"/>
      <w:bookmarkStart w:id="240" w:name="_Toc378938198"/>
      <w:bookmarkStart w:id="241" w:name="_Toc22118273"/>
      <w:r w:rsidRPr="00EF643D">
        <w:t>Post Upgrade Tasks</w:t>
      </w:r>
      <w:bookmarkEnd w:id="238"/>
      <w:bookmarkEnd w:id="239"/>
      <w:bookmarkEnd w:id="240"/>
      <w:bookmarkEnd w:id="241"/>
    </w:p>
    <w:p w14:paraId="30606FC1" w14:textId="77777777" w:rsidR="00762A82" w:rsidRPr="00EF643D" w:rsidRDefault="00762A82" w:rsidP="00832ED7">
      <w:pPr>
        <w:pStyle w:val="Body"/>
      </w:pPr>
      <w:r w:rsidRPr="00EF643D">
        <w:t>After the upgrade of MapCapture Interface has completed it is necessary to create the metadata for the loader.</w:t>
      </w:r>
    </w:p>
    <w:p w14:paraId="7EAC00F9" w14:textId="77777777" w:rsidR="00762A82" w:rsidRPr="00EF643D" w:rsidRDefault="00762A82" w:rsidP="00832ED7">
      <w:pPr>
        <w:pStyle w:val="Body"/>
      </w:pPr>
    </w:p>
    <w:p w14:paraId="27AE43B3" w14:textId="77777777" w:rsidR="00762A82" w:rsidRPr="00EF643D" w:rsidRDefault="00762A82" w:rsidP="00FD1EF6">
      <w:pPr>
        <w:pStyle w:val="Body"/>
        <w:numPr>
          <w:ilvl w:val="0"/>
          <w:numId w:val="43"/>
        </w:numPr>
      </w:pPr>
      <w:r w:rsidRPr="00EF643D">
        <w:t xml:space="preserve">Change directory to </w:t>
      </w:r>
      <w:r w:rsidRPr="00E06E14">
        <w:rPr>
          <w:rStyle w:val="HighlightText"/>
        </w:rPr>
        <w:t>&lt;exor_base&gt;</w:t>
      </w:r>
      <w:r w:rsidRPr="00EF643D">
        <w:t>\mcp\install</w:t>
      </w:r>
    </w:p>
    <w:p w14:paraId="6367EB96" w14:textId="77777777" w:rsidR="00762A82" w:rsidRPr="00EF643D" w:rsidRDefault="00762A82" w:rsidP="00FD1EF6">
      <w:pPr>
        <w:pStyle w:val="Body"/>
        <w:numPr>
          <w:ilvl w:val="0"/>
          <w:numId w:val="43"/>
        </w:numPr>
      </w:pPr>
      <w:r w:rsidRPr="00EF643D">
        <w:t xml:space="preserve">Login to SQL*PLUS as the highways owner on the client PC </w:t>
      </w:r>
    </w:p>
    <w:p w14:paraId="24C5D739" w14:textId="438DAD55" w:rsidR="00762A82" w:rsidRDefault="00762A82" w:rsidP="00FD1EF6">
      <w:pPr>
        <w:pStyle w:val="Body"/>
        <w:numPr>
          <w:ilvl w:val="0"/>
          <w:numId w:val="43"/>
        </w:numPr>
      </w:pPr>
      <w:r w:rsidRPr="00EF643D">
        <w:t>Run the following command</w:t>
      </w:r>
    </w:p>
    <w:p w14:paraId="2D3F65E7" w14:textId="77777777" w:rsidR="00832ED7" w:rsidRPr="00EF643D" w:rsidRDefault="00832ED7" w:rsidP="00832ED7">
      <w:pPr>
        <w:pStyle w:val="Body"/>
        <w:ind w:left="720"/>
      </w:pPr>
    </w:p>
    <w:p w14:paraId="54DE779A" w14:textId="7547A315" w:rsidR="00762A82" w:rsidRPr="00EF643D" w:rsidRDefault="00762A82" w:rsidP="00832ED7">
      <w:pPr>
        <w:pStyle w:val="Body"/>
      </w:pPr>
      <w:r w:rsidRPr="00EF643D">
        <w:tab/>
      </w:r>
      <w:r w:rsidR="00832ED7">
        <w:tab/>
      </w:r>
      <w:r w:rsidRPr="00EF643D">
        <w:t>start mcp_nlf_data.sql</w:t>
      </w:r>
    </w:p>
    <w:p w14:paraId="24F5E3EB" w14:textId="2C3CE0CA" w:rsidR="00762A82" w:rsidRPr="00EF643D" w:rsidRDefault="00762A82" w:rsidP="00762A82">
      <w:pPr>
        <w:pStyle w:val="Heading3"/>
        <w:tabs>
          <w:tab w:val="left" w:pos="1080"/>
        </w:tabs>
        <w:ind w:left="432" w:hanging="432"/>
      </w:pPr>
      <w:bookmarkStart w:id="242" w:name="_Toc267554023"/>
      <w:bookmarkStart w:id="243" w:name="_Toc279737489"/>
      <w:bookmarkStart w:id="244" w:name="_Toc299616441"/>
      <w:bookmarkStart w:id="245" w:name="_Toc320697419"/>
      <w:bookmarkStart w:id="246" w:name="_Toc366492092"/>
      <w:bookmarkStart w:id="247" w:name="_Toc378938199"/>
      <w:bookmarkStart w:id="248" w:name="_Toc22118274"/>
      <w:r w:rsidRPr="00EF643D">
        <w:t>Mandatory Configuration</w:t>
      </w:r>
      <w:bookmarkEnd w:id="242"/>
      <w:bookmarkEnd w:id="243"/>
      <w:bookmarkEnd w:id="244"/>
      <w:bookmarkEnd w:id="245"/>
      <w:bookmarkEnd w:id="246"/>
      <w:bookmarkEnd w:id="247"/>
      <w:bookmarkEnd w:id="248"/>
    </w:p>
    <w:p w14:paraId="0BE666A4" w14:textId="77777777" w:rsidR="00762A82" w:rsidRPr="00EF643D" w:rsidRDefault="00762A82" w:rsidP="00832ED7">
      <w:pPr>
        <w:pStyle w:val="Body"/>
      </w:pPr>
      <w:r w:rsidRPr="00EF643D">
        <w:t xml:space="preserve">Before accessing MapCapture Interface you must check the file exor_version.txt.  </w:t>
      </w:r>
    </w:p>
    <w:p w14:paraId="0DD30F2E" w14:textId="26CD3E52" w:rsidR="00762A82" w:rsidRPr="00EF643D" w:rsidRDefault="00762A82" w:rsidP="00832ED7">
      <w:pPr>
        <w:pStyle w:val="Body"/>
      </w:pPr>
      <w:r w:rsidRPr="00EF643D">
        <w:t xml:space="preserve">This file is referenced in Windows Registry setting ‘EXOR_VERSION’ and by default can be located in the </w:t>
      </w:r>
      <w:r>
        <w:t xml:space="preserve">runtime environment bin folder. </w:t>
      </w:r>
    </w:p>
    <w:p w14:paraId="38F911B0" w14:textId="77777777" w:rsidR="00762A82" w:rsidRPr="00EF643D" w:rsidRDefault="00762A82" w:rsidP="00832ED7">
      <w:pPr>
        <w:pStyle w:val="Body"/>
      </w:pPr>
      <w:r w:rsidRPr="00EF643D">
        <w:t>Ensure that the entry for MapCapture Interface is set accordingly;</w:t>
      </w:r>
    </w:p>
    <w:p w14:paraId="133B9D2A" w14:textId="23ECE7B7" w:rsidR="00762A82" w:rsidRPr="00541833" w:rsidRDefault="00CA218E" w:rsidP="00CA218E">
      <w:pPr>
        <w:ind w:left="720"/>
        <w:rPr>
          <w:rStyle w:val="HighlightText"/>
        </w:rPr>
      </w:pPr>
      <w:r>
        <w:rPr>
          <w:rStyle w:val="HighlightText"/>
        </w:rPr>
        <w:br/>
      </w:r>
      <w:r w:rsidR="00762A82" w:rsidRPr="00541833">
        <w:rPr>
          <w:rStyle w:val="HighlightText"/>
        </w:rPr>
        <w:t>MCP=4.</w:t>
      </w:r>
      <w:r w:rsidR="00832ED7">
        <w:rPr>
          <w:rStyle w:val="HighlightText"/>
        </w:rPr>
        <w:t>8</w:t>
      </w:r>
      <w:r w:rsidR="00762A82" w:rsidRPr="00541833">
        <w:rPr>
          <w:rStyle w:val="HighlightText"/>
        </w:rPr>
        <w:t>.0.</w:t>
      </w:r>
      <w:r w:rsidR="003C77F6">
        <w:rPr>
          <w:rStyle w:val="HighlightText"/>
        </w:rPr>
        <w:t>1</w:t>
      </w:r>
    </w:p>
    <w:p w14:paraId="5A889CAA" w14:textId="46FAAF9C" w:rsidR="00325635" w:rsidRDefault="00325635" w:rsidP="00730AE7">
      <w:pPr>
        <w:jc w:val="both"/>
        <w:rPr>
          <w:b/>
        </w:rPr>
      </w:pPr>
    </w:p>
    <w:p w14:paraId="5AC11273" w14:textId="77777777" w:rsidR="00BA5B6D" w:rsidRPr="00730AE7" w:rsidRDefault="00BA5B6D" w:rsidP="002703E7">
      <w:pPr>
        <w:jc w:val="both"/>
        <w:rPr>
          <w:b/>
        </w:rPr>
      </w:pPr>
    </w:p>
    <w:sectPr w:rsidR="00BA5B6D" w:rsidRPr="00730AE7" w:rsidSect="0076351E">
      <w:headerReference w:type="default" r:id="rId60"/>
      <w:footerReference w:type="default" r:id="rId61"/>
      <w:headerReference w:type="first" r:id="rId62"/>
      <w:pgSz w:w="12240" w:h="15840" w:code="1"/>
      <w:pgMar w:top="1440" w:right="1080" w:bottom="1440" w:left="1080" w:header="720" w:footer="720" w:gutter="0"/>
      <w:pgBorders w:display="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7FC861" w14:textId="77777777" w:rsidR="00D57D70" w:rsidRDefault="00D57D70" w:rsidP="005569C1">
      <w:pPr>
        <w:spacing w:after="0" w:line="240" w:lineRule="auto"/>
      </w:pPr>
      <w:r>
        <w:separator/>
      </w:r>
    </w:p>
  </w:endnote>
  <w:endnote w:type="continuationSeparator" w:id="0">
    <w:p w14:paraId="7F965AB6" w14:textId="77777777" w:rsidR="00D57D70" w:rsidRDefault="00D57D70" w:rsidP="00556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Bold">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
    <w:altName w:val="Arial"/>
    <w:panose1 w:val="00000000000000000000"/>
    <w:charset w:val="00"/>
    <w:family w:val="swiss"/>
    <w:notTrueType/>
    <w:pitch w:val="default"/>
    <w:sig w:usb0="00000003" w:usb1="00000000" w:usb2="00000000" w:usb3="00000000" w:csb0="00000001" w:csb1="00000000"/>
  </w:font>
  <w:font w:name="MS Shell Dlg 2">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6EF983" w14:textId="77777777" w:rsidR="00326E19" w:rsidRPr="008161F4" w:rsidRDefault="00326E19" w:rsidP="0070557B">
    <w:pPr>
      <w:pStyle w:val="Footer"/>
    </w:pPr>
  </w:p>
  <w:p w14:paraId="1D66F454" w14:textId="77777777" w:rsidR="00326E19" w:rsidRPr="007D5F4F" w:rsidRDefault="00326E19" w:rsidP="0070557B">
    <w:pPr>
      <w:pStyle w:val="FooterText"/>
    </w:pPr>
    <w:r w:rsidRPr="007D5F4F">
      <w:t>CONFIDENTIALITY STATEMENT</w:t>
    </w:r>
  </w:p>
  <w:p w14:paraId="11B7F6E9" w14:textId="08AF86B0" w:rsidR="00326E19" w:rsidRPr="007D5F4F" w:rsidRDefault="00326E19" w:rsidP="0070557B">
    <w:pPr>
      <w:pStyle w:val="FooterText"/>
    </w:pPr>
    <w:r w:rsidRPr="007D5F4F">
      <w:t>The contents of this document, including system ideas and concepts, are confidential and proprietary in nature and are not to be distributed in any form without the prior written consent of Bentley Systems</w:t>
    </w:r>
    <w:r>
      <w:t>,</w:t>
    </w:r>
    <w:r w:rsidRPr="007D5F4F">
      <w:t xml:space="preserve"> </w:t>
    </w:r>
    <w:r>
      <w:t>I</w:t>
    </w:r>
    <w:r w:rsidRPr="007D5F4F">
      <w:t>nc.</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E286ED" w14:textId="77777777" w:rsidR="00D57D70" w:rsidRDefault="00D57D70" w:rsidP="005569C1">
      <w:pPr>
        <w:spacing w:after="0" w:line="240" w:lineRule="auto"/>
      </w:pPr>
      <w:r>
        <w:separator/>
      </w:r>
    </w:p>
  </w:footnote>
  <w:footnote w:type="continuationSeparator" w:id="0">
    <w:p w14:paraId="0C6C0C26" w14:textId="77777777" w:rsidR="00D57D70" w:rsidRDefault="00D57D70" w:rsidP="005569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3539"/>
      <w:gridCol w:w="2268"/>
      <w:gridCol w:w="2803"/>
      <w:gridCol w:w="1460"/>
    </w:tblGrid>
    <w:tr w:rsidR="00326E19" w14:paraId="14396269" w14:textId="77777777" w:rsidTr="00D65D38">
      <w:trPr>
        <w:cantSplit/>
        <w:trHeight w:val="710"/>
        <w:jc w:val="center"/>
      </w:trPr>
      <w:tc>
        <w:tcPr>
          <w:tcW w:w="1757" w:type="pct"/>
          <w:vMerge w:val="restart"/>
          <w:vAlign w:val="center"/>
        </w:tcPr>
        <w:p w14:paraId="70278F0C" w14:textId="219C6D22" w:rsidR="00326E19" w:rsidRPr="009E5C8E" w:rsidRDefault="00326E19" w:rsidP="00D65D38">
          <w:pPr>
            <w:spacing w:after="0"/>
            <w:jc w:val="center"/>
          </w:pPr>
          <w:r>
            <w:rPr>
              <w:noProof/>
            </w:rPr>
            <w:drawing>
              <wp:inline distT="0" distB="0" distL="0" distR="0" wp14:anchorId="3140D7AC" wp14:editId="2FCD6EDA">
                <wp:extent cx="2075688" cy="482062"/>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75688" cy="482062"/>
                        </a:xfrm>
                        <a:prstGeom prst="rect">
                          <a:avLst/>
                        </a:prstGeom>
                        <a:noFill/>
                        <a:ln>
                          <a:noFill/>
                        </a:ln>
                      </pic:spPr>
                    </pic:pic>
                  </a:graphicData>
                </a:graphic>
              </wp:inline>
            </w:drawing>
          </w:r>
        </w:p>
      </w:tc>
      <w:tc>
        <w:tcPr>
          <w:tcW w:w="3243" w:type="pct"/>
          <w:gridSpan w:val="3"/>
          <w:vAlign w:val="center"/>
        </w:tcPr>
        <w:p w14:paraId="1DC221A0" w14:textId="77777777" w:rsidR="00326E19" w:rsidRDefault="00326E19" w:rsidP="00D65D38">
          <w:pPr>
            <w:pStyle w:val="coverinfo"/>
            <w:spacing w:before="0" w:after="0"/>
            <w:jc w:val="center"/>
            <w:rPr>
              <w:rStyle w:val="HighlightText"/>
              <w:rFonts w:eastAsiaTheme="minorEastAsia"/>
            </w:rPr>
          </w:pPr>
          <w:r>
            <w:rPr>
              <w:rStyle w:val="HighlightText"/>
              <w:rFonts w:eastAsiaTheme="minorEastAsia"/>
            </w:rPr>
            <w:t>Exor 4.8.0</w:t>
          </w:r>
        </w:p>
        <w:p w14:paraId="38A7B0E0" w14:textId="16E4EF92" w:rsidR="00326E19" w:rsidRPr="0072315C" w:rsidRDefault="00326E19" w:rsidP="00D65D38">
          <w:pPr>
            <w:pStyle w:val="coverinfo"/>
            <w:spacing w:before="0" w:after="0"/>
            <w:jc w:val="center"/>
            <w:rPr>
              <w:rStyle w:val="HighlightText"/>
              <w:rFonts w:asciiTheme="minorHAnsi" w:eastAsiaTheme="minorEastAsia" w:hAnsiTheme="minorHAnsi" w:cstheme="minorBidi"/>
              <w:bCs w:val="0"/>
              <w:sz w:val="22"/>
              <w:szCs w:val="22"/>
            </w:rPr>
          </w:pPr>
          <w:r w:rsidRPr="0072315C">
            <w:rPr>
              <w:rFonts w:asciiTheme="minorHAnsi" w:eastAsiaTheme="minorEastAsia" w:hAnsiTheme="minorHAnsi" w:cstheme="minorBidi"/>
              <w:b w:val="0"/>
              <w:bCs w:val="0"/>
              <w:sz w:val="22"/>
              <w:szCs w:val="22"/>
            </w:rPr>
            <w:fldChar w:fldCharType="begin"/>
          </w:r>
          <w:r w:rsidRPr="0072315C">
            <w:rPr>
              <w:rFonts w:asciiTheme="minorHAnsi" w:eastAsiaTheme="minorEastAsia" w:hAnsiTheme="minorHAnsi" w:cstheme="minorBidi"/>
              <w:b w:val="0"/>
              <w:bCs w:val="0"/>
              <w:sz w:val="22"/>
              <w:szCs w:val="22"/>
            </w:rPr>
            <w:instrText xml:space="preserve"> TITLE   \* MERGEFORMAT </w:instrText>
          </w:r>
          <w:r w:rsidRPr="0072315C">
            <w:rPr>
              <w:rFonts w:asciiTheme="minorHAnsi" w:eastAsiaTheme="minorEastAsia" w:hAnsiTheme="minorHAnsi" w:cstheme="minorBidi"/>
              <w:b w:val="0"/>
              <w:bCs w:val="0"/>
              <w:sz w:val="22"/>
              <w:szCs w:val="22"/>
            </w:rPr>
            <w:fldChar w:fldCharType="separate"/>
          </w:r>
          <w:r w:rsidR="008B17F4">
            <w:rPr>
              <w:rFonts w:asciiTheme="minorHAnsi" w:eastAsiaTheme="minorEastAsia" w:hAnsiTheme="minorHAnsi" w:cstheme="minorBidi"/>
              <w:b w:val="0"/>
              <w:bCs w:val="0"/>
              <w:sz w:val="22"/>
              <w:szCs w:val="22"/>
            </w:rPr>
            <w:t>Product Installation and Upgrade Guide</w:t>
          </w:r>
          <w:r w:rsidRPr="0072315C">
            <w:rPr>
              <w:rFonts w:asciiTheme="minorHAnsi" w:eastAsiaTheme="minorEastAsia" w:hAnsiTheme="minorHAnsi" w:cstheme="minorBidi"/>
              <w:b w:val="0"/>
              <w:bCs w:val="0"/>
              <w:sz w:val="22"/>
              <w:szCs w:val="22"/>
            </w:rPr>
            <w:fldChar w:fldCharType="end"/>
          </w:r>
        </w:p>
      </w:tc>
    </w:tr>
    <w:tr w:rsidR="00326E19" w14:paraId="40734BD5" w14:textId="77777777" w:rsidTr="00D65D38">
      <w:trPr>
        <w:cantSplit/>
        <w:trHeight w:val="557"/>
        <w:jc w:val="center"/>
      </w:trPr>
      <w:tc>
        <w:tcPr>
          <w:tcW w:w="1757" w:type="pct"/>
          <w:vMerge/>
          <w:vAlign w:val="center"/>
        </w:tcPr>
        <w:p w14:paraId="7881123C" w14:textId="77777777" w:rsidR="00326E19" w:rsidRDefault="00326E19" w:rsidP="00D65D38">
          <w:pPr>
            <w:pStyle w:val="Header"/>
          </w:pPr>
        </w:p>
      </w:tc>
      <w:tc>
        <w:tcPr>
          <w:tcW w:w="1126" w:type="pct"/>
          <w:vAlign w:val="center"/>
        </w:tcPr>
        <w:p w14:paraId="0AA57B91" w14:textId="6759AA71" w:rsidR="00326E19" w:rsidRPr="009E5C8E" w:rsidRDefault="00D57D70" w:rsidP="00D65D38">
          <w:pPr>
            <w:spacing w:after="0"/>
            <w:jc w:val="center"/>
          </w:pPr>
          <w:r>
            <w:fldChar w:fldCharType="begin"/>
          </w:r>
          <w:r>
            <w:instrText xml:space="preserve"> DOCPROPERTY  "$Base Release$"  \* MERGEFORMAT </w:instrText>
          </w:r>
          <w:r>
            <w:fldChar w:fldCharType="separate"/>
          </w:r>
          <w:r w:rsidR="008B17F4">
            <w:t>v4.8.0.x</w:t>
          </w:r>
          <w:r>
            <w:fldChar w:fldCharType="end"/>
          </w:r>
        </w:p>
      </w:tc>
      <w:tc>
        <w:tcPr>
          <w:tcW w:w="1392" w:type="pct"/>
          <w:vAlign w:val="center"/>
        </w:tcPr>
        <w:p w14:paraId="09820F38" w14:textId="1353480F" w:rsidR="00326E19" w:rsidRPr="009E5C8E" w:rsidRDefault="00326E19" w:rsidP="00D65D38">
          <w:pPr>
            <w:spacing w:after="0"/>
            <w:jc w:val="center"/>
          </w:pPr>
          <w:r>
            <w:t>Date</w:t>
          </w:r>
          <w:r w:rsidRPr="009E5C8E">
            <w:t xml:space="preserve">: </w:t>
          </w:r>
          <w:r w:rsidR="00D57D70">
            <w:fldChar w:fldCharType="begin"/>
          </w:r>
          <w:r w:rsidR="00D57D70">
            <w:instrText xml:space="preserve"> DOCPROPERTY  "$Release Date$"  \* MERGEFORMAT </w:instrText>
          </w:r>
          <w:r w:rsidR="00D57D70">
            <w:fldChar w:fldCharType="separate"/>
          </w:r>
          <w:r w:rsidR="008B17F4">
            <w:t>15-Oct-2019</w:t>
          </w:r>
          <w:r w:rsidR="00D57D70">
            <w:fldChar w:fldCharType="end"/>
          </w:r>
        </w:p>
      </w:tc>
      <w:tc>
        <w:tcPr>
          <w:tcW w:w="725" w:type="pct"/>
          <w:vAlign w:val="center"/>
        </w:tcPr>
        <w:p w14:paraId="5D8E8AE5" w14:textId="47D3290E" w:rsidR="00326E19" w:rsidRPr="009E5C8E" w:rsidRDefault="00326E19" w:rsidP="00D65D38">
          <w:pPr>
            <w:spacing w:after="0"/>
            <w:jc w:val="center"/>
          </w:pPr>
          <w:r w:rsidRPr="00F354D2">
            <w:t xml:space="preserve">Page </w:t>
          </w:r>
          <w:r>
            <w:fldChar w:fldCharType="begin"/>
          </w:r>
          <w:r>
            <w:instrText xml:space="preserve"> PAGE </w:instrText>
          </w:r>
          <w:r>
            <w:fldChar w:fldCharType="separate"/>
          </w:r>
          <w:r>
            <w:rPr>
              <w:noProof/>
            </w:rPr>
            <w:t>7</w:t>
          </w:r>
          <w:r>
            <w:rPr>
              <w:noProof/>
            </w:rPr>
            <w:fldChar w:fldCharType="end"/>
          </w:r>
          <w:r w:rsidRPr="009E5C8E">
            <w:t xml:space="preserve"> of </w:t>
          </w:r>
          <w:r>
            <w:fldChar w:fldCharType="begin"/>
          </w:r>
          <w:r>
            <w:instrText xml:space="preserve"> { ={ NUMPAGES }-1 } \# "0" </w:instrText>
          </w:r>
          <w:r>
            <w:fldChar w:fldCharType="end"/>
          </w:r>
          <w:r>
            <w:fldChar w:fldCharType="begin"/>
          </w:r>
          <w:r>
            <w:instrText xml:space="preserve"> SECTIONPAGES  \# "0" </w:instrText>
          </w:r>
          <w:r>
            <w:fldChar w:fldCharType="separate"/>
          </w:r>
          <w:r w:rsidR="008B17F4">
            <w:rPr>
              <w:noProof/>
            </w:rPr>
            <w:t>61</w:t>
          </w:r>
          <w:r>
            <w:rPr>
              <w:noProof/>
            </w:rPr>
            <w:fldChar w:fldCharType="end"/>
          </w:r>
          <w:r>
            <w:fldChar w:fldCharType="begin"/>
          </w:r>
          <w:r>
            <w:instrText xml:space="preserve"> { ={ NUMPAGES }-1 } </w:instrText>
          </w:r>
          <w:r>
            <w:fldChar w:fldCharType="end"/>
          </w:r>
          <w:r>
            <w:fldChar w:fldCharType="begin"/>
          </w:r>
          <w:r>
            <w:instrText xml:space="preserve"> { ={ NUMPAGES }-1 } </w:instrText>
          </w:r>
          <w:r>
            <w:fldChar w:fldCharType="end"/>
          </w:r>
          <w:r>
            <w:fldChar w:fldCharType="begin"/>
          </w:r>
          <w:r>
            <w:instrText xml:space="preserve"> { ={ NUMPAGES }-1 } </w:instrText>
          </w:r>
          <w:r>
            <w:fldChar w:fldCharType="end"/>
          </w:r>
        </w:p>
      </w:tc>
    </w:tr>
  </w:tbl>
  <w:p w14:paraId="2230FFA6" w14:textId="77777777" w:rsidR="00326E19" w:rsidRPr="00C31B9A" w:rsidRDefault="00326E19" w:rsidP="0070557B">
    <w:pPr>
      <w:pStyle w:val="spac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02EEDE" w14:textId="77777777" w:rsidR="00326E19" w:rsidRDefault="00326E19" w:rsidP="008D7C35">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8BAA7D2"/>
    <w:lvl w:ilvl="0">
      <w:start w:val="1"/>
      <w:numFmt w:val="decimal"/>
      <w:pStyle w:val="ListNumber5"/>
      <w:lvlText w:val="%1."/>
      <w:lvlJc w:val="left"/>
      <w:pPr>
        <w:tabs>
          <w:tab w:val="num" w:pos="1800"/>
        </w:tabs>
        <w:ind w:left="1800" w:hanging="360"/>
      </w:pPr>
    </w:lvl>
  </w:abstractNum>
  <w:abstractNum w:abstractNumId="1" w15:restartNumberingAfterBreak="0">
    <w:nsid w:val="FFFFFF80"/>
    <w:multiLevelType w:val="singleLevel"/>
    <w:tmpl w:val="B88A0AEE"/>
    <w:lvl w:ilvl="0">
      <w:start w:val="1"/>
      <w:numFmt w:val="bullet"/>
      <w:pStyle w:val="ListBullet5"/>
      <w:lvlText w:val=""/>
      <w:lvlJc w:val="left"/>
      <w:pPr>
        <w:tabs>
          <w:tab w:val="num" w:pos="1800"/>
        </w:tabs>
        <w:ind w:left="1800" w:hanging="360"/>
      </w:pPr>
      <w:rPr>
        <w:rFonts w:ascii="Symbol" w:hAnsi="Symbol" w:hint="default"/>
      </w:rPr>
    </w:lvl>
  </w:abstractNum>
  <w:abstractNum w:abstractNumId="2" w15:restartNumberingAfterBreak="0">
    <w:nsid w:val="FFFFFF81"/>
    <w:multiLevelType w:val="singleLevel"/>
    <w:tmpl w:val="890E4C12"/>
    <w:lvl w:ilvl="0">
      <w:start w:val="1"/>
      <w:numFmt w:val="bullet"/>
      <w:pStyle w:val="ListBullet4"/>
      <w:lvlText w:val=""/>
      <w:lvlJc w:val="left"/>
      <w:pPr>
        <w:tabs>
          <w:tab w:val="num" w:pos="1440"/>
        </w:tabs>
        <w:ind w:left="1440" w:hanging="360"/>
      </w:pPr>
      <w:rPr>
        <w:rFonts w:ascii="Symbol" w:hAnsi="Symbol" w:hint="default"/>
      </w:rPr>
    </w:lvl>
  </w:abstractNum>
  <w:abstractNum w:abstractNumId="3" w15:restartNumberingAfterBreak="0">
    <w:nsid w:val="FFFFFF82"/>
    <w:multiLevelType w:val="singleLevel"/>
    <w:tmpl w:val="C05C3DDC"/>
    <w:lvl w:ilvl="0">
      <w:start w:val="1"/>
      <w:numFmt w:val="bullet"/>
      <w:pStyle w:val="ListBullet3"/>
      <w:lvlText w:val=""/>
      <w:lvlJc w:val="left"/>
      <w:pPr>
        <w:tabs>
          <w:tab w:val="num" w:pos="1080"/>
        </w:tabs>
        <w:ind w:left="1080" w:hanging="360"/>
      </w:pPr>
      <w:rPr>
        <w:rFonts w:ascii="Symbol" w:hAnsi="Symbol" w:hint="default"/>
      </w:rPr>
    </w:lvl>
  </w:abstractNum>
  <w:abstractNum w:abstractNumId="4" w15:restartNumberingAfterBreak="0">
    <w:nsid w:val="FFFFFF83"/>
    <w:multiLevelType w:val="singleLevel"/>
    <w:tmpl w:val="304A1732"/>
    <w:lvl w:ilvl="0">
      <w:start w:val="1"/>
      <w:numFmt w:val="bullet"/>
      <w:pStyle w:val="ListBullet2"/>
      <w:lvlText w:val=""/>
      <w:lvlJc w:val="left"/>
      <w:pPr>
        <w:tabs>
          <w:tab w:val="num" w:pos="720"/>
        </w:tabs>
        <w:ind w:left="720" w:hanging="360"/>
      </w:pPr>
      <w:rPr>
        <w:rFonts w:ascii="Symbol" w:hAnsi="Symbol" w:hint="default"/>
      </w:rPr>
    </w:lvl>
  </w:abstractNum>
  <w:abstractNum w:abstractNumId="5" w15:restartNumberingAfterBreak="0">
    <w:nsid w:val="FFFFFF88"/>
    <w:multiLevelType w:val="singleLevel"/>
    <w:tmpl w:val="7AF46B34"/>
    <w:lvl w:ilvl="0">
      <w:start w:val="1"/>
      <w:numFmt w:val="decimal"/>
      <w:pStyle w:val="ListNumber"/>
      <w:lvlText w:val="%1."/>
      <w:lvlJc w:val="left"/>
      <w:pPr>
        <w:tabs>
          <w:tab w:val="num" w:pos="360"/>
        </w:tabs>
        <w:ind w:left="360" w:hanging="360"/>
      </w:pPr>
      <w:rPr>
        <w:rFonts w:hint="default"/>
      </w:rPr>
    </w:lvl>
  </w:abstractNum>
  <w:abstractNum w:abstractNumId="6" w15:restartNumberingAfterBreak="0">
    <w:nsid w:val="FFFFFF89"/>
    <w:multiLevelType w:val="singleLevel"/>
    <w:tmpl w:val="53346512"/>
    <w:lvl w:ilvl="0">
      <w:start w:val="1"/>
      <w:numFmt w:val="bullet"/>
      <w:pStyle w:val="ListBullet"/>
      <w:lvlText w:val=""/>
      <w:lvlJc w:val="left"/>
      <w:pPr>
        <w:tabs>
          <w:tab w:val="num" w:pos="360"/>
        </w:tabs>
        <w:ind w:left="360" w:hanging="360"/>
      </w:pPr>
      <w:rPr>
        <w:rFonts w:ascii="Symbol" w:hAnsi="Symbol" w:hint="default"/>
      </w:rPr>
    </w:lvl>
  </w:abstractNum>
  <w:abstractNum w:abstractNumId="7" w15:restartNumberingAfterBreak="0">
    <w:nsid w:val="FFFFFFFE"/>
    <w:multiLevelType w:val="singleLevel"/>
    <w:tmpl w:val="78F4BD8E"/>
    <w:lvl w:ilvl="0">
      <w:numFmt w:val="bullet"/>
      <w:lvlText w:val="*"/>
      <w:lvlJc w:val="left"/>
    </w:lvl>
  </w:abstractNum>
  <w:abstractNum w:abstractNumId="8" w15:restartNumberingAfterBreak="0">
    <w:nsid w:val="01442AC3"/>
    <w:multiLevelType w:val="hybridMultilevel"/>
    <w:tmpl w:val="1B784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3FA3FBD"/>
    <w:multiLevelType w:val="singleLevel"/>
    <w:tmpl w:val="C888830C"/>
    <w:lvl w:ilvl="0">
      <w:start w:val="1"/>
      <w:numFmt w:val="bullet"/>
      <w:pStyle w:val="TopicTextNumbered"/>
      <w:lvlText w:val=""/>
      <w:lvlJc w:val="left"/>
      <w:pPr>
        <w:tabs>
          <w:tab w:val="num" w:pos="360"/>
        </w:tabs>
        <w:ind w:left="302" w:hanging="302"/>
      </w:pPr>
      <w:rPr>
        <w:rFonts w:ascii="Symbol" w:hAnsi="Symbol" w:hint="default"/>
      </w:rPr>
    </w:lvl>
  </w:abstractNum>
  <w:abstractNum w:abstractNumId="10" w15:restartNumberingAfterBreak="0">
    <w:nsid w:val="05082FB8"/>
    <w:multiLevelType w:val="hybridMultilevel"/>
    <w:tmpl w:val="8A72A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005669"/>
    <w:multiLevelType w:val="hybridMultilevel"/>
    <w:tmpl w:val="948893BE"/>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0658164E"/>
    <w:multiLevelType w:val="hybridMultilevel"/>
    <w:tmpl w:val="87487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6E354BD"/>
    <w:multiLevelType w:val="hybridMultilevel"/>
    <w:tmpl w:val="9D72A058"/>
    <w:lvl w:ilvl="0" w:tplc="5DC83FFA">
      <w:start w:val="1"/>
      <w:numFmt w:val="bullet"/>
      <w:pStyle w:val="keyboard"/>
      <w:lvlText w:val=""/>
      <w:lvlJc w:val="left"/>
      <w:pPr>
        <w:tabs>
          <w:tab w:val="num" w:pos="1080"/>
        </w:tabs>
        <w:ind w:left="1080" w:hanging="720"/>
      </w:pPr>
      <w:rPr>
        <w:rFonts w:ascii="Wingdings" w:hAnsi="Wingdings" w:hint="default"/>
        <w:b w:val="0"/>
        <w:i w:val="0"/>
        <w:sz w:val="24"/>
        <w:szCs w:val="24"/>
      </w:rPr>
    </w:lvl>
    <w:lvl w:ilvl="1" w:tplc="DF30BF3A" w:tentative="1">
      <w:start w:val="1"/>
      <w:numFmt w:val="bullet"/>
      <w:lvlText w:val="o"/>
      <w:lvlJc w:val="left"/>
      <w:pPr>
        <w:tabs>
          <w:tab w:val="num" w:pos="1440"/>
        </w:tabs>
        <w:ind w:left="1440" w:hanging="360"/>
      </w:pPr>
      <w:rPr>
        <w:rFonts w:ascii="Courier New" w:hAnsi="Courier New" w:cs="Courier New" w:hint="default"/>
      </w:rPr>
    </w:lvl>
    <w:lvl w:ilvl="2" w:tplc="AAC6DF90" w:tentative="1">
      <w:start w:val="1"/>
      <w:numFmt w:val="bullet"/>
      <w:lvlText w:val=""/>
      <w:lvlJc w:val="left"/>
      <w:pPr>
        <w:tabs>
          <w:tab w:val="num" w:pos="2160"/>
        </w:tabs>
        <w:ind w:left="2160" w:hanging="360"/>
      </w:pPr>
      <w:rPr>
        <w:rFonts w:ascii="Wingdings" w:hAnsi="Wingdings" w:hint="default"/>
      </w:rPr>
    </w:lvl>
    <w:lvl w:ilvl="3" w:tplc="3454F0EE" w:tentative="1">
      <w:start w:val="1"/>
      <w:numFmt w:val="bullet"/>
      <w:lvlText w:val=""/>
      <w:lvlJc w:val="left"/>
      <w:pPr>
        <w:tabs>
          <w:tab w:val="num" w:pos="2880"/>
        </w:tabs>
        <w:ind w:left="2880" w:hanging="360"/>
      </w:pPr>
      <w:rPr>
        <w:rFonts w:ascii="Symbol" w:hAnsi="Symbol" w:hint="default"/>
      </w:rPr>
    </w:lvl>
    <w:lvl w:ilvl="4" w:tplc="7A6E5784" w:tentative="1">
      <w:start w:val="1"/>
      <w:numFmt w:val="bullet"/>
      <w:lvlText w:val="o"/>
      <w:lvlJc w:val="left"/>
      <w:pPr>
        <w:tabs>
          <w:tab w:val="num" w:pos="3600"/>
        </w:tabs>
        <w:ind w:left="3600" w:hanging="360"/>
      </w:pPr>
      <w:rPr>
        <w:rFonts w:ascii="Courier New" w:hAnsi="Courier New" w:cs="Courier New" w:hint="default"/>
      </w:rPr>
    </w:lvl>
    <w:lvl w:ilvl="5" w:tplc="CAC216F4" w:tentative="1">
      <w:start w:val="1"/>
      <w:numFmt w:val="bullet"/>
      <w:lvlText w:val=""/>
      <w:lvlJc w:val="left"/>
      <w:pPr>
        <w:tabs>
          <w:tab w:val="num" w:pos="4320"/>
        </w:tabs>
        <w:ind w:left="4320" w:hanging="360"/>
      </w:pPr>
      <w:rPr>
        <w:rFonts w:ascii="Wingdings" w:hAnsi="Wingdings" w:hint="default"/>
      </w:rPr>
    </w:lvl>
    <w:lvl w:ilvl="6" w:tplc="12D019A8" w:tentative="1">
      <w:start w:val="1"/>
      <w:numFmt w:val="bullet"/>
      <w:lvlText w:val=""/>
      <w:lvlJc w:val="left"/>
      <w:pPr>
        <w:tabs>
          <w:tab w:val="num" w:pos="5040"/>
        </w:tabs>
        <w:ind w:left="5040" w:hanging="360"/>
      </w:pPr>
      <w:rPr>
        <w:rFonts w:ascii="Symbol" w:hAnsi="Symbol" w:hint="default"/>
      </w:rPr>
    </w:lvl>
    <w:lvl w:ilvl="7" w:tplc="CB22720C" w:tentative="1">
      <w:start w:val="1"/>
      <w:numFmt w:val="bullet"/>
      <w:lvlText w:val="o"/>
      <w:lvlJc w:val="left"/>
      <w:pPr>
        <w:tabs>
          <w:tab w:val="num" w:pos="5760"/>
        </w:tabs>
        <w:ind w:left="5760" w:hanging="360"/>
      </w:pPr>
      <w:rPr>
        <w:rFonts w:ascii="Courier New" w:hAnsi="Courier New" w:cs="Courier New" w:hint="default"/>
      </w:rPr>
    </w:lvl>
    <w:lvl w:ilvl="8" w:tplc="92DED7D6"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B7A7B54"/>
    <w:multiLevelType w:val="multilevel"/>
    <w:tmpl w:val="17E051AE"/>
    <w:styleLink w:val="111111"/>
    <w:lvl w:ilvl="0">
      <w:start w:val="1"/>
      <w:numFmt w:val="decimal"/>
      <w:lvlText w:val="%1."/>
      <w:lvlJc w:val="left"/>
      <w:pPr>
        <w:tabs>
          <w:tab w:val="num" w:pos="720"/>
        </w:tabs>
        <w:ind w:left="360" w:hanging="360"/>
      </w:pPr>
    </w:lvl>
    <w:lvl w:ilvl="1">
      <w:start w:val="1"/>
      <w:numFmt w:val="decimal"/>
      <w:lvlText w:val="%1.%2."/>
      <w:lvlJc w:val="left"/>
      <w:pPr>
        <w:tabs>
          <w:tab w:val="num" w:pos="1800"/>
        </w:tabs>
        <w:ind w:left="792" w:hanging="432"/>
      </w:pPr>
    </w:lvl>
    <w:lvl w:ilvl="2">
      <w:start w:val="1"/>
      <w:numFmt w:val="decimal"/>
      <w:lvlText w:val="%1.%2.%3."/>
      <w:lvlJc w:val="left"/>
      <w:pPr>
        <w:tabs>
          <w:tab w:val="num" w:pos="2520"/>
        </w:tabs>
        <w:ind w:left="1224" w:hanging="504"/>
      </w:pPr>
    </w:lvl>
    <w:lvl w:ilvl="3">
      <w:start w:val="1"/>
      <w:numFmt w:val="decimal"/>
      <w:lvlText w:val="%1.%2.%3.%4."/>
      <w:lvlJc w:val="left"/>
      <w:pPr>
        <w:tabs>
          <w:tab w:val="num" w:pos="3600"/>
        </w:tabs>
        <w:ind w:left="1728" w:hanging="648"/>
      </w:pPr>
    </w:lvl>
    <w:lvl w:ilvl="4">
      <w:start w:val="1"/>
      <w:numFmt w:val="decimal"/>
      <w:lvlText w:val="%1.%2.%3.%4.%5."/>
      <w:lvlJc w:val="left"/>
      <w:pPr>
        <w:tabs>
          <w:tab w:val="num" w:pos="4320"/>
        </w:tabs>
        <w:ind w:left="2232" w:hanging="792"/>
      </w:pPr>
    </w:lvl>
    <w:lvl w:ilvl="5">
      <w:start w:val="1"/>
      <w:numFmt w:val="decimal"/>
      <w:lvlText w:val="%1.%2.%3.%4.%5.%6."/>
      <w:lvlJc w:val="left"/>
      <w:pPr>
        <w:tabs>
          <w:tab w:val="num" w:pos="5400"/>
        </w:tabs>
        <w:ind w:left="2736" w:hanging="936"/>
      </w:pPr>
    </w:lvl>
    <w:lvl w:ilvl="6">
      <w:start w:val="1"/>
      <w:numFmt w:val="decimal"/>
      <w:lvlText w:val="%1.%2.%3.%4.%5.%6.%7."/>
      <w:lvlJc w:val="left"/>
      <w:pPr>
        <w:tabs>
          <w:tab w:val="num" w:pos="6480"/>
        </w:tabs>
        <w:ind w:left="3240" w:hanging="1080"/>
      </w:pPr>
    </w:lvl>
    <w:lvl w:ilvl="7">
      <w:start w:val="1"/>
      <w:numFmt w:val="decimal"/>
      <w:lvlText w:val="%1.%2.%3.%4.%5.%6.%7.%8."/>
      <w:lvlJc w:val="left"/>
      <w:pPr>
        <w:tabs>
          <w:tab w:val="num" w:pos="7200"/>
        </w:tabs>
        <w:ind w:left="3744" w:hanging="1224"/>
      </w:pPr>
    </w:lvl>
    <w:lvl w:ilvl="8">
      <w:start w:val="1"/>
      <w:numFmt w:val="decimal"/>
      <w:lvlText w:val="%1.%2.%3.%4.%5.%6.%7.%8.%9."/>
      <w:lvlJc w:val="left"/>
      <w:pPr>
        <w:tabs>
          <w:tab w:val="num" w:pos="8280"/>
        </w:tabs>
        <w:ind w:left="4320" w:hanging="1440"/>
      </w:pPr>
    </w:lvl>
  </w:abstractNum>
  <w:abstractNum w:abstractNumId="15" w15:restartNumberingAfterBreak="0">
    <w:nsid w:val="0C1D6752"/>
    <w:multiLevelType w:val="hybridMultilevel"/>
    <w:tmpl w:val="B34AC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D831972"/>
    <w:multiLevelType w:val="hybridMultilevel"/>
    <w:tmpl w:val="53ECD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0DC6171B"/>
    <w:multiLevelType w:val="hybridMultilevel"/>
    <w:tmpl w:val="17D83544"/>
    <w:lvl w:ilvl="0" w:tplc="942E4300">
      <w:start w:val="1"/>
      <w:numFmt w:val="bullet"/>
      <w:pStyle w:val="TableBullet"/>
      <w:lvlText w:val=""/>
      <w:lvlJc w:val="left"/>
      <w:pPr>
        <w:tabs>
          <w:tab w:val="num" w:pos="216"/>
        </w:tabs>
        <w:ind w:left="216" w:hanging="216"/>
      </w:pPr>
      <w:rPr>
        <w:rFonts w:ascii="Symbol" w:hAnsi="Symbol" w:hint="default"/>
      </w:rPr>
    </w:lvl>
    <w:lvl w:ilvl="1" w:tplc="E222C184" w:tentative="1">
      <w:start w:val="1"/>
      <w:numFmt w:val="bullet"/>
      <w:lvlText w:val="o"/>
      <w:lvlJc w:val="left"/>
      <w:pPr>
        <w:tabs>
          <w:tab w:val="num" w:pos="1440"/>
        </w:tabs>
        <w:ind w:left="1440" w:hanging="360"/>
      </w:pPr>
      <w:rPr>
        <w:rFonts w:ascii="Courier New" w:hAnsi="Courier New" w:cs="Courier New" w:hint="default"/>
      </w:rPr>
    </w:lvl>
    <w:lvl w:ilvl="2" w:tplc="97D07CB2" w:tentative="1">
      <w:start w:val="1"/>
      <w:numFmt w:val="bullet"/>
      <w:lvlText w:val=""/>
      <w:lvlJc w:val="left"/>
      <w:pPr>
        <w:tabs>
          <w:tab w:val="num" w:pos="2160"/>
        </w:tabs>
        <w:ind w:left="2160" w:hanging="360"/>
      </w:pPr>
      <w:rPr>
        <w:rFonts w:ascii="Wingdings" w:hAnsi="Wingdings" w:hint="default"/>
      </w:rPr>
    </w:lvl>
    <w:lvl w:ilvl="3" w:tplc="4EE868BC" w:tentative="1">
      <w:start w:val="1"/>
      <w:numFmt w:val="bullet"/>
      <w:lvlText w:val=""/>
      <w:lvlJc w:val="left"/>
      <w:pPr>
        <w:tabs>
          <w:tab w:val="num" w:pos="2880"/>
        </w:tabs>
        <w:ind w:left="2880" w:hanging="360"/>
      </w:pPr>
      <w:rPr>
        <w:rFonts w:ascii="Symbol" w:hAnsi="Symbol" w:hint="default"/>
      </w:rPr>
    </w:lvl>
    <w:lvl w:ilvl="4" w:tplc="87BA90BE" w:tentative="1">
      <w:start w:val="1"/>
      <w:numFmt w:val="bullet"/>
      <w:lvlText w:val="o"/>
      <w:lvlJc w:val="left"/>
      <w:pPr>
        <w:tabs>
          <w:tab w:val="num" w:pos="3600"/>
        </w:tabs>
        <w:ind w:left="3600" w:hanging="360"/>
      </w:pPr>
      <w:rPr>
        <w:rFonts w:ascii="Courier New" w:hAnsi="Courier New" w:cs="Courier New" w:hint="default"/>
      </w:rPr>
    </w:lvl>
    <w:lvl w:ilvl="5" w:tplc="66D2E2EC" w:tentative="1">
      <w:start w:val="1"/>
      <w:numFmt w:val="bullet"/>
      <w:lvlText w:val=""/>
      <w:lvlJc w:val="left"/>
      <w:pPr>
        <w:tabs>
          <w:tab w:val="num" w:pos="4320"/>
        </w:tabs>
        <w:ind w:left="4320" w:hanging="360"/>
      </w:pPr>
      <w:rPr>
        <w:rFonts w:ascii="Wingdings" w:hAnsi="Wingdings" w:hint="default"/>
      </w:rPr>
    </w:lvl>
    <w:lvl w:ilvl="6" w:tplc="162E67F4" w:tentative="1">
      <w:start w:val="1"/>
      <w:numFmt w:val="bullet"/>
      <w:lvlText w:val=""/>
      <w:lvlJc w:val="left"/>
      <w:pPr>
        <w:tabs>
          <w:tab w:val="num" w:pos="5040"/>
        </w:tabs>
        <w:ind w:left="5040" w:hanging="360"/>
      </w:pPr>
      <w:rPr>
        <w:rFonts w:ascii="Symbol" w:hAnsi="Symbol" w:hint="default"/>
      </w:rPr>
    </w:lvl>
    <w:lvl w:ilvl="7" w:tplc="79CE3C82" w:tentative="1">
      <w:start w:val="1"/>
      <w:numFmt w:val="bullet"/>
      <w:lvlText w:val="o"/>
      <w:lvlJc w:val="left"/>
      <w:pPr>
        <w:tabs>
          <w:tab w:val="num" w:pos="5760"/>
        </w:tabs>
        <w:ind w:left="5760" w:hanging="360"/>
      </w:pPr>
      <w:rPr>
        <w:rFonts w:ascii="Courier New" w:hAnsi="Courier New" w:cs="Courier New" w:hint="default"/>
      </w:rPr>
    </w:lvl>
    <w:lvl w:ilvl="8" w:tplc="A52C136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0F195F3A"/>
    <w:multiLevelType w:val="hybridMultilevel"/>
    <w:tmpl w:val="56042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261594B"/>
    <w:multiLevelType w:val="multilevel"/>
    <w:tmpl w:val="28FA7A94"/>
    <w:lvl w:ilvl="0">
      <w:start w:val="1"/>
      <w:numFmt w:val="none"/>
      <w:pStyle w:val="Style10ptItalicBlue"/>
      <w:lvlText w:val="Instruction:"/>
      <w:lvlJc w:val="left"/>
      <w:pPr>
        <w:tabs>
          <w:tab w:val="num" w:pos="1440"/>
        </w:tabs>
        <w:ind w:left="1440" w:hanging="1440"/>
      </w:pPr>
      <w:rPr>
        <w:rFonts w:ascii="Times New Roman" w:hAnsi="Times New Roman" w:hint="default"/>
        <w:b/>
        <w:i/>
        <w:caps w:val="0"/>
        <w:strike w:val="0"/>
        <w:dstrike w:val="0"/>
        <w:vanish w:val="0"/>
        <w:color w:val="0000FF"/>
        <w:sz w:val="22"/>
        <w:szCs w:val="22"/>
        <w:vertAlign w:val="baseline"/>
      </w:rPr>
    </w:lvl>
    <w:lvl w:ilvl="1">
      <w:start w:val="4"/>
      <w:numFmt w:val="none"/>
      <w:suff w:val="nothing"/>
      <w:lvlText w:val=""/>
      <w:lvlJc w:val="left"/>
      <w:pPr>
        <w:ind w:left="360" w:firstLine="0"/>
      </w:pPr>
      <w:rPr>
        <w:rFonts w:hint="default"/>
      </w:rPr>
    </w:lvl>
    <w:lvl w:ilvl="2">
      <w:start w:val="1"/>
      <w:numFmt w:val="decimal"/>
      <w:lvlText w:val="%3"/>
      <w:lvlJc w:val="left"/>
      <w:pPr>
        <w:tabs>
          <w:tab w:val="num" w:pos="1440"/>
        </w:tabs>
        <w:ind w:left="720" w:firstLine="0"/>
      </w:pPr>
      <w:rPr>
        <w:rFonts w:ascii="Times New Roman" w:hAnsi="Times New Roman" w:hint="default"/>
        <w:b/>
        <w:i w:val="0"/>
        <w:sz w:val="90"/>
        <w:szCs w:val="90"/>
      </w:rPr>
    </w:lvl>
    <w:lvl w:ilvl="3">
      <w:start w:val="1"/>
      <w:numFmt w:val="none"/>
      <w:suff w:val="nothing"/>
      <w:lvlText w:val=""/>
      <w:lvlJc w:val="left"/>
      <w:pPr>
        <w:ind w:left="360" w:firstLine="0"/>
      </w:pPr>
      <w:rPr>
        <w:rFonts w:hint="default"/>
      </w:rPr>
    </w:lvl>
    <w:lvl w:ilvl="4">
      <w:start w:val="1"/>
      <w:numFmt w:val="none"/>
      <w:suff w:val="nothing"/>
      <w:lvlText w:val=""/>
      <w:lvlJc w:val="left"/>
      <w:pPr>
        <w:ind w:left="360" w:firstLine="0"/>
      </w:pPr>
      <w:rPr>
        <w:rFonts w:hint="default"/>
      </w:rPr>
    </w:lvl>
    <w:lvl w:ilvl="5">
      <w:start w:val="1"/>
      <w:numFmt w:val="none"/>
      <w:suff w:val="nothing"/>
      <w:lvlText w:val=""/>
      <w:lvlJc w:val="left"/>
      <w:pPr>
        <w:ind w:left="360" w:firstLine="0"/>
      </w:pPr>
      <w:rPr>
        <w:rFonts w:hint="default"/>
      </w:rPr>
    </w:lvl>
    <w:lvl w:ilvl="6">
      <w:start w:val="1"/>
      <w:numFmt w:val="none"/>
      <w:suff w:val="nothing"/>
      <w:lvlText w:val=""/>
      <w:lvlJc w:val="left"/>
      <w:pPr>
        <w:ind w:left="360" w:firstLine="0"/>
      </w:pPr>
      <w:rPr>
        <w:rFonts w:hint="default"/>
      </w:rPr>
    </w:lvl>
    <w:lvl w:ilvl="7">
      <w:start w:val="1"/>
      <w:numFmt w:val="none"/>
      <w:suff w:val="nothing"/>
      <w:lvlText w:val=""/>
      <w:lvlJc w:val="left"/>
      <w:pPr>
        <w:ind w:left="360" w:firstLine="0"/>
      </w:pPr>
      <w:rPr>
        <w:rFonts w:hint="default"/>
      </w:rPr>
    </w:lvl>
    <w:lvl w:ilvl="8">
      <w:start w:val="1"/>
      <w:numFmt w:val="none"/>
      <w:suff w:val="nothing"/>
      <w:lvlText w:val=""/>
      <w:lvlJc w:val="left"/>
      <w:pPr>
        <w:ind w:left="360" w:firstLine="0"/>
      </w:pPr>
      <w:rPr>
        <w:rFonts w:hint="default"/>
      </w:rPr>
    </w:lvl>
  </w:abstractNum>
  <w:abstractNum w:abstractNumId="20" w15:restartNumberingAfterBreak="0">
    <w:nsid w:val="1306735B"/>
    <w:multiLevelType w:val="hybridMultilevel"/>
    <w:tmpl w:val="7520D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462327F"/>
    <w:multiLevelType w:val="hybridMultilevel"/>
    <w:tmpl w:val="3AD08882"/>
    <w:lvl w:ilvl="0" w:tplc="150CE5C0">
      <w:start w:val="1"/>
      <w:numFmt w:val="decimal"/>
      <w:pStyle w:val="TableNumbering"/>
      <w:lvlText w:val="%1."/>
      <w:lvlJc w:val="center"/>
      <w:pPr>
        <w:tabs>
          <w:tab w:val="num" w:pos="720"/>
        </w:tabs>
        <w:ind w:left="720" w:hanging="360"/>
      </w:pPr>
      <w:rPr>
        <w:rFonts w:hint="default"/>
      </w:rPr>
    </w:lvl>
    <w:lvl w:ilvl="1" w:tplc="86C22810">
      <w:start w:val="1"/>
      <w:numFmt w:val="decimal"/>
      <w:lvlText w:val="%2."/>
      <w:lvlJc w:val="left"/>
      <w:pPr>
        <w:tabs>
          <w:tab w:val="num" w:pos="1440"/>
        </w:tabs>
        <w:ind w:left="1440" w:hanging="360"/>
      </w:pPr>
    </w:lvl>
    <w:lvl w:ilvl="2" w:tplc="704EF1BA" w:tentative="1">
      <w:start w:val="1"/>
      <w:numFmt w:val="lowerRoman"/>
      <w:lvlText w:val="%3."/>
      <w:lvlJc w:val="right"/>
      <w:pPr>
        <w:tabs>
          <w:tab w:val="num" w:pos="2160"/>
        </w:tabs>
        <w:ind w:left="2160" w:hanging="180"/>
      </w:pPr>
    </w:lvl>
    <w:lvl w:ilvl="3" w:tplc="FB0A742A" w:tentative="1">
      <w:start w:val="1"/>
      <w:numFmt w:val="decimal"/>
      <w:lvlText w:val="%4."/>
      <w:lvlJc w:val="left"/>
      <w:pPr>
        <w:tabs>
          <w:tab w:val="num" w:pos="2880"/>
        </w:tabs>
        <w:ind w:left="2880" w:hanging="360"/>
      </w:pPr>
    </w:lvl>
    <w:lvl w:ilvl="4" w:tplc="E11A5C96" w:tentative="1">
      <w:start w:val="1"/>
      <w:numFmt w:val="lowerLetter"/>
      <w:lvlText w:val="%5."/>
      <w:lvlJc w:val="left"/>
      <w:pPr>
        <w:tabs>
          <w:tab w:val="num" w:pos="3600"/>
        </w:tabs>
        <w:ind w:left="3600" w:hanging="360"/>
      </w:pPr>
    </w:lvl>
    <w:lvl w:ilvl="5" w:tplc="3F9A7266" w:tentative="1">
      <w:start w:val="1"/>
      <w:numFmt w:val="lowerRoman"/>
      <w:lvlText w:val="%6."/>
      <w:lvlJc w:val="right"/>
      <w:pPr>
        <w:tabs>
          <w:tab w:val="num" w:pos="4320"/>
        </w:tabs>
        <w:ind w:left="4320" w:hanging="180"/>
      </w:pPr>
    </w:lvl>
    <w:lvl w:ilvl="6" w:tplc="2BB8BACC" w:tentative="1">
      <w:start w:val="1"/>
      <w:numFmt w:val="decimal"/>
      <w:lvlText w:val="%7."/>
      <w:lvlJc w:val="left"/>
      <w:pPr>
        <w:tabs>
          <w:tab w:val="num" w:pos="5040"/>
        </w:tabs>
        <w:ind w:left="5040" w:hanging="360"/>
      </w:pPr>
    </w:lvl>
    <w:lvl w:ilvl="7" w:tplc="A860F174" w:tentative="1">
      <w:start w:val="1"/>
      <w:numFmt w:val="lowerLetter"/>
      <w:lvlText w:val="%8."/>
      <w:lvlJc w:val="left"/>
      <w:pPr>
        <w:tabs>
          <w:tab w:val="num" w:pos="5760"/>
        </w:tabs>
        <w:ind w:left="5760" w:hanging="360"/>
      </w:pPr>
    </w:lvl>
    <w:lvl w:ilvl="8" w:tplc="A92216A8" w:tentative="1">
      <w:start w:val="1"/>
      <w:numFmt w:val="lowerRoman"/>
      <w:lvlText w:val="%9."/>
      <w:lvlJc w:val="right"/>
      <w:pPr>
        <w:tabs>
          <w:tab w:val="num" w:pos="6480"/>
        </w:tabs>
        <w:ind w:left="6480" w:hanging="180"/>
      </w:pPr>
    </w:lvl>
  </w:abstractNum>
  <w:abstractNum w:abstractNumId="22" w15:restartNumberingAfterBreak="0">
    <w:nsid w:val="196E58B0"/>
    <w:multiLevelType w:val="hybridMultilevel"/>
    <w:tmpl w:val="566CF0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1B525689"/>
    <w:multiLevelType w:val="multilevel"/>
    <w:tmpl w:val="A4143CBA"/>
    <w:lvl w:ilvl="0">
      <w:start w:val="1"/>
      <w:numFmt w:val="none"/>
      <w:pStyle w:val="Warning"/>
      <w:lvlText w:val="Warning! "/>
      <w:lvlJc w:val="left"/>
      <w:pPr>
        <w:tabs>
          <w:tab w:val="num" w:pos="1368"/>
        </w:tabs>
        <w:ind w:left="1368" w:hanging="648"/>
      </w:pPr>
      <w:rPr>
        <w:rFonts w:ascii="Times New Roman" w:hAnsi="Times New Roman" w:hint="default"/>
        <w:b/>
        <w:i/>
        <w:color w:val="FF0000"/>
        <w:sz w:val="22"/>
        <w:szCs w:val="22"/>
      </w:rPr>
    </w:lvl>
    <w:lvl w:ilvl="1">
      <w:start w:val="1"/>
      <w:numFmt w:val="none"/>
      <w:lvlText w:val=""/>
      <w:lvlJc w:val="left"/>
      <w:pPr>
        <w:tabs>
          <w:tab w:val="num" w:pos="1080"/>
        </w:tabs>
        <w:ind w:left="1080" w:firstLine="0"/>
      </w:pPr>
      <w:rPr>
        <w:rFonts w:hint="default"/>
      </w:rPr>
    </w:lvl>
    <w:lvl w:ilvl="2">
      <w:start w:val="1"/>
      <w:numFmt w:val="none"/>
      <w:lvlText w:val=""/>
      <w:lvlJc w:val="left"/>
      <w:pPr>
        <w:tabs>
          <w:tab w:val="num" w:pos="1440"/>
        </w:tabs>
        <w:ind w:left="1440" w:firstLine="0"/>
      </w:pPr>
      <w:rPr>
        <w:rFonts w:hint="default"/>
      </w:rPr>
    </w:lvl>
    <w:lvl w:ilvl="3">
      <w:start w:val="1"/>
      <w:numFmt w:val="none"/>
      <w:lvlText w:val=""/>
      <w:lvlJc w:val="left"/>
      <w:pPr>
        <w:tabs>
          <w:tab w:val="num" w:pos="1800"/>
        </w:tabs>
        <w:ind w:left="1800" w:firstLine="0"/>
      </w:pPr>
      <w:rPr>
        <w:rFonts w:hint="default"/>
      </w:rPr>
    </w:lvl>
    <w:lvl w:ilvl="4">
      <w:start w:val="1"/>
      <w:numFmt w:val="none"/>
      <w:lvlText w:val=""/>
      <w:lvlJc w:val="left"/>
      <w:pPr>
        <w:tabs>
          <w:tab w:val="num" w:pos="2160"/>
        </w:tabs>
        <w:ind w:left="2160" w:firstLine="0"/>
      </w:pPr>
      <w:rPr>
        <w:rFonts w:hint="default"/>
      </w:rPr>
    </w:lvl>
    <w:lvl w:ilvl="5">
      <w:start w:val="1"/>
      <w:numFmt w:val="none"/>
      <w:lvlText w:val=""/>
      <w:lvlJc w:val="left"/>
      <w:pPr>
        <w:tabs>
          <w:tab w:val="num" w:pos="2520"/>
        </w:tabs>
        <w:ind w:left="2520" w:firstLine="0"/>
      </w:pPr>
      <w:rPr>
        <w:rFonts w:hint="default"/>
      </w:rPr>
    </w:lvl>
    <w:lvl w:ilvl="6">
      <w:start w:val="1"/>
      <w:numFmt w:val="bullet"/>
      <w:lvlText w:val=""/>
      <w:lvlJc w:val="left"/>
      <w:pPr>
        <w:tabs>
          <w:tab w:val="num" w:pos="3960"/>
        </w:tabs>
        <w:ind w:left="3960" w:hanging="360"/>
      </w:pPr>
      <w:rPr>
        <w:rFonts w:ascii="Wingdings" w:hAnsi="Wingdings" w:hint="default"/>
      </w:rPr>
    </w:lvl>
    <w:lvl w:ilvl="7">
      <w:start w:val="1"/>
      <w:numFmt w:val="bullet"/>
      <w:lvlText w:val=""/>
      <w:lvlJc w:val="left"/>
      <w:pPr>
        <w:tabs>
          <w:tab w:val="num" w:pos="4320"/>
        </w:tabs>
        <w:ind w:left="4320" w:hanging="360"/>
      </w:pPr>
      <w:rPr>
        <w:rFonts w:ascii="Symbol" w:hAnsi="Symbol" w:hint="default"/>
      </w:rPr>
    </w:lvl>
    <w:lvl w:ilvl="8">
      <w:start w:val="1"/>
      <w:numFmt w:val="bullet"/>
      <w:lvlText w:val=""/>
      <w:lvlJc w:val="left"/>
      <w:pPr>
        <w:tabs>
          <w:tab w:val="num" w:pos="4680"/>
        </w:tabs>
        <w:ind w:left="4680" w:hanging="360"/>
      </w:pPr>
      <w:rPr>
        <w:rFonts w:ascii="Symbol" w:hAnsi="Symbol" w:hint="default"/>
      </w:rPr>
    </w:lvl>
  </w:abstractNum>
  <w:abstractNum w:abstractNumId="24" w15:restartNumberingAfterBreak="0">
    <w:nsid w:val="23CE42F9"/>
    <w:multiLevelType w:val="hybridMultilevel"/>
    <w:tmpl w:val="D8AE4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49D4580"/>
    <w:multiLevelType w:val="hybridMultilevel"/>
    <w:tmpl w:val="E81AE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5584EE6"/>
    <w:multiLevelType w:val="hybridMultilevel"/>
    <w:tmpl w:val="0B507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152462"/>
    <w:multiLevelType w:val="hybridMultilevel"/>
    <w:tmpl w:val="305CA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8062352"/>
    <w:multiLevelType w:val="hybridMultilevel"/>
    <w:tmpl w:val="5E8A5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82F5250"/>
    <w:multiLevelType w:val="hybridMultilevel"/>
    <w:tmpl w:val="774055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2C050219"/>
    <w:multiLevelType w:val="hybridMultilevel"/>
    <w:tmpl w:val="D91EDC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CF91A14"/>
    <w:multiLevelType w:val="hybridMultilevel"/>
    <w:tmpl w:val="6B88C8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1682FB7"/>
    <w:multiLevelType w:val="hybridMultilevel"/>
    <w:tmpl w:val="5896F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51827A4"/>
    <w:multiLevelType w:val="hybridMultilevel"/>
    <w:tmpl w:val="FA0AF1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7016E4D"/>
    <w:multiLevelType w:val="hybridMultilevel"/>
    <w:tmpl w:val="0D12D134"/>
    <w:lvl w:ilvl="0" w:tplc="14ECE034">
      <w:start w:val="1"/>
      <w:numFmt w:val="bullet"/>
      <w:lvlText w:val=""/>
      <w:lvlJc w:val="left"/>
      <w:pPr>
        <w:tabs>
          <w:tab w:val="num" w:pos="785"/>
        </w:tabs>
        <w:ind w:left="785" w:hanging="360"/>
      </w:pPr>
      <w:rPr>
        <w:rFonts w:ascii="Symbol" w:hAnsi="Symbol" w:hint="default"/>
        <w:color w:val="FABE3D"/>
      </w:rPr>
    </w:lvl>
    <w:lvl w:ilvl="1" w:tplc="04090003" w:tentative="1">
      <w:start w:val="1"/>
      <w:numFmt w:val="bullet"/>
      <w:lvlText w:val="o"/>
      <w:lvlJc w:val="left"/>
      <w:pPr>
        <w:tabs>
          <w:tab w:val="num" w:pos="-655"/>
        </w:tabs>
        <w:ind w:left="-655" w:hanging="360"/>
      </w:pPr>
      <w:rPr>
        <w:rFonts w:ascii="Courier New" w:hAnsi="Courier New" w:cs="Courier New" w:hint="default"/>
      </w:rPr>
    </w:lvl>
    <w:lvl w:ilvl="2" w:tplc="04090005" w:tentative="1">
      <w:start w:val="1"/>
      <w:numFmt w:val="bullet"/>
      <w:lvlText w:val=""/>
      <w:lvlJc w:val="left"/>
      <w:pPr>
        <w:tabs>
          <w:tab w:val="num" w:pos="65"/>
        </w:tabs>
        <w:ind w:left="65" w:hanging="360"/>
      </w:pPr>
      <w:rPr>
        <w:rFonts w:ascii="Wingdings" w:hAnsi="Wingdings" w:hint="default"/>
      </w:rPr>
    </w:lvl>
    <w:lvl w:ilvl="3" w:tplc="04090001" w:tentative="1">
      <w:start w:val="1"/>
      <w:numFmt w:val="bullet"/>
      <w:lvlText w:val=""/>
      <w:lvlJc w:val="left"/>
      <w:pPr>
        <w:tabs>
          <w:tab w:val="num" w:pos="785"/>
        </w:tabs>
        <w:ind w:left="785" w:hanging="360"/>
      </w:pPr>
      <w:rPr>
        <w:rFonts w:ascii="Symbol" w:hAnsi="Symbol" w:hint="default"/>
      </w:rPr>
    </w:lvl>
    <w:lvl w:ilvl="4" w:tplc="04090003" w:tentative="1">
      <w:start w:val="1"/>
      <w:numFmt w:val="bullet"/>
      <w:lvlText w:val="o"/>
      <w:lvlJc w:val="left"/>
      <w:pPr>
        <w:tabs>
          <w:tab w:val="num" w:pos="1505"/>
        </w:tabs>
        <w:ind w:left="1505" w:hanging="360"/>
      </w:pPr>
      <w:rPr>
        <w:rFonts w:ascii="Courier New" w:hAnsi="Courier New" w:cs="Courier New" w:hint="default"/>
      </w:rPr>
    </w:lvl>
    <w:lvl w:ilvl="5" w:tplc="04090005" w:tentative="1">
      <w:start w:val="1"/>
      <w:numFmt w:val="bullet"/>
      <w:lvlText w:val=""/>
      <w:lvlJc w:val="left"/>
      <w:pPr>
        <w:tabs>
          <w:tab w:val="num" w:pos="2225"/>
        </w:tabs>
        <w:ind w:left="2225" w:hanging="360"/>
      </w:pPr>
      <w:rPr>
        <w:rFonts w:ascii="Wingdings" w:hAnsi="Wingdings" w:hint="default"/>
      </w:rPr>
    </w:lvl>
    <w:lvl w:ilvl="6" w:tplc="04090001" w:tentative="1">
      <w:start w:val="1"/>
      <w:numFmt w:val="bullet"/>
      <w:lvlText w:val=""/>
      <w:lvlJc w:val="left"/>
      <w:pPr>
        <w:tabs>
          <w:tab w:val="num" w:pos="2945"/>
        </w:tabs>
        <w:ind w:left="2945" w:hanging="360"/>
      </w:pPr>
      <w:rPr>
        <w:rFonts w:ascii="Symbol" w:hAnsi="Symbol" w:hint="default"/>
      </w:rPr>
    </w:lvl>
    <w:lvl w:ilvl="7" w:tplc="04090003" w:tentative="1">
      <w:start w:val="1"/>
      <w:numFmt w:val="bullet"/>
      <w:lvlText w:val="o"/>
      <w:lvlJc w:val="left"/>
      <w:pPr>
        <w:tabs>
          <w:tab w:val="num" w:pos="3665"/>
        </w:tabs>
        <w:ind w:left="3665" w:hanging="360"/>
      </w:pPr>
      <w:rPr>
        <w:rFonts w:ascii="Courier New" w:hAnsi="Courier New" w:cs="Courier New" w:hint="default"/>
      </w:rPr>
    </w:lvl>
    <w:lvl w:ilvl="8" w:tplc="04090005" w:tentative="1">
      <w:start w:val="1"/>
      <w:numFmt w:val="bullet"/>
      <w:lvlText w:val=""/>
      <w:lvlJc w:val="left"/>
      <w:pPr>
        <w:tabs>
          <w:tab w:val="num" w:pos="4385"/>
        </w:tabs>
        <w:ind w:left="4385" w:hanging="360"/>
      </w:pPr>
      <w:rPr>
        <w:rFonts w:ascii="Wingdings" w:hAnsi="Wingdings" w:hint="default"/>
      </w:rPr>
    </w:lvl>
  </w:abstractNum>
  <w:abstractNum w:abstractNumId="35" w15:restartNumberingAfterBreak="0">
    <w:nsid w:val="38531177"/>
    <w:multiLevelType w:val="multilevel"/>
    <w:tmpl w:val="16D423D6"/>
    <w:lvl w:ilvl="0">
      <w:start w:val="1"/>
      <w:numFmt w:val="decimal"/>
      <w:lvlText w:val="%1"/>
      <w:lvlJc w:val="left"/>
      <w:pPr>
        <w:tabs>
          <w:tab w:val="num" w:pos="432"/>
        </w:tabs>
        <w:ind w:left="432" w:hanging="432"/>
      </w:pPr>
      <w:rPr>
        <w:rFonts w:hint="default"/>
        <w:b/>
        <w:i w:val="0"/>
        <w:sz w:val="24"/>
        <w:szCs w:val="40"/>
      </w:rPr>
    </w:lvl>
    <w:lvl w:ilvl="1">
      <w:start w:val="1"/>
      <w:numFmt w:val="decimal"/>
      <w:lvlText w:val="%2."/>
      <w:lvlJc w:val="left"/>
      <w:pPr>
        <w:tabs>
          <w:tab w:val="num" w:pos="718"/>
        </w:tabs>
        <w:ind w:left="718"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20"/>
        </w:tabs>
        <w:ind w:left="720" w:hanging="720"/>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15:restartNumberingAfterBreak="0">
    <w:nsid w:val="39221234"/>
    <w:multiLevelType w:val="hybridMultilevel"/>
    <w:tmpl w:val="CD109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CA65C79"/>
    <w:multiLevelType w:val="hybridMultilevel"/>
    <w:tmpl w:val="86C22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4A56E0"/>
    <w:multiLevelType w:val="multilevel"/>
    <w:tmpl w:val="8E26B164"/>
    <w:lvl w:ilvl="0">
      <w:start w:val="1"/>
      <w:numFmt w:val="decimal"/>
      <w:pStyle w:val="Heading1"/>
      <w:lvlText w:val="%1"/>
      <w:lvlJc w:val="left"/>
      <w:pPr>
        <w:ind w:left="432" w:hanging="432"/>
      </w:pPr>
      <w:rPr>
        <w:rFonts w:hint="default"/>
        <w:b/>
        <w:i w:val="0"/>
        <w:sz w:val="24"/>
        <w:szCs w:val="40"/>
      </w:rPr>
    </w:lvl>
    <w:lvl w:ilvl="1">
      <w:start w:val="1"/>
      <w:numFmt w:val="decimal"/>
      <w:pStyle w:val="Heading2"/>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9" w15:restartNumberingAfterBreak="0">
    <w:nsid w:val="40B7657F"/>
    <w:multiLevelType w:val="hybridMultilevel"/>
    <w:tmpl w:val="771A8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2C2497B"/>
    <w:multiLevelType w:val="hybridMultilevel"/>
    <w:tmpl w:val="91B07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DD40321"/>
    <w:multiLevelType w:val="hybridMultilevel"/>
    <w:tmpl w:val="852EAC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4F1B0A02"/>
    <w:multiLevelType w:val="hybridMultilevel"/>
    <w:tmpl w:val="D11A8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1EA4190"/>
    <w:multiLevelType w:val="hybridMultilevel"/>
    <w:tmpl w:val="93B2C03A"/>
    <w:lvl w:ilvl="0" w:tplc="08090001">
      <w:start w:val="1"/>
      <w:numFmt w:val="bullet"/>
      <w:lvlText w:val=""/>
      <w:lvlJc w:val="left"/>
      <w:pPr>
        <w:ind w:left="720" w:hanging="360"/>
      </w:pPr>
      <w:rPr>
        <w:rFonts w:ascii="Symbol" w:hAnsi="Symbol"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2C461D9"/>
    <w:multiLevelType w:val="hybridMultilevel"/>
    <w:tmpl w:val="1750D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7D97727"/>
    <w:multiLevelType w:val="multilevel"/>
    <w:tmpl w:val="6EC4DC7A"/>
    <w:lvl w:ilvl="0">
      <w:start w:val="1"/>
      <w:numFmt w:val="none"/>
      <w:pStyle w:val="example"/>
      <w:lvlText w:val="ex."/>
      <w:lvlJc w:val="left"/>
      <w:pPr>
        <w:tabs>
          <w:tab w:val="num" w:pos="1440"/>
        </w:tabs>
        <w:ind w:left="1440" w:hanging="720"/>
      </w:pPr>
      <w:rPr>
        <w:rFonts w:ascii="Times New Roman" w:hAnsi="Times New Roman" w:hint="default"/>
        <w:b/>
        <w:i w:val="0"/>
        <w:caps w:val="0"/>
        <w:strike w:val="0"/>
        <w:dstrike w:val="0"/>
        <w:vanish w:val="0"/>
        <w:color w:val="000000"/>
        <w:sz w:val="24"/>
        <w:szCs w:val="24"/>
        <w:vertAlign w:val="baseline"/>
      </w:rPr>
    </w:lvl>
    <w:lvl w:ilvl="1">
      <w:start w:val="1"/>
      <w:numFmt w:val="lowerLetter"/>
      <w:lvlText w:val="%2."/>
      <w:lvlJc w:val="left"/>
      <w:pPr>
        <w:tabs>
          <w:tab w:val="num" w:pos="504"/>
        </w:tabs>
        <w:ind w:left="504" w:hanging="360"/>
      </w:pPr>
      <w:rPr>
        <w:rFonts w:ascii="Times New Roman" w:hAnsi="Times New Roman" w:hint="default"/>
        <w:b/>
        <w:i w:val="0"/>
        <w:caps w:val="0"/>
        <w:strike w:val="0"/>
        <w:dstrike w:val="0"/>
        <w:vanish w:val="0"/>
        <w:color w:val="000000"/>
        <w:sz w:val="24"/>
        <w:szCs w:val="24"/>
        <w:vertAlign w:val="baseline"/>
      </w:rPr>
    </w:lvl>
    <w:lvl w:ilvl="2">
      <w:start w:val="1"/>
      <w:numFmt w:val="decimal"/>
      <w:lvlText w:val="%3)"/>
      <w:lvlJc w:val="left"/>
      <w:pPr>
        <w:tabs>
          <w:tab w:val="num" w:pos="864"/>
        </w:tabs>
        <w:ind w:left="864" w:hanging="360"/>
      </w:pPr>
      <w:rPr>
        <w:rFonts w:ascii="Times New Roman" w:hAnsi="Times New Roman" w:hint="default"/>
        <w:b w:val="0"/>
        <w:i w:val="0"/>
        <w:caps w:val="0"/>
        <w:strike w:val="0"/>
        <w:dstrike w:val="0"/>
        <w:vanish w:val="0"/>
        <w:color w:val="000000"/>
        <w:sz w:val="24"/>
        <w:szCs w:val="24"/>
        <w:vertAlign w:val="baseline"/>
      </w:rPr>
    </w:lvl>
    <w:lvl w:ilvl="3">
      <w:start w:val="1"/>
      <w:numFmt w:val="lowerLetter"/>
      <w:lvlText w:val="%4)"/>
      <w:lvlJc w:val="left"/>
      <w:pPr>
        <w:tabs>
          <w:tab w:val="num" w:pos="1224"/>
        </w:tabs>
        <w:ind w:left="1224" w:hanging="360"/>
      </w:pPr>
      <w:rPr>
        <w:rFonts w:ascii="Times New Roman" w:hAnsi="Times New Roman" w:hint="default"/>
        <w:b w:val="0"/>
        <w:i w:val="0"/>
        <w:caps w:val="0"/>
        <w:strike w:val="0"/>
        <w:dstrike w:val="0"/>
        <w:vanish w:val="0"/>
        <w:color w:val="000000"/>
        <w:sz w:val="24"/>
        <w:szCs w:val="24"/>
        <w:vertAlign w:val="baseline"/>
      </w:rPr>
    </w:lvl>
    <w:lvl w:ilvl="4">
      <w:start w:val="1"/>
      <w:numFmt w:val="decimal"/>
      <w:lvlText w:val="%5."/>
      <w:lvlJc w:val="left"/>
      <w:pPr>
        <w:tabs>
          <w:tab w:val="num" w:pos="1584"/>
        </w:tabs>
        <w:ind w:left="1584" w:hanging="360"/>
      </w:pPr>
      <w:rPr>
        <w:rFonts w:hint="default"/>
      </w:rPr>
    </w:lvl>
    <w:lvl w:ilvl="5">
      <w:start w:val="1"/>
      <w:numFmt w:val="lowerRoman"/>
      <w:lvlText w:val="%6."/>
      <w:lvlJc w:val="right"/>
      <w:pPr>
        <w:tabs>
          <w:tab w:val="num" w:pos="3744"/>
        </w:tabs>
        <w:ind w:left="3744" w:hanging="180"/>
      </w:pPr>
      <w:rPr>
        <w:rFonts w:hint="default"/>
      </w:rPr>
    </w:lvl>
    <w:lvl w:ilvl="6">
      <w:numFmt w:val="none"/>
      <w:lvlText w:val=""/>
      <w:lvlJc w:val="left"/>
      <w:pPr>
        <w:tabs>
          <w:tab w:val="num" w:pos="144"/>
        </w:tabs>
        <w:ind w:left="-216" w:firstLine="0"/>
      </w:pPr>
      <w:rPr>
        <w:rFonts w:hint="default"/>
      </w:rPr>
    </w:lvl>
    <w:lvl w:ilvl="7">
      <w:start w:val="1"/>
      <w:numFmt w:val="lowerLetter"/>
      <w:lvlText w:val="%8."/>
      <w:lvlJc w:val="left"/>
      <w:pPr>
        <w:tabs>
          <w:tab w:val="num" w:pos="5184"/>
        </w:tabs>
        <w:ind w:left="5184" w:hanging="360"/>
      </w:pPr>
      <w:rPr>
        <w:rFonts w:hint="default"/>
      </w:rPr>
    </w:lvl>
    <w:lvl w:ilvl="8">
      <w:start w:val="1"/>
      <w:numFmt w:val="lowerRoman"/>
      <w:lvlText w:val="%9."/>
      <w:lvlJc w:val="right"/>
      <w:pPr>
        <w:tabs>
          <w:tab w:val="num" w:pos="5904"/>
        </w:tabs>
        <w:ind w:left="5904" w:hanging="180"/>
      </w:pPr>
      <w:rPr>
        <w:rFonts w:hint="default"/>
      </w:rPr>
    </w:lvl>
  </w:abstractNum>
  <w:abstractNum w:abstractNumId="46" w15:restartNumberingAfterBreak="0">
    <w:nsid w:val="59EB5DB6"/>
    <w:multiLevelType w:val="hybridMultilevel"/>
    <w:tmpl w:val="9E92D8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7" w15:restartNumberingAfterBreak="0">
    <w:nsid w:val="6287270F"/>
    <w:multiLevelType w:val="hybridMultilevel"/>
    <w:tmpl w:val="40AC66CE"/>
    <w:lvl w:ilvl="0" w:tplc="4B30FE8C">
      <w:start w:val="1"/>
      <w:numFmt w:val="decimal"/>
      <w:pStyle w:val="ListNumber3"/>
      <w:lvlText w:val="%1."/>
      <w:lvlJc w:val="left"/>
      <w:pPr>
        <w:tabs>
          <w:tab w:val="num" w:pos="1080"/>
        </w:tabs>
        <w:ind w:left="1080" w:hanging="360"/>
      </w:pPr>
      <w:rPr>
        <w:rFonts w:hint="default"/>
      </w:rPr>
    </w:lvl>
    <w:lvl w:ilvl="1" w:tplc="CC92B772" w:tentative="1">
      <w:start w:val="1"/>
      <w:numFmt w:val="lowerLetter"/>
      <w:lvlText w:val="%2."/>
      <w:lvlJc w:val="left"/>
      <w:pPr>
        <w:tabs>
          <w:tab w:val="num" w:pos="1440"/>
        </w:tabs>
        <w:ind w:left="1440" w:hanging="360"/>
      </w:pPr>
    </w:lvl>
    <w:lvl w:ilvl="2" w:tplc="4768E244" w:tentative="1">
      <w:start w:val="1"/>
      <w:numFmt w:val="lowerRoman"/>
      <w:lvlText w:val="%3."/>
      <w:lvlJc w:val="right"/>
      <w:pPr>
        <w:tabs>
          <w:tab w:val="num" w:pos="2160"/>
        </w:tabs>
        <w:ind w:left="2160" w:hanging="180"/>
      </w:pPr>
    </w:lvl>
    <w:lvl w:ilvl="3" w:tplc="D2FCADEC" w:tentative="1">
      <w:start w:val="1"/>
      <w:numFmt w:val="decimal"/>
      <w:lvlText w:val="%4."/>
      <w:lvlJc w:val="left"/>
      <w:pPr>
        <w:tabs>
          <w:tab w:val="num" w:pos="2880"/>
        </w:tabs>
        <w:ind w:left="2880" w:hanging="360"/>
      </w:pPr>
    </w:lvl>
    <w:lvl w:ilvl="4" w:tplc="AE3A6454" w:tentative="1">
      <w:start w:val="1"/>
      <w:numFmt w:val="lowerLetter"/>
      <w:lvlText w:val="%5."/>
      <w:lvlJc w:val="left"/>
      <w:pPr>
        <w:tabs>
          <w:tab w:val="num" w:pos="3600"/>
        </w:tabs>
        <w:ind w:left="3600" w:hanging="360"/>
      </w:pPr>
    </w:lvl>
    <w:lvl w:ilvl="5" w:tplc="4B4C01F0" w:tentative="1">
      <w:start w:val="1"/>
      <w:numFmt w:val="lowerRoman"/>
      <w:lvlText w:val="%6."/>
      <w:lvlJc w:val="right"/>
      <w:pPr>
        <w:tabs>
          <w:tab w:val="num" w:pos="4320"/>
        </w:tabs>
        <w:ind w:left="4320" w:hanging="180"/>
      </w:pPr>
    </w:lvl>
    <w:lvl w:ilvl="6" w:tplc="ACA819A0" w:tentative="1">
      <w:start w:val="1"/>
      <w:numFmt w:val="decimal"/>
      <w:lvlText w:val="%7."/>
      <w:lvlJc w:val="left"/>
      <w:pPr>
        <w:tabs>
          <w:tab w:val="num" w:pos="5040"/>
        </w:tabs>
        <w:ind w:left="5040" w:hanging="360"/>
      </w:pPr>
    </w:lvl>
    <w:lvl w:ilvl="7" w:tplc="59D6BCD6" w:tentative="1">
      <w:start w:val="1"/>
      <w:numFmt w:val="lowerLetter"/>
      <w:lvlText w:val="%8."/>
      <w:lvlJc w:val="left"/>
      <w:pPr>
        <w:tabs>
          <w:tab w:val="num" w:pos="5760"/>
        </w:tabs>
        <w:ind w:left="5760" w:hanging="360"/>
      </w:pPr>
    </w:lvl>
    <w:lvl w:ilvl="8" w:tplc="DE0E8474" w:tentative="1">
      <w:start w:val="1"/>
      <w:numFmt w:val="lowerRoman"/>
      <w:lvlText w:val="%9."/>
      <w:lvlJc w:val="right"/>
      <w:pPr>
        <w:tabs>
          <w:tab w:val="num" w:pos="6480"/>
        </w:tabs>
        <w:ind w:left="6480" w:hanging="180"/>
      </w:pPr>
    </w:lvl>
  </w:abstractNum>
  <w:abstractNum w:abstractNumId="48" w15:restartNumberingAfterBreak="0">
    <w:nsid w:val="63A331F7"/>
    <w:multiLevelType w:val="hybridMultilevel"/>
    <w:tmpl w:val="721E4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87B0AB9"/>
    <w:multiLevelType w:val="hybridMultilevel"/>
    <w:tmpl w:val="75582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CC3F5C"/>
    <w:multiLevelType w:val="hybridMultilevel"/>
    <w:tmpl w:val="CF6E48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6BCF2BC8"/>
    <w:multiLevelType w:val="multilevel"/>
    <w:tmpl w:val="87987664"/>
    <w:lvl w:ilvl="0">
      <w:start w:val="1"/>
      <w:numFmt w:val="lowerLetter"/>
      <w:pStyle w:val="Listalpha"/>
      <w:lvlText w:val="%1."/>
      <w:lvlJc w:val="left"/>
      <w:pPr>
        <w:ind w:left="720" w:hanging="360"/>
      </w:pPr>
      <w:rPr>
        <w:rFonts w:hint="default"/>
        <w:b w:val="0"/>
        <w:i w:val="0"/>
        <w:sz w:val="22"/>
        <w:szCs w:val="22"/>
      </w:rPr>
    </w:lvl>
    <w:lvl w:ilvl="1">
      <w:start w:val="1"/>
      <w:numFmt w:val="lowerLetter"/>
      <w:lvlText w:val="%2)"/>
      <w:lvlJc w:val="left"/>
      <w:pPr>
        <w:tabs>
          <w:tab w:val="num" w:pos="1080"/>
        </w:tabs>
        <w:ind w:left="1080" w:hanging="360"/>
      </w:pPr>
      <w:rPr>
        <w:rFonts w:ascii="Times New Roman" w:hAnsi="Times New Roman" w:hint="default"/>
        <w:b w:val="0"/>
        <w:i w:val="0"/>
        <w:sz w:val="22"/>
        <w:szCs w:val="22"/>
      </w:rPr>
    </w:lvl>
    <w:lvl w:ilvl="2">
      <w:start w:val="1"/>
      <w:numFmt w:val="lowerLetter"/>
      <w:pStyle w:val="Listalpha"/>
      <w:lvlText w:val="%3)"/>
      <w:lvlJc w:val="left"/>
      <w:pPr>
        <w:tabs>
          <w:tab w:val="num" w:pos="1440"/>
        </w:tabs>
        <w:ind w:left="1440" w:hanging="360"/>
      </w:pPr>
      <w:rPr>
        <w:rFonts w:ascii="Times New Roman" w:hAnsi="Times New Roman" w:hint="default"/>
        <w:b w:val="0"/>
        <w:i w:val="0"/>
        <w:sz w:val="22"/>
        <w:szCs w:val="22"/>
      </w:rPr>
    </w:lvl>
    <w:lvl w:ilvl="3">
      <w:start w:val="1"/>
      <w:numFmt w:val="lowerLetter"/>
      <w:lvlText w:val="%4)"/>
      <w:lvlJc w:val="left"/>
      <w:pPr>
        <w:tabs>
          <w:tab w:val="num" w:pos="1800"/>
        </w:tabs>
        <w:ind w:left="1800" w:hanging="360"/>
      </w:pPr>
      <w:rPr>
        <w:rFonts w:ascii="Times New Roman" w:hAnsi="Times New Roman" w:hint="default"/>
        <w:b w:val="0"/>
        <w:i w:val="0"/>
        <w:sz w:val="22"/>
        <w:szCs w:val="22"/>
      </w:rPr>
    </w:lvl>
    <w:lvl w:ilvl="4">
      <w:start w:val="1"/>
      <w:numFmt w:val="lowerLetter"/>
      <w:lvlText w:val="%5)"/>
      <w:lvlJc w:val="left"/>
      <w:pPr>
        <w:tabs>
          <w:tab w:val="num" w:pos="2160"/>
        </w:tabs>
        <w:ind w:left="2160" w:hanging="360"/>
      </w:pPr>
      <w:rPr>
        <w:rFonts w:ascii="Times New Roman" w:hAnsi="Times New Roman" w:hint="default"/>
        <w:b w:val="0"/>
        <w:i w:val="0"/>
        <w:sz w:val="22"/>
        <w:szCs w:val="22"/>
      </w:rPr>
    </w:lvl>
    <w:lvl w:ilvl="5">
      <w:start w:val="1"/>
      <w:numFmt w:val="lowerLetter"/>
      <w:lvlText w:val="(%6)"/>
      <w:lvlJc w:val="left"/>
      <w:pPr>
        <w:tabs>
          <w:tab w:val="num" w:pos="2880"/>
        </w:tabs>
        <w:ind w:left="2880" w:hanging="360"/>
      </w:pPr>
      <w:rPr>
        <w:rFonts w:hint="default"/>
      </w:rPr>
    </w:lvl>
    <w:lvl w:ilvl="6">
      <w:start w:val="1"/>
      <w:numFmt w:val="lowerLetter"/>
      <w:lvlText w:val="%7."/>
      <w:lvlJc w:val="left"/>
      <w:pPr>
        <w:tabs>
          <w:tab w:val="num" w:pos="3240"/>
        </w:tabs>
        <w:ind w:left="3240" w:hanging="360"/>
      </w:pPr>
      <w:rPr>
        <w:rFonts w:hint="default"/>
      </w:rPr>
    </w:lvl>
    <w:lvl w:ilvl="7">
      <w:start w:val="1"/>
      <w:numFmt w:val="lowerLetter"/>
      <w:lvlText w:val="%8."/>
      <w:lvlJc w:val="left"/>
      <w:pPr>
        <w:tabs>
          <w:tab w:val="num" w:pos="3600"/>
        </w:tabs>
        <w:ind w:left="3600" w:hanging="360"/>
      </w:pPr>
      <w:rPr>
        <w:rFonts w:hint="default"/>
      </w:rPr>
    </w:lvl>
    <w:lvl w:ilvl="8">
      <w:start w:val="1"/>
      <w:numFmt w:val="lowerLetter"/>
      <w:lvlText w:val="%9."/>
      <w:lvlJc w:val="left"/>
      <w:pPr>
        <w:tabs>
          <w:tab w:val="num" w:pos="3960"/>
        </w:tabs>
        <w:ind w:left="3960" w:hanging="360"/>
      </w:pPr>
      <w:rPr>
        <w:rFonts w:hint="default"/>
      </w:rPr>
    </w:lvl>
  </w:abstractNum>
  <w:abstractNum w:abstractNumId="52" w15:restartNumberingAfterBreak="0">
    <w:nsid w:val="6E17288E"/>
    <w:multiLevelType w:val="multilevel"/>
    <w:tmpl w:val="32DA2350"/>
    <w:lvl w:ilvl="0">
      <w:start w:val="1"/>
      <w:numFmt w:val="none"/>
      <w:pStyle w:val="Note"/>
      <w:lvlText w:val="Note:"/>
      <w:lvlJc w:val="left"/>
      <w:pPr>
        <w:tabs>
          <w:tab w:val="num" w:pos="806"/>
        </w:tabs>
        <w:ind w:left="806" w:hanging="806"/>
      </w:pPr>
      <w:rPr>
        <w:rFonts w:ascii="Times New Roman" w:hAnsi="Times New Roman" w:hint="default"/>
        <w:b/>
        <w:i/>
        <w:caps w:val="0"/>
        <w:strike w:val="0"/>
        <w:dstrike w:val="0"/>
        <w:vanish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4"/>
      <w:numFmt w:val="none"/>
      <w:lvlText w:val="Note:"/>
      <w:lvlJc w:val="left"/>
      <w:pPr>
        <w:tabs>
          <w:tab w:val="num" w:pos="1089"/>
        </w:tabs>
        <w:ind w:left="1094" w:hanging="720"/>
      </w:pPr>
      <w:rPr>
        <w:rFonts w:ascii="Times New Roman" w:hAnsi="Times New Roman" w:hint="default"/>
        <w:b/>
        <w:i/>
        <w:sz w:val="22"/>
        <w:szCs w:val="22"/>
      </w:rPr>
    </w:lvl>
    <w:lvl w:ilvl="2">
      <w:start w:val="1"/>
      <w:numFmt w:val="none"/>
      <w:lvlText w:val="Note:"/>
      <w:lvlJc w:val="left"/>
      <w:pPr>
        <w:tabs>
          <w:tab w:val="num" w:pos="1526"/>
        </w:tabs>
        <w:ind w:left="1526" w:hanging="720"/>
      </w:pPr>
      <w:rPr>
        <w:rFonts w:ascii="Times New Roman" w:hAnsi="Times New Roman" w:hint="default"/>
        <w:b/>
        <w:i/>
        <w:sz w:val="22"/>
        <w:szCs w:val="22"/>
      </w:rPr>
    </w:lvl>
    <w:lvl w:ilvl="3">
      <w:start w:val="1"/>
      <w:numFmt w:val="none"/>
      <w:lvlRestart w:val="0"/>
      <w:lvlText w:val="%4Note:"/>
      <w:lvlJc w:val="left"/>
      <w:pPr>
        <w:tabs>
          <w:tab w:val="num" w:pos="2520"/>
        </w:tabs>
        <w:ind w:left="2520" w:hanging="720"/>
      </w:pPr>
      <w:rPr>
        <w:rFonts w:ascii="Times New Roman" w:hAnsi="Times New Roman" w:hint="default"/>
        <w:b/>
        <w:i/>
        <w:sz w:val="22"/>
      </w:rPr>
    </w:lvl>
    <w:lvl w:ilvl="4">
      <w:start w:val="1"/>
      <w:numFmt w:val="none"/>
      <w:suff w:val="nothing"/>
      <w:lvlText w:val=""/>
      <w:lvlJc w:val="left"/>
      <w:pPr>
        <w:ind w:left="9" w:firstLine="0"/>
      </w:pPr>
      <w:rPr>
        <w:rFonts w:hint="default"/>
      </w:rPr>
    </w:lvl>
    <w:lvl w:ilvl="5">
      <w:start w:val="1"/>
      <w:numFmt w:val="none"/>
      <w:suff w:val="nothing"/>
      <w:lvlText w:val=""/>
      <w:lvlJc w:val="left"/>
      <w:pPr>
        <w:ind w:left="9" w:firstLine="0"/>
      </w:pPr>
      <w:rPr>
        <w:rFonts w:hint="default"/>
      </w:rPr>
    </w:lvl>
    <w:lvl w:ilvl="6">
      <w:start w:val="1"/>
      <w:numFmt w:val="none"/>
      <w:suff w:val="nothing"/>
      <w:lvlText w:val=""/>
      <w:lvlJc w:val="left"/>
      <w:pPr>
        <w:ind w:left="9" w:firstLine="0"/>
      </w:pPr>
      <w:rPr>
        <w:rFonts w:hint="default"/>
      </w:rPr>
    </w:lvl>
    <w:lvl w:ilvl="7">
      <w:start w:val="1"/>
      <w:numFmt w:val="none"/>
      <w:suff w:val="nothing"/>
      <w:lvlText w:val=""/>
      <w:lvlJc w:val="left"/>
      <w:pPr>
        <w:ind w:left="9" w:firstLine="0"/>
      </w:pPr>
      <w:rPr>
        <w:rFonts w:hint="default"/>
      </w:rPr>
    </w:lvl>
    <w:lvl w:ilvl="8">
      <w:start w:val="1"/>
      <w:numFmt w:val="none"/>
      <w:suff w:val="nothing"/>
      <w:lvlText w:val=""/>
      <w:lvlJc w:val="left"/>
      <w:pPr>
        <w:ind w:left="9" w:firstLine="0"/>
      </w:pPr>
      <w:rPr>
        <w:rFonts w:hint="default"/>
      </w:rPr>
    </w:lvl>
  </w:abstractNum>
  <w:abstractNum w:abstractNumId="53" w15:restartNumberingAfterBreak="0">
    <w:nsid w:val="6F85065D"/>
    <w:multiLevelType w:val="hybridMultilevel"/>
    <w:tmpl w:val="FA7AD3CC"/>
    <w:lvl w:ilvl="0" w:tplc="962CAE06">
      <w:start w:val="1"/>
      <w:numFmt w:val="decimal"/>
      <w:pStyle w:val="ListNumber4"/>
      <w:lvlText w:val="%1."/>
      <w:lvlJc w:val="left"/>
      <w:pPr>
        <w:tabs>
          <w:tab w:val="num" w:pos="1440"/>
        </w:tabs>
        <w:ind w:left="1440" w:hanging="360"/>
      </w:pPr>
      <w:rPr>
        <w:rFonts w:hint="default"/>
      </w:rPr>
    </w:lvl>
    <w:lvl w:ilvl="1" w:tplc="8BFCA7A2" w:tentative="1">
      <w:start w:val="1"/>
      <w:numFmt w:val="lowerLetter"/>
      <w:lvlText w:val="%2."/>
      <w:lvlJc w:val="left"/>
      <w:pPr>
        <w:tabs>
          <w:tab w:val="num" w:pos="1440"/>
        </w:tabs>
        <w:ind w:left="1440" w:hanging="360"/>
      </w:pPr>
    </w:lvl>
    <w:lvl w:ilvl="2" w:tplc="6980E016" w:tentative="1">
      <w:start w:val="1"/>
      <w:numFmt w:val="lowerRoman"/>
      <w:lvlText w:val="%3."/>
      <w:lvlJc w:val="right"/>
      <w:pPr>
        <w:tabs>
          <w:tab w:val="num" w:pos="2160"/>
        </w:tabs>
        <w:ind w:left="2160" w:hanging="180"/>
      </w:pPr>
    </w:lvl>
    <w:lvl w:ilvl="3" w:tplc="6D745E18" w:tentative="1">
      <w:start w:val="1"/>
      <w:numFmt w:val="decimal"/>
      <w:lvlText w:val="%4."/>
      <w:lvlJc w:val="left"/>
      <w:pPr>
        <w:tabs>
          <w:tab w:val="num" w:pos="2880"/>
        </w:tabs>
        <w:ind w:left="2880" w:hanging="360"/>
      </w:pPr>
    </w:lvl>
    <w:lvl w:ilvl="4" w:tplc="58868A30" w:tentative="1">
      <w:start w:val="1"/>
      <w:numFmt w:val="lowerLetter"/>
      <w:lvlText w:val="%5."/>
      <w:lvlJc w:val="left"/>
      <w:pPr>
        <w:tabs>
          <w:tab w:val="num" w:pos="3600"/>
        </w:tabs>
        <w:ind w:left="3600" w:hanging="360"/>
      </w:pPr>
    </w:lvl>
    <w:lvl w:ilvl="5" w:tplc="D4A8E004" w:tentative="1">
      <w:start w:val="1"/>
      <w:numFmt w:val="lowerRoman"/>
      <w:lvlText w:val="%6."/>
      <w:lvlJc w:val="right"/>
      <w:pPr>
        <w:tabs>
          <w:tab w:val="num" w:pos="4320"/>
        </w:tabs>
        <w:ind w:left="4320" w:hanging="180"/>
      </w:pPr>
    </w:lvl>
    <w:lvl w:ilvl="6" w:tplc="9516F00E" w:tentative="1">
      <w:start w:val="1"/>
      <w:numFmt w:val="decimal"/>
      <w:lvlText w:val="%7."/>
      <w:lvlJc w:val="left"/>
      <w:pPr>
        <w:tabs>
          <w:tab w:val="num" w:pos="5040"/>
        </w:tabs>
        <w:ind w:left="5040" w:hanging="360"/>
      </w:pPr>
    </w:lvl>
    <w:lvl w:ilvl="7" w:tplc="F01AD516" w:tentative="1">
      <w:start w:val="1"/>
      <w:numFmt w:val="lowerLetter"/>
      <w:lvlText w:val="%8."/>
      <w:lvlJc w:val="left"/>
      <w:pPr>
        <w:tabs>
          <w:tab w:val="num" w:pos="5760"/>
        </w:tabs>
        <w:ind w:left="5760" w:hanging="360"/>
      </w:pPr>
    </w:lvl>
    <w:lvl w:ilvl="8" w:tplc="23143B18" w:tentative="1">
      <w:start w:val="1"/>
      <w:numFmt w:val="lowerRoman"/>
      <w:lvlText w:val="%9."/>
      <w:lvlJc w:val="right"/>
      <w:pPr>
        <w:tabs>
          <w:tab w:val="num" w:pos="6480"/>
        </w:tabs>
        <w:ind w:left="6480" w:hanging="180"/>
      </w:pPr>
    </w:lvl>
  </w:abstractNum>
  <w:abstractNum w:abstractNumId="54" w15:restartNumberingAfterBreak="0">
    <w:nsid w:val="6F8E7A2C"/>
    <w:multiLevelType w:val="hybridMultilevel"/>
    <w:tmpl w:val="8E583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16C7B1A"/>
    <w:multiLevelType w:val="multilevel"/>
    <w:tmpl w:val="0AC818FE"/>
    <w:lvl w:ilvl="0">
      <w:start w:val="1"/>
      <w:numFmt w:val="decimal"/>
      <w:pStyle w:val="ExorHeading"/>
      <w:suff w:val="space"/>
      <w:lvlText w:val="%1"/>
      <w:lvlJc w:val="left"/>
      <w:pPr>
        <w:ind w:left="425" w:hanging="425"/>
      </w:pPr>
      <w:rPr>
        <w:rFonts w:cs="Times New Roman" w:hint="default"/>
      </w:rPr>
    </w:lvl>
    <w:lvl w:ilvl="1">
      <w:start w:val="1"/>
      <w:numFmt w:val="decimal"/>
      <w:pStyle w:val="ExorHeading2"/>
      <w:suff w:val="space"/>
      <w:lvlText w:val="%1.%2"/>
      <w:lvlJc w:val="left"/>
      <w:pPr>
        <w:ind w:left="851" w:hanging="567"/>
      </w:pPr>
      <w:rPr>
        <w:rFonts w:cs="Times New Roman" w:hint="default"/>
      </w:rPr>
    </w:lvl>
    <w:lvl w:ilvl="2">
      <w:start w:val="1"/>
      <w:numFmt w:val="decimal"/>
      <w:pStyle w:val="ExorHeading3"/>
      <w:suff w:val="space"/>
      <w:lvlText w:val="%1.%2.%3"/>
      <w:lvlJc w:val="left"/>
      <w:pPr>
        <w:ind w:left="1418" w:hanging="567"/>
      </w:pPr>
      <w:rPr>
        <w:rFonts w:cs="Times New Roman" w:hint="default"/>
      </w:rPr>
    </w:lvl>
    <w:lvl w:ilvl="3">
      <w:start w:val="1"/>
      <w:numFmt w:val="decimal"/>
      <w:suff w:val="space"/>
      <w:lvlText w:val="%1.%2.%3.%4."/>
      <w:lvlJc w:val="left"/>
      <w:pPr>
        <w:ind w:left="1701" w:hanging="425"/>
      </w:pPr>
      <w:rPr>
        <w:rFonts w:cs="Times New Roman" w:hint="default"/>
      </w:rPr>
    </w:lvl>
    <w:lvl w:ilvl="4">
      <w:start w:val="1"/>
      <w:numFmt w:val="decimal"/>
      <w:lvlText w:val="%1.%2.%3.%4.%5."/>
      <w:lvlJc w:val="left"/>
      <w:pPr>
        <w:tabs>
          <w:tab w:val="num" w:pos="2589"/>
        </w:tabs>
        <w:ind w:left="2589" w:hanging="792"/>
      </w:pPr>
      <w:rPr>
        <w:rFonts w:cs="Times New Roman" w:hint="default"/>
      </w:rPr>
    </w:lvl>
    <w:lvl w:ilvl="5">
      <w:start w:val="1"/>
      <w:numFmt w:val="decimal"/>
      <w:lvlText w:val="%1.%2.%3.%4.%5.%6."/>
      <w:lvlJc w:val="left"/>
      <w:pPr>
        <w:tabs>
          <w:tab w:val="num" w:pos="3093"/>
        </w:tabs>
        <w:ind w:left="3093" w:hanging="936"/>
      </w:pPr>
      <w:rPr>
        <w:rFonts w:cs="Times New Roman" w:hint="default"/>
      </w:rPr>
    </w:lvl>
    <w:lvl w:ilvl="6">
      <w:start w:val="1"/>
      <w:numFmt w:val="decimal"/>
      <w:lvlText w:val="%1.%2.%3.%4.%5.%6.%7."/>
      <w:lvlJc w:val="left"/>
      <w:pPr>
        <w:tabs>
          <w:tab w:val="num" w:pos="3597"/>
        </w:tabs>
        <w:ind w:left="3597" w:hanging="1080"/>
      </w:pPr>
      <w:rPr>
        <w:rFonts w:cs="Times New Roman" w:hint="default"/>
      </w:rPr>
    </w:lvl>
    <w:lvl w:ilvl="7">
      <w:start w:val="1"/>
      <w:numFmt w:val="decimal"/>
      <w:lvlText w:val="%1.%2.%3.%4.%5.%6.%7.%8."/>
      <w:lvlJc w:val="left"/>
      <w:pPr>
        <w:tabs>
          <w:tab w:val="num" w:pos="4101"/>
        </w:tabs>
        <w:ind w:left="4101" w:hanging="1224"/>
      </w:pPr>
      <w:rPr>
        <w:rFonts w:cs="Times New Roman" w:hint="default"/>
      </w:rPr>
    </w:lvl>
    <w:lvl w:ilvl="8">
      <w:start w:val="1"/>
      <w:numFmt w:val="decimal"/>
      <w:lvlText w:val="%1.%2.%3.%4.%5.%6.%7.%8.%9."/>
      <w:lvlJc w:val="left"/>
      <w:pPr>
        <w:tabs>
          <w:tab w:val="num" w:pos="4677"/>
        </w:tabs>
        <w:ind w:left="4677" w:hanging="1440"/>
      </w:pPr>
      <w:rPr>
        <w:rFonts w:cs="Times New Roman" w:hint="default"/>
      </w:rPr>
    </w:lvl>
  </w:abstractNum>
  <w:abstractNum w:abstractNumId="56" w15:restartNumberingAfterBreak="0">
    <w:nsid w:val="71D82C1F"/>
    <w:multiLevelType w:val="hybridMultilevel"/>
    <w:tmpl w:val="180E36EA"/>
    <w:lvl w:ilvl="0" w:tplc="684E197C">
      <w:start w:val="1"/>
      <w:numFmt w:val="bullet"/>
      <w:pStyle w:val="ListBullet6"/>
      <w:lvlText w:val=""/>
      <w:lvlJc w:val="left"/>
      <w:pPr>
        <w:tabs>
          <w:tab w:val="num" w:pos="2160"/>
        </w:tabs>
        <w:ind w:left="2160" w:hanging="360"/>
      </w:pPr>
      <w:rPr>
        <w:rFonts w:ascii="Symbol" w:hAnsi="Symbol" w:hint="default"/>
      </w:rPr>
    </w:lvl>
    <w:lvl w:ilvl="1" w:tplc="0BDC69C2" w:tentative="1">
      <w:start w:val="1"/>
      <w:numFmt w:val="bullet"/>
      <w:lvlText w:val="o"/>
      <w:lvlJc w:val="left"/>
      <w:pPr>
        <w:tabs>
          <w:tab w:val="num" w:pos="1440"/>
        </w:tabs>
        <w:ind w:left="1440" w:hanging="360"/>
      </w:pPr>
      <w:rPr>
        <w:rFonts w:ascii="Courier New" w:hAnsi="Courier New" w:cs="Courier New" w:hint="default"/>
      </w:rPr>
    </w:lvl>
    <w:lvl w:ilvl="2" w:tplc="A192E51E" w:tentative="1">
      <w:start w:val="1"/>
      <w:numFmt w:val="bullet"/>
      <w:lvlText w:val=""/>
      <w:lvlJc w:val="left"/>
      <w:pPr>
        <w:tabs>
          <w:tab w:val="num" w:pos="2160"/>
        </w:tabs>
        <w:ind w:left="2160" w:hanging="360"/>
      </w:pPr>
      <w:rPr>
        <w:rFonts w:ascii="Wingdings" w:hAnsi="Wingdings" w:hint="default"/>
      </w:rPr>
    </w:lvl>
    <w:lvl w:ilvl="3" w:tplc="52BC50DC" w:tentative="1">
      <w:start w:val="1"/>
      <w:numFmt w:val="bullet"/>
      <w:lvlText w:val=""/>
      <w:lvlJc w:val="left"/>
      <w:pPr>
        <w:tabs>
          <w:tab w:val="num" w:pos="2880"/>
        </w:tabs>
        <w:ind w:left="2880" w:hanging="360"/>
      </w:pPr>
      <w:rPr>
        <w:rFonts w:ascii="Symbol" w:hAnsi="Symbol" w:hint="default"/>
      </w:rPr>
    </w:lvl>
    <w:lvl w:ilvl="4" w:tplc="9F0C224A" w:tentative="1">
      <w:start w:val="1"/>
      <w:numFmt w:val="bullet"/>
      <w:lvlText w:val="o"/>
      <w:lvlJc w:val="left"/>
      <w:pPr>
        <w:tabs>
          <w:tab w:val="num" w:pos="3600"/>
        </w:tabs>
        <w:ind w:left="3600" w:hanging="360"/>
      </w:pPr>
      <w:rPr>
        <w:rFonts w:ascii="Courier New" w:hAnsi="Courier New" w:cs="Courier New" w:hint="default"/>
      </w:rPr>
    </w:lvl>
    <w:lvl w:ilvl="5" w:tplc="F4C0066E" w:tentative="1">
      <w:start w:val="1"/>
      <w:numFmt w:val="bullet"/>
      <w:lvlText w:val=""/>
      <w:lvlJc w:val="left"/>
      <w:pPr>
        <w:tabs>
          <w:tab w:val="num" w:pos="4320"/>
        </w:tabs>
        <w:ind w:left="4320" w:hanging="360"/>
      </w:pPr>
      <w:rPr>
        <w:rFonts w:ascii="Wingdings" w:hAnsi="Wingdings" w:hint="default"/>
      </w:rPr>
    </w:lvl>
    <w:lvl w:ilvl="6" w:tplc="E97CE98E" w:tentative="1">
      <w:start w:val="1"/>
      <w:numFmt w:val="bullet"/>
      <w:lvlText w:val=""/>
      <w:lvlJc w:val="left"/>
      <w:pPr>
        <w:tabs>
          <w:tab w:val="num" w:pos="5040"/>
        </w:tabs>
        <w:ind w:left="5040" w:hanging="360"/>
      </w:pPr>
      <w:rPr>
        <w:rFonts w:ascii="Symbol" w:hAnsi="Symbol" w:hint="default"/>
      </w:rPr>
    </w:lvl>
    <w:lvl w:ilvl="7" w:tplc="88D267E8" w:tentative="1">
      <w:start w:val="1"/>
      <w:numFmt w:val="bullet"/>
      <w:lvlText w:val="o"/>
      <w:lvlJc w:val="left"/>
      <w:pPr>
        <w:tabs>
          <w:tab w:val="num" w:pos="5760"/>
        </w:tabs>
        <w:ind w:left="5760" w:hanging="360"/>
      </w:pPr>
      <w:rPr>
        <w:rFonts w:ascii="Courier New" w:hAnsi="Courier New" w:cs="Courier New" w:hint="default"/>
      </w:rPr>
    </w:lvl>
    <w:lvl w:ilvl="8" w:tplc="CC6015B4"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72847E8C"/>
    <w:multiLevelType w:val="multilevel"/>
    <w:tmpl w:val="21701402"/>
    <w:lvl w:ilvl="0">
      <w:start w:val="1"/>
      <w:numFmt w:val="bullet"/>
      <w:pStyle w:val="Bullet"/>
      <w:lvlText w:val=""/>
      <w:lvlJc w:val="left"/>
      <w:pPr>
        <w:tabs>
          <w:tab w:val="num" w:pos="360"/>
        </w:tabs>
        <w:ind w:left="360" w:hanging="360"/>
      </w:pPr>
      <w:rPr>
        <w:rFonts w:ascii="Symbol" w:hAnsi="Symbol" w:hint="default"/>
        <w:sz w:val="22"/>
      </w:rPr>
    </w:lvl>
    <w:lvl w:ilvl="1">
      <w:start w:val="1"/>
      <w:numFmt w:val="bullet"/>
      <w:lvlText w:val="­"/>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Times New Roman" w:hAnsi="Times New Roman" w:cs="Times New Roman"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58" w15:restartNumberingAfterBreak="0">
    <w:nsid w:val="73833F25"/>
    <w:multiLevelType w:val="hybridMultilevel"/>
    <w:tmpl w:val="518AA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5470282"/>
    <w:multiLevelType w:val="hybridMultilevel"/>
    <w:tmpl w:val="004A5070"/>
    <w:lvl w:ilvl="0" w:tplc="339A2CE8">
      <w:start w:val="1"/>
      <w:numFmt w:val="bullet"/>
      <w:pStyle w:val="mouse"/>
      <w:lvlText w:val=""/>
      <w:lvlJc w:val="left"/>
      <w:pPr>
        <w:tabs>
          <w:tab w:val="num" w:pos="1782"/>
        </w:tabs>
        <w:ind w:left="1782" w:hanging="432"/>
      </w:pPr>
      <w:rPr>
        <w:rFonts w:ascii="Wingdings" w:hAnsi="Wingdings" w:hint="default"/>
        <w:b w:val="0"/>
        <w:i w:val="0"/>
        <w:sz w:val="24"/>
        <w:szCs w:val="24"/>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776E0C35"/>
    <w:multiLevelType w:val="hybridMultilevel"/>
    <w:tmpl w:val="D9EA6AC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1" w15:restartNumberingAfterBreak="0">
    <w:nsid w:val="7ADE7BB4"/>
    <w:multiLevelType w:val="hybridMultilevel"/>
    <w:tmpl w:val="3D4C00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5"/>
  </w:num>
  <w:num w:numId="2">
    <w:abstractNumId w:val="52"/>
  </w:num>
  <w:num w:numId="3">
    <w:abstractNumId w:val="59"/>
  </w:num>
  <w:num w:numId="4">
    <w:abstractNumId w:val="6"/>
  </w:num>
  <w:num w:numId="5">
    <w:abstractNumId w:val="4"/>
  </w:num>
  <w:num w:numId="6">
    <w:abstractNumId w:val="23"/>
  </w:num>
  <w:num w:numId="7">
    <w:abstractNumId w:val="3"/>
  </w:num>
  <w:num w:numId="8">
    <w:abstractNumId w:val="2"/>
  </w:num>
  <w:num w:numId="9">
    <w:abstractNumId w:val="1"/>
  </w:num>
  <w:num w:numId="10">
    <w:abstractNumId w:val="51"/>
  </w:num>
  <w:num w:numId="11">
    <w:abstractNumId w:val="13"/>
  </w:num>
  <w:num w:numId="12">
    <w:abstractNumId w:val="0"/>
  </w:num>
  <w:num w:numId="13">
    <w:abstractNumId w:val="17"/>
  </w:num>
  <w:num w:numId="14">
    <w:abstractNumId w:val="5"/>
  </w:num>
  <w:num w:numId="15">
    <w:abstractNumId w:val="47"/>
  </w:num>
  <w:num w:numId="16">
    <w:abstractNumId w:val="53"/>
  </w:num>
  <w:num w:numId="17">
    <w:abstractNumId w:val="21"/>
  </w:num>
  <w:num w:numId="18">
    <w:abstractNumId w:val="38"/>
  </w:num>
  <w:num w:numId="19">
    <w:abstractNumId w:val="45"/>
  </w:num>
  <w:num w:numId="20">
    <w:abstractNumId w:val="57"/>
  </w:num>
  <w:num w:numId="21">
    <w:abstractNumId w:val="56"/>
  </w:num>
  <w:num w:numId="22">
    <w:abstractNumId w:val="9"/>
  </w:num>
  <w:num w:numId="23">
    <w:abstractNumId w:val="19"/>
  </w:num>
  <w:num w:numId="24">
    <w:abstractNumId w:val="14"/>
  </w:num>
  <w:num w:numId="25">
    <w:abstractNumId w:val="60"/>
  </w:num>
  <w:num w:numId="26">
    <w:abstractNumId w:val="20"/>
  </w:num>
  <w:num w:numId="27">
    <w:abstractNumId w:val="22"/>
  </w:num>
  <w:num w:numId="28">
    <w:abstractNumId w:val="33"/>
  </w:num>
  <w:num w:numId="29">
    <w:abstractNumId w:val="43"/>
  </w:num>
  <w:num w:numId="30">
    <w:abstractNumId w:val="46"/>
  </w:num>
  <w:num w:numId="31">
    <w:abstractNumId w:val="50"/>
  </w:num>
  <w:num w:numId="32">
    <w:abstractNumId w:val="30"/>
  </w:num>
  <w:num w:numId="33">
    <w:abstractNumId w:val="54"/>
  </w:num>
  <w:num w:numId="34">
    <w:abstractNumId w:val="41"/>
  </w:num>
  <w:num w:numId="35">
    <w:abstractNumId w:val="29"/>
  </w:num>
  <w:num w:numId="36">
    <w:abstractNumId w:val="6"/>
  </w:num>
  <w:num w:numId="37">
    <w:abstractNumId w:val="61"/>
  </w:num>
  <w:num w:numId="38">
    <w:abstractNumId w:val="48"/>
  </w:num>
  <w:num w:numId="39">
    <w:abstractNumId w:val="31"/>
  </w:num>
  <w:num w:numId="40">
    <w:abstractNumId w:val="26"/>
  </w:num>
  <w:num w:numId="41">
    <w:abstractNumId w:val="15"/>
  </w:num>
  <w:num w:numId="42">
    <w:abstractNumId w:val="28"/>
  </w:num>
  <w:num w:numId="43">
    <w:abstractNumId w:val="10"/>
  </w:num>
  <w:num w:numId="44">
    <w:abstractNumId w:val="37"/>
  </w:num>
  <w:num w:numId="45">
    <w:abstractNumId w:val="44"/>
  </w:num>
  <w:num w:numId="46">
    <w:abstractNumId w:val="42"/>
  </w:num>
  <w:num w:numId="47">
    <w:abstractNumId w:val="40"/>
  </w:num>
  <w:num w:numId="48">
    <w:abstractNumId w:val="12"/>
  </w:num>
  <w:num w:numId="49">
    <w:abstractNumId w:val="8"/>
  </w:num>
  <w:num w:numId="50">
    <w:abstractNumId w:val="25"/>
  </w:num>
  <w:num w:numId="51">
    <w:abstractNumId w:val="49"/>
  </w:num>
  <w:num w:numId="52">
    <w:abstractNumId w:val="39"/>
  </w:num>
  <w:num w:numId="53">
    <w:abstractNumId w:val="27"/>
  </w:num>
  <w:num w:numId="54">
    <w:abstractNumId w:val="18"/>
  </w:num>
  <w:num w:numId="55">
    <w:abstractNumId w:val="24"/>
  </w:num>
  <w:num w:numId="56">
    <w:abstractNumId w:val="36"/>
  </w:num>
  <w:num w:numId="57">
    <w:abstractNumId w:val="55"/>
  </w:num>
  <w:num w:numId="58">
    <w:abstractNumId w:val="34"/>
  </w:num>
  <w:num w:numId="59">
    <w:abstractNumId w:val="7"/>
    <w:lvlOverride w:ilvl="0">
      <w:lvl w:ilvl="0">
        <w:numFmt w:val="bullet"/>
        <w:lvlText w:val=""/>
        <w:legacy w:legacy="1" w:legacySpace="0" w:legacyIndent="360"/>
        <w:lvlJc w:val="left"/>
        <w:rPr>
          <w:rFonts w:ascii="Symbol" w:hAnsi="Symbol" w:hint="default"/>
          <w:color w:val="FABE3D"/>
        </w:rPr>
      </w:lvl>
    </w:lvlOverride>
  </w:num>
  <w:num w:numId="60">
    <w:abstractNumId w:val="11"/>
  </w:num>
  <w:num w:numId="61">
    <w:abstractNumId w:val="58"/>
  </w:num>
  <w:num w:numId="62">
    <w:abstractNumId w:val="32"/>
  </w:num>
  <w:num w:numId="63">
    <w:abstractNumId w:val="16"/>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6B4F"/>
    <w:rsid w:val="00013617"/>
    <w:rsid w:val="00044702"/>
    <w:rsid w:val="00046569"/>
    <w:rsid w:val="00050F16"/>
    <w:rsid w:val="0005384C"/>
    <w:rsid w:val="00063EB0"/>
    <w:rsid w:val="00071381"/>
    <w:rsid w:val="00072053"/>
    <w:rsid w:val="00074811"/>
    <w:rsid w:val="0008022B"/>
    <w:rsid w:val="00083F08"/>
    <w:rsid w:val="00095EF8"/>
    <w:rsid w:val="000A5D3A"/>
    <w:rsid w:val="000A6357"/>
    <w:rsid w:val="000B4A43"/>
    <w:rsid w:val="000C5DB4"/>
    <w:rsid w:val="000C6E5D"/>
    <w:rsid w:val="000C7332"/>
    <w:rsid w:val="000D2515"/>
    <w:rsid w:val="000D2945"/>
    <w:rsid w:val="000D66A1"/>
    <w:rsid w:val="000E5ECE"/>
    <w:rsid w:val="000F35C7"/>
    <w:rsid w:val="00104CF9"/>
    <w:rsid w:val="00121D86"/>
    <w:rsid w:val="00123FB7"/>
    <w:rsid w:val="0016391D"/>
    <w:rsid w:val="00180723"/>
    <w:rsid w:val="00181DA9"/>
    <w:rsid w:val="00192679"/>
    <w:rsid w:val="001C6D2B"/>
    <w:rsid w:val="001E471B"/>
    <w:rsid w:val="001F7F0F"/>
    <w:rsid w:val="00200CF6"/>
    <w:rsid w:val="00206628"/>
    <w:rsid w:val="00211ABD"/>
    <w:rsid w:val="00220342"/>
    <w:rsid w:val="00221279"/>
    <w:rsid w:val="002320AD"/>
    <w:rsid w:val="00246952"/>
    <w:rsid w:val="00247142"/>
    <w:rsid w:val="00262659"/>
    <w:rsid w:val="002703E7"/>
    <w:rsid w:val="002738FC"/>
    <w:rsid w:val="00274F17"/>
    <w:rsid w:val="00277841"/>
    <w:rsid w:val="00293D0B"/>
    <w:rsid w:val="0029638F"/>
    <w:rsid w:val="00297BBA"/>
    <w:rsid w:val="002A6A6E"/>
    <w:rsid w:val="002A6DEF"/>
    <w:rsid w:val="002C36AB"/>
    <w:rsid w:val="002C3889"/>
    <w:rsid w:val="002C45B4"/>
    <w:rsid w:val="002C5758"/>
    <w:rsid w:val="002E36AF"/>
    <w:rsid w:val="002E7637"/>
    <w:rsid w:val="002E7FF7"/>
    <w:rsid w:val="002F3111"/>
    <w:rsid w:val="002F50E8"/>
    <w:rsid w:val="0030536F"/>
    <w:rsid w:val="0032143D"/>
    <w:rsid w:val="00321B61"/>
    <w:rsid w:val="003220A7"/>
    <w:rsid w:val="00324EA7"/>
    <w:rsid w:val="00325635"/>
    <w:rsid w:val="00326E19"/>
    <w:rsid w:val="0032748D"/>
    <w:rsid w:val="00340E1A"/>
    <w:rsid w:val="00356B4F"/>
    <w:rsid w:val="00361A83"/>
    <w:rsid w:val="00362F74"/>
    <w:rsid w:val="0036313A"/>
    <w:rsid w:val="00364DAC"/>
    <w:rsid w:val="003743E2"/>
    <w:rsid w:val="00374C91"/>
    <w:rsid w:val="00374D10"/>
    <w:rsid w:val="00383EAF"/>
    <w:rsid w:val="00390EB2"/>
    <w:rsid w:val="003926C0"/>
    <w:rsid w:val="00395679"/>
    <w:rsid w:val="003A45D1"/>
    <w:rsid w:val="003B60B1"/>
    <w:rsid w:val="003C77F6"/>
    <w:rsid w:val="003E19EF"/>
    <w:rsid w:val="003E42C3"/>
    <w:rsid w:val="003E5ECD"/>
    <w:rsid w:val="003E79EA"/>
    <w:rsid w:val="003F01D4"/>
    <w:rsid w:val="00400DE5"/>
    <w:rsid w:val="0040216B"/>
    <w:rsid w:val="00403B43"/>
    <w:rsid w:val="00411C26"/>
    <w:rsid w:val="004129EC"/>
    <w:rsid w:val="00417004"/>
    <w:rsid w:val="00423F1D"/>
    <w:rsid w:val="004272BB"/>
    <w:rsid w:val="00437ED4"/>
    <w:rsid w:val="00440A4E"/>
    <w:rsid w:val="00447C26"/>
    <w:rsid w:val="00452534"/>
    <w:rsid w:val="00453DA9"/>
    <w:rsid w:val="00460533"/>
    <w:rsid w:val="004725DA"/>
    <w:rsid w:val="00473913"/>
    <w:rsid w:val="0047415D"/>
    <w:rsid w:val="0048385A"/>
    <w:rsid w:val="00497DF0"/>
    <w:rsid w:val="004A4276"/>
    <w:rsid w:val="004C74A8"/>
    <w:rsid w:val="004D4C03"/>
    <w:rsid w:val="004D6151"/>
    <w:rsid w:val="00521DD7"/>
    <w:rsid w:val="00530AE0"/>
    <w:rsid w:val="0053716F"/>
    <w:rsid w:val="00544FE4"/>
    <w:rsid w:val="00546A2B"/>
    <w:rsid w:val="005569C1"/>
    <w:rsid w:val="00577E6B"/>
    <w:rsid w:val="00585BCF"/>
    <w:rsid w:val="00592971"/>
    <w:rsid w:val="005A0CDB"/>
    <w:rsid w:val="005B0F2A"/>
    <w:rsid w:val="005B2C60"/>
    <w:rsid w:val="005B3EAD"/>
    <w:rsid w:val="005B73B1"/>
    <w:rsid w:val="005B7498"/>
    <w:rsid w:val="005C74FD"/>
    <w:rsid w:val="005D357B"/>
    <w:rsid w:val="005F2D8D"/>
    <w:rsid w:val="00604D1D"/>
    <w:rsid w:val="006122FC"/>
    <w:rsid w:val="006136A3"/>
    <w:rsid w:val="00615F2B"/>
    <w:rsid w:val="0061774D"/>
    <w:rsid w:val="0061783E"/>
    <w:rsid w:val="006220AC"/>
    <w:rsid w:val="00643003"/>
    <w:rsid w:val="00650674"/>
    <w:rsid w:val="00653653"/>
    <w:rsid w:val="00666792"/>
    <w:rsid w:val="00667500"/>
    <w:rsid w:val="00676A75"/>
    <w:rsid w:val="00684063"/>
    <w:rsid w:val="006841EC"/>
    <w:rsid w:val="00685386"/>
    <w:rsid w:val="006D1E21"/>
    <w:rsid w:val="006E59F5"/>
    <w:rsid w:val="0070314A"/>
    <w:rsid w:val="007039F3"/>
    <w:rsid w:val="0070557B"/>
    <w:rsid w:val="0071133B"/>
    <w:rsid w:val="00715C3F"/>
    <w:rsid w:val="007202B3"/>
    <w:rsid w:val="00720F2E"/>
    <w:rsid w:val="0072315C"/>
    <w:rsid w:val="007305F7"/>
    <w:rsid w:val="00730AE7"/>
    <w:rsid w:val="00735984"/>
    <w:rsid w:val="00735EFE"/>
    <w:rsid w:val="00736383"/>
    <w:rsid w:val="00762A82"/>
    <w:rsid w:val="0076351E"/>
    <w:rsid w:val="00765B54"/>
    <w:rsid w:val="0076794C"/>
    <w:rsid w:val="00771AF6"/>
    <w:rsid w:val="00773686"/>
    <w:rsid w:val="007770A6"/>
    <w:rsid w:val="007840D8"/>
    <w:rsid w:val="0078799F"/>
    <w:rsid w:val="00787A50"/>
    <w:rsid w:val="00793D3C"/>
    <w:rsid w:val="00796BAF"/>
    <w:rsid w:val="007971D4"/>
    <w:rsid w:val="0079764A"/>
    <w:rsid w:val="007A10D0"/>
    <w:rsid w:val="007A3499"/>
    <w:rsid w:val="007B3C5D"/>
    <w:rsid w:val="007C686A"/>
    <w:rsid w:val="007C6E40"/>
    <w:rsid w:val="007D1B47"/>
    <w:rsid w:val="007F2369"/>
    <w:rsid w:val="007F3E71"/>
    <w:rsid w:val="00804A9C"/>
    <w:rsid w:val="00810ABB"/>
    <w:rsid w:val="0081763C"/>
    <w:rsid w:val="00822221"/>
    <w:rsid w:val="00832ED7"/>
    <w:rsid w:val="00835832"/>
    <w:rsid w:val="0083773C"/>
    <w:rsid w:val="0083781E"/>
    <w:rsid w:val="00840332"/>
    <w:rsid w:val="00845853"/>
    <w:rsid w:val="00856594"/>
    <w:rsid w:val="00861DCC"/>
    <w:rsid w:val="00892F68"/>
    <w:rsid w:val="0089460D"/>
    <w:rsid w:val="008A4DD5"/>
    <w:rsid w:val="008B17F4"/>
    <w:rsid w:val="008D40B2"/>
    <w:rsid w:val="008D49A3"/>
    <w:rsid w:val="008D5F49"/>
    <w:rsid w:val="008D64C1"/>
    <w:rsid w:val="008D7C35"/>
    <w:rsid w:val="00900E7B"/>
    <w:rsid w:val="00911238"/>
    <w:rsid w:val="00913503"/>
    <w:rsid w:val="009214C0"/>
    <w:rsid w:val="00922023"/>
    <w:rsid w:val="00922CA2"/>
    <w:rsid w:val="009311FD"/>
    <w:rsid w:val="009355BE"/>
    <w:rsid w:val="00937CB4"/>
    <w:rsid w:val="009407D1"/>
    <w:rsid w:val="0095547E"/>
    <w:rsid w:val="00960B44"/>
    <w:rsid w:val="00960C88"/>
    <w:rsid w:val="00962F78"/>
    <w:rsid w:val="00964BB0"/>
    <w:rsid w:val="00973162"/>
    <w:rsid w:val="009770EB"/>
    <w:rsid w:val="0097780D"/>
    <w:rsid w:val="00991561"/>
    <w:rsid w:val="009A053C"/>
    <w:rsid w:val="009A20B5"/>
    <w:rsid w:val="009A3132"/>
    <w:rsid w:val="009B679A"/>
    <w:rsid w:val="009B7A97"/>
    <w:rsid w:val="009C2A8C"/>
    <w:rsid w:val="009C2E79"/>
    <w:rsid w:val="009D2240"/>
    <w:rsid w:val="009D5744"/>
    <w:rsid w:val="009F0942"/>
    <w:rsid w:val="00A03812"/>
    <w:rsid w:val="00A106ED"/>
    <w:rsid w:val="00A115E9"/>
    <w:rsid w:val="00A212AC"/>
    <w:rsid w:val="00A30183"/>
    <w:rsid w:val="00A33F7C"/>
    <w:rsid w:val="00A34519"/>
    <w:rsid w:val="00A34FFF"/>
    <w:rsid w:val="00A438F4"/>
    <w:rsid w:val="00A5110F"/>
    <w:rsid w:val="00A56FE2"/>
    <w:rsid w:val="00A732AE"/>
    <w:rsid w:val="00A83CDA"/>
    <w:rsid w:val="00A91C97"/>
    <w:rsid w:val="00A92881"/>
    <w:rsid w:val="00AA3377"/>
    <w:rsid w:val="00AA3D77"/>
    <w:rsid w:val="00AA642B"/>
    <w:rsid w:val="00AA6D30"/>
    <w:rsid w:val="00AC0376"/>
    <w:rsid w:val="00AC1DCC"/>
    <w:rsid w:val="00AC5923"/>
    <w:rsid w:val="00AD36C2"/>
    <w:rsid w:val="00AE0C81"/>
    <w:rsid w:val="00AE4649"/>
    <w:rsid w:val="00AE4D37"/>
    <w:rsid w:val="00AE6CAD"/>
    <w:rsid w:val="00AF615F"/>
    <w:rsid w:val="00B1751F"/>
    <w:rsid w:val="00B20C85"/>
    <w:rsid w:val="00B2282D"/>
    <w:rsid w:val="00B2314F"/>
    <w:rsid w:val="00B27323"/>
    <w:rsid w:val="00B30C43"/>
    <w:rsid w:val="00B36BC4"/>
    <w:rsid w:val="00B4028E"/>
    <w:rsid w:val="00B412D6"/>
    <w:rsid w:val="00B41A10"/>
    <w:rsid w:val="00B54F34"/>
    <w:rsid w:val="00B72136"/>
    <w:rsid w:val="00B801F5"/>
    <w:rsid w:val="00B90D52"/>
    <w:rsid w:val="00B9247B"/>
    <w:rsid w:val="00B96009"/>
    <w:rsid w:val="00B96CB6"/>
    <w:rsid w:val="00BA02C9"/>
    <w:rsid w:val="00BA5658"/>
    <w:rsid w:val="00BA5B6D"/>
    <w:rsid w:val="00BA6C10"/>
    <w:rsid w:val="00BA6D48"/>
    <w:rsid w:val="00BA7AA7"/>
    <w:rsid w:val="00BB5AA2"/>
    <w:rsid w:val="00BC39E9"/>
    <w:rsid w:val="00BC5B0D"/>
    <w:rsid w:val="00BD0864"/>
    <w:rsid w:val="00BD1D49"/>
    <w:rsid w:val="00BE38A6"/>
    <w:rsid w:val="00C43B96"/>
    <w:rsid w:val="00C47567"/>
    <w:rsid w:val="00C50C60"/>
    <w:rsid w:val="00C50F3F"/>
    <w:rsid w:val="00C5522E"/>
    <w:rsid w:val="00C55FD2"/>
    <w:rsid w:val="00C56898"/>
    <w:rsid w:val="00C65C1E"/>
    <w:rsid w:val="00C75C07"/>
    <w:rsid w:val="00C81D5E"/>
    <w:rsid w:val="00C82DB0"/>
    <w:rsid w:val="00C83960"/>
    <w:rsid w:val="00C86B21"/>
    <w:rsid w:val="00C96E12"/>
    <w:rsid w:val="00CA218E"/>
    <w:rsid w:val="00CA4F12"/>
    <w:rsid w:val="00CB45D3"/>
    <w:rsid w:val="00CB47DB"/>
    <w:rsid w:val="00CB6944"/>
    <w:rsid w:val="00CC0E66"/>
    <w:rsid w:val="00CC1B73"/>
    <w:rsid w:val="00CD3010"/>
    <w:rsid w:val="00CD4868"/>
    <w:rsid w:val="00CE26A3"/>
    <w:rsid w:val="00CE2C65"/>
    <w:rsid w:val="00CE31FA"/>
    <w:rsid w:val="00CE375B"/>
    <w:rsid w:val="00CF5E6F"/>
    <w:rsid w:val="00CF71D3"/>
    <w:rsid w:val="00D0220C"/>
    <w:rsid w:val="00D0291C"/>
    <w:rsid w:val="00D06235"/>
    <w:rsid w:val="00D44131"/>
    <w:rsid w:val="00D46DEA"/>
    <w:rsid w:val="00D57D70"/>
    <w:rsid w:val="00D6476A"/>
    <w:rsid w:val="00D65D38"/>
    <w:rsid w:val="00D7186E"/>
    <w:rsid w:val="00D9021B"/>
    <w:rsid w:val="00D9447C"/>
    <w:rsid w:val="00D95593"/>
    <w:rsid w:val="00DA0037"/>
    <w:rsid w:val="00DA5D67"/>
    <w:rsid w:val="00DD2B5E"/>
    <w:rsid w:val="00DD2E42"/>
    <w:rsid w:val="00DD653A"/>
    <w:rsid w:val="00DE433D"/>
    <w:rsid w:val="00DF190D"/>
    <w:rsid w:val="00DF3AB4"/>
    <w:rsid w:val="00E008F4"/>
    <w:rsid w:val="00E22302"/>
    <w:rsid w:val="00E245E8"/>
    <w:rsid w:val="00E26693"/>
    <w:rsid w:val="00E27FD9"/>
    <w:rsid w:val="00E30330"/>
    <w:rsid w:val="00E52785"/>
    <w:rsid w:val="00E52C2D"/>
    <w:rsid w:val="00E60116"/>
    <w:rsid w:val="00E6439B"/>
    <w:rsid w:val="00E72D2E"/>
    <w:rsid w:val="00E7306F"/>
    <w:rsid w:val="00E768CF"/>
    <w:rsid w:val="00E7729E"/>
    <w:rsid w:val="00E808B6"/>
    <w:rsid w:val="00E86312"/>
    <w:rsid w:val="00E86952"/>
    <w:rsid w:val="00E90DD6"/>
    <w:rsid w:val="00E977E4"/>
    <w:rsid w:val="00EA0C42"/>
    <w:rsid w:val="00EB25B7"/>
    <w:rsid w:val="00ED7CE2"/>
    <w:rsid w:val="00EE2BD9"/>
    <w:rsid w:val="00EE4200"/>
    <w:rsid w:val="00EF16C7"/>
    <w:rsid w:val="00EF37DC"/>
    <w:rsid w:val="00F0187C"/>
    <w:rsid w:val="00F16567"/>
    <w:rsid w:val="00F30718"/>
    <w:rsid w:val="00F3588B"/>
    <w:rsid w:val="00F41FA1"/>
    <w:rsid w:val="00F56FE8"/>
    <w:rsid w:val="00F70887"/>
    <w:rsid w:val="00F7382E"/>
    <w:rsid w:val="00F75F36"/>
    <w:rsid w:val="00F77D87"/>
    <w:rsid w:val="00F81C1F"/>
    <w:rsid w:val="00F90618"/>
    <w:rsid w:val="00F97FDD"/>
    <w:rsid w:val="00FA6B2A"/>
    <w:rsid w:val="00FA6DD2"/>
    <w:rsid w:val="00FB21CA"/>
    <w:rsid w:val="00FC4660"/>
    <w:rsid w:val="00FD0BE9"/>
    <w:rsid w:val="00FD1EF6"/>
    <w:rsid w:val="00FE51B2"/>
    <w:rsid w:val="00FF19E2"/>
    <w:rsid w:val="00FF2E63"/>
    <w:rsid w:val="00FF3A8C"/>
    <w:rsid w:val="00FF66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0EEA0A"/>
  <w15:docId w15:val="{AE8592C0-F98E-4072-8230-C35689C99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0" w:unhideWhenUsed="1"/>
    <w:lsdException w:name="index 2" w:semiHidden="1" w:uiPriority="0"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aliases w:val="Bentley Heading 1.0,Section Heading,h1,CHAPTER Title,CHAPTER,Sec Title,TRL Head1"/>
    <w:next w:val="Normal"/>
    <w:link w:val="Heading1Char"/>
    <w:uiPriority w:val="99"/>
    <w:qFormat/>
    <w:rsid w:val="00EB25B7"/>
    <w:pPr>
      <w:keepNext/>
      <w:numPr>
        <w:numId w:val="18"/>
      </w:numPr>
      <w:spacing w:before="240" w:after="60" w:line="240" w:lineRule="auto"/>
      <w:outlineLvl w:val="0"/>
    </w:pPr>
    <w:rPr>
      <w:rFonts w:ascii="Arial" w:eastAsia="Times New Roman" w:hAnsi="Arial" w:cs="Arial"/>
      <w:b/>
      <w:kern w:val="28"/>
      <w:sz w:val="24"/>
      <w:szCs w:val="20"/>
    </w:rPr>
  </w:style>
  <w:style w:type="paragraph" w:styleId="Heading2">
    <w:name w:val="heading 2"/>
    <w:aliases w:val="Bentley 1.1,SECTION Title,TRL Head2,2"/>
    <w:next w:val="Normal"/>
    <w:link w:val="Heading2Char"/>
    <w:uiPriority w:val="99"/>
    <w:qFormat/>
    <w:rsid w:val="00D7186E"/>
    <w:pPr>
      <w:keepNext/>
      <w:numPr>
        <w:ilvl w:val="1"/>
        <w:numId w:val="18"/>
      </w:numPr>
      <w:spacing w:before="120" w:after="120" w:line="360" w:lineRule="auto"/>
      <w:outlineLvl w:val="1"/>
    </w:pPr>
    <w:rPr>
      <w:rFonts w:ascii="Arial" w:eastAsia="Times New Roman" w:hAnsi="Arial" w:cs="Arial"/>
      <w:b/>
      <w:sz w:val="20"/>
      <w:szCs w:val="20"/>
    </w:rPr>
  </w:style>
  <w:style w:type="paragraph" w:styleId="Heading3">
    <w:name w:val="heading 3"/>
    <w:aliases w:val="Bentley 1.1.1,SubSection Titles,TRL Head3"/>
    <w:next w:val="Normal"/>
    <w:link w:val="Heading3Char"/>
    <w:uiPriority w:val="99"/>
    <w:qFormat/>
    <w:rsid w:val="0071133B"/>
    <w:pPr>
      <w:keepNext/>
      <w:numPr>
        <w:ilvl w:val="2"/>
        <w:numId w:val="18"/>
      </w:numPr>
      <w:spacing w:before="300" w:line="240" w:lineRule="auto"/>
      <w:outlineLvl w:val="2"/>
    </w:pPr>
    <w:rPr>
      <w:rFonts w:ascii="Arial" w:eastAsia="Times New Roman" w:hAnsi="Arial" w:cs="Arial"/>
      <w:sz w:val="20"/>
      <w:szCs w:val="20"/>
    </w:rPr>
  </w:style>
  <w:style w:type="paragraph" w:styleId="Heading4">
    <w:name w:val="heading 4"/>
    <w:aliases w:val="TRL Head4"/>
    <w:next w:val="Normal"/>
    <w:link w:val="Heading4Char"/>
    <w:uiPriority w:val="99"/>
    <w:qFormat/>
    <w:rsid w:val="00EB25B7"/>
    <w:pPr>
      <w:keepNext/>
      <w:numPr>
        <w:ilvl w:val="3"/>
        <w:numId w:val="18"/>
      </w:numPr>
      <w:tabs>
        <w:tab w:val="left" w:pos="1080"/>
      </w:tabs>
      <w:spacing w:before="240" w:after="40" w:line="240" w:lineRule="auto"/>
      <w:outlineLvl w:val="3"/>
    </w:pPr>
    <w:rPr>
      <w:rFonts w:ascii="Arial" w:eastAsia="Times New Roman" w:hAnsi="Arial" w:cs="Times New Roman"/>
      <w:sz w:val="20"/>
      <w:szCs w:val="20"/>
    </w:rPr>
  </w:style>
  <w:style w:type="paragraph" w:styleId="Heading5">
    <w:name w:val="heading 5"/>
    <w:aliases w:val="TRL Unnumbered Head4"/>
    <w:basedOn w:val="Normal"/>
    <w:next w:val="Normal"/>
    <w:link w:val="Heading5Char"/>
    <w:uiPriority w:val="99"/>
    <w:qFormat/>
    <w:rsid w:val="00EB25B7"/>
    <w:pPr>
      <w:numPr>
        <w:ilvl w:val="4"/>
        <w:numId w:val="18"/>
      </w:numPr>
      <w:spacing w:before="240" w:after="120" w:line="240" w:lineRule="auto"/>
      <w:outlineLvl w:val="4"/>
    </w:pPr>
    <w:rPr>
      <w:rFonts w:ascii="Arial" w:eastAsia="Times New Roman" w:hAnsi="Arial" w:cs="Times New Roman"/>
      <w:sz w:val="20"/>
      <w:szCs w:val="20"/>
    </w:rPr>
  </w:style>
  <w:style w:type="paragraph" w:styleId="Heading6">
    <w:name w:val="heading 6"/>
    <w:aliases w:val="TRL App1"/>
    <w:basedOn w:val="Normal"/>
    <w:next w:val="Normal"/>
    <w:link w:val="Heading6Char"/>
    <w:uiPriority w:val="99"/>
    <w:qFormat/>
    <w:rsid w:val="00EB25B7"/>
    <w:pPr>
      <w:numPr>
        <w:ilvl w:val="5"/>
        <w:numId w:val="18"/>
      </w:numPr>
      <w:spacing w:before="240" w:after="120" w:line="240" w:lineRule="auto"/>
      <w:outlineLvl w:val="5"/>
    </w:pPr>
    <w:rPr>
      <w:rFonts w:ascii="Arial" w:eastAsia="Times New Roman" w:hAnsi="Arial" w:cs="Times New Roman"/>
      <w:sz w:val="20"/>
      <w:szCs w:val="20"/>
    </w:rPr>
  </w:style>
  <w:style w:type="paragraph" w:styleId="Heading7">
    <w:name w:val="heading 7"/>
    <w:aliases w:val="TRL App2"/>
    <w:basedOn w:val="Normal"/>
    <w:next w:val="Normal"/>
    <w:link w:val="Heading7Char"/>
    <w:uiPriority w:val="99"/>
    <w:qFormat/>
    <w:rsid w:val="00EB25B7"/>
    <w:pPr>
      <w:numPr>
        <w:ilvl w:val="6"/>
        <w:numId w:val="18"/>
      </w:numPr>
      <w:spacing w:before="240" w:after="120" w:line="240" w:lineRule="auto"/>
      <w:outlineLvl w:val="6"/>
    </w:pPr>
    <w:rPr>
      <w:rFonts w:ascii="Arial" w:eastAsia="Times New Roman" w:hAnsi="Arial" w:cs="Times New Roman"/>
      <w:sz w:val="20"/>
      <w:szCs w:val="20"/>
    </w:rPr>
  </w:style>
  <w:style w:type="paragraph" w:styleId="Heading8">
    <w:name w:val="heading 8"/>
    <w:aliases w:val="TRL App3"/>
    <w:basedOn w:val="Normal"/>
    <w:next w:val="Normal"/>
    <w:link w:val="Heading8Char"/>
    <w:uiPriority w:val="99"/>
    <w:qFormat/>
    <w:rsid w:val="00EB25B7"/>
    <w:pPr>
      <w:numPr>
        <w:ilvl w:val="7"/>
        <w:numId w:val="18"/>
      </w:numPr>
      <w:spacing w:before="240" w:after="120" w:line="240" w:lineRule="auto"/>
      <w:outlineLvl w:val="7"/>
    </w:pPr>
    <w:rPr>
      <w:rFonts w:ascii="Arial" w:eastAsia="Times New Roman" w:hAnsi="Arial" w:cs="Times New Roman"/>
      <w:sz w:val="20"/>
      <w:szCs w:val="20"/>
    </w:rPr>
  </w:style>
  <w:style w:type="paragraph" w:styleId="Heading9">
    <w:name w:val="heading 9"/>
    <w:aliases w:val="TRL App4"/>
    <w:basedOn w:val="Normal"/>
    <w:next w:val="Normal"/>
    <w:link w:val="Heading9Char"/>
    <w:uiPriority w:val="99"/>
    <w:qFormat/>
    <w:rsid w:val="00EB25B7"/>
    <w:pPr>
      <w:numPr>
        <w:ilvl w:val="8"/>
        <w:numId w:val="18"/>
      </w:numPr>
      <w:spacing w:before="240" w:after="120" w:line="240" w:lineRule="auto"/>
      <w:outlineLvl w:val="8"/>
    </w:pPr>
    <w:rPr>
      <w:rFonts w:ascii="Arial" w:eastAsia="Times New Roman" w:hAnsi="Arial" w:cs="Times New Roman"/>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entley Heading 1.0 Char,Section Heading Char,h1 Char,CHAPTER Title Char,CHAPTER Char,Sec Title Char,TRL Head1 Char"/>
    <w:basedOn w:val="DefaultParagraphFont"/>
    <w:link w:val="Heading1"/>
    <w:uiPriority w:val="99"/>
    <w:rsid w:val="00EB25B7"/>
    <w:rPr>
      <w:rFonts w:ascii="Arial" w:eastAsia="Times New Roman" w:hAnsi="Arial" w:cs="Arial"/>
      <w:b/>
      <w:kern w:val="28"/>
      <w:sz w:val="24"/>
      <w:szCs w:val="20"/>
    </w:rPr>
  </w:style>
  <w:style w:type="character" w:customStyle="1" w:styleId="Heading2Char">
    <w:name w:val="Heading 2 Char"/>
    <w:aliases w:val="Bentley 1.1 Char,SECTION Title Char,TRL Head2 Char,2 Char"/>
    <w:basedOn w:val="DefaultParagraphFont"/>
    <w:link w:val="Heading2"/>
    <w:uiPriority w:val="99"/>
    <w:rsid w:val="00D7186E"/>
    <w:rPr>
      <w:rFonts w:ascii="Arial" w:eastAsia="Times New Roman" w:hAnsi="Arial" w:cs="Arial"/>
      <w:b/>
      <w:sz w:val="20"/>
      <w:szCs w:val="20"/>
    </w:rPr>
  </w:style>
  <w:style w:type="character" w:customStyle="1" w:styleId="Heading3Char">
    <w:name w:val="Heading 3 Char"/>
    <w:aliases w:val="Bentley 1.1.1 Char,SubSection Titles Char,TRL Head3 Char"/>
    <w:basedOn w:val="DefaultParagraphFont"/>
    <w:link w:val="Heading3"/>
    <w:uiPriority w:val="99"/>
    <w:rsid w:val="0071133B"/>
    <w:rPr>
      <w:rFonts w:ascii="Arial" w:eastAsia="Times New Roman" w:hAnsi="Arial" w:cs="Arial"/>
      <w:sz w:val="20"/>
      <w:szCs w:val="20"/>
    </w:rPr>
  </w:style>
  <w:style w:type="character" w:customStyle="1" w:styleId="Heading4Char">
    <w:name w:val="Heading 4 Char"/>
    <w:aliases w:val="TRL Head4 Char"/>
    <w:basedOn w:val="DefaultParagraphFont"/>
    <w:link w:val="Heading4"/>
    <w:uiPriority w:val="99"/>
    <w:rsid w:val="00EB25B7"/>
    <w:rPr>
      <w:rFonts w:ascii="Arial" w:eastAsia="Times New Roman" w:hAnsi="Arial" w:cs="Times New Roman"/>
      <w:sz w:val="20"/>
      <w:szCs w:val="20"/>
    </w:rPr>
  </w:style>
  <w:style w:type="character" w:customStyle="1" w:styleId="Heading5Char">
    <w:name w:val="Heading 5 Char"/>
    <w:aliases w:val="TRL Unnumbered Head4 Char"/>
    <w:basedOn w:val="DefaultParagraphFont"/>
    <w:link w:val="Heading5"/>
    <w:uiPriority w:val="99"/>
    <w:rsid w:val="00EB25B7"/>
    <w:rPr>
      <w:rFonts w:ascii="Arial" w:eastAsia="Times New Roman" w:hAnsi="Arial" w:cs="Times New Roman"/>
      <w:sz w:val="20"/>
      <w:szCs w:val="20"/>
    </w:rPr>
  </w:style>
  <w:style w:type="character" w:customStyle="1" w:styleId="Heading6Char">
    <w:name w:val="Heading 6 Char"/>
    <w:aliases w:val="TRL App1 Char"/>
    <w:basedOn w:val="DefaultParagraphFont"/>
    <w:link w:val="Heading6"/>
    <w:uiPriority w:val="99"/>
    <w:rsid w:val="00EB25B7"/>
    <w:rPr>
      <w:rFonts w:ascii="Arial" w:eastAsia="Times New Roman" w:hAnsi="Arial" w:cs="Times New Roman"/>
      <w:sz w:val="20"/>
      <w:szCs w:val="20"/>
    </w:rPr>
  </w:style>
  <w:style w:type="character" w:customStyle="1" w:styleId="Heading7Char">
    <w:name w:val="Heading 7 Char"/>
    <w:aliases w:val="TRL App2 Char"/>
    <w:basedOn w:val="DefaultParagraphFont"/>
    <w:link w:val="Heading7"/>
    <w:uiPriority w:val="99"/>
    <w:rsid w:val="00EB25B7"/>
    <w:rPr>
      <w:rFonts w:ascii="Arial" w:eastAsia="Times New Roman" w:hAnsi="Arial" w:cs="Times New Roman"/>
      <w:sz w:val="20"/>
      <w:szCs w:val="20"/>
    </w:rPr>
  </w:style>
  <w:style w:type="character" w:customStyle="1" w:styleId="Heading8Char">
    <w:name w:val="Heading 8 Char"/>
    <w:aliases w:val="TRL App3 Char"/>
    <w:basedOn w:val="DefaultParagraphFont"/>
    <w:link w:val="Heading8"/>
    <w:uiPriority w:val="99"/>
    <w:rsid w:val="00EB25B7"/>
    <w:rPr>
      <w:rFonts w:ascii="Arial" w:eastAsia="Times New Roman" w:hAnsi="Arial" w:cs="Times New Roman"/>
      <w:sz w:val="20"/>
      <w:szCs w:val="20"/>
    </w:rPr>
  </w:style>
  <w:style w:type="character" w:customStyle="1" w:styleId="Heading9Char">
    <w:name w:val="Heading 9 Char"/>
    <w:aliases w:val="TRL App4 Char"/>
    <w:basedOn w:val="DefaultParagraphFont"/>
    <w:link w:val="Heading9"/>
    <w:uiPriority w:val="99"/>
    <w:rsid w:val="00EB25B7"/>
    <w:rPr>
      <w:rFonts w:ascii="Arial" w:eastAsia="Times New Roman" w:hAnsi="Arial" w:cs="Times New Roman"/>
      <w:sz w:val="18"/>
      <w:szCs w:val="20"/>
    </w:rPr>
  </w:style>
  <w:style w:type="paragraph" w:customStyle="1" w:styleId="coverinfo">
    <w:name w:val="cover info"/>
    <w:rsid w:val="00EB25B7"/>
    <w:pPr>
      <w:spacing w:before="60" w:after="40" w:line="240" w:lineRule="auto"/>
    </w:pPr>
    <w:rPr>
      <w:rFonts w:ascii="Arial" w:eastAsia="Times New Roman" w:hAnsi="Arial" w:cs="Times New Roman"/>
      <w:b/>
      <w:bCs/>
      <w:sz w:val="40"/>
      <w:szCs w:val="20"/>
    </w:rPr>
  </w:style>
  <w:style w:type="paragraph" w:customStyle="1" w:styleId="Images">
    <w:name w:val="Images"/>
    <w:rsid w:val="00EB25B7"/>
    <w:pPr>
      <w:keepNext/>
      <w:spacing w:before="200" w:line="240" w:lineRule="auto"/>
      <w:jc w:val="center"/>
    </w:pPr>
    <w:rPr>
      <w:rFonts w:ascii="Times New Roman" w:eastAsia="Times New Roman" w:hAnsi="Times New Roman" w:cs="Times New Roman"/>
      <w:szCs w:val="20"/>
    </w:rPr>
  </w:style>
  <w:style w:type="paragraph" w:customStyle="1" w:styleId="TableText">
    <w:name w:val="Table Text"/>
    <w:rsid w:val="00EB25B7"/>
    <w:pPr>
      <w:suppressAutoHyphens/>
      <w:spacing w:before="20" w:after="20" w:line="240" w:lineRule="auto"/>
    </w:pPr>
    <w:rPr>
      <w:rFonts w:ascii="Arial" w:eastAsia="Times New Roman" w:hAnsi="Arial" w:cs="Times New Roman"/>
      <w:sz w:val="16"/>
    </w:rPr>
  </w:style>
  <w:style w:type="paragraph" w:customStyle="1" w:styleId="Note">
    <w:name w:val="Note"/>
    <w:next w:val="Normal"/>
    <w:link w:val="NoteCharChar"/>
    <w:qFormat/>
    <w:rsid w:val="00EB25B7"/>
    <w:pPr>
      <w:numPr>
        <w:numId w:val="2"/>
      </w:numPr>
      <w:spacing w:before="60" w:after="60" w:line="240" w:lineRule="auto"/>
      <w:ind w:right="360"/>
    </w:pPr>
    <w:rPr>
      <w:rFonts w:ascii="Arial" w:eastAsia="Times New Roman" w:hAnsi="Arial" w:cs="Arial"/>
      <w:szCs w:val="24"/>
    </w:rPr>
  </w:style>
  <w:style w:type="character" w:customStyle="1" w:styleId="NoteCharChar">
    <w:name w:val="Note Char Char"/>
    <w:basedOn w:val="DefaultParagraphFont"/>
    <w:link w:val="Note"/>
    <w:rsid w:val="00EB25B7"/>
    <w:rPr>
      <w:rFonts w:ascii="Arial" w:eastAsia="Times New Roman" w:hAnsi="Arial" w:cs="Arial"/>
      <w:szCs w:val="24"/>
    </w:rPr>
  </w:style>
  <w:style w:type="paragraph" w:customStyle="1" w:styleId="keyboard">
    <w:name w:val="keyboard"/>
    <w:next w:val="Normal"/>
    <w:rsid w:val="00EB25B7"/>
    <w:pPr>
      <w:numPr>
        <w:numId w:val="11"/>
      </w:numPr>
      <w:tabs>
        <w:tab w:val="clear" w:pos="1080"/>
        <w:tab w:val="num" w:pos="720"/>
      </w:tabs>
      <w:spacing w:before="20" w:after="40" w:line="280" w:lineRule="exact"/>
      <w:ind w:left="720" w:hanging="360"/>
    </w:pPr>
    <w:rPr>
      <w:rFonts w:ascii="Arial" w:eastAsia="Times New Roman" w:hAnsi="Arial" w:cs="Times New Roman"/>
      <w:b/>
      <w:szCs w:val="20"/>
    </w:rPr>
  </w:style>
  <w:style w:type="paragraph" w:customStyle="1" w:styleId="mouse">
    <w:name w:val="mouse"/>
    <w:next w:val="Normal"/>
    <w:rsid w:val="00EB25B7"/>
    <w:pPr>
      <w:numPr>
        <w:numId w:val="3"/>
      </w:numPr>
      <w:tabs>
        <w:tab w:val="clear" w:pos="1782"/>
        <w:tab w:val="num" w:pos="720"/>
      </w:tabs>
      <w:spacing w:before="20" w:after="40" w:line="280" w:lineRule="exact"/>
      <w:ind w:left="720" w:hanging="360"/>
    </w:pPr>
    <w:rPr>
      <w:rFonts w:ascii="Arial" w:eastAsia="Times New Roman" w:hAnsi="Arial" w:cs="Times New Roman"/>
      <w:b/>
      <w:szCs w:val="20"/>
    </w:rPr>
  </w:style>
  <w:style w:type="character" w:customStyle="1" w:styleId="HighlightText">
    <w:name w:val="Highlight Text"/>
    <w:basedOn w:val="DefaultParagraphFont"/>
    <w:rsid w:val="00EB25B7"/>
    <w:rPr>
      <w:rFonts w:ascii="Arial" w:hAnsi="Arial" w:cs="Arial"/>
      <w:b/>
      <w:sz w:val="20"/>
    </w:rPr>
  </w:style>
  <w:style w:type="paragraph" w:styleId="ListBullet">
    <w:name w:val="List Bullet"/>
    <w:rsid w:val="00EB25B7"/>
    <w:pPr>
      <w:numPr>
        <w:numId w:val="4"/>
      </w:numPr>
      <w:spacing w:before="60" w:after="40" w:line="240" w:lineRule="auto"/>
      <w:jc w:val="both"/>
    </w:pPr>
    <w:rPr>
      <w:rFonts w:ascii="Arial" w:eastAsia="Times New Roman" w:hAnsi="Arial" w:cs="Arial"/>
      <w:sz w:val="20"/>
      <w:szCs w:val="20"/>
    </w:rPr>
  </w:style>
  <w:style w:type="paragraph" w:styleId="Caption">
    <w:name w:val="caption"/>
    <w:next w:val="Normal"/>
    <w:qFormat/>
    <w:rsid w:val="00EB25B7"/>
    <w:pPr>
      <w:keepNext/>
      <w:spacing w:before="120" w:after="120" w:line="240" w:lineRule="auto"/>
      <w:jc w:val="center"/>
    </w:pPr>
    <w:rPr>
      <w:rFonts w:ascii="Arial" w:eastAsia="Times New Roman" w:hAnsi="Arial" w:cs="Times New Roman"/>
      <w:b/>
      <w:bCs/>
      <w:i/>
      <w:sz w:val="16"/>
    </w:rPr>
  </w:style>
  <w:style w:type="paragraph" w:styleId="ListNumber">
    <w:name w:val="List Number"/>
    <w:link w:val="ListNumberChar"/>
    <w:uiPriority w:val="99"/>
    <w:rsid w:val="00EB25B7"/>
    <w:pPr>
      <w:numPr>
        <w:numId w:val="14"/>
      </w:numPr>
      <w:spacing w:before="60" w:after="40" w:line="240" w:lineRule="auto"/>
    </w:pPr>
    <w:rPr>
      <w:rFonts w:ascii="Arial" w:eastAsia="Times New Roman" w:hAnsi="Arial" w:cs="Times New Roman"/>
      <w:sz w:val="20"/>
      <w:szCs w:val="20"/>
    </w:rPr>
  </w:style>
  <w:style w:type="paragraph" w:styleId="ListBullet2">
    <w:name w:val="List Bullet 2"/>
    <w:link w:val="ListBullet2Char"/>
    <w:rsid w:val="00EB25B7"/>
    <w:pPr>
      <w:numPr>
        <w:numId w:val="5"/>
      </w:numPr>
      <w:spacing w:before="60" w:after="40" w:line="240" w:lineRule="auto"/>
    </w:pPr>
    <w:rPr>
      <w:rFonts w:ascii="Arial" w:eastAsia="Times New Roman" w:hAnsi="Arial" w:cs="Times New Roman"/>
      <w:sz w:val="20"/>
      <w:szCs w:val="20"/>
    </w:rPr>
  </w:style>
  <w:style w:type="paragraph" w:customStyle="1" w:styleId="Warning">
    <w:name w:val="Warning!"/>
    <w:basedOn w:val="Normal"/>
    <w:next w:val="Normal"/>
    <w:link w:val="WarningCharChar"/>
    <w:rsid w:val="00EB25B7"/>
    <w:pPr>
      <w:numPr>
        <w:numId w:val="6"/>
      </w:numPr>
      <w:tabs>
        <w:tab w:val="clear" w:pos="1368"/>
        <w:tab w:val="num" w:pos="360"/>
        <w:tab w:val="left" w:pos="1080"/>
      </w:tabs>
      <w:spacing w:before="120" w:after="120" w:line="240" w:lineRule="auto"/>
      <w:ind w:left="1080" w:hanging="1080"/>
    </w:pPr>
    <w:rPr>
      <w:rFonts w:ascii="Arial" w:eastAsia="Times New Roman" w:hAnsi="Arial" w:cs="Times New Roman"/>
      <w:sz w:val="20"/>
      <w:szCs w:val="20"/>
    </w:rPr>
  </w:style>
  <w:style w:type="paragraph" w:styleId="ListBullet3">
    <w:name w:val="List Bullet 3"/>
    <w:link w:val="ListBullet3Char"/>
    <w:rsid w:val="00EB25B7"/>
    <w:pPr>
      <w:numPr>
        <w:numId w:val="7"/>
      </w:numPr>
      <w:spacing w:before="60" w:after="40" w:line="240" w:lineRule="auto"/>
    </w:pPr>
    <w:rPr>
      <w:rFonts w:ascii="Arial" w:eastAsia="Times New Roman" w:hAnsi="Arial" w:cs="Times New Roman"/>
      <w:sz w:val="20"/>
      <w:szCs w:val="20"/>
    </w:rPr>
  </w:style>
  <w:style w:type="paragraph" w:customStyle="1" w:styleId="Listalpha">
    <w:name w:val="List alpha"/>
    <w:rsid w:val="00EB25B7"/>
    <w:pPr>
      <w:numPr>
        <w:ilvl w:val="2"/>
        <w:numId w:val="10"/>
      </w:numPr>
      <w:tabs>
        <w:tab w:val="clear" w:pos="1440"/>
      </w:tabs>
      <w:spacing w:before="60" w:after="60" w:line="240" w:lineRule="auto"/>
      <w:ind w:left="720" w:right="360"/>
    </w:pPr>
    <w:rPr>
      <w:rFonts w:ascii="Arial" w:eastAsia="Times New Roman" w:hAnsi="Arial" w:cs="Arial"/>
      <w:sz w:val="20"/>
      <w:szCs w:val="20"/>
    </w:rPr>
  </w:style>
  <w:style w:type="paragraph" w:styleId="ListBullet4">
    <w:name w:val="List Bullet 4"/>
    <w:rsid w:val="00EB25B7"/>
    <w:pPr>
      <w:numPr>
        <w:numId w:val="8"/>
      </w:numPr>
      <w:spacing w:before="60" w:after="40" w:line="240" w:lineRule="auto"/>
    </w:pPr>
    <w:rPr>
      <w:rFonts w:ascii="Arial" w:eastAsia="Times New Roman" w:hAnsi="Arial" w:cs="Times New Roman"/>
      <w:sz w:val="20"/>
      <w:szCs w:val="20"/>
    </w:rPr>
  </w:style>
  <w:style w:type="paragraph" w:styleId="ListBullet5">
    <w:name w:val="List Bullet 5"/>
    <w:rsid w:val="00EB25B7"/>
    <w:pPr>
      <w:numPr>
        <w:numId w:val="9"/>
      </w:numPr>
      <w:spacing w:before="60" w:after="40" w:line="240" w:lineRule="auto"/>
    </w:pPr>
    <w:rPr>
      <w:rFonts w:ascii="Arial" w:eastAsia="Times New Roman" w:hAnsi="Arial" w:cs="Times New Roman"/>
      <w:sz w:val="20"/>
      <w:szCs w:val="20"/>
    </w:rPr>
  </w:style>
  <w:style w:type="paragraph" w:styleId="ListContinue5">
    <w:name w:val="List Continue 5"/>
    <w:rsid w:val="00EB25B7"/>
    <w:pPr>
      <w:spacing w:before="60" w:after="40" w:line="240" w:lineRule="auto"/>
      <w:ind w:left="1800"/>
    </w:pPr>
    <w:rPr>
      <w:rFonts w:ascii="Arial" w:eastAsia="Times New Roman" w:hAnsi="Arial" w:cs="Times New Roman"/>
      <w:sz w:val="20"/>
      <w:szCs w:val="20"/>
    </w:rPr>
  </w:style>
  <w:style w:type="character" w:customStyle="1" w:styleId="ListBullet3Char">
    <w:name w:val="List Bullet 3 Char"/>
    <w:basedOn w:val="DefaultParagraphFont"/>
    <w:link w:val="ListBullet3"/>
    <w:rsid w:val="00EB25B7"/>
    <w:rPr>
      <w:rFonts w:ascii="Arial" w:eastAsia="Times New Roman" w:hAnsi="Arial" w:cs="Times New Roman"/>
      <w:sz w:val="20"/>
      <w:szCs w:val="20"/>
    </w:rPr>
  </w:style>
  <w:style w:type="paragraph" w:styleId="ListContinue2">
    <w:name w:val="List Continue 2"/>
    <w:rsid w:val="00EB25B7"/>
    <w:pPr>
      <w:spacing w:before="60" w:after="40" w:line="240" w:lineRule="auto"/>
      <w:ind w:left="720"/>
    </w:pPr>
    <w:rPr>
      <w:rFonts w:ascii="Arial" w:eastAsia="Times New Roman" w:hAnsi="Arial" w:cs="Times New Roman"/>
      <w:sz w:val="20"/>
      <w:szCs w:val="20"/>
    </w:rPr>
  </w:style>
  <w:style w:type="character" w:customStyle="1" w:styleId="TableTitleline">
    <w:name w:val="Table Title line"/>
    <w:basedOn w:val="DefaultParagraphFont"/>
    <w:rsid w:val="00EB25B7"/>
    <w:rPr>
      <w:rFonts w:ascii="Arial" w:hAnsi="Arial"/>
      <w:b/>
      <w:bCs/>
      <w:i/>
      <w:iCs/>
      <w:sz w:val="16"/>
    </w:rPr>
  </w:style>
  <w:style w:type="paragraph" w:customStyle="1" w:styleId="CoverVersion">
    <w:name w:val="CoverVersion"/>
    <w:next w:val="Normal"/>
    <w:rsid w:val="00EB25B7"/>
    <w:pPr>
      <w:keepNext/>
      <w:spacing w:before="200" w:line="240" w:lineRule="auto"/>
    </w:pPr>
    <w:rPr>
      <w:rFonts w:ascii="Arial" w:eastAsia="Times New Roman" w:hAnsi="Arial" w:cs="Times New Roman"/>
      <w:b/>
      <w:sz w:val="32"/>
      <w:szCs w:val="20"/>
    </w:rPr>
  </w:style>
  <w:style w:type="paragraph" w:styleId="TOC1">
    <w:name w:val="toc 1"/>
    <w:basedOn w:val="Normal"/>
    <w:next w:val="Normal"/>
    <w:autoRedefine/>
    <w:uiPriority w:val="39"/>
    <w:rsid w:val="00EB25B7"/>
    <w:pPr>
      <w:tabs>
        <w:tab w:val="right" w:leader="dot" w:pos="10070"/>
      </w:tabs>
      <w:spacing w:before="120" w:after="120" w:line="240" w:lineRule="auto"/>
    </w:pPr>
    <w:rPr>
      <w:rFonts w:ascii="Arial" w:eastAsia="Times New Roman" w:hAnsi="Arial" w:cs="Times New Roman"/>
      <w:sz w:val="20"/>
      <w:szCs w:val="20"/>
    </w:rPr>
  </w:style>
  <w:style w:type="paragraph" w:styleId="TOC2">
    <w:name w:val="toc 2"/>
    <w:basedOn w:val="Normal"/>
    <w:next w:val="Normal"/>
    <w:autoRedefine/>
    <w:uiPriority w:val="39"/>
    <w:rsid w:val="00EB25B7"/>
    <w:pPr>
      <w:tabs>
        <w:tab w:val="left" w:pos="880"/>
        <w:tab w:val="right" w:leader="dot" w:pos="10070"/>
      </w:tabs>
      <w:spacing w:before="120" w:after="120" w:line="240" w:lineRule="auto"/>
      <w:ind w:left="360"/>
    </w:pPr>
    <w:rPr>
      <w:rFonts w:ascii="Arial" w:eastAsia="Times New Roman" w:hAnsi="Arial" w:cs="Times New Roman"/>
      <w:sz w:val="20"/>
      <w:szCs w:val="20"/>
    </w:rPr>
  </w:style>
  <w:style w:type="paragraph" w:styleId="TOC3">
    <w:name w:val="toc 3"/>
    <w:basedOn w:val="Normal"/>
    <w:next w:val="Normal"/>
    <w:autoRedefine/>
    <w:uiPriority w:val="39"/>
    <w:rsid w:val="00EB25B7"/>
    <w:pPr>
      <w:spacing w:before="120" w:after="120" w:line="240" w:lineRule="auto"/>
      <w:ind w:left="720"/>
    </w:pPr>
    <w:rPr>
      <w:rFonts w:ascii="Arial" w:eastAsia="Times New Roman" w:hAnsi="Arial" w:cs="Times New Roman"/>
      <w:sz w:val="20"/>
      <w:szCs w:val="20"/>
    </w:rPr>
  </w:style>
  <w:style w:type="paragraph" w:styleId="Header">
    <w:name w:val="header"/>
    <w:link w:val="HeaderChar"/>
    <w:uiPriority w:val="99"/>
    <w:qFormat/>
    <w:rsid w:val="00EB25B7"/>
    <w:pPr>
      <w:tabs>
        <w:tab w:val="right" w:pos="10080"/>
      </w:tabs>
      <w:spacing w:before="60" w:after="40" w:line="240" w:lineRule="auto"/>
      <w:jc w:val="center"/>
    </w:pPr>
    <w:rPr>
      <w:rFonts w:ascii="Arial" w:eastAsia="Times New Roman" w:hAnsi="Arial" w:cs="Times New Roman"/>
      <w:noProof/>
      <w:szCs w:val="20"/>
    </w:rPr>
  </w:style>
  <w:style w:type="character" w:customStyle="1" w:styleId="HeaderChar">
    <w:name w:val="Header Char"/>
    <w:basedOn w:val="DefaultParagraphFont"/>
    <w:link w:val="Header"/>
    <w:uiPriority w:val="99"/>
    <w:rsid w:val="00EB25B7"/>
    <w:rPr>
      <w:rFonts w:ascii="Arial" w:eastAsia="Times New Roman" w:hAnsi="Arial" w:cs="Times New Roman"/>
      <w:noProof/>
      <w:szCs w:val="20"/>
    </w:rPr>
  </w:style>
  <w:style w:type="paragraph" w:styleId="Footer">
    <w:name w:val="footer"/>
    <w:link w:val="FooterChar"/>
    <w:uiPriority w:val="99"/>
    <w:rsid w:val="00EB25B7"/>
    <w:pPr>
      <w:tabs>
        <w:tab w:val="center" w:pos="4320"/>
        <w:tab w:val="right" w:pos="8640"/>
      </w:tabs>
      <w:spacing w:before="60" w:after="0" w:line="240" w:lineRule="auto"/>
      <w:ind w:left="5040" w:hanging="5040"/>
      <w:jc w:val="center"/>
    </w:pPr>
    <w:rPr>
      <w:rFonts w:ascii="Arial" w:eastAsia="Times New Roman" w:hAnsi="Arial" w:cs="Arial"/>
      <w:sz w:val="12"/>
      <w:szCs w:val="12"/>
    </w:rPr>
  </w:style>
  <w:style w:type="character" w:customStyle="1" w:styleId="FooterChar">
    <w:name w:val="Footer Char"/>
    <w:basedOn w:val="DefaultParagraphFont"/>
    <w:link w:val="Footer"/>
    <w:uiPriority w:val="99"/>
    <w:rsid w:val="00EB25B7"/>
    <w:rPr>
      <w:rFonts w:ascii="Arial" w:eastAsia="Times New Roman" w:hAnsi="Arial" w:cs="Arial"/>
      <w:sz w:val="12"/>
      <w:szCs w:val="12"/>
    </w:rPr>
  </w:style>
  <w:style w:type="paragraph" w:customStyle="1" w:styleId="Footerdateline">
    <w:name w:val="Footer date line"/>
    <w:basedOn w:val="Footer"/>
    <w:next w:val="Footer"/>
    <w:rsid w:val="00EB25B7"/>
    <w:pPr>
      <w:pBdr>
        <w:top w:val="single" w:sz="4" w:space="1" w:color="auto"/>
      </w:pBdr>
      <w:tabs>
        <w:tab w:val="clear" w:pos="4320"/>
        <w:tab w:val="clear" w:pos="8640"/>
        <w:tab w:val="right" w:pos="10080"/>
      </w:tabs>
      <w:ind w:left="0" w:firstLine="0"/>
    </w:pPr>
  </w:style>
  <w:style w:type="paragraph" w:styleId="ListNumber5">
    <w:name w:val="List Number 5"/>
    <w:basedOn w:val="Normal"/>
    <w:rsid w:val="00EB25B7"/>
    <w:pPr>
      <w:numPr>
        <w:numId w:val="12"/>
      </w:numPr>
      <w:spacing w:before="120" w:after="120" w:line="240" w:lineRule="auto"/>
    </w:pPr>
    <w:rPr>
      <w:rFonts w:ascii="Arial" w:eastAsia="Times New Roman" w:hAnsi="Arial" w:cs="Times New Roman"/>
      <w:sz w:val="20"/>
      <w:szCs w:val="20"/>
    </w:rPr>
  </w:style>
  <w:style w:type="paragraph" w:styleId="TOC4">
    <w:name w:val="toc 4"/>
    <w:basedOn w:val="Normal"/>
    <w:next w:val="Normal"/>
    <w:autoRedefine/>
    <w:uiPriority w:val="39"/>
    <w:rsid w:val="00EB25B7"/>
    <w:pPr>
      <w:spacing w:before="60" w:after="60" w:line="240" w:lineRule="auto"/>
      <w:ind w:left="1080"/>
    </w:pPr>
    <w:rPr>
      <w:rFonts w:ascii="Arial" w:eastAsia="Times New Roman" w:hAnsi="Arial" w:cs="Times New Roman"/>
      <w:sz w:val="18"/>
      <w:szCs w:val="20"/>
    </w:rPr>
  </w:style>
  <w:style w:type="paragraph" w:styleId="TOC5">
    <w:name w:val="toc 5"/>
    <w:basedOn w:val="Normal"/>
    <w:next w:val="Normal"/>
    <w:autoRedefine/>
    <w:uiPriority w:val="39"/>
    <w:rsid w:val="00EB25B7"/>
    <w:pPr>
      <w:spacing w:before="60" w:after="60" w:line="240" w:lineRule="auto"/>
      <w:ind w:left="1260"/>
    </w:pPr>
    <w:rPr>
      <w:rFonts w:ascii="Arial" w:eastAsia="Times New Roman" w:hAnsi="Arial" w:cs="Times New Roman"/>
      <w:sz w:val="18"/>
      <w:szCs w:val="20"/>
    </w:rPr>
  </w:style>
  <w:style w:type="paragraph" w:styleId="TOC6">
    <w:name w:val="toc 6"/>
    <w:basedOn w:val="Normal"/>
    <w:next w:val="Normal"/>
    <w:autoRedefine/>
    <w:uiPriority w:val="39"/>
    <w:rsid w:val="00EB25B7"/>
    <w:pPr>
      <w:spacing w:before="60" w:after="60" w:line="240" w:lineRule="auto"/>
      <w:ind w:left="1440"/>
    </w:pPr>
    <w:rPr>
      <w:rFonts w:ascii="Arial" w:eastAsia="Times New Roman" w:hAnsi="Arial" w:cs="Times New Roman"/>
      <w:sz w:val="18"/>
      <w:szCs w:val="20"/>
    </w:rPr>
  </w:style>
  <w:style w:type="paragraph" w:styleId="TOC7">
    <w:name w:val="toc 7"/>
    <w:basedOn w:val="Normal"/>
    <w:next w:val="Normal"/>
    <w:autoRedefine/>
    <w:uiPriority w:val="39"/>
    <w:rsid w:val="00EB25B7"/>
    <w:pPr>
      <w:spacing w:before="60" w:after="60" w:line="240" w:lineRule="auto"/>
      <w:ind w:left="1620"/>
    </w:pPr>
    <w:rPr>
      <w:rFonts w:ascii="Arial" w:eastAsia="Times New Roman" w:hAnsi="Arial" w:cs="Times New Roman"/>
      <w:sz w:val="18"/>
      <w:szCs w:val="20"/>
    </w:rPr>
  </w:style>
  <w:style w:type="paragraph" w:customStyle="1" w:styleId="TableHeading">
    <w:name w:val="Table Heading"/>
    <w:basedOn w:val="Normal"/>
    <w:rsid w:val="00EB25B7"/>
    <w:pPr>
      <w:keepNext/>
      <w:suppressAutoHyphens/>
      <w:spacing w:before="60" w:after="60" w:line="240" w:lineRule="auto"/>
    </w:pPr>
    <w:rPr>
      <w:rFonts w:ascii="Arial" w:eastAsia="Times New Roman" w:hAnsi="Arial" w:cs="Times New Roman"/>
      <w:b/>
      <w:sz w:val="24"/>
      <w:u w:val="single"/>
    </w:rPr>
  </w:style>
  <w:style w:type="paragraph" w:styleId="ListNumber3">
    <w:name w:val="List Number 3"/>
    <w:basedOn w:val="Normal"/>
    <w:link w:val="ListNumber3Char"/>
    <w:rsid w:val="00EB25B7"/>
    <w:pPr>
      <w:numPr>
        <w:numId w:val="15"/>
      </w:numPr>
      <w:spacing w:before="120" w:after="120" w:line="240" w:lineRule="auto"/>
    </w:pPr>
    <w:rPr>
      <w:rFonts w:ascii="Arial" w:eastAsia="Times New Roman" w:hAnsi="Arial" w:cs="Times New Roman"/>
      <w:sz w:val="20"/>
      <w:szCs w:val="20"/>
    </w:rPr>
  </w:style>
  <w:style w:type="paragraph" w:styleId="ListContinue4">
    <w:name w:val="List Continue 4"/>
    <w:basedOn w:val="Normal"/>
    <w:rsid w:val="00EB25B7"/>
    <w:pPr>
      <w:spacing w:before="60" w:after="120" w:line="240" w:lineRule="auto"/>
      <w:ind w:left="1440"/>
    </w:pPr>
    <w:rPr>
      <w:rFonts w:ascii="Arial" w:eastAsia="Times New Roman" w:hAnsi="Arial" w:cs="Times New Roman"/>
      <w:sz w:val="20"/>
      <w:szCs w:val="20"/>
    </w:rPr>
  </w:style>
  <w:style w:type="paragraph" w:styleId="ListContinue3">
    <w:name w:val="List Continue 3"/>
    <w:basedOn w:val="Normal"/>
    <w:link w:val="ListContinue3Char"/>
    <w:rsid w:val="00EB25B7"/>
    <w:pPr>
      <w:spacing w:before="60" w:after="120" w:line="240" w:lineRule="auto"/>
      <w:ind w:left="1080"/>
    </w:pPr>
    <w:rPr>
      <w:rFonts w:ascii="Arial" w:eastAsia="Times New Roman" w:hAnsi="Arial" w:cs="Times New Roman"/>
      <w:sz w:val="20"/>
      <w:szCs w:val="20"/>
    </w:rPr>
  </w:style>
  <w:style w:type="character" w:customStyle="1" w:styleId="ListContinue3Char">
    <w:name w:val="List Continue 3 Char"/>
    <w:basedOn w:val="DefaultParagraphFont"/>
    <w:link w:val="ListContinue3"/>
    <w:rsid w:val="00EB25B7"/>
    <w:rPr>
      <w:rFonts w:ascii="Arial" w:eastAsia="Times New Roman" w:hAnsi="Arial" w:cs="Times New Roman"/>
      <w:sz w:val="20"/>
      <w:szCs w:val="20"/>
    </w:rPr>
  </w:style>
  <w:style w:type="paragraph" w:customStyle="1" w:styleId="TableBullet">
    <w:name w:val="Table Bullet"/>
    <w:basedOn w:val="Normal"/>
    <w:rsid w:val="00EB25B7"/>
    <w:pPr>
      <w:numPr>
        <w:numId w:val="13"/>
      </w:numPr>
      <w:suppressAutoHyphens/>
      <w:spacing w:before="20" w:after="20" w:line="240" w:lineRule="auto"/>
    </w:pPr>
    <w:rPr>
      <w:rFonts w:ascii="Arial" w:eastAsia="Times New Roman" w:hAnsi="Arial" w:cs="Times New Roman"/>
      <w:sz w:val="16"/>
    </w:rPr>
  </w:style>
  <w:style w:type="paragraph" w:styleId="ListNumber4">
    <w:name w:val="List Number 4"/>
    <w:basedOn w:val="Normal"/>
    <w:rsid w:val="00EB25B7"/>
    <w:pPr>
      <w:numPr>
        <w:numId w:val="16"/>
      </w:numPr>
      <w:spacing w:before="120" w:after="120" w:line="240" w:lineRule="auto"/>
    </w:pPr>
    <w:rPr>
      <w:rFonts w:ascii="Arial" w:eastAsia="Times New Roman" w:hAnsi="Arial" w:cs="Times New Roman"/>
      <w:sz w:val="20"/>
      <w:szCs w:val="20"/>
    </w:rPr>
  </w:style>
  <w:style w:type="character" w:customStyle="1" w:styleId="WarningCharChar">
    <w:name w:val="Warning! Char Char"/>
    <w:basedOn w:val="DefaultParagraphFont"/>
    <w:link w:val="Warning"/>
    <w:rsid w:val="00EB25B7"/>
    <w:rPr>
      <w:rFonts w:ascii="Arial" w:eastAsia="Times New Roman" w:hAnsi="Arial" w:cs="Times New Roman"/>
      <w:sz w:val="20"/>
      <w:szCs w:val="20"/>
    </w:rPr>
  </w:style>
  <w:style w:type="character" w:customStyle="1" w:styleId="ListNumberChar">
    <w:name w:val="List Number Char"/>
    <w:basedOn w:val="DefaultParagraphFont"/>
    <w:link w:val="ListNumber"/>
    <w:uiPriority w:val="99"/>
    <w:rsid w:val="00EB25B7"/>
    <w:rPr>
      <w:rFonts w:ascii="Arial" w:eastAsia="Times New Roman" w:hAnsi="Arial" w:cs="Times New Roman"/>
      <w:sz w:val="20"/>
      <w:szCs w:val="20"/>
    </w:rPr>
  </w:style>
  <w:style w:type="character" w:customStyle="1" w:styleId="ListBullet2Char">
    <w:name w:val="List Bullet 2 Char"/>
    <w:basedOn w:val="DefaultParagraphFont"/>
    <w:link w:val="ListBullet2"/>
    <w:rsid w:val="00EB25B7"/>
    <w:rPr>
      <w:rFonts w:ascii="Arial" w:eastAsia="Times New Roman" w:hAnsi="Arial" w:cs="Times New Roman"/>
      <w:sz w:val="20"/>
      <w:szCs w:val="20"/>
    </w:rPr>
  </w:style>
  <w:style w:type="paragraph" w:styleId="ListContinue">
    <w:name w:val="List Continue"/>
    <w:rsid w:val="00EB25B7"/>
    <w:pPr>
      <w:spacing w:before="60" w:after="120" w:line="240" w:lineRule="auto"/>
      <w:ind w:left="360"/>
    </w:pPr>
    <w:rPr>
      <w:rFonts w:ascii="Arial" w:eastAsia="Times New Roman" w:hAnsi="Arial" w:cs="Times New Roman"/>
      <w:sz w:val="20"/>
      <w:szCs w:val="20"/>
    </w:rPr>
  </w:style>
  <w:style w:type="character" w:customStyle="1" w:styleId="ListNumber3Char">
    <w:name w:val="List Number 3 Char"/>
    <w:basedOn w:val="DefaultParagraphFont"/>
    <w:link w:val="ListNumber3"/>
    <w:rsid w:val="00EB25B7"/>
    <w:rPr>
      <w:rFonts w:ascii="Arial" w:eastAsia="Times New Roman" w:hAnsi="Arial" w:cs="Times New Roman"/>
      <w:sz w:val="20"/>
      <w:szCs w:val="20"/>
    </w:rPr>
  </w:style>
  <w:style w:type="character" w:styleId="Emphasis">
    <w:name w:val="Emphasis"/>
    <w:basedOn w:val="DefaultParagraphFont"/>
    <w:qFormat/>
    <w:rsid w:val="00EB25B7"/>
    <w:rPr>
      <w:rFonts w:ascii="Arial" w:hAnsi="Arial"/>
      <w:i/>
      <w:iCs/>
      <w:sz w:val="20"/>
    </w:rPr>
  </w:style>
  <w:style w:type="paragraph" w:customStyle="1" w:styleId="Body">
    <w:name w:val="Body"/>
    <w:qFormat/>
    <w:rsid w:val="00EB25B7"/>
    <w:pPr>
      <w:spacing w:before="60" w:after="120" w:line="240" w:lineRule="auto"/>
    </w:pPr>
    <w:rPr>
      <w:rFonts w:ascii="Arial" w:eastAsia="Times New Roman" w:hAnsi="Arial" w:cs="Times New Roman"/>
      <w:sz w:val="20"/>
    </w:rPr>
  </w:style>
  <w:style w:type="paragraph" w:styleId="ListNumber2">
    <w:name w:val="List Number 2"/>
    <w:basedOn w:val="Normal"/>
    <w:uiPriority w:val="99"/>
    <w:rsid w:val="00EB25B7"/>
    <w:pPr>
      <w:tabs>
        <w:tab w:val="left" w:pos="720"/>
      </w:tabs>
      <w:spacing w:before="120" w:after="120" w:line="240" w:lineRule="auto"/>
      <w:contextualSpacing/>
    </w:pPr>
    <w:rPr>
      <w:rFonts w:ascii="Arial" w:eastAsia="Times New Roman" w:hAnsi="Arial" w:cs="Times New Roman"/>
      <w:sz w:val="20"/>
      <w:szCs w:val="20"/>
    </w:rPr>
  </w:style>
  <w:style w:type="paragraph" w:customStyle="1" w:styleId="FooterText">
    <w:name w:val="Footer Text"/>
    <w:basedOn w:val="Normal"/>
    <w:link w:val="FooterTextChar"/>
    <w:autoRedefine/>
    <w:rsid w:val="00EB25B7"/>
    <w:pPr>
      <w:pBdr>
        <w:top w:val="single" w:sz="4" w:space="1" w:color="auto"/>
      </w:pBdr>
      <w:tabs>
        <w:tab w:val="right" w:pos="10080"/>
      </w:tabs>
      <w:spacing w:after="40" w:line="240" w:lineRule="auto"/>
      <w:ind w:right="-54"/>
      <w:jc w:val="center"/>
    </w:pPr>
    <w:rPr>
      <w:rFonts w:ascii="Arial" w:eastAsia="Times New Roman" w:hAnsi="Arial" w:cs="Times New Roman"/>
      <w:sz w:val="16"/>
      <w:szCs w:val="24"/>
      <w:lang w:bidi="en-US"/>
    </w:rPr>
  </w:style>
  <w:style w:type="character" w:customStyle="1" w:styleId="FooterTextChar">
    <w:name w:val="Footer Text Char"/>
    <w:basedOn w:val="DefaultParagraphFont"/>
    <w:link w:val="FooterText"/>
    <w:rsid w:val="00EB25B7"/>
    <w:rPr>
      <w:rFonts w:ascii="Arial" w:eastAsia="Times New Roman" w:hAnsi="Arial" w:cs="Times New Roman"/>
      <w:sz w:val="16"/>
      <w:szCs w:val="24"/>
      <w:lang w:bidi="en-US"/>
    </w:rPr>
  </w:style>
  <w:style w:type="character" w:customStyle="1" w:styleId="CodeText">
    <w:name w:val="Code Text"/>
    <w:basedOn w:val="DefaultParagraphFont"/>
    <w:uiPriority w:val="1"/>
    <w:qFormat/>
    <w:rsid w:val="00EB25B7"/>
    <w:rPr>
      <w:rFonts w:ascii="Courier New" w:hAnsi="Courier New"/>
      <w:sz w:val="22"/>
    </w:rPr>
  </w:style>
  <w:style w:type="paragraph" w:customStyle="1" w:styleId="ProcedureLine">
    <w:name w:val="Procedure Line"/>
    <w:next w:val="Body"/>
    <w:rsid w:val="00EB25B7"/>
    <w:pPr>
      <w:spacing w:before="300" w:line="240" w:lineRule="auto"/>
    </w:pPr>
    <w:rPr>
      <w:rFonts w:ascii="Arial" w:eastAsia="Times New Roman" w:hAnsi="Arial" w:cs="Times New Roman"/>
      <w:b/>
      <w:bCs/>
      <w:sz w:val="24"/>
      <w:szCs w:val="20"/>
      <w:u w:val="single"/>
    </w:rPr>
  </w:style>
  <w:style w:type="character" w:customStyle="1" w:styleId="CodeBlue">
    <w:name w:val="Code Blue"/>
    <w:basedOn w:val="CodeText"/>
    <w:uiPriority w:val="1"/>
    <w:qFormat/>
    <w:rsid w:val="00EB25B7"/>
    <w:rPr>
      <w:rFonts w:ascii="Courier New" w:hAnsi="Courier New"/>
      <w:color w:val="0070C0"/>
      <w:sz w:val="22"/>
    </w:rPr>
  </w:style>
  <w:style w:type="character" w:customStyle="1" w:styleId="CodeGreen">
    <w:name w:val="Code Green"/>
    <w:basedOn w:val="CodeText"/>
    <w:uiPriority w:val="1"/>
    <w:qFormat/>
    <w:rsid w:val="00EB25B7"/>
    <w:rPr>
      <w:rFonts w:ascii="Courier New" w:hAnsi="Courier New"/>
      <w:color w:val="00B050"/>
      <w:sz w:val="22"/>
    </w:rPr>
  </w:style>
  <w:style w:type="character" w:customStyle="1" w:styleId="CodeRed">
    <w:name w:val="Code Red"/>
    <w:basedOn w:val="CodeText"/>
    <w:uiPriority w:val="1"/>
    <w:qFormat/>
    <w:rsid w:val="00EB25B7"/>
    <w:rPr>
      <w:rFonts w:ascii="Courier New" w:hAnsi="Courier New"/>
      <w:color w:val="C00000"/>
      <w:sz w:val="22"/>
    </w:rPr>
  </w:style>
  <w:style w:type="paragraph" w:customStyle="1" w:styleId="HeaderDoctitle">
    <w:name w:val="Header Doc title"/>
    <w:basedOn w:val="Header"/>
    <w:qFormat/>
    <w:rsid w:val="00EB25B7"/>
    <w:rPr>
      <w:b/>
    </w:rPr>
  </w:style>
  <w:style w:type="paragraph" w:customStyle="1" w:styleId="spacer">
    <w:name w:val="spacer"/>
    <w:qFormat/>
    <w:rsid w:val="00EB25B7"/>
    <w:pPr>
      <w:spacing w:after="0" w:line="240" w:lineRule="auto"/>
    </w:pPr>
    <w:rPr>
      <w:rFonts w:ascii="Arial" w:eastAsia="Times New Roman" w:hAnsi="Arial" w:cs="Times New Roman"/>
      <w:sz w:val="8"/>
      <w:szCs w:val="8"/>
    </w:rPr>
  </w:style>
  <w:style w:type="paragraph" w:customStyle="1" w:styleId="TableNumbering">
    <w:name w:val="Table Numbering"/>
    <w:basedOn w:val="Normal"/>
    <w:qFormat/>
    <w:rsid w:val="00EB25B7"/>
    <w:pPr>
      <w:numPr>
        <w:numId w:val="17"/>
      </w:numPr>
      <w:spacing w:before="20" w:after="20" w:line="240" w:lineRule="auto"/>
      <w:ind w:left="576"/>
    </w:pPr>
    <w:rPr>
      <w:rFonts w:ascii="Arial" w:eastAsia="Times New Roman" w:hAnsi="Arial" w:cs="Arial"/>
      <w:b/>
      <w:bCs/>
      <w:sz w:val="16"/>
      <w:szCs w:val="20"/>
    </w:rPr>
  </w:style>
  <w:style w:type="paragraph" w:customStyle="1" w:styleId="Code01">
    <w:name w:val="Code 01"/>
    <w:basedOn w:val="Normal"/>
    <w:rsid w:val="00EB25B7"/>
    <w:pPr>
      <w:shd w:val="clear" w:color="auto" w:fill="EEF3F7"/>
      <w:spacing w:before="120" w:after="120" w:line="240" w:lineRule="auto"/>
    </w:pPr>
    <w:rPr>
      <w:rFonts w:ascii="Arial" w:eastAsia="Times New Roman" w:hAnsi="Arial" w:cs="Times New Roman"/>
      <w:sz w:val="20"/>
      <w:szCs w:val="20"/>
    </w:rPr>
  </w:style>
  <w:style w:type="paragraph" w:customStyle="1" w:styleId="TableHeadingCentered">
    <w:name w:val="Table Heading Centered"/>
    <w:basedOn w:val="TableText"/>
    <w:rsid w:val="00EB25B7"/>
    <w:pPr>
      <w:jc w:val="center"/>
    </w:pPr>
    <w:rPr>
      <w:b/>
      <w:bCs/>
      <w:i/>
      <w:iCs/>
      <w:szCs w:val="20"/>
    </w:rPr>
  </w:style>
  <w:style w:type="paragraph" w:customStyle="1" w:styleId="TableTextCentered">
    <w:name w:val="Table Text Centered"/>
    <w:basedOn w:val="TableText"/>
    <w:rsid w:val="00EB25B7"/>
    <w:pPr>
      <w:jc w:val="center"/>
    </w:pPr>
    <w:rPr>
      <w:szCs w:val="20"/>
    </w:rPr>
  </w:style>
  <w:style w:type="paragraph" w:styleId="BalloonText">
    <w:name w:val="Balloon Text"/>
    <w:basedOn w:val="Normal"/>
    <w:link w:val="BalloonTextChar"/>
    <w:semiHidden/>
    <w:unhideWhenUsed/>
    <w:rsid w:val="00EB25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EB25B7"/>
    <w:rPr>
      <w:rFonts w:ascii="Tahoma" w:hAnsi="Tahoma" w:cs="Tahoma"/>
      <w:sz w:val="16"/>
      <w:szCs w:val="16"/>
    </w:rPr>
  </w:style>
  <w:style w:type="paragraph" w:customStyle="1" w:styleId="Default">
    <w:name w:val="Default"/>
    <w:rsid w:val="00EB25B7"/>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EB25B7"/>
    <w:pPr>
      <w:ind w:left="720"/>
      <w:contextualSpacing/>
    </w:pPr>
  </w:style>
  <w:style w:type="character" w:customStyle="1" w:styleId="apple-converted-space">
    <w:name w:val="apple-converted-space"/>
    <w:basedOn w:val="DefaultParagraphFont"/>
    <w:rsid w:val="006220AC"/>
  </w:style>
  <w:style w:type="paragraph" w:customStyle="1" w:styleId="Bentley-BodyCopy">
    <w:name w:val="Bentley - Body Copy"/>
    <w:link w:val="Bentley-BodyCopyChar"/>
    <w:qFormat/>
    <w:rsid w:val="009A20B5"/>
    <w:pPr>
      <w:spacing w:before="120" w:after="120" w:line="240" w:lineRule="auto"/>
    </w:pPr>
    <w:rPr>
      <w:rFonts w:ascii="Calibri" w:eastAsiaTheme="minorHAnsi" w:hAnsi="Calibri"/>
      <w:color w:val="000000" w:themeColor="text1"/>
      <w:szCs w:val="24"/>
      <w:lang w:val="en-US" w:eastAsia="en-US"/>
    </w:rPr>
  </w:style>
  <w:style w:type="character" w:customStyle="1" w:styleId="Bentley-BodyCopyChar">
    <w:name w:val="Bentley - Body Copy Char"/>
    <w:basedOn w:val="DefaultParagraphFont"/>
    <w:link w:val="Bentley-BodyCopy"/>
    <w:rsid w:val="009A20B5"/>
    <w:rPr>
      <w:rFonts w:ascii="Calibri" w:eastAsiaTheme="minorHAnsi" w:hAnsi="Calibri"/>
      <w:color w:val="000000" w:themeColor="text1"/>
      <w:szCs w:val="24"/>
      <w:lang w:val="en-US" w:eastAsia="en-US"/>
    </w:rPr>
  </w:style>
  <w:style w:type="paragraph" w:customStyle="1" w:styleId="EmphasizedText">
    <w:name w:val="Emphasized Text"/>
    <w:basedOn w:val="Normal"/>
    <w:next w:val="Normal"/>
    <w:link w:val="EmphasizedTextChar"/>
    <w:locked/>
    <w:rsid w:val="007039F3"/>
    <w:pPr>
      <w:spacing w:before="200" w:line="240" w:lineRule="auto"/>
    </w:pPr>
    <w:rPr>
      <w:rFonts w:ascii="Arial" w:eastAsia="Times New Roman" w:hAnsi="Arial" w:cs="Times New Roman"/>
      <w:i/>
      <w:sz w:val="24"/>
      <w:szCs w:val="20"/>
      <w:lang w:val="en-US" w:eastAsia="en-US"/>
    </w:rPr>
  </w:style>
  <w:style w:type="character" w:customStyle="1" w:styleId="EmphasizedTextChar">
    <w:name w:val="Emphasized Text Char"/>
    <w:basedOn w:val="DefaultParagraphFont"/>
    <w:link w:val="EmphasizedText"/>
    <w:rsid w:val="007039F3"/>
    <w:rPr>
      <w:rFonts w:ascii="Arial" w:eastAsia="Times New Roman" w:hAnsi="Arial" w:cs="Times New Roman"/>
      <w:i/>
      <w:sz w:val="24"/>
      <w:szCs w:val="20"/>
      <w:lang w:val="en-US" w:eastAsia="en-US"/>
    </w:rPr>
  </w:style>
  <w:style w:type="paragraph" w:customStyle="1" w:styleId="VITitleline">
    <w:name w:val="VI Title line"/>
    <w:basedOn w:val="Normal"/>
    <w:locked/>
    <w:rsid w:val="007039F3"/>
    <w:pPr>
      <w:spacing w:before="120" w:after="120" w:line="240" w:lineRule="auto"/>
      <w:jc w:val="center"/>
    </w:pPr>
    <w:rPr>
      <w:rFonts w:ascii="Arial" w:eastAsia="Times New Roman" w:hAnsi="Arial" w:cs="Times New Roman"/>
      <w:b/>
      <w:bCs/>
      <w:sz w:val="36"/>
      <w:szCs w:val="20"/>
      <w:lang w:val="en-US" w:eastAsia="en-US"/>
    </w:rPr>
  </w:style>
  <w:style w:type="paragraph" w:customStyle="1" w:styleId="WBSnumber">
    <w:name w:val="WBS number"/>
    <w:locked/>
    <w:rsid w:val="007039F3"/>
    <w:pPr>
      <w:spacing w:before="60" w:after="40" w:line="240" w:lineRule="auto"/>
      <w:ind w:left="7920" w:hanging="5040"/>
      <w:jc w:val="center"/>
    </w:pPr>
    <w:rPr>
      <w:rFonts w:ascii="Times New Roman" w:eastAsia="Times New Roman" w:hAnsi="Times New Roman" w:cs="Times New Roman"/>
      <w:b/>
      <w:bCs/>
      <w:szCs w:val="20"/>
      <w:lang w:val="en-US" w:eastAsia="en-US"/>
    </w:rPr>
  </w:style>
  <w:style w:type="character" w:customStyle="1" w:styleId="Procedure">
    <w:name w:val="Procedure"/>
    <w:basedOn w:val="DefaultParagraphFont"/>
    <w:locked/>
    <w:rsid w:val="007039F3"/>
    <w:rPr>
      <w:b/>
      <w:bCs/>
      <w:sz w:val="24"/>
      <w:u w:val="single"/>
    </w:rPr>
  </w:style>
  <w:style w:type="table" w:styleId="TableGrid">
    <w:name w:val="Table Grid"/>
    <w:basedOn w:val="TableNormal"/>
    <w:rsid w:val="007039F3"/>
    <w:pPr>
      <w:spacing w:after="0" w:line="240" w:lineRule="auto"/>
    </w:pPr>
    <w:rPr>
      <w:rFonts w:ascii="Times New Roman" w:eastAsia="Times New Roman" w:hAnsi="Times New Roman" w:cs="Times New Roman"/>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7039F3"/>
    <w:rPr>
      <w:color w:val="0000FF"/>
      <w:u w:val="single"/>
    </w:rPr>
  </w:style>
  <w:style w:type="character" w:styleId="PageNumber">
    <w:name w:val="page number"/>
    <w:basedOn w:val="DefaultParagraphFont"/>
    <w:rsid w:val="007039F3"/>
  </w:style>
  <w:style w:type="paragraph" w:customStyle="1" w:styleId="example">
    <w:name w:val="example"/>
    <w:rsid w:val="007039F3"/>
    <w:pPr>
      <w:numPr>
        <w:numId w:val="19"/>
      </w:numPr>
      <w:spacing w:before="60" w:after="120" w:line="240" w:lineRule="auto"/>
    </w:pPr>
    <w:rPr>
      <w:rFonts w:ascii="Arial" w:eastAsia="Times New Roman" w:hAnsi="Arial" w:cs="Times New Roman"/>
      <w:sz w:val="20"/>
      <w:szCs w:val="24"/>
      <w:lang w:val="en-US" w:eastAsia="en-US"/>
    </w:rPr>
  </w:style>
  <w:style w:type="paragraph" w:customStyle="1" w:styleId="chaptertitle">
    <w:name w:val="chapter title"/>
    <w:basedOn w:val="Heading2"/>
    <w:next w:val="Normal"/>
    <w:rsid w:val="007039F3"/>
    <w:pPr>
      <w:numPr>
        <w:ilvl w:val="0"/>
        <w:numId w:val="0"/>
      </w:numPr>
      <w:pBdr>
        <w:top w:val="single" w:sz="12" w:space="8" w:color="auto"/>
        <w:bottom w:val="single" w:sz="12" w:space="8" w:color="auto"/>
      </w:pBdr>
      <w:tabs>
        <w:tab w:val="left" w:pos="720"/>
      </w:tabs>
      <w:spacing w:before="1440" w:after="720"/>
      <w:outlineLvl w:val="9"/>
    </w:pPr>
    <w:rPr>
      <w:sz w:val="48"/>
      <w:lang w:val="en-US" w:eastAsia="en-US"/>
    </w:rPr>
  </w:style>
  <w:style w:type="paragraph" w:customStyle="1" w:styleId="minitocstart">
    <w:name w:val="minitoc start"/>
    <w:basedOn w:val="Normal"/>
    <w:locked/>
    <w:rsid w:val="007039F3"/>
    <w:pPr>
      <w:widowControl w:val="0"/>
      <w:pBdr>
        <w:top w:val="single" w:sz="6" w:space="6" w:color="auto"/>
      </w:pBdr>
      <w:tabs>
        <w:tab w:val="left" w:pos="2070"/>
        <w:tab w:val="right" w:pos="8505"/>
      </w:tabs>
      <w:spacing w:before="40" w:after="40" w:line="280" w:lineRule="exact"/>
      <w:ind w:left="1701"/>
    </w:pPr>
    <w:rPr>
      <w:rFonts w:ascii="Arial" w:eastAsia="Times New Roman" w:hAnsi="Arial" w:cs="Times New Roman"/>
      <w:b/>
      <w:sz w:val="24"/>
      <w:szCs w:val="20"/>
      <w:lang w:val="en-US" w:eastAsia="en-US"/>
    </w:rPr>
  </w:style>
  <w:style w:type="paragraph" w:customStyle="1" w:styleId="minitocend">
    <w:name w:val="minitoc end"/>
    <w:basedOn w:val="minitocstart"/>
    <w:locked/>
    <w:rsid w:val="007039F3"/>
    <w:pPr>
      <w:pBdr>
        <w:top w:val="none" w:sz="0" w:space="0" w:color="auto"/>
        <w:bottom w:val="single" w:sz="6" w:space="6" w:color="auto"/>
      </w:pBdr>
    </w:pPr>
  </w:style>
  <w:style w:type="paragraph" w:customStyle="1" w:styleId="minitoc">
    <w:name w:val="minitoc"/>
    <w:basedOn w:val="minitocstart"/>
    <w:locked/>
    <w:rsid w:val="007039F3"/>
    <w:pPr>
      <w:pBdr>
        <w:top w:val="none" w:sz="0" w:space="0" w:color="auto"/>
      </w:pBdr>
    </w:pPr>
  </w:style>
  <w:style w:type="paragraph" w:styleId="Index2">
    <w:name w:val="index 2"/>
    <w:basedOn w:val="Normal"/>
    <w:autoRedefine/>
    <w:semiHidden/>
    <w:rsid w:val="007039F3"/>
    <w:pPr>
      <w:spacing w:before="60" w:after="60" w:line="240" w:lineRule="auto"/>
      <w:jc w:val="center"/>
    </w:pPr>
    <w:rPr>
      <w:rFonts w:ascii="Arial" w:eastAsia="Times New Roman" w:hAnsi="Arial" w:cs="Times New Roman"/>
      <w:spacing w:val="-5"/>
      <w:sz w:val="20"/>
      <w:szCs w:val="20"/>
      <w:lang w:val="en-US" w:eastAsia="en-US"/>
    </w:rPr>
  </w:style>
  <w:style w:type="paragraph" w:styleId="Title">
    <w:name w:val="Title"/>
    <w:basedOn w:val="Normal"/>
    <w:next w:val="Subtitle"/>
    <w:link w:val="TitleChar"/>
    <w:qFormat/>
    <w:rsid w:val="007039F3"/>
    <w:pPr>
      <w:keepNext/>
      <w:keepLines/>
      <w:spacing w:before="220" w:after="60" w:line="320" w:lineRule="atLeast"/>
    </w:pPr>
    <w:rPr>
      <w:rFonts w:ascii="Arial" w:eastAsia="Times New Roman" w:hAnsi="Arial" w:cs="Arial"/>
      <w:b/>
      <w:spacing w:val="-30"/>
      <w:kern w:val="28"/>
      <w:sz w:val="40"/>
      <w:szCs w:val="20"/>
      <w:lang w:val="en-US" w:eastAsia="en-US"/>
    </w:rPr>
  </w:style>
  <w:style w:type="character" w:customStyle="1" w:styleId="TitleChar">
    <w:name w:val="Title Char"/>
    <w:basedOn w:val="DefaultParagraphFont"/>
    <w:link w:val="Title"/>
    <w:rsid w:val="007039F3"/>
    <w:rPr>
      <w:rFonts w:ascii="Arial" w:eastAsia="Times New Roman" w:hAnsi="Arial" w:cs="Arial"/>
      <w:b/>
      <w:spacing w:val="-30"/>
      <w:kern w:val="28"/>
      <w:sz w:val="40"/>
      <w:szCs w:val="20"/>
      <w:lang w:val="en-US" w:eastAsia="en-US"/>
    </w:rPr>
  </w:style>
  <w:style w:type="paragraph" w:styleId="Index1">
    <w:name w:val="index 1"/>
    <w:basedOn w:val="Normal"/>
    <w:next w:val="Normal"/>
    <w:autoRedefine/>
    <w:semiHidden/>
    <w:rsid w:val="007039F3"/>
    <w:pPr>
      <w:spacing w:before="60" w:after="60" w:line="240" w:lineRule="auto"/>
      <w:ind w:left="220" w:hanging="220"/>
      <w:jc w:val="center"/>
    </w:pPr>
    <w:rPr>
      <w:rFonts w:ascii="Arial" w:eastAsia="Times New Roman" w:hAnsi="Arial" w:cs="Times New Roman"/>
      <w:b/>
      <w:i/>
      <w:sz w:val="20"/>
      <w:szCs w:val="20"/>
      <w:lang w:val="en-US" w:eastAsia="en-US"/>
    </w:rPr>
  </w:style>
  <w:style w:type="paragraph" w:styleId="IndexHeading">
    <w:name w:val="index heading"/>
    <w:basedOn w:val="Normal"/>
    <w:next w:val="Index1"/>
    <w:semiHidden/>
    <w:rsid w:val="007039F3"/>
    <w:pPr>
      <w:spacing w:before="60" w:after="60" w:line="480" w:lineRule="atLeast"/>
    </w:pPr>
    <w:rPr>
      <w:rFonts w:ascii="Arial Black" w:eastAsia="Times New Roman" w:hAnsi="Arial Black" w:cs="Times New Roman"/>
      <w:spacing w:val="-5"/>
      <w:sz w:val="20"/>
      <w:szCs w:val="20"/>
      <w:lang w:val="en-US" w:eastAsia="en-US"/>
    </w:rPr>
  </w:style>
  <w:style w:type="paragraph" w:styleId="Subtitle">
    <w:name w:val="Subtitle"/>
    <w:basedOn w:val="Normal"/>
    <w:link w:val="SubtitleChar"/>
    <w:qFormat/>
    <w:rsid w:val="007039F3"/>
    <w:pPr>
      <w:spacing w:before="60" w:after="60" w:line="240" w:lineRule="auto"/>
      <w:jc w:val="center"/>
      <w:outlineLvl w:val="1"/>
    </w:pPr>
    <w:rPr>
      <w:rFonts w:ascii="Arial" w:eastAsia="Times New Roman" w:hAnsi="Arial" w:cs="Times New Roman"/>
      <w:sz w:val="24"/>
      <w:szCs w:val="20"/>
      <w:lang w:val="en-US" w:eastAsia="en-US"/>
    </w:rPr>
  </w:style>
  <w:style w:type="character" w:customStyle="1" w:styleId="SubtitleChar">
    <w:name w:val="Subtitle Char"/>
    <w:basedOn w:val="DefaultParagraphFont"/>
    <w:link w:val="Subtitle"/>
    <w:rsid w:val="007039F3"/>
    <w:rPr>
      <w:rFonts w:ascii="Arial" w:eastAsia="Times New Roman" w:hAnsi="Arial" w:cs="Times New Roman"/>
      <w:sz w:val="24"/>
      <w:szCs w:val="20"/>
      <w:lang w:val="en-US" w:eastAsia="en-US"/>
    </w:rPr>
  </w:style>
  <w:style w:type="paragraph" w:styleId="TOC8">
    <w:name w:val="toc 8"/>
    <w:basedOn w:val="Normal"/>
    <w:next w:val="Normal"/>
    <w:autoRedefine/>
    <w:uiPriority w:val="39"/>
    <w:rsid w:val="007039F3"/>
    <w:pPr>
      <w:spacing w:before="60" w:after="60" w:line="240" w:lineRule="auto"/>
      <w:ind w:left="1800"/>
    </w:pPr>
    <w:rPr>
      <w:rFonts w:ascii="Arial" w:eastAsia="Times New Roman" w:hAnsi="Arial" w:cs="Times New Roman"/>
      <w:sz w:val="18"/>
      <w:szCs w:val="20"/>
      <w:lang w:val="en-US" w:eastAsia="en-US"/>
    </w:rPr>
  </w:style>
  <w:style w:type="paragraph" w:styleId="TOC9">
    <w:name w:val="toc 9"/>
    <w:basedOn w:val="Normal"/>
    <w:next w:val="Normal"/>
    <w:autoRedefine/>
    <w:uiPriority w:val="39"/>
    <w:rsid w:val="007039F3"/>
    <w:pPr>
      <w:spacing w:before="60" w:after="60" w:line="240" w:lineRule="auto"/>
      <w:ind w:left="1980"/>
    </w:pPr>
    <w:rPr>
      <w:rFonts w:ascii="Arial" w:eastAsia="Times New Roman" w:hAnsi="Arial" w:cs="Times New Roman"/>
      <w:sz w:val="18"/>
      <w:szCs w:val="20"/>
      <w:lang w:val="en-US" w:eastAsia="en-US"/>
    </w:rPr>
  </w:style>
  <w:style w:type="paragraph" w:styleId="BodyText">
    <w:name w:val="Body Text"/>
    <w:basedOn w:val="Normal"/>
    <w:link w:val="BodyTextChar"/>
    <w:rsid w:val="007039F3"/>
    <w:pPr>
      <w:spacing w:before="60" w:after="60" w:line="240" w:lineRule="auto"/>
    </w:pPr>
    <w:rPr>
      <w:rFonts w:ascii="Arial" w:eastAsia="Times New Roman" w:hAnsi="Arial" w:cs="Times New Roman"/>
      <w:b/>
      <w:sz w:val="20"/>
      <w:szCs w:val="20"/>
      <w:lang w:val="en-US" w:eastAsia="en-US"/>
    </w:rPr>
  </w:style>
  <w:style w:type="character" w:customStyle="1" w:styleId="BodyTextChar">
    <w:name w:val="Body Text Char"/>
    <w:basedOn w:val="DefaultParagraphFont"/>
    <w:link w:val="BodyText"/>
    <w:rsid w:val="007039F3"/>
    <w:rPr>
      <w:rFonts w:ascii="Arial" w:eastAsia="Times New Roman" w:hAnsi="Arial" w:cs="Times New Roman"/>
      <w:b/>
      <w:sz w:val="20"/>
      <w:szCs w:val="20"/>
      <w:lang w:val="en-US" w:eastAsia="en-US"/>
    </w:rPr>
  </w:style>
  <w:style w:type="paragraph" w:customStyle="1" w:styleId="para">
    <w:name w:val="para"/>
    <w:basedOn w:val="Normal"/>
    <w:locked/>
    <w:rsid w:val="007039F3"/>
    <w:pPr>
      <w:spacing w:before="120" w:after="120" w:line="240" w:lineRule="auto"/>
    </w:pPr>
    <w:rPr>
      <w:rFonts w:ascii="Arial" w:eastAsia="Times New Roman" w:hAnsi="Arial" w:cs="Times New Roman"/>
      <w:sz w:val="20"/>
      <w:szCs w:val="20"/>
      <w:lang w:val="en-US" w:eastAsia="en-US"/>
    </w:rPr>
  </w:style>
  <w:style w:type="paragraph" w:customStyle="1" w:styleId="xl25">
    <w:name w:val="xl25"/>
    <w:basedOn w:val="Normal"/>
    <w:locked/>
    <w:rsid w:val="007039F3"/>
    <w:pPr>
      <w:spacing w:before="100" w:beforeAutospacing="1" w:after="100" w:afterAutospacing="1" w:line="240" w:lineRule="auto"/>
    </w:pPr>
    <w:rPr>
      <w:rFonts w:ascii="Arial" w:eastAsia="Times New Roman" w:hAnsi="Arial" w:cs="Arial"/>
      <w:sz w:val="20"/>
      <w:szCs w:val="20"/>
      <w:lang w:val="en-US" w:eastAsia="en-US"/>
    </w:rPr>
  </w:style>
  <w:style w:type="paragraph" w:customStyle="1" w:styleId="t16">
    <w:name w:val="t16"/>
    <w:basedOn w:val="Normal"/>
    <w:locked/>
    <w:rsid w:val="007039F3"/>
    <w:pPr>
      <w:widowControl w:val="0"/>
      <w:spacing w:before="60" w:after="60" w:line="340" w:lineRule="atLeast"/>
    </w:pPr>
    <w:rPr>
      <w:rFonts w:ascii="Arial" w:eastAsia="Times New Roman" w:hAnsi="Arial" w:cs="Times New Roman"/>
      <w:snapToGrid w:val="0"/>
      <w:sz w:val="24"/>
      <w:szCs w:val="20"/>
      <w:lang w:val="en-US" w:eastAsia="en-US"/>
    </w:rPr>
  </w:style>
  <w:style w:type="paragraph" w:customStyle="1" w:styleId="proctext">
    <w:name w:val="proc_text"/>
    <w:basedOn w:val="Normal"/>
    <w:link w:val="proctextChar"/>
    <w:locked/>
    <w:rsid w:val="007039F3"/>
    <w:pPr>
      <w:tabs>
        <w:tab w:val="left" w:pos="360"/>
        <w:tab w:val="num" w:pos="446"/>
        <w:tab w:val="left" w:pos="720"/>
      </w:tabs>
      <w:spacing w:before="40" w:after="80" w:line="240" w:lineRule="auto"/>
      <w:ind w:left="720"/>
    </w:pPr>
    <w:rPr>
      <w:rFonts w:ascii="Arial" w:eastAsia="Times New Roman" w:hAnsi="Arial" w:cs="Times New Roman"/>
      <w:sz w:val="24"/>
      <w:szCs w:val="20"/>
      <w:lang w:val="en-US" w:eastAsia="en-US"/>
    </w:rPr>
  </w:style>
  <w:style w:type="character" w:customStyle="1" w:styleId="proctextChar">
    <w:name w:val="proc_text Char"/>
    <w:basedOn w:val="DefaultParagraphFont"/>
    <w:link w:val="proctext"/>
    <w:rsid w:val="007039F3"/>
    <w:rPr>
      <w:rFonts w:ascii="Arial" w:eastAsia="Times New Roman" w:hAnsi="Arial" w:cs="Times New Roman"/>
      <w:sz w:val="24"/>
      <w:szCs w:val="20"/>
      <w:lang w:val="en-US" w:eastAsia="en-US"/>
    </w:rPr>
  </w:style>
  <w:style w:type="paragraph" w:customStyle="1" w:styleId="Centered">
    <w:name w:val="Centered"/>
    <w:basedOn w:val="Normal"/>
    <w:locked/>
    <w:rsid w:val="007039F3"/>
    <w:pPr>
      <w:spacing w:before="120" w:after="120" w:line="240" w:lineRule="auto"/>
      <w:jc w:val="center"/>
    </w:pPr>
    <w:rPr>
      <w:rFonts w:ascii="Arial" w:eastAsia="Times New Roman" w:hAnsi="Arial" w:cs="Times New Roman"/>
      <w:sz w:val="24"/>
      <w:szCs w:val="20"/>
      <w:lang w:val="en-US" w:eastAsia="en-US"/>
    </w:rPr>
  </w:style>
  <w:style w:type="character" w:customStyle="1" w:styleId="hcp1">
    <w:name w:val="hcp1"/>
    <w:basedOn w:val="DefaultParagraphFont"/>
    <w:locked/>
    <w:rsid w:val="007039F3"/>
    <w:rPr>
      <w:sz w:val="22"/>
      <w:szCs w:val="22"/>
    </w:rPr>
  </w:style>
  <w:style w:type="paragraph" w:customStyle="1" w:styleId="StyleCaptionNotItalic">
    <w:name w:val="Style Caption + Not Italic"/>
    <w:basedOn w:val="Caption"/>
    <w:locked/>
    <w:rsid w:val="007039F3"/>
    <w:rPr>
      <w:lang w:val="en-US" w:eastAsia="en-US"/>
    </w:rPr>
  </w:style>
  <w:style w:type="paragraph" w:customStyle="1" w:styleId="StyleCaptionLeft">
    <w:name w:val="Style Caption + Left"/>
    <w:basedOn w:val="Caption"/>
    <w:locked/>
    <w:rsid w:val="007039F3"/>
    <w:rPr>
      <w:iCs/>
      <w:szCs w:val="20"/>
      <w:lang w:val="en-US" w:eastAsia="en-US"/>
    </w:rPr>
  </w:style>
  <w:style w:type="paragraph" w:styleId="TableofFigures">
    <w:name w:val="table of figures"/>
    <w:next w:val="Normal"/>
    <w:semiHidden/>
    <w:rsid w:val="007039F3"/>
    <w:pPr>
      <w:pageBreakBefore/>
      <w:spacing w:before="300" w:line="240" w:lineRule="auto"/>
      <w:ind w:left="720" w:hanging="360"/>
    </w:pPr>
    <w:rPr>
      <w:rFonts w:ascii="Times New Roman" w:eastAsia="Times New Roman" w:hAnsi="Times New Roman" w:cs="Times New Roman"/>
      <w:b/>
      <w:sz w:val="36"/>
      <w:szCs w:val="20"/>
      <w:lang w:val="en-US" w:eastAsia="en-US"/>
    </w:rPr>
  </w:style>
  <w:style w:type="paragraph" w:customStyle="1" w:styleId="Sub-Title">
    <w:name w:val="Sub-Title"/>
    <w:basedOn w:val="Normal"/>
    <w:locked/>
    <w:rsid w:val="007039F3"/>
    <w:pPr>
      <w:tabs>
        <w:tab w:val="num" w:pos="0"/>
      </w:tabs>
      <w:spacing w:before="120" w:after="60" w:line="240" w:lineRule="auto"/>
    </w:pPr>
    <w:rPr>
      <w:rFonts w:ascii="Arial" w:eastAsia="Times New Roman" w:hAnsi="Arial" w:cs="Times New Roman"/>
      <w:b/>
      <w:i/>
      <w:sz w:val="24"/>
      <w:szCs w:val="20"/>
      <w:lang w:val="en-US" w:eastAsia="en-US"/>
    </w:rPr>
  </w:style>
  <w:style w:type="character" w:styleId="FootnoteReference">
    <w:name w:val="footnote reference"/>
    <w:semiHidden/>
    <w:rsid w:val="007039F3"/>
    <w:rPr>
      <w:rFonts w:ascii="Times New Roman" w:hAnsi="Times New Roman"/>
      <w:dstrike w:val="0"/>
      <w:sz w:val="22"/>
      <w:szCs w:val="22"/>
      <w:vertAlign w:val="superscript"/>
    </w:rPr>
  </w:style>
  <w:style w:type="paragraph" w:customStyle="1" w:styleId="Bullet">
    <w:name w:val="Bullet"/>
    <w:link w:val="BulletChar"/>
    <w:locked/>
    <w:rsid w:val="007039F3"/>
    <w:pPr>
      <w:numPr>
        <w:numId w:val="20"/>
      </w:numPr>
      <w:spacing w:before="60" w:after="60" w:line="240" w:lineRule="auto"/>
      <w:ind w:right="360"/>
      <w:jc w:val="center"/>
    </w:pPr>
    <w:rPr>
      <w:rFonts w:ascii="Times New Roman" w:eastAsia="Times New Roman" w:hAnsi="Times New Roman" w:cs="Times New Roman"/>
      <w:lang w:val="en-US" w:eastAsia="en-US"/>
    </w:rPr>
  </w:style>
  <w:style w:type="paragraph" w:customStyle="1" w:styleId="NumberItem">
    <w:name w:val="Number Item"/>
    <w:basedOn w:val="Normal"/>
    <w:locked/>
    <w:rsid w:val="007039F3"/>
    <w:pPr>
      <w:tabs>
        <w:tab w:val="num" w:pos="360"/>
      </w:tabs>
      <w:spacing w:before="120" w:after="120" w:line="240" w:lineRule="auto"/>
      <w:ind w:left="360" w:hanging="360"/>
    </w:pPr>
    <w:rPr>
      <w:rFonts w:ascii="Arial" w:eastAsia="Times New Roman" w:hAnsi="Arial" w:cs="Times New Roman"/>
      <w:sz w:val="20"/>
      <w:szCs w:val="24"/>
      <w:lang w:val="en-US" w:eastAsia="en-US"/>
    </w:rPr>
  </w:style>
  <w:style w:type="paragraph" w:styleId="NormalWeb">
    <w:name w:val="Normal (Web)"/>
    <w:basedOn w:val="Normal"/>
    <w:uiPriority w:val="99"/>
    <w:rsid w:val="007039F3"/>
    <w:pPr>
      <w:spacing w:before="100" w:beforeAutospacing="1" w:after="100" w:afterAutospacing="1" w:line="240" w:lineRule="auto"/>
    </w:pPr>
    <w:rPr>
      <w:rFonts w:ascii="Arial" w:eastAsia="Times New Roman" w:hAnsi="Arial" w:cs="Times New Roman"/>
      <w:sz w:val="24"/>
      <w:szCs w:val="24"/>
      <w:lang w:val="en-US" w:eastAsia="en-US"/>
    </w:rPr>
  </w:style>
  <w:style w:type="paragraph" w:customStyle="1" w:styleId="hcp9">
    <w:name w:val="hcp9"/>
    <w:basedOn w:val="Normal"/>
    <w:locked/>
    <w:rsid w:val="007039F3"/>
    <w:pPr>
      <w:spacing w:before="100" w:beforeAutospacing="1" w:after="100" w:afterAutospacing="1" w:line="240" w:lineRule="auto"/>
    </w:pPr>
    <w:rPr>
      <w:rFonts w:ascii="Arial" w:eastAsia="Times New Roman" w:hAnsi="Arial" w:cs="Times New Roman"/>
      <w:b/>
      <w:bCs/>
      <w:sz w:val="24"/>
      <w:szCs w:val="24"/>
      <w:lang w:val="en-US" w:eastAsia="en-US"/>
    </w:rPr>
  </w:style>
  <w:style w:type="paragraph" w:customStyle="1" w:styleId="hcp11">
    <w:name w:val="hcp11"/>
    <w:basedOn w:val="Normal"/>
    <w:locked/>
    <w:rsid w:val="007039F3"/>
    <w:pPr>
      <w:spacing w:before="100" w:beforeAutospacing="1" w:after="100" w:afterAutospacing="1" w:line="240" w:lineRule="auto"/>
    </w:pPr>
    <w:rPr>
      <w:rFonts w:ascii="Arial" w:eastAsia="Times New Roman" w:hAnsi="Arial" w:cs="Times New Roman"/>
      <w:b/>
      <w:bCs/>
      <w:sz w:val="28"/>
      <w:szCs w:val="28"/>
      <w:u w:val="single"/>
      <w:lang w:val="en-US" w:eastAsia="en-US"/>
    </w:rPr>
  </w:style>
  <w:style w:type="character" w:customStyle="1" w:styleId="hcp2">
    <w:name w:val="hcp2"/>
    <w:basedOn w:val="DefaultParagraphFont"/>
    <w:locked/>
    <w:rsid w:val="007039F3"/>
    <w:rPr>
      <w:i/>
      <w:iCs/>
    </w:rPr>
  </w:style>
  <w:style w:type="character" w:customStyle="1" w:styleId="expandtext">
    <w:name w:val="expandtext"/>
    <w:basedOn w:val="DefaultParagraphFont"/>
    <w:locked/>
    <w:rsid w:val="007039F3"/>
  </w:style>
  <w:style w:type="paragraph" w:customStyle="1" w:styleId="note0">
    <w:name w:val="note"/>
    <w:basedOn w:val="Normal"/>
    <w:locked/>
    <w:rsid w:val="007039F3"/>
    <w:pPr>
      <w:spacing w:before="100" w:beforeAutospacing="1" w:after="100" w:afterAutospacing="1" w:line="240" w:lineRule="auto"/>
    </w:pPr>
    <w:rPr>
      <w:rFonts w:ascii="Arial" w:eastAsia="Times New Roman" w:hAnsi="Arial" w:cs="Times New Roman"/>
      <w:sz w:val="24"/>
      <w:szCs w:val="24"/>
      <w:lang w:val="en-US" w:eastAsia="en-US"/>
    </w:rPr>
  </w:style>
  <w:style w:type="paragraph" w:customStyle="1" w:styleId="hcp5">
    <w:name w:val="hcp5"/>
    <w:basedOn w:val="Normal"/>
    <w:locked/>
    <w:rsid w:val="007039F3"/>
    <w:pPr>
      <w:spacing w:before="100" w:beforeAutospacing="1" w:after="100" w:afterAutospacing="1" w:line="240" w:lineRule="auto"/>
      <w:ind w:left="1350"/>
    </w:pPr>
    <w:rPr>
      <w:rFonts w:ascii="Arial" w:eastAsia="Times New Roman" w:hAnsi="Arial" w:cs="Times New Roman"/>
      <w:sz w:val="24"/>
      <w:szCs w:val="24"/>
      <w:lang w:val="en-US" w:eastAsia="en-US"/>
    </w:rPr>
  </w:style>
  <w:style w:type="paragraph" w:customStyle="1" w:styleId="hcp6">
    <w:name w:val="hcp6"/>
    <w:basedOn w:val="Normal"/>
    <w:locked/>
    <w:rsid w:val="007039F3"/>
    <w:pPr>
      <w:spacing w:before="100" w:beforeAutospacing="1" w:after="100" w:afterAutospacing="1" w:line="240" w:lineRule="auto"/>
      <w:ind w:left="1200"/>
    </w:pPr>
    <w:rPr>
      <w:rFonts w:ascii="Arial" w:eastAsia="Times New Roman" w:hAnsi="Arial" w:cs="Times New Roman"/>
      <w:color w:val="FF0000"/>
      <w:sz w:val="24"/>
      <w:szCs w:val="24"/>
      <w:lang w:val="en-US" w:eastAsia="en-US"/>
    </w:rPr>
  </w:style>
  <w:style w:type="paragraph" w:customStyle="1" w:styleId="hcp8">
    <w:name w:val="hcp8"/>
    <w:basedOn w:val="Normal"/>
    <w:locked/>
    <w:rsid w:val="007039F3"/>
    <w:pPr>
      <w:spacing w:before="100" w:beforeAutospacing="1" w:after="100" w:afterAutospacing="1" w:line="240" w:lineRule="auto"/>
    </w:pPr>
    <w:rPr>
      <w:rFonts w:ascii="Arial" w:eastAsia="Times New Roman" w:hAnsi="Arial" w:cs="Times New Roman"/>
      <w:color w:val="000000"/>
      <w:sz w:val="24"/>
      <w:szCs w:val="24"/>
      <w:lang w:val="en-US" w:eastAsia="en-US"/>
    </w:rPr>
  </w:style>
  <w:style w:type="character" w:customStyle="1" w:styleId="hcp4">
    <w:name w:val="hcp4"/>
    <w:basedOn w:val="DefaultParagraphFont"/>
    <w:locked/>
    <w:rsid w:val="007039F3"/>
    <w:rPr>
      <w:b/>
      <w:bCs/>
    </w:rPr>
  </w:style>
  <w:style w:type="character" w:customStyle="1" w:styleId="hcp7">
    <w:name w:val="hcp7"/>
    <w:basedOn w:val="DefaultParagraphFont"/>
    <w:locked/>
    <w:rsid w:val="007039F3"/>
    <w:rPr>
      <w:b/>
      <w:bCs/>
      <w:i/>
      <w:iCs/>
    </w:rPr>
  </w:style>
  <w:style w:type="character" w:customStyle="1" w:styleId="hcp3">
    <w:name w:val="hcp3"/>
    <w:basedOn w:val="DefaultParagraphFont"/>
    <w:locked/>
    <w:rsid w:val="007039F3"/>
    <w:rPr>
      <w:i/>
      <w:iCs/>
    </w:rPr>
  </w:style>
  <w:style w:type="character" w:customStyle="1" w:styleId="BulletChar">
    <w:name w:val="Bullet Char"/>
    <w:basedOn w:val="DefaultParagraphFont"/>
    <w:link w:val="Bullet"/>
    <w:rsid w:val="007039F3"/>
    <w:rPr>
      <w:rFonts w:ascii="Times New Roman" w:eastAsia="Times New Roman" w:hAnsi="Times New Roman" w:cs="Times New Roman"/>
      <w:lang w:val="en-US" w:eastAsia="en-US"/>
    </w:rPr>
  </w:style>
  <w:style w:type="paragraph" w:customStyle="1" w:styleId="Icon">
    <w:name w:val="Icon"/>
    <w:basedOn w:val="Normal"/>
    <w:next w:val="Normal"/>
    <w:rsid w:val="007039F3"/>
    <w:pPr>
      <w:spacing w:before="20" w:after="40" w:line="240" w:lineRule="auto"/>
      <w:ind w:left="360"/>
    </w:pPr>
    <w:rPr>
      <w:rFonts w:ascii="Arial" w:eastAsia="Times New Roman" w:hAnsi="Arial" w:cs="Times New Roman"/>
      <w:sz w:val="20"/>
      <w:szCs w:val="20"/>
      <w:lang w:val="en-US" w:eastAsia="en-US"/>
    </w:rPr>
  </w:style>
  <w:style w:type="paragraph" w:customStyle="1" w:styleId="ListBullet6">
    <w:name w:val="List Bullet 6"/>
    <w:basedOn w:val="ListBullet5"/>
    <w:rsid w:val="007039F3"/>
    <w:pPr>
      <w:numPr>
        <w:numId w:val="21"/>
      </w:numPr>
    </w:pPr>
    <w:rPr>
      <w:lang w:val="en-US" w:eastAsia="en-US"/>
    </w:rPr>
  </w:style>
  <w:style w:type="paragraph" w:customStyle="1" w:styleId="ListBullet7">
    <w:name w:val="List Bullet 7"/>
    <w:basedOn w:val="ListBullet6"/>
    <w:rsid w:val="007039F3"/>
    <w:pPr>
      <w:tabs>
        <w:tab w:val="num" w:pos="2880"/>
      </w:tabs>
      <w:ind w:left="2880"/>
    </w:pPr>
  </w:style>
  <w:style w:type="character" w:styleId="CommentReference">
    <w:name w:val="annotation reference"/>
    <w:basedOn w:val="DefaultParagraphFont"/>
    <w:uiPriority w:val="99"/>
    <w:semiHidden/>
    <w:rsid w:val="007039F3"/>
    <w:rPr>
      <w:sz w:val="16"/>
      <w:szCs w:val="16"/>
    </w:rPr>
  </w:style>
  <w:style w:type="paragraph" w:styleId="CommentText">
    <w:name w:val="annotation text"/>
    <w:basedOn w:val="Normal"/>
    <w:link w:val="CommentTextChar"/>
    <w:uiPriority w:val="99"/>
    <w:semiHidden/>
    <w:rsid w:val="007039F3"/>
    <w:pPr>
      <w:spacing w:before="60" w:after="60" w:line="240" w:lineRule="auto"/>
    </w:pPr>
    <w:rPr>
      <w:rFonts w:ascii="Arial" w:eastAsia="Times New Roman" w:hAnsi="Arial" w:cs="Times New Roman"/>
      <w:sz w:val="20"/>
      <w:szCs w:val="20"/>
      <w:lang w:val="en-US" w:eastAsia="en-US"/>
    </w:rPr>
  </w:style>
  <w:style w:type="character" w:customStyle="1" w:styleId="CommentTextChar">
    <w:name w:val="Comment Text Char"/>
    <w:basedOn w:val="DefaultParagraphFont"/>
    <w:link w:val="CommentText"/>
    <w:uiPriority w:val="99"/>
    <w:semiHidden/>
    <w:rsid w:val="007039F3"/>
    <w:rPr>
      <w:rFonts w:ascii="Arial" w:eastAsia="Times New Roman" w:hAnsi="Arial" w:cs="Times New Roman"/>
      <w:sz w:val="20"/>
      <w:szCs w:val="20"/>
      <w:lang w:val="en-US" w:eastAsia="en-US"/>
    </w:rPr>
  </w:style>
  <w:style w:type="paragraph" w:styleId="CommentSubject">
    <w:name w:val="annotation subject"/>
    <w:basedOn w:val="CommentText"/>
    <w:next w:val="CommentText"/>
    <w:link w:val="CommentSubjectChar"/>
    <w:semiHidden/>
    <w:rsid w:val="007039F3"/>
    <w:rPr>
      <w:b/>
      <w:bCs/>
    </w:rPr>
  </w:style>
  <w:style w:type="character" w:customStyle="1" w:styleId="CommentSubjectChar">
    <w:name w:val="Comment Subject Char"/>
    <w:basedOn w:val="CommentTextChar"/>
    <w:link w:val="CommentSubject"/>
    <w:semiHidden/>
    <w:rsid w:val="007039F3"/>
    <w:rPr>
      <w:rFonts w:ascii="Arial" w:eastAsia="Times New Roman" w:hAnsi="Arial" w:cs="Times New Roman"/>
      <w:b/>
      <w:bCs/>
      <w:sz w:val="20"/>
      <w:szCs w:val="20"/>
      <w:lang w:val="en-US" w:eastAsia="en-US"/>
    </w:rPr>
  </w:style>
  <w:style w:type="character" w:customStyle="1" w:styleId="StyleRed">
    <w:name w:val="Style Red"/>
    <w:basedOn w:val="DefaultParagraphFont"/>
    <w:locked/>
    <w:rsid w:val="007039F3"/>
    <w:rPr>
      <w:color w:val="FF0000"/>
    </w:rPr>
  </w:style>
  <w:style w:type="paragraph" w:customStyle="1" w:styleId="TopicTextIndent">
    <w:name w:val="Topic Text Indent"/>
    <w:basedOn w:val="Normal"/>
    <w:locked/>
    <w:rsid w:val="007039F3"/>
    <w:pPr>
      <w:spacing w:before="120" w:after="0" w:line="240" w:lineRule="auto"/>
      <w:ind w:left="302" w:right="130"/>
    </w:pPr>
    <w:rPr>
      <w:rFonts w:ascii="Arial" w:eastAsia="Times New Roman" w:hAnsi="Arial" w:cs="Times New Roman"/>
      <w:sz w:val="20"/>
      <w:szCs w:val="20"/>
      <w:lang w:val="en-US" w:eastAsia="en-US" w:bidi="he-IL"/>
    </w:rPr>
  </w:style>
  <w:style w:type="paragraph" w:customStyle="1" w:styleId="TopicTextBulleted">
    <w:name w:val="Topic Text Bulleted"/>
    <w:basedOn w:val="Normal"/>
    <w:link w:val="TopicTextBulletedChar"/>
    <w:locked/>
    <w:rsid w:val="007039F3"/>
    <w:pPr>
      <w:tabs>
        <w:tab w:val="left" w:pos="302"/>
        <w:tab w:val="left" w:pos="720"/>
        <w:tab w:val="num" w:pos="806"/>
        <w:tab w:val="left" w:pos="936"/>
      </w:tabs>
      <w:spacing w:before="120" w:after="0" w:line="240" w:lineRule="auto"/>
      <w:ind w:left="936" w:right="130" w:hanging="216"/>
    </w:pPr>
    <w:rPr>
      <w:rFonts w:ascii="Arial" w:eastAsia="Times New Roman" w:hAnsi="Arial" w:cs="Times New Roman"/>
      <w:sz w:val="20"/>
      <w:szCs w:val="20"/>
      <w:lang w:val="en-US" w:eastAsia="en-US" w:bidi="he-IL"/>
    </w:rPr>
  </w:style>
  <w:style w:type="character" w:customStyle="1" w:styleId="TopicTextBulletedChar">
    <w:name w:val="Topic Text Bulleted Char"/>
    <w:basedOn w:val="DefaultParagraphFont"/>
    <w:link w:val="TopicTextBulleted"/>
    <w:rsid w:val="007039F3"/>
    <w:rPr>
      <w:rFonts w:ascii="Arial" w:eastAsia="Times New Roman" w:hAnsi="Arial" w:cs="Times New Roman"/>
      <w:sz w:val="20"/>
      <w:szCs w:val="20"/>
      <w:lang w:val="en-US" w:eastAsia="en-US" w:bidi="he-IL"/>
    </w:rPr>
  </w:style>
  <w:style w:type="paragraph" w:customStyle="1" w:styleId="TopicTextNumbered">
    <w:name w:val="Topic Text Numbered"/>
    <w:basedOn w:val="Normal"/>
    <w:link w:val="TopicTextNumberedChar"/>
    <w:locked/>
    <w:rsid w:val="007039F3"/>
    <w:pPr>
      <w:numPr>
        <w:numId w:val="22"/>
      </w:numPr>
      <w:tabs>
        <w:tab w:val="clear" w:pos="360"/>
        <w:tab w:val="left" w:pos="302"/>
        <w:tab w:val="left" w:pos="504"/>
        <w:tab w:val="num" w:pos="720"/>
      </w:tabs>
      <w:spacing w:before="120" w:after="0" w:line="240" w:lineRule="auto"/>
      <w:ind w:left="720" w:right="130" w:hanging="360"/>
    </w:pPr>
    <w:rPr>
      <w:rFonts w:ascii="Arial" w:eastAsia="Times New Roman" w:hAnsi="Arial" w:cs="Times New Roman"/>
      <w:sz w:val="20"/>
      <w:szCs w:val="20"/>
      <w:lang w:val="en-US" w:eastAsia="en-US" w:bidi="he-IL"/>
    </w:rPr>
  </w:style>
  <w:style w:type="character" w:customStyle="1" w:styleId="TopicTextNumberedChar">
    <w:name w:val="Topic Text Numbered Char"/>
    <w:basedOn w:val="DefaultParagraphFont"/>
    <w:link w:val="TopicTextNumbered"/>
    <w:rsid w:val="007039F3"/>
    <w:rPr>
      <w:rFonts w:ascii="Arial" w:eastAsia="Times New Roman" w:hAnsi="Arial" w:cs="Times New Roman"/>
      <w:sz w:val="20"/>
      <w:szCs w:val="20"/>
      <w:lang w:val="en-US" w:eastAsia="en-US" w:bidi="he-IL"/>
    </w:rPr>
  </w:style>
  <w:style w:type="character" w:customStyle="1" w:styleId="TopicTextBulletIndentChar">
    <w:name w:val="Topic Text Bullet Indent Char"/>
    <w:basedOn w:val="TopicTextBulletedChar"/>
    <w:link w:val="TopicTextBulletIndent"/>
    <w:rsid w:val="007039F3"/>
    <w:rPr>
      <w:rFonts w:ascii="Arial" w:eastAsia="Times New Roman" w:hAnsi="Arial" w:cs="Times New Roman"/>
      <w:sz w:val="20"/>
      <w:szCs w:val="20"/>
      <w:lang w:val="en-US" w:eastAsia="en-US" w:bidi="he-IL"/>
    </w:rPr>
  </w:style>
  <w:style w:type="paragraph" w:customStyle="1" w:styleId="TopicTextBulletIndent">
    <w:name w:val="Topic Text Bullet Indent"/>
    <w:basedOn w:val="TopicTextBulleted"/>
    <w:next w:val="Normal"/>
    <w:link w:val="TopicTextBulletIndentChar"/>
    <w:locked/>
    <w:rsid w:val="007039F3"/>
    <w:pPr>
      <w:ind w:left="1440" w:hanging="360"/>
    </w:pPr>
  </w:style>
  <w:style w:type="paragraph" w:customStyle="1" w:styleId="TopicTextIndentLeft075">
    <w:name w:val="Topic Text Indent + Left:  0.75&quot;"/>
    <w:basedOn w:val="TopicTextIndent"/>
    <w:locked/>
    <w:rsid w:val="007039F3"/>
    <w:pPr>
      <w:ind w:left="1080"/>
    </w:pPr>
  </w:style>
  <w:style w:type="paragraph" w:styleId="DocumentMap">
    <w:name w:val="Document Map"/>
    <w:basedOn w:val="Normal"/>
    <w:link w:val="DocumentMapChar"/>
    <w:semiHidden/>
    <w:rsid w:val="007039F3"/>
    <w:pPr>
      <w:shd w:val="clear" w:color="auto" w:fill="000080"/>
      <w:spacing w:before="120" w:after="120" w:line="240" w:lineRule="auto"/>
    </w:pPr>
    <w:rPr>
      <w:rFonts w:ascii="Tahoma" w:eastAsia="Times New Roman" w:hAnsi="Tahoma" w:cs="Tahoma"/>
      <w:sz w:val="20"/>
      <w:szCs w:val="20"/>
      <w:lang w:val="en-US" w:eastAsia="en-US"/>
    </w:rPr>
  </w:style>
  <w:style w:type="character" w:customStyle="1" w:styleId="DocumentMapChar">
    <w:name w:val="Document Map Char"/>
    <w:basedOn w:val="DefaultParagraphFont"/>
    <w:link w:val="DocumentMap"/>
    <w:semiHidden/>
    <w:rsid w:val="007039F3"/>
    <w:rPr>
      <w:rFonts w:ascii="Tahoma" w:eastAsia="Times New Roman" w:hAnsi="Tahoma" w:cs="Tahoma"/>
      <w:sz w:val="20"/>
      <w:szCs w:val="20"/>
      <w:shd w:val="clear" w:color="auto" w:fill="000080"/>
      <w:lang w:val="en-US" w:eastAsia="en-US"/>
    </w:rPr>
  </w:style>
  <w:style w:type="character" w:styleId="Strong">
    <w:name w:val="Strong"/>
    <w:basedOn w:val="DefaultParagraphFont"/>
    <w:uiPriority w:val="22"/>
    <w:qFormat/>
    <w:rsid w:val="007039F3"/>
    <w:rPr>
      <w:b/>
      <w:bCs/>
    </w:rPr>
  </w:style>
  <w:style w:type="paragraph" w:customStyle="1" w:styleId="AddressInfo">
    <w:name w:val="Address Info"/>
    <w:qFormat/>
    <w:locked/>
    <w:rsid w:val="007039F3"/>
    <w:pPr>
      <w:spacing w:before="60" w:after="40" w:line="240" w:lineRule="auto"/>
      <w:ind w:left="7920" w:right="360" w:hanging="5040"/>
      <w:jc w:val="center"/>
    </w:pPr>
    <w:rPr>
      <w:rFonts w:ascii="Times New Roman" w:eastAsia="Times New Roman" w:hAnsi="Times New Roman" w:cs="Times New Roman"/>
      <w:szCs w:val="20"/>
      <w:lang w:val="en-US" w:eastAsia="en-US"/>
    </w:rPr>
  </w:style>
  <w:style w:type="paragraph" w:customStyle="1" w:styleId="TitleHeader">
    <w:name w:val="Title Header"/>
    <w:qFormat/>
    <w:locked/>
    <w:rsid w:val="007039F3"/>
    <w:pPr>
      <w:pBdr>
        <w:bottom w:val="single" w:sz="4" w:space="1" w:color="auto"/>
      </w:pBdr>
      <w:spacing w:before="60" w:after="40" w:line="240" w:lineRule="auto"/>
      <w:ind w:left="7920" w:right="360" w:hanging="5040"/>
      <w:jc w:val="center"/>
    </w:pPr>
    <w:rPr>
      <w:rFonts w:ascii="Times New Roman" w:eastAsia="Times New Roman" w:hAnsi="Times New Roman" w:cs="Times New Roman"/>
      <w:sz w:val="20"/>
      <w:szCs w:val="20"/>
      <w:lang w:val="en-US" w:eastAsia="en-US"/>
    </w:rPr>
  </w:style>
  <w:style w:type="paragraph" w:customStyle="1" w:styleId="SignatureLine">
    <w:name w:val="Signature Line"/>
    <w:next w:val="Body"/>
    <w:locked/>
    <w:rsid w:val="007039F3"/>
    <w:pPr>
      <w:pBdr>
        <w:bottom w:val="single" w:sz="4" w:space="1" w:color="auto"/>
      </w:pBdr>
      <w:spacing w:before="60" w:after="40" w:line="240" w:lineRule="auto"/>
      <w:ind w:left="7920" w:hanging="5040"/>
      <w:jc w:val="center"/>
    </w:pPr>
    <w:rPr>
      <w:rFonts w:ascii="Times New Roman" w:eastAsia="Times New Roman" w:hAnsi="Times New Roman" w:cs="Times New Roman"/>
      <w:szCs w:val="20"/>
      <w:lang w:val="en-US" w:eastAsia="en-US"/>
    </w:rPr>
  </w:style>
  <w:style w:type="paragraph" w:styleId="Date">
    <w:name w:val="Date"/>
    <w:basedOn w:val="Normal"/>
    <w:next w:val="Normal"/>
    <w:link w:val="DateChar"/>
    <w:rsid w:val="007039F3"/>
    <w:pPr>
      <w:spacing w:before="120" w:after="120" w:line="240" w:lineRule="auto"/>
    </w:pPr>
    <w:rPr>
      <w:rFonts w:ascii="Arial" w:eastAsia="Times New Roman" w:hAnsi="Arial" w:cs="Times New Roman"/>
      <w:sz w:val="20"/>
      <w:szCs w:val="20"/>
      <w:lang w:val="en-US" w:eastAsia="en-US"/>
    </w:rPr>
  </w:style>
  <w:style w:type="character" w:customStyle="1" w:styleId="DateChar">
    <w:name w:val="Date Char"/>
    <w:basedOn w:val="DefaultParagraphFont"/>
    <w:link w:val="Date"/>
    <w:rsid w:val="007039F3"/>
    <w:rPr>
      <w:rFonts w:ascii="Arial" w:eastAsia="Times New Roman" w:hAnsi="Arial" w:cs="Times New Roman"/>
      <w:sz w:val="20"/>
      <w:szCs w:val="20"/>
      <w:lang w:val="en-US" w:eastAsia="en-US"/>
    </w:rPr>
  </w:style>
  <w:style w:type="paragraph" w:styleId="NoSpacing">
    <w:name w:val="No Spacing"/>
    <w:uiPriority w:val="1"/>
    <w:qFormat/>
    <w:rsid w:val="007039F3"/>
    <w:pPr>
      <w:spacing w:before="60" w:after="40" w:line="240" w:lineRule="auto"/>
      <w:ind w:left="7920" w:right="360" w:hanging="5040"/>
      <w:jc w:val="center"/>
    </w:pPr>
    <w:rPr>
      <w:rFonts w:ascii="Times New Roman" w:eastAsia="Times New Roman" w:hAnsi="Times New Roman" w:cs="Times New Roman"/>
      <w:szCs w:val="20"/>
      <w:lang w:val="en-US" w:eastAsia="en-US"/>
    </w:rPr>
  </w:style>
  <w:style w:type="paragraph" w:styleId="BlockText">
    <w:name w:val="Block Text"/>
    <w:basedOn w:val="Normal"/>
    <w:rsid w:val="007039F3"/>
    <w:pPr>
      <w:spacing w:before="120" w:after="120" w:line="240" w:lineRule="auto"/>
    </w:pPr>
    <w:rPr>
      <w:rFonts w:ascii="Arial" w:eastAsia="Times New Roman" w:hAnsi="Arial" w:cs="Times New Roman"/>
      <w:sz w:val="20"/>
      <w:szCs w:val="20"/>
      <w:lang w:val="en-US" w:eastAsia="en-US"/>
    </w:rPr>
  </w:style>
  <w:style w:type="numbering" w:styleId="111111">
    <w:name w:val="Outline List 2"/>
    <w:basedOn w:val="NoList"/>
    <w:rsid w:val="007039F3"/>
    <w:pPr>
      <w:numPr>
        <w:numId w:val="24"/>
      </w:numPr>
    </w:pPr>
  </w:style>
  <w:style w:type="paragraph" w:customStyle="1" w:styleId="Appendix1">
    <w:name w:val="Appendix 1"/>
    <w:next w:val="Body"/>
    <w:qFormat/>
    <w:rsid w:val="007039F3"/>
    <w:pPr>
      <w:pageBreakBefore/>
      <w:spacing w:after="0" w:line="240" w:lineRule="auto"/>
    </w:pPr>
    <w:rPr>
      <w:rFonts w:ascii="Arial" w:eastAsia="Times New Roman" w:hAnsi="Arial" w:cs="Times New Roman"/>
      <w:b/>
      <w:sz w:val="32"/>
      <w:szCs w:val="20"/>
      <w:lang w:val="en-US" w:eastAsia="en-US"/>
    </w:rPr>
  </w:style>
  <w:style w:type="paragraph" w:customStyle="1" w:styleId="Style10ptItalicBlue">
    <w:name w:val="Style 10 pt Italic Blue"/>
    <w:basedOn w:val="Normal"/>
    <w:link w:val="Style10ptItalicBlueCharChar"/>
    <w:locked/>
    <w:rsid w:val="007039F3"/>
    <w:pPr>
      <w:keepNext/>
      <w:widowControl w:val="0"/>
      <w:numPr>
        <w:numId w:val="23"/>
      </w:numPr>
      <w:spacing w:beforeLines="60" w:before="120" w:afterLines="60" w:after="120" w:line="240" w:lineRule="auto"/>
      <w:jc w:val="both"/>
    </w:pPr>
    <w:rPr>
      <w:rFonts w:ascii="Arial" w:eastAsia="Times New Roman" w:hAnsi="Arial" w:cs="Times New Roman"/>
      <w:i/>
      <w:iCs/>
      <w:color w:val="0000FF"/>
      <w:sz w:val="20"/>
      <w:szCs w:val="20"/>
      <w:lang w:val="en-US" w:eastAsia="en-US"/>
    </w:rPr>
  </w:style>
  <w:style w:type="character" w:customStyle="1" w:styleId="Style10ptItalicBlueCharChar">
    <w:name w:val="Style 10 pt Italic Blue Char Char"/>
    <w:basedOn w:val="DefaultParagraphFont"/>
    <w:link w:val="Style10ptItalicBlue"/>
    <w:rsid w:val="007039F3"/>
    <w:rPr>
      <w:rFonts w:ascii="Arial" w:eastAsia="Times New Roman" w:hAnsi="Arial" w:cs="Times New Roman"/>
      <w:i/>
      <w:iCs/>
      <w:color w:val="0000FF"/>
      <w:sz w:val="20"/>
      <w:szCs w:val="20"/>
      <w:lang w:val="en-US" w:eastAsia="en-US"/>
    </w:rPr>
  </w:style>
  <w:style w:type="character" w:customStyle="1" w:styleId="InstructionALT">
    <w:name w:val="InstructionALT"/>
    <w:basedOn w:val="DefaultParagraphFont"/>
    <w:uiPriority w:val="1"/>
    <w:qFormat/>
    <w:rsid w:val="007039F3"/>
    <w:rPr>
      <w:rFonts w:ascii="Arial" w:hAnsi="Arial"/>
      <w:i/>
      <w:color w:val="0070C0"/>
      <w:sz w:val="20"/>
    </w:rPr>
  </w:style>
  <w:style w:type="paragraph" w:customStyle="1" w:styleId="ColumnHead">
    <w:name w:val="ColumnHead"/>
    <w:basedOn w:val="Heading7"/>
    <w:qFormat/>
    <w:rsid w:val="007039F3"/>
    <w:pPr>
      <w:numPr>
        <w:ilvl w:val="0"/>
        <w:numId w:val="0"/>
      </w:numPr>
      <w:jc w:val="center"/>
    </w:pPr>
    <w:rPr>
      <w:rFonts w:cs="Arial"/>
      <w:b/>
      <w:sz w:val="16"/>
      <w:szCs w:val="16"/>
      <w:lang w:val="en-US" w:eastAsia="en-US"/>
    </w:rPr>
  </w:style>
  <w:style w:type="paragraph" w:styleId="PlainText">
    <w:name w:val="Plain Text"/>
    <w:basedOn w:val="Normal"/>
    <w:link w:val="PlainTextChar"/>
    <w:rsid w:val="007039F3"/>
    <w:pPr>
      <w:spacing w:before="120" w:after="120" w:line="240" w:lineRule="auto"/>
    </w:pPr>
    <w:rPr>
      <w:rFonts w:ascii="Courier New" w:eastAsia="Times New Roman" w:hAnsi="Courier New" w:cs="Courier New"/>
      <w:sz w:val="20"/>
      <w:szCs w:val="20"/>
      <w:lang w:val="en-US" w:eastAsia="en-US"/>
    </w:rPr>
  </w:style>
  <w:style w:type="character" w:customStyle="1" w:styleId="PlainTextChar">
    <w:name w:val="Plain Text Char"/>
    <w:basedOn w:val="DefaultParagraphFont"/>
    <w:link w:val="PlainText"/>
    <w:rsid w:val="007039F3"/>
    <w:rPr>
      <w:rFonts w:ascii="Courier New" w:eastAsia="Times New Roman" w:hAnsi="Courier New" w:cs="Courier New"/>
      <w:sz w:val="20"/>
      <w:szCs w:val="20"/>
      <w:lang w:val="en-US" w:eastAsia="en-US"/>
    </w:rPr>
  </w:style>
  <w:style w:type="paragraph" w:styleId="TOCHeading">
    <w:name w:val="TOC Heading"/>
    <w:basedOn w:val="Heading1"/>
    <w:next w:val="Normal"/>
    <w:uiPriority w:val="39"/>
    <w:unhideWhenUsed/>
    <w:qFormat/>
    <w:rsid w:val="007039F3"/>
    <w:pPr>
      <w:keepLines/>
      <w:numPr>
        <w:numId w:val="0"/>
      </w:numPr>
      <w:spacing w:before="480" w:after="0"/>
      <w:outlineLvl w:val="9"/>
    </w:pPr>
    <w:rPr>
      <w:rFonts w:eastAsiaTheme="majorEastAsia" w:cstheme="majorBidi"/>
      <w:bCs/>
      <w:kern w:val="0"/>
      <w:sz w:val="28"/>
      <w:szCs w:val="28"/>
      <w:lang w:val="en-US" w:eastAsia="en-US"/>
    </w:rPr>
  </w:style>
  <w:style w:type="character" w:styleId="FollowedHyperlink">
    <w:name w:val="FollowedHyperlink"/>
    <w:basedOn w:val="DefaultParagraphFont"/>
    <w:rsid w:val="007039F3"/>
    <w:rPr>
      <w:color w:val="800080" w:themeColor="followedHyperlink"/>
      <w:u w:val="single"/>
    </w:rPr>
  </w:style>
  <w:style w:type="paragraph" w:styleId="BodyText2">
    <w:name w:val="Body Text 2"/>
    <w:basedOn w:val="Normal"/>
    <w:link w:val="BodyText2Char"/>
    <w:rsid w:val="007039F3"/>
    <w:pPr>
      <w:spacing w:before="120" w:after="120" w:line="480" w:lineRule="auto"/>
    </w:pPr>
    <w:rPr>
      <w:rFonts w:ascii="Arial" w:eastAsia="Times New Roman" w:hAnsi="Arial" w:cs="Times New Roman"/>
      <w:sz w:val="20"/>
      <w:szCs w:val="20"/>
      <w:lang w:val="en-US" w:eastAsia="en-US"/>
    </w:rPr>
  </w:style>
  <w:style w:type="character" w:customStyle="1" w:styleId="BodyText2Char">
    <w:name w:val="Body Text 2 Char"/>
    <w:basedOn w:val="DefaultParagraphFont"/>
    <w:link w:val="BodyText2"/>
    <w:rsid w:val="007039F3"/>
    <w:rPr>
      <w:rFonts w:ascii="Arial" w:eastAsia="Times New Roman" w:hAnsi="Arial" w:cs="Times New Roman"/>
      <w:sz w:val="20"/>
      <w:szCs w:val="20"/>
      <w:lang w:val="en-US" w:eastAsia="en-US"/>
    </w:rPr>
  </w:style>
  <w:style w:type="paragraph" w:styleId="Revision">
    <w:name w:val="Revision"/>
    <w:hidden/>
    <w:uiPriority w:val="99"/>
    <w:semiHidden/>
    <w:rsid w:val="007039F3"/>
    <w:pPr>
      <w:spacing w:after="0" w:line="240" w:lineRule="auto"/>
    </w:pPr>
    <w:rPr>
      <w:rFonts w:ascii="Arial" w:eastAsia="Times New Roman" w:hAnsi="Arial" w:cs="Times New Roman"/>
      <w:color w:val="000000"/>
      <w:sz w:val="18"/>
      <w:szCs w:val="24"/>
      <w:lang w:eastAsia="en-US"/>
    </w:rPr>
  </w:style>
  <w:style w:type="character" w:styleId="IntenseReference">
    <w:name w:val="Intense Reference"/>
    <w:basedOn w:val="DefaultParagraphFont"/>
    <w:uiPriority w:val="32"/>
    <w:qFormat/>
    <w:rsid w:val="007039F3"/>
    <w:rPr>
      <w:b/>
      <w:bCs/>
      <w:smallCaps/>
      <w:color w:val="C0504D" w:themeColor="accent2"/>
      <w:spacing w:val="5"/>
      <w:u w:val="single"/>
    </w:rPr>
  </w:style>
  <w:style w:type="character" w:styleId="HTMLCode">
    <w:name w:val="HTML Code"/>
    <w:basedOn w:val="DefaultParagraphFont"/>
    <w:uiPriority w:val="99"/>
    <w:rsid w:val="007039F3"/>
    <w:rPr>
      <w:rFonts w:ascii="Consolas" w:hAnsi="Consolas" w:cs="Consolas"/>
      <w:sz w:val="20"/>
      <w:szCs w:val="20"/>
    </w:rPr>
  </w:style>
  <w:style w:type="character" w:styleId="SubtleReference">
    <w:name w:val="Subtle Reference"/>
    <w:basedOn w:val="DefaultParagraphFont"/>
    <w:uiPriority w:val="31"/>
    <w:qFormat/>
    <w:rsid w:val="007039F3"/>
    <w:rPr>
      <w:smallCaps/>
      <w:color w:val="C0504D" w:themeColor="accent2"/>
      <w:u w:val="single"/>
    </w:rPr>
  </w:style>
  <w:style w:type="character" w:styleId="UnresolvedMention">
    <w:name w:val="Unresolved Mention"/>
    <w:basedOn w:val="DefaultParagraphFont"/>
    <w:uiPriority w:val="99"/>
    <w:semiHidden/>
    <w:unhideWhenUsed/>
    <w:rsid w:val="00EE4200"/>
    <w:rPr>
      <w:color w:val="808080"/>
      <w:shd w:val="clear" w:color="auto" w:fill="E6E6E6"/>
    </w:rPr>
  </w:style>
  <w:style w:type="paragraph" w:styleId="HTMLPreformatted">
    <w:name w:val="HTML Preformatted"/>
    <w:basedOn w:val="Normal"/>
    <w:link w:val="HTMLPreformattedChar"/>
    <w:uiPriority w:val="99"/>
    <w:semiHidden/>
    <w:unhideWhenUsed/>
    <w:rsid w:val="00D9447C"/>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65" w:line="240" w:lineRule="auto"/>
    </w:pPr>
    <w:rPr>
      <w:rFonts w:ascii="Consolas" w:eastAsiaTheme="minorHAnsi" w:hAnsi="Consolas" w:cs="Consolas"/>
      <w:color w:val="000000"/>
      <w:sz w:val="23"/>
      <w:szCs w:val="23"/>
    </w:rPr>
  </w:style>
  <w:style w:type="character" w:customStyle="1" w:styleId="HTMLPreformattedChar">
    <w:name w:val="HTML Preformatted Char"/>
    <w:basedOn w:val="DefaultParagraphFont"/>
    <w:link w:val="HTMLPreformatted"/>
    <w:uiPriority w:val="99"/>
    <w:semiHidden/>
    <w:rsid w:val="00D9447C"/>
    <w:rPr>
      <w:rFonts w:ascii="Consolas" w:eastAsiaTheme="minorHAnsi" w:hAnsi="Consolas" w:cs="Consolas"/>
      <w:color w:val="000000"/>
      <w:sz w:val="23"/>
      <w:szCs w:val="23"/>
      <w:shd w:val="clear" w:color="auto" w:fill="F5F5F5"/>
    </w:rPr>
  </w:style>
  <w:style w:type="paragraph" w:customStyle="1" w:styleId="paragraph">
    <w:name w:val="paragraph"/>
    <w:basedOn w:val="Normal"/>
    <w:rsid w:val="00074811"/>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customStyle="1" w:styleId="normaltextrun">
    <w:name w:val="normaltextrun"/>
    <w:basedOn w:val="DefaultParagraphFont"/>
    <w:rsid w:val="00074811"/>
  </w:style>
  <w:style w:type="character" w:customStyle="1" w:styleId="eop">
    <w:name w:val="eop"/>
    <w:basedOn w:val="DefaultParagraphFont"/>
    <w:rsid w:val="00074811"/>
  </w:style>
  <w:style w:type="paragraph" w:customStyle="1" w:styleId="NormalIndent1">
    <w:name w:val="Normal Indent 1"/>
    <w:basedOn w:val="Normal"/>
    <w:link w:val="NormalIndent1Char"/>
    <w:uiPriority w:val="99"/>
    <w:rsid w:val="002C45B4"/>
    <w:pPr>
      <w:autoSpaceDE w:val="0"/>
      <w:autoSpaceDN w:val="0"/>
      <w:adjustRightInd w:val="0"/>
      <w:spacing w:after="0" w:line="240" w:lineRule="auto"/>
      <w:ind w:left="425"/>
    </w:pPr>
    <w:rPr>
      <w:rFonts w:ascii="Arial" w:eastAsia="Times New Roman" w:hAnsi="Arial" w:cs="Arial"/>
      <w:color w:val="000000"/>
      <w:sz w:val="18"/>
      <w:szCs w:val="18"/>
    </w:rPr>
  </w:style>
  <w:style w:type="paragraph" w:customStyle="1" w:styleId="ExorHeading3">
    <w:name w:val="Exor Heading 3"/>
    <w:next w:val="NormalIndent2"/>
    <w:uiPriority w:val="99"/>
    <w:rsid w:val="002C45B4"/>
    <w:pPr>
      <w:numPr>
        <w:ilvl w:val="2"/>
        <w:numId w:val="57"/>
      </w:numPr>
      <w:spacing w:after="0" w:line="240" w:lineRule="auto"/>
    </w:pPr>
    <w:rPr>
      <w:rFonts w:ascii="Arial Bold" w:eastAsia="Times New Roman" w:hAnsi="Arial Bold" w:cs="Arial"/>
      <w:b/>
      <w:color w:val="006666"/>
      <w:sz w:val="20"/>
      <w:szCs w:val="18"/>
    </w:rPr>
  </w:style>
  <w:style w:type="paragraph" w:customStyle="1" w:styleId="NormalIndent2">
    <w:name w:val="Normal Indent 2"/>
    <w:uiPriority w:val="99"/>
    <w:rsid w:val="002C45B4"/>
    <w:pPr>
      <w:spacing w:after="0" w:line="240" w:lineRule="auto"/>
      <w:ind w:left="851"/>
    </w:pPr>
    <w:rPr>
      <w:rFonts w:ascii="Arial" w:eastAsia="Times New Roman" w:hAnsi="Arial" w:cs="Times New Roman"/>
      <w:color w:val="000000"/>
      <w:sz w:val="18"/>
      <w:szCs w:val="24"/>
      <w:lang w:eastAsia="en-US"/>
    </w:rPr>
  </w:style>
  <w:style w:type="paragraph" w:customStyle="1" w:styleId="ExorHeading2">
    <w:name w:val="Exor Heading 2"/>
    <w:next w:val="NormalIndent1"/>
    <w:uiPriority w:val="99"/>
    <w:rsid w:val="002C45B4"/>
    <w:pPr>
      <w:numPr>
        <w:ilvl w:val="1"/>
        <w:numId w:val="57"/>
      </w:numPr>
      <w:spacing w:before="200" w:line="240" w:lineRule="auto"/>
    </w:pPr>
    <w:rPr>
      <w:rFonts w:ascii="Arial" w:eastAsia="Times New Roman" w:hAnsi="Arial" w:cs="Arial"/>
      <w:b/>
      <w:bCs/>
      <w:color w:val="006666"/>
      <w:lang w:eastAsia="en-US"/>
    </w:rPr>
  </w:style>
  <w:style w:type="paragraph" w:customStyle="1" w:styleId="ExorHeading">
    <w:name w:val="Exor Heading"/>
    <w:basedOn w:val="Normal"/>
    <w:uiPriority w:val="99"/>
    <w:rsid w:val="002C45B4"/>
    <w:pPr>
      <w:numPr>
        <w:numId w:val="57"/>
      </w:numPr>
      <w:autoSpaceDE w:val="0"/>
      <w:autoSpaceDN w:val="0"/>
      <w:adjustRightInd w:val="0"/>
      <w:spacing w:after="360" w:line="240" w:lineRule="auto"/>
    </w:pPr>
    <w:rPr>
      <w:rFonts w:ascii="Arial" w:eastAsia="Times New Roman" w:hAnsi="Arial" w:cs="Arial"/>
      <w:color w:val="006361"/>
      <w:sz w:val="30"/>
      <w:szCs w:val="30"/>
    </w:rPr>
  </w:style>
  <w:style w:type="paragraph" w:customStyle="1" w:styleId="5PlainTextCharChar">
    <w:name w:val="5 Plain Text Char Char"/>
    <w:rsid w:val="002C45B4"/>
    <w:pPr>
      <w:tabs>
        <w:tab w:val="left" w:pos="2211"/>
      </w:tabs>
      <w:spacing w:after="0" w:line="240" w:lineRule="auto"/>
      <w:ind w:left="2131"/>
    </w:pPr>
    <w:rPr>
      <w:rFonts w:ascii="Arial" w:eastAsia="Times New Roman" w:hAnsi="Arial" w:cs="Times New Roman"/>
      <w:noProof/>
      <w:color w:val="006666"/>
      <w:szCs w:val="20"/>
      <w:lang w:val="en-US" w:eastAsia="en-US"/>
    </w:rPr>
  </w:style>
  <w:style w:type="paragraph" w:customStyle="1" w:styleId="5plaintext">
    <w:name w:val="5 plain text"/>
    <w:rsid w:val="002C45B4"/>
    <w:pPr>
      <w:tabs>
        <w:tab w:val="left" w:pos="2211"/>
      </w:tabs>
      <w:spacing w:after="0" w:line="240" w:lineRule="auto"/>
      <w:ind w:left="2132"/>
      <w:jc w:val="both"/>
    </w:pPr>
    <w:rPr>
      <w:rFonts w:ascii="Times New Roman" w:eastAsia="Times New Roman" w:hAnsi="Times New Roman" w:cs="Times New Roman"/>
      <w:szCs w:val="20"/>
      <w:lang w:eastAsia="en-US"/>
    </w:rPr>
  </w:style>
  <w:style w:type="paragraph" w:customStyle="1" w:styleId="SectionTitle">
    <w:name w:val="Section Title"/>
    <w:basedOn w:val="Normal"/>
    <w:rsid w:val="002C45B4"/>
    <w:pPr>
      <w:autoSpaceDE w:val="0"/>
      <w:autoSpaceDN w:val="0"/>
      <w:adjustRightInd w:val="0"/>
      <w:spacing w:after="0" w:line="240" w:lineRule="auto"/>
    </w:pPr>
    <w:rPr>
      <w:rFonts w:ascii="Arial" w:eastAsia="Times New Roman" w:hAnsi="Arial" w:cs="Arial"/>
      <w:b/>
      <w:bCs/>
      <w:color w:val="006361"/>
      <w:szCs w:val="20"/>
    </w:rPr>
  </w:style>
  <w:style w:type="paragraph" w:customStyle="1" w:styleId="BodyTextBlack">
    <w:name w:val="Body Text Black"/>
    <w:basedOn w:val="Normal"/>
    <w:link w:val="BodyTextBlackChar1"/>
    <w:rsid w:val="002C45B4"/>
    <w:pPr>
      <w:autoSpaceDE w:val="0"/>
      <w:autoSpaceDN w:val="0"/>
      <w:adjustRightInd w:val="0"/>
      <w:spacing w:after="0" w:line="240" w:lineRule="auto"/>
    </w:pPr>
    <w:rPr>
      <w:rFonts w:ascii="Arial" w:eastAsia="Times New Roman" w:hAnsi="Arial" w:cs="Arial"/>
      <w:color w:val="000000"/>
      <w:sz w:val="18"/>
      <w:szCs w:val="18"/>
    </w:rPr>
  </w:style>
  <w:style w:type="character" w:customStyle="1" w:styleId="BodyTextBlackChar1">
    <w:name w:val="Body Text Black Char1"/>
    <w:basedOn w:val="DefaultParagraphFont"/>
    <w:link w:val="BodyTextBlack"/>
    <w:rsid w:val="002C45B4"/>
    <w:rPr>
      <w:rFonts w:ascii="Arial" w:eastAsia="Times New Roman" w:hAnsi="Arial" w:cs="Arial"/>
      <w:color w:val="000000"/>
      <w:sz w:val="18"/>
      <w:szCs w:val="18"/>
    </w:rPr>
  </w:style>
  <w:style w:type="paragraph" w:customStyle="1" w:styleId="5plaintextcharchar0">
    <w:name w:val="5plaintextcharchar"/>
    <w:basedOn w:val="Normal"/>
    <w:rsid w:val="002C45B4"/>
    <w:pPr>
      <w:spacing w:after="0" w:line="240" w:lineRule="auto"/>
      <w:ind w:left="2131"/>
    </w:pPr>
    <w:rPr>
      <w:rFonts w:ascii="Arial" w:eastAsia="Times New Roman" w:hAnsi="Arial" w:cs="Arial"/>
      <w:color w:val="006666"/>
      <w:lang w:val="en-US" w:eastAsia="en-US"/>
    </w:rPr>
  </w:style>
  <w:style w:type="character" w:customStyle="1" w:styleId="NormalIndent1Char">
    <w:name w:val="Normal Indent 1 Char"/>
    <w:basedOn w:val="DefaultParagraphFont"/>
    <w:link w:val="NormalIndent1"/>
    <w:uiPriority w:val="99"/>
    <w:locked/>
    <w:rsid w:val="002C45B4"/>
    <w:rPr>
      <w:rFonts w:ascii="Arial" w:eastAsia="Times New Roman" w:hAnsi="Arial" w:cs="Arial"/>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192105">
      <w:bodyDiv w:val="1"/>
      <w:marLeft w:val="0"/>
      <w:marRight w:val="0"/>
      <w:marTop w:val="0"/>
      <w:marBottom w:val="0"/>
      <w:divBdr>
        <w:top w:val="none" w:sz="0" w:space="0" w:color="auto"/>
        <w:left w:val="none" w:sz="0" w:space="0" w:color="auto"/>
        <w:bottom w:val="none" w:sz="0" w:space="0" w:color="auto"/>
        <w:right w:val="none" w:sz="0" w:space="0" w:color="auto"/>
      </w:divBdr>
    </w:div>
    <w:div w:id="421922324">
      <w:bodyDiv w:val="1"/>
      <w:marLeft w:val="0"/>
      <w:marRight w:val="0"/>
      <w:marTop w:val="0"/>
      <w:marBottom w:val="0"/>
      <w:divBdr>
        <w:top w:val="none" w:sz="0" w:space="0" w:color="auto"/>
        <w:left w:val="none" w:sz="0" w:space="0" w:color="auto"/>
        <w:bottom w:val="none" w:sz="0" w:space="0" w:color="auto"/>
        <w:right w:val="none" w:sz="0" w:space="0" w:color="auto"/>
      </w:divBdr>
    </w:div>
    <w:div w:id="550728041">
      <w:bodyDiv w:val="1"/>
      <w:marLeft w:val="0"/>
      <w:marRight w:val="0"/>
      <w:marTop w:val="0"/>
      <w:marBottom w:val="0"/>
      <w:divBdr>
        <w:top w:val="none" w:sz="0" w:space="0" w:color="auto"/>
        <w:left w:val="none" w:sz="0" w:space="0" w:color="auto"/>
        <w:bottom w:val="none" w:sz="0" w:space="0" w:color="auto"/>
        <w:right w:val="none" w:sz="0" w:space="0" w:color="auto"/>
      </w:divBdr>
    </w:div>
    <w:div w:id="1053577549">
      <w:bodyDiv w:val="1"/>
      <w:marLeft w:val="0"/>
      <w:marRight w:val="0"/>
      <w:marTop w:val="0"/>
      <w:marBottom w:val="0"/>
      <w:divBdr>
        <w:top w:val="none" w:sz="0" w:space="0" w:color="auto"/>
        <w:left w:val="none" w:sz="0" w:space="0" w:color="auto"/>
        <w:bottom w:val="none" w:sz="0" w:space="0" w:color="auto"/>
        <w:right w:val="none" w:sz="0" w:space="0" w:color="auto"/>
      </w:divBdr>
    </w:div>
    <w:div w:id="1057705188">
      <w:bodyDiv w:val="1"/>
      <w:marLeft w:val="0"/>
      <w:marRight w:val="0"/>
      <w:marTop w:val="0"/>
      <w:marBottom w:val="0"/>
      <w:divBdr>
        <w:top w:val="none" w:sz="0" w:space="0" w:color="auto"/>
        <w:left w:val="none" w:sz="0" w:space="0" w:color="auto"/>
        <w:bottom w:val="none" w:sz="0" w:space="0" w:color="auto"/>
        <w:right w:val="none" w:sz="0" w:space="0" w:color="auto"/>
      </w:divBdr>
    </w:div>
    <w:div w:id="1148279432">
      <w:bodyDiv w:val="1"/>
      <w:marLeft w:val="0"/>
      <w:marRight w:val="0"/>
      <w:marTop w:val="0"/>
      <w:marBottom w:val="0"/>
      <w:divBdr>
        <w:top w:val="none" w:sz="0" w:space="0" w:color="auto"/>
        <w:left w:val="none" w:sz="0" w:space="0" w:color="auto"/>
        <w:bottom w:val="none" w:sz="0" w:space="0" w:color="auto"/>
        <w:right w:val="none" w:sz="0" w:space="0" w:color="auto"/>
      </w:divBdr>
    </w:div>
    <w:div w:id="1354917822">
      <w:bodyDiv w:val="1"/>
      <w:marLeft w:val="0"/>
      <w:marRight w:val="0"/>
      <w:marTop w:val="0"/>
      <w:marBottom w:val="0"/>
      <w:divBdr>
        <w:top w:val="none" w:sz="0" w:space="0" w:color="auto"/>
        <w:left w:val="none" w:sz="0" w:space="0" w:color="auto"/>
        <w:bottom w:val="none" w:sz="0" w:space="0" w:color="auto"/>
        <w:right w:val="none" w:sz="0" w:space="0" w:color="auto"/>
      </w:divBdr>
    </w:div>
    <w:div w:id="1430081042">
      <w:bodyDiv w:val="1"/>
      <w:marLeft w:val="0"/>
      <w:marRight w:val="0"/>
      <w:marTop w:val="0"/>
      <w:marBottom w:val="0"/>
      <w:divBdr>
        <w:top w:val="none" w:sz="0" w:space="0" w:color="auto"/>
        <w:left w:val="none" w:sz="0" w:space="0" w:color="auto"/>
        <w:bottom w:val="none" w:sz="0" w:space="0" w:color="auto"/>
        <w:right w:val="none" w:sz="0" w:space="0" w:color="auto"/>
      </w:divBdr>
    </w:div>
    <w:div w:id="1612203337">
      <w:bodyDiv w:val="1"/>
      <w:marLeft w:val="0"/>
      <w:marRight w:val="0"/>
      <w:marTop w:val="0"/>
      <w:marBottom w:val="0"/>
      <w:divBdr>
        <w:top w:val="none" w:sz="0" w:space="0" w:color="auto"/>
        <w:left w:val="none" w:sz="0" w:space="0" w:color="auto"/>
        <w:bottom w:val="none" w:sz="0" w:space="0" w:color="auto"/>
        <w:right w:val="none" w:sz="0" w:space="0" w:color="auto"/>
      </w:divBdr>
    </w:div>
    <w:div w:id="1705862331">
      <w:bodyDiv w:val="1"/>
      <w:marLeft w:val="0"/>
      <w:marRight w:val="0"/>
      <w:marTop w:val="0"/>
      <w:marBottom w:val="0"/>
      <w:divBdr>
        <w:top w:val="none" w:sz="0" w:space="0" w:color="auto"/>
        <w:left w:val="none" w:sz="0" w:space="0" w:color="auto"/>
        <w:bottom w:val="none" w:sz="0" w:space="0" w:color="auto"/>
        <w:right w:val="none" w:sz="0" w:space="0" w:color="auto"/>
      </w:divBdr>
    </w:div>
    <w:div w:id="1717662358">
      <w:bodyDiv w:val="1"/>
      <w:marLeft w:val="0"/>
      <w:marRight w:val="0"/>
      <w:marTop w:val="0"/>
      <w:marBottom w:val="0"/>
      <w:divBdr>
        <w:top w:val="none" w:sz="0" w:space="0" w:color="auto"/>
        <w:left w:val="none" w:sz="0" w:space="0" w:color="auto"/>
        <w:bottom w:val="none" w:sz="0" w:space="0" w:color="auto"/>
        <w:right w:val="none" w:sz="0" w:space="0" w:color="auto"/>
      </w:divBdr>
    </w:div>
    <w:div w:id="1763140706">
      <w:bodyDiv w:val="1"/>
      <w:marLeft w:val="0"/>
      <w:marRight w:val="0"/>
      <w:marTop w:val="0"/>
      <w:marBottom w:val="0"/>
      <w:divBdr>
        <w:top w:val="none" w:sz="0" w:space="0" w:color="auto"/>
        <w:left w:val="none" w:sz="0" w:space="0" w:color="auto"/>
        <w:bottom w:val="none" w:sz="0" w:space="0" w:color="auto"/>
        <w:right w:val="none" w:sz="0" w:space="0" w:color="auto"/>
      </w:divBdr>
      <w:divsChild>
        <w:div w:id="1612661425">
          <w:marLeft w:val="0"/>
          <w:marRight w:val="0"/>
          <w:marTop w:val="0"/>
          <w:marBottom w:val="0"/>
          <w:divBdr>
            <w:top w:val="none" w:sz="0" w:space="0" w:color="auto"/>
            <w:left w:val="none" w:sz="0" w:space="0" w:color="auto"/>
            <w:bottom w:val="none" w:sz="0" w:space="0" w:color="auto"/>
            <w:right w:val="none" w:sz="0" w:space="0" w:color="auto"/>
          </w:divBdr>
          <w:divsChild>
            <w:div w:id="1068307880">
              <w:marLeft w:val="0"/>
              <w:marRight w:val="0"/>
              <w:marTop w:val="0"/>
              <w:marBottom w:val="0"/>
              <w:divBdr>
                <w:top w:val="none" w:sz="0" w:space="0" w:color="auto"/>
                <w:left w:val="none" w:sz="0" w:space="0" w:color="auto"/>
                <w:bottom w:val="none" w:sz="0" w:space="0" w:color="auto"/>
                <w:right w:val="none" w:sz="0" w:space="0" w:color="auto"/>
              </w:divBdr>
            </w:div>
          </w:divsChild>
        </w:div>
        <w:div w:id="1486779299">
          <w:marLeft w:val="0"/>
          <w:marRight w:val="0"/>
          <w:marTop w:val="0"/>
          <w:marBottom w:val="0"/>
          <w:divBdr>
            <w:top w:val="none" w:sz="0" w:space="0" w:color="auto"/>
            <w:left w:val="none" w:sz="0" w:space="0" w:color="auto"/>
            <w:bottom w:val="none" w:sz="0" w:space="0" w:color="auto"/>
            <w:right w:val="none" w:sz="0" w:space="0" w:color="auto"/>
          </w:divBdr>
          <w:divsChild>
            <w:div w:id="619342134">
              <w:marLeft w:val="0"/>
              <w:marRight w:val="0"/>
              <w:marTop w:val="0"/>
              <w:marBottom w:val="0"/>
              <w:divBdr>
                <w:top w:val="none" w:sz="0" w:space="0" w:color="auto"/>
                <w:left w:val="none" w:sz="0" w:space="0" w:color="auto"/>
                <w:bottom w:val="none" w:sz="0" w:space="0" w:color="auto"/>
                <w:right w:val="none" w:sz="0" w:space="0" w:color="auto"/>
              </w:divBdr>
            </w:div>
          </w:divsChild>
        </w:div>
        <w:div w:id="731850835">
          <w:marLeft w:val="0"/>
          <w:marRight w:val="0"/>
          <w:marTop w:val="0"/>
          <w:marBottom w:val="0"/>
          <w:divBdr>
            <w:top w:val="none" w:sz="0" w:space="0" w:color="auto"/>
            <w:left w:val="none" w:sz="0" w:space="0" w:color="auto"/>
            <w:bottom w:val="none" w:sz="0" w:space="0" w:color="auto"/>
            <w:right w:val="none" w:sz="0" w:space="0" w:color="auto"/>
          </w:divBdr>
          <w:divsChild>
            <w:div w:id="1421869934">
              <w:marLeft w:val="0"/>
              <w:marRight w:val="0"/>
              <w:marTop w:val="0"/>
              <w:marBottom w:val="0"/>
              <w:divBdr>
                <w:top w:val="none" w:sz="0" w:space="0" w:color="auto"/>
                <w:left w:val="none" w:sz="0" w:space="0" w:color="auto"/>
                <w:bottom w:val="none" w:sz="0" w:space="0" w:color="auto"/>
                <w:right w:val="none" w:sz="0" w:space="0" w:color="auto"/>
              </w:divBdr>
            </w:div>
          </w:divsChild>
        </w:div>
        <w:div w:id="1049260281">
          <w:marLeft w:val="0"/>
          <w:marRight w:val="0"/>
          <w:marTop w:val="0"/>
          <w:marBottom w:val="0"/>
          <w:divBdr>
            <w:top w:val="none" w:sz="0" w:space="0" w:color="auto"/>
            <w:left w:val="none" w:sz="0" w:space="0" w:color="auto"/>
            <w:bottom w:val="none" w:sz="0" w:space="0" w:color="auto"/>
            <w:right w:val="none" w:sz="0" w:space="0" w:color="auto"/>
          </w:divBdr>
          <w:divsChild>
            <w:div w:id="228348623">
              <w:marLeft w:val="0"/>
              <w:marRight w:val="0"/>
              <w:marTop w:val="0"/>
              <w:marBottom w:val="0"/>
              <w:divBdr>
                <w:top w:val="none" w:sz="0" w:space="0" w:color="auto"/>
                <w:left w:val="none" w:sz="0" w:space="0" w:color="auto"/>
                <w:bottom w:val="none" w:sz="0" w:space="0" w:color="auto"/>
                <w:right w:val="none" w:sz="0" w:space="0" w:color="auto"/>
              </w:divBdr>
            </w:div>
            <w:div w:id="1627812964">
              <w:marLeft w:val="0"/>
              <w:marRight w:val="0"/>
              <w:marTop w:val="0"/>
              <w:marBottom w:val="0"/>
              <w:divBdr>
                <w:top w:val="none" w:sz="0" w:space="0" w:color="auto"/>
                <w:left w:val="none" w:sz="0" w:space="0" w:color="auto"/>
                <w:bottom w:val="none" w:sz="0" w:space="0" w:color="auto"/>
                <w:right w:val="none" w:sz="0" w:space="0" w:color="auto"/>
              </w:divBdr>
            </w:div>
            <w:div w:id="1383601743">
              <w:marLeft w:val="0"/>
              <w:marRight w:val="0"/>
              <w:marTop w:val="0"/>
              <w:marBottom w:val="0"/>
              <w:divBdr>
                <w:top w:val="none" w:sz="0" w:space="0" w:color="auto"/>
                <w:left w:val="none" w:sz="0" w:space="0" w:color="auto"/>
                <w:bottom w:val="none" w:sz="0" w:space="0" w:color="auto"/>
                <w:right w:val="none" w:sz="0" w:space="0" w:color="auto"/>
              </w:divBdr>
            </w:div>
            <w:div w:id="1369792132">
              <w:marLeft w:val="0"/>
              <w:marRight w:val="0"/>
              <w:marTop w:val="0"/>
              <w:marBottom w:val="0"/>
              <w:divBdr>
                <w:top w:val="none" w:sz="0" w:space="0" w:color="auto"/>
                <w:left w:val="none" w:sz="0" w:space="0" w:color="auto"/>
                <w:bottom w:val="none" w:sz="0" w:space="0" w:color="auto"/>
                <w:right w:val="none" w:sz="0" w:space="0" w:color="auto"/>
              </w:divBdr>
            </w:div>
            <w:div w:id="601837004">
              <w:marLeft w:val="0"/>
              <w:marRight w:val="0"/>
              <w:marTop w:val="0"/>
              <w:marBottom w:val="0"/>
              <w:divBdr>
                <w:top w:val="none" w:sz="0" w:space="0" w:color="auto"/>
                <w:left w:val="none" w:sz="0" w:space="0" w:color="auto"/>
                <w:bottom w:val="none" w:sz="0" w:space="0" w:color="auto"/>
                <w:right w:val="none" w:sz="0" w:space="0" w:color="auto"/>
              </w:divBdr>
            </w:div>
            <w:div w:id="858469581">
              <w:marLeft w:val="0"/>
              <w:marRight w:val="0"/>
              <w:marTop w:val="0"/>
              <w:marBottom w:val="0"/>
              <w:divBdr>
                <w:top w:val="none" w:sz="0" w:space="0" w:color="auto"/>
                <w:left w:val="none" w:sz="0" w:space="0" w:color="auto"/>
                <w:bottom w:val="none" w:sz="0" w:space="0" w:color="auto"/>
                <w:right w:val="none" w:sz="0" w:space="0" w:color="auto"/>
              </w:divBdr>
            </w:div>
          </w:divsChild>
        </w:div>
        <w:div w:id="1003164458">
          <w:marLeft w:val="0"/>
          <w:marRight w:val="0"/>
          <w:marTop w:val="0"/>
          <w:marBottom w:val="0"/>
          <w:divBdr>
            <w:top w:val="none" w:sz="0" w:space="0" w:color="auto"/>
            <w:left w:val="none" w:sz="0" w:space="0" w:color="auto"/>
            <w:bottom w:val="none" w:sz="0" w:space="0" w:color="auto"/>
            <w:right w:val="none" w:sz="0" w:space="0" w:color="auto"/>
          </w:divBdr>
          <w:divsChild>
            <w:div w:id="834733110">
              <w:marLeft w:val="0"/>
              <w:marRight w:val="0"/>
              <w:marTop w:val="0"/>
              <w:marBottom w:val="0"/>
              <w:divBdr>
                <w:top w:val="none" w:sz="0" w:space="0" w:color="auto"/>
                <w:left w:val="none" w:sz="0" w:space="0" w:color="auto"/>
                <w:bottom w:val="none" w:sz="0" w:space="0" w:color="auto"/>
                <w:right w:val="none" w:sz="0" w:space="0" w:color="auto"/>
              </w:divBdr>
            </w:div>
            <w:div w:id="26760173">
              <w:marLeft w:val="0"/>
              <w:marRight w:val="0"/>
              <w:marTop w:val="0"/>
              <w:marBottom w:val="0"/>
              <w:divBdr>
                <w:top w:val="none" w:sz="0" w:space="0" w:color="auto"/>
                <w:left w:val="none" w:sz="0" w:space="0" w:color="auto"/>
                <w:bottom w:val="none" w:sz="0" w:space="0" w:color="auto"/>
                <w:right w:val="none" w:sz="0" w:space="0" w:color="auto"/>
              </w:divBdr>
            </w:div>
          </w:divsChild>
        </w:div>
        <w:div w:id="1652053596">
          <w:marLeft w:val="0"/>
          <w:marRight w:val="0"/>
          <w:marTop w:val="0"/>
          <w:marBottom w:val="0"/>
          <w:divBdr>
            <w:top w:val="none" w:sz="0" w:space="0" w:color="auto"/>
            <w:left w:val="none" w:sz="0" w:space="0" w:color="auto"/>
            <w:bottom w:val="none" w:sz="0" w:space="0" w:color="auto"/>
            <w:right w:val="none" w:sz="0" w:space="0" w:color="auto"/>
          </w:divBdr>
          <w:divsChild>
            <w:div w:id="862596998">
              <w:marLeft w:val="0"/>
              <w:marRight w:val="0"/>
              <w:marTop w:val="0"/>
              <w:marBottom w:val="0"/>
              <w:divBdr>
                <w:top w:val="none" w:sz="0" w:space="0" w:color="auto"/>
                <w:left w:val="none" w:sz="0" w:space="0" w:color="auto"/>
                <w:bottom w:val="none" w:sz="0" w:space="0" w:color="auto"/>
                <w:right w:val="none" w:sz="0" w:space="0" w:color="auto"/>
              </w:divBdr>
            </w:div>
            <w:div w:id="992638498">
              <w:marLeft w:val="0"/>
              <w:marRight w:val="0"/>
              <w:marTop w:val="0"/>
              <w:marBottom w:val="0"/>
              <w:divBdr>
                <w:top w:val="none" w:sz="0" w:space="0" w:color="auto"/>
                <w:left w:val="none" w:sz="0" w:space="0" w:color="auto"/>
                <w:bottom w:val="none" w:sz="0" w:space="0" w:color="auto"/>
                <w:right w:val="none" w:sz="0" w:space="0" w:color="auto"/>
              </w:divBdr>
            </w:div>
            <w:div w:id="703138604">
              <w:marLeft w:val="0"/>
              <w:marRight w:val="0"/>
              <w:marTop w:val="0"/>
              <w:marBottom w:val="0"/>
              <w:divBdr>
                <w:top w:val="none" w:sz="0" w:space="0" w:color="auto"/>
                <w:left w:val="none" w:sz="0" w:space="0" w:color="auto"/>
                <w:bottom w:val="none" w:sz="0" w:space="0" w:color="auto"/>
                <w:right w:val="none" w:sz="0" w:space="0" w:color="auto"/>
              </w:divBdr>
            </w:div>
            <w:div w:id="361590599">
              <w:marLeft w:val="0"/>
              <w:marRight w:val="0"/>
              <w:marTop w:val="0"/>
              <w:marBottom w:val="0"/>
              <w:divBdr>
                <w:top w:val="none" w:sz="0" w:space="0" w:color="auto"/>
                <w:left w:val="none" w:sz="0" w:space="0" w:color="auto"/>
                <w:bottom w:val="none" w:sz="0" w:space="0" w:color="auto"/>
                <w:right w:val="none" w:sz="0" w:space="0" w:color="auto"/>
              </w:divBdr>
            </w:div>
            <w:div w:id="225771754">
              <w:marLeft w:val="0"/>
              <w:marRight w:val="0"/>
              <w:marTop w:val="0"/>
              <w:marBottom w:val="0"/>
              <w:divBdr>
                <w:top w:val="none" w:sz="0" w:space="0" w:color="auto"/>
                <w:left w:val="none" w:sz="0" w:space="0" w:color="auto"/>
                <w:bottom w:val="none" w:sz="0" w:space="0" w:color="auto"/>
                <w:right w:val="none" w:sz="0" w:space="0" w:color="auto"/>
              </w:divBdr>
            </w:div>
            <w:div w:id="188836807">
              <w:marLeft w:val="0"/>
              <w:marRight w:val="0"/>
              <w:marTop w:val="0"/>
              <w:marBottom w:val="0"/>
              <w:divBdr>
                <w:top w:val="none" w:sz="0" w:space="0" w:color="auto"/>
                <w:left w:val="none" w:sz="0" w:space="0" w:color="auto"/>
                <w:bottom w:val="none" w:sz="0" w:space="0" w:color="auto"/>
                <w:right w:val="none" w:sz="0" w:space="0" w:color="auto"/>
              </w:divBdr>
            </w:div>
            <w:div w:id="1436318971">
              <w:marLeft w:val="0"/>
              <w:marRight w:val="0"/>
              <w:marTop w:val="0"/>
              <w:marBottom w:val="0"/>
              <w:divBdr>
                <w:top w:val="none" w:sz="0" w:space="0" w:color="auto"/>
                <w:left w:val="none" w:sz="0" w:space="0" w:color="auto"/>
                <w:bottom w:val="none" w:sz="0" w:space="0" w:color="auto"/>
                <w:right w:val="none" w:sz="0" w:space="0" w:color="auto"/>
              </w:divBdr>
            </w:div>
          </w:divsChild>
        </w:div>
        <w:div w:id="1126048513">
          <w:marLeft w:val="0"/>
          <w:marRight w:val="0"/>
          <w:marTop w:val="0"/>
          <w:marBottom w:val="0"/>
          <w:divBdr>
            <w:top w:val="none" w:sz="0" w:space="0" w:color="auto"/>
            <w:left w:val="none" w:sz="0" w:space="0" w:color="auto"/>
            <w:bottom w:val="none" w:sz="0" w:space="0" w:color="auto"/>
            <w:right w:val="none" w:sz="0" w:space="0" w:color="auto"/>
          </w:divBdr>
          <w:divsChild>
            <w:div w:id="795759130">
              <w:marLeft w:val="0"/>
              <w:marRight w:val="0"/>
              <w:marTop w:val="0"/>
              <w:marBottom w:val="0"/>
              <w:divBdr>
                <w:top w:val="none" w:sz="0" w:space="0" w:color="auto"/>
                <w:left w:val="none" w:sz="0" w:space="0" w:color="auto"/>
                <w:bottom w:val="none" w:sz="0" w:space="0" w:color="auto"/>
                <w:right w:val="none" w:sz="0" w:space="0" w:color="auto"/>
              </w:divBdr>
            </w:div>
          </w:divsChild>
        </w:div>
        <w:div w:id="41104820">
          <w:marLeft w:val="0"/>
          <w:marRight w:val="0"/>
          <w:marTop w:val="0"/>
          <w:marBottom w:val="0"/>
          <w:divBdr>
            <w:top w:val="none" w:sz="0" w:space="0" w:color="auto"/>
            <w:left w:val="none" w:sz="0" w:space="0" w:color="auto"/>
            <w:bottom w:val="none" w:sz="0" w:space="0" w:color="auto"/>
            <w:right w:val="none" w:sz="0" w:space="0" w:color="auto"/>
          </w:divBdr>
          <w:divsChild>
            <w:div w:id="1789158295">
              <w:marLeft w:val="0"/>
              <w:marRight w:val="0"/>
              <w:marTop w:val="0"/>
              <w:marBottom w:val="0"/>
              <w:divBdr>
                <w:top w:val="none" w:sz="0" w:space="0" w:color="auto"/>
                <w:left w:val="none" w:sz="0" w:space="0" w:color="auto"/>
                <w:bottom w:val="none" w:sz="0" w:space="0" w:color="auto"/>
                <w:right w:val="none" w:sz="0" w:space="0" w:color="auto"/>
              </w:divBdr>
            </w:div>
            <w:div w:id="728302645">
              <w:marLeft w:val="0"/>
              <w:marRight w:val="0"/>
              <w:marTop w:val="0"/>
              <w:marBottom w:val="0"/>
              <w:divBdr>
                <w:top w:val="none" w:sz="0" w:space="0" w:color="auto"/>
                <w:left w:val="none" w:sz="0" w:space="0" w:color="auto"/>
                <w:bottom w:val="none" w:sz="0" w:space="0" w:color="auto"/>
                <w:right w:val="none" w:sz="0" w:space="0" w:color="auto"/>
              </w:divBdr>
            </w:div>
            <w:div w:id="1858083383">
              <w:marLeft w:val="0"/>
              <w:marRight w:val="0"/>
              <w:marTop w:val="0"/>
              <w:marBottom w:val="0"/>
              <w:divBdr>
                <w:top w:val="none" w:sz="0" w:space="0" w:color="auto"/>
                <w:left w:val="none" w:sz="0" w:space="0" w:color="auto"/>
                <w:bottom w:val="none" w:sz="0" w:space="0" w:color="auto"/>
                <w:right w:val="none" w:sz="0" w:space="0" w:color="auto"/>
              </w:divBdr>
            </w:div>
            <w:div w:id="826242937">
              <w:marLeft w:val="0"/>
              <w:marRight w:val="0"/>
              <w:marTop w:val="0"/>
              <w:marBottom w:val="0"/>
              <w:divBdr>
                <w:top w:val="none" w:sz="0" w:space="0" w:color="auto"/>
                <w:left w:val="none" w:sz="0" w:space="0" w:color="auto"/>
                <w:bottom w:val="none" w:sz="0" w:space="0" w:color="auto"/>
                <w:right w:val="none" w:sz="0" w:space="0" w:color="auto"/>
              </w:divBdr>
            </w:div>
            <w:div w:id="4876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85247">
      <w:bodyDiv w:val="1"/>
      <w:marLeft w:val="0"/>
      <w:marRight w:val="0"/>
      <w:marTop w:val="0"/>
      <w:marBottom w:val="0"/>
      <w:divBdr>
        <w:top w:val="none" w:sz="0" w:space="0" w:color="auto"/>
        <w:left w:val="none" w:sz="0" w:space="0" w:color="auto"/>
        <w:bottom w:val="none" w:sz="0" w:space="0" w:color="auto"/>
        <w:right w:val="none" w:sz="0" w:space="0" w:color="auto"/>
      </w:divBdr>
      <w:divsChild>
        <w:div w:id="1401248873">
          <w:marLeft w:val="0"/>
          <w:marRight w:val="0"/>
          <w:marTop w:val="0"/>
          <w:marBottom w:val="0"/>
          <w:divBdr>
            <w:top w:val="none" w:sz="0" w:space="0" w:color="auto"/>
            <w:left w:val="none" w:sz="0" w:space="0" w:color="auto"/>
            <w:bottom w:val="none" w:sz="0" w:space="0" w:color="auto"/>
            <w:right w:val="none" w:sz="0" w:space="0" w:color="auto"/>
          </w:divBdr>
          <w:divsChild>
            <w:div w:id="1171992054">
              <w:marLeft w:val="0"/>
              <w:marRight w:val="0"/>
              <w:marTop w:val="0"/>
              <w:marBottom w:val="0"/>
              <w:divBdr>
                <w:top w:val="none" w:sz="0" w:space="0" w:color="auto"/>
                <w:left w:val="none" w:sz="0" w:space="0" w:color="auto"/>
                <w:bottom w:val="none" w:sz="0" w:space="0" w:color="auto"/>
                <w:right w:val="none" w:sz="0" w:space="0" w:color="auto"/>
              </w:divBdr>
            </w:div>
          </w:divsChild>
        </w:div>
        <w:div w:id="262033325">
          <w:marLeft w:val="0"/>
          <w:marRight w:val="0"/>
          <w:marTop w:val="0"/>
          <w:marBottom w:val="0"/>
          <w:divBdr>
            <w:top w:val="none" w:sz="0" w:space="0" w:color="auto"/>
            <w:left w:val="none" w:sz="0" w:space="0" w:color="auto"/>
            <w:bottom w:val="none" w:sz="0" w:space="0" w:color="auto"/>
            <w:right w:val="none" w:sz="0" w:space="0" w:color="auto"/>
          </w:divBdr>
          <w:divsChild>
            <w:div w:id="1558979193">
              <w:marLeft w:val="0"/>
              <w:marRight w:val="0"/>
              <w:marTop w:val="0"/>
              <w:marBottom w:val="0"/>
              <w:divBdr>
                <w:top w:val="none" w:sz="0" w:space="0" w:color="auto"/>
                <w:left w:val="none" w:sz="0" w:space="0" w:color="auto"/>
                <w:bottom w:val="none" w:sz="0" w:space="0" w:color="auto"/>
                <w:right w:val="none" w:sz="0" w:space="0" w:color="auto"/>
              </w:divBdr>
            </w:div>
          </w:divsChild>
        </w:div>
        <w:div w:id="783424019">
          <w:marLeft w:val="0"/>
          <w:marRight w:val="0"/>
          <w:marTop w:val="0"/>
          <w:marBottom w:val="0"/>
          <w:divBdr>
            <w:top w:val="none" w:sz="0" w:space="0" w:color="auto"/>
            <w:left w:val="none" w:sz="0" w:space="0" w:color="auto"/>
            <w:bottom w:val="none" w:sz="0" w:space="0" w:color="auto"/>
            <w:right w:val="none" w:sz="0" w:space="0" w:color="auto"/>
          </w:divBdr>
          <w:divsChild>
            <w:div w:id="1252619490">
              <w:marLeft w:val="0"/>
              <w:marRight w:val="0"/>
              <w:marTop w:val="0"/>
              <w:marBottom w:val="0"/>
              <w:divBdr>
                <w:top w:val="none" w:sz="0" w:space="0" w:color="auto"/>
                <w:left w:val="none" w:sz="0" w:space="0" w:color="auto"/>
                <w:bottom w:val="none" w:sz="0" w:space="0" w:color="auto"/>
                <w:right w:val="none" w:sz="0" w:space="0" w:color="auto"/>
              </w:divBdr>
            </w:div>
          </w:divsChild>
        </w:div>
        <w:div w:id="13463997">
          <w:marLeft w:val="0"/>
          <w:marRight w:val="0"/>
          <w:marTop w:val="0"/>
          <w:marBottom w:val="0"/>
          <w:divBdr>
            <w:top w:val="none" w:sz="0" w:space="0" w:color="auto"/>
            <w:left w:val="none" w:sz="0" w:space="0" w:color="auto"/>
            <w:bottom w:val="none" w:sz="0" w:space="0" w:color="auto"/>
            <w:right w:val="none" w:sz="0" w:space="0" w:color="auto"/>
          </w:divBdr>
          <w:divsChild>
            <w:div w:id="1399981631">
              <w:marLeft w:val="0"/>
              <w:marRight w:val="0"/>
              <w:marTop w:val="0"/>
              <w:marBottom w:val="0"/>
              <w:divBdr>
                <w:top w:val="none" w:sz="0" w:space="0" w:color="auto"/>
                <w:left w:val="none" w:sz="0" w:space="0" w:color="auto"/>
                <w:bottom w:val="none" w:sz="0" w:space="0" w:color="auto"/>
                <w:right w:val="none" w:sz="0" w:space="0" w:color="auto"/>
              </w:divBdr>
            </w:div>
            <w:div w:id="585261500">
              <w:marLeft w:val="0"/>
              <w:marRight w:val="0"/>
              <w:marTop w:val="0"/>
              <w:marBottom w:val="0"/>
              <w:divBdr>
                <w:top w:val="none" w:sz="0" w:space="0" w:color="auto"/>
                <w:left w:val="none" w:sz="0" w:space="0" w:color="auto"/>
                <w:bottom w:val="none" w:sz="0" w:space="0" w:color="auto"/>
                <w:right w:val="none" w:sz="0" w:space="0" w:color="auto"/>
              </w:divBdr>
            </w:div>
            <w:div w:id="495221004">
              <w:marLeft w:val="0"/>
              <w:marRight w:val="0"/>
              <w:marTop w:val="0"/>
              <w:marBottom w:val="0"/>
              <w:divBdr>
                <w:top w:val="none" w:sz="0" w:space="0" w:color="auto"/>
                <w:left w:val="none" w:sz="0" w:space="0" w:color="auto"/>
                <w:bottom w:val="none" w:sz="0" w:space="0" w:color="auto"/>
                <w:right w:val="none" w:sz="0" w:space="0" w:color="auto"/>
              </w:divBdr>
            </w:div>
            <w:div w:id="1591040193">
              <w:marLeft w:val="0"/>
              <w:marRight w:val="0"/>
              <w:marTop w:val="0"/>
              <w:marBottom w:val="0"/>
              <w:divBdr>
                <w:top w:val="none" w:sz="0" w:space="0" w:color="auto"/>
                <w:left w:val="none" w:sz="0" w:space="0" w:color="auto"/>
                <w:bottom w:val="none" w:sz="0" w:space="0" w:color="auto"/>
                <w:right w:val="none" w:sz="0" w:space="0" w:color="auto"/>
              </w:divBdr>
            </w:div>
            <w:div w:id="2053995146">
              <w:marLeft w:val="0"/>
              <w:marRight w:val="0"/>
              <w:marTop w:val="0"/>
              <w:marBottom w:val="0"/>
              <w:divBdr>
                <w:top w:val="none" w:sz="0" w:space="0" w:color="auto"/>
                <w:left w:val="none" w:sz="0" w:space="0" w:color="auto"/>
                <w:bottom w:val="none" w:sz="0" w:space="0" w:color="auto"/>
                <w:right w:val="none" w:sz="0" w:space="0" w:color="auto"/>
              </w:divBdr>
            </w:div>
            <w:div w:id="1006634878">
              <w:marLeft w:val="0"/>
              <w:marRight w:val="0"/>
              <w:marTop w:val="0"/>
              <w:marBottom w:val="0"/>
              <w:divBdr>
                <w:top w:val="none" w:sz="0" w:space="0" w:color="auto"/>
                <w:left w:val="none" w:sz="0" w:space="0" w:color="auto"/>
                <w:bottom w:val="none" w:sz="0" w:space="0" w:color="auto"/>
                <w:right w:val="none" w:sz="0" w:space="0" w:color="auto"/>
              </w:divBdr>
            </w:div>
          </w:divsChild>
        </w:div>
        <w:div w:id="305160453">
          <w:marLeft w:val="0"/>
          <w:marRight w:val="0"/>
          <w:marTop w:val="0"/>
          <w:marBottom w:val="0"/>
          <w:divBdr>
            <w:top w:val="none" w:sz="0" w:space="0" w:color="auto"/>
            <w:left w:val="none" w:sz="0" w:space="0" w:color="auto"/>
            <w:bottom w:val="none" w:sz="0" w:space="0" w:color="auto"/>
            <w:right w:val="none" w:sz="0" w:space="0" w:color="auto"/>
          </w:divBdr>
          <w:divsChild>
            <w:div w:id="212498863">
              <w:marLeft w:val="0"/>
              <w:marRight w:val="0"/>
              <w:marTop w:val="0"/>
              <w:marBottom w:val="0"/>
              <w:divBdr>
                <w:top w:val="none" w:sz="0" w:space="0" w:color="auto"/>
                <w:left w:val="none" w:sz="0" w:space="0" w:color="auto"/>
                <w:bottom w:val="none" w:sz="0" w:space="0" w:color="auto"/>
                <w:right w:val="none" w:sz="0" w:space="0" w:color="auto"/>
              </w:divBdr>
            </w:div>
            <w:div w:id="1369797504">
              <w:marLeft w:val="0"/>
              <w:marRight w:val="0"/>
              <w:marTop w:val="0"/>
              <w:marBottom w:val="0"/>
              <w:divBdr>
                <w:top w:val="none" w:sz="0" w:space="0" w:color="auto"/>
                <w:left w:val="none" w:sz="0" w:space="0" w:color="auto"/>
                <w:bottom w:val="none" w:sz="0" w:space="0" w:color="auto"/>
                <w:right w:val="none" w:sz="0" w:space="0" w:color="auto"/>
              </w:divBdr>
            </w:div>
          </w:divsChild>
        </w:div>
        <w:div w:id="2019305714">
          <w:marLeft w:val="0"/>
          <w:marRight w:val="0"/>
          <w:marTop w:val="0"/>
          <w:marBottom w:val="0"/>
          <w:divBdr>
            <w:top w:val="none" w:sz="0" w:space="0" w:color="auto"/>
            <w:left w:val="none" w:sz="0" w:space="0" w:color="auto"/>
            <w:bottom w:val="none" w:sz="0" w:space="0" w:color="auto"/>
            <w:right w:val="none" w:sz="0" w:space="0" w:color="auto"/>
          </w:divBdr>
          <w:divsChild>
            <w:div w:id="768891224">
              <w:marLeft w:val="0"/>
              <w:marRight w:val="0"/>
              <w:marTop w:val="0"/>
              <w:marBottom w:val="0"/>
              <w:divBdr>
                <w:top w:val="none" w:sz="0" w:space="0" w:color="auto"/>
                <w:left w:val="none" w:sz="0" w:space="0" w:color="auto"/>
                <w:bottom w:val="none" w:sz="0" w:space="0" w:color="auto"/>
                <w:right w:val="none" w:sz="0" w:space="0" w:color="auto"/>
              </w:divBdr>
            </w:div>
            <w:div w:id="369915193">
              <w:marLeft w:val="0"/>
              <w:marRight w:val="0"/>
              <w:marTop w:val="0"/>
              <w:marBottom w:val="0"/>
              <w:divBdr>
                <w:top w:val="none" w:sz="0" w:space="0" w:color="auto"/>
                <w:left w:val="none" w:sz="0" w:space="0" w:color="auto"/>
                <w:bottom w:val="none" w:sz="0" w:space="0" w:color="auto"/>
                <w:right w:val="none" w:sz="0" w:space="0" w:color="auto"/>
              </w:divBdr>
            </w:div>
            <w:div w:id="806246532">
              <w:marLeft w:val="0"/>
              <w:marRight w:val="0"/>
              <w:marTop w:val="0"/>
              <w:marBottom w:val="0"/>
              <w:divBdr>
                <w:top w:val="none" w:sz="0" w:space="0" w:color="auto"/>
                <w:left w:val="none" w:sz="0" w:space="0" w:color="auto"/>
                <w:bottom w:val="none" w:sz="0" w:space="0" w:color="auto"/>
                <w:right w:val="none" w:sz="0" w:space="0" w:color="auto"/>
              </w:divBdr>
            </w:div>
            <w:div w:id="1535117139">
              <w:marLeft w:val="0"/>
              <w:marRight w:val="0"/>
              <w:marTop w:val="0"/>
              <w:marBottom w:val="0"/>
              <w:divBdr>
                <w:top w:val="none" w:sz="0" w:space="0" w:color="auto"/>
                <w:left w:val="none" w:sz="0" w:space="0" w:color="auto"/>
                <w:bottom w:val="none" w:sz="0" w:space="0" w:color="auto"/>
                <w:right w:val="none" w:sz="0" w:space="0" w:color="auto"/>
              </w:divBdr>
            </w:div>
            <w:div w:id="7029159">
              <w:marLeft w:val="0"/>
              <w:marRight w:val="0"/>
              <w:marTop w:val="0"/>
              <w:marBottom w:val="0"/>
              <w:divBdr>
                <w:top w:val="none" w:sz="0" w:space="0" w:color="auto"/>
                <w:left w:val="none" w:sz="0" w:space="0" w:color="auto"/>
                <w:bottom w:val="none" w:sz="0" w:space="0" w:color="auto"/>
                <w:right w:val="none" w:sz="0" w:space="0" w:color="auto"/>
              </w:divBdr>
            </w:div>
            <w:div w:id="1069037549">
              <w:marLeft w:val="0"/>
              <w:marRight w:val="0"/>
              <w:marTop w:val="0"/>
              <w:marBottom w:val="0"/>
              <w:divBdr>
                <w:top w:val="none" w:sz="0" w:space="0" w:color="auto"/>
                <w:left w:val="none" w:sz="0" w:space="0" w:color="auto"/>
                <w:bottom w:val="none" w:sz="0" w:space="0" w:color="auto"/>
                <w:right w:val="none" w:sz="0" w:space="0" w:color="auto"/>
              </w:divBdr>
            </w:div>
            <w:div w:id="227498824">
              <w:marLeft w:val="0"/>
              <w:marRight w:val="0"/>
              <w:marTop w:val="0"/>
              <w:marBottom w:val="0"/>
              <w:divBdr>
                <w:top w:val="none" w:sz="0" w:space="0" w:color="auto"/>
                <w:left w:val="none" w:sz="0" w:space="0" w:color="auto"/>
                <w:bottom w:val="none" w:sz="0" w:space="0" w:color="auto"/>
                <w:right w:val="none" w:sz="0" w:space="0" w:color="auto"/>
              </w:divBdr>
            </w:div>
          </w:divsChild>
        </w:div>
        <w:div w:id="2104909057">
          <w:marLeft w:val="0"/>
          <w:marRight w:val="0"/>
          <w:marTop w:val="0"/>
          <w:marBottom w:val="0"/>
          <w:divBdr>
            <w:top w:val="none" w:sz="0" w:space="0" w:color="auto"/>
            <w:left w:val="none" w:sz="0" w:space="0" w:color="auto"/>
            <w:bottom w:val="none" w:sz="0" w:space="0" w:color="auto"/>
            <w:right w:val="none" w:sz="0" w:space="0" w:color="auto"/>
          </w:divBdr>
          <w:divsChild>
            <w:div w:id="1327785741">
              <w:marLeft w:val="0"/>
              <w:marRight w:val="0"/>
              <w:marTop w:val="0"/>
              <w:marBottom w:val="0"/>
              <w:divBdr>
                <w:top w:val="none" w:sz="0" w:space="0" w:color="auto"/>
                <w:left w:val="none" w:sz="0" w:space="0" w:color="auto"/>
                <w:bottom w:val="none" w:sz="0" w:space="0" w:color="auto"/>
                <w:right w:val="none" w:sz="0" w:space="0" w:color="auto"/>
              </w:divBdr>
            </w:div>
          </w:divsChild>
        </w:div>
        <w:div w:id="1017080202">
          <w:marLeft w:val="0"/>
          <w:marRight w:val="0"/>
          <w:marTop w:val="0"/>
          <w:marBottom w:val="0"/>
          <w:divBdr>
            <w:top w:val="none" w:sz="0" w:space="0" w:color="auto"/>
            <w:left w:val="none" w:sz="0" w:space="0" w:color="auto"/>
            <w:bottom w:val="none" w:sz="0" w:space="0" w:color="auto"/>
            <w:right w:val="none" w:sz="0" w:space="0" w:color="auto"/>
          </w:divBdr>
          <w:divsChild>
            <w:div w:id="351687926">
              <w:marLeft w:val="0"/>
              <w:marRight w:val="0"/>
              <w:marTop w:val="0"/>
              <w:marBottom w:val="0"/>
              <w:divBdr>
                <w:top w:val="none" w:sz="0" w:space="0" w:color="auto"/>
                <w:left w:val="none" w:sz="0" w:space="0" w:color="auto"/>
                <w:bottom w:val="none" w:sz="0" w:space="0" w:color="auto"/>
                <w:right w:val="none" w:sz="0" w:space="0" w:color="auto"/>
              </w:divBdr>
            </w:div>
            <w:div w:id="1972324367">
              <w:marLeft w:val="0"/>
              <w:marRight w:val="0"/>
              <w:marTop w:val="0"/>
              <w:marBottom w:val="0"/>
              <w:divBdr>
                <w:top w:val="none" w:sz="0" w:space="0" w:color="auto"/>
                <w:left w:val="none" w:sz="0" w:space="0" w:color="auto"/>
                <w:bottom w:val="none" w:sz="0" w:space="0" w:color="auto"/>
                <w:right w:val="none" w:sz="0" w:space="0" w:color="auto"/>
              </w:divBdr>
            </w:div>
            <w:div w:id="2136948056">
              <w:marLeft w:val="0"/>
              <w:marRight w:val="0"/>
              <w:marTop w:val="0"/>
              <w:marBottom w:val="0"/>
              <w:divBdr>
                <w:top w:val="none" w:sz="0" w:space="0" w:color="auto"/>
                <w:left w:val="none" w:sz="0" w:space="0" w:color="auto"/>
                <w:bottom w:val="none" w:sz="0" w:space="0" w:color="auto"/>
                <w:right w:val="none" w:sz="0" w:space="0" w:color="auto"/>
              </w:divBdr>
            </w:div>
            <w:div w:id="2030447573">
              <w:marLeft w:val="0"/>
              <w:marRight w:val="0"/>
              <w:marTop w:val="0"/>
              <w:marBottom w:val="0"/>
              <w:divBdr>
                <w:top w:val="none" w:sz="0" w:space="0" w:color="auto"/>
                <w:left w:val="none" w:sz="0" w:space="0" w:color="auto"/>
                <w:bottom w:val="none" w:sz="0" w:space="0" w:color="auto"/>
                <w:right w:val="none" w:sz="0" w:space="0" w:color="auto"/>
              </w:divBdr>
            </w:div>
            <w:div w:id="43568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08253">
      <w:bodyDiv w:val="1"/>
      <w:marLeft w:val="0"/>
      <w:marRight w:val="0"/>
      <w:marTop w:val="0"/>
      <w:marBottom w:val="0"/>
      <w:divBdr>
        <w:top w:val="none" w:sz="0" w:space="0" w:color="auto"/>
        <w:left w:val="none" w:sz="0" w:space="0" w:color="auto"/>
        <w:bottom w:val="none" w:sz="0" w:space="0" w:color="auto"/>
        <w:right w:val="none" w:sz="0" w:space="0" w:color="auto"/>
      </w:divBdr>
    </w:div>
    <w:div w:id="1915701962">
      <w:bodyDiv w:val="1"/>
      <w:marLeft w:val="0"/>
      <w:marRight w:val="0"/>
      <w:marTop w:val="0"/>
      <w:marBottom w:val="0"/>
      <w:divBdr>
        <w:top w:val="none" w:sz="0" w:space="0" w:color="auto"/>
        <w:left w:val="none" w:sz="0" w:space="0" w:color="auto"/>
        <w:bottom w:val="none" w:sz="0" w:space="0" w:color="auto"/>
        <w:right w:val="none" w:sz="0" w:space="0" w:color="auto"/>
      </w:divBdr>
    </w:div>
    <w:div w:id="2011176443">
      <w:bodyDiv w:val="1"/>
      <w:marLeft w:val="0"/>
      <w:marRight w:val="0"/>
      <w:marTop w:val="0"/>
      <w:marBottom w:val="0"/>
      <w:divBdr>
        <w:top w:val="none" w:sz="0" w:space="0" w:color="auto"/>
        <w:left w:val="none" w:sz="0" w:space="0" w:color="auto"/>
        <w:bottom w:val="none" w:sz="0" w:space="0" w:color="auto"/>
        <w:right w:val="none" w:sz="0" w:space="0" w:color="auto"/>
      </w:divBdr>
    </w:div>
    <w:div w:id="2027369573">
      <w:bodyDiv w:val="1"/>
      <w:marLeft w:val="0"/>
      <w:marRight w:val="0"/>
      <w:marTop w:val="0"/>
      <w:marBottom w:val="0"/>
      <w:divBdr>
        <w:top w:val="none" w:sz="0" w:space="0" w:color="auto"/>
        <w:left w:val="none" w:sz="0" w:space="0" w:color="auto"/>
        <w:bottom w:val="none" w:sz="0" w:space="0" w:color="auto"/>
        <w:right w:val="none" w:sz="0" w:space="0" w:color="auto"/>
      </w:divBdr>
    </w:div>
    <w:div w:id="2116123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hyperlink" Target="http://selectservices.bentley.com" TargetMode="External"/><Relationship Id="rId42" Type="http://schemas.openxmlformats.org/officeDocument/2006/relationships/image" Target="media/image24.jpeg"/><Relationship Id="rId47" Type="http://schemas.openxmlformats.org/officeDocument/2006/relationships/hyperlink" Target="http://selectservices.bentley.com" TargetMode="External"/><Relationship Id="rId50" Type="http://schemas.openxmlformats.org/officeDocument/2006/relationships/hyperlink" Target="http://selectservices.bentley.com" TargetMode="External"/><Relationship Id="rId55" Type="http://schemas.openxmlformats.org/officeDocument/2006/relationships/hyperlink" Target="http://selectservices.bentley.com"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jpeg"/><Relationship Id="rId11" Type="http://schemas.openxmlformats.org/officeDocument/2006/relationships/hyperlink" Target="https://oracle-base.com/articles/12c/multitenant-connecting-to-cdb-and-pdb-12cr1"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1.png"/><Relationship Id="rId40" Type="http://schemas.openxmlformats.org/officeDocument/2006/relationships/oleObject" Target="embeddings/oleObject3.bin"/><Relationship Id="rId45" Type="http://schemas.openxmlformats.org/officeDocument/2006/relationships/image" Target="media/image27.emf"/><Relationship Id="rId53" Type="http://schemas.openxmlformats.org/officeDocument/2006/relationships/hyperlink" Target="http://selectservices.bentley.com" TargetMode="External"/><Relationship Id="rId58" Type="http://schemas.openxmlformats.org/officeDocument/2006/relationships/hyperlink" Target="http://selectservices.bentley.com"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8.emf"/><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png"/><Relationship Id="rId43" Type="http://schemas.openxmlformats.org/officeDocument/2006/relationships/image" Target="media/image25.emf"/><Relationship Id="rId48" Type="http://schemas.openxmlformats.org/officeDocument/2006/relationships/hyperlink" Target="http://selectservices.bentley.com" TargetMode="External"/><Relationship Id="rId56" Type="http://schemas.openxmlformats.org/officeDocument/2006/relationships/hyperlink" Target="http://selectservices.bentley.com"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electservices.bentley.com" TargetMode="External"/><Relationship Id="rId3" Type="http://schemas.openxmlformats.org/officeDocument/2006/relationships/styles" Target="styles.xml"/><Relationship Id="rId12" Type="http://schemas.openxmlformats.org/officeDocument/2006/relationships/hyperlink" Target="https://communities.bentley.com/products/assetwise/exor/m/mediagallery/271333"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electservices.bentley.com" TargetMode="External"/><Relationship Id="rId38" Type="http://schemas.openxmlformats.org/officeDocument/2006/relationships/oleObject" Target="embeddings/oleObject2.bin"/><Relationship Id="rId46" Type="http://schemas.openxmlformats.org/officeDocument/2006/relationships/image" Target="media/image28.png"/><Relationship Id="rId59" Type="http://schemas.openxmlformats.org/officeDocument/2006/relationships/hyperlink" Target="http://selectservices.bentley.com" TargetMode="External"/><Relationship Id="rId20" Type="http://schemas.openxmlformats.org/officeDocument/2006/relationships/hyperlink" Target="http://selectservices.bentley.com" TargetMode="External"/><Relationship Id="rId41" Type="http://schemas.openxmlformats.org/officeDocument/2006/relationships/image" Target="media/image23.jpeg"/><Relationship Id="rId54" Type="http://schemas.openxmlformats.org/officeDocument/2006/relationships/hyperlink" Target="http://selectservices.bentley.com" TargetMode="External"/><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electservices.bentley.com" TargetMode="External"/><Relationship Id="rId28" Type="http://schemas.openxmlformats.org/officeDocument/2006/relationships/image" Target="media/image15.png"/><Relationship Id="rId36" Type="http://schemas.openxmlformats.org/officeDocument/2006/relationships/oleObject" Target="embeddings/oleObject1.bin"/><Relationship Id="rId49" Type="http://schemas.openxmlformats.org/officeDocument/2006/relationships/oleObject" Target="embeddings/oleObject4.bin"/><Relationship Id="rId57" Type="http://schemas.openxmlformats.org/officeDocument/2006/relationships/oleObject" Target="embeddings/oleObject6.bin"/><Relationship Id="rId10" Type="http://schemas.openxmlformats.org/officeDocument/2006/relationships/hyperlink" Target="https://docs.oracle.com/en/database/oracle/oracle-database/12.2/upgrd/desupported-features-oracle-database-12c-r2.html" TargetMode="External"/><Relationship Id="rId31" Type="http://schemas.openxmlformats.org/officeDocument/2006/relationships/image" Target="media/image18.png"/><Relationship Id="rId44" Type="http://schemas.openxmlformats.org/officeDocument/2006/relationships/image" Target="media/image26.emf"/><Relationship Id="rId52" Type="http://schemas.openxmlformats.org/officeDocument/2006/relationships/oleObject" Target="embeddings/oleObject5.bin"/><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community.oracle.com/thread/4036216"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b.Coupe\AppData\Roaming\Microsoft\Templates\fix%20release%20note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D075D5-A0BB-43D1-8A39-7942C13E02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fix release notes template.dotx</Template>
  <TotalTime>6</TotalTime>
  <Pages>61</Pages>
  <Words>12193</Words>
  <Characters>70848</Characters>
  <Application>Microsoft Office Word</Application>
  <DocSecurity>0</DocSecurity>
  <Lines>1914</Lines>
  <Paragraphs>1297</Paragraphs>
  <ScaleCrop>false</ScaleCrop>
  <HeadingPairs>
    <vt:vector size="2" baseType="variant">
      <vt:variant>
        <vt:lpstr>Title</vt:lpstr>
      </vt:variant>
      <vt:variant>
        <vt:i4>1</vt:i4>
      </vt:variant>
    </vt:vector>
  </HeadingPairs>
  <TitlesOfParts>
    <vt:vector size="1" baseType="lpstr">
      <vt:lpstr>Product Installation and Upgrade Guide</vt:lpstr>
    </vt:vector>
  </TitlesOfParts>
  <Company>Bentley</Company>
  <LinksUpToDate>false</LinksUpToDate>
  <CharactersWithSpaces>81744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 Installation and Upgrade Guide</dc:title>
  <dc:subject>Product Installation and Upgrade Guide</dc:subject>
  <dc:creator>Chris Baugh</dc:creator>
  <cp:lastModifiedBy>Chris Baugh</cp:lastModifiedBy>
  <cp:revision>5</cp:revision>
  <cp:lastPrinted>2019-10-16T11:02:00Z</cp:lastPrinted>
  <dcterms:created xsi:type="dcterms:W3CDTF">2019-10-16T10:39:00Z</dcterms:created>
  <dcterms:modified xsi:type="dcterms:W3CDTF">2019-10-16T11:02:00Z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Release$">
    <vt:lpwstr>v4.8.0.x</vt:lpwstr>
  </property>
  <property fmtid="{D5CDD505-2E9C-101B-9397-08002B2CF9AE}" pid="3" name="$Release Date$">
    <vt:lpwstr>15-Oct-2019</vt:lpwstr>
  </property>
</Properties>
</file>