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EC1F0E" w14:textId="77777777" w:rsidR="007039F3" w:rsidRPr="00913C79" w:rsidRDefault="007039F3" w:rsidP="007039F3">
      <w:bookmarkStart w:id="0" w:name="_Hlk517078854"/>
      <w:bookmarkStart w:id="1" w:name="_GoBack"/>
    </w:p>
    <w:p w14:paraId="0A705360" w14:textId="77777777" w:rsidR="007039F3" w:rsidRPr="00913C79" w:rsidRDefault="007039F3" w:rsidP="007039F3"/>
    <w:p w14:paraId="123B4F7D" w14:textId="77777777" w:rsidR="007039F3" w:rsidRPr="00913C79" w:rsidRDefault="007039F3" w:rsidP="007039F3"/>
    <w:p w14:paraId="08651813" w14:textId="77777777" w:rsidR="007039F3" w:rsidRPr="00913C79" w:rsidRDefault="007039F3" w:rsidP="007039F3"/>
    <w:p w14:paraId="29594415" w14:textId="77777777" w:rsidR="007039F3" w:rsidRPr="00913C79" w:rsidRDefault="007039F3" w:rsidP="007039F3"/>
    <w:p w14:paraId="3D1918AF" w14:textId="77777777" w:rsidR="007039F3" w:rsidRPr="00913C79" w:rsidRDefault="007039F3" w:rsidP="007039F3"/>
    <w:p w14:paraId="06D4CB6B" w14:textId="77777777" w:rsidR="007039F3" w:rsidRPr="00913C79" w:rsidRDefault="007039F3" w:rsidP="007039F3"/>
    <w:p w14:paraId="2C8C732E" w14:textId="77777777" w:rsidR="007039F3" w:rsidRPr="00913C79" w:rsidRDefault="007039F3" w:rsidP="007039F3"/>
    <w:p w14:paraId="232B851A" w14:textId="41D7750A" w:rsidR="007039F3" w:rsidRPr="00465049" w:rsidRDefault="00C81D5E" w:rsidP="00324EA7">
      <w:pPr>
        <w:jc w:val="center"/>
      </w:pPr>
      <w:r>
        <w:rPr>
          <w:noProof/>
        </w:rPr>
        <w:drawing>
          <wp:inline distT="0" distB="0" distL="0" distR="0" wp14:anchorId="7B430160" wp14:editId="71D461E1">
            <wp:extent cx="3470731" cy="8046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70731" cy="804672"/>
                    </a:xfrm>
                    <a:prstGeom prst="rect">
                      <a:avLst/>
                    </a:prstGeom>
                    <a:noFill/>
                    <a:ln>
                      <a:noFill/>
                    </a:ln>
                  </pic:spPr>
                </pic:pic>
              </a:graphicData>
            </a:graphic>
          </wp:inline>
        </w:drawing>
      </w:r>
    </w:p>
    <w:p w14:paraId="579E04AB" w14:textId="77777777" w:rsidR="007039F3" w:rsidRPr="00913C79" w:rsidRDefault="007039F3" w:rsidP="007039F3"/>
    <w:p w14:paraId="6426063C" w14:textId="3AE0B173" w:rsidR="007039F3" w:rsidRPr="00913C79" w:rsidRDefault="0072315C" w:rsidP="00324EA7">
      <w:pPr>
        <w:jc w:val="center"/>
      </w:pPr>
      <w:r w:rsidRPr="0072315C">
        <w:rPr>
          <w:rFonts w:ascii="Arial" w:eastAsia="Times New Roman" w:hAnsi="Arial" w:cs="Times New Roman"/>
          <w:b/>
          <w:bCs/>
          <w:sz w:val="40"/>
          <w:szCs w:val="20"/>
        </w:rPr>
        <w:t>Exor</w:t>
      </w:r>
      <w:r w:rsidR="00324EA7">
        <w:rPr>
          <w:rFonts w:ascii="Arial" w:eastAsia="Times New Roman" w:hAnsi="Arial" w:cs="Times New Roman"/>
          <w:b/>
          <w:bCs/>
          <w:sz w:val="40"/>
          <w:szCs w:val="20"/>
        </w:rPr>
        <w:t xml:space="preserve"> 4.8.0</w:t>
      </w:r>
    </w:p>
    <w:p w14:paraId="21CA1E24" w14:textId="77777777" w:rsidR="007039F3" w:rsidRPr="00913C79" w:rsidRDefault="007039F3" w:rsidP="007039F3"/>
    <w:p w14:paraId="535A2216" w14:textId="245ABEFF" w:rsidR="007039F3" w:rsidRPr="003F61A2" w:rsidRDefault="0032334E" w:rsidP="00324EA7">
      <w:pPr>
        <w:pStyle w:val="coverinfo"/>
        <w:jc w:val="center"/>
      </w:pPr>
      <w:fldSimple w:instr=" SUBJECT   \* MERGEFORMAT ">
        <w:r w:rsidR="00223420">
          <w:t>Product Installation and Upgrade Guide</w:t>
        </w:r>
      </w:fldSimple>
    </w:p>
    <w:p w14:paraId="43DA976F" w14:textId="77777777" w:rsidR="007039F3" w:rsidRDefault="007039F3" w:rsidP="007039F3"/>
    <w:p w14:paraId="489D4C15" w14:textId="77777777" w:rsidR="0072315C" w:rsidRDefault="0072315C">
      <w:pPr>
        <w:rPr>
          <w:rFonts w:ascii="Arial" w:eastAsia="Times New Roman" w:hAnsi="Arial" w:cs="Times New Roman"/>
          <w:b/>
          <w:bCs/>
          <w:sz w:val="24"/>
          <w:szCs w:val="20"/>
          <w:u w:val="single"/>
        </w:rPr>
      </w:pPr>
      <w:r>
        <w:br w:type="page"/>
      </w:r>
    </w:p>
    <w:p w14:paraId="0114C953" w14:textId="1D7D5EC3" w:rsidR="007039F3" w:rsidRDefault="007039F3" w:rsidP="007039F3">
      <w:pPr>
        <w:pStyle w:val="ProcedureLine"/>
      </w:pPr>
      <w:r>
        <w:lastRenderedPageBreak/>
        <w:t>Table of Contents</w:t>
      </w:r>
    </w:p>
    <w:p w14:paraId="6DA921D3" w14:textId="77777777" w:rsidR="008D49A3" w:rsidRPr="008D49A3" w:rsidRDefault="008D49A3" w:rsidP="008D49A3">
      <w:pPr>
        <w:pStyle w:val="Body"/>
      </w:pPr>
    </w:p>
    <w:p w14:paraId="4F3BDD99" w14:textId="2E12F1BF" w:rsidR="00223420" w:rsidRDefault="005B0F2A">
      <w:pPr>
        <w:pStyle w:val="TOC1"/>
        <w:tabs>
          <w:tab w:val="left" w:pos="360"/>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47445374" w:history="1">
        <w:r w:rsidR="00223420" w:rsidRPr="00CE22B2">
          <w:rPr>
            <w:rStyle w:val="Hyperlink"/>
            <w:noProof/>
          </w:rPr>
          <w:t>1</w:t>
        </w:r>
        <w:r w:rsidR="00223420">
          <w:rPr>
            <w:rFonts w:asciiTheme="minorHAnsi" w:eastAsiaTheme="minorEastAsia" w:hAnsiTheme="minorHAnsi" w:cstheme="minorBidi"/>
            <w:noProof/>
            <w:sz w:val="22"/>
            <w:szCs w:val="22"/>
            <w:lang w:val="en-US" w:eastAsia="en-US"/>
          </w:rPr>
          <w:tab/>
        </w:r>
        <w:r w:rsidR="00223420" w:rsidRPr="00CE22B2">
          <w:rPr>
            <w:rStyle w:val="Hyperlink"/>
            <w:noProof/>
          </w:rPr>
          <w:t>Introduction</w:t>
        </w:r>
        <w:r w:rsidR="00223420">
          <w:rPr>
            <w:noProof/>
            <w:webHidden/>
          </w:rPr>
          <w:tab/>
        </w:r>
        <w:r w:rsidR="00223420">
          <w:rPr>
            <w:noProof/>
            <w:webHidden/>
          </w:rPr>
          <w:fldChar w:fldCharType="begin"/>
        </w:r>
        <w:r w:rsidR="00223420">
          <w:rPr>
            <w:noProof/>
            <w:webHidden/>
          </w:rPr>
          <w:instrText xml:space="preserve"> PAGEREF _Toc47445374 \h </w:instrText>
        </w:r>
        <w:r w:rsidR="00223420">
          <w:rPr>
            <w:noProof/>
            <w:webHidden/>
          </w:rPr>
        </w:r>
        <w:r w:rsidR="00223420">
          <w:rPr>
            <w:noProof/>
            <w:webHidden/>
          </w:rPr>
          <w:fldChar w:fldCharType="separate"/>
        </w:r>
        <w:r w:rsidR="00A80D8B">
          <w:rPr>
            <w:noProof/>
            <w:webHidden/>
          </w:rPr>
          <w:t>6</w:t>
        </w:r>
        <w:r w:rsidR="00223420">
          <w:rPr>
            <w:noProof/>
            <w:webHidden/>
          </w:rPr>
          <w:fldChar w:fldCharType="end"/>
        </w:r>
      </w:hyperlink>
    </w:p>
    <w:p w14:paraId="46B12002" w14:textId="698F513D" w:rsidR="00223420" w:rsidRDefault="00223420">
      <w:pPr>
        <w:pStyle w:val="TOC2"/>
        <w:rPr>
          <w:rFonts w:asciiTheme="minorHAnsi" w:eastAsiaTheme="minorEastAsia" w:hAnsiTheme="minorHAnsi" w:cstheme="minorBidi"/>
          <w:noProof/>
          <w:sz w:val="22"/>
          <w:szCs w:val="22"/>
          <w:lang w:val="en-US" w:eastAsia="en-US"/>
        </w:rPr>
      </w:pPr>
      <w:hyperlink w:anchor="_Toc47445375" w:history="1">
        <w:r w:rsidRPr="00CE22B2">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lang w:val="en-US" w:eastAsia="en-US"/>
          </w:rPr>
          <w:tab/>
        </w:r>
        <w:r w:rsidRPr="00CE22B2">
          <w:rPr>
            <w:rStyle w:val="Hyperlink"/>
            <w:noProof/>
          </w:rPr>
          <w:t>Purpose</w:t>
        </w:r>
        <w:r>
          <w:rPr>
            <w:noProof/>
            <w:webHidden/>
          </w:rPr>
          <w:tab/>
        </w:r>
        <w:r>
          <w:rPr>
            <w:noProof/>
            <w:webHidden/>
          </w:rPr>
          <w:fldChar w:fldCharType="begin"/>
        </w:r>
        <w:r>
          <w:rPr>
            <w:noProof/>
            <w:webHidden/>
          </w:rPr>
          <w:instrText xml:space="preserve"> PAGEREF _Toc47445375 \h </w:instrText>
        </w:r>
        <w:r>
          <w:rPr>
            <w:noProof/>
            <w:webHidden/>
          </w:rPr>
        </w:r>
        <w:r>
          <w:rPr>
            <w:noProof/>
            <w:webHidden/>
          </w:rPr>
          <w:fldChar w:fldCharType="separate"/>
        </w:r>
        <w:r w:rsidR="00A80D8B">
          <w:rPr>
            <w:noProof/>
            <w:webHidden/>
          </w:rPr>
          <w:t>6</w:t>
        </w:r>
        <w:r>
          <w:rPr>
            <w:noProof/>
            <w:webHidden/>
          </w:rPr>
          <w:fldChar w:fldCharType="end"/>
        </w:r>
      </w:hyperlink>
    </w:p>
    <w:p w14:paraId="1425B602" w14:textId="5981290D" w:rsidR="00223420" w:rsidRDefault="00223420">
      <w:pPr>
        <w:pStyle w:val="TOC2"/>
        <w:rPr>
          <w:rFonts w:asciiTheme="minorHAnsi" w:eastAsiaTheme="minorEastAsia" w:hAnsiTheme="minorHAnsi" w:cstheme="minorBidi"/>
          <w:noProof/>
          <w:sz w:val="22"/>
          <w:szCs w:val="22"/>
          <w:lang w:val="en-US" w:eastAsia="en-US"/>
        </w:rPr>
      </w:pPr>
      <w:hyperlink w:anchor="_Toc47445376" w:history="1">
        <w:r w:rsidRPr="00CE22B2">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lang w:val="en-US" w:eastAsia="en-US"/>
          </w:rPr>
          <w:tab/>
        </w:r>
        <w:r w:rsidRPr="00CE22B2">
          <w:rPr>
            <w:rStyle w:val="Hyperlink"/>
            <w:noProof/>
          </w:rPr>
          <w:t>Products Covered by this Guide</w:t>
        </w:r>
        <w:r>
          <w:rPr>
            <w:noProof/>
            <w:webHidden/>
          </w:rPr>
          <w:tab/>
        </w:r>
        <w:r>
          <w:rPr>
            <w:noProof/>
            <w:webHidden/>
          </w:rPr>
          <w:fldChar w:fldCharType="begin"/>
        </w:r>
        <w:r>
          <w:rPr>
            <w:noProof/>
            <w:webHidden/>
          </w:rPr>
          <w:instrText xml:space="preserve"> PAGEREF _Toc47445376 \h </w:instrText>
        </w:r>
        <w:r>
          <w:rPr>
            <w:noProof/>
            <w:webHidden/>
          </w:rPr>
        </w:r>
        <w:r>
          <w:rPr>
            <w:noProof/>
            <w:webHidden/>
          </w:rPr>
          <w:fldChar w:fldCharType="separate"/>
        </w:r>
        <w:r w:rsidR="00A80D8B">
          <w:rPr>
            <w:noProof/>
            <w:webHidden/>
          </w:rPr>
          <w:t>6</w:t>
        </w:r>
        <w:r>
          <w:rPr>
            <w:noProof/>
            <w:webHidden/>
          </w:rPr>
          <w:fldChar w:fldCharType="end"/>
        </w:r>
      </w:hyperlink>
    </w:p>
    <w:p w14:paraId="05C436EF" w14:textId="5C785BF7" w:rsidR="00223420" w:rsidRDefault="00223420">
      <w:pPr>
        <w:pStyle w:val="TOC2"/>
        <w:rPr>
          <w:rFonts w:asciiTheme="minorHAnsi" w:eastAsiaTheme="minorEastAsia" w:hAnsiTheme="minorHAnsi" w:cstheme="minorBidi"/>
          <w:noProof/>
          <w:sz w:val="22"/>
          <w:szCs w:val="22"/>
          <w:lang w:val="en-US" w:eastAsia="en-US"/>
        </w:rPr>
      </w:pPr>
      <w:hyperlink w:anchor="_Toc47445377" w:history="1">
        <w:r w:rsidRPr="00CE22B2">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lang w:val="en-US" w:eastAsia="en-US"/>
          </w:rPr>
          <w:tab/>
        </w:r>
        <w:r w:rsidRPr="00CE22B2">
          <w:rPr>
            <w:rStyle w:val="Hyperlink"/>
            <w:noProof/>
          </w:rPr>
          <w:t>Reference documents</w:t>
        </w:r>
        <w:r>
          <w:rPr>
            <w:noProof/>
            <w:webHidden/>
          </w:rPr>
          <w:tab/>
        </w:r>
        <w:r>
          <w:rPr>
            <w:noProof/>
            <w:webHidden/>
          </w:rPr>
          <w:fldChar w:fldCharType="begin"/>
        </w:r>
        <w:r>
          <w:rPr>
            <w:noProof/>
            <w:webHidden/>
          </w:rPr>
          <w:instrText xml:space="preserve"> PAGEREF _Toc47445377 \h </w:instrText>
        </w:r>
        <w:r>
          <w:rPr>
            <w:noProof/>
            <w:webHidden/>
          </w:rPr>
        </w:r>
        <w:r>
          <w:rPr>
            <w:noProof/>
            <w:webHidden/>
          </w:rPr>
          <w:fldChar w:fldCharType="separate"/>
        </w:r>
        <w:r w:rsidR="00A80D8B">
          <w:rPr>
            <w:noProof/>
            <w:webHidden/>
          </w:rPr>
          <w:t>7</w:t>
        </w:r>
        <w:r>
          <w:rPr>
            <w:noProof/>
            <w:webHidden/>
          </w:rPr>
          <w:fldChar w:fldCharType="end"/>
        </w:r>
      </w:hyperlink>
    </w:p>
    <w:p w14:paraId="537C17E2" w14:textId="3CF8F781" w:rsidR="00223420" w:rsidRDefault="00223420">
      <w:pPr>
        <w:pStyle w:val="TOC1"/>
        <w:tabs>
          <w:tab w:val="left" w:pos="360"/>
        </w:tabs>
        <w:rPr>
          <w:rFonts w:asciiTheme="minorHAnsi" w:eastAsiaTheme="minorEastAsia" w:hAnsiTheme="minorHAnsi" w:cstheme="minorBidi"/>
          <w:noProof/>
          <w:sz w:val="22"/>
          <w:szCs w:val="22"/>
          <w:lang w:val="en-US" w:eastAsia="en-US"/>
        </w:rPr>
      </w:pPr>
      <w:hyperlink w:anchor="_Toc47445378" w:history="1">
        <w:r w:rsidRPr="00CE22B2">
          <w:rPr>
            <w:rStyle w:val="Hyperlink"/>
            <w:noProof/>
          </w:rPr>
          <w:t>2</w:t>
        </w:r>
        <w:r>
          <w:rPr>
            <w:rFonts w:asciiTheme="minorHAnsi" w:eastAsiaTheme="minorEastAsia" w:hAnsiTheme="minorHAnsi" w:cstheme="minorBidi"/>
            <w:noProof/>
            <w:sz w:val="22"/>
            <w:szCs w:val="22"/>
            <w:lang w:val="en-US" w:eastAsia="en-US"/>
          </w:rPr>
          <w:tab/>
        </w:r>
        <w:r w:rsidRPr="00CE22B2">
          <w:rPr>
            <w:rStyle w:val="Hyperlink"/>
            <w:noProof/>
          </w:rPr>
          <w:t>Prerequisites</w:t>
        </w:r>
        <w:r>
          <w:rPr>
            <w:noProof/>
            <w:webHidden/>
          </w:rPr>
          <w:tab/>
        </w:r>
        <w:r>
          <w:rPr>
            <w:noProof/>
            <w:webHidden/>
          </w:rPr>
          <w:fldChar w:fldCharType="begin"/>
        </w:r>
        <w:r>
          <w:rPr>
            <w:noProof/>
            <w:webHidden/>
          </w:rPr>
          <w:instrText xml:space="preserve"> PAGEREF _Toc47445378 \h </w:instrText>
        </w:r>
        <w:r>
          <w:rPr>
            <w:noProof/>
            <w:webHidden/>
          </w:rPr>
        </w:r>
        <w:r>
          <w:rPr>
            <w:noProof/>
            <w:webHidden/>
          </w:rPr>
          <w:fldChar w:fldCharType="separate"/>
        </w:r>
        <w:r w:rsidR="00A80D8B">
          <w:rPr>
            <w:noProof/>
            <w:webHidden/>
          </w:rPr>
          <w:t>8</w:t>
        </w:r>
        <w:r>
          <w:rPr>
            <w:noProof/>
            <w:webHidden/>
          </w:rPr>
          <w:fldChar w:fldCharType="end"/>
        </w:r>
      </w:hyperlink>
    </w:p>
    <w:p w14:paraId="5AAD279F" w14:textId="35309CAA" w:rsidR="00223420" w:rsidRDefault="00223420">
      <w:pPr>
        <w:pStyle w:val="TOC2"/>
        <w:rPr>
          <w:rFonts w:asciiTheme="minorHAnsi" w:eastAsiaTheme="minorEastAsia" w:hAnsiTheme="minorHAnsi" w:cstheme="minorBidi"/>
          <w:noProof/>
          <w:sz w:val="22"/>
          <w:szCs w:val="22"/>
          <w:lang w:val="en-US" w:eastAsia="en-US"/>
        </w:rPr>
      </w:pPr>
      <w:hyperlink w:anchor="_Toc47445379" w:history="1">
        <w:r w:rsidRPr="00CE22B2">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val="en-US" w:eastAsia="en-US"/>
          </w:rPr>
          <w:tab/>
        </w:r>
        <w:r w:rsidRPr="00CE22B2">
          <w:rPr>
            <w:rStyle w:val="Hyperlink"/>
            <w:noProof/>
          </w:rPr>
          <w:t>Pre-Requisites to Installation/Upgrade</w:t>
        </w:r>
        <w:r>
          <w:rPr>
            <w:noProof/>
            <w:webHidden/>
          </w:rPr>
          <w:tab/>
        </w:r>
        <w:r>
          <w:rPr>
            <w:noProof/>
            <w:webHidden/>
          </w:rPr>
          <w:fldChar w:fldCharType="begin"/>
        </w:r>
        <w:r>
          <w:rPr>
            <w:noProof/>
            <w:webHidden/>
          </w:rPr>
          <w:instrText xml:space="preserve"> PAGEREF _Toc47445379 \h </w:instrText>
        </w:r>
        <w:r>
          <w:rPr>
            <w:noProof/>
            <w:webHidden/>
          </w:rPr>
        </w:r>
        <w:r>
          <w:rPr>
            <w:noProof/>
            <w:webHidden/>
          </w:rPr>
          <w:fldChar w:fldCharType="separate"/>
        </w:r>
        <w:r w:rsidR="00A80D8B">
          <w:rPr>
            <w:noProof/>
            <w:webHidden/>
          </w:rPr>
          <w:t>8</w:t>
        </w:r>
        <w:r>
          <w:rPr>
            <w:noProof/>
            <w:webHidden/>
          </w:rPr>
          <w:fldChar w:fldCharType="end"/>
        </w:r>
      </w:hyperlink>
    </w:p>
    <w:p w14:paraId="3FD5D587" w14:textId="32006A88" w:rsidR="00223420" w:rsidRDefault="00223420">
      <w:pPr>
        <w:pStyle w:val="TOC2"/>
        <w:rPr>
          <w:rFonts w:asciiTheme="minorHAnsi" w:eastAsiaTheme="minorEastAsia" w:hAnsiTheme="minorHAnsi" w:cstheme="minorBidi"/>
          <w:noProof/>
          <w:sz w:val="22"/>
          <w:szCs w:val="22"/>
          <w:lang w:val="en-US" w:eastAsia="en-US"/>
        </w:rPr>
      </w:pPr>
      <w:hyperlink w:anchor="_Toc47445380" w:history="1">
        <w:r w:rsidRPr="00CE22B2">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val="en-US" w:eastAsia="en-US"/>
          </w:rPr>
          <w:tab/>
        </w:r>
        <w:r w:rsidRPr="00CE22B2">
          <w:rPr>
            <w:rStyle w:val="Hyperlink"/>
            <w:noProof/>
          </w:rPr>
          <w:t>Software Component Versions</w:t>
        </w:r>
        <w:r>
          <w:rPr>
            <w:noProof/>
            <w:webHidden/>
          </w:rPr>
          <w:tab/>
        </w:r>
        <w:r>
          <w:rPr>
            <w:noProof/>
            <w:webHidden/>
          </w:rPr>
          <w:fldChar w:fldCharType="begin"/>
        </w:r>
        <w:r>
          <w:rPr>
            <w:noProof/>
            <w:webHidden/>
          </w:rPr>
          <w:instrText xml:space="preserve"> PAGEREF _Toc47445380 \h </w:instrText>
        </w:r>
        <w:r>
          <w:rPr>
            <w:noProof/>
            <w:webHidden/>
          </w:rPr>
        </w:r>
        <w:r>
          <w:rPr>
            <w:noProof/>
            <w:webHidden/>
          </w:rPr>
          <w:fldChar w:fldCharType="separate"/>
        </w:r>
        <w:r w:rsidR="00A80D8B">
          <w:rPr>
            <w:noProof/>
            <w:webHidden/>
          </w:rPr>
          <w:t>9</w:t>
        </w:r>
        <w:r>
          <w:rPr>
            <w:noProof/>
            <w:webHidden/>
          </w:rPr>
          <w:fldChar w:fldCharType="end"/>
        </w:r>
      </w:hyperlink>
    </w:p>
    <w:p w14:paraId="096D82EC" w14:textId="0AB6B49D" w:rsidR="00223420" w:rsidRDefault="00223420">
      <w:pPr>
        <w:pStyle w:val="TOC2"/>
        <w:rPr>
          <w:rFonts w:asciiTheme="minorHAnsi" w:eastAsiaTheme="minorEastAsia" w:hAnsiTheme="minorHAnsi" w:cstheme="minorBidi"/>
          <w:noProof/>
          <w:sz w:val="22"/>
          <w:szCs w:val="22"/>
          <w:lang w:val="en-US" w:eastAsia="en-US"/>
        </w:rPr>
      </w:pPr>
      <w:hyperlink w:anchor="_Toc47445381" w:history="1">
        <w:r w:rsidRPr="00CE22B2">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lang w:val="en-US" w:eastAsia="en-US"/>
          </w:rPr>
          <w:tab/>
        </w:r>
        <w:r w:rsidRPr="00CE22B2">
          <w:rPr>
            <w:rStyle w:val="Hyperlink"/>
            <w:noProof/>
          </w:rPr>
          <w:t>Oracle Weblogic Server Configuration (Install and Upgrade)</w:t>
        </w:r>
        <w:r>
          <w:rPr>
            <w:noProof/>
            <w:webHidden/>
          </w:rPr>
          <w:tab/>
        </w:r>
        <w:r>
          <w:rPr>
            <w:noProof/>
            <w:webHidden/>
          </w:rPr>
          <w:fldChar w:fldCharType="begin"/>
        </w:r>
        <w:r>
          <w:rPr>
            <w:noProof/>
            <w:webHidden/>
          </w:rPr>
          <w:instrText xml:space="preserve"> PAGEREF _Toc47445381 \h </w:instrText>
        </w:r>
        <w:r>
          <w:rPr>
            <w:noProof/>
            <w:webHidden/>
          </w:rPr>
        </w:r>
        <w:r>
          <w:rPr>
            <w:noProof/>
            <w:webHidden/>
          </w:rPr>
          <w:fldChar w:fldCharType="separate"/>
        </w:r>
        <w:r w:rsidR="00A80D8B">
          <w:rPr>
            <w:noProof/>
            <w:webHidden/>
          </w:rPr>
          <w:t>9</w:t>
        </w:r>
        <w:r>
          <w:rPr>
            <w:noProof/>
            <w:webHidden/>
          </w:rPr>
          <w:fldChar w:fldCharType="end"/>
        </w:r>
      </w:hyperlink>
    </w:p>
    <w:p w14:paraId="49445A45" w14:textId="732837A2"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382" w:history="1">
        <w:r w:rsidRPr="00CE22B2">
          <w:rPr>
            <w:rStyle w:val="Hyperlink"/>
            <w:b/>
            <w:noProof/>
            <w14:scene3d>
              <w14:camera w14:prst="orthographicFront"/>
              <w14:lightRig w14:rig="threePt" w14:dir="t">
                <w14:rot w14:lat="0" w14:lon="0" w14:rev="0"/>
              </w14:lightRig>
            </w14:scene3d>
          </w:rPr>
          <w:t>2.3.1</w:t>
        </w:r>
        <w:r>
          <w:rPr>
            <w:rFonts w:asciiTheme="minorHAnsi" w:eastAsiaTheme="minorEastAsia" w:hAnsiTheme="minorHAnsi" w:cstheme="minorBidi"/>
            <w:noProof/>
            <w:sz w:val="22"/>
            <w:szCs w:val="22"/>
            <w:lang w:val="en-US" w:eastAsia="en-US"/>
          </w:rPr>
          <w:tab/>
        </w:r>
        <w:r w:rsidRPr="00CE22B2">
          <w:rPr>
            <w:rStyle w:val="Hyperlink"/>
            <w:noProof/>
          </w:rPr>
          <w:t>Deployment of forms and webutil Jar files</w:t>
        </w:r>
        <w:r>
          <w:rPr>
            <w:noProof/>
            <w:webHidden/>
          </w:rPr>
          <w:tab/>
        </w:r>
        <w:r>
          <w:rPr>
            <w:noProof/>
            <w:webHidden/>
          </w:rPr>
          <w:fldChar w:fldCharType="begin"/>
        </w:r>
        <w:r>
          <w:rPr>
            <w:noProof/>
            <w:webHidden/>
          </w:rPr>
          <w:instrText xml:space="preserve"> PAGEREF _Toc47445382 \h </w:instrText>
        </w:r>
        <w:r>
          <w:rPr>
            <w:noProof/>
            <w:webHidden/>
          </w:rPr>
        </w:r>
        <w:r>
          <w:rPr>
            <w:noProof/>
            <w:webHidden/>
          </w:rPr>
          <w:fldChar w:fldCharType="separate"/>
        </w:r>
        <w:r w:rsidR="00A80D8B">
          <w:rPr>
            <w:noProof/>
            <w:webHidden/>
          </w:rPr>
          <w:t>9</w:t>
        </w:r>
        <w:r>
          <w:rPr>
            <w:noProof/>
            <w:webHidden/>
          </w:rPr>
          <w:fldChar w:fldCharType="end"/>
        </w:r>
      </w:hyperlink>
    </w:p>
    <w:p w14:paraId="5E47EE4B" w14:textId="24A820F4"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383" w:history="1">
        <w:r w:rsidRPr="00CE22B2">
          <w:rPr>
            <w:rStyle w:val="Hyperlink"/>
            <w:b/>
            <w:noProof/>
            <w14:scene3d>
              <w14:camera w14:prst="orthographicFront"/>
              <w14:lightRig w14:rig="threePt" w14:dir="t">
                <w14:rot w14:lat="0" w14:lon="0" w14:rev="0"/>
              </w14:lightRig>
            </w14:scene3d>
          </w:rPr>
          <w:t>2.3.2</w:t>
        </w:r>
        <w:r>
          <w:rPr>
            <w:rFonts w:asciiTheme="minorHAnsi" w:eastAsiaTheme="minorEastAsia" w:hAnsiTheme="minorHAnsi" w:cstheme="minorBidi"/>
            <w:noProof/>
            <w:sz w:val="22"/>
            <w:szCs w:val="22"/>
            <w:lang w:val="en-US" w:eastAsia="en-US"/>
          </w:rPr>
          <w:tab/>
        </w:r>
        <w:r w:rsidRPr="00CE22B2">
          <w:rPr>
            <w:rStyle w:val="Hyperlink"/>
            <w:noProof/>
          </w:rPr>
          <w:t>Edit webutiljpi.htm</w:t>
        </w:r>
        <w:r>
          <w:rPr>
            <w:noProof/>
            <w:webHidden/>
          </w:rPr>
          <w:tab/>
        </w:r>
        <w:r>
          <w:rPr>
            <w:noProof/>
            <w:webHidden/>
          </w:rPr>
          <w:fldChar w:fldCharType="begin"/>
        </w:r>
        <w:r>
          <w:rPr>
            <w:noProof/>
            <w:webHidden/>
          </w:rPr>
          <w:instrText xml:space="preserve"> PAGEREF _Toc47445383 \h </w:instrText>
        </w:r>
        <w:r>
          <w:rPr>
            <w:noProof/>
            <w:webHidden/>
          </w:rPr>
        </w:r>
        <w:r>
          <w:rPr>
            <w:noProof/>
            <w:webHidden/>
          </w:rPr>
          <w:fldChar w:fldCharType="separate"/>
        </w:r>
        <w:r w:rsidR="00A80D8B">
          <w:rPr>
            <w:noProof/>
            <w:webHidden/>
          </w:rPr>
          <w:t>11</w:t>
        </w:r>
        <w:r>
          <w:rPr>
            <w:noProof/>
            <w:webHidden/>
          </w:rPr>
          <w:fldChar w:fldCharType="end"/>
        </w:r>
      </w:hyperlink>
    </w:p>
    <w:p w14:paraId="088D9C4D" w14:textId="192245DA"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384" w:history="1">
        <w:r w:rsidRPr="00CE22B2">
          <w:rPr>
            <w:rStyle w:val="Hyperlink"/>
            <w:b/>
            <w:noProof/>
            <w14:scene3d>
              <w14:camera w14:prst="orthographicFront"/>
              <w14:lightRig w14:rig="threePt" w14:dir="t">
                <w14:rot w14:lat="0" w14:lon="0" w14:rev="0"/>
              </w14:lightRig>
            </w14:scene3d>
          </w:rPr>
          <w:t>2.3.3</w:t>
        </w:r>
        <w:r>
          <w:rPr>
            <w:rFonts w:asciiTheme="minorHAnsi" w:eastAsiaTheme="minorEastAsia" w:hAnsiTheme="minorHAnsi" w:cstheme="minorBidi"/>
            <w:noProof/>
            <w:sz w:val="22"/>
            <w:szCs w:val="22"/>
            <w:lang w:val="en-US" w:eastAsia="en-US"/>
          </w:rPr>
          <w:tab/>
        </w:r>
        <w:r w:rsidRPr="00CE22B2">
          <w:rPr>
            <w:rStyle w:val="Hyperlink"/>
            <w:noProof/>
          </w:rPr>
          <w:t>Configure the Forms Service to use WebUtil</w:t>
        </w:r>
        <w:r>
          <w:rPr>
            <w:noProof/>
            <w:webHidden/>
          </w:rPr>
          <w:tab/>
        </w:r>
        <w:r>
          <w:rPr>
            <w:noProof/>
            <w:webHidden/>
          </w:rPr>
          <w:fldChar w:fldCharType="begin"/>
        </w:r>
        <w:r>
          <w:rPr>
            <w:noProof/>
            <w:webHidden/>
          </w:rPr>
          <w:instrText xml:space="preserve"> PAGEREF _Toc47445384 \h </w:instrText>
        </w:r>
        <w:r>
          <w:rPr>
            <w:noProof/>
            <w:webHidden/>
          </w:rPr>
        </w:r>
        <w:r>
          <w:rPr>
            <w:noProof/>
            <w:webHidden/>
          </w:rPr>
          <w:fldChar w:fldCharType="separate"/>
        </w:r>
        <w:r w:rsidR="00A80D8B">
          <w:rPr>
            <w:noProof/>
            <w:webHidden/>
          </w:rPr>
          <w:t>14</w:t>
        </w:r>
        <w:r>
          <w:rPr>
            <w:noProof/>
            <w:webHidden/>
          </w:rPr>
          <w:fldChar w:fldCharType="end"/>
        </w:r>
      </w:hyperlink>
    </w:p>
    <w:p w14:paraId="3BB1DC69" w14:textId="39CB1287"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385" w:history="1">
        <w:r w:rsidRPr="00CE22B2">
          <w:rPr>
            <w:rStyle w:val="Hyperlink"/>
            <w:b/>
            <w:noProof/>
            <w14:scene3d>
              <w14:camera w14:prst="orthographicFront"/>
              <w14:lightRig w14:rig="threePt" w14:dir="t">
                <w14:rot w14:lat="0" w14:lon="0" w14:rev="0"/>
              </w14:lightRig>
            </w14:scene3d>
          </w:rPr>
          <w:t>2.3.4</w:t>
        </w:r>
        <w:r>
          <w:rPr>
            <w:rFonts w:asciiTheme="minorHAnsi" w:eastAsiaTheme="minorEastAsia" w:hAnsiTheme="minorHAnsi" w:cstheme="minorBidi"/>
            <w:noProof/>
            <w:sz w:val="22"/>
            <w:szCs w:val="22"/>
            <w:lang w:val="en-US" w:eastAsia="en-US"/>
          </w:rPr>
          <w:tab/>
        </w:r>
        <w:r w:rsidRPr="00CE22B2">
          <w:rPr>
            <w:rStyle w:val="Hyperlink"/>
            <w:noProof/>
          </w:rPr>
          <w:t>Configure the WebUtil</w:t>
        </w:r>
        <w:r>
          <w:rPr>
            <w:noProof/>
            <w:webHidden/>
          </w:rPr>
          <w:tab/>
        </w:r>
        <w:r>
          <w:rPr>
            <w:noProof/>
            <w:webHidden/>
          </w:rPr>
          <w:fldChar w:fldCharType="begin"/>
        </w:r>
        <w:r>
          <w:rPr>
            <w:noProof/>
            <w:webHidden/>
          </w:rPr>
          <w:instrText xml:space="preserve"> PAGEREF _Toc47445385 \h </w:instrText>
        </w:r>
        <w:r>
          <w:rPr>
            <w:noProof/>
            <w:webHidden/>
          </w:rPr>
        </w:r>
        <w:r>
          <w:rPr>
            <w:noProof/>
            <w:webHidden/>
          </w:rPr>
          <w:fldChar w:fldCharType="separate"/>
        </w:r>
        <w:r w:rsidR="00A80D8B">
          <w:rPr>
            <w:noProof/>
            <w:webHidden/>
          </w:rPr>
          <w:t>15</w:t>
        </w:r>
        <w:r>
          <w:rPr>
            <w:noProof/>
            <w:webHidden/>
          </w:rPr>
          <w:fldChar w:fldCharType="end"/>
        </w:r>
      </w:hyperlink>
    </w:p>
    <w:p w14:paraId="316188F4" w14:textId="1A89EE68"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386" w:history="1">
        <w:r w:rsidRPr="00CE22B2">
          <w:rPr>
            <w:rStyle w:val="Hyperlink"/>
            <w:b/>
            <w:noProof/>
            <w14:scene3d>
              <w14:camera w14:prst="orthographicFront"/>
              <w14:lightRig w14:rig="threePt" w14:dir="t">
                <w14:rot w14:lat="0" w14:lon="0" w14:rev="0"/>
              </w14:lightRig>
            </w14:scene3d>
          </w:rPr>
          <w:t>2.3.5</w:t>
        </w:r>
        <w:r>
          <w:rPr>
            <w:rFonts w:asciiTheme="minorHAnsi" w:eastAsiaTheme="minorEastAsia" w:hAnsiTheme="minorHAnsi" w:cstheme="minorBidi"/>
            <w:noProof/>
            <w:sz w:val="22"/>
            <w:szCs w:val="22"/>
            <w:lang w:val="en-US" w:eastAsia="en-US"/>
          </w:rPr>
          <w:tab/>
        </w:r>
        <w:r w:rsidRPr="00CE22B2">
          <w:rPr>
            <w:rStyle w:val="Hyperlink"/>
            <w:noProof/>
          </w:rPr>
          <w:t>Forms startup</w:t>
        </w:r>
        <w:r>
          <w:rPr>
            <w:noProof/>
            <w:webHidden/>
          </w:rPr>
          <w:tab/>
        </w:r>
        <w:r>
          <w:rPr>
            <w:noProof/>
            <w:webHidden/>
          </w:rPr>
          <w:fldChar w:fldCharType="begin"/>
        </w:r>
        <w:r>
          <w:rPr>
            <w:noProof/>
            <w:webHidden/>
          </w:rPr>
          <w:instrText xml:space="preserve"> PAGEREF _Toc47445386 \h </w:instrText>
        </w:r>
        <w:r>
          <w:rPr>
            <w:noProof/>
            <w:webHidden/>
          </w:rPr>
        </w:r>
        <w:r>
          <w:rPr>
            <w:noProof/>
            <w:webHidden/>
          </w:rPr>
          <w:fldChar w:fldCharType="separate"/>
        </w:r>
        <w:r w:rsidR="00A80D8B">
          <w:rPr>
            <w:noProof/>
            <w:webHidden/>
          </w:rPr>
          <w:t>16</w:t>
        </w:r>
        <w:r>
          <w:rPr>
            <w:noProof/>
            <w:webHidden/>
          </w:rPr>
          <w:fldChar w:fldCharType="end"/>
        </w:r>
      </w:hyperlink>
    </w:p>
    <w:p w14:paraId="05CFC632" w14:textId="636EC192" w:rsidR="00223420" w:rsidRDefault="00223420">
      <w:pPr>
        <w:pStyle w:val="TOC1"/>
        <w:tabs>
          <w:tab w:val="left" w:pos="360"/>
        </w:tabs>
        <w:rPr>
          <w:rFonts w:asciiTheme="minorHAnsi" w:eastAsiaTheme="minorEastAsia" w:hAnsiTheme="minorHAnsi" w:cstheme="minorBidi"/>
          <w:noProof/>
          <w:sz w:val="22"/>
          <w:szCs w:val="22"/>
          <w:lang w:val="en-US" w:eastAsia="en-US"/>
        </w:rPr>
      </w:pPr>
      <w:hyperlink w:anchor="_Toc47445387" w:history="1">
        <w:r w:rsidRPr="00CE22B2">
          <w:rPr>
            <w:rStyle w:val="Hyperlink"/>
            <w:noProof/>
          </w:rPr>
          <w:t>3</w:t>
        </w:r>
        <w:r>
          <w:rPr>
            <w:rFonts w:asciiTheme="minorHAnsi" w:eastAsiaTheme="minorEastAsia" w:hAnsiTheme="minorHAnsi" w:cstheme="minorBidi"/>
            <w:noProof/>
            <w:sz w:val="22"/>
            <w:szCs w:val="22"/>
            <w:lang w:val="en-US" w:eastAsia="en-US"/>
          </w:rPr>
          <w:tab/>
        </w:r>
        <w:r w:rsidRPr="00CE22B2">
          <w:rPr>
            <w:rStyle w:val="Hyperlink"/>
            <w:noProof/>
          </w:rPr>
          <w:t>Network Manager</w:t>
        </w:r>
        <w:r>
          <w:rPr>
            <w:noProof/>
            <w:webHidden/>
          </w:rPr>
          <w:tab/>
        </w:r>
        <w:r>
          <w:rPr>
            <w:noProof/>
            <w:webHidden/>
          </w:rPr>
          <w:fldChar w:fldCharType="begin"/>
        </w:r>
        <w:r>
          <w:rPr>
            <w:noProof/>
            <w:webHidden/>
          </w:rPr>
          <w:instrText xml:space="preserve"> PAGEREF _Toc47445387 \h </w:instrText>
        </w:r>
        <w:r>
          <w:rPr>
            <w:noProof/>
            <w:webHidden/>
          </w:rPr>
        </w:r>
        <w:r>
          <w:rPr>
            <w:noProof/>
            <w:webHidden/>
          </w:rPr>
          <w:fldChar w:fldCharType="separate"/>
        </w:r>
        <w:r w:rsidR="00A80D8B">
          <w:rPr>
            <w:noProof/>
            <w:webHidden/>
          </w:rPr>
          <w:t>17</w:t>
        </w:r>
        <w:r>
          <w:rPr>
            <w:noProof/>
            <w:webHidden/>
          </w:rPr>
          <w:fldChar w:fldCharType="end"/>
        </w:r>
      </w:hyperlink>
    </w:p>
    <w:p w14:paraId="0EF31F91" w14:textId="7627E9E5" w:rsidR="00223420" w:rsidRDefault="00223420">
      <w:pPr>
        <w:pStyle w:val="TOC2"/>
        <w:rPr>
          <w:rFonts w:asciiTheme="minorHAnsi" w:eastAsiaTheme="minorEastAsia" w:hAnsiTheme="minorHAnsi" w:cstheme="minorBidi"/>
          <w:noProof/>
          <w:sz w:val="22"/>
          <w:szCs w:val="22"/>
          <w:lang w:val="en-US" w:eastAsia="en-US"/>
        </w:rPr>
      </w:pPr>
      <w:hyperlink w:anchor="_Toc47445388" w:history="1">
        <w:r w:rsidRPr="00CE22B2">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lang w:val="en-US" w:eastAsia="en-US"/>
          </w:rPr>
          <w:tab/>
        </w:r>
        <w:r w:rsidRPr="00CE22B2">
          <w:rPr>
            <w:rStyle w:val="Hyperlink"/>
            <w:noProof/>
          </w:rPr>
          <w:t>Installation of the Network Manager Software files</w:t>
        </w:r>
        <w:r>
          <w:rPr>
            <w:noProof/>
            <w:webHidden/>
          </w:rPr>
          <w:tab/>
        </w:r>
        <w:r>
          <w:rPr>
            <w:noProof/>
            <w:webHidden/>
          </w:rPr>
          <w:fldChar w:fldCharType="begin"/>
        </w:r>
        <w:r>
          <w:rPr>
            <w:noProof/>
            <w:webHidden/>
          </w:rPr>
          <w:instrText xml:space="preserve"> PAGEREF _Toc47445388 \h </w:instrText>
        </w:r>
        <w:r>
          <w:rPr>
            <w:noProof/>
            <w:webHidden/>
          </w:rPr>
        </w:r>
        <w:r>
          <w:rPr>
            <w:noProof/>
            <w:webHidden/>
          </w:rPr>
          <w:fldChar w:fldCharType="separate"/>
        </w:r>
        <w:r w:rsidR="00A80D8B">
          <w:rPr>
            <w:noProof/>
            <w:webHidden/>
          </w:rPr>
          <w:t>17</w:t>
        </w:r>
        <w:r>
          <w:rPr>
            <w:noProof/>
            <w:webHidden/>
          </w:rPr>
          <w:fldChar w:fldCharType="end"/>
        </w:r>
      </w:hyperlink>
    </w:p>
    <w:p w14:paraId="200EC862" w14:textId="147C74B7"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389" w:history="1">
        <w:r w:rsidRPr="00CE22B2">
          <w:rPr>
            <w:rStyle w:val="Hyperlink"/>
            <w:b/>
            <w:noProof/>
            <w14:scene3d>
              <w14:camera w14:prst="orthographicFront"/>
              <w14:lightRig w14:rig="threePt" w14:dir="t">
                <w14:rot w14:lat="0" w14:lon="0" w14:rev="0"/>
              </w14:lightRig>
            </w14:scene3d>
          </w:rPr>
          <w:t>3.1.1</w:t>
        </w:r>
        <w:r>
          <w:rPr>
            <w:rFonts w:asciiTheme="minorHAnsi" w:eastAsiaTheme="minorEastAsia" w:hAnsiTheme="minorHAnsi" w:cstheme="minorBidi"/>
            <w:noProof/>
            <w:sz w:val="22"/>
            <w:szCs w:val="22"/>
            <w:lang w:val="en-US" w:eastAsia="en-US"/>
          </w:rPr>
          <w:tab/>
        </w:r>
        <w:r w:rsidRPr="00CE22B2">
          <w:rPr>
            <w:rStyle w:val="Hyperlink"/>
            <w:noProof/>
          </w:rPr>
          <w:t>Product Run-time Environment</w:t>
        </w:r>
        <w:r>
          <w:rPr>
            <w:noProof/>
            <w:webHidden/>
          </w:rPr>
          <w:tab/>
        </w:r>
        <w:r>
          <w:rPr>
            <w:noProof/>
            <w:webHidden/>
          </w:rPr>
          <w:fldChar w:fldCharType="begin"/>
        </w:r>
        <w:r>
          <w:rPr>
            <w:noProof/>
            <w:webHidden/>
          </w:rPr>
          <w:instrText xml:space="preserve"> PAGEREF _Toc47445389 \h </w:instrText>
        </w:r>
        <w:r>
          <w:rPr>
            <w:noProof/>
            <w:webHidden/>
          </w:rPr>
        </w:r>
        <w:r>
          <w:rPr>
            <w:noProof/>
            <w:webHidden/>
          </w:rPr>
          <w:fldChar w:fldCharType="separate"/>
        </w:r>
        <w:r w:rsidR="00A80D8B">
          <w:rPr>
            <w:noProof/>
            <w:webHidden/>
          </w:rPr>
          <w:t>17</w:t>
        </w:r>
        <w:r>
          <w:rPr>
            <w:noProof/>
            <w:webHidden/>
          </w:rPr>
          <w:fldChar w:fldCharType="end"/>
        </w:r>
      </w:hyperlink>
    </w:p>
    <w:p w14:paraId="722A0EBF" w14:textId="71C253C6" w:rsidR="00223420" w:rsidRDefault="00223420">
      <w:pPr>
        <w:pStyle w:val="TOC2"/>
        <w:rPr>
          <w:rFonts w:asciiTheme="minorHAnsi" w:eastAsiaTheme="minorEastAsia" w:hAnsiTheme="minorHAnsi" w:cstheme="minorBidi"/>
          <w:noProof/>
          <w:sz w:val="22"/>
          <w:szCs w:val="22"/>
          <w:lang w:val="en-US" w:eastAsia="en-US"/>
        </w:rPr>
      </w:pPr>
      <w:hyperlink w:anchor="_Toc47445390" w:history="1">
        <w:r w:rsidRPr="00CE22B2">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lang w:val="en-US" w:eastAsia="en-US"/>
          </w:rPr>
          <w:tab/>
        </w:r>
        <w:r w:rsidRPr="00CE22B2">
          <w:rPr>
            <w:rStyle w:val="Hyperlink"/>
            <w:noProof/>
          </w:rPr>
          <w:t>Network Manager DB Server Install/Upgrade</w:t>
        </w:r>
        <w:r>
          <w:rPr>
            <w:noProof/>
            <w:webHidden/>
          </w:rPr>
          <w:tab/>
        </w:r>
        <w:r>
          <w:rPr>
            <w:noProof/>
            <w:webHidden/>
          </w:rPr>
          <w:fldChar w:fldCharType="begin"/>
        </w:r>
        <w:r>
          <w:rPr>
            <w:noProof/>
            <w:webHidden/>
          </w:rPr>
          <w:instrText xml:space="preserve"> PAGEREF _Toc47445390 \h </w:instrText>
        </w:r>
        <w:r>
          <w:rPr>
            <w:noProof/>
            <w:webHidden/>
          </w:rPr>
        </w:r>
        <w:r>
          <w:rPr>
            <w:noProof/>
            <w:webHidden/>
          </w:rPr>
          <w:fldChar w:fldCharType="separate"/>
        </w:r>
        <w:r w:rsidR="00A80D8B">
          <w:rPr>
            <w:noProof/>
            <w:webHidden/>
          </w:rPr>
          <w:t>17</w:t>
        </w:r>
        <w:r>
          <w:rPr>
            <w:noProof/>
            <w:webHidden/>
          </w:rPr>
          <w:fldChar w:fldCharType="end"/>
        </w:r>
      </w:hyperlink>
    </w:p>
    <w:p w14:paraId="5284A99A" w14:textId="058FCA1E"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391" w:history="1">
        <w:r w:rsidRPr="00CE22B2">
          <w:rPr>
            <w:rStyle w:val="Hyperlink"/>
            <w:b/>
            <w:noProof/>
            <w14:scene3d>
              <w14:camera w14:prst="orthographicFront"/>
              <w14:lightRig w14:rig="threePt" w14:dir="t">
                <w14:rot w14:lat="0" w14:lon="0" w14:rev="0"/>
              </w14:lightRig>
            </w14:scene3d>
          </w:rPr>
          <w:t>3.2.1</w:t>
        </w:r>
        <w:r>
          <w:rPr>
            <w:rFonts w:asciiTheme="minorHAnsi" w:eastAsiaTheme="minorEastAsia" w:hAnsiTheme="minorHAnsi" w:cstheme="minorBidi"/>
            <w:noProof/>
            <w:sz w:val="22"/>
            <w:szCs w:val="22"/>
            <w:lang w:val="en-US" w:eastAsia="en-US"/>
          </w:rPr>
          <w:tab/>
        </w:r>
        <w:r w:rsidRPr="00CE22B2">
          <w:rPr>
            <w:rStyle w:val="Hyperlink"/>
            <w:noProof/>
          </w:rPr>
          <w:t>Before you start</w:t>
        </w:r>
        <w:r>
          <w:rPr>
            <w:noProof/>
            <w:webHidden/>
          </w:rPr>
          <w:tab/>
        </w:r>
        <w:r>
          <w:rPr>
            <w:noProof/>
            <w:webHidden/>
          </w:rPr>
          <w:fldChar w:fldCharType="begin"/>
        </w:r>
        <w:r>
          <w:rPr>
            <w:noProof/>
            <w:webHidden/>
          </w:rPr>
          <w:instrText xml:space="preserve"> PAGEREF _Toc47445391 \h </w:instrText>
        </w:r>
        <w:r>
          <w:rPr>
            <w:noProof/>
            <w:webHidden/>
          </w:rPr>
        </w:r>
        <w:r>
          <w:rPr>
            <w:noProof/>
            <w:webHidden/>
          </w:rPr>
          <w:fldChar w:fldCharType="separate"/>
        </w:r>
        <w:r w:rsidR="00A80D8B">
          <w:rPr>
            <w:noProof/>
            <w:webHidden/>
          </w:rPr>
          <w:t>17</w:t>
        </w:r>
        <w:r>
          <w:rPr>
            <w:noProof/>
            <w:webHidden/>
          </w:rPr>
          <w:fldChar w:fldCharType="end"/>
        </w:r>
      </w:hyperlink>
    </w:p>
    <w:p w14:paraId="466B484B" w14:textId="3BED401B"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392" w:history="1">
        <w:r w:rsidRPr="00CE22B2">
          <w:rPr>
            <w:rStyle w:val="Hyperlink"/>
            <w:b/>
            <w:noProof/>
            <w14:scene3d>
              <w14:camera w14:prst="orthographicFront"/>
              <w14:lightRig w14:rig="threePt" w14:dir="t">
                <w14:rot w14:lat="0" w14:lon="0" w14:rev="0"/>
              </w14:lightRig>
            </w14:scene3d>
          </w:rPr>
          <w:t>3.2.2</w:t>
        </w:r>
        <w:r>
          <w:rPr>
            <w:rFonts w:asciiTheme="minorHAnsi" w:eastAsiaTheme="minorEastAsia" w:hAnsiTheme="minorHAnsi" w:cstheme="minorBidi"/>
            <w:noProof/>
            <w:sz w:val="22"/>
            <w:szCs w:val="22"/>
            <w:lang w:val="en-US" w:eastAsia="en-US"/>
          </w:rPr>
          <w:tab/>
        </w:r>
        <w:r w:rsidRPr="00CE22B2">
          <w:rPr>
            <w:rStyle w:val="Hyperlink"/>
            <w:noProof/>
          </w:rPr>
          <w:t>Typical problems that you may encounter</w:t>
        </w:r>
        <w:r>
          <w:rPr>
            <w:noProof/>
            <w:webHidden/>
          </w:rPr>
          <w:tab/>
        </w:r>
        <w:r>
          <w:rPr>
            <w:noProof/>
            <w:webHidden/>
          </w:rPr>
          <w:fldChar w:fldCharType="begin"/>
        </w:r>
        <w:r>
          <w:rPr>
            <w:noProof/>
            <w:webHidden/>
          </w:rPr>
          <w:instrText xml:space="preserve"> PAGEREF _Toc47445392 \h </w:instrText>
        </w:r>
        <w:r>
          <w:rPr>
            <w:noProof/>
            <w:webHidden/>
          </w:rPr>
        </w:r>
        <w:r>
          <w:rPr>
            <w:noProof/>
            <w:webHidden/>
          </w:rPr>
          <w:fldChar w:fldCharType="separate"/>
        </w:r>
        <w:r w:rsidR="00A80D8B">
          <w:rPr>
            <w:noProof/>
            <w:webHidden/>
          </w:rPr>
          <w:t>17</w:t>
        </w:r>
        <w:r>
          <w:rPr>
            <w:noProof/>
            <w:webHidden/>
          </w:rPr>
          <w:fldChar w:fldCharType="end"/>
        </w:r>
      </w:hyperlink>
    </w:p>
    <w:p w14:paraId="1CC14CCD" w14:textId="660237AB"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393" w:history="1">
        <w:r w:rsidRPr="00CE22B2">
          <w:rPr>
            <w:rStyle w:val="Hyperlink"/>
            <w:b/>
            <w:noProof/>
            <w14:scene3d>
              <w14:camera w14:prst="orthographicFront"/>
              <w14:lightRig w14:rig="threePt" w14:dir="t">
                <w14:rot w14:lat="0" w14:lon="0" w14:rev="0"/>
              </w14:lightRig>
            </w14:scene3d>
          </w:rPr>
          <w:t>3.2.3</w:t>
        </w:r>
        <w:r>
          <w:rPr>
            <w:rFonts w:asciiTheme="minorHAnsi" w:eastAsiaTheme="minorEastAsia" w:hAnsiTheme="minorHAnsi" w:cstheme="minorBidi"/>
            <w:noProof/>
            <w:sz w:val="22"/>
            <w:szCs w:val="22"/>
            <w:lang w:val="en-US" w:eastAsia="en-US"/>
          </w:rPr>
          <w:tab/>
        </w:r>
        <w:r w:rsidRPr="00CE22B2">
          <w:rPr>
            <w:rStyle w:val="Hyperlink"/>
            <w:noProof/>
          </w:rPr>
          <w:t>Highways Owner Account Creation (Install Only)</w:t>
        </w:r>
        <w:r>
          <w:rPr>
            <w:noProof/>
            <w:webHidden/>
          </w:rPr>
          <w:tab/>
        </w:r>
        <w:r>
          <w:rPr>
            <w:noProof/>
            <w:webHidden/>
          </w:rPr>
          <w:fldChar w:fldCharType="begin"/>
        </w:r>
        <w:r>
          <w:rPr>
            <w:noProof/>
            <w:webHidden/>
          </w:rPr>
          <w:instrText xml:space="preserve"> PAGEREF _Toc47445393 \h </w:instrText>
        </w:r>
        <w:r>
          <w:rPr>
            <w:noProof/>
            <w:webHidden/>
          </w:rPr>
        </w:r>
        <w:r>
          <w:rPr>
            <w:noProof/>
            <w:webHidden/>
          </w:rPr>
          <w:fldChar w:fldCharType="separate"/>
        </w:r>
        <w:r w:rsidR="00A80D8B">
          <w:rPr>
            <w:noProof/>
            <w:webHidden/>
          </w:rPr>
          <w:t>18</w:t>
        </w:r>
        <w:r>
          <w:rPr>
            <w:noProof/>
            <w:webHidden/>
          </w:rPr>
          <w:fldChar w:fldCharType="end"/>
        </w:r>
      </w:hyperlink>
    </w:p>
    <w:p w14:paraId="3EAC08FF" w14:textId="727C8766"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394" w:history="1">
        <w:r w:rsidRPr="00CE22B2">
          <w:rPr>
            <w:rStyle w:val="Hyperlink"/>
            <w:b/>
            <w:noProof/>
            <w14:scene3d>
              <w14:camera w14:prst="orthographicFront"/>
              <w14:lightRig w14:rig="threePt" w14:dir="t">
                <w14:rot w14:lat="0" w14:lon="0" w14:rev="0"/>
              </w14:lightRig>
            </w14:scene3d>
          </w:rPr>
          <w:t>3.2.4</w:t>
        </w:r>
        <w:r>
          <w:rPr>
            <w:rFonts w:asciiTheme="minorHAnsi" w:eastAsiaTheme="minorEastAsia" w:hAnsiTheme="minorHAnsi" w:cstheme="minorBidi"/>
            <w:noProof/>
            <w:sz w:val="22"/>
            <w:szCs w:val="22"/>
            <w:lang w:val="en-US" w:eastAsia="en-US"/>
          </w:rPr>
          <w:tab/>
        </w:r>
        <w:r w:rsidRPr="00CE22B2">
          <w:rPr>
            <w:rStyle w:val="Hyperlink"/>
            <w:noProof/>
          </w:rPr>
          <w:t>Core User and Objects (Install Only)</w:t>
        </w:r>
        <w:r>
          <w:rPr>
            <w:noProof/>
            <w:webHidden/>
          </w:rPr>
          <w:tab/>
        </w:r>
        <w:r>
          <w:rPr>
            <w:noProof/>
            <w:webHidden/>
          </w:rPr>
          <w:fldChar w:fldCharType="begin"/>
        </w:r>
        <w:r>
          <w:rPr>
            <w:noProof/>
            <w:webHidden/>
          </w:rPr>
          <w:instrText xml:space="preserve"> PAGEREF _Toc47445394 \h </w:instrText>
        </w:r>
        <w:r>
          <w:rPr>
            <w:noProof/>
            <w:webHidden/>
          </w:rPr>
        </w:r>
        <w:r>
          <w:rPr>
            <w:noProof/>
            <w:webHidden/>
          </w:rPr>
          <w:fldChar w:fldCharType="separate"/>
        </w:r>
        <w:r w:rsidR="00A80D8B">
          <w:rPr>
            <w:noProof/>
            <w:webHidden/>
          </w:rPr>
          <w:t>19</w:t>
        </w:r>
        <w:r>
          <w:rPr>
            <w:noProof/>
            <w:webHidden/>
          </w:rPr>
          <w:fldChar w:fldCharType="end"/>
        </w:r>
      </w:hyperlink>
    </w:p>
    <w:p w14:paraId="68E20523" w14:textId="2FBBE6BB"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395" w:history="1">
        <w:r w:rsidRPr="00CE22B2">
          <w:rPr>
            <w:rStyle w:val="Hyperlink"/>
            <w:b/>
            <w:noProof/>
            <w14:scene3d>
              <w14:camera w14:prst="orthographicFront"/>
              <w14:lightRig w14:rig="threePt" w14:dir="t">
                <w14:rot w14:lat="0" w14:lon="0" w14:rev="0"/>
              </w14:lightRig>
            </w14:scene3d>
          </w:rPr>
          <w:t>3.2.5</w:t>
        </w:r>
        <w:r>
          <w:rPr>
            <w:rFonts w:asciiTheme="minorHAnsi" w:eastAsiaTheme="minorEastAsia" w:hAnsiTheme="minorHAnsi" w:cstheme="minorBidi"/>
            <w:noProof/>
            <w:sz w:val="22"/>
            <w:szCs w:val="22"/>
            <w:lang w:val="en-US" w:eastAsia="en-US"/>
          </w:rPr>
          <w:tab/>
        </w:r>
        <w:r w:rsidRPr="00CE22B2">
          <w:rPr>
            <w:rStyle w:val="Hyperlink"/>
            <w:noProof/>
          </w:rPr>
          <w:t>Installation of Network Manager</w:t>
        </w:r>
        <w:r>
          <w:rPr>
            <w:noProof/>
            <w:webHidden/>
          </w:rPr>
          <w:tab/>
        </w:r>
        <w:r>
          <w:rPr>
            <w:noProof/>
            <w:webHidden/>
          </w:rPr>
          <w:fldChar w:fldCharType="begin"/>
        </w:r>
        <w:r>
          <w:rPr>
            <w:noProof/>
            <w:webHidden/>
          </w:rPr>
          <w:instrText xml:space="preserve"> PAGEREF _Toc47445395 \h </w:instrText>
        </w:r>
        <w:r>
          <w:rPr>
            <w:noProof/>
            <w:webHidden/>
          </w:rPr>
        </w:r>
        <w:r>
          <w:rPr>
            <w:noProof/>
            <w:webHidden/>
          </w:rPr>
          <w:fldChar w:fldCharType="separate"/>
        </w:r>
        <w:r w:rsidR="00A80D8B">
          <w:rPr>
            <w:noProof/>
            <w:webHidden/>
          </w:rPr>
          <w:t>20</w:t>
        </w:r>
        <w:r>
          <w:rPr>
            <w:noProof/>
            <w:webHidden/>
          </w:rPr>
          <w:fldChar w:fldCharType="end"/>
        </w:r>
      </w:hyperlink>
    </w:p>
    <w:p w14:paraId="41EBFC23" w14:textId="54E0D437"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396" w:history="1">
        <w:r w:rsidRPr="00CE22B2">
          <w:rPr>
            <w:rStyle w:val="Hyperlink"/>
            <w:b/>
            <w:noProof/>
            <w14:scene3d>
              <w14:camera w14:prst="orthographicFront"/>
              <w14:lightRig w14:rig="threePt" w14:dir="t">
                <w14:rot w14:lat="0" w14:lon="0" w14:rev="0"/>
              </w14:lightRig>
            </w14:scene3d>
          </w:rPr>
          <w:t>3.2.6</w:t>
        </w:r>
        <w:r>
          <w:rPr>
            <w:rFonts w:asciiTheme="minorHAnsi" w:eastAsiaTheme="minorEastAsia" w:hAnsiTheme="minorHAnsi" w:cstheme="minorBidi"/>
            <w:noProof/>
            <w:sz w:val="22"/>
            <w:szCs w:val="22"/>
            <w:lang w:val="en-US" w:eastAsia="en-US"/>
          </w:rPr>
          <w:tab/>
        </w:r>
        <w:r w:rsidRPr="00CE22B2">
          <w:rPr>
            <w:rStyle w:val="Hyperlink"/>
            <w:noProof/>
          </w:rPr>
          <w:t>Upgrade of Network Manager</w:t>
        </w:r>
        <w:r>
          <w:rPr>
            <w:noProof/>
            <w:webHidden/>
          </w:rPr>
          <w:tab/>
        </w:r>
        <w:r>
          <w:rPr>
            <w:noProof/>
            <w:webHidden/>
          </w:rPr>
          <w:fldChar w:fldCharType="begin"/>
        </w:r>
        <w:r>
          <w:rPr>
            <w:noProof/>
            <w:webHidden/>
          </w:rPr>
          <w:instrText xml:space="preserve"> PAGEREF _Toc47445396 \h </w:instrText>
        </w:r>
        <w:r>
          <w:rPr>
            <w:noProof/>
            <w:webHidden/>
          </w:rPr>
        </w:r>
        <w:r>
          <w:rPr>
            <w:noProof/>
            <w:webHidden/>
          </w:rPr>
          <w:fldChar w:fldCharType="separate"/>
        </w:r>
        <w:r w:rsidR="00A80D8B">
          <w:rPr>
            <w:noProof/>
            <w:webHidden/>
          </w:rPr>
          <w:t>24</w:t>
        </w:r>
        <w:r>
          <w:rPr>
            <w:noProof/>
            <w:webHidden/>
          </w:rPr>
          <w:fldChar w:fldCharType="end"/>
        </w:r>
      </w:hyperlink>
    </w:p>
    <w:p w14:paraId="15349E30" w14:textId="63AB5208"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397" w:history="1">
        <w:r w:rsidRPr="00CE22B2">
          <w:rPr>
            <w:rStyle w:val="Hyperlink"/>
            <w:b/>
            <w:noProof/>
            <w14:scene3d>
              <w14:camera w14:prst="orthographicFront"/>
              <w14:lightRig w14:rig="threePt" w14:dir="t">
                <w14:rot w14:lat="0" w14:lon="0" w14:rev="0"/>
              </w14:lightRig>
            </w14:scene3d>
          </w:rPr>
          <w:t>3.2.7</w:t>
        </w:r>
        <w:r>
          <w:rPr>
            <w:rFonts w:asciiTheme="minorHAnsi" w:eastAsiaTheme="minorEastAsia" w:hAnsiTheme="minorHAnsi" w:cstheme="minorBidi"/>
            <w:noProof/>
            <w:sz w:val="22"/>
            <w:szCs w:val="22"/>
            <w:lang w:val="en-US" w:eastAsia="en-US"/>
          </w:rPr>
          <w:tab/>
        </w:r>
        <w:r w:rsidRPr="00CE22B2">
          <w:rPr>
            <w:rStyle w:val="Hyperlink"/>
            <w:noProof/>
          </w:rPr>
          <w:t>Mandatory Configuration (Post Install and Upgrade)</w:t>
        </w:r>
        <w:r>
          <w:rPr>
            <w:noProof/>
            <w:webHidden/>
          </w:rPr>
          <w:tab/>
        </w:r>
        <w:r>
          <w:rPr>
            <w:noProof/>
            <w:webHidden/>
          </w:rPr>
          <w:fldChar w:fldCharType="begin"/>
        </w:r>
        <w:r>
          <w:rPr>
            <w:noProof/>
            <w:webHidden/>
          </w:rPr>
          <w:instrText xml:space="preserve"> PAGEREF _Toc47445397 \h </w:instrText>
        </w:r>
        <w:r>
          <w:rPr>
            <w:noProof/>
            <w:webHidden/>
          </w:rPr>
        </w:r>
        <w:r>
          <w:rPr>
            <w:noProof/>
            <w:webHidden/>
          </w:rPr>
          <w:fldChar w:fldCharType="separate"/>
        </w:r>
        <w:r w:rsidR="00A80D8B">
          <w:rPr>
            <w:noProof/>
            <w:webHidden/>
          </w:rPr>
          <w:t>26</w:t>
        </w:r>
        <w:r>
          <w:rPr>
            <w:noProof/>
            <w:webHidden/>
          </w:rPr>
          <w:fldChar w:fldCharType="end"/>
        </w:r>
      </w:hyperlink>
    </w:p>
    <w:p w14:paraId="1EA55841" w14:textId="73DC23BB"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398" w:history="1">
        <w:r w:rsidRPr="00CE22B2">
          <w:rPr>
            <w:rStyle w:val="Hyperlink"/>
            <w:b/>
            <w:noProof/>
            <w14:scene3d>
              <w14:camera w14:prst="orthographicFront"/>
              <w14:lightRig w14:rig="threePt" w14:dir="t">
                <w14:rot w14:lat="0" w14:lon="0" w14:rev="0"/>
              </w14:lightRig>
            </w14:scene3d>
          </w:rPr>
          <w:t>3.2.8</w:t>
        </w:r>
        <w:r>
          <w:rPr>
            <w:rFonts w:asciiTheme="minorHAnsi" w:eastAsiaTheme="minorEastAsia" w:hAnsiTheme="minorHAnsi" w:cstheme="minorBidi"/>
            <w:noProof/>
            <w:sz w:val="22"/>
            <w:szCs w:val="22"/>
            <w:lang w:val="en-US" w:eastAsia="en-US"/>
          </w:rPr>
          <w:tab/>
        </w:r>
        <w:r w:rsidRPr="00CE22B2">
          <w:rPr>
            <w:rStyle w:val="Hyperlink"/>
            <w:noProof/>
          </w:rPr>
          <w:t>EXOR_JPG.JAR (Post Install and Upgrade)</w:t>
        </w:r>
        <w:r>
          <w:rPr>
            <w:noProof/>
            <w:webHidden/>
          </w:rPr>
          <w:tab/>
        </w:r>
        <w:r>
          <w:rPr>
            <w:noProof/>
            <w:webHidden/>
          </w:rPr>
          <w:fldChar w:fldCharType="begin"/>
        </w:r>
        <w:r>
          <w:rPr>
            <w:noProof/>
            <w:webHidden/>
          </w:rPr>
          <w:instrText xml:space="preserve"> PAGEREF _Toc47445398 \h </w:instrText>
        </w:r>
        <w:r>
          <w:rPr>
            <w:noProof/>
            <w:webHidden/>
          </w:rPr>
        </w:r>
        <w:r>
          <w:rPr>
            <w:noProof/>
            <w:webHidden/>
          </w:rPr>
          <w:fldChar w:fldCharType="separate"/>
        </w:r>
        <w:r w:rsidR="00A80D8B">
          <w:rPr>
            <w:noProof/>
            <w:webHidden/>
          </w:rPr>
          <w:t>26</w:t>
        </w:r>
        <w:r>
          <w:rPr>
            <w:noProof/>
            <w:webHidden/>
          </w:rPr>
          <w:fldChar w:fldCharType="end"/>
        </w:r>
      </w:hyperlink>
    </w:p>
    <w:p w14:paraId="48376DA9" w14:textId="2A8E9942"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399" w:history="1">
        <w:r w:rsidRPr="00CE22B2">
          <w:rPr>
            <w:rStyle w:val="Hyperlink"/>
            <w:b/>
            <w:noProof/>
            <w14:scene3d>
              <w14:camera w14:prst="orthographicFront"/>
              <w14:lightRig w14:rig="threePt" w14:dir="t">
                <w14:rot w14:lat="0" w14:lon="0" w14:rev="0"/>
              </w14:lightRig>
            </w14:scene3d>
          </w:rPr>
          <w:t>3.2.9</w:t>
        </w:r>
        <w:r>
          <w:rPr>
            <w:rFonts w:asciiTheme="minorHAnsi" w:eastAsiaTheme="minorEastAsia" w:hAnsiTheme="minorHAnsi" w:cstheme="minorBidi"/>
            <w:noProof/>
            <w:sz w:val="22"/>
            <w:szCs w:val="22"/>
            <w:lang w:val="en-US" w:eastAsia="en-US"/>
          </w:rPr>
          <w:tab/>
        </w:r>
        <w:r w:rsidRPr="00CE22B2">
          <w:rPr>
            <w:rStyle w:val="Hyperlink"/>
            <w:noProof/>
          </w:rPr>
          <w:t>Process Framework (Post Install and Upgrade)</w:t>
        </w:r>
        <w:r>
          <w:rPr>
            <w:noProof/>
            <w:webHidden/>
          </w:rPr>
          <w:tab/>
        </w:r>
        <w:r>
          <w:rPr>
            <w:noProof/>
            <w:webHidden/>
          </w:rPr>
          <w:fldChar w:fldCharType="begin"/>
        </w:r>
        <w:r>
          <w:rPr>
            <w:noProof/>
            <w:webHidden/>
          </w:rPr>
          <w:instrText xml:space="preserve"> PAGEREF _Toc47445399 \h </w:instrText>
        </w:r>
        <w:r>
          <w:rPr>
            <w:noProof/>
            <w:webHidden/>
          </w:rPr>
        </w:r>
        <w:r>
          <w:rPr>
            <w:noProof/>
            <w:webHidden/>
          </w:rPr>
          <w:fldChar w:fldCharType="separate"/>
        </w:r>
        <w:r w:rsidR="00A80D8B">
          <w:rPr>
            <w:noProof/>
            <w:webHidden/>
          </w:rPr>
          <w:t>26</w:t>
        </w:r>
        <w:r>
          <w:rPr>
            <w:noProof/>
            <w:webHidden/>
          </w:rPr>
          <w:fldChar w:fldCharType="end"/>
        </w:r>
      </w:hyperlink>
    </w:p>
    <w:p w14:paraId="1176C124" w14:textId="29B8957D" w:rsidR="00223420" w:rsidRDefault="0022342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47445400" w:history="1">
        <w:r w:rsidRPr="00CE22B2">
          <w:rPr>
            <w:rStyle w:val="Hyperlink"/>
            <w:b/>
            <w:noProof/>
            <w14:scene3d>
              <w14:camera w14:prst="orthographicFront"/>
              <w14:lightRig w14:rig="threePt" w14:dir="t">
                <w14:rot w14:lat="0" w14:lon="0" w14:rev="0"/>
              </w14:lightRig>
            </w14:scene3d>
          </w:rPr>
          <w:t>3.2.10</w:t>
        </w:r>
        <w:r>
          <w:rPr>
            <w:rFonts w:asciiTheme="minorHAnsi" w:eastAsiaTheme="minorEastAsia" w:hAnsiTheme="minorHAnsi" w:cstheme="minorBidi"/>
            <w:noProof/>
            <w:sz w:val="22"/>
            <w:szCs w:val="22"/>
            <w:lang w:val="en-US" w:eastAsia="en-US"/>
          </w:rPr>
          <w:tab/>
        </w:r>
        <w:r w:rsidRPr="00CE22B2">
          <w:rPr>
            <w:rStyle w:val="Hyperlink"/>
            <w:noProof/>
          </w:rPr>
          <w:t>Jobs (Post Install and Upgrade)</w:t>
        </w:r>
        <w:r>
          <w:rPr>
            <w:noProof/>
            <w:webHidden/>
          </w:rPr>
          <w:tab/>
        </w:r>
        <w:r>
          <w:rPr>
            <w:noProof/>
            <w:webHidden/>
          </w:rPr>
          <w:fldChar w:fldCharType="begin"/>
        </w:r>
        <w:r>
          <w:rPr>
            <w:noProof/>
            <w:webHidden/>
          </w:rPr>
          <w:instrText xml:space="preserve"> PAGEREF _Toc47445400 \h </w:instrText>
        </w:r>
        <w:r>
          <w:rPr>
            <w:noProof/>
            <w:webHidden/>
          </w:rPr>
        </w:r>
        <w:r>
          <w:rPr>
            <w:noProof/>
            <w:webHidden/>
          </w:rPr>
          <w:fldChar w:fldCharType="separate"/>
        </w:r>
        <w:r w:rsidR="00A80D8B">
          <w:rPr>
            <w:noProof/>
            <w:webHidden/>
          </w:rPr>
          <w:t>27</w:t>
        </w:r>
        <w:r>
          <w:rPr>
            <w:noProof/>
            <w:webHidden/>
          </w:rPr>
          <w:fldChar w:fldCharType="end"/>
        </w:r>
      </w:hyperlink>
    </w:p>
    <w:p w14:paraId="13DC4644" w14:textId="55F80550" w:rsidR="00223420" w:rsidRDefault="0022342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47445401" w:history="1">
        <w:r w:rsidRPr="00CE22B2">
          <w:rPr>
            <w:rStyle w:val="Hyperlink"/>
            <w:b/>
            <w:noProof/>
            <w14:scene3d>
              <w14:camera w14:prst="orthographicFront"/>
              <w14:lightRig w14:rig="threePt" w14:dir="t">
                <w14:rot w14:lat="0" w14:lon="0" w14:rev="0"/>
              </w14:lightRig>
            </w14:scene3d>
          </w:rPr>
          <w:t>3.2.11</w:t>
        </w:r>
        <w:r>
          <w:rPr>
            <w:rFonts w:asciiTheme="minorHAnsi" w:eastAsiaTheme="minorEastAsia" w:hAnsiTheme="minorHAnsi" w:cstheme="minorBidi"/>
            <w:noProof/>
            <w:sz w:val="22"/>
            <w:szCs w:val="22"/>
            <w:lang w:val="en-US" w:eastAsia="en-US"/>
          </w:rPr>
          <w:tab/>
        </w:r>
        <w:r w:rsidRPr="00CE22B2">
          <w:rPr>
            <w:rStyle w:val="Hyperlink"/>
            <w:noProof/>
          </w:rPr>
          <w:t>Spatial Configuration (Post Install and Upgrade)</w:t>
        </w:r>
        <w:r>
          <w:rPr>
            <w:noProof/>
            <w:webHidden/>
          </w:rPr>
          <w:tab/>
        </w:r>
        <w:r>
          <w:rPr>
            <w:noProof/>
            <w:webHidden/>
          </w:rPr>
          <w:fldChar w:fldCharType="begin"/>
        </w:r>
        <w:r>
          <w:rPr>
            <w:noProof/>
            <w:webHidden/>
          </w:rPr>
          <w:instrText xml:space="preserve"> PAGEREF _Toc47445401 \h </w:instrText>
        </w:r>
        <w:r>
          <w:rPr>
            <w:noProof/>
            <w:webHidden/>
          </w:rPr>
        </w:r>
        <w:r>
          <w:rPr>
            <w:noProof/>
            <w:webHidden/>
          </w:rPr>
          <w:fldChar w:fldCharType="separate"/>
        </w:r>
        <w:r w:rsidR="00A80D8B">
          <w:rPr>
            <w:noProof/>
            <w:webHidden/>
          </w:rPr>
          <w:t>27</w:t>
        </w:r>
        <w:r>
          <w:rPr>
            <w:noProof/>
            <w:webHidden/>
          </w:rPr>
          <w:fldChar w:fldCharType="end"/>
        </w:r>
      </w:hyperlink>
    </w:p>
    <w:p w14:paraId="04805D6C" w14:textId="7ABC2B32" w:rsidR="00223420" w:rsidRDefault="0022342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47445402" w:history="1">
        <w:r w:rsidRPr="00CE22B2">
          <w:rPr>
            <w:rStyle w:val="Hyperlink"/>
            <w:b/>
            <w:noProof/>
            <w14:scene3d>
              <w14:camera w14:prst="orthographicFront"/>
              <w14:lightRig w14:rig="threePt" w14:dir="t">
                <w14:rot w14:lat="0" w14:lon="0" w14:rev="0"/>
              </w14:lightRig>
            </w14:scene3d>
          </w:rPr>
          <w:t>3.2.12</w:t>
        </w:r>
        <w:r>
          <w:rPr>
            <w:rFonts w:asciiTheme="minorHAnsi" w:eastAsiaTheme="minorEastAsia" w:hAnsiTheme="minorHAnsi" w:cstheme="minorBidi"/>
            <w:noProof/>
            <w:sz w:val="22"/>
            <w:szCs w:val="22"/>
            <w:lang w:val="en-US" w:eastAsia="en-US"/>
          </w:rPr>
          <w:tab/>
        </w:r>
        <w:r w:rsidRPr="00CE22B2">
          <w:rPr>
            <w:rStyle w:val="Hyperlink"/>
            <w:noProof/>
          </w:rPr>
          <w:t>Doc Bundle Loader (Post Install and Upgrade)</w:t>
        </w:r>
        <w:r>
          <w:rPr>
            <w:noProof/>
            <w:webHidden/>
          </w:rPr>
          <w:tab/>
        </w:r>
        <w:r>
          <w:rPr>
            <w:noProof/>
            <w:webHidden/>
          </w:rPr>
          <w:fldChar w:fldCharType="begin"/>
        </w:r>
        <w:r>
          <w:rPr>
            <w:noProof/>
            <w:webHidden/>
          </w:rPr>
          <w:instrText xml:space="preserve"> PAGEREF _Toc47445402 \h </w:instrText>
        </w:r>
        <w:r>
          <w:rPr>
            <w:noProof/>
            <w:webHidden/>
          </w:rPr>
        </w:r>
        <w:r>
          <w:rPr>
            <w:noProof/>
            <w:webHidden/>
          </w:rPr>
          <w:fldChar w:fldCharType="separate"/>
        </w:r>
        <w:r w:rsidR="00A80D8B">
          <w:rPr>
            <w:noProof/>
            <w:webHidden/>
          </w:rPr>
          <w:t>27</w:t>
        </w:r>
        <w:r>
          <w:rPr>
            <w:noProof/>
            <w:webHidden/>
          </w:rPr>
          <w:fldChar w:fldCharType="end"/>
        </w:r>
      </w:hyperlink>
    </w:p>
    <w:p w14:paraId="4B8CACFC" w14:textId="5BEB433D" w:rsidR="00223420" w:rsidRDefault="0022342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47445403" w:history="1">
        <w:r w:rsidRPr="00CE22B2">
          <w:rPr>
            <w:rStyle w:val="Hyperlink"/>
            <w:b/>
            <w:noProof/>
            <w14:scene3d>
              <w14:camera w14:prst="orthographicFront"/>
              <w14:lightRig w14:rig="threePt" w14:dir="t">
                <w14:rot w14:lat="0" w14:lon="0" w14:rev="0"/>
              </w14:lightRig>
            </w14:scene3d>
          </w:rPr>
          <w:t>3.2.13</w:t>
        </w:r>
        <w:r>
          <w:rPr>
            <w:rFonts w:asciiTheme="minorHAnsi" w:eastAsiaTheme="minorEastAsia" w:hAnsiTheme="minorHAnsi" w:cstheme="minorBidi"/>
            <w:noProof/>
            <w:sz w:val="22"/>
            <w:szCs w:val="22"/>
            <w:lang w:val="en-US" w:eastAsia="en-US"/>
          </w:rPr>
          <w:tab/>
        </w:r>
        <w:r w:rsidRPr="00CE22B2">
          <w:rPr>
            <w:rStyle w:val="Hyperlink"/>
            <w:noProof/>
          </w:rPr>
          <w:t>Additional Configuration (Post Install and Upgrade)</w:t>
        </w:r>
        <w:r>
          <w:rPr>
            <w:noProof/>
            <w:webHidden/>
          </w:rPr>
          <w:tab/>
        </w:r>
        <w:r>
          <w:rPr>
            <w:noProof/>
            <w:webHidden/>
          </w:rPr>
          <w:fldChar w:fldCharType="begin"/>
        </w:r>
        <w:r>
          <w:rPr>
            <w:noProof/>
            <w:webHidden/>
          </w:rPr>
          <w:instrText xml:space="preserve"> PAGEREF _Toc47445403 \h </w:instrText>
        </w:r>
        <w:r>
          <w:rPr>
            <w:noProof/>
            <w:webHidden/>
          </w:rPr>
        </w:r>
        <w:r>
          <w:rPr>
            <w:noProof/>
            <w:webHidden/>
          </w:rPr>
          <w:fldChar w:fldCharType="separate"/>
        </w:r>
        <w:r w:rsidR="00A80D8B">
          <w:rPr>
            <w:noProof/>
            <w:webHidden/>
          </w:rPr>
          <w:t>28</w:t>
        </w:r>
        <w:r>
          <w:rPr>
            <w:noProof/>
            <w:webHidden/>
          </w:rPr>
          <w:fldChar w:fldCharType="end"/>
        </w:r>
      </w:hyperlink>
    </w:p>
    <w:p w14:paraId="6ED51497" w14:textId="130023BB" w:rsidR="00223420" w:rsidRDefault="0022342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47445404" w:history="1">
        <w:r w:rsidRPr="00CE22B2">
          <w:rPr>
            <w:rStyle w:val="Hyperlink"/>
            <w:b/>
            <w:noProof/>
            <w14:scene3d>
              <w14:camera w14:prst="orthographicFront"/>
              <w14:lightRig w14:rig="threePt" w14:dir="t">
                <w14:rot w14:lat="0" w14:lon="0" w14:rev="0"/>
              </w14:lightRig>
            </w14:scene3d>
          </w:rPr>
          <w:t>3.2.14</w:t>
        </w:r>
        <w:r>
          <w:rPr>
            <w:rFonts w:asciiTheme="minorHAnsi" w:eastAsiaTheme="minorEastAsia" w:hAnsiTheme="minorHAnsi" w:cstheme="minorBidi"/>
            <w:noProof/>
            <w:sz w:val="22"/>
            <w:szCs w:val="22"/>
            <w:lang w:val="en-US" w:eastAsia="en-US"/>
          </w:rPr>
          <w:tab/>
        </w:r>
        <w:r w:rsidRPr="00CE22B2">
          <w:rPr>
            <w:rStyle w:val="Hyperlink"/>
            <w:noProof/>
          </w:rPr>
          <w:t xml:space="preserve">ORACLE Listener </w:t>
        </w:r>
        <w:r w:rsidRPr="00CE22B2">
          <w:rPr>
            <w:rStyle w:val="Hyperlink"/>
            <w:noProof/>
            <w:lang w:val="en"/>
          </w:rPr>
          <w:t xml:space="preserve">JDBC Connections to PDBs </w:t>
        </w:r>
        <w:r w:rsidRPr="00CE22B2">
          <w:rPr>
            <w:rStyle w:val="Hyperlink"/>
            <w:noProof/>
          </w:rPr>
          <w:t>(Post Install and Upgrade)</w:t>
        </w:r>
        <w:r>
          <w:rPr>
            <w:noProof/>
            <w:webHidden/>
          </w:rPr>
          <w:tab/>
        </w:r>
        <w:r>
          <w:rPr>
            <w:noProof/>
            <w:webHidden/>
          </w:rPr>
          <w:fldChar w:fldCharType="begin"/>
        </w:r>
        <w:r>
          <w:rPr>
            <w:noProof/>
            <w:webHidden/>
          </w:rPr>
          <w:instrText xml:space="preserve"> PAGEREF _Toc47445404 \h </w:instrText>
        </w:r>
        <w:r>
          <w:rPr>
            <w:noProof/>
            <w:webHidden/>
          </w:rPr>
        </w:r>
        <w:r>
          <w:rPr>
            <w:noProof/>
            <w:webHidden/>
          </w:rPr>
          <w:fldChar w:fldCharType="separate"/>
        </w:r>
        <w:r w:rsidR="00A80D8B">
          <w:rPr>
            <w:noProof/>
            <w:webHidden/>
          </w:rPr>
          <w:t>28</w:t>
        </w:r>
        <w:r>
          <w:rPr>
            <w:noProof/>
            <w:webHidden/>
          </w:rPr>
          <w:fldChar w:fldCharType="end"/>
        </w:r>
      </w:hyperlink>
    </w:p>
    <w:p w14:paraId="7F83C4E9" w14:textId="264A7E14" w:rsidR="00223420" w:rsidRDefault="0022342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47445405" w:history="1">
        <w:r w:rsidRPr="00CE22B2">
          <w:rPr>
            <w:rStyle w:val="Hyperlink"/>
            <w:b/>
            <w:noProof/>
            <w14:scene3d>
              <w14:camera w14:prst="orthographicFront"/>
              <w14:lightRig w14:rig="threePt" w14:dir="t">
                <w14:rot w14:lat="0" w14:lon="0" w14:rev="0"/>
              </w14:lightRig>
            </w14:scene3d>
          </w:rPr>
          <w:t>3.2.15</w:t>
        </w:r>
        <w:r>
          <w:rPr>
            <w:rFonts w:asciiTheme="minorHAnsi" w:eastAsiaTheme="minorEastAsia" w:hAnsiTheme="minorHAnsi" w:cstheme="minorBidi"/>
            <w:noProof/>
            <w:sz w:val="22"/>
            <w:szCs w:val="22"/>
            <w:lang w:val="en-US" w:eastAsia="en-US"/>
          </w:rPr>
          <w:tab/>
        </w:r>
        <w:r w:rsidRPr="00CE22B2">
          <w:rPr>
            <w:rStyle w:val="Hyperlink"/>
            <w:noProof/>
          </w:rPr>
          <w:t>Mapserver Component Install (Post Install and Upgrade)</w:t>
        </w:r>
        <w:r>
          <w:rPr>
            <w:noProof/>
            <w:webHidden/>
          </w:rPr>
          <w:tab/>
        </w:r>
        <w:r>
          <w:rPr>
            <w:noProof/>
            <w:webHidden/>
          </w:rPr>
          <w:fldChar w:fldCharType="begin"/>
        </w:r>
        <w:r>
          <w:rPr>
            <w:noProof/>
            <w:webHidden/>
          </w:rPr>
          <w:instrText xml:space="preserve"> PAGEREF _Toc47445405 \h </w:instrText>
        </w:r>
        <w:r>
          <w:rPr>
            <w:noProof/>
            <w:webHidden/>
          </w:rPr>
        </w:r>
        <w:r>
          <w:rPr>
            <w:noProof/>
            <w:webHidden/>
          </w:rPr>
          <w:fldChar w:fldCharType="separate"/>
        </w:r>
        <w:r w:rsidR="00A80D8B">
          <w:rPr>
            <w:noProof/>
            <w:webHidden/>
          </w:rPr>
          <w:t>29</w:t>
        </w:r>
        <w:r>
          <w:rPr>
            <w:noProof/>
            <w:webHidden/>
          </w:rPr>
          <w:fldChar w:fldCharType="end"/>
        </w:r>
      </w:hyperlink>
    </w:p>
    <w:p w14:paraId="7D2619C0" w14:textId="56F6D53F" w:rsidR="00223420" w:rsidRDefault="00223420">
      <w:pPr>
        <w:pStyle w:val="TOC1"/>
        <w:tabs>
          <w:tab w:val="left" w:pos="360"/>
        </w:tabs>
        <w:rPr>
          <w:rFonts w:asciiTheme="minorHAnsi" w:eastAsiaTheme="minorEastAsia" w:hAnsiTheme="minorHAnsi" w:cstheme="minorBidi"/>
          <w:noProof/>
          <w:sz w:val="22"/>
          <w:szCs w:val="22"/>
          <w:lang w:val="en-US" w:eastAsia="en-US"/>
        </w:rPr>
      </w:pPr>
      <w:hyperlink w:anchor="_Toc47445406" w:history="1">
        <w:r w:rsidRPr="00CE22B2">
          <w:rPr>
            <w:rStyle w:val="Hyperlink"/>
            <w:noProof/>
          </w:rPr>
          <w:t>4</w:t>
        </w:r>
        <w:r>
          <w:rPr>
            <w:rFonts w:asciiTheme="minorHAnsi" w:eastAsiaTheme="minorEastAsia" w:hAnsiTheme="minorHAnsi" w:cstheme="minorBidi"/>
            <w:noProof/>
            <w:sz w:val="22"/>
            <w:szCs w:val="22"/>
            <w:lang w:val="en-US" w:eastAsia="en-US"/>
          </w:rPr>
          <w:tab/>
        </w:r>
        <w:r w:rsidRPr="00CE22B2">
          <w:rPr>
            <w:rStyle w:val="Hyperlink"/>
            <w:noProof/>
          </w:rPr>
          <w:t>Street Gazetteer Manager</w:t>
        </w:r>
        <w:r>
          <w:rPr>
            <w:noProof/>
            <w:webHidden/>
          </w:rPr>
          <w:tab/>
        </w:r>
        <w:r>
          <w:rPr>
            <w:noProof/>
            <w:webHidden/>
          </w:rPr>
          <w:fldChar w:fldCharType="begin"/>
        </w:r>
        <w:r>
          <w:rPr>
            <w:noProof/>
            <w:webHidden/>
          </w:rPr>
          <w:instrText xml:space="preserve"> PAGEREF _Toc47445406 \h </w:instrText>
        </w:r>
        <w:r>
          <w:rPr>
            <w:noProof/>
            <w:webHidden/>
          </w:rPr>
        </w:r>
        <w:r>
          <w:rPr>
            <w:noProof/>
            <w:webHidden/>
          </w:rPr>
          <w:fldChar w:fldCharType="separate"/>
        </w:r>
        <w:r w:rsidR="00A80D8B">
          <w:rPr>
            <w:noProof/>
            <w:webHidden/>
          </w:rPr>
          <w:t>37</w:t>
        </w:r>
        <w:r>
          <w:rPr>
            <w:noProof/>
            <w:webHidden/>
          </w:rPr>
          <w:fldChar w:fldCharType="end"/>
        </w:r>
      </w:hyperlink>
    </w:p>
    <w:p w14:paraId="39B6C560" w14:textId="2E3D9C66" w:rsidR="00223420" w:rsidRDefault="00223420">
      <w:pPr>
        <w:pStyle w:val="TOC2"/>
        <w:rPr>
          <w:rFonts w:asciiTheme="minorHAnsi" w:eastAsiaTheme="minorEastAsia" w:hAnsiTheme="minorHAnsi" w:cstheme="minorBidi"/>
          <w:noProof/>
          <w:sz w:val="22"/>
          <w:szCs w:val="22"/>
          <w:lang w:val="en-US" w:eastAsia="en-US"/>
        </w:rPr>
      </w:pPr>
      <w:hyperlink w:anchor="_Toc47445407" w:history="1">
        <w:r w:rsidRPr="00CE22B2">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lang w:val="en-US" w:eastAsia="en-US"/>
          </w:rPr>
          <w:tab/>
        </w:r>
        <w:r w:rsidRPr="00CE22B2">
          <w:rPr>
            <w:rStyle w:val="Hyperlink"/>
            <w:noProof/>
          </w:rPr>
          <w:t>Installation of the Street Gazetteer Manager Software files</w:t>
        </w:r>
        <w:r>
          <w:rPr>
            <w:noProof/>
            <w:webHidden/>
          </w:rPr>
          <w:tab/>
        </w:r>
        <w:r>
          <w:rPr>
            <w:noProof/>
            <w:webHidden/>
          </w:rPr>
          <w:fldChar w:fldCharType="begin"/>
        </w:r>
        <w:r>
          <w:rPr>
            <w:noProof/>
            <w:webHidden/>
          </w:rPr>
          <w:instrText xml:space="preserve"> PAGEREF _Toc47445407 \h </w:instrText>
        </w:r>
        <w:r>
          <w:rPr>
            <w:noProof/>
            <w:webHidden/>
          </w:rPr>
        </w:r>
        <w:r>
          <w:rPr>
            <w:noProof/>
            <w:webHidden/>
          </w:rPr>
          <w:fldChar w:fldCharType="separate"/>
        </w:r>
        <w:r w:rsidR="00A80D8B">
          <w:rPr>
            <w:noProof/>
            <w:webHidden/>
          </w:rPr>
          <w:t>37</w:t>
        </w:r>
        <w:r>
          <w:rPr>
            <w:noProof/>
            <w:webHidden/>
          </w:rPr>
          <w:fldChar w:fldCharType="end"/>
        </w:r>
      </w:hyperlink>
    </w:p>
    <w:p w14:paraId="33BEB9A2" w14:textId="507D732C"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08" w:history="1">
        <w:r w:rsidRPr="00CE22B2">
          <w:rPr>
            <w:rStyle w:val="Hyperlink"/>
            <w:b/>
            <w:noProof/>
            <w14:scene3d>
              <w14:camera w14:prst="orthographicFront"/>
              <w14:lightRig w14:rig="threePt" w14:dir="t">
                <w14:rot w14:lat="0" w14:lon="0" w14:rev="0"/>
              </w14:lightRig>
            </w14:scene3d>
          </w:rPr>
          <w:t>4.1.1</w:t>
        </w:r>
        <w:r>
          <w:rPr>
            <w:rFonts w:asciiTheme="minorHAnsi" w:eastAsiaTheme="minorEastAsia" w:hAnsiTheme="minorHAnsi" w:cstheme="minorBidi"/>
            <w:noProof/>
            <w:sz w:val="22"/>
            <w:szCs w:val="22"/>
            <w:lang w:val="en-US" w:eastAsia="en-US"/>
          </w:rPr>
          <w:tab/>
        </w:r>
        <w:r w:rsidRPr="00CE22B2">
          <w:rPr>
            <w:rStyle w:val="Hyperlink"/>
            <w:noProof/>
          </w:rPr>
          <w:t>Product Run-time Environment</w:t>
        </w:r>
        <w:r>
          <w:rPr>
            <w:noProof/>
            <w:webHidden/>
          </w:rPr>
          <w:tab/>
        </w:r>
        <w:r>
          <w:rPr>
            <w:noProof/>
            <w:webHidden/>
          </w:rPr>
          <w:fldChar w:fldCharType="begin"/>
        </w:r>
        <w:r>
          <w:rPr>
            <w:noProof/>
            <w:webHidden/>
          </w:rPr>
          <w:instrText xml:space="preserve"> PAGEREF _Toc47445408 \h </w:instrText>
        </w:r>
        <w:r>
          <w:rPr>
            <w:noProof/>
            <w:webHidden/>
          </w:rPr>
        </w:r>
        <w:r>
          <w:rPr>
            <w:noProof/>
            <w:webHidden/>
          </w:rPr>
          <w:fldChar w:fldCharType="separate"/>
        </w:r>
        <w:r w:rsidR="00A80D8B">
          <w:rPr>
            <w:noProof/>
            <w:webHidden/>
          </w:rPr>
          <w:t>37</w:t>
        </w:r>
        <w:r>
          <w:rPr>
            <w:noProof/>
            <w:webHidden/>
          </w:rPr>
          <w:fldChar w:fldCharType="end"/>
        </w:r>
      </w:hyperlink>
    </w:p>
    <w:p w14:paraId="36E459D0" w14:textId="72E9F6FE" w:rsidR="00223420" w:rsidRDefault="00223420">
      <w:pPr>
        <w:pStyle w:val="TOC2"/>
        <w:rPr>
          <w:rFonts w:asciiTheme="minorHAnsi" w:eastAsiaTheme="minorEastAsia" w:hAnsiTheme="minorHAnsi" w:cstheme="minorBidi"/>
          <w:noProof/>
          <w:sz w:val="22"/>
          <w:szCs w:val="22"/>
          <w:lang w:val="en-US" w:eastAsia="en-US"/>
        </w:rPr>
      </w:pPr>
      <w:hyperlink w:anchor="_Toc47445409" w:history="1">
        <w:r w:rsidRPr="00CE22B2">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lang w:val="en-US" w:eastAsia="en-US"/>
          </w:rPr>
          <w:tab/>
        </w:r>
        <w:r w:rsidRPr="00CE22B2">
          <w:rPr>
            <w:rStyle w:val="Hyperlink"/>
            <w:noProof/>
          </w:rPr>
          <w:t>Street Gazetteer Manager DB Server Install/Upgrade</w:t>
        </w:r>
        <w:r>
          <w:rPr>
            <w:noProof/>
            <w:webHidden/>
          </w:rPr>
          <w:tab/>
        </w:r>
        <w:r>
          <w:rPr>
            <w:noProof/>
            <w:webHidden/>
          </w:rPr>
          <w:fldChar w:fldCharType="begin"/>
        </w:r>
        <w:r>
          <w:rPr>
            <w:noProof/>
            <w:webHidden/>
          </w:rPr>
          <w:instrText xml:space="preserve"> PAGEREF _Toc47445409 \h </w:instrText>
        </w:r>
        <w:r>
          <w:rPr>
            <w:noProof/>
            <w:webHidden/>
          </w:rPr>
        </w:r>
        <w:r>
          <w:rPr>
            <w:noProof/>
            <w:webHidden/>
          </w:rPr>
          <w:fldChar w:fldCharType="separate"/>
        </w:r>
        <w:r w:rsidR="00A80D8B">
          <w:rPr>
            <w:noProof/>
            <w:webHidden/>
          </w:rPr>
          <w:t>37</w:t>
        </w:r>
        <w:r>
          <w:rPr>
            <w:noProof/>
            <w:webHidden/>
          </w:rPr>
          <w:fldChar w:fldCharType="end"/>
        </w:r>
      </w:hyperlink>
    </w:p>
    <w:p w14:paraId="715651DB" w14:textId="0D062AF8"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10" w:history="1">
        <w:r w:rsidRPr="00CE22B2">
          <w:rPr>
            <w:rStyle w:val="Hyperlink"/>
            <w:b/>
            <w:noProof/>
            <w14:scene3d>
              <w14:camera w14:prst="orthographicFront"/>
              <w14:lightRig w14:rig="threePt" w14:dir="t">
                <w14:rot w14:lat="0" w14:lon="0" w14:rev="0"/>
              </w14:lightRig>
            </w14:scene3d>
          </w:rPr>
          <w:t>4.2.1</w:t>
        </w:r>
        <w:r>
          <w:rPr>
            <w:rFonts w:asciiTheme="minorHAnsi" w:eastAsiaTheme="minorEastAsia" w:hAnsiTheme="minorHAnsi" w:cstheme="minorBidi"/>
            <w:noProof/>
            <w:sz w:val="22"/>
            <w:szCs w:val="22"/>
            <w:lang w:val="en-US" w:eastAsia="en-US"/>
          </w:rPr>
          <w:tab/>
        </w:r>
        <w:r w:rsidRPr="00CE22B2">
          <w:rPr>
            <w:rStyle w:val="Hyperlink"/>
            <w:noProof/>
          </w:rPr>
          <w:t>Pre-Install and Upgrade</w:t>
        </w:r>
        <w:r>
          <w:rPr>
            <w:noProof/>
            <w:webHidden/>
          </w:rPr>
          <w:tab/>
        </w:r>
        <w:r>
          <w:rPr>
            <w:noProof/>
            <w:webHidden/>
          </w:rPr>
          <w:fldChar w:fldCharType="begin"/>
        </w:r>
        <w:r>
          <w:rPr>
            <w:noProof/>
            <w:webHidden/>
          </w:rPr>
          <w:instrText xml:space="preserve"> PAGEREF _Toc47445410 \h </w:instrText>
        </w:r>
        <w:r>
          <w:rPr>
            <w:noProof/>
            <w:webHidden/>
          </w:rPr>
        </w:r>
        <w:r>
          <w:rPr>
            <w:noProof/>
            <w:webHidden/>
          </w:rPr>
          <w:fldChar w:fldCharType="separate"/>
        </w:r>
        <w:r w:rsidR="00A80D8B">
          <w:rPr>
            <w:noProof/>
            <w:webHidden/>
          </w:rPr>
          <w:t>37</w:t>
        </w:r>
        <w:r>
          <w:rPr>
            <w:noProof/>
            <w:webHidden/>
          </w:rPr>
          <w:fldChar w:fldCharType="end"/>
        </w:r>
      </w:hyperlink>
    </w:p>
    <w:p w14:paraId="178F41D6" w14:textId="02DAF3B4"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11" w:history="1">
        <w:r w:rsidRPr="00CE22B2">
          <w:rPr>
            <w:rStyle w:val="Hyperlink"/>
            <w:b/>
            <w:noProof/>
            <w14:scene3d>
              <w14:camera w14:prst="orthographicFront"/>
              <w14:lightRig w14:rig="threePt" w14:dir="t">
                <w14:rot w14:lat="0" w14:lon="0" w14:rev="0"/>
              </w14:lightRig>
            </w14:scene3d>
          </w:rPr>
          <w:t>4.2.2</w:t>
        </w:r>
        <w:r>
          <w:rPr>
            <w:rFonts w:asciiTheme="minorHAnsi" w:eastAsiaTheme="minorEastAsia" w:hAnsiTheme="minorHAnsi" w:cstheme="minorBidi"/>
            <w:noProof/>
            <w:sz w:val="22"/>
            <w:szCs w:val="22"/>
            <w:lang w:val="en-US" w:eastAsia="en-US"/>
          </w:rPr>
          <w:tab/>
        </w:r>
        <w:r w:rsidRPr="00CE22B2">
          <w:rPr>
            <w:rStyle w:val="Hyperlink"/>
            <w:noProof/>
          </w:rPr>
          <w:t>Install of Street Gazetteer Manager</w:t>
        </w:r>
        <w:r>
          <w:rPr>
            <w:noProof/>
            <w:webHidden/>
          </w:rPr>
          <w:tab/>
        </w:r>
        <w:r>
          <w:rPr>
            <w:noProof/>
            <w:webHidden/>
          </w:rPr>
          <w:fldChar w:fldCharType="begin"/>
        </w:r>
        <w:r>
          <w:rPr>
            <w:noProof/>
            <w:webHidden/>
          </w:rPr>
          <w:instrText xml:space="preserve"> PAGEREF _Toc47445411 \h </w:instrText>
        </w:r>
        <w:r>
          <w:rPr>
            <w:noProof/>
            <w:webHidden/>
          </w:rPr>
        </w:r>
        <w:r>
          <w:rPr>
            <w:noProof/>
            <w:webHidden/>
          </w:rPr>
          <w:fldChar w:fldCharType="separate"/>
        </w:r>
        <w:r w:rsidR="00A80D8B">
          <w:rPr>
            <w:noProof/>
            <w:webHidden/>
          </w:rPr>
          <w:t>37</w:t>
        </w:r>
        <w:r>
          <w:rPr>
            <w:noProof/>
            <w:webHidden/>
          </w:rPr>
          <w:fldChar w:fldCharType="end"/>
        </w:r>
      </w:hyperlink>
    </w:p>
    <w:p w14:paraId="6DDD6B35" w14:textId="0AEB4EC9"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12" w:history="1">
        <w:r w:rsidRPr="00CE22B2">
          <w:rPr>
            <w:rStyle w:val="Hyperlink"/>
            <w:b/>
            <w:noProof/>
            <w14:scene3d>
              <w14:camera w14:prst="orthographicFront"/>
              <w14:lightRig w14:rig="threePt" w14:dir="t">
                <w14:rot w14:lat="0" w14:lon="0" w14:rev="0"/>
              </w14:lightRig>
            </w14:scene3d>
          </w:rPr>
          <w:t>4.2.3</w:t>
        </w:r>
        <w:r>
          <w:rPr>
            <w:rFonts w:asciiTheme="minorHAnsi" w:eastAsiaTheme="minorEastAsia" w:hAnsiTheme="minorHAnsi" w:cstheme="minorBidi"/>
            <w:noProof/>
            <w:sz w:val="22"/>
            <w:szCs w:val="22"/>
            <w:lang w:val="en-US" w:eastAsia="en-US"/>
          </w:rPr>
          <w:tab/>
        </w:r>
        <w:r w:rsidRPr="00CE22B2">
          <w:rPr>
            <w:rStyle w:val="Hyperlink"/>
            <w:noProof/>
          </w:rPr>
          <w:t>Upgrade of Street Gazetteer Manager</w:t>
        </w:r>
        <w:r>
          <w:rPr>
            <w:noProof/>
            <w:webHidden/>
          </w:rPr>
          <w:tab/>
        </w:r>
        <w:r>
          <w:rPr>
            <w:noProof/>
            <w:webHidden/>
          </w:rPr>
          <w:fldChar w:fldCharType="begin"/>
        </w:r>
        <w:r>
          <w:rPr>
            <w:noProof/>
            <w:webHidden/>
          </w:rPr>
          <w:instrText xml:space="preserve"> PAGEREF _Toc47445412 \h </w:instrText>
        </w:r>
        <w:r>
          <w:rPr>
            <w:noProof/>
            <w:webHidden/>
          </w:rPr>
        </w:r>
        <w:r>
          <w:rPr>
            <w:noProof/>
            <w:webHidden/>
          </w:rPr>
          <w:fldChar w:fldCharType="separate"/>
        </w:r>
        <w:r w:rsidR="00A80D8B">
          <w:rPr>
            <w:noProof/>
            <w:webHidden/>
          </w:rPr>
          <w:t>38</w:t>
        </w:r>
        <w:r>
          <w:rPr>
            <w:noProof/>
            <w:webHidden/>
          </w:rPr>
          <w:fldChar w:fldCharType="end"/>
        </w:r>
      </w:hyperlink>
    </w:p>
    <w:p w14:paraId="6266C07F" w14:textId="52B49BDC"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13" w:history="1">
        <w:r w:rsidRPr="00CE22B2">
          <w:rPr>
            <w:rStyle w:val="Hyperlink"/>
            <w:b/>
            <w:noProof/>
            <w14:scene3d>
              <w14:camera w14:prst="orthographicFront"/>
              <w14:lightRig w14:rig="threePt" w14:dir="t">
                <w14:rot w14:lat="0" w14:lon="0" w14:rev="0"/>
              </w14:lightRig>
            </w14:scene3d>
          </w:rPr>
          <w:t>4.2.4</w:t>
        </w:r>
        <w:r>
          <w:rPr>
            <w:rFonts w:asciiTheme="minorHAnsi" w:eastAsiaTheme="minorEastAsia" w:hAnsiTheme="minorHAnsi" w:cstheme="minorBidi"/>
            <w:noProof/>
            <w:sz w:val="22"/>
            <w:szCs w:val="22"/>
            <w:lang w:val="en-US" w:eastAsia="en-US"/>
          </w:rPr>
          <w:tab/>
        </w:r>
        <w:r w:rsidRPr="00CE22B2">
          <w:rPr>
            <w:rStyle w:val="Hyperlink"/>
            <w:noProof/>
          </w:rPr>
          <w:t>Post Install/Upgrade Tasks</w:t>
        </w:r>
        <w:r>
          <w:rPr>
            <w:noProof/>
            <w:webHidden/>
          </w:rPr>
          <w:tab/>
        </w:r>
        <w:r>
          <w:rPr>
            <w:noProof/>
            <w:webHidden/>
          </w:rPr>
          <w:fldChar w:fldCharType="begin"/>
        </w:r>
        <w:r>
          <w:rPr>
            <w:noProof/>
            <w:webHidden/>
          </w:rPr>
          <w:instrText xml:space="preserve"> PAGEREF _Toc47445413 \h </w:instrText>
        </w:r>
        <w:r>
          <w:rPr>
            <w:noProof/>
            <w:webHidden/>
          </w:rPr>
        </w:r>
        <w:r>
          <w:rPr>
            <w:noProof/>
            <w:webHidden/>
          </w:rPr>
          <w:fldChar w:fldCharType="separate"/>
        </w:r>
        <w:r w:rsidR="00A80D8B">
          <w:rPr>
            <w:noProof/>
            <w:webHidden/>
          </w:rPr>
          <w:t>39</w:t>
        </w:r>
        <w:r>
          <w:rPr>
            <w:noProof/>
            <w:webHidden/>
          </w:rPr>
          <w:fldChar w:fldCharType="end"/>
        </w:r>
      </w:hyperlink>
    </w:p>
    <w:p w14:paraId="1AF3A5E0" w14:textId="3356B5CC"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14" w:history="1">
        <w:r w:rsidRPr="00CE22B2">
          <w:rPr>
            <w:rStyle w:val="Hyperlink"/>
            <w:b/>
            <w:noProof/>
            <w14:scene3d>
              <w14:camera w14:prst="orthographicFront"/>
              <w14:lightRig w14:rig="threePt" w14:dir="t">
                <w14:rot w14:lat="0" w14:lon="0" w14:rev="0"/>
              </w14:lightRig>
            </w14:scene3d>
          </w:rPr>
          <w:t>4.2.5</w:t>
        </w:r>
        <w:r>
          <w:rPr>
            <w:rFonts w:asciiTheme="minorHAnsi" w:eastAsiaTheme="minorEastAsia" w:hAnsiTheme="minorHAnsi" w:cstheme="minorBidi"/>
            <w:noProof/>
            <w:sz w:val="22"/>
            <w:szCs w:val="22"/>
            <w:lang w:val="en-US" w:eastAsia="en-US"/>
          </w:rPr>
          <w:tab/>
        </w:r>
        <w:r w:rsidRPr="00CE22B2">
          <w:rPr>
            <w:rStyle w:val="Hyperlink"/>
            <w:noProof/>
          </w:rPr>
          <w:t>Product Licencing (Post Install only)</w:t>
        </w:r>
        <w:r>
          <w:rPr>
            <w:noProof/>
            <w:webHidden/>
          </w:rPr>
          <w:tab/>
        </w:r>
        <w:r>
          <w:rPr>
            <w:noProof/>
            <w:webHidden/>
          </w:rPr>
          <w:fldChar w:fldCharType="begin"/>
        </w:r>
        <w:r>
          <w:rPr>
            <w:noProof/>
            <w:webHidden/>
          </w:rPr>
          <w:instrText xml:space="preserve"> PAGEREF _Toc47445414 \h </w:instrText>
        </w:r>
        <w:r>
          <w:rPr>
            <w:noProof/>
            <w:webHidden/>
          </w:rPr>
        </w:r>
        <w:r>
          <w:rPr>
            <w:noProof/>
            <w:webHidden/>
          </w:rPr>
          <w:fldChar w:fldCharType="separate"/>
        </w:r>
        <w:r w:rsidR="00A80D8B">
          <w:rPr>
            <w:noProof/>
            <w:webHidden/>
          </w:rPr>
          <w:t>39</w:t>
        </w:r>
        <w:r>
          <w:rPr>
            <w:noProof/>
            <w:webHidden/>
          </w:rPr>
          <w:fldChar w:fldCharType="end"/>
        </w:r>
      </w:hyperlink>
    </w:p>
    <w:p w14:paraId="102F3EC5" w14:textId="4577E706"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15" w:history="1">
        <w:r w:rsidRPr="00CE22B2">
          <w:rPr>
            <w:rStyle w:val="Hyperlink"/>
            <w:b/>
            <w:noProof/>
            <w14:scene3d>
              <w14:camera w14:prst="orthographicFront"/>
              <w14:lightRig w14:rig="threePt" w14:dir="t">
                <w14:rot w14:lat="0" w14:lon="0" w14:rev="0"/>
              </w14:lightRig>
            </w14:scene3d>
          </w:rPr>
          <w:t>4.2.6</w:t>
        </w:r>
        <w:r>
          <w:rPr>
            <w:rFonts w:asciiTheme="minorHAnsi" w:eastAsiaTheme="minorEastAsia" w:hAnsiTheme="minorHAnsi" w:cstheme="minorBidi"/>
            <w:noProof/>
            <w:sz w:val="22"/>
            <w:szCs w:val="22"/>
            <w:lang w:val="en-US" w:eastAsia="en-US"/>
          </w:rPr>
          <w:tab/>
        </w:r>
        <w:r w:rsidRPr="00CE22B2">
          <w:rPr>
            <w:rStyle w:val="Hyperlink"/>
            <w:noProof/>
          </w:rPr>
          <w:t>Setting Directory Paths (Post Install only)</w:t>
        </w:r>
        <w:r>
          <w:rPr>
            <w:noProof/>
            <w:webHidden/>
          </w:rPr>
          <w:tab/>
        </w:r>
        <w:r>
          <w:rPr>
            <w:noProof/>
            <w:webHidden/>
          </w:rPr>
          <w:fldChar w:fldCharType="begin"/>
        </w:r>
        <w:r>
          <w:rPr>
            <w:noProof/>
            <w:webHidden/>
          </w:rPr>
          <w:instrText xml:space="preserve"> PAGEREF _Toc47445415 \h </w:instrText>
        </w:r>
        <w:r>
          <w:rPr>
            <w:noProof/>
            <w:webHidden/>
          </w:rPr>
        </w:r>
        <w:r>
          <w:rPr>
            <w:noProof/>
            <w:webHidden/>
          </w:rPr>
          <w:fldChar w:fldCharType="separate"/>
        </w:r>
        <w:r w:rsidR="00A80D8B">
          <w:rPr>
            <w:noProof/>
            <w:webHidden/>
          </w:rPr>
          <w:t>40</w:t>
        </w:r>
        <w:r>
          <w:rPr>
            <w:noProof/>
            <w:webHidden/>
          </w:rPr>
          <w:fldChar w:fldCharType="end"/>
        </w:r>
      </w:hyperlink>
    </w:p>
    <w:p w14:paraId="7F87CE79" w14:textId="63BFEA8A"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16" w:history="1">
        <w:r w:rsidRPr="00CE22B2">
          <w:rPr>
            <w:rStyle w:val="Hyperlink"/>
            <w:b/>
            <w:noProof/>
            <w14:scene3d>
              <w14:camera w14:prst="orthographicFront"/>
              <w14:lightRig w14:rig="threePt" w14:dir="t">
                <w14:rot w14:lat="0" w14:lon="0" w14:rev="0"/>
              </w14:lightRig>
            </w14:scene3d>
          </w:rPr>
          <w:t>4.2.7</w:t>
        </w:r>
        <w:r>
          <w:rPr>
            <w:rFonts w:asciiTheme="minorHAnsi" w:eastAsiaTheme="minorEastAsia" w:hAnsiTheme="minorHAnsi" w:cstheme="minorBidi"/>
            <w:noProof/>
            <w:sz w:val="22"/>
            <w:szCs w:val="22"/>
            <w:lang w:val="en-US" w:eastAsia="en-US"/>
          </w:rPr>
          <w:tab/>
        </w:r>
        <w:r w:rsidRPr="00CE22B2">
          <w:rPr>
            <w:rStyle w:val="Hyperlink"/>
            <w:noProof/>
          </w:rPr>
          <w:t>XSD Files (Post Install only)</w:t>
        </w:r>
        <w:r>
          <w:rPr>
            <w:noProof/>
            <w:webHidden/>
          </w:rPr>
          <w:tab/>
        </w:r>
        <w:r>
          <w:rPr>
            <w:noProof/>
            <w:webHidden/>
          </w:rPr>
          <w:fldChar w:fldCharType="begin"/>
        </w:r>
        <w:r>
          <w:rPr>
            <w:noProof/>
            <w:webHidden/>
          </w:rPr>
          <w:instrText xml:space="preserve"> PAGEREF _Toc47445416 \h </w:instrText>
        </w:r>
        <w:r>
          <w:rPr>
            <w:noProof/>
            <w:webHidden/>
          </w:rPr>
        </w:r>
        <w:r>
          <w:rPr>
            <w:noProof/>
            <w:webHidden/>
          </w:rPr>
          <w:fldChar w:fldCharType="separate"/>
        </w:r>
        <w:r w:rsidR="00A80D8B">
          <w:rPr>
            <w:noProof/>
            <w:webHidden/>
          </w:rPr>
          <w:t>41</w:t>
        </w:r>
        <w:r>
          <w:rPr>
            <w:noProof/>
            <w:webHidden/>
          </w:rPr>
          <w:fldChar w:fldCharType="end"/>
        </w:r>
      </w:hyperlink>
    </w:p>
    <w:p w14:paraId="18090008" w14:textId="081FE407"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17" w:history="1">
        <w:r w:rsidRPr="00CE22B2">
          <w:rPr>
            <w:rStyle w:val="Hyperlink"/>
            <w:b/>
            <w:noProof/>
            <w:lang w:val="en-US"/>
            <w14:scene3d>
              <w14:camera w14:prst="orthographicFront"/>
              <w14:lightRig w14:rig="threePt" w14:dir="t">
                <w14:rot w14:lat="0" w14:lon="0" w14:rev="0"/>
              </w14:lightRig>
            </w14:scene3d>
          </w:rPr>
          <w:t>4.2.8</w:t>
        </w:r>
        <w:r>
          <w:rPr>
            <w:rFonts w:asciiTheme="minorHAnsi" w:eastAsiaTheme="minorEastAsia" w:hAnsiTheme="minorHAnsi" w:cstheme="minorBidi"/>
            <w:noProof/>
            <w:sz w:val="22"/>
            <w:szCs w:val="22"/>
            <w:lang w:val="en-US" w:eastAsia="en-US"/>
          </w:rPr>
          <w:tab/>
        </w:r>
        <w:r w:rsidRPr="00CE22B2">
          <w:rPr>
            <w:rStyle w:val="Hyperlink"/>
            <w:noProof/>
            <w:lang w:val="en-US"/>
          </w:rPr>
          <w:t>Creation of Loader Database Job (Post Install only)</w:t>
        </w:r>
        <w:r>
          <w:rPr>
            <w:noProof/>
            <w:webHidden/>
          </w:rPr>
          <w:tab/>
        </w:r>
        <w:r>
          <w:rPr>
            <w:noProof/>
            <w:webHidden/>
          </w:rPr>
          <w:fldChar w:fldCharType="begin"/>
        </w:r>
        <w:r>
          <w:rPr>
            <w:noProof/>
            <w:webHidden/>
          </w:rPr>
          <w:instrText xml:space="preserve"> PAGEREF _Toc47445417 \h </w:instrText>
        </w:r>
        <w:r>
          <w:rPr>
            <w:noProof/>
            <w:webHidden/>
          </w:rPr>
        </w:r>
        <w:r>
          <w:rPr>
            <w:noProof/>
            <w:webHidden/>
          </w:rPr>
          <w:fldChar w:fldCharType="separate"/>
        </w:r>
        <w:r w:rsidR="00A80D8B">
          <w:rPr>
            <w:noProof/>
            <w:webHidden/>
          </w:rPr>
          <w:t>42</w:t>
        </w:r>
        <w:r>
          <w:rPr>
            <w:noProof/>
            <w:webHidden/>
          </w:rPr>
          <w:fldChar w:fldCharType="end"/>
        </w:r>
      </w:hyperlink>
    </w:p>
    <w:p w14:paraId="2C52E0FD" w14:textId="0445FA55" w:rsidR="00223420" w:rsidRDefault="00223420">
      <w:pPr>
        <w:pStyle w:val="TOC1"/>
        <w:tabs>
          <w:tab w:val="left" w:pos="360"/>
        </w:tabs>
        <w:rPr>
          <w:rFonts w:asciiTheme="minorHAnsi" w:eastAsiaTheme="minorEastAsia" w:hAnsiTheme="minorHAnsi" w:cstheme="minorBidi"/>
          <w:noProof/>
          <w:sz w:val="22"/>
          <w:szCs w:val="22"/>
          <w:lang w:val="en-US" w:eastAsia="en-US"/>
        </w:rPr>
      </w:pPr>
      <w:hyperlink w:anchor="_Toc47445418" w:history="1">
        <w:r w:rsidRPr="00CE22B2">
          <w:rPr>
            <w:rStyle w:val="Hyperlink"/>
            <w:noProof/>
          </w:rPr>
          <w:t>5</w:t>
        </w:r>
        <w:r>
          <w:rPr>
            <w:rFonts w:asciiTheme="minorHAnsi" w:eastAsiaTheme="minorEastAsia" w:hAnsiTheme="minorHAnsi" w:cstheme="minorBidi"/>
            <w:noProof/>
            <w:sz w:val="22"/>
            <w:szCs w:val="22"/>
            <w:lang w:val="en-US" w:eastAsia="en-US"/>
          </w:rPr>
          <w:tab/>
        </w:r>
        <w:r w:rsidRPr="00CE22B2">
          <w:rPr>
            <w:rStyle w:val="Hyperlink"/>
            <w:noProof/>
          </w:rPr>
          <w:t>Maintenance Manager</w:t>
        </w:r>
        <w:r>
          <w:rPr>
            <w:noProof/>
            <w:webHidden/>
          </w:rPr>
          <w:tab/>
        </w:r>
        <w:r>
          <w:rPr>
            <w:noProof/>
            <w:webHidden/>
          </w:rPr>
          <w:fldChar w:fldCharType="begin"/>
        </w:r>
        <w:r>
          <w:rPr>
            <w:noProof/>
            <w:webHidden/>
          </w:rPr>
          <w:instrText xml:space="preserve"> PAGEREF _Toc47445418 \h </w:instrText>
        </w:r>
        <w:r>
          <w:rPr>
            <w:noProof/>
            <w:webHidden/>
          </w:rPr>
        </w:r>
        <w:r>
          <w:rPr>
            <w:noProof/>
            <w:webHidden/>
          </w:rPr>
          <w:fldChar w:fldCharType="separate"/>
        </w:r>
        <w:r w:rsidR="00A80D8B">
          <w:rPr>
            <w:noProof/>
            <w:webHidden/>
          </w:rPr>
          <w:t>44</w:t>
        </w:r>
        <w:r>
          <w:rPr>
            <w:noProof/>
            <w:webHidden/>
          </w:rPr>
          <w:fldChar w:fldCharType="end"/>
        </w:r>
      </w:hyperlink>
    </w:p>
    <w:p w14:paraId="028E1897" w14:textId="46F3D247" w:rsidR="00223420" w:rsidRDefault="00223420">
      <w:pPr>
        <w:pStyle w:val="TOC2"/>
        <w:rPr>
          <w:rFonts w:asciiTheme="minorHAnsi" w:eastAsiaTheme="minorEastAsia" w:hAnsiTheme="minorHAnsi" w:cstheme="minorBidi"/>
          <w:noProof/>
          <w:sz w:val="22"/>
          <w:szCs w:val="22"/>
          <w:lang w:val="en-US" w:eastAsia="en-US"/>
        </w:rPr>
      </w:pPr>
      <w:hyperlink w:anchor="_Toc47445419" w:history="1">
        <w:r w:rsidRPr="00CE22B2">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lang w:val="en-US" w:eastAsia="en-US"/>
          </w:rPr>
          <w:tab/>
        </w:r>
        <w:r w:rsidRPr="00CE22B2">
          <w:rPr>
            <w:rStyle w:val="Hyperlink"/>
            <w:noProof/>
          </w:rPr>
          <w:t>Installation of the Maintenance Manager Software files</w:t>
        </w:r>
        <w:r>
          <w:rPr>
            <w:noProof/>
            <w:webHidden/>
          </w:rPr>
          <w:tab/>
        </w:r>
        <w:r>
          <w:rPr>
            <w:noProof/>
            <w:webHidden/>
          </w:rPr>
          <w:fldChar w:fldCharType="begin"/>
        </w:r>
        <w:r>
          <w:rPr>
            <w:noProof/>
            <w:webHidden/>
          </w:rPr>
          <w:instrText xml:space="preserve"> PAGEREF _Toc47445419 \h </w:instrText>
        </w:r>
        <w:r>
          <w:rPr>
            <w:noProof/>
            <w:webHidden/>
          </w:rPr>
        </w:r>
        <w:r>
          <w:rPr>
            <w:noProof/>
            <w:webHidden/>
          </w:rPr>
          <w:fldChar w:fldCharType="separate"/>
        </w:r>
        <w:r w:rsidR="00A80D8B">
          <w:rPr>
            <w:noProof/>
            <w:webHidden/>
          </w:rPr>
          <w:t>44</w:t>
        </w:r>
        <w:r>
          <w:rPr>
            <w:noProof/>
            <w:webHidden/>
          </w:rPr>
          <w:fldChar w:fldCharType="end"/>
        </w:r>
      </w:hyperlink>
    </w:p>
    <w:p w14:paraId="205201B2" w14:textId="56C08BFC"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20" w:history="1">
        <w:r w:rsidRPr="00CE22B2">
          <w:rPr>
            <w:rStyle w:val="Hyperlink"/>
            <w:b/>
            <w:noProof/>
            <w14:scene3d>
              <w14:camera w14:prst="orthographicFront"/>
              <w14:lightRig w14:rig="threePt" w14:dir="t">
                <w14:rot w14:lat="0" w14:lon="0" w14:rev="0"/>
              </w14:lightRig>
            </w14:scene3d>
          </w:rPr>
          <w:t>5.1.1</w:t>
        </w:r>
        <w:r>
          <w:rPr>
            <w:rFonts w:asciiTheme="minorHAnsi" w:eastAsiaTheme="minorEastAsia" w:hAnsiTheme="minorHAnsi" w:cstheme="minorBidi"/>
            <w:noProof/>
            <w:sz w:val="22"/>
            <w:szCs w:val="22"/>
            <w:lang w:val="en-US" w:eastAsia="en-US"/>
          </w:rPr>
          <w:tab/>
        </w:r>
        <w:r w:rsidRPr="00CE22B2">
          <w:rPr>
            <w:rStyle w:val="Hyperlink"/>
            <w:noProof/>
          </w:rPr>
          <w:t>Product Run-time Environment</w:t>
        </w:r>
        <w:r>
          <w:rPr>
            <w:noProof/>
            <w:webHidden/>
          </w:rPr>
          <w:tab/>
        </w:r>
        <w:r>
          <w:rPr>
            <w:noProof/>
            <w:webHidden/>
          </w:rPr>
          <w:fldChar w:fldCharType="begin"/>
        </w:r>
        <w:r>
          <w:rPr>
            <w:noProof/>
            <w:webHidden/>
          </w:rPr>
          <w:instrText xml:space="preserve"> PAGEREF _Toc47445420 \h </w:instrText>
        </w:r>
        <w:r>
          <w:rPr>
            <w:noProof/>
            <w:webHidden/>
          </w:rPr>
        </w:r>
        <w:r>
          <w:rPr>
            <w:noProof/>
            <w:webHidden/>
          </w:rPr>
          <w:fldChar w:fldCharType="separate"/>
        </w:r>
        <w:r w:rsidR="00A80D8B">
          <w:rPr>
            <w:noProof/>
            <w:webHidden/>
          </w:rPr>
          <w:t>44</w:t>
        </w:r>
        <w:r>
          <w:rPr>
            <w:noProof/>
            <w:webHidden/>
          </w:rPr>
          <w:fldChar w:fldCharType="end"/>
        </w:r>
      </w:hyperlink>
    </w:p>
    <w:p w14:paraId="0517BCEC" w14:textId="7B1CB6AA" w:rsidR="00223420" w:rsidRDefault="00223420">
      <w:pPr>
        <w:pStyle w:val="TOC2"/>
        <w:rPr>
          <w:rFonts w:asciiTheme="minorHAnsi" w:eastAsiaTheme="minorEastAsia" w:hAnsiTheme="minorHAnsi" w:cstheme="minorBidi"/>
          <w:noProof/>
          <w:sz w:val="22"/>
          <w:szCs w:val="22"/>
          <w:lang w:val="en-US" w:eastAsia="en-US"/>
        </w:rPr>
      </w:pPr>
      <w:hyperlink w:anchor="_Toc47445421" w:history="1">
        <w:r w:rsidRPr="00CE22B2">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lang w:val="en-US" w:eastAsia="en-US"/>
          </w:rPr>
          <w:tab/>
        </w:r>
        <w:r w:rsidRPr="00CE22B2">
          <w:rPr>
            <w:rStyle w:val="Hyperlink"/>
            <w:noProof/>
          </w:rPr>
          <w:t>Maintenance Manager DB Server Install/Upgrade</w:t>
        </w:r>
        <w:r>
          <w:rPr>
            <w:noProof/>
            <w:webHidden/>
          </w:rPr>
          <w:tab/>
        </w:r>
        <w:r>
          <w:rPr>
            <w:noProof/>
            <w:webHidden/>
          </w:rPr>
          <w:fldChar w:fldCharType="begin"/>
        </w:r>
        <w:r>
          <w:rPr>
            <w:noProof/>
            <w:webHidden/>
          </w:rPr>
          <w:instrText xml:space="preserve"> PAGEREF _Toc47445421 \h </w:instrText>
        </w:r>
        <w:r>
          <w:rPr>
            <w:noProof/>
            <w:webHidden/>
          </w:rPr>
        </w:r>
        <w:r>
          <w:rPr>
            <w:noProof/>
            <w:webHidden/>
          </w:rPr>
          <w:fldChar w:fldCharType="separate"/>
        </w:r>
        <w:r w:rsidR="00A80D8B">
          <w:rPr>
            <w:noProof/>
            <w:webHidden/>
          </w:rPr>
          <w:t>44</w:t>
        </w:r>
        <w:r>
          <w:rPr>
            <w:noProof/>
            <w:webHidden/>
          </w:rPr>
          <w:fldChar w:fldCharType="end"/>
        </w:r>
      </w:hyperlink>
    </w:p>
    <w:p w14:paraId="7AB75723" w14:textId="539D4F07"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22" w:history="1">
        <w:r w:rsidRPr="00CE22B2">
          <w:rPr>
            <w:rStyle w:val="Hyperlink"/>
            <w:b/>
            <w:noProof/>
            <w14:scene3d>
              <w14:camera w14:prst="orthographicFront"/>
              <w14:lightRig w14:rig="threePt" w14:dir="t">
                <w14:rot w14:lat="0" w14:lon="0" w14:rev="0"/>
              </w14:lightRig>
            </w14:scene3d>
          </w:rPr>
          <w:t>5.2.1</w:t>
        </w:r>
        <w:r>
          <w:rPr>
            <w:rFonts w:asciiTheme="minorHAnsi" w:eastAsiaTheme="minorEastAsia" w:hAnsiTheme="minorHAnsi" w:cstheme="minorBidi"/>
            <w:noProof/>
            <w:sz w:val="22"/>
            <w:szCs w:val="22"/>
            <w:lang w:val="en-US" w:eastAsia="en-US"/>
          </w:rPr>
          <w:tab/>
        </w:r>
        <w:r w:rsidRPr="00CE22B2">
          <w:rPr>
            <w:rStyle w:val="Hyperlink"/>
            <w:noProof/>
          </w:rPr>
          <w:t>Pre-Install and Upgrade</w:t>
        </w:r>
        <w:r>
          <w:rPr>
            <w:noProof/>
            <w:webHidden/>
          </w:rPr>
          <w:tab/>
        </w:r>
        <w:r>
          <w:rPr>
            <w:noProof/>
            <w:webHidden/>
          </w:rPr>
          <w:fldChar w:fldCharType="begin"/>
        </w:r>
        <w:r>
          <w:rPr>
            <w:noProof/>
            <w:webHidden/>
          </w:rPr>
          <w:instrText xml:space="preserve"> PAGEREF _Toc47445422 \h </w:instrText>
        </w:r>
        <w:r>
          <w:rPr>
            <w:noProof/>
            <w:webHidden/>
          </w:rPr>
        </w:r>
        <w:r>
          <w:rPr>
            <w:noProof/>
            <w:webHidden/>
          </w:rPr>
          <w:fldChar w:fldCharType="separate"/>
        </w:r>
        <w:r w:rsidR="00A80D8B">
          <w:rPr>
            <w:noProof/>
            <w:webHidden/>
          </w:rPr>
          <w:t>44</w:t>
        </w:r>
        <w:r>
          <w:rPr>
            <w:noProof/>
            <w:webHidden/>
          </w:rPr>
          <w:fldChar w:fldCharType="end"/>
        </w:r>
      </w:hyperlink>
    </w:p>
    <w:p w14:paraId="6696DCC3" w14:textId="3B94E597"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23" w:history="1">
        <w:r w:rsidRPr="00CE22B2">
          <w:rPr>
            <w:rStyle w:val="Hyperlink"/>
            <w:b/>
            <w:noProof/>
            <w14:scene3d>
              <w14:camera w14:prst="orthographicFront"/>
              <w14:lightRig w14:rig="threePt" w14:dir="t">
                <w14:rot w14:lat="0" w14:lon="0" w14:rev="0"/>
              </w14:lightRig>
            </w14:scene3d>
          </w:rPr>
          <w:t>5.2.2</w:t>
        </w:r>
        <w:r>
          <w:rPr>
            <w:rFonts w:asciiTheme="minorHAnsi" w:eastAsiaTheme="minorEastAsia" w:hAnsiTheme="minorHAnsi" w:cstheme="minorBidi"/>
            <w:noProof/>
            <w:sz w:val="22"/>
            <w:szCs w:val="22"/>
            <w:lang w:val="en-US" w:eastAsia="en-US"/>
          </w:rPr>
          <w:tab/>
        </w:r>
        <w:r w:rsidRPr="00CE22B2">
          <w:rPr>
            <w:rStyle w:val="Hyperlink"/>
            <w:noProof/>
          </w:rPr>
          <w:t>Install of Maintenance Manager</w:t>
        </w:r>
        <w:r>
          <w:rPr>
            <w:noProof/>
            <w:webHidden/>
          </w:rPr>
          <w:tab/>
        </w:r>
        <w:r>
          <w:rPr>
            <w:noProof/>
            <w:webHidden/>
          </w:rPr>
          <w:fldChar w:fldCharType="begin"/>
        </w:r>
        <w:r>
          <w:rPr>
            <w:noProof/>
            <w:webHidden/>
          </w:rPr>
          <w:instrText xml:space="preserve"> PAGEREF _Toc47445423 \h </w:instrText>
        </w:r>
        <w:r>
          <w:rPr>
            <w:noProof/>
            <w:webHidden/>
          </w:rPr>
        </w:r>
        <w:r>
          <w:rPr>
            <w:noProof/>
            <w:webHidden/>
          </w:rPr>
          <w:fldChar w:fldCharType="separate"/>
        </w:r>
        <w:r w:rsidR="00A80D8B">
          <w:rPr>
            <w:noProof/>
            <w:webHidden/>
          </w:rPr>
          <w:t>44</w:t>
        </w:r>
        <w:r>
          <w:rPr>
            <w:noProof/>
            <w:webHidden/>
          </w:rPr>
          <w:fldChar w:fldCharType="end"/>
        </w:r>
      </w:hyperlink>
    </w:p>
    <w:p w14:paraId="44A01934" w14:textId="4BE034AC"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24" w:history="1">
        <w:r w:rsidRPr="00CE22B2">
          <w:rPr>
            <w:rStyle w:val="Hyperlink"/>
            <w:b/>
            <w:noProof/>
            <w14:scene3d>
              <w14:camera w14:prst="orthographicFront"/>
              <w14:lightRig w14:rig="threePt" w14:dir="t">
                <w14:rot w14:lat="0" w14:lon="0" w14:rev="0"/>
              </w14:lightRig>
            </w14:scene3d>
          </w:rPr>
          <w:t>5.2.3</w:t>
        </w:r>
        <w:r>
          <w:rPr>
            <w:rFonts w:asciiTheme="minorHAnsi" w:eastAsiaTheme="minorEastAsia" w:hAnsiTheme="minorHAnsi" w:cstheme="minorBidi"/>
            <w:noProof/>
            <w:sz w:val="22"/>
            <w:szCs w:val="22"/>
            <w:lang w:val="en-US" w:eastAsia="en-US"/>
          </w:rPr>
          <w:tab/>
        </w:r>
        <w:r w:rsidRPr="00CE22B2">
          <w:rPr>
            <w:rStyle w:val="Hyperlink"/>
            <w:noProof/>
          </w:rPr>
          <w:t>Upgrade of Maintenance Manager</w:t>
        </w:r>
        <w:r>
          <w:rPr>
            <w:noProof/>
            <w:webHidden/>
          </w:rPr>
          <w:tab/>
        </w:r>
        <w:r>
          <w:rPr>
            <w:noProof/>
            <w:webHidden/>
          </w:rPr>
          <w:fldChar w:fldCharType="begin"/>
        </w:r>
        <w:r>
          <w:rPr>
            <w:noProof/>
            <w:webHidden/>
          </w:rPr>
          <w:instrText xml:space="preserve"> PAGEREF _Toc47445424 \h </w:instrText>
        </w:r>
        <w:r>
          <w:rPr>
            <w:noProof/>
            <w:webHidden/>
          </w:rPr>
        </w:r>
        <w:r>
          <w:rPr>
            <w:noProof/>
            <w:webHidden/>
          </w:rPr>
          <w:fldChar w:fldCharType="separate"/>
        </w:r>
        <w:r w:rsidR="00A80D8B">
          <w:rPr>
            <w:noProof/>
            <w:webHidden/>
          </w:rPr>
          <w:t>45</w:t>
        </w:r>
        <w:r>
          <w:rPr>
            <w:noProof/>
            <w:webHidden/>
          </w:rPr>
          <w:fldChar w:fldCharType="end"/>
        </w:r>
      </w:hyperlink>
    </w:p>
    <w:p w14:paraId="4CF3BD1A" w14:textId="181AA3AA"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25" w:history="1">
        <w:r w:rsidRPr="00CE22B2">
          <w:rPr>
            <w:rStyle w:val="Hyperlink"/>
            <w:b/>
            <w:noProof/>
            <w14:scene3d>
              <w14:camera w14:prst="orthographicFront"/>
              <w14:lightRig w14:rig="threePt" w14:dir="t">
                <w14:rot w14:lat="0" w14:lon="0" w14:rev="0"/>
              </w14:lightRig>
            </w14:scene3d>
          </w:rPr>
          <w:t>5.2.4</w:t>
        </w:r>
        <w:r>
          <w:rPr>
            <w:rFonts w:asciiTheme="minorHAnsi" w:eastAsiaTheme="minorEastAsia" w:hAnsiTheme="minorHAnsi" w:cstheme="minorBidi"/>
            <w:noProof/>
            <w:sz w:val="22"/>
            <w:szCs w:val="22"/>
            <w:lang w:val="en-US" w:eastAsia="en-US"/>
          </w:rPr>
          <w:tab/>
        </w:r>
        <w:r w:rsidRPr="00CE22B2">
          <w:rPr>
            <w:rStyle w:val="Hyperlink"/>
            <w:noProof/>
          </w:rPr>
          <w:t>Post Install/Upgrade Tasks</w:t>
        </w:r>
        <w:r>
          <w:rPr>
            <w:noProof/>
            <w:webHidden/>
          </w:rPr>
          <w:tab/>
        </w:r>
        <w:r>
          <w:rPr>
            <w:noProof/>
            <w:webHidden/>
          </w:rPr>
          <w:fldChar w:fldCharType="begin"/>
        </w:r>
        <w:r>
          <w:rPr>
            <w:noProof/>
            <w:webHidden/>
          </w:rPr>
          <w:instrText xml:space="preserve"> PAGEREF _Toc47445425 \h </w:instrText>
        </w:r>
        <w:r>
          <w:rPr>
            <w:noProof/>
            <w:webHidden/>
          </w:rPr>
        </w:r>
        <w:r>
          <w:rPr>
            <w:noProof/>
            <w:webHidden/>
          </w:rPr>
          <w:fldChar w:fldCharType="separate"/>
        </w:r>
        <w:r w:rsidR="00A80D8B">
          <w:rPr>
            <w:noProof/>
            <w:webHidden/>
          </w:rPr>
          <w:t>46</w:t>
        </w:r>
        <w:r>
          <w:rPr>
            <w:noProof/>
            <w:webHidden/>
          </w:rPr>
          <w:fldChar w:fldCharType="end"/>
        </w:r>
      </w:hyperlink>
    </w:p>
    <w:p w14:paraId="3DAA66C9" w14:textId="59AC0365"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26" w:history="1">
        <w:r w:rsidRPr="00CE22B2">
          <w:rPr>
            <w:rStyle w:val="Hyperlink"/>
            <w:b/>
            <w:noProof/>
            <w14:scene3d>
              <w14:camera w14:prst="orthographicFront"/>
              <w14:lightRig w14:rig="threePt" w14:dir="t">
                <w14:rot w14:lat="0" w14:lon="0" w14:rev="0"/>
              </w14:lightRig>
            </w14:scene3d>
          </w:rPr>
          <w:t>5.2.5</w:t>
        </w:r>
        <w:r>
          <w:rPr>
            <w:rFonts w:asciiTheme="minorHAnsi" w:eastAsiaTheme="minorEastAsia" w:hAnsiTheme="minorHAnsi" w:cstheme="minorBidi"/>
            <w:noProof/>
            <w:sz w:val="22"/>
            <w:szCs w:val="22"/>
            <w:lang w:val="en-US" w:eastAsia="en-US"/>
          </w:rPr>
          <w:tab/>
        </w:r>
        <w:r w:rsidRPr="00CE22B2">
          <w:rPr>
            <w:rStyle w:val="Hyperlink"/>
            <w:noProof/>
          </w:rPr>
          <w:t>Conflated Networks (Post Install only)</w:t>
        </w:r>
        <w:r>
          <w:rPr>
            <w:noProof/>
            <w:webHidden/>
          </w:rPr>
          <w:tab/>
        </w:r>
        <w:r>
          <w:rPr>
            <w:noProof/>
            <w:webHidden/>
          </w:rPr>
          <w:fldChar w:fldCharType="begin"/>
        </w:r>
        <w:r>
          <w:rPr>
            <w:noProof/>
            <w:webHidden/>
          </w:rPr>
          <w:instrText xml:space="preserve"> PAGEREF _Toc47445426 \h </w:instrText>
        </w:r>
        <w:r>
          <w:rPr>
            <w:noProof/>
            <w:webHidden/>
          </w:rPr>
        </w:r>
        <w:r>
          <w:rPr>
            <w:noProof/>
            <w:webHidden/>
          </w:rPr>
          <w:fldChar w:fldCharType="separate"/>
        </w:r>
        <w:r w:rsidR="00A80D8B">
          <w:rPr>
            <w:noProof/>
            <w:webHidden/>
          </w:rPr>
          <w:t>46</w:t>
        </w:r>
        <w:r>
          <w:rPr>
            <w:noProof/>
            <w:webHidden/>
          </w:rPr>
          <w:fldChar w:fldCharType="end"/>
        </w:r>
      </w:hyperlink>
    </w:p>
    <w:p w14:paraId="4D360CC7" w14:textId="40F8C30F"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27" w:history="1">
        <w:r w:rsidRPr="00CE22B2">
          <w:rPr>
            <w:rStyle w:val="Hyperlink"/>
            <w:b/>
            <w:noProof/>
            <w14:scene3d>
              <w14:camera w14:prst="orthographicFront"/>
              <w14:lightRig w14:rig="threePt" w14:dir="t">
                <w14:rot w14:lat="0" w14:lon="0" w14:rev="0"/>
              </w14:lightRig>
            </w14:scene3d>
          </w:rPr>
          <w:t>5.2.6</w:t>
        </w:r>
        <w:r>
          <w:rPr>
            <w:rFonts w:asciiTheme="minorHAnsi" w:eastAsiaTheme="minorEastAsia" w:hAnsiTheme="minorHAnsi" w:cstheme="minorBidi"/>
            <w:noProof/>
            <w:sz w:val="22"/>
            <w:szCs w:val="22"/>
            <w:lang w:val="en-US" w:eastAsia="en-US"/>
          </w:rPr>
          <w:tab/>
        </w:r>
        <w:r w:rsidRPr="00CE22B2">
          <w:rPr>
            <w:rStyle w:val="Hyperlink"/>
            <w:noProof/>
          </w:rPr>
          <w:t>Additional Configuration (Post Install and Upgrade)</w:t>
        </w:r>
        <w:r>
          <w:rPr>
            <w:noProof/>
            <w:webHidden/>
          </w:rPr>
          <w:tab/>
        </w:r>
        <w:r>
          <w:rPr>
            <w:noProof/>
            <w:webHidden/>
          </w:rPr>
          <w:fldChar w:fldCharType="begin"/>
        </w:r>
        <w:r>
          <w:rPr>
            <w:noProof/>
            <w:webHidden/>
          </w:rPr>
          <w:instrText xml:space="preserve"> PAGEREF _Toc47445427 \h </w:instrText>
        </w:r>
        <w:r>
          <w:rPr>
            <w:noProof/>
            <w:webHidden/>
          </w:rPr>
        </w:r>
        <w:r>
          <w:rPr>
            <w:noProof/>
            <w:webHidden/>
          </w:rPr>
          <w:fldChar w:fldCharType="separate"/>
        </w:r>
        <w:r w:rsidR="00A80D8B">
          <w:rPr>
            <w:noProof/>
            <w:webHidden/>
          </w:rPr>
          <w:t>46</w:t>
        </w:r>
        <w:r>
          <w:rPr>
            <w:noProof/>
            <w:webHidden/>
          </w:rPr>
          <w:fldChar w:fldCharType="end"/>
        </w:r>
      </w:hyperlink>
    </w:p>
    <w:p w14:paraId="2D950D61" w14:textId="54CEA159"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28" w:history="1">
        <w:r w:rsidRPr="00CE22B2">
          <w:rPr>
            <w:rStyle w:val="Hyperlink"/>
            <w:b/>
            <w:noProof/>
            <w14:scene3d>
              <w14:camera w14:prst="orthographicFront"/>
              <w14:lightRig w14:rig="threePt" w14:dir="t">
                <w14:rot w14:lat="0" w14:lon="0" w14:rev="0"/>
              </w14:lightRig>
            </w14:scene3d>
          </w:rPr>
          <w:t>5.2.7</w:t>
        </w:r>
        <w:r>
          <w:rPr>
            <w:rFonts w:asciiTheme="minorHAnsi" w:eastAsiaTheme="minorEastAsia" w:hAnsiTheme="minorHAnsi" w:cstheme="minorBidi"/>
            <w:noProof/>
            <w:sz w:val="22"/>
            <w:szCs w:val="22"/>
            <w:lang w:val="en-US" w:eastAsia="en-US"/>
          </w:rPr>
          <w:tab/>
        </w:r>
        <w:r w:rsidRPr="00CE22B2">
          <w:rPr>
            <w:rStyle w:val="Hyperlink"/>
            <w:noProof/>
          </w:rPr>
          <w:t>Product Licencing (Post Install only)</w:t>
        </w:r>
        <w:r>
          <w:rPr>
            <w:noProof/>
            <w:webHidden/>
          </w:rPr>
          <w:tab/>
        </w:r>
        <w:r>
          <w:rPr>
            <w:noProof/>
            <w:webHidden/>
          </w:rPr>
          <w:fldChar w:fldCharType="begin"/>
        </w:r>
        <w:r>
          <w:rPr>
            <w:noProof/>
            <w:webHidden/>
          </w:rPr>
          <w:instrText xml:space="preserve"> PAGEREF _Toc47445428 \h </w:instrText>
        </w:r>
        <w:r>
          <w:rPr>
            <w:noProof/>
            <w:webHidden/>
          </w:rPr>
        </w:r>
        <w:r>
          <w:rPr>
            <w:noProof/>
            <w:webHidden/>
          </w:rPr>
          <w:fldChar w:fldCharType="separate"/>
        </w:r>
        <w:r w:rsidR="00A80D8B">
          <w:rPr>
            <w:noProof/>
            <w:webHidden/>
          </w:rPr>
          <w:t>47</w:t>
        </w:r>
        <w:r>
          <w:rPr>
            <w:noProof/>
            <w:webHidden/>
          </w:rPr>
          <w:fldChar w:fldCharType="end"/>
        </w:r>
      </w:hyperlink>
    </w:p>
    <w:p w14:paraId="4A2F08F8" w14:textId="1A7F6F43"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29" w:history="1">
        <w:r w:rsidRPr="00CE22B2">
          <w:rPr>
            <w:rStyle w:val="Hyperlink"/>
            <w:b/>
            <w:noProof/>
            <w14:scene3d>
              <w14:camera w14:prst="orthographicFront"/>
              <w14:lightRig w14:rig="threePt" w14:dir="t">
                <w14:rot w14:lat="0" w14:lon="0" w14:rev="0"/>
              </w14:lightRig>
            </w14:scene3d>
          </w:rPr>
          <w:t>5.2.8</w:t>
        </w:r>
        <w:r>
          <w:rPr>
            <w:rFonts w:asciiTheme="minorHAnsi" w:eastAsiaTheme="minorEastAsia" w:hAnsiTheme="minorHAnsi" w:cstheme="minorBidi"/>
            <w:noProof/>
            <w:sz w:val="22"/>
            <w:szCs w:val="22"/>
            <w:lang w:val="en-US" w:eastAsia="en-US"/>
          </w:rPr>
          <w:tab/>
        </w:r>
        <w:r w:rsidRPr="00CE22B2">
          <w:rPr>
            <w:rStyle w:val="Hyperlink"/>
            <w:noProof/>
          </w:rPr>
          <w:t>Spatial Configuration (Post Install and Upgrade)</w:t>
        </w:r>
        <w:r>
          <w:rPr>
            <w:noProof/>
            <w:webHidden/>
          </w:rPr>
          <w:tab/>
        </w:r>
        <w:r>
          <w:rPr>
            <w:noProof/>
            <w:webHidden/>
          </w:rPr>
          <w:fldChar w:fldCharType="begin"/>
        </w:r>
        <w:r>
          <w:rPr>
            <w:noProof/>
            <w:webHidden/>
          </w:rPr>
          <w:instrText xml:space="preserve"> PAGEREF _Toc47445429 \h </w:instrText>
        </w:r>
        <w:r>
          <w:rPr>
            <w:noProof/>
            <w:webHidden/>
          </w:rPr>
        </w:r>
        <w:r>
          <w:rPr>
            <w:noProof/>
            <w:webHidden/>
          </w:rPr>
          <w:fldChar w:fldCharType="separate"/>
        </w:r>
        <w:r w:rsidR="00A80D8B">
          <w:rPr>
            <w:noProof/>
            <w:webHidden/>
          </w:rPr>
          <w:t>47</w:t>
        </w:r>
        <w:r>
          <w:rPr>
            <w:noProof/>
            <w:webHidden/>
          </w:rPr>
          <w:fldChar w:fldCharType="end"/>
        </w:r>
      </w:hyperlink>
    </w:p>
    <w:p w14:paraId="0977FDEB" w14:textId="05C5FBE1" w:rsidR="00223420" w:rsidRDefault="00223420">
      <w:pPr>
        <w:pStyle w:val="TOC1"/>
        <w:tabs>
          <w:tab w:val="left" w:pos="360"/>
        </w:tabs>
        <w:rPr>
          <w:rFonts w:asciiTheme="minorHAnsi" w:eastAsiaTheme="minorEastAsia" w:hAnsiTheme="minorHAnsi" w:cstheme="minorBidi"/>
          <w:noProof/>
          <w:sz w:val="22"/>
          <w:szCs w:val="22"/>
          <w:lang w:val="en-US" w:eastAsia="en-US"/>
        </w:rPr>
      </w:pPr>
      <w:hyperlink w:anchor="_Toc47445430" w:history="1">
        <w:r w:rsidRPr="00CE22B2">
          <w:rPr>
            <w:rStyle w:val="Hyperlink"/>
            <w:noProof/>
          </w:rPr>
          <w:t>6</w:t>
        </w:r>
        <w:r>
          <w:rPr>
            <w:rFonts w:asciiTheme="minorHAnsi" w:eastAsiaTheme="minorEastAsia" w:hAnsiTheme="minorHAnsi" w:cstheme="minorBidi"/>
            <w:noProof/>
            <w:sz w:val="22"/>
            <w:szCs w:val="22"/>
            <w:lang w:val="en-US" w:eastAsia="en-US"/>
          </w:rPr>
          <w:tab/>
        </w:r>
        <w:r w:rsidRPr="00CE22B2">
          <w:rPr>
            <w:rStyle w:val="Hyperlink"/>
            <w:noProof/>
          </w:rPr>
          <w:t>Enquiry Manager</w:t>
        </w:r>
        <w:r>
          <w:rPr>
            <w:noProof/>
            <w:webHidden/>
          </w:rPr>
          <w:tab/>
        </w:r>
        <w:r>
          <w:rPr>
            <w:noProof/>
            <w:webHidden/>
          </w:rPr>
          <w:fldChar w:fldCharType="begin"/>
        </w:r>
        <w:r>
          <w:rPr>
            <w:noProof/>
            <w:webHidden/>
          </w:rPr>
          <w:instrText xml:space="preserve"> PAGEREF _Toc47445430 \h </w:instrText>
        </w:r>
        <w:r>
          <w:rPr>
            <w:noProof/>
            <w:webHidden/>
          </w:rPr>
        </w:r>
        <w:r>
          <w:rPr>
            <w:noProof/>
            <w:webHidden/>
          </w:rPr>
          <w:fldChar w:fldCharType="separate"/>
        </w:r>
        <w:r w:rsidR="00A80D8B">
          <w:rPr>
            <w:noProof/>
            <w:webHidden/>
          </w:rPr>
          <w:t>48</w:t>
        </w:r>
        <w:r>
          <w:rPr>
            <w:noProof/>
            <w:webHidden/>
          </w:rPr>
          <w:fldChar w:fldCharType="end"/>
        </w:r>
      </w:hyperlink>
    </w:p>
    <w:p w14:paraId="5B54E275" w14:textId="55CBCAB4" w:rsidR="00223420" w:rsidRDefault="00223420">
      <w:pPr>
        <w:pStyle w:val="TOC2"/>
        <w:rPr>
          <w:rFonts w:asciiTheme="minorHAnsi" w:eastAsiaTheme="minorEastAsia" w:hAnsiTheme="minorHAnsi" w:cstheme="minorBidi"/>
          <w:noProof/>
          <w:sz w:val="22"/>
          <w:szCs w:val="22"/>
          <w:lang w:val="en-US" w:eastAsia="en-US"/>
        </w:rPr>
      </w:pPr>
      <w:hyperlink w:anchor="_Toc47445431" w:history="1">
        <w:r w:rsidRPr="00CE22B2">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sz w:val="22"/>
            <w:szCs w:val="22"/>
            <w:lang w:val="en-US" w:eastAsia="en-US"/>
          </w:rPr>
          <w:tab/>
        </w:r>
        <w:r w:rsidRPr="00CE22B2">
          <w:rPr>
            <w:rStyle w:val="Hyperlink"/>
            <w:noProof/>
          </w:rPr>
          <w:t>Installation of the Enquiry Manager Software files</w:t>
        </w:r>
        <w:r>
          <w:rPr>
            <w:noProof/>
            <w:webHidden/>
          </w:rPr>
          <w:tab/>
        </w:r>
        <w:r>
          <w:rPr>
            <w:noProof/>
            <w:webHidden/>
          </w:rPr>
          <w:fldChar w:fldCharType="begin"/>
        </w:r>
        <w:r>
          <w:rPr>
            <w:noProof/>
            <w:webHidden/>
          </w:rPr>
          <w:instrText xml:space="preserve"> PAGEREF _Toc47445431 \h </w:instrText>
        </w:r>
        <w:r>
          <w:rPr>
            <w:noProof/>
            <w:webHidden/>
          </w:rPr>
        </w:r>
        <w:r>
          <w:rPr>
            <w:noProof/>
            <w:webHidden/>
          </w:rPr>
          <w:fldChar w:fldCharType="separate"/>
        </w:r>
        <w:r w:rsidR="00A80D8B">
          <w:rPr>
            <w:noProof/>
            <w:webHidden/>
          </w:rPr>
          <w:t>48</w:t>
        </w:r>
        <w:r>
          <w:rPr>
            <w:noProof/>
            <w:webHidden/>
          </w:rPr>
          <w:fldChar w:fldCharType="end"/>
        </w:r>
      </w:hyperlink>
    </w:p>
    <w:p w14:paraId="62808449" w14:textId="6BEE487A"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32" w:history="1">
        <w:r w:rsidRPr="00CE22B2">
          <w:rPr>
            <w:rStyle w:val="Hyperlink"/>
            <w:b/>
            <w:noProof/>
            <w14:scene3d>
              <w14:camera w14:prst="orthographicFront"/>
              <w14:lightRig w14:rig="threePt" w14:dir="t">
                <w14:rot w14:lat="0" w14:lon="0" w14:rev="0"/>
              </w14:lightRig>
            </w14:scene3d>
          </w:rPr>
          <w:t>6.1.1</w:t>
        </w:r>
        <w:r>
          <w:rPr>
            <w:rFonts w:asciiTheme="minorHAnsi" w:eastAsiaTheme="minorEastAsia" w:hAnsiTheme="minorHAnsi" w:cstheme="minorBidi"/>
            <w:noProof/>
            <w:sz w:val="22"/>
            <w:szCs w:val="22"/>
            <w:lang w:val="en-US" w:eastAsia="en-US"/>
          </w:rPr>
          <w:tab/>
        </w:r>
        <w:r w:rsidRPr="00CE22B2">
          <w:rPr>
            <w:rStyle w:val="Hyperlink"/>
            <w:noProof/>
          </w:rPr>
          <w:t>Product Run-time Environment</w:t>
        </w:r>
        <w:r>
          <w:rPr>
            <w:noProof/>
            <w:webHidden/>
          </w:rPr>
          <w:tab/>
        </w:r>
        <w:r>
          <w:rPr>
            <w:noProof/>
            <w:webHidden/>
          </w:rPr>
          <w:fldChar w:fldCharType="begin"/>
        </w:r>
        <w:r>
          <w:rPr>
            <w:noProof/>
            <w:webHidden/>
          </w:rPr>
          <w:instrText xml:space="preserve"> PAGEREF _Toc47445432 \h </w:instrText>
        </w:r>
        <w:r>
          <w:rPr>
            <w:noProof/>
            <w:webHidden/>
          </w:rPr>
        </w:r>
        <w:r>
          <w:rPr>
            <w:noProof/>
            <w:webHidden/>
          </w:rPr>
          <w:fldChar w:fldCharType="separate"/>
        </w:r>
        <w:r w:rsidR="00A80D8B">
          <w:rPr>
            <w:noProof/>
            <w:webHidden/>
          </w:rPr>
          <w:t>48</w:t>
        </w:r>
        <w:r>
          <w:rPr>
            <w:noProof/>
            <w:webHidden/>
          </w:rPr>
          <w:fldChar w:fldCharType="end"/>
        </w:r>
      </w:hyperlink>
    </w:p>
    <w:p w14:paraId="775FBFEE" w14:textId="7BC2D28B" w:rsidR="00223420" w:rsidRDefault="00223420">
      <w:pPr>
        <w:pStyle w:val="TOC2"/>
        <w:rPr>
          <w:rFonts w:asciiTheme="minorHAnsi" w:eastAsiaTheme="minorEastAsia" w:hAnsiTheme="minorHAnsi" w:cstheme="minorBidi"/>
          <w:noProof/>
          <w:sz w:val="22"/>
          <w:szCs w:val="22"/>
          <w:lang w:val="en-US" w:eastAsia="en-US"/>
        </w:rPr>
      </w:pPr>
      <w:hyperlink w:anchor="_Toc47445433" w:history="1">
        <w:r w:rsidRPr="00CE22B2">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noProof/>
            <w:sz w:val="22"/>
            <w:szCs w:val="22"/>
            <w:lang w:val="en-US" w:eastAsia="en-US"/>
          </w:rPr>
          <w:tab/>
        </w:r>
        <w:r w:rsidRPr="00CE22B2">
          <w:rPr>
            <w:rStyle w:val="Hyperlink"/>
            <w:noProof/>
          </w:rPr>
          <w:t>Enquiry Manager DB Server Install/Upgrade</w:t>
        </w:r>
        <w:r>
          <w:rPr>
            <w:noProof/>
            <w:webHidden/>
          </w:rPr>
          <w:tab/>
        </w:r>
        <w:r>
          <w:rPr>
            <w:noProof/>
            <w:webHidden/>
          </w:rPr>
          <w:fldChar w:fldCharType="begin"/>
        </w:r>
        <w:r>
          <w:rPr>
            <w:noProof/>
            <w:webHidden/>
          </w:rPr>
          <w:instrText xml:space="preserve"> PAGEREF _Toc47445433 \h </w:instrText>
        </w:r>
        <w:r>
          <w:rPr>
            <w:noProof/>
            <w:webHidden/>
          </w:rPr>
        </w:r>
        <w:r>
          <w:rPr>
            <w:noProof/>
            <w:webHidden/>
          </w:rPr>
          <w:fldChar w:fldCharType="separate"/>
        </w:r>
        <w:r w:rsidR="00A80D8B">
          <w:rPr>
            <w:noProof/>
            <w:webHidden/>
          </w:rPr>
          <w:t>48</w:t>
        </w:r>
        <w:r>
          <w:rPr>
            <w:noProof/>
            <w:webHidden/>
          </w:rPr>
          <w:fldChar w:fldCharType="end"/>
        </w:r>
      </w:hyperlink>
    </w:p>
    <w:p w14:paraId="2F52FE61" w14:textId="2A9CEE31"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34" w:history="1">
        <w:r w:rsidRPr="00CE22B2">
          <w:rPr>
            <w:rStyle w:val="Hyperlink"/>
            <w:b/>
            <w:noProof/>
            <w14:scene3d>
              <w14:camera w14:prst="orthographicFront"/>
              <w14:lightRig w14:rig="threePt" w14:dir="t">
                <w14:rot w14:lat="0" w14:lon="0" w14:rev="0"/>
              </w14:lightRig>
            </w14:scene3d>
          </w:rPr>
          <w:t>6.2.1</w:t>
        </w:r>
        <w:r>
          <w:rPr>
            <w:rFonts w:asciiTheme="minorHAnsi" w:eastAsiaTheme="minorEastAsia" w:hAnsiTheme="minorHAnsi" w:cstheme="minorBidi"/>
            <w:noProof/>
            <w:sz w:val="22"/>
            <w:szCs w:val="22"/>
            <w:lang w:val="en-US" w:eastAsia="en-US"/>
          </w:rPr>
          <w:tab/>
        </w:r>
        <w:r w:rsidRPr="00CE22B2">
          <w:rPr>
            <w:rStyle w:val="Hyperlink"/>
            <w:noProof/>
          </w:rPr>
          <w:t>Pre-Install and Upgrade</w:t>
        </w:r>
        <w:r>
          <w:rPr>
            <w:noProof/>
            <w:webHidden/>
          </w:rPr>
          <w:tab/>
        </w:r>
        <w:r>
          <w:rPr>
            <w:noProof/>
            <w:webHidden/>
          </w:rPr>
          <w:fldChar w:fldCharType="begin"/>
        </w:r>
        <w:r>
          <w:rPr>
            <w:noProof/>
            <w:webHidden/>
          </w:rPr>
          <w:instrText xml:space="preserve"> PAGEREF _Toc47445434 \h </w:instrText>
        </w:r>
        <w:r>
          <w:rPr>
            <w:noProof/>
            <w:webHidden/>
          </w:rPr>
        </w:r>
        <w:r>
          <w:rPr>
            <w:noProof/>
            <w:webHidden/>
          </w:rPr>
          <w:fldChar w:fldCharType="separate"/>
        </w:r>
        <w:r w:rsidR="00A80D8B">
          <w:rPr>
            <w:noProof/>
            <w:webHidden/>
          </w:rPr>
          <w:t>48</w:t>
        </w:r>
        <w:r>
          <w:rPr>
            <w:noProof/>
            <w:webHidden/>
          </w:rPr>
          <w:fldChar w:fldCharType="end"/>
        </w:r>
      </w:hyperlink>
    </w:p>
    <w:p w14:paraId="1DF59EE4" w14:textId="530D177E"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35" w:history="1">
        <w:r w:rsidRPr="00CE22B2">
          <w:rPr>
            <w:rStyle w:val="Hyperlink"/>
            <w:b/>
            <w:noProof/>
            <w14:scene3d>
              <w14:camera w14:prst="orthographicFront"/>
              <w14:lightRig w14:rig="threePt" w14:dir="t">
                <w14:rot w14:lat="0" w14:lon="0" w14:rev="0"/>
              </w14:lightRig>
            </w14:scene3d>
          </w:rPr>
          <w:t>6.2.2</w:t>
        </w:r>
        <w:r>
          <w:rPr>
            <w:rFonts w:asciiTheme="minorHAnsi" w:eastAsiaTheme="minorEastAsia" w:hAnsiTheme="minorHAnsi" w:cstheme="minorBidi"/>
            <w:noProof/>
            <w:sz w:val="22"/>
            <w:szCs w:val="22"/>
            <w:lang w:val="en-US" w:eastAsia="en-US"/>
          </w:rPr>
          <w:tab/>
        </w:r>
        <w:r w:rsidRPr="00CE22B2">
          <w:rPr>
            <w:rStyle w:val="Hyperlink"/>
            <w:noProof/>
          </w:rPr>
          <w:t>Install of Enquiry Manager</w:t>
        </w:r>
        <w:r>
          <w:rPr>
            <w:noProof/>
            <w:webHidden/>
          </w:rPr>
          <w:tab/>
        </w:r>
        <w:r>
          <w:rPr>
            <w:noProof/>
            <w:webHidden/>
          </w:rPr>
          <w:fldChar w:fldCharType="begin"/>
        </w:r>
        <w:r>
          <w:rPr>
            <w:noProof/>
            <w:webHidden/>
          </w:rPr>
          <w:instrText xml:space="preserve"> PAGEREF _Toc47445435 \h </w:instrText>
        </w:r>
        <w:r>
          <w:rPr>
            <w:noProof/>
            <w:webHidden/>
          </w:rPr>
        </w:r>
        <w:r>
          <w:rPr>
            <w:noProof/>
            <w:webHidden/>
          </w:rPr>
          <w:fldChar w:fldCharType="separate"/>
        </w:r>
        <w:r w:rsidR="00A80D8B">
          <w:rPr>
            <w:noProof/>
            <w:webHidden/>
          </w:rPr>
          <w:t>48</w:t>
        </w:r>
        <w:r>
          <w:rPr>
            <w:noProof/>
            <w:webHidden/>
          </w:rPr>
          <w:fldChar w:fldCharType="end"/>
        </w:r>
      </w:hyperlink>
    </w:p>
    <w:p w14:paraId="72DD4786" w14:textId="33B51673"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36" w:history="1">
        <w:r w:rsidRPr="00CE22B2">
          <w:rPr>
            <w:rStyle w:val="Hyperlink"/>
            <w:b/>
            <w:noProof/>
            <w14:scene3d>
              <w14:camera w14:prst="orthographicFront"/>
              <w14:lightRig w14:rig="threePt" w14:dir="t">
                <w14:rot w14:lat="0" w14:lon="0" w14:rev="0"/>
              </w14:lightRig>
            </w14:scene3d>
          </w:rPr>
          <w:t>6.2.3</w:t>
        </w:r>
        <w:r>
          <w:rPr>
            <w:rFonts w:asciiTheme="minorHAnsi" w:eastAsiaTheme="minorEastAsia" w:hAnsiTheme="minorHAnsi" w:cstheme="minorBidi"/>
            <w:noProof/>
            <w:sz w:val="22"/>
            <w:szCs w:val="22"/>
            <w:lang w:val="en-US" w:eastAsia="en-US"/>
          </w:rPr>
          <w:tab/>
        </w:r>
        <w:r w:rsidRPr="00CE22B2">
          <w:rPr>
            <w:rStyle w:val="Hyperlink"/>
            <w:noProof/>
          </w:rPr>
          <w:t>Upgrade of Enquiry Manager</w:t>
        </w:r>
        <w:r>
          <w:rPr>
            <w:noProof/>
            <w:webHidden/>
          </w:rPr>
          <w:tab/>
        </w:r>
        <w:r>
          <w:rPr>
            <w:noProof/>
            <w:webHidden/>
          </w:rPr>
          <w:fldChar w:fldCharType="begin"/>
        </w:r>
        <w:r>
          <w:rPr>
            <w:noProof/>
            <w:webHidden/>
          </w:rPr>
          <w:instrText xml:space="preserve"> PAGEREF _Toc47445436 \h </w:instrText>
        </w:r>
        <w:r>
          <w:rPr>
            <w:noProof/>
            <w:webHidden/>
          </w:rPr>
        </w:r>
        <w:r>
          <w:rPr>
            <w:noProof/>
            <w:webHidden/>
          </w:rPr>
          <w:fldChar w:fldCharType="separate"/>
        </w:r>
        <w:r w:rsidR="00A80D8B">
          <w:rPr>
            <w:noProof/>
            <w:webHidden/>
          </w:rPr>
          <w:t>49</w:t>
        </w:r>
        <w:r>
          <w:rPr>
            <w:noProof/>
            <w:webHidden/>
          </w:rPr>
          <w:fldChar w:fldCharType="end"/>
        </w:r>
      </w:hyperlink>
    </w:p>
    <w:p w14:paraId="2E0DD073" w14:textId="1F4EF513"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37" w:history="1">
        <w:r w:rsidRPr="00CE22B2">
          <w:rPr>
            <w:rStyle w:val="Hyperlink"/>
            <w:b/>
            <w:noProof/>
            <w14:scene3d>
              <w14:camera w14:prst="orthographicFront"/>
              <w14:lightRig w14:rig="threePt" w14:dir="t">
                <w14:rot w14:lat="0" w14:lon="0" w14:rev="0"/>
              </w14:lightRig>
            </w14:scene3d>
          </w:rPr>
          <w:t>6.2.4</w:t>
        </w:r>
        <w:r>
          <w:rPr>
            <w:rFonts w:asciiTheme="minorHAnsi" w:eastAsiaTheme="minorEastAsia" w:hAnsiTheme="minorHAnsi" w:cstheme="minorBidi"/>
            <w:noProof/>
            <w:sz w:val="22"/>
            <w:szCs w:val="22"/>
            <w:lang w:val="en-US" w:eastAsia="en-US"/>
          </w:rPr>
          <w:tab/>
        </w:r>
        <w:r w:rsidRPr="00CE22B2">
          <w:rPr>
            <w:rStyle w:val="Hyperlink"/>
            <w:noProof/>
          </w:rPr>
          <w:t>Post Install/Upgrade Tasks</w:t>
        </w:r>
        <w:r>
          <w:rPr>
            <w:noProof/>
            <w:webHidden/>
          </w:rPr>
          <w:tab/>
        </w:r>
        <w:r>
          <w:rPr>
            <w:noProof/>
            <w:webHidden/>
          </w:rPr>
          <w:fldChar w:fldCharType="begin"/>
        </w:r>
        <w:r>
          <w:rPr>
            <w:noProof/>
            <w:webHidden/>
          </w:rPr>
          <w:instrText xml:space="preserve"> PAGEREF _Toc47445437 \h </w:instrText>
        </w:r>
        <w:r>
          <w:rPr>
            <w:noProof/>
            <w:webHidden/>
          </w:rPr>
        </w:r>
        <w:r>
          <w:rPr>
            <w:noProof/>
            <w:webHidden/>
          </w:rPr>
          <w:fldChar w:fldCharType="separate"/>
        </w:r>
        <w:r w:rsidR="00A80D8B">
          <w:rPr>
            <w:noProof/>
            <w:webHidden/>
          </w:rPr>
          <w:t>50</w:t>
        </w:r>
        <w:r>
          <w:rPr>
            <w:noProof/>
            <w:webHidden/>
          </w:rPr>
          <w:fldChar w:fldCharType="end"/>
        </w:r>
      </w:hyperlink>
    </w:p>
    <w:p w14:paraId="63028D7D" w14:textId="6BFDB62A"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38" w:history="1">
        <w:r w:rsidRPr="00CE22B2">
          <w:rPr>
            <w:rStyle w:val="Hyperlink"/>
            <w:b/>
            <w:noProof/>
            <w14:scene3d>
              <w14:camera w14:prst="orthographicFront"/>
              <w14:lightRig w14:rig="threePt" w14:dir="t">
                <w14:rot w14:lat="0" w14:lon="0" w14:rev="0"/>
              </w14:lightRig>
            </w14:scene3d>
          </w:rPr>
          <w:t>6.2.5</w:t>
        </w:r>
        <w:r>
          <w:rPr>
            <w:rFonts w:asciiTheme="minorHAnsi" w:eastAsiaTheme="minorEastAsia" w:hAnsiTheme="minorHAnsi" w:cstheme="minorBidi"/>
            <w:noProof/>
            <w:sz w:val="22"/>
            <w:szCs w:val="22"/>
            <w:lang w:val="en-US" w:eastAsia="en-US"/>
          </w:rPr>
          <w:tab/>
        </w:r>
        <w:r w:rsidRPr="00CE22B2">
          <w:rPr>
            <w:rStyle w:val="Hyperlink"/>
            <w:noProof/>
          </w:rPr>
          <w:t>Additional Configuration (Post Install and Upgrade)</w:t>
        </w:r>
        <w:r>
          <w:rPr>
            <w:noProof/>
            <w:webHidden/>
          </w:rPr>
          <w:tab/>
        </w:r>
        <w:r>
          <w:rPr>
            <w:noProof/>
            <w:webHidden/>
          </w:rPr>
          <w:fldChar w:fldCharType="begin"/>
        </w:r>
        <w:r>
          <w:rPr>
            <w:noProof/>
            <w:webHidden/>
          </w:rPr>
          <w:instrText xml:space="preserve"> PAGEREF _Toc47445438 \h </w:instrText>
        </w:r>
        <w:r>
          <w:rPr>
            <w:noProof/>
            <w:webHidden/>
          </w:rPr>
        </w:r>
        <w:r>
          <w:rPr>
            <w:noProof/>
            <w:webHidden/>
          </w:rPr>
          <w:fldChar w:fldCharType="separate"/>
        </w:r>
        <w:r w:rsidR="00A80D8B">
          <w:rPr>
            <w:noProof/>
            <w:webHidden/>
          </w:rPr>
          <w:t>50</w:t>
        </w:r>
        <w:r>
          <w:rPr>
            <w:noProof/>
            <w:webHidden/>
          </w:rPr>
          <w:fldChar w:fldCharType="end"/>
        </w:r>
      </w:hyperlink>
    </w:p>
    <w:p w14:paraId="73FAD9B6" w14:textId="2DB2D535"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39" w:history="1">
        <w:r w:rsidRPr="00CE22B2">
          <w:rPr>
            <w:rStyle w:val="Hyperlink"/>
            <w:b/>
            <w:noProof/>
            <w14:scene3d>
              <w14:camera w14:prst="orthographicFront"/>
              <w14:lightRig w14:rig="threePt" w14:dir="t">
                <w14:rot w14:lat="0" w14:lon="0" w14:rev="0"/>
              </w14:lightRig>
            </w14:scene3d>
          </w:rPr>
          <w:t>6.2.6</w:t>
        </w:r>
        <w:r>
          <w:rPr>
            <w:rFonts w:asciiTheme="minorHAnsi" w:eastAsiaTheme="minorEastAsia" w:hAnsiTheme="minorHAnsi" w:cstheme="minorBidi"/>
            <w:noProof/>
            <w:sz w:val="22"/>
            <w:szCs w:val="22"/>
            <w:lang w:val="en-US" w:eastAsia="en-US"/>
          </w:rPr>
          <w:tab/>
        </w:r>
        <w:r w:rsidRPr="00CE22B2">
          <w:rPr>
            <w:rStyle w:val="Hyperlink"/>
            <w:noProof/>
          </w:rPr>
          <w:t>Product Licencing (Post Install only)</w:t>
        </w:r>
        <w:r>
          <w:rPr>
            <w:noProof/>
            <w:webHidden/>
          </w:rPr>
          <w:tab/>
        </w:r>
        <w:r>
          <w:rPr>
            <w:noProof/>
            <w:webHidden/>
          </w:rPr>
          <w:fldChar w:fldCharType="begin"/>
        </w:r>
        <w:r>
          <w:rPr>
            <w:noProof/>
            <w:webHidden/>
          </w:rPr>
          <w:instrText xml:space="preserve"> PAGEREF _Toc47445439 \h </w:instrText>
        </w:r>
        <w:r>
          <w:rPr>
            <w:noProof/>
            <w:webHidden/>
          </w:rPr>
        </w:r>
        <w:r>
          <w:rPr>
            <w:noProof/>
            <w:webHidden/>
          </w:rPr>
          <w:fldChar w:fldCharType="separate"/>
        </w:r>
        <w:r w:rsidR="00A80D8B">
          <w:rPr>
            <w:noProof/>
            <w:webHidden/>
          </w:rPr>
          <w:t>50</w:t>
        </w:r>
        <w:r>
          <w:rPr>
            <w:noProof/>
            <w:webHidden/>
          </w:rPr>
          <w:fldChar w:fldCharType="end"/>
        </w:r>
      </w:hyperlink>
    </w:p>
    <w:p w14:paraId="797F0B22" w14:textId="59B57A0C"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40" w:history="1">
        <w:r w:rsidRPr="00CE22B2">
          <w:rPr>
            <w:rStyle w:val="Hyperlink"/>
            <w:b/>
            <w:noProof/>
            <w14:scene3d>
              <w14:camera w14:prst="orthographicFront"/>
              <w14:lightRig w14:rig="threePt" w14:dir="t">
                <w14:rot w14:lat="0" w14:lon="0" w14:rev="0"/>
              </w14:lightRig>
            </w14:scene3d>
          </w:rPr>
          <w:t>6.2.7</w:t>
        </w:r>
        <w:r>
          <w:rPr>
            <w:rFonts w:asciiTheme="minorHAnsi" w:eastAsiaTheme="minorEastAsia" w:hAnsiTheme="minorHAnsi" w:cstheme="minorBidi"/>
            <w:noProof/>
            <w:sz w:val="22"/>
            <w:szCs w:val="22"/>
            <w:lang w:val="en-US" w:eastAsia="en-US"/>
          </w:rPr>
          <w:tab/>
        </w:r>
        <w:r w:rsidRPr="00CE22B2">
          <w:rPr>
            <w:rStyle w:val="Hyperlink"/>
            <w:noProof/>
          </w:rPr>
          <w:t>Spatial Configuration (Post Install and Upgrade)</w:t>
        </w:r>
        <w:r>
          <w:rPr>
            <w:noProof/>
            <w:webHidden/>
          </w:rPr>
          <w:tab/>
        </w:r>
        <w:r>
          <w:rPr>
            <w:noProof/>
            <w:webHidden/>
          </w:rPr>
          <w:fldChar w:fldCharType="begin"/>
        </w:r>
        <w:r>
          <w:rPr>
            <w:noProof/>
            <w:webHidden/>
          </w:rPr>
          <w:instrText xml:space="preserve"> PAGEREF _Toc47445440 \h </w:instrText>
        </w:r>
        <w:r>
          <w:rPr>
            <w:noProof/>
            <w:webHidden/>
          </w:rPr>
        </w:r>
        <w:r>
          <w:rPr>
            <w:noProof/>
            <w:webHidden/>
          </w:rPr>
          <w:fldChar w:fldCharType="separate"/>
        </w:r>
        <w:r w:rsidR="00A80D8B">
          <w:rPr>
            <w:noProof/>
            <w:webHidden/>
          </w:rPr>
          <w:t>51</w:t>
        </w:r>
        <w:r>
          <w:rPr>
            <w:noProof/>
            <w:webHidden/>
          </w:rPr>
          <w:fldChar w:fldCharType="end"/>
        </w:r>
      </w:hyperlink>
    </w:p>
    <w:p w14:paraId="19DB0679" w14:textId="0E6B3940" w:rsidR="00223420" w:rsidRDefault="00223420">
      <w:pPr>
        <w:pStyle w:val="TOC1"/>
        <w:tabs>
          <w:tab w:val="left" w:pos="360"/>
        </w:tabs>
        <w:rPr>
          <w:rFonts w:asciiTheme="minorHAnsi" w:eastAsiaTheme="minorEastAsia" w:hAnsiTheme="minorHAnsi" w:cstheme="minorBidi"/>
          <w:noProof/>
          <w:sz w:val="22"/>
          <w:szCs w:val="22"/>
          <w:lang w:val="en-US" w:eastAsia="en-US"/>
        </w:rPr>
      </w:pPr>
      <w:hyperlink w:anchor="_Toc47445441" w:history="1">
        <w:r w:rsidRPr="00CE22B2">
          <w:rPr>
            <w:rStyle w:val="Hyperlink"/>
            <w:noProof/>
          </w:rPr>
          <w:t>7</w:t>
        </w:r>
        <w:r>
          <w:rPr>
            <w:rFonts w:asciiTheme="minorHAnsi" w:eastAsiaTheme="minorEastAsia" w:hAnsiTheme="minorHAnsi" w:cstheme="minorBidi"/>
            <w:noProof/>
            <w:sz w:val="22"/>
            <w:szCs w:val="22"/>
            <w:lang w:val="en-US" w:eastAsia="en-US"/>
          </w:rPr>
          <w:tab/>
        </w:r>
        <w:r w:rsidRPr="00CE22B2">
          <w:rPr>
            <w:rStyle w:val="Hyperlink"/>
            <w:noProof/>
          </w:rPr>
          <w:t>TMA Manager</w:t>
        </w:r>
        <w:r>
          <w:rPr>
            <w:noProof/>
            <w:webHidden/>
          </w:rPr>
          <w:tab/>
        </w:r>
        <w:r>
          <w:rPr>
            <w:noProof/>
            <w:webHidden/>
          </w:rPr>
          <w:fldChar w:fldCharType="begin"/>
        </w:r>
        <w:r>
          <w:rPr>
            <w:noProof/>
            <w:webHidden/>
          </w:rPr>
          <w:instrText xml:space="preserve"> PAGEREF _Toc47445441 \h </w:instrText>
        </w:r>
        <w:r>
          <w:rPr>
            <w:noProof/>
            <w:webHidden/>
          </w:rPr>
        </w:r>
        <w:r>
          <w:rPr>
            <w:noProof/>
            <w:webHidden/>
          </w:rPr>
          <w:fldChar w:fldCharType="separate"/>
        </w:r>
        <w:r w:rsidR="00A80D8B">
          <w:rPr>
            <w:noProof/>
            <w:webHidden/>
          </w:rPr>
          <w:t>52</w:t>
        </w:r>
        <w:r>
          <w:rPr>
            <w:noProof/>
            <w:webHidden/>
          </w:rPr>
          <w:fldChar w:fldCharType="end"/>
        </w:r>
      </w:hyperlink>
    </w:p>
    <w:p w14:paraId="029411D3" w14:textId="46E0AD72" w:rsidR="00223420" w:rsidRDefault="00223420">
      <w:pPr>
        <w:pStyle w:val="TOC2"/>
        <w:rPr>
          <w:rFonts w:asciiTheme="minorHAnsi" w:eastAsiaTheme="minorEastAsia" w:hAnsiTheme="minorHAnsi" w:cstheme="minorBidi"/>
          <w:noProof/>
          <w:sz w:val="22"/>
          <w:szCs w:val="22"/>
          <w:lang w:val="en-US" w:eastAsia="en-US"/>
        </w:rPr>
      </w:pPr>
      <w:hyperlink w:anchor="_Toc47445442" w:history="1">
        <w:r w:rsidRPr="00CE22B2">
          <w:rPr>
            <w:rStyle w:val="Hyperlink"/>
            <w:noProof/>
            <w14:scene3d>
              <w14:camera w14:prst="orthographicFront"/>
              <w14:lightRig w14:rig="threePt" w14:dir="t">
                <w14:rot w14:lat="0" w14:lon="0" w14:rev="0"/>
              </w14:lightRig>
            </w14:scene3d>
          </w:rPr>
          <w:t>7.1</w:t>
        </w:r>
        <w:r>
          <w:rPr>
            <w:rFonts w:asciiTheme="minorHAnsi" w:eastAsiaTheme="minorEastAsia" w:hAnsiTheme="minorHAnsi" w:cstheme="minorBidi"/>
            <w:noProof/>
            <w:sz w:val="22"/>
            <w:szCs w:val="22"/>
            <w:lang w:val="en-US" w:eastAsia="en-US"/>
          </w:rPr>
          <w:tab/>
        </w:r>
        <w:r w:rsidRPr="00CE22B2">
          <w:rPr>
            <w:rStyle w:val="Hyperlink"/>
            <w:noProof/>
          </w:rPr>
          <w:t>Installation of the TMA Manager Software files</w:t>
        </w:r>
        <w:r>
          <w:rPr>
            <w:noProof/>
            <w:webHidden/>
          </w:rPr>
          <w:tab/>
        </w:r>
        <w:r>
          <w:rPr>
            <w:noProof/>
            <w:webHidden/>
          </w:rPr>
          <w:fldChar w:fldCharType="begin"/>
        </w:r>
        <w:r>
          <w:rPr>
            <w:noProof/>
            <w:webHidden/>
          </w:rPr>
          <w:instrText xml:space="preserve"> PAGEREF _Toc47445442 \h </w:instrText>
        </w:r>
        <w:r>
          <w:rPr>
            <w:noProof/>
            <w:webHidden/>
          </w:rPr>
        </w:r>
        <w:r>
          <w:rPr>
            <w:noProof/>
            <w:webHidden/>
          </w:rPr>
          <w:fldChar w:fldCharType="separate"/>
        </w:r>
        <w:r w:rsidR="00A80D8B">
          <w:rPr>
            <w:noProof/>
            <w:webHidden/>
          </w:rPr>
          <w:t>52</w:t>
        </w:r>
        <w:r>
          <w:rPr>
            <w:noProof/>
            <w:webHidden/>
          </w:rPr>
          <w:fldChar w:fldCharType="end"/>
        </w:r>
      </w:hyperlink>
    </w:p>
    <w:p w14:paraId="057C722B" w14:textId="7E32870F"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43" w:history="1">
        <w:r w:rsidRPr="00CE22B2">
          <w:rPr>
            <w:rStyle w:val="Hyperlink"/>
            <w:b/>
            <w:noProof/>
            <w14:scene3d>
              <w14:camera w14:prst="orthographicFront"/>
              <w14:lightRig w14:rig="threePt" w14:dir="t">
                <w14:rot w14:lat="0" w14:lon="0" w14:rev="0"/>
              </w14:lightRig>
            </w14:scene3d>
          </w:rPr>
          <w:t>7.1.1</w:t>
        </w:r>
        <w:r>
          <w:rPr>
            <w:rFonts w:asciiTheme="minorHAnsi" w:eastAsiaTheme="minorEastAsia" w:hAnsiTheme="minorHAnsi" w:cstheme="minorBidi"/>
            <w:noProof/>
            <w:sz w:val="22"/>
            <w:szCs w:val="22"/>
            <w:lang w:val="en-US" w:eastAsia="en-US"/>
          </w:rPr>
          <w:tab/>
        </w:r>
        <w:r w:rsidRPr="00CE22B2">
          <w:rPr>
            <w:rStyle w:val="Hyperlink"/>
            <w:noProof/>
          </w:rPr>
          <w:t>Product Run-time Environment</w:t>
        </w:r>
        <w:r>
          <w:rPr>
            <w:noProof/>
            <w:webHidden/>
          </w:rPr>
          <w:tab/>
        </w:r>
        <w:r>
          <w:rPr>
            <w:noProof/>
            <w:webHidden/>
          </w:rPr>
          <w:fldChar w:fldCharType="begin"/>
        </w:r>
        <w:r>
          <w:rPr>
            <w:noProof/>
            <w:webHidden/>
          </w:rPr>
          <w:instrText xml:space="preserve"> PAGEREF _Toc47445443 \h </w:instrText>
        </w:r>
        <w:r>
          <w:rPr>
            <w:noProof/>
            <w:webHidden/>
          </w:rPr>
        </w:r>
        <w:r>
          <w:rPr>
            <w:noProof/>
            <w:webHidden/>
          </w:rPr>
          <w:fldChar w:fldCharType="separate"/>
        </w:r>
        <w:r w:rsidR="00A80D8B">
          <w:rPr>
            <w:noProof/>
            <w:webHidden/>
          </w:rPr>
          <w:t>52</w:t>
        </w:r>
        <w:r>
          <w:rPr>
            <w:noProof/>
            <w:webHidden/>
          </w:rPr>
          <w:fldChar w:fldCharType="end"/>
        </w:r>
      </w:hyperlink>
    </w:p>
    <w:p w14:paraId="12349D0A" w14:textId="4FEAB435" w:rsidR="00223420" w:rsidRDefault="00223420">
      <w:pPr>
        <w:pStyle w:val="TOC2"/>
        <w:rPr>
          <w:rFonts w:asciiTheme="minorHAnsi" w:eastAsiaTheme="minorEastAsia" w:hAnsiTheme="minorHAnsi" w:cstheme="minorBidi"/>
          <w:noProof/>
          <w:sz w:val="22"/>
          <w:szCs w:val="22"/>
          <w:lang w:val="en-US" w:eastAsia="en-US"/>
        </w:rPr>
      </w:pPr>
      <w:hyperlink w:anchor="_Toc47445444" w:history="1">
        <w:r w:rsidRPr="00CE22B2">
          <w:rPr>
            <w:rStyle w:val="Hyperlink"/>
            <w:noProof/>
            <w14:scene3d>
              <w14:camera w14:prst="orthographicFront"/>
              <w14:lightRig w14:rig="threePt" w14:dir="t">
                <w14:rot w14:lat="0" w14:lon="0" w14:rev="0"/>
              </w14:lightRig>
            </w14:scene3d>
          </w:rPr>
          <w:t>7.2</w:t>
        </w:r>
        <w:r>
          <w:rPr>
            <w:rFonts w:asciiTheme="minorHAnsi" w:eastAsiaTheme="minorEastAsia" w:hAnsiTheme="minorHAnsi" w:cstheme="minorBidi"/>
            <w:noProof/>
            <w:sz w:val="22"/>
            <w:szCs w:val="22"/>
            <w:lang w:val="en-US" w:eastAsia="en-US"/>
          </w:rPr>
          <w:tab/>
        </w:r>
        <w:r w:rsidRPr="00CE22B2">
          <w:rPr>
            <w:rStyle w:val="Hyperlink"/>
            <w:noProof/>
          </w:rPr>
          <w:t>TMA Manager Server Install/Upgrade</w:t>
        </w:r>
        <w:r>
          <w:rPr>
            <w:noProof/>
            <w:webHidden/>
          </w:rPr>
          <w:tab/>
        </w:r>
        <w:r>
          <w:rPr>
            <w:noProof/>
            <w:webHidden/>
          </w:rPr>
          <w:fldChar w:fldCharType="begin"/>
        </w:r>
        <w:r>
          <w:rPr>
            <w:noProof/>
            <w:webHidden/>
          </w:rPr>
          <w:instrText xml:space="preserve"> PAGEREF _Toc47445444 \h </w:instrText>
        </w:r>
        <w:r>
          <w:rPr>
            <w:noProof/>
            <w:webHidden/>
          </w:rPr>
        </w:r>
        <w:r>
          <w:rPr>
            <w:noProof/>
            <w:webHidden/>
          </w:rPr>
          <w:fldChar w:fldCharType="separate"/>
        </w:r>
        <w:r w:rsidR="00A80D8B">
          <w:rPr>
            <w:noProof/>
            <w:webHidden/>
          </w:rPr>
          <w:t>52</w:t>
        </w:r>
        <w:r>
          <w:rPr>
            <w:noProof/>
            <w:webHidden/>
          </w:rPr>
          <w:fldChar w:fldCharType="end"/>
        </w:r>
      </w:hyperlink>
    </w:p>
    <w:p w14:paraId="077942B2" w14:textId="5A027C5B"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45" w:history="1">
        <w:r w:rsidRPr="00CE22B2">
          <w:rPr>
            <w:rStyle w:val="Hyperlink"/>
            <w:b/>
            <w:noProof/>
            <w14:scene3d>
              <w14:camera w14:prst="orthographicFront"/>
              <w14:lightRig w14:rig="threePt" w14:dir="t">
                <w14:rot w14:lat="0" w14:lon="0" w14:rev="0"/>
              </w14:lightRig>
            </w14:scene3d>
          </w:rPr>
          <w:t>7.2.1</w:t>
        </w:r>
        <w:r>
          <w:rPr>
            <w:rFonts w:asciiTheme="minorHAnsi" w:eastAsiaTheme="minorEastAsia" w:hAnsiTheme="minorHAnsi" w:cstheme="minorBidi"/>
            <w:noProof/>
            <w:sz w:val="22"/>
            <w:szCs w:val="22"/>
            <w:lang w:val="en-US" w:eastAsia="en-US"/>
          </w:rPr>
          <w:tab/>
        </w:r>
        <w:r w:rsidRPr="00CE22B2">
          <w:rPr>
            <w:rStyle w:val="Hyperlink"/>
            <w:noProof/>
          </w:rPr>
          <w:t>Pre-Install and Upgrade</w:t>
        </w:r>
        <w:r>
          <w:rPr>
            <w:noProof/>
            <w:webHidden/>
          </w:rPr>
          <w:tab/>
        </w:r>
        <w:r>
          <w:rPr>
            <w:noProof/>
            <w:webHidden/>
          </w:rPr>
          <w:fldChar w:fldCharType="begin"/>
        </w:r>
        <w:r>
          <w:rPr>
            <w:noProof/>
            <w:webHidden/>
          </w:rPr>
          <w:instrText xml:space="preserve"> PAGEREF _Toc47445445 \h </w:instrText>
        </w:r>
        <w:r>
          <w:rPr>
            <w:noProof/>
            <w:webHidden/>
          </w:rPr>
        </w:r>
        <w:r>
          <w:rPr>
            <w:noProof/>
            <w:webHidden/>
          </w:rPr>
          <w:fldChar w:fldCharType="separate"/>
        </w:r>
        <w:r w:rsidR="00A80D8B">
          <w:rPr>
            <w:noProof/>
            <w:webHidden/>
          </w:rPr>
          <w:t>52</w:t>
        </w:r>
        <w:r>
          <w:rPr>
            <w:noProof/>
            <w:webHidden/>
          </w:rPr>
          <w:fldChar w:fldCharType="end"/>
        </w:r>
      </w:hyperlink>
    </w:p>
    <w:p w14:paraId="5200687D" w14:textId="6879286E"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46" w:history="1">
        <w:r w:rsidRPr="00CE22B2">
          <w:rPr>
            <w:rStyle w:val="Hyperlink"/>
            <w:b/>
            <w:noProof/>
            <w14:scene3d>
              <w14:camera w14:prst="orthographicFront"/>
              <w14:lightRig w14:rig="threePt" w14:dir="t">
                <w14:rot w14:lat="0" w14:lon="0" w14:rev="0"/>
              </w14:lightRig>
            </w14:scene3d>
          </w:rPr>
          <w:t>7.2.2</w:t>
        </w:r>
        <w:r>
          <w:rPr>
            <w:rFonts w:asciiTheme="minorHAnsi" w:eastAsiaTheme="minorEastAsia" w:hAnsiTheme="minorHAnsi" w:cstheme="minorBidi"/>
            <w:noProof/>
            <w:sz w:val="22"/>
            <w:szCs w:val="22"/>
            <w:lang w:val="en-US" w:eastAsia="en-US"/>
          </w:rPr>
          <w:tab/>
        </w:r>
        <w:r w:rsidRPr="00CE22B2">
          <w:rPr>
            <w:rStyle w:val="Hyperlink"/>
            <w:noProof/>
          </w:rPr>
          <w:t>Import the tma_apex_rpts Workspace (Install Only)</w:t>
        </w:r>
        <w:r>
          <w:rPr>
            <w:noProof/>
            <w:webHidden/>
          </w:rPr>
          <w:tab/>
        </w:r>
        <w:r>
          <w:rPr>
            <w:noProof/>
            <w:webHidden/>
          </w:rPr>
          <w:fldChar w:fldCharType="begin"/>
        </w:r>
        <w:r>
          <w:rPr>
            <w:noProof/>
            <w:webHidden/>
          </w:rPr>
          <w:instrText xml:space="preserve"> PAGEREF _Toc47445446 \h </w:instrText>
        </w:r>
        <w:r>
          <w:rPr>
            <w:noProof/>
            <w:webHidden/>
          </w:rPr>
        </w:r>
        <w:r>
          <w:rPr>
            <w:noProof/>
            <w:webHidden/>
          </w:rPr>
          <w:fldChar w:fldCharType="separate"/>
        </w:r>
        <w:r w:rsidR="00A80D8B">
          <w:rPr>
            <w:noProof/>
            <w:webHidden/>
          </w:rPr>
          <w:t>52</w:t>
        </w:r>
        <w:r>
          <w:rPr>
            <w:noProof/>
            <w:webHidden/>
          </w:rPr>
          <w:fldChar w:fldCharType="end"/>
        </w:r>
      </w:hyperlink>
    </w:p>
    <w:p w14:paraId="74B55FFB" w14:textId="2507E5E2"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47" w:history="1">
        <w:r w:rsidRPr="00CE22B2">
          <w:rPr>
            <w:rStyle w:val="Hyperlink"/>
            <w:b/>
            <w:noProof/>
            <w14:scene3d>
              <w14:camera w14:prst="orthographicFront"/>
              <w14:lightRig w14:rig="threePt" w14:dir="t">
                <w14:rot w14:lat="0" w14:lon="0" w14:rev="0"/>
              </w14:lightRig>
            </w14:scene3d>
          </w:rPr>
          <w:t>7.2.3</w:t>
        </w:r>
        <w:r>
          <w:rPr>
            <w:rFonts w:asciiTheme="minorHAnsi" w:eastAsiaTheme="minorEastAsia" w:hAnsiTheme="minorHAnsi" w:cstheme="minorBidi"/>
            <w:noProof/>
            <w:sz w:val="22"/>
            <w:szCs w:val="22"/>
            <w:lang w:val="en-US" w:eastAsia="en-US"/>
          </w:rPr>
          <w:tab/>
        </w:r>
        <w:r w:rsidRPr="00CE22B2">
          <w:rPr>
            <w:rStyle w:val="Hyperlink"/>
            <w:noProof/>
          </w:rPr>
          <w:t>Install of TMA Manager</w:t>
        </w:r>
        <w:r>
          <w:rPr>
            <w:noProof/>
            <w:webHidden/>
          </w:rPr>
          <w:tab/>
        </w:r>
        <w:r>
          <w:rPr>
            <w:noProof/>
            <w:webHidden/>
          </w:rPr>
          <w:fldChar w:fldCharType="begin"/>
        </w:r>
        <w:r>
          <w:rPr>
            <w:noProof/>
            <w:webHidden/>
          </w:rPr>
          <w:instrText xml:space="preserve"> PAGEREF _Toc47445447 \h </w:instrText>
        </w:r>
        <w:r>
          <w:rPr>
            <w:noProof/>
            <w:webHidden/>
          </w:rPr>
        </w:r>
        <w:r>
          <w:rPr>
            <w:noProof/>
            <w:webHidden/>
          </w:rPr>
          <w:fldChar w:fldCharType="separate"/>
        </w:r>
        <w:r w:rsidR="00A80D8B">
          <w:rPr>
            <w:noProof/>
            <w:webHidden/>
          </w:rPr>
          <w:t>63</w:t>
        </w:r>
        <w:r>
          <w:rPr>
            <w:noProof/>
            <w:webHidden/>
          </w:rPr>
          <w:fldChar w:fldCharType="end"/>
        </w:r>
      </w:hyperlink>
    </w:p>
    <w:p w14:paraId="6D301D29" w14:textId="29165F93"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48" w:history="1">
        <w:r w:rsidRPr="00CE22B2">
          <w:rPr>
            <w:rStyle w:val="Hyperlink"/>
            <w:b/>
            <w:noProof/>
            <w14:scene3d>
              <w14:camera w14:prst="orthographicFront"/>
              <w14:lightRig w14:rig="threePt" w14:dir="t">
                <w14:rot w14:lat="0" w14:lon="0" w14:rev="0"/>
              </w14:lightRig>
            </w14:scene3d>
          </w:rPr>
          <w:t>7.2.4</w:t>
        </w:r>
        <w:r>
          <w:rPr>
            <w:rFonts w:asciiTheme="minorHAnsi" w:eastAsiaTheme="minorEastAsia" w:hAnsiTheme="minorHAnsi" w:cstheme="minorBidi"/>
            <w:noProof/>
            <w:sz w:val="22"/>
            <w:szCs w:val="22"/>
            <w:lang w:val="en-US" w:eastAsia="en-US"/>
          </w:rPr>
          <w:tab/>
        </w:r>
        <w:r w:rsidRPr="00CE22B2">
          <w:rPr>
            <w:rStyle w:val="Hyperlink"/>
            <w:noProof/>
          </w:rPr>
          <w:t>Upgrade of TMA Manager</w:t>
        </w:r>
        <w:r>
          <w:rPr>
            <w:noProof/>
            <w:webHidden/>
          </w:rPr>
          <w:tab/>
        </w:r>
        <w:r>
          <w:rPr>
            <w:noProof/>
            <w:webHidden/>
          </w:rPr>
          <w:fldChar w:fldCharType="begin"/>
        </w:r>
        <w:r>
          <w:rPr>
            <w:noProof/>
            <w:webHidden/>
          </w:rPr>
          <w:instrText xml:space="preserve"> PAGEREF _Toc47445448 \h </w:instrText>
        </w:r>
        <w:r>
          <w:rPr>
            <w:noProof/>
            <w:webHidden/>
          </w:rPr>
        </w:r>
        <w:r>
          <w:rPr>
            <w:noProof/>
            <w:webHidden/>
          </w:rPr>
          <w:fldChar w:fldCharType="separate"/>
        </w:r>
        <w:r w:rsidR="00A80D8B">
          <w:rPr>
            <w:noProof/>
            <w:webHidden/>
          </w:rPr>
          <w:t>64</w:t>
        </w:r>
        <w:r>
          <w:rPr>
            <w:noProof/>
            <w:webHidden/>
          </w:rPr>
          <w:fldChar w:fldCharType="end"/>
        </w:r>
      </w:hyperlink>
    </w:p>
    <w:p w14:paraId="69DBAD32" w14:textId="4901510B"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49" w:history="1">
        <w:r w:rsidRPr="00CE22B2">
          <w:rPr>
            <w:rStyle w:val="Hyperlink"/>
            <w:b/>
            <w:noProof/>
            <w14:scene3d>
              <w14:camera w14:prst="orthographicFront"/>
              <w14:lightRig w14:rig="threePt" w14:dir="t">
                <w14:rot w14:lat="0" w14:lon="0" w14:rev="0"/>
              </w14:lightRig>
            </w14:scene3d>
          </w:rPr>
          <w:t>7.2.5</w:t>
        </w:r>
        <w:r>
          <w:rPr>
            <w:rFonts w:asciiTheme="minorHAnsi" w:eastAsiaTheme="minorEastAsia" w:hAnsiTheme="minorHAnsi" w:cstheme="minorBidi"/>
            <w:noProof/>
            <w:sz w:val="22"/>
            <w:szCs w:val="22"/>
            <w:lang w:val="en-US" w:eastAsia="en-US"/>
          </w:rPr>
          <w:tab/>
        </w:r>
        <w:r w:rsidRPr="00CE22B2">
          <w:rPr>
            <w:rStyle w:val="Hyperlink"/>
            <w:noProof/>
          </w:rPr>
          <w:t>Post Install/Upgrade Tasks</w:t>
        </w:r>
        <w:r>
          <w:rPr>
            <w:noProof/>
            <w:webHidden/>
          </w:rPr>
          <w:tab/>
        </w:r>
        <w:r>
          <w:rPr>
            <w:noProof/>
            <w:webHidden/>
          </w:rPr>
          <w:fldChar w:fldCharType="begin"/>
        </w:r>
        <w:r>
          <w:rPr>
            <w:noProof/>
            <w:webHidden/>
          </w:rPr>
          <w:instrText xml:space="preserve"> PAGEREF _Toc47445449 \h </w:instrText>
        </w:r>
        <w:r>
          <w:rPr>
            <w:noProof/>
            <w:webHidden/>
          </w:rPr>
        </w:r>
        <w:r>
          <w:rPr>
            <w:noProof/>
            <w:webHidden/>
          </w:rPr>
          <w:fldChar w:fldCharType="separate"/>
        </w:r>
        <w:r w:rsidR="00A80D8B">
          <w:rPr>
            <w:noProof/>
            <w:webHidden/>
          </w:rPr>
          <w:t>65</w:t>
        </w:r>
        <w:r>
          <w:rPr>
            <w:noProof/>
            <w:webHidden/>
          </w:rPr>
          <w:fldChar w:fldCharType="end"/>
        </w:r>
      </w:hyperlink>
    </w:p>
    <w:p w14:paraId="2B904862" w14:textId="51B30D4F"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50" w:history="1">
        <w:r w:rsidRPr="00CE22B2">
          <w:rPr>
            <w:rStyle w:val="Hyperlink"/>
            <w:b/>
            <w:noProof/>
            <w14:scene3d>
              <w14:camera w14:prst="orthographicFront"/>
              <w14:lightRig w14:rig="threePt" w14:dir="t">
                <w14:rot w14:lat="0" w14:lon="0" w14:rev="0"/>
              </w14:lightRig>
            </w14:scene3d>
          </w:rPr>
          <w:t>7.2.6</w:t>
        </w:r>
        <w:r>
          <w:rPr>
            <w:rFonts w:asciiTheme="minorHAnsi" w:eastAsiaTheme="minorEastAsia" w:hAnsiTheme="minorHAnsi" w:cstheme="minorBidi"/>
            <w:noProof/>
            <w:sz w:val="22"/>
            <w:szCs w:val="22"/>
            <w:lang w:val="en-US" w:eastAsia="en-US"/>
          </w:rPr>
          <w:tab/>
        </w:r>
        <w:r w:rsidRPr="00CE22B2">
          <w:rPr>
            <w:rStyle w:val="Hyperlink"/>
            <w:noProof/>
          </w:rPr>
          <w:t>Product Licencing (Post Install only)</w:t>
        </w:r>
        <w:r>
          <w:rPr>
            <w:noProof/>
            <w:webHidden/>
          </w:rPr>
          <w:tab/>
        </w:r>
        <w:r>
          <w:rPr>
            <w:noProof/>
            <w:webHidden/>
          </w:rPr>
          <w:fldChar w:fldCharType="begin"/>
        </w:r>
        <w:r>
          <w:rPr>
            <w:noProof/>
            <w:webHidden/>
          </w:rPr>
          <w:instrText xml:space="preserve"> PAGEREF _Toc47445450 \h </w:instrText>
        </w:r>
        <w:r>
          <w:rPr>
            <w:noProof/>
            <w:webHidden/>
          </w:rPr>
        </w:r>
        <w:r>
          <w:rPr>
            <w:noProof/>
            <w:webHidden/>
          </w:rPr>
          <w:fldChar w:fldCharType="separate"/>
        </w:r>
        <w:r w:rsidR="00A80D8B">
          <w:rPr>
            <w:noProof/>
            <w:webHidden/>
          </w:rPr>
          <w:t>65</w:t>
        </w:r>
        <w:r>
          <w:rPr>
            <w:noProof/>
            <w:webHidden/>
          </w:rPr>
          <w:fldChar w:fldCharType="end"/>
        </w:r>
      </w:hyperlink>
    </w:p>
    <w:p w14:paraId="59359CAF" w14:textId="261CE82B"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51" w:history="1">
        <w:r w:rsidRPr="00CE22B2">
          <w:rPr>
            <w:rStyle w:val="Hyperlink"/>
            <w:b/>
            <w:noProof/>
            <w14:scene3d>
              <w14:camera w14:prst="orthographicFront"/>
              <w14:lightRig w14:rig="threePt" w14:dir="t">
                <w14:rot w14:lat="0" w14:lon="0" w14:rev="0"/>
              </w14:lightRig>
            </w14:scene3d>
          </w:rPr>
          <w:t>7.2.7</w:t>
        </w:r>
        <w:r>
          <w:rPr>
            <w:rFonts w:asciiTheme="minorHAnsi" w:eastAsiaTheme="minorEastAsia" w:hAnsiTheme="minorHAnsi" w:cstheme="minorBidi"/>
            <w:noProof/>
            <w:sz w:val="22"/>
            <w:szCs w:val="22"/>
            <w:lang w:val="en-US" w:eastAsia="en-US"/>
          </w:rPr>
          <w:tab/>
        </w:r>
        <w:r w:rsidRPr="00CE22B2">
          <w:rPr>
            <w:rStyle w:val="Hyperlink"/>
            <w:noProof/>
          </w:rPr>
          <w:t>Web Service Install/Upgrade (Post Install and Upgrade)</w:t>
        </w:r>
        <w:r>
          <w:rPr>
            <w:noProof/>
            <w:webHidden/>
          </w:rPr>
          <w:tab/>
        </w:r>
        <w:r>
          <w:rPr>
            <w:noProof/>
            <w:webHidden/>
          </w:rPr>
          <w:fldChar w:fldCharType="begin"/>
        </w:r>
        <w:r>
          <w:rPr>
            <w:noProof/>
            <w:webHidden/>
          </w:rPr>
          <w:instrText xml:space="preserve"> PAGEREF _Toc47445451 \h </w:instrText>
        </w:r>
        <w:r>
          <w:rPr>
            <w:noProof/>
            <w:webHidden/>
          </w:rPr>
        </w:r>
        <w:r>
          <w:rPr>
            <w:noProof/>
            <w:webHidden/>
          </w:rPr>
          <w:fldChar w:fldCharType="separate"/>
        </w:r>
        <w:r w:rsidR="00A80D8B">
          <w:rPr>
            <w:noProof/>
            <w:webHidden/>
          </w:rPr>
          <w:t>66</w:t>
        </w:r>
        <w:r>
          <w:rPr>
            <w:noProof/>
            <w:webHidden/>
          </w:rPr>
          <w:fldChar w:fldCharType="end"/>
        </w:r>
      </w:hyperlink>
    </w:p>
    <w:p w14:paraId="78C8D18B" w14:textId="28FAF606"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52" w:history="1">
        <w:r w:rsidRPr="00CE22B2">
          <w:rPr>
            <w:rStyle w:val="Hyperlink"/>
            <w:b/>
            <w:noProof/>
            <w14:scene3d>
              <w14:camera w14:prst="orthographicFront"/>
              <w14:lightRig w14:rig="threePt" w14:dir="t">
                <w14:rot w14:lat="0" w14:lon="0" w14:rev="0"/>
              </w14:lightRig>
            </w14:scene3d>
          </w:rPr>
          <w:t>7.2.8</w:t>
        </w:r>
        <w:r>
          <w:rPr>
            <w:rFonts w:asciiTheme="minorHAnsi" w:eastAsiaTheme="minorEastAsia" w:hAnsiTheme="minorHAnsi" w:cstheme="minorBidi"/>
            <w:noProof/>
            <w:sz w:val="22"/>
            <w:szCs w:val="22"/>
            <w:lang w:val="en-US" w:eastAsia="en-US"/>
          </w:rPr>
          <w:tab/>
        </w:r>
        <w:r w:rsidRPr="00CE22B2">
          <w:rPr>
            <w:rStyle w:val="Hyperlink"/>
            <w:noProof/>
          </w:rPr>
          <w:t>TMA Process Types (Install only)</w:t>
        </w:r>
        <w:r>
          <w:rPr>
            <w:noProof/>
            <w:webHidden/>
          </w:rPr>
          <w:tab/>
        </w:r>
        <w:r>
          <w:rPr>
            <w:noProof/>
            <w:webHidden/>
          </w:rPr>
          <w:fldChar w:fldCharType="begin"/>
        </w:r>
        <w:r>
          <w:rPr>
            <w:noProof/>
            <w:webHidden/>
          </w:rPr>
          <w:instrText xml:space="preserve"> PAGEREF _Toc47445452 \h </w:instrText>
        </w:r>
        <w:r>
          <w:rPr>
            <w:noProof/>
            <w:webHidden/>
          </w:rPr>
        </w:r>
        <w:r>
          <w:rPr>
            <w:noProof/>
            <w:webHidden/>
          </w:rPr>
          <w:fldChar w:fldCharType="separate"/>
        </w:r>
        <w:r w:rsidR="00A80D8B">
          <w:rPr>
            <w:noProof/>
            <w:webHidden/>
          </w:rPr>
          <w:t>66</w:t>
        </w:r>
        <w:r>
          <w:rPr>
            <w:noProof/>
            <w:webHidden/>
          </w:rPr>
          <w:fldChar w:fldCharType="end"/>
        </w:r>
      </w:hyperlink>
    </w:p>
    <w:p w14:paraId="4B1BB7E2" w14:textId="78523631"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53" w:history="1">
        <w:r w:rsidRPr="00CE22B2">
          <w:rPr>
            <w:rStyle w:val="Hyperlink"/>
            <w:b/>
            <w:noProof/>
            <w14:scene3d>
              <w14:camera w14:prst="orthographicFront"/>
              <w14:lightRig w14:rig="threePt" w14:dir="t">
                <w14:rot w14:lat="0" w14:lon="0" w14:rev="0"/>
              </w14:lightRig>
            </w14:scene3d>
          </w:rPr>
          <w:t>7.2.9</w:t>
        </w:r>
        <w:r>
          <w:rPr>
            <w:rFonts w:asciiTheme="minorHAnsi" w:eastAsiaTheme="minorEastAsia" w:hAnsiTheme="minorHAnsi" w:cstheme="minorBidi"/>
            <w:noProof/>
            <w:sz w:val="22"/>
            <w:szCs w:val="22"/>
            <w:lang w:val="en-US" w:eastAsia="en-US"/>
          </w:rPr>
          <w:tab/>
        </w:r>
        <w:r w:rsidRPr="00CE22B2">
          <w:rPr>
            <w:rStyle w:val="Hyperlink"/>
            <w:noProof/>
          </w:rPr>
          <w:t>System Holidays (Post Install and Upgrade)</w:t>
        </w:r>
        <w:r>
          <w:rPr>
            <w:noProof/>
            <w:webHidden/>
          </w:rPr>
          <w:tab/>
        </w:r>
        <w:r>
          <w:rPr>
            <w:noProof/>
            <w:webHidden/>
          </w:rPr>
          <w:fldChar w:fldCharType="begin"/>
        </w:r>
        <w:r>
          <w:rPr>
            <w:noProof/>
            <w:webHidden/>
          </w:rPr>
          <w:instrText xml:space="preserve"> PAGEREF _Toc47445453 \h </w:instrText>
        </w:r>
        <w:r>
          <w:rPr>
            <w:noProof/>
            <w:webHidden/>
          </w:rPr>
        </w:r>
        <w:r>
          <w:rPr>
            <w:noProof/>
            <w:webHidden/>
          </w:rPr>
          <w:fldChar w:fldCharType="separate"/>
        </w:r>
        <w:r w:rsidR="00A80D8B">
          <w:rPr>
            <w:noProof/>
            <w:webHidden/>
          </w:rPr>
          <w:t>68</w:t>
        </w:r>
        <w:r>
          <w:rPr>
            <w:noProof/>
            <w:webHidden/>
          </w:rPr>
          <w:fldChar w:fldCharType="end"/>
        </w:r>
      </w:hyperlink>
    </w:p>
    <w:p w14:paraId="016A32A5" w14:textId="6A6CDBCC" w:rsidR="00223420" w:rsidRDefault="00223420">
      <w:pPr>
        <w:pStyle w:val="TOC1"/>
        <w:tabs>
          <w:tab w:val="left" w:pos="360"/>
        </w:tabs>
        <w:rPr>
          <w:rFonts w:asciiTheme="minorHAnsi" w:eastAsiaTheme="minorEastAsia" w:hAnsiTheme="minorHAnsi" w:cstheme="minorBidi"/>
          <w:noProof/>
          <w:sz w:val="22"/>
          <w:szCs w:val="22"/>
          <w:lang w:val="en-US" w:eastAsia="en-US"/>
        </w:rPr>
      </w:pPr>
      <w:hyperlink w:anchor="_Toc47445454" w:history="1">
        <w:r w:rsidRPr="00CE22B2">
          <w:rPr>
            <w:rStyle w:val="Hyperlink"/>
            <w:noProof/>
          </w:rPr>
          <w:t>8</w:t>
        </w:r>
        <w:r>
          <w:rPr>
            <w:rFonts w:asciiTheme="minorHAnsi" w:eastAsiaTheme="minorEastAsia" w:hAnsiTheme="minorHAnsi" w:cstheme="minorBidi"/>
            <w:noProof/>
            <w:sz w:val="22"/>
            <w:szCs w:val="22"/>
            <w:lang w:val="en-US" w:eastAsia="en-US"/>
          </w:rPr>
          <w:tab/>
        </w:r>
        <w:r w:rsidRPr="00CE22B2">
          <w:rPr>
            <w:rStyle w:val="Hyperlink"/>
            <w:noProof/>
          </w:rPr>
          <w:t>Accidents Manager</w:t>
        </w:r>
        <w:r>
          <w:rPr>
            <w:noProof/>
            <w:webHidden/>
          </w:rPr>
          <w:tab/>
        </w:r>
        <w:r>
          <w:rPr>
            <w:noProof/>
            <w:webHidden/>
          </w:rPr>
          <w:fldChar w:fldCharType="begin"/>
        </w:r>
        <w:r>
          <w:rPr>
            <w:noProof/>
            <w:webHidden/>
          </w:rPr>
          <w:instrText xml:space="preserve"> PAGEREF _Toc47445454 \h </w:instrText>
        </w:r>
        <w:r>
          <w:rPr>
            <w:noProof/>
            <w:webHidden/>
          </w:rPr>
        </w:r>
        <w:r>
          <w:rPr>
            <w:noProof/>
            <w:webHidden/>
          </w:rPr>
          <w:fldChar w:fldCharType="separate"/>
        </w:r>
        <w:r w:rsidR="00A80D8B">
          <w:rPr>
            <w:noProof/>
            <w:webHidden/>
          </w:rPr>
          <w:t>69</w:t>
        </w:r>
        <w:r>
          <w:rPr>
            <w:noProof/>
            <w:webHidden/>
          </w:rPr>
          <w:fldChar w:fldCharType="end"/>
        </w:r>
      </w:hyperlink>
    </w:p>
    <w:p w14:paraId="622599BD" w14:textId="43277297" w:rsidR="00223420" w:rsidRDefault="00223420">
      <w:pPr>
        <w:pStyle w:val="TOC2"/>
        <w:rPr>
          <w:rFonts w:asciiTheme="minorHAnsi" w:eastAsiaTheme="minorEastAsia" w:hAnsiTheme="minorHAnsi" w:cstheme="minorBidi"/>
          <w:noProof/>
          <w:sz w:val="22"/>
          <w:szCs w:val="22"/>
          <w:lang w:val="en-US" w:eastAsia="en-US"/>
        </w:rPr>
      </w:pPr>
      <w:hyperlink w:anchor="_Toc47445455" w:history="1">
        <w:r w:rsidRPr="00CE22B2">
          <w:rPr>
            <w:rStyle w:val="Hyperlink"/>
            <w:noProof/>
            <w14:scene3d>
              <w14:camera w14:prst="orthographicFront"/>
              <w14:lightRig w14:rig="threePt" w14:dir="t">
                <w14:rot w14:lat="0" w14:lon="0" w14:rev="0"/>
              </w14:lightRig>
            </w14:scene3d>
          </w:rPr>
          <w:t>8.1</w:t>
        </w:r>
        <w:r>
          <w:rPr>
            <w:rFonts w:asciiTheme="minorHAnsi" w:eastAsiaTheme="minorEastAsia" w:hAnsiTheme="minorHAnsi" w:cstheme="minorBidi"/>
            <w:noProof/>
            <w:sz w:val="22"/>
            <w:szCs w:val="22"/>
            <w:lang w:val="en-US" w:eastAsia="en-US"/>
          </w:rPr>
          <w:tab/>
        </w:r>
        <w:r w:rsidRPr="00CE22B2">
          <w:rPr>
            <w:rStyle w:val="Hyperlink"/>
            <w:noProof/>
          </w:rPr>
          <w:t>Installation of the Accidents Manager Software files</w:t>
        </w:r>
        <w:r>
          <w:rPr>
            <w:noProof/>
            <w:webHidden/>
          </w:rPr>
          <w:tab/>
        </w:r>
        <w:r>
          <w:rPr>
            <w:noProof/>
            <w:webHidden/>
          </w:rPr>
          <w:fldChar w:fldCharType="begin"/>
        </w:r>
        <w:r>
          <w:rPr>
            <w:noProof/>
            <w:webHidden/>
          </w:rPr>
          <w:instrText xml:space="preserve"> PAGEREF _Toc47445455 \h </w:instrText>
        </w:r>
        <w:r>
          <w:rPr>
            <w:noProof/>
            <w:webHidden/>
          </w:rPr>
        </w:r>
        <w:r>
          <w:rPr>
            <w:noProof/>
            <w:webHidden/>
          </w:rPr>
          <w:fldChar w:fldCharType="separate"/>
        </w:r>
        <w:r w:rsidR="00A80D8B">
          <w:rPr>
            <w:noProof/>
            <w:webHidden/>
          </w:rPr>
          <w:t>69</w:t>
        </w:r>
        <w:r>
          <w:rPr>
            <w:noProof/>
            <w:webHidden/>
          </w:rPr>
          <w:fldChar w:fldCharType="end"/>
        </w:r>
      </w:hyperlink>
    </w:p>
    <w:p w14:paraId="5787D189" w14:textId="2077A74A"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56" w:history="1">
        <w:r w:rsidRPr="00CE22B2">
          <w:rPr>
            <w:rStyle w:val="Hyperlink"/>
            <w:b/>
            <w:noProof/>
            <w14:scene3d>
              <w14:camera w14:prst="orthographicFront"/>
              <w14:lightRig w14:rig="threePt" w14:dir="t">
                <w14:rot w14:lat="0" w14:lon="0" w14:rev="0"/>
              </w14:lightRig>
            </w14:scene3d>
          </w:rPr>
          <w:t>8.1.1</w:t>
        </w:r>
        <w:r>
          <w:rPr>
            <w:rFonts w:asciiTheme="minorHAnsi" w:eastAsiaTheme="minorEastAsia" w:hAnsiTheme="minorHAnsi" w:cstheme="minorBidi"/>
            <w:noProof/>
            <w:sz w:val="22"/>
            <w:szCs w:val="22"/>
            <w:lang w:val="en-US" w:eastAsia="en-US"/>
          </w:rPr>
          <w:tab/>
        </w:r>
        <w:r w:rsidRPr="00CE22B2">
          <w:rPr>
            <w:rStyle w:val="Hyperlink"/>
            <w:noProof/>
          </w:rPr>
          <w:t>Product Run-time Environment</w:t>
        </w:r>
        <w:r>
          <w:rPr>
            <w:noProof/>
            <w:webHidden/>
          </w:rPr>
          <w:tab/>
        </w:r>
        <w:r>
          <w:rPr>
            <w:noProof/>
            <w:webHidden/>
          </w:rPr>
          <w:fldChar w:fldCharType="begin"/>
        </w:r>
        <w:r>
          <w:rPr>
            <w:noProof/>
            <w:webHidden/>
          </w:rPr>
          <w:instrText xml:space="preserve"> PAGEREF _Toc47445456 \h </w:instrText>
        </w:r>
        <w:r>
          <w:rPr>
            <w:noProof/>
            <w:webHidden/>
          </w:rPr>
        </w:r>
        <w:r>
          <w:rPr>
            <w:noProof/>
            <w:webHidden/>
          </w:rPr>
          <w:fldChar w:fldCharType="separate"/>
        </w:r>
        <w:r w:rsidR="00A80D8B">
          <w:rPr>
            <w:noProof/>
            <w:webHidden/>
          </w:rPr>
          <w:t>69</w:t>
        </w:r>
        <w:r>
          <w:rPr>
            <w:noProof/>
            <w:webHidden/>
          </w:rPr>
          <w:fldChar w:fldCharType="end"/>
        </w:r>
      </w:hyperlink>
    </w:p>
    <w:p w14:paraId="107E4CF7" w14:textId="6A37023A" w:rsidR="00223420" w:rsidRDefault="00223420">
      <w:pPr>
        <w:pStyle w:val="TOC2"/>
        <w:rPr>
          <w:rFonts w:asciiTheme="minorHAnsi" w:eastAsiaTheme="minorEastAsia" w:hAnsiTheme="minorHAnsi" w:cstheme="minorBidi"/>
          <w:noProof/>
          <w:sz w:val="22"/>
          <w:szCs w:val="22"/>
          <w:lang w:val="en-US" w:eastAsia="en-US"/>
        </w:rPr>
      </w:pPr>
      <w:hyperlink w:anchor="_Toc47445457" w:history="1">
        <w:r w:rsidRPr="00CE22B2">
          <w:rPr>
            <w:rStyle w:val="Hyperlink"/>
            <w:noProof/>
            <w14:scene3d>
              <w14:camera w14:prst="orthographicFront"/>
              <w14:lightRig w14:rig="threePt" w14:dir="t">
                <w14:rot w14:lat="0" w14:lon="0" w14:rev="0"/>
              </w14:lightRig>
            </w14:scene3d>
          </w:rPr>
          <w:t>8.2</w:t>
        </w:r>
        <w:r>
          <w:rPr>
            <w:rFonts w:asciiTheme="minorHAnsi" w:eastAsiaTheme="minorEastAsia" w:hAnsiTheme="minorHAnsi" w:cstheme="minorBidi"/>
            <w:noProof/>
            <w:sz w:val="22"/>
            <w:szCs w:val="22"/>
            <w:lang w:val="en-US" w:eastAsia="en-US"/>
          </w:rPr>
          <w:tab/>
        </w:r>
        <w:r w:rsidRPr="00CE22B2">
          <w:rPr>
            <w:rStyle w:val="Hyperlink"/>
            <w:noProof/>
          </w:rPr>
          <w:t>Accidents Manager DB Server Install/Upgrade</w:t>
        </w:r>
        <w:r>
          <w:rPr>
            <w:noProof/>
            <w:webHidden/>
          </w:rPr>
          <w:tab/>
        </w:r>
        <w:r>
          <w:rPr>
            <w:noProof/>
            <w:webHidden/>
          </w:rPr>
          <w:fldChar w:fldCharType="begin"/>
        </w:r>
        <w:r>
          <w:rPr>
            <w:noProof/>
            <w:webHidden/>
          </w:rPr>
          <w:instrText xml:space="preserve"> PAGEREF _Toc47445457 \h </w:instrText>
        </w:r>
        <w:r>
          <w:rPr>
            <w:noProof/>
            <w:webHidden/>
          </w:rPr>
        </w:r>
        <w:r>
          <w:rPr>
            <w:noProof/>
            <w:webHidden/>
          </w:rPr>
          <w:fldChar w:fldCharType="separate"/>
        </w:r>
        <w:r w:rsidR="00A80D8B">
          <w:rPr>
            <w:noProof/>
            <w:webHidden/>
          </w:rPr>
          <w:t>69</w:t>
        </w:r>
        <w:r>
          <w:rPr>
            <w:noProof/>
            <w:webHidden/>
          </w:rPr>
          <w:fldChar w:fldCharType="end"/>
        </w:r>
      </w:hyperlink>
    </w:p>
    <w:p w14:paraId="585B4B30" w14:textId="270F0EF4"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58" w:history="1">
        <w:r w:rsidRPr="00CE22B2">
          <w:rPr>
            <w:rStyle w:val="Hyperlink"/>
            <w:b/>
            <w:noProof/>
            <w14:scene3d>
              <w14:camera w14:prst="orthographicFront"/>
              <w14:lightRig w14:rig="threePt" w14:dir="t">
                <w14:rot w14:lat="0" w14:lon="0" w14:rev="0"/>
              </w14:lightRig>
            </w14:scene3d>
          </w:rPr>
          <w:t>8.2.1</w:t>
        </w:r>
        <w:r>
          <w:rPr>
            <w:rFonts w:asciiTheme="minorHAnsi" w:eastAsiaTheme="minorEastAsia" w:hAnsiTheme="minorHAnsi" w:cstheme="minorBidi"/>
            <w:noProof/>
            <w:sz w:val="22"/>
            <w:szCs w:val="22"/>
            <w:lang w:val="en-US" w:eastAsia="en-US"/>
          </w:rPr>
          <w:tab/>
        </w:r>
        <w:r w:rsidRPr="00CE22B2">
          <w:rPr>
            <w:rStyle w:val="Hyperlink"/>
            <w:noProof/>
          </w:rPr>
          <w:t>Pre-Install and Upgrade</w:t>
        </w:r>
        <w:r>
          <w:rPr>
            <w:noProof/>
            <w:webHidden/>
          </w:rPr>
          <w:tab/>
        </w:r>
        <w:r>
          <w:rPr>
            <w:noProof/>
            <w:webHidden/>
          </w:rPr>
          <w:fldChar w:fldCharType="begin"/>
        </w:r>
        <w:r>
          <w:rPr>
            <w:noProof/>
            <w:webHidden/>
          </w:rPr>
          <w:instrText xml:space="preserve"> PAGEREF _Toc47445458 \h </w:instrText>
        </w:r>
        <w:r>
          <w:rPr>
            <w:noProof/>
            <w:webHidden/>
          </w:rPr>
        </w:r>
        <w:r>
          <w:rPr>
            <w:noProof/>
            <w:webHidden/>
          </w:rPr>
          <w:fldChar w:fldCharType="separate"/>
        </w:r>
        <w:r w:rsidR="00A80D8B">
          <w:rPr>
            <w:noProof/>
            <w:webHidden/>
          </w:rPr>
          <w:t>69</w:t>
        </w:r>
        <w:r>
          <w:rPr>
            <w:noProof/>
            <w:webHidden/>
          </w:rPr>
          <w:fldChar w:fldCharType="end"/>
        </w:r>
      </w:hyperlink>
    </w:p>
    <w:p w14:paraId="416057C4" w14:textId="07C97078"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59" w:history="1">
        <w:r w:rsidRPr="00CE22B2">
          <w:rPr>
            <w:rStyle w:val="Hyperlink"/>
            <w:b/>
            <w:noProof/>
            <w14:scene3d>
              <w14:camera w14:prst="orthographicFront"/>
              <w14:lightRig w14:rig="threePt" w14:dir="t">
                <w14:rot w14:lat="0" w14:lon="0" w14:rev="0"/>
              </w14:lightRig>
            </w14:scene3d>
          </w:rPr>
          <w:t>8.2.2</w:t>
        </w:r>
        <w:r>
          <w:rPr>
            <w:rFonts w:asciiTheme="minorHAnsi" w:eastAsiaTheme="minorEastAsia" w:hAnsiTheme="minorHAnsi" w:cstheme="minorBidi"/>
            <w:noProof/>
            <w:sz w:val="22"/>
            <w:szCs w:val="22"/>
            <w:lang w:val="en-US" w:eastAsia="en-US"/>
          </w:rPr>
          <w:tab/>
        </w:r>
        <w:r w:rsidRPr="00CE22B2">
          <w:rPr>
            <w:rStyle w:val="Hyperlink"/>
            <w:noProof/>
          </w:rPr>
          <w:t>Install of Accidents Manager</w:t>
        </w:r>
        <w:r>
          <w:rPr>
            <w:noProof/>
            <w:webHidden/>
          </w:rPr>
          <w:tab/>
        </w:r>
        <w:r>
          <w:rPr>
            <w:noProof/>
            <w:webHidden/>
          </w:rPr>
          <w:fldChar w:fldCharType="begin"/>
        </w:r>
        <w:r>
          <w:rPr>
            <w:noProof/>
            <w:webHidden/>
          </w:rPr>
          <w:instrText xml:space="preserve"> PAGEREF _Toc47445459 \h </w:instrText>
        </w:r>
        <w:r>
          <w:rPr>
            <w:noProof/>
            <w:webHidden/>
          </w:rPr>
        </w:r>
        <w:r>
          <w:rPr>
            <w:noProof/>
            <w:webHidden/>
          </w:rPr>
          <w:fldChar w:fldCharType="separate"/>
        </w:r>
        <w:r w:rsidR="00A80D8B">
          <w:rPr>
            <w:noProof/>
            <w:webHidden/>
          </w:rPr>
          <w:t>69</w:t>
        </w:r>
        <w:r>
          <w:rPr>
            <w:noProof/>
            <w:webHidden/>
          </w:rPr>
          <w:fldChar w:fldCharType="end"/>
        </w:r>
      </w:hyperlink>
    </w:p>
    <w:p w14:paraId="2813C030" w14:textId="67BD4A92"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60" w:history="1">
        <w:r w:rsidRPr="00CE22B2">
          <w:rPr>
            <w:rStyle w:val="Hyperlink"/>
            <w:b/>
            <w:noProof/>
            <w14:scene3d>
              <w14:camera w14:prst="orthographicFront"/>
              <w14:lightRig w14:rig="threePt" w14:dir="t">
                <w14:rot w14:lat="0" w14:lon="0" w14:rev="0"/>
              </w14:lightRig>
            </w14:scene3d>
          </w:rPr>
          <w:t>8.2.3</w:t>
        </w:r>
        <w:r>
          <w:rPr>
            <w:rFonts w:asciiTheme="minorHAnsi" w:eastAsiaTheme="minorEastAsia" w:hAnsiTheme="minorHAnsi" w:cstheme="minorBidi"/>
            <w:noProof/>
            <w:sz w:val="22"/>
            <w:szCs w:val="22"/>
            <w:lang w:val="en-US" w:eastAsia="en-US"/>
          </w:rPr>
          <w:tab/>
        </w:r>
        <w:r w:rsidRPr="00CE22B2">
          <w:rPr>
            <w:rStyle w:val="Hyperlink"/>
            <w:noProof/>
          </w:rPr>
          <w:t>Upgrade of Accidents Manager</w:t>
        </w:r>
        <w:r>
          <w:rPr>
            <w:noProof/>
            <w:webHidden/>
          </w:rPr>
          <w:tab/>
        </w:r>
        <w:r>
          <w:rPr>
            <w:noProof/>
            <w:webHidden/>
          </w:rPr>
          <w:fldChar w:fldCharType="begin"/>
        </w:r>
        <w:r>
          <w:rPr>
            <w:noProof/>
            <w:webHidden/>
          </w:rPr>
          <w:instrText xml:space="preserve"> PAGEREF _Toc47445460 \h </w:instrText>
        </w:r>
        <w:r>
          <w:rPr>
            <w:noProof/>
            <w:webHidden/>
          </w:rPr>
        </w:r>
        <w:r>
          <w:rPr>
            <w:noProof/>
            <w:webHidden/>
          </w:rPr>
          <w:fldChar w:fldCharType="separate"/>
        </w:r>
        <w:r w:rsidR="00A80D8B">
          <w:rPr>
            <w:noProof/>
            <w:webHidden/>
          </w:rPr>
          <w:t>70</w:t>
        </w:r>
        <w:r>
          <w:rPr>
            <w:noProof/>
            <w:webHidden/>
          </w:rPr>
          <w:fldChar w:fldCharType="end"/>
        </w:r>
      </w:hyperlink>
    </w:p>
    <w:p w14:paraId="18C0BDF1" w14:textId="0C2701AF"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61" w:history="1">
        <w:r w:rsidRPr="00CE22B2">
          <w:rPr>
            <w:rStyle w:val="Hyperlink"/>
            <w:b/>
            <w:noProof/>
            <w14:scene3d>
              <w14:camera w14:prst="orthographicFront"/>
              <w14:lightRig w14:rig="threePt" w14:dir="t">
                <w14:rot w14:lat="0" w14:lon="0" w14:rev="0"/>
              </w14:lightRig>
            </w14:scene3d>
          </w:rPr>
          <w:t>8.2.4</w:t>
        </w:r>
        <w:r>
          <w:rPr>
            <w:rFonts w:asciiTheme="minorHAnsi" w:eastAsiaTheme="minorEastAsia" w:hAnsiTheme="minorHAnsi" w:cstheme="minorBidi"/>
            <w:noProof/>
            <w:sz w:val="22"/>
            <w:szCs w:val="22"/>
            <w:lang w:val="en-US" w:eastAsia="en-US"/>
          </w:rPr>
          <w:tab/>
        </w:r>
        <w:r w:rsidRPr="00CE22B2">
          <w:rPr>
            <w:rStyle w:val="Hyperlink"/>
            <w:noProof/>
          </w:rPr>
          <w:t>Post Install/Upgrade Tasks</w:t>
        </w:r>
        <w:r>
          <w:rPr>
            <w:noProof/>
            <w:webHidden/>
          </w:rPr>
          <w:tab/>
        </w:r>
        <w:r>
          <w:rPr>
            <w:noProof/>
            <w:webHidden/>
          </w:rPr>
          <w:fldChar w:fldCharType="begin"/>
        </w:r>
        <w:r>
          <w:rPr>
            <w:noProof/>
            <w:webHidden/>
          </w:rPr>
          <w:instrText xml:space="preserve"> PAGEREF _Toc47445461 \h </w:instrText>
        </w:r>
        <w:r>
          <w:rPr>
            <w:noProof/>
            <w:webHidden/>
          </w:rPr>
        </w:r>
        <w:r>
          <w:rPr>
            <w:noProof/>
            <w:webHidden/>
          </w:rPr>
          <w:fldChar w:fldCharType="separate"/>
        </w:r>
        <w:r w:rsidR="00A80D8B">
          <w:rPr>
            <w:noProof/>
            <w:webHidden/>
          </w:rPr>
          <w:t>71</w:t>
        </w:r>
        <w:r>
          <w:rPr>
            <w:noProof/>
            <w:webHidden/>
          </w:rPr>
          <w:fldChar w:fldCharType="end"/>
        </w:r>
      </w:hyperlink>
    </w:p>
    <w:p w14:paraId="35438B7C" w14:textId="54DA651A" w:rsidR="00223420" w:rsidRDefault="00223420">
      <w:pPr>
        <w:pStyle w:val="TOC1"/>
        <w:tabs>
          <w:tab w:val="left" w:pos="360"/>
        </w:tabs>
        <w:rPr>
          <w:rFonts w:asciiTheme="minorHAnsi" w:eastAsiaTheme="minorEastAsia" w:hAnsiTheme="minorHAnsi" w:cstheme="minorBidi"/>
          <w:noProof/>
          <w:sz w:val="22"/>
          <w:szCs w:val="22"/>
          <w:lang w:val="en-US" w:eastAsia="en-US"/>
        </w:rPr>
      </w:pPr>
      <w:hyperlink w:anchor="_Toc47445462" w:history="1">
        <w:r w:rsidRPr="00CE22B2">
          <w:rPr>
            <w:rStyle w:val="Hyperlink"/>
            <w:noProof/>
          </w:rPr>
          <w:t>9</w:t>
        </w:r>
        <w:r>
          <w:rPr>
            <w:rFonts w:asciiTheme="minorHAnsi" w:eastAsiaTheme="minorEastAsia" w:hAnsiTheme="minorHAnsi" w:cstheme="minorBidi"/>
            <w:noProof/>
            <w:sz w:val="22"/>
            <w:szCs w:val="22"/>
            <w:lang w:val="en-US" w:eastAsia="en-US"/>
          </w:rPr>
          <w:tab/>
        </w:r>
        <w:r w:rsidRPr="00CE22B2">
          <w:rPr>
            <w:rStyle w:val="Hyperlink"/>
            <w:noProof/>
          </w:rPr>
          <w:t>Schemes Manager</w:t>
        </w:r>
        <w:r>
          <w:rPr>
            <w:noProof/>
            <w:webHidden/>
          </w:rPr>
          <w:tab/>
        </w:r>
        <w:r>
          <w:rPr>
            <w:noProof/>
            <w:webHidden/>
          </w:rPr>
          <w:fldChar w:fldCharType="begin"/>
        </w:r>
        <w:r>
          <w:rPr>
            <w:noProof/>
            <w:webHidden/>
          </w:rPr>
          <w:instrText xml:space="preserve"> PAGEREF _Toc47445462 \h </w:instrText>
        </w:r>
        <w:r>
          <w:rPr>
            <w:noProof/>
            <w:webHidden/>
          </w:rPr>
        </w:r>
        <w:r>
          <w:rPr>
            <w:noProof/>
            <w:webHidden/>
          </w:rPr>
          <w:fldChar w:fldCharType="separate"/>
        </w:r>
        <w:r w:rsidR="00A80D8B">
          <w:rPr>
            <w:noProof/>
            <w:webHidden/>
          </w:rPr>
          <w:t>72</w:t>
        </w:r>
        <w:r>
          <w:rPr>
            <w:noProof/>
            <w:webHidden/>
          </w:rPr>
          <w:fldChar w:fldCharType="end"/>
        </w:r>
      </w:hyperlink>
    </w:p>
    <w:p w14:paraId="7B4AF214" w14:textId="2312F7E2" w:rsidR="00223420" w:rsidRDefault="00223420">
      <w:pPr>
        <w:pStyle w:val="TOC2"/>
        <w:rPr>
          <w:rFonts w:asciiTheme="minorHAnsi" w:eastAsiaTheme="minorEastAsia" w:hAnsiTheme="minorHAnsi" w:cstheme="minorBidi"/>
          <w:noProof/>
          <w:sz w:val="22"/>
          <w:szCs w:val="22"/>
          <w:lang w:val="en-US" w:eastAsia="en-US"/>
        </w:rPr>
      </w:pPr>
      <w:hyperlink w:anchor="_Toc47445463" w:history="1">
        <w:r w:rsidRPr="00CE22B2">
          <w:rPr>
            <w:rStyle w:val="Hyperlink"/>
            <w:noProof/>
            <w14:scene3d>
              <w14:camera w14:prst="orthographicFront"/>
              <w14:lightRig w14:rig="threePt" w14:dir="t">
                <w14:rot w14:lat="0" w14:lon="0" w14:rev="0"/>
              </w14:lightRig>
            </w14:scene3d>
          </w:rPr>
          <w:t>9.1</w:t>
        </w:r>
        <w:r>
          <w:rPr>
            <w:rFonts w:asciiTheme="minorHAnsi" w:eastAsiaTheme="minorEastAsia" w:hAnsiTheme="minorHAnsi" w:cstheme="minorBidi"/>
            <w:noProof/>
            <w:sz w:val="22"/>
            <w:szCs w:val="22"/>
            <w:lang w:val="en-US" w:eastAsia="en-US"/>
          </w:rPr>
          <w:tab/>
        </w:r>
        <w:r w:rsidRPr="00CE22B2">
          <w:rPr>
            <w:rStyle w:val="Hyperlink"/>
            <w:noProof/>
          </w:rPr>
          <w:t>Installation of the Schemes Manager Software files</w:t>
        </w:r>
        <w:r>
          <w:rPr>
            <w:noProof/>
            <w:webHidden/>
          </w:rPr>
          <w:tab/>
        </w:r>
        <w:r>
          <w:rPr>
            <w:noProof/>
            <w:webHidden/>
          </w:rPr>
          <w:fldChar w:fldCharType="begin"/>
        </w:r>
        <w:r>
          <w:rPr>
            <w:noProof/>
            <w:webHidden/>
          </w:rPr>
          <w:instrText xml:space="preserve"> PAGEREF _Toc47445463 \h </w:instrText>
        </w:r>
        <w:r>
          <w:rPr>
            <w:noProof/>
            <w:webHidden/>
          </w:rPr>
        </w:r>
        <w:r>
          <w:rPr>
            <w:noProof/>
            <w:webHidden/>
          </w:rPr>
          <w:fldChar w:fldCharType="separate"/>
        </w:r>
        <w:r w:rsidR="00A80D8B">
          <w:rPr>
            <w:noProof/>
            <w:webHidden/>
          </w:rPr>
          <w:t>72</w:t>
        </w:r>
        <w:r>
          <w:rPr>
            <w:noProof/>
            <w:webHidden/>
          </w:rPr>
          <w:fldChar w:fldCharType="end"/>
        </w:r>
      </w:hyperlink>
    </w:p>
    <w:p w14:paraId="0535E7E6" w14:textId="3BEEAC1B"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64" w:history="1">
        <w:r w:rsidRPr="00CE22B2">
          <w:rPr>
            <w:rStyle w:val="Hyperlink"/>
            <w:b/>
            <w:noProof/>
            <w14:scene3d>
              <w14:camera w14:prst="orthographicFront"/>
              <w14:lightRig w14:rig="threePt" w14:dir="t">
                <w14:rot w14:lat="0" w14:lon="0" w14:rev="0"/>
              </w14:lightRig>
            </w14:scene3d>
          </w:rPr>
          <w:t>9.1.1</w:t>
        </w:r>
        <w:r>
          <w:rPr>
            <w:rFonts w:asciiTheme="minorHAnsi" w:eastAsiaTheme="minorEastAsia" w:hAnsiTheme="minorHAnsi" w:cstheme="minorBidi"/>
            <w:noProof/>
            <w:sz w:val="22"/>
            <w:szCs w:val="22"/>
            <w:lang w:val="en-US" w:eastAsia="en-US"/>
          </w:rPr>
          <w:tab/>
        </w:r>
        <w:r w:rsidRPr="00CE22B2">
          <w:rPr>
            <w:rStyle w:val="Hyperlink"/>
            <w:noProof/>
          </w:rPr>
          <w:t>Product Run-time Environment</w:t>
        </w:r>
        <w:r>
          <w:rPr>
            <w:noProof/>
            <w:webHidden/>
          </w:rPr>
          <w:tab/>
        </w:r>
        <w:r>
          <w:rPr>
            <w:noProof/>
            <w:webHidden/>
          </w:rPr>
          <w:fldChar w:fldCharType="begin"/>
        </w:r>
        <w:r>
          <w:rPr>
            <w:noProof/>
            <w:webHidden/>
          </w:rPr>
          <w:instrText xml:space="preserve"> PAGEREF _Toc47445464 \h </w:instrText>
        </w:r>
        <w:r>
          <w:rPr>
            <w:noProof/>
            <w:webHidden/>
          </w:rPr>
        </w:r>
        <w:r>
          <w:rPr>
            <w:noProof/>
            <w:webHidden/>
          </w:rPr>
          <w:fldChar w:fldCharType="separate"/>
        </w:r>
        <w:r w:rsidR="00A80D8B">
          <w:rPr>
            <w:noProof/>
            <w:webHidden/>
          </w:rPr>
          <w:t>72</w:t>
        </w:r>
        <w:r>
          <w:rPr>
            <w:noProof/>
            <w:webHidden/>
          </w:rPr>
          <w:fldChar w:fldCharType="end"/>
        </w:r>
      </w:hyperlink>
    </w:p>
    <w:p w14:paraId="000E1523" w14:textId="07C504B5" w:rsidR="00223420" w:rsidRDefault="00223420">
      <w:pPr>
        <w:pStyle w:val="TOC2"/>
        <w:rPr>
          <w:rFonts w:asciiTheme="minorHAnsi" w:eastAsiaTheme="minorEastAsia" w:hAnsiTheme="minorHAnsi" w:cstheme="minorBidi"/>
          <w:noProof/>
          <w:sz w:val="22"/>
          <w:szCs w:val="22"/>
          <w:lang w:val="en-US" w:eastAsia="en-US"/>
        </w:rPr>
      </w:pPr>
      <w:hyperlink w:anchor="_Toc47445465" w:history="1">
        <w:r w:rsidRPr="00CE22B2">
          <w:rPr>
            <w:rStyle w:val="Hyperlink"/>
            <w:noProof/>
            <w14:scene3d>
              <w14:camera w14:prst="orthographicFront"/>
              <w14:lightRig w14:rig="threePt" w14:dir="t">
                <w14:rot w14:lat="0" w14:lon="0" w14:rev="0"/>
              </w14:lightRig>
            </w14:scene3d>
          </w:rPr>
          <w:t>9.2</w:t>
        </w:r>
        <w:r>
          <w:rPr>
            <w:rFonts w:asciiTheme="minorHAnsi" w:eastAsiaTheme="minorEastAsia" w:hAnsiTheme="minorHAnsi" w:cstheme="minorBidi"/>
            <w:noProof/>
            <w:sz w:val="22"/>
            <w:szCs w:val="22"/>
            <w:lang w:val="en-US" w:eastAsia="en-US"/>
          </w:rPr>
          <w:tab/>
        </w:r>
        <w:r w:rsidRPr="00CE22B2">
          <w:rPr>
            <w:rStyle w:val="Hyperlink"/>
            <w:noProof/>
          </w:rPr>
          <w:t>Schemes Manager DB Server Install/Upgrade</w:t>
        </w:r>
        <w:r>
          <w:rPr>
            <w:noProof/>
            <w:webHidden/>
          </w:rPr>
          <w:tab/>
        </w:r>
        <w:r>
          <w:rPr>
            <w:noProof/>
            <w:webHidden/>
          </w:rPr>
          <w:fldChar w:fldCharType="begin"/>
        </w:r>
        <w:r>
          <w:rPr>
            <w:noProof/>
            <w:webHidden/>
          </w:rPr>
          <w:instrText xml:space="preserve"> PAGEREF _Toc47445465 \h </w:instrText>
        </w:r>
        <w:r>
          <w:rPr>
            <w:noProof/>
            <w:webHidden/>
          </w:rPr>
        </w:r>
        <w:r>
          <w:rPr>
            <w:noProof/>
            <w:webHidden/>
          </w:rPr>
          <w:fldChar w:fldCharType="separate"/>
        </w:r>
        <w:r w:rsidR="00A80D8B">
          <w:rPr>
            <w:noProof/>
            <w:webHidden/>
          </w:rPr>
          <w:t>72</w:t>
        </w:r>
        <w:r>
          <w:rPr>
            <w:noProof/>
            <w:webHidden/>
          </w:rPr>
          <w:fldChar w:fldCharType="end"/>
        </w:r>
      </w:hyperlink>
    </w:p>
    <w:p w14:paraId="374D8421" w14:textId="6BB731C6"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66" w:history="1">
        <w:r w:rsidRPr="00CE22B2">
          <w:rPr>
            <w:rStyle w:val="Hyperlink"/>
            <w:b/>
            <w:noProof/>
            <w14:scene3d>
              <w14:camera w14:prst="orthographicFront"/>
              <w14:lightRig w14:rig="threePt" w14:dir="t">
                <w14:rot w14:lat="0" w14:lon="0" w14:rev="0"/>
              </w14:lightRig>
            </w14:scene3d>
          </w:rPr>
          <w:t>9.2.1</w:t>
        </w:r>
        <w:r>
          <w:rPr>
            <w:rFonts w:asciiTheme="minorHAnsi" w:eastAsiaTheme="minorEastAsia" w:hAnsiTheme="minorHAnsi" w:cstheme="minorBidi"/>
            <w:noProof/>
            <w:sz w:val="22"/>
            <w:szCs w:val="22"/>
            <w:lang w:val="en-US" w:eastAsia="en-US"/>
          </w:rPr>
          <w:tab/>
        </w:r>
        <w:r w:rsidRPr="00CE22B2">
          <w:rPr>
            <w:rStyle w:val="Hyperlink"/>
            <w:noProof/>
          </w:rPr>
          <w:t>Pre-Install and Upgrade</w:t>
        </w:r>
        <w:r>
          <w:rPr>
            <w:noProof/>
            <w:webHidden/>
          </w:rPr>
          <w:tab/>
        </w:r>
        <w:r>
          <w:rPr>
            <w:noProof/>
            <w:webHidden/>
          </w:rPr>
          <w:fldChar w:fldCharType="begin"/>
        </w:r>
        <w:r>
          <w:rPr>
            <w:noProof/>
            <w:webHidden/>
          </w:rPr>
          <w:instrText xml:space="preserve"> PAGEREF _Toc47445466 \h </w:instrText>
        </w:r>
        <w:r>
          <w:rPr>
            <w:noProof/>
            <w:webHidden/>
          </w:rPr>
        </w:r>
        <w:r>
          <w:rPr>
            <w:noProof/>
            <w:webHidden/>
          </w:rPr>
          <w:fldChar w:fldCharType="separate"/>
        </w:r>
        <w:r w:rsidR="00A80D8B">
          <w:rPr>
            <w:noProof/>
            <w:webHidden/>
          </w:rPr>
          <w:t>72</w:t>
        </w:r>
        <w:r>
          <w:rPr>
            <w:noProof/>
            <w:webHidden/>
          </w:rPr>
          <w:fldChar w:fldCharType="end"/>
        </w:r>
      </w:hyperlink>
    </w:p>
    <w:p w14:paraId="33D2CA78" w14:textId="306D5B7A"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67" w:history="1">
        <w:r w:rsidRPr="00CE22B2">
          <w:rPr>
            <w:rStyle w:val="Hyperlink"/>
            <w:b/>
            <w:noProof/>
            <w14:scene3d>
              <w14:camera w14:prst="orthographicFront"/>
              <w14:lightRig w14:rig="threePt" w14:dir="t">
                <w14:rot w14:lat="0" w14:lon="0" w14:rev="0"/>
              </w14:lightRig>
            </w14:scene3d>
          </w:rPr>
          <w:t>9.2.2</w:t>
        </w:r>
        <w:r>
          <w:rPr>
            <w:rFonts w:asciiTheme="minorHAnsi" w:eastAsiaTheme="minorEastAsia" w:hAnsiTheme="minorHAnsi" w:cstheme="minorBidi"/>
            <w:noProof/>
            <w:sz w:val="22"/>
            <w:szCs w:val="22"/>
            <w:lang w:val="en-US" w:eastAsia="en-US"/>
          </w:rPr>
          <w:tab/>
        </w:r>
        <w:r w:rsidRPr="00CE22B2">
          <w:rPr>
            <w:rStyle w:val="Hyperlink"/>
            <w:noProof/>
          </w:rPr>
          <w:t>Install of Schemes Manager</w:t>
        </w:r>
        <w:r>
          <w:rPr>
            <w:noProof/>
            <w:webHidden/>
          </w:rPr>
          <w:tab/>
        </w:r>
        <w:r>
          <w:rPr>
            <w:noProof/>
            <w:webHidden/>
          </w:rPr>
          <w:fldChar w:fldCharType="begin"/>
        </w:r>
        <w:r>
          <w:rPr>
            <w:noProof/>
            <w:webHidden/>
          </w:rPr>
          <w:instrText xml:space="preserve"> PAGEREF _Toc47445467 \h </w:instrText>
        </w:r>
        <w:r>
          <w:rPr>
            <w:noProof/>
            <w:webHidden/>
          </w:rPr>
        </w:r>
        <w:r>
          <w:rPr>
            <w:noProof/>
            <w:webHidden/>
          </w:rPr>
          <w:fldChar w:fldCharType="separate"/>
        </w:r>
        <w:r w:rsidR="00A80D8B">
          <w:rPr>
            <w:noProof/>
            <w:webHidden/>
          </w:rPr>
          <w:t>72</w:t>
        </w:r>
        <w:r>
          <w:rPr>
            <w:noProof/>
            <w:webHidden/>
          </w:rPr>
          <w:fldChar w:fldCharType="end"/>
        </w:r>
      </w:hyperlink>
    </w:p>
    <w:p w14:paraId="38AE34F6" w14:textId="3C6B38B4"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68" w:history="1">
        <w:r w:rsidRPr="00CE22B2">
          <w:rPr>
            <w:rStyle w:val="Hyperlink"/>
            <w:b/>
            <w:noProof/>
            <w14:scene3d>
              <w14:camera w14:prst="orthographicFront"/>
              <w14:lightRig w14:rig="threePt" w14:dir="t">
                <w14:rot w14:lat="0" w14:lon="0" w14:rev="0"/>
              </w14:lightRig>
            </w14:scene3d>
          </w:rPr>
          <w:t>9.2.3</w:t>
        </w:r>
        <w:r>
          <w:rPr>
            <w:rFonts w:asciiTheme="minorHAnsi" w:eastAsiaTheme="minorEastAsia" w:hAnsiTheme="minorHAnsi" w:cstheme="minorBidi"/>
            <w:noProof/>
            <w:sz w:val="22"/>
            <w:szCs w:val="22"/>
            <w:lang w:val="en-US" w:eastAsia="en-US"/>
          </w:rPr>
          <w:tab/>
        </w:r>
        <w:r w:rsidRPr="00CE22B2">
          <w:rPr>
            <w:rStyle w:val="Hyperlink"/>
            <w:noProof/>
          </w:rPr>
          <w:t>Upgrade of Schemes Manager</w:t>
        </w:r>
        <w:r>
          <w:rPr>
            <w:noProof/>
            <w:webHidden/>
          </w:rPr>
          <w:tab/>
        </w:r>
        <w:r>
          <w:rPr>
            <w:noProof/>
            <w:webHidden/>
          </w:rPr>
          <w:fldChar w:fldCharType="begin"/>
        </w:r>
        <w:r>
          <w:rPr>
            <w:noProof/>
            <w:webHidden/>
          </w:rPr>
          <w:instrText xml:space="preserve"> PAGEREF _Toc47445468 \h </w:instrText>
        </w:r>
        <w:r>
          <w:rPr>
            <w:noProof/>
            <w:webHidden/>
          </w:rPr>
        </w:r>
        <w:r>
          <w:rPr>
            <w:noProof/>
            <w:webHidden/>
          </w:rPr>
          <w:fldChar w:fldCharType="separate"/>
        </w:r>
        <w:r w:rsidR="00A80D8B">
          <w:rPr>
            <w:noProof/>
            <w:webHidden/>
          </w:rPr>
          <w:t>73</w:t>
        </w:r>
        <w:r>
          <w:rPr>
            <w:noProof/>
            <w:webHidden/>
          </w:rPr>
          <w:fldChar w:fldCharType="end"/>
        </w:r>
      </w:hyperlink>
    </w:p>
    <w:p w14:paraId="0E329344" w14:textId="42384A2D"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69" w:history="1">
        <w:r w:rsidRPr="00CE22B2">
          <w:rPr>
            <w:rStyle w:val="Hyperlink"/>
            <w:b/>
            <w:noProof/>
            <w14:scene3d>
              <w14:camera w14:prst="orthographicFront"/>
              <w14:lightRig w14:rig="threePt" w14:dir="t">
                <w14:rot w14:lat="0" w14:lon="0" w14:rev="0"/>
              </w14:lightRig>
            </w14:scene3d>
          </w:rPr>
          <w:t>9.2.4</w:t>
        </w:r>
        <w:r>
          <w:rPr>
            <w:rFonts w:asciiTheme="minorHAnsi" w:eastAsiaTheme="minorEastAsia" w:hAnsiTheme="minorHAnsi" w:cstheme="minorBidi"/>
            <w:noProof/>
            <w:sz w:val="22"/>
            <w:szCs w:val="22"/>
            <w:lang w:val="en-US" w:eastAsia="en-US"/>
          </w:rPr>
          <w:tab/>
        </w:r>
        <w:r w:rsidRPr="00CE22B2">
          <w:rPr>
            <w:rStyle w:val="Hyperlink"/>
            <w:noProof/>
          </w:rPr>
          <w:t>Post Install/Upgrade Tasks</w:t>
        </w:r>
        <w:r>
          <w:rPr>
            <w:noProof/>
            <w:webHidden/>
          </w:rPr>
          <w:tab/>
        </w:r>
        <w:r>
          <w:rPr>
            <w:noProof/>
            <w:webHidden/>
          </w:rPr>
          <w:fldChar w:fldCharType="begin"/>
        </w:r>
        <w:r>
          <w:rPr>
            <w:noProof/>
            <w:webHidden/>
          </w:rPr>
          <w:instrText xml:space="preserve"> PAGEREF _Toc47445469 \h </w:instrText>
        </w:r>
        <w:r>
          <w:rPr>
            <w:noProof/>
            <w:webHidden/>
          </w:rPr>
        </w:r>
        <w:r>
          <w:rPr>
            <w:noProof/>
            <w:webHidden/>
          </w:rPr>
          <w:fldChar w:fldCharType="separate"/>
        </w:r>
        <w:r w:rsidR="00A80D8B">
          <w:rPr>
            <w:noProof/>
            <w:webHidden/>
          </w:rPr>
          <w:t>74</w:t>
        </w:r>
        <w:r>
          <w:rPr>
            <w:noProof/>
            <w:webHidden/>
          </w:rPr>
          <w:fldChar w:fldCharType="end"/>
        </w:r>
      </w:hyperlink>
    </w:p>
    <w:p w14:paraId="45485FA2" w14:textId="1AECE841"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70" w:history="1">
        <w:r w:rsidRPr="00CE22B2">
          <w:rPr>
            <w:rStyle w:val="Hyperlink"/>
            <w:b/>
            <w:noProof/>
            <w14:scene3d>
              <w14:camera w14:prst="orthographicFront"/>
              <w14:lightRig w14:rig="threePt" w14:dir="t">
                <w14:rot w14:lat="0" w14:lon="0" w14:rev="0"/>
              </w14:lightRig>
            </w14:scene3d>
          </w:rPr>
          <w:t>9.2.5</w:t>
        </w:r>
        <w:r>
          <w:rPr>
            <w:rFonts w:asciiTheme="minorHAnsi" w:eastAsiaTheme="minorEastAsia" w:hAnsiTheme="minorHAnsi" w:cstheme="minorBidi"/>
            <w:noProof/>
            <w:sz w:val="22"/>
            <w:szCs w:val="22"/>
            <w:lang w:val="en-US" w:eastAsia="en-US"/>
          </w:rPr>
          <w:tab/>
        </w:r>
        <w:r w:rsidRPr="00CE22B2">
          <w:rPr>
            <w:rStyle w:val="Hyperlink"/>
            <w:noProof/>
          </w:rPr>
          <w:t>Additional Configuration (Post Install and Upgrade)</w:t>
        </w:r>
        <w:r>
          <w:rPr>
            <w:noProof/>
            <w:webHidden/>
          </w:rPr>
          <w:tab/>
        </w:r>
        <w:r>
          <w:rPr>
            <w:noProof/>
            <w:webHidden/>
          </w:rPr>
          <w:fldChar w:fldCharType="begin"/>
        </w:r>
        <w:r>
          <w:rPr>
            <w:noProof/>
            <w:webHidden/>
          </w:rPr>
          <w:instrText xml:space="preserve"> PAGEREF _Toc47445470 \h </w:instrText>
        </w:r>
        <w:r>
          <w:rPr>
            <w:noProof/>
            <w:webHidden/>
          </w:rPr>
        </w:r>
        <w:r>
          <w:rPr>
            <w:noProof/>
            <w:webHidden/>
          </w:rPr>
          <w:fldChar w:fldCharType="separate"/>
        </w:r>
        <w:r w:rsidR="00A80D8B">
          <w:rPr>
            <w:noProof/>
            <w:webHidden/>
          </w:rPr>
          <w:t>74</w:t>
        </w:r>
        <w:r>
          <w:rPr>
            <w:noProof/>
            <w:webHidden/>
          </w:rPr>
          <w:fldChar w:fldCharType="end"/>
        </w:r>
      </w:hyperlink>
    </w:p>
    <w:p w14:paraId="0489B215" w14:textId="69A0C087"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71" w:history="1">
        <w:r w:rsidRPr="00CE22B2">
          <w:rPr>
            <w:rStyle w:val="Hyperlink"/>
            <w:b/>
            <w:noProof/>
            <w14:scene3d>
              <w14:camera w14:prst="orthographicFront"/>
              <w14:lightRig w14:rig="threePt" w14:dir="t">
                <w14:rot w14:lat="0" w14:lon="0" w14:rev="0"/>
              </w14:lightRig>
            </w14:scene3d>
          </w:rPr>
          <w:t>9.2.6</w:t>
        </w:r>
        <w:r>
          <w:rPr>
            <w:rFonts w:asciiTheme="minorHAnsi" w:eastAsiaTheme="minorEastAsia" w:hAnsiTheme="minorHAnsi" w:cstheme="minorBidi"/>
            <w:noProof/>
            <w:sz w:val="22"/>
            <w:szCs w:val="22"/>
            <w:lang w:val="en-US" w:eastAsia="en-US"/>
          </w:rPr>
          <w:tab/>
        </w:r>
        <w:r w:rsidRPr="00CE22B2">
          <w:rPr>
            <w:rStyle w:val="Hyperlink"/>
            <w:noProof/>
          </w:rPr>
          <w:t>Product Licencing (Post Install only)</w:t>
        </w:r>
        <w:r>
          <w:rPr>
            <w:noProof/>
            <w:webHidden/>
          </w:rPr>
          <w:tab/>
        </w:r>
        <w:r>
          <w:rPr>
            <w:noProof/>
            <w:webHidden/>
          </w:rPr>
          <w:fldChar w:fldCharType="begin"/>
        </w:r>
        <w:r>
          <w:rPr>
            <w:noProof/>
            <w:webHidden/>
          </w:rPr>
          <w:instrText xml:space="preserve"> PAGEREF _Toc47445471 \h </w:instrText>
        </w:r>
        <w:r>
          <w:rPr>
            <w:noProof/>
            <w:webHidden/>
          </w:rPr>
        </w:r>
        <w:r>
          <w:rPr>
            <w:noProof/>
            <w:webHidden/>
          </w:rPr>
          <w:fldChar w:fldCharType="separate"/>
        </w:r>
        <w:r w:rsidR="00A80D8B">
          <w:rPr>
            <w:noProof/>
            <w:webHidden/>
          </w:rPr>
          <w:t>74</w:t>
        </w:r>
        <w:r>
          <w:rPr>
            <w:noProof/>
            <w:webHidden/>
          </w:rPr>
          <w:fldChar w:fldCharType="end"/>
        </w:r>
      </w:hyperlink>
    </w:p>
    <w:p w14:paraId="31817625" w14:textId="3D63A54A" w:rsidR="00223420" w:rsidRDefault="0022342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47445472" w:history="1">
        <w:r w:rsidRPr="00CE22B2">
          <w:rPr>
            <w:rStyle w:val="Hyperlink"/>
            <w:b/>
            <w:noProof/>
            <w14:scene3d>
              <w14:camera w14:prst="orthographicFront"/>
              <w14:lightRig w14:rig="threePt" w14:dir="t">
                <w14:rot w14:lat="0" w14:lon="0" w14:rev="0"/>
              </w14:lightRig>
            </w14:scene3d>
          </w:rPr>
          <w:t>9.2.7</w:t>
        </w:r>
        <w:r>
          <w:rPr>
            <w:rFonts w:asciiTheme="minorHAnsi" w:eastAsiaTheme="minorEastAsia" w:hAnsiTheme="minorHAnsi" w:cstheme="minorBidi"/>
            <w:noProof/>
            <w:sz w:val="22"/>
            <w:szCs w:val="22"/>
            <w:lang w:val="en-US" w:eastAsia="en-US"/>
          </w:rPr>
          <w:tab/>
        </w:r>
        <w:r w:rsidRPr="00CE22B2">
          <w:rPr>
            <w:rStyle w:val="Hyperlink"/>
            <w:noProof/>
          </w:rPr>
          <w:t>Spatial Configuration (Post Install and Upgrade)</w:t>
        </w:r>
        <w:r>
          <w:rPr>
            <w:noProof/>
            <w:webHidden/>
          </w:rPr>
          <w:tab/>
        </w:r>
        <w:r>
          <w:rPr>
            <w:noProof/>
            <w:webHidden/>
          </w:rPr>
          <w:fldChar w:fldCharType="begin"/>
        </w:r>
        <w:r>
          <w:rPr>
            <w:noProof/>
            <w:webHidden/>
          </w:rPr>
          <w:instrText xml:space="preserve"> PAGEREF _Toc47445472 \h </w:instrText>
        </w:r>
        <w:r>
          <w:rPr>
            <w:noProof/>
            <w:webHidden/>
          </w:rPr>
        </w:r>
        <w:r>
          <w:rPr>
            <w:noProof/>
            <w:webHidden/>
          </w:rPr>
          <w:fldChar w:fldCharType="separate"/>
        </w:r>
        <w:r w:rsidR="00A80D8B">
          <w:rPr>
            <w:noProof/>
            <w:webHidden/>
          </w:rPr>
          <w:t>75</w:t>
        </w:r>
        <w:r>
          <w:rPr>
            <w:noProof/>
            <w:webHidden/>
          </w:rPr>
          <w:fldChar w:fldCharType="end"/>
        </w:r>
      </w:hyperlink>
    </w:p>
    <w:p w14:paraId="4E9E2ADA" w14:textId="5F490AB9" w:rsidR="00223420" w:rsidRDefault="00223420">
      <w:pPr>
        <w:pStyle w:val="TOC1"/>
        <w:tabs>
          <w:tab w:val="left" w:pos="720"/>
        </w:tabs>
        <w:rPr>
          <w:rFonts w:asciiTheme="minorHAnsi" w:eastAsiaTheme="minorEastAsia" w:hAnsiTheme="minorHAnsi" w:cstheme="minorBidi"/>
          <w:noProof/>
          <w:sz w:val="22"/>
          <w:szCs w:val="22"/>
          <w:lang w:val="en-US" w:eastAsia="en-US"/>
        </w:rPr>
      </w:pPr>
      <w:hyperlink w:anchor="_Toc47445473" w:history="1">
        <w:r w:rsidRPr="00CE22B2">
          <w:rPr>
            <w:rStyle w:val="Hyperlink"/>
            <w:noProof/>
          </w:rPr>
          <w:t>10</w:t>
        </w:r>
        <w:r>
          <w:rPr>
            <w:rFonts w:asciiTheme="minorHAnsi" w:eastAsiaTheme="minorEastAsia" w:hAnsiTheme="minorHAnsi" w:cstheme="minorBidi"/>
            <w:noProof/>
            <w:sz w:val="22"/>
            <w:szCs w:val="22"/>
            <w:lang w:val="en-US" w:eastAsia="en-US"/>
          </w:rPr>
          <w:tab/>
        </w:r>
        <w:r w:rsidRPr="00CE22B2">
          <w:rPr>
            <w:rStyle w:val="Hyperlink"/>
            <w:noProof/>
          </w:rPr>
          <w:t>Structures Manager</w:t>
        </w:r>
        <w:r>
          <w:rPr>
            <w:noProof/>
            <w:webHidden/>
          </w:rPr>
          <w:tab/>
        </w:r>
        <w:r>
          <w:rPr>
            <w:noProof/>
            <w:webHidden/>
          </w:rPr>
          <w:fldChar w:fldCharType="begin"/>
        </w:r>
        <w:r>
          <w:rPr>
            <w:noProof/>
            <w:webHidden/>
          </w:rPr>
          <w:instrText xml:space="preserve"> PAGEREF _Toc47445473 \h </w:instrText>
        </w:r>
        <w:r>
          <w:rPr>
            <w:noProof/>
            <w:webHidden/>
          </w:rPr>
        </w:r>
        <w:r>
          <w:rPr>
            <w:noProof/>
            <w:webHidden/>
          </w:rPr>
          <w:fldChar w:fldCharType="separate"/>
        </w:r>
        <w:r w:rsidR="00A80D8B">
          <w:rPr>
            <w:noProof/>
            <w:webHidden/>
          </w:rPr>
          <w:t>76</w:t>
        </w:r>
        <w:r>
          <w:rPr>
            <w:noProof/>
            <w:webHidden/>
          </w:rPr>
          <w:fldChar w:fldCharType="end"/>
        </w:r>
      </w:hyperlink>
    </w:p>
    <w:p w14:paraId="24DEDCFE" w14:textId="335E47C1" w:rsidR="00223420" w:rsidRDefault="00223420">
      <w:pPr>
        <w:pStyle w:val="TOC2"/>
        <w:rPr>
          <w:rFonts w:asciiTheme="minorHAnsi" w:eastAsiaTheme="minorEastAsia" w:hAnsiTheme="minorHAnsi" w:cstheme="minorBidi"/>
          <w:noProof/>
          <w:sz w:val="22"/>
          <w:szCs w:val="22"/>
          <w:lang w:val="en-US" w:eastAsia="en-US"/>
        </w:rPr>
      </w:pPr>
      <w:hyperlink w:anchor="_Toc47445474" w:history="1">
        <w:r w:rsidRPr="00CE22B2">
          <w:rPr>
            <w:rStyle w:val="Hyperlink"/>
            <w:noProof/>
            <w14:scene3d>
              <w14:camera w14:prst="orthographicFront"/>
              <w14:lightRig w14:rig="threePt" w14:dir="t">
                <w14:rot w14:lat="0" w14:lon="0" w14:rev="0"/>
              </w14:lightRig>
            </w14:scene3d>
          </w:rPr>
          <w:t>10.1</w:t>
        </w:r>
        <w:r>
          <w:rPr>
            <w:rFonts w:asciiTheme="minorHAnsi" w:eastAsiaTheme="minorEastAsia" w:hAnsiTheme="minorHAnsi" w:cstheme="minorBidi"/>
            <w:noProof/>
            <w:sz w:val="22"/>
            <w:szCs w:val="22"/>
            <w:lang w:val="en-US" w:eastAsia="en-US"/>
          </w:rPr>
          <w:tab/>
        </w:r>
        <w:r w:rsidRPr="00CE22B2">
          <w:rPr>
            <w:rStyle w:val="Hyperlink"/>
            <w:noProof/>
          </w:rPr>
          <w:t>Installation of the Structures Manager Software files</w:t>
        </w:r>
        <w:r>
          <w:rPr>
            <w:noProof/>
            <w:webHidden/>
          </w:rPr>
          <w:tab/>
        </w:r>
        <w:r>
          <w:rPr>
            <w:noProof/>
            <w:webHidden/>
          </w:rPr>
          <w:fldChar w:fldCharType="begin"/>
        </w:r>
        <w:r>
          <w:rPr>
            <w:noProof/>
            <w:webHidden/>
          </w:rPr>
          <w:instrText xml:space="preserve"> PAGEREF _Toc47445474 \h </w:instrText>
        </w:r>
        <w:r>
          <w:rPr>
            <w:noProof/>
            <w:webHidden/>
          </w:rPr>
        </w:r>
        <w:r>
          <w:rPr>
            <w:noProof/>
            <w:webHidden/>
          </w:rPr>
          <w:fldChar w:fldCharType="separate"/>
        </w:r>
        <w:r w:rsidR="00A80D8B">
          <w:rPr>
            <w:noProof/>
            <w:webHidden/>
          </w:rPr>
          <w:t>76</w:t>
        </w:r>
        <w:r>
          <w:rPr>
            <w:noProof/>
            <w:webHidden/>
          </w:rPr>
          <w:fldChar w:fldCharType="end"/>
        </w:r>
      </w:hyperlink>
    </w:p>
    <w:p w14:paraId="14D0B00D" w14:textId="130D0956" w:rsidR="00223420" w:rsidRDefault="0022342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47445475" w:history="1">
        <w:r w:rsidRPr="00CE22B2">
          <w:rPr>
            <w:rStyle w:val="Hyperlink"/>
            <w:b/>
            <w:noProof/>
            <w14:scene3d>
              <w14:camera w14:prst="orthographicFront"/>
              <w14:lightRig w14:rig="threePt" w14:dir="t">
                <w14:rot w14:lat="0" w14:lon="0" w14:rev="0"/>
              </w14:lightRig>
            </w14:scene3d>
          </w:rPr>
          <w:t>10.1.1</w:t>
        </w:r>
        <w:r>
          <w:rPr>
            <w:rFonts w:asciiTheme="minorHAnsi" w:eastAsiaTheme="minorEastAsia" w:hAnsiTheme="minorHAnsi" w:cstheme="minorBidi"/>
            <w:noProof/>
            <w:sz w:val="22"/>
            <w:szCs w:val="22"/>
            <w:lang w:val="en-US" w:eastAsia="en-US"/>
          </w:rPr>
          <w:tab/>
        </w:r>
        <w:r w:rsidRPr="00CE22B2">
          <w:rPr>
            <w:rStyle w:val="Hyperlink"/>
            <w:noProof/>
          </w:rPr>
          <w:t>Product Run-time Environment</w:t>
        </w:r>
        <w:r>
          <w:rPr>
            <w:noProof/>
            <w:webHidden/>
          </w:rPr>
          <w:tab/>
        </w:r>
        <w:r>
          <w:rPr>
            <w:noProof/>
            <w:webHidden/>
          </w:rPr>
          <w:fldChar w:fldCharType="begin"/>
        </w:r>
        <w:r>
          <w:rPr>
            <w:noProof/>
            <w:webHidden/>
          </w:rPr>
          <w:instrText xml:space="preserve"> PAGEREF _Toc47445475 \h </w:instrText>
        </w:r>
        <w:r>
          <w:rPr>
            <w:noProof/>
            <w:webHidden/>
          </w:rPr>
        </w:r>
        <w:r>
          <w:rPr>
            <w:noProof/>
            <w:webHidden/>
          </w:rPr>
          <w:fldChar w:fldCharType="separate"/>
        </w:r>
        <w:r w:rsidR="00A80D8B">
          <w:rPr>
            <w:noProof/>
            <w:webHidden/>
          </w:rPr>
          <w:t>76</w:t>
        </w:r>
        <w:r>
          <w:rPr>
            <w:noProof/>
            <w:webHidden/>
          </w:rPr>
          <w:fldChar w:fldCharType="end"/>
        </w:r>
      </w:hyperlink>
    </w:p>
    <w:p w14:paraId="24FEA9E8" w14:textId="0C39EC47" w:rsidR="00223420" w:rsidRDefault="00223420">
      <w:pPr>
        <w:pStyle w:val="TOC2"/>
        <w:rPr>
          <w:rFonts w:asciiTheme="minorHAnsi" w:eastAsiaTheme="minorEastAsia" w:hAnsiTheme="minorHAnsi" w:cstheme="minorBidi"/>
          <w:noProof/>
          <w:sz w:val="22"/>
          <w:szCs w:val="22"/>
          <w:lang w:val="en-US" w:eastAsia="en-US"/>
        </w:rPr>
      </w:pPr>
      <w:hyperlink w:anchor="_Toc47445476" w:history="1">
        <w:r w:rsidRPr="00CE22B2">
          <w:rPr>
            <w:rStyle w:val="Hyperlink"/>
            <w:noProof/>
            <w14:scene3d>
              <w14:camera w14:prst="orthographicFront"/>
              <w14:lightRig w14:rig="threePt" w14:dir="t">
                <w14:rot w14:lat="0" w14:lon="0" w14:rev="0"/>
              </w14:lightRig>
            </w14:scene3d>
          </w:rPr>
          <w:t>10.2</w:t>
        </w:r>
        <w:r>
          <w:rPr>
            <w:rFonts w:asciiTheme="minorHAnsi" w:eastAsiaTheme="minorEastAsia" w:hAnsiTheme="minorHAnsi" w:cstheme="minorBidi"/>
            <w:noProof/>
            <w:sz w:val="22"/>
            <w:szCs w:val="22"/>
            <w:lang w:val="en-US" w:eastAsia="en-US"/>
          </w:rPr>
          <w:tab/>
        </w:r>
        <w:r w:rsidRPr="00CE22B2">
          <w:rPr>
            <w:rStyle w:val="Hyperlink"/>
            <w:noProof/>
          </w:rPr>
          <w:t>Structures Manager DB Server Install/Upgrade</w:t>
        </w:r>
        <w:r>
          <w:rPr>
            <w:noProof/>
            <w:webHidden/>
          </w:rPr>
          <w:tab/>
        </w:r>
        <w:r>
          <w:rPr>
            <w:noProof/>
            <w:webHidden/>
          </w:rPr>
          <w:fldChar w:fldCharType="begin"/>
        </w:r>
        <w:r>
          <w:rPr>
            <w:noProof/>
            <w:webHidden/>
          </w:rPr>
          <w:instrText xml:space="preserve"> PAGEREF _Toc47445476 \h </w:instrText>
        </w:r>
        <w:r>
          <w:rPr>
            <w:noProof/>
            <w:webHidden/>
          </w:rPr>
        </w:r>
        <w:r>
          <w:rPr>
            <w:noProof/>
            <w:webHidden/>
          </w:rPr>
          <w:fldChar w:fldCharType="separate"/>
        </w:r>
        <w:r w:rsidR="00A80D8B">
          <w:rPr>
            <w:noProof/>
            <w:webHidden/>
          </w:rPr>
          <w:t>76</w:t>
        </w:r>
        <w:r>
          <w:rPr>
            <w:noProof/>
            <w:webHidden/>
          </w:rPr>
          <w:fldChar w:fldCharType="end"/>
        </w:r>
      </w:hyperlink>
    </w:p>
    <w:p w14:paraId="58C8F22F" w14:textId="5A0F914A" w:rsidR="00223420" w:rsidRDefault="0022342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47445477" w:history="1">
        <w:r w:rsidRPr="00CE22B2">
          <w:rPr>
            <w:rStyle w:val="Hyperlink"/>
            <w:b/>
            <w:noProof/>
            <w14:scene3d>
              <w14:camera w14:prst="orthographicFront"/>
              <w14:lightRig w14:rig="threePt" w14:dir="t">
                <w14:rot w14:lat="0" w14:lon="0" w14:rev="0"/>
              </w14:lightRig>
            </w14:scene3d>
          </w:rPr>
          <w:t>10.2.1</w:t>
        </w:r>
        <w:r>
          <w:rPr>
            <w:rFonts w:asciiTheme="minorHAnsi" w:eastAsiaTheme="minorEastAsia" w:hAnsiTheme="minorHAnsi" w:cstheme="minorBidi"/>
            <w:noProof/>
            <w:sz w:val="22"/>
            <w:szCs w:val="22"/>
            <w:lang w:val="en-US" w:eastAsia="en-US"/>
          </w:rPr>
          <w:tab/>
        </w:r>
        <w:r w:rsidRPr="00CE22B2">
          <w:rPr>
            <w:rStyle w:val="Hyperlink"/>
            <w:noProof/>
          </w:rPr>
          <w:t>Pre-Install and Upgrade</w:t>
        </w:r>
        <w:r>
          <w:rPr>
            <w:noProof/>
            <w:webHidden/>
          </w:rPr>
          <w:tab/>
        </w:r>
        <w:r>
          <w:rPr>
            <w:noProof/>
            <w:webHidden/>
          </w:rPr>
          <w:fldChar w:fldCharType="begin"/>
        </w:r>
        <w:r>
          <w:rPr>
            <w:noProof/>
            <w:webHidden/>
          </w:rPr>
          <w:instrText xml:space="preserve"> PAGEREF _Toc47445477 \h </w:instrText>
        </w:r>
        <w:r>
          <w:rPr>
            <w:noProof/>
            <w:webHidden/>
          </w:rPr>
        </w:r>
        <w:r>
          <w:rPr>
            <w:noProof/>
            <w:webHidden/>
          </w:rPr>
          <w:fldChar w:fldCharType="separate"/>
        </w:r>
        <w:r w:rsidR="00A80D8B">
          <w:rPr>
            <w:noProof/>
            <w:webHidden/>
          </w:rPr>
          <w:t>76</w:t>
        </w:r>
        <w:r>
          <w:rPr>
            <w:noProof/>
            <w:webHidden/>
          </w:rPr>
          <w:fldChar w:fldCharType="end"/>
        </w:r>
      </w:hyperlink>
    </w:p>
    <w:p w14:paraId="2FFFEB2A" w14:textId="6558C183" w:rsidR="00223420" w:rsidRDefault="0022342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47445478" w:history="1">
        <w:r w:rsidRPr="00CE22B2">
          <w:rPr>
            <w:rStyle w:val="Hyperlink"/>
            <w:b/>
            <w:noProof/>
            <w14:scene3d>
              <w14:camera w14:prst="orthographicFront"/>
              <w14:lightRig w14:rig="threePt" w14:dir="t">
                <w14:rot w14:lat="0" w14:lon="0" w14:rev="0"/>
              </w14:lightRig>
            </w14:scene3d>
          </w:rPr>
          <w:t>10.2.2</w:t>
        </w:r>
        <w:r>
          <w:rPr>
            <w:rFonts w:asciiTheme="minorHAnsi" w:eastAsiaTheme="minorEastAsia" w:hAnsiTheme="minorHAnsi" w:cstheme="minorBidi"/>
            <w:noProof/>
            <w:sz w:val="22"/>
            <w:szCs w:val="22"/>
            <w:lang w:val="en-US" w:eastAsia="en-US"/>
          </w:rPr>
          <w:tab/>
        </w:r>
        <w:r w:rsidRPr="00CE22B2">
          <w:rPr>
            <w:rStyle w:val="Hyperlink"/>
            <w:noProof/>
          </w:rPr>
          <w:t>Install of Structures Manager</w:t>
        </w:r>
        <w:r>
          <w:rPr>
            <w:noProof/>
            <w:webHidden/>
          </w:rPr>
          <w:tab/>
        </w:r>
        <w:r>
          <w:rPr>
            <w:noProof/>
            <w:webHidden/>
          </w:rPr>
          <w:fldChar w:fldCharType="begin"/>
        </w:r>
        <w:r>
          <w:rPr>
            <w:noProof/>
            <w:webHidden/>
          </w:rPr>
          <w:instrText xml:space="preserve"> PAGEREF _Toc47445478 \h </w:instrText>
        </w:r>
        <w:r>
          <w:rPr>
            <w:noProof/>
            <w:webHidden/>
          </w:rPr>
        </w:r>
        <w:r>
          <w:rPr>
            <w:noProof/>
            <w:webHidden/>
          </w:rPr>
          <w:fldChar w:fldCharType="separate"/>
        </w:r>
        <w:r w:rsidR="00A80D8B">
          <w:rPr>
            <w:noProof/>
            <w:webHidden/>
          </w:rPr>
          <w:t>76</w:t>
        </w:r>
        <w:r>
          <w:rPr>
            <w:noProof/>
            <w:webHidden/>
          </w:rPr>
          <w:fldChar w:fldCharType="end"/>
        </w:r>
      </w:hyperlink>
    </w:p>
    <w:p w14:paraId="07ED67ED" w14:textId="64915501" w:rsidR="00223420" w:rsidRDefault="0022342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47445479" w:history="1">
        <w:r w:rsidRPr="00CE22B2">
          <w:rPr>
            <w:rStyle w:val="Hyperlink"/>
            <w:b/>
            <w:noProof/>
            <w14:scene3d>
              <w14:camera w14:prst="orthographicFront"/>
              <w14:lightRig w14:rig="threePt" w14:dir="t">
                <w14:rot w14:lat="0" w14:lon="0" w14:rev="0"/>
              </w14:lightRig>
            </w14:scene3d>
          </w:rPr>
          <w:t>10.2.3</w:t>
        </w:r>
        <w:r>
          <w:rPr>
            <w:rFonts w:asciiTheme="minorHAnsi" w:eastAsiaTheme="minorEastAsia" w:hAnsiTheme="minorHAnsi" w:cstheme="minorBidi"/>
            <w:noProof/>
            <w:sz w:val="22"/>
            <w:szCs w:val="22"/>
            <w:lang w:val="en-US" w:eastAsia="en-US"/>
          </w:rPr>
          <w:tab/>
        </w:r>
        <w:r w:rsidRPr="00CE22B2">
          <w:rPr>
            <w:rStyle w:val="Hyperlink"/>
            <w:noProof/>
          </w:rPr>
          <w:t>Upgrade of Structures Manager</w:t>
        </w:r>
        <w:r>
          <w:rPr>
            <w:noProof/>
            <w:webHidden/>
          </w:rPr>
          <w:tab/>
        </w:r>
        <w:r>
          <w:rPr>
            <w:noProof/>
            <w:webHidden/>
          </w:rPr>
          <w:fldChar w:fldCharType="begin"/>
        </w:r>
        <w:r>
          <w:rPr>
            <w:noProof/>
            <w:webHidden/>
          </w:rPr>
          <w:instrText xml:space="preserve"> PAGEREF _Toc47445479 \h </w:instrText>
        </w:r>
        <w:r>
          <w:rPr>
            <w:noProof/>
            <w:webHidden/>
          </w:rPr>
        </w:r>
        <w:r>
          <w:rPr>
            <w:noProof/>
            <w:webHidden/>
          </w:rPr>
          <w:fldChar w:fldCharType="separate"/>
        </w:r>
        <w:r w:rsidR="00A80D8B">
          <w:rPr>
            <w:noProof/>
            <w:webHidden/>
          </w:rPr>
          <w:t>77</w:t>
        </w:r>
        <w:r>
          <w:rPr>
            <w:noProof/>
            <w:webHidden/>
          </w:rPr>
          <w:fldChar w:fldCharType="end"/>
        </w:r>
      </w:hyperlink>
    </w:p>
    <w:p w14:paraId="39B8B562" w14:textId="0D19F1FE" w:rsidR="00223420" w:rsidRDefault="0022342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47445480" w:history="1">
        <w:r w:rsidRPr="00CE22B2">
          <w:rPr>
            <w:rStyle w:val="Hyperlink"/>
            <w:b/>
            <w:noProof/>
            <w14:scene3d>
              <w14:camera w14:prst="orthographicFront"/>
              <w14:lightRig w14:rig="threePt" w14:dir="t">
                <w14:rot w14:lat="0" w14:lon="0" w14:rev="0"/>
              </w14:lightRig>
            </w14:scene3d>
          </w:rPr>
          <w:t>10.2.4</w:t>
        </w:r>
        <w:r>
          <w:rPr>
            <w:rFonts w:asciiTheme="minorHAnsi" w:eastAsiaTheme="minorEastAsia" w:hAnsiTheme="minorHAnsi" w:cstheme="minorBidi"/>
            <w:noProof/>
            <w:sz w:val="22"/>
            <w:szCs w:val="22"/>
            <w:lang w:val="en-US" w:eastAsia="en-US"/>
          </w:rPr>
          <w:tab/>
        </w:r>
        <w:r w:rsidRPr="00CE22B2">
          <w:rPr>
            <w:rStyle w:val="Hyperlink"/>
            <w:noProof/>
          </w:rPr>
          <w:t>Post Install/Upgrade Tasks</w:t>
        </w:r>
        <w:r>
          <w:rPr>
            <w:noProof/>
            <w:webHidden/>
          </w:rPr>
          <w:tab/>
        </w:r>
        <w:r>
          <w:rPr>
            <w:noProof/>
            <w:webHidden/>
          </w:rPr>
          <w:fldChar w:fldCharType="begin"/>
        </w:r>
        <w:r>
          <w:rPr>
            <w:noProof/>
            <w:webHidden/>
          </w:rPr>
          <w:instrText xml:space="preserve"> PAGEREF _Toc47445480 \h </w:instrText>
        </w:r>
        <w:r>
          <w:rPr>
            <w:noProof/>
            <w:webHidden/>
          </w:rPr>
        </w:r>
        <w:r>
          <w:rPr>
            <w:noProof/>
            <w:webHidden/>
          </w:rPr>
          <w:fldChar w:fldCharType="separate"/>
        </w:r>
        <w:r w:rsidR="00A80D8B">
          <w:rPr>
            <w:noProof/>
            <w:webHidden/>
          </w:rPr>
          <w:t>78</w:t>
        </w:r>
        <w:r>
          <w:rPr>
            <w:noProof/>
            <w:webHidden/>
          </w:rPr>
          <w:fldChar w:fldCharType="end"/>
        </w:r>
      </w:hyperlink>
    </w:p>
    <w:p w14:paraId="7E13329C" w14:textId="45841FAA" w:rsidR="00223420" w:rsidRDefault="0022342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47445481" w:history="1">
        <w:r w:rsidRPr="00CE22B2">
          <w:rPr>
            <w:rStyle w:val="Hyperlink"/>
            <w:b/>
            <w:noProof/>
            <w14:scene3d>
              <w14:camera w14:prst="orthographicFront"/>
              <w14:lightRig w14:rig="threePt" w14:dir="t">
                <w14:rot w14:lat="0" w14:lon="0" w14:rev="0"/>
              </w14:lightRig>
            </w14:scene3d>
          </w:rPr>
          <w:t>10.2.5</w:t>
        </w:r>
        <w:r>
          <w:rPr>
            <w:rFonts w:asciiTheme="minorHAnsi" w:eastAsiaTheme="minorEastAsia" w:hAnsiTheme="minorHAnsi" w:cstheme="minorBidi"/>
            <w:noProof/>
            <w:sz w:val="22"/>
            <w:szCs w:val="22"/>
            <w:lang w:val="en-US" w:eastAsia="en-US"/>
          </w:rPr>
          <w:tab/>
        </w:r>
        <w:r w:rsidRPr="00CE22B2">
          <w:rPr>
            <w:rStyle w:val="Hyperlink"/>
            <w:noProof/>
          </w:rPr>
          <w:t>Additional Configuration (Post Install and Upgrade)</w:t>
        </w:r>
        <w:r>
          <w:rPr>
            <w:noProof/>
            <w:webHidden/>
          </w:rPr>
          <w:tab/>
        </w:r>
        <w:r>
          <w:rPr>
            <w:noProof/>
            <w:webHidden/>
          </w:rPr>
          <w:fldChar w:fldCharType="begin"/>
        </w:r>
        <w:r>
          <w:rPr>
            <w:noProof/>
            <w:webHidden/>
          </w:rPr>
          <w:instrText xml:space="preserve"> PAGEREF _Toc47445481 \h </w:instrText>
        </w:r>
        <w:r>
          <w:rPr>
            <w:noProof/>
            <w:webHidden/>
          </w:rPr>
        </w:r>
        <w:r>
          <w:rPr>
            <w:noProof/>
            <w:webHidden/>
          </w:rPr>
          <w:fldChar w:fldCharType="separate"/>
        </w:r>
        <w:r w:rsidR="00A80D8B">
          <w:rPr>
            <w:noProof/>
            <w:webHidden/>
          </w:rPr>
          <w:t>78</w:t>
        </w:r>
        <w:r>
          <w:rPr>
            <w:noProof/>
            <w:webHidden/>
          </w:rPr>
          <w:fldChar w:fldCharType="end"/>
        </w:r>
      </w:hyperlink>
    </w:p>
    <w:p w14:paraId="41898BD9" w14:textId="66609B84" w:rsidR="00223420" w:rsidRDefault="0022342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47445482" w:history="1">
        <w:r w:rsidRPr="00CE22B2">
          <w:rPr>
            <w:rStyle w:val="Hyperlink"/>
            <w:b/>
            <w:noProof/>
            <w14:scene3d>
              <w14:camera w14:prst="orthographicFront"/>
              <w14:lightRig w14:rig="threePt" w14:dir="t">
                <w14:rot w14:lat="0" w14:lon="0" w14:rev="0"/>
              </w14:lightRig>
            </w14:scene3d>
          </w:rPr>
          <w:t>10.2.6</w:t>
        </w:r>
        <w:r>
          <w:rPr>
            <w:rFonts w:asciiTheme="minorHAnsi" w:eastAsiaTheme="minorEastAsia" w:hAnsiTheme="minorHAnsi" w:cstheme="minorBidi"/>
            <w:noProof/>
            <w:sz w:val="22"/>
            <w:szCs w:val="22"/>
            <w:lang w:val="en-US" w:eastAsia="en-US"/>
          </w:rPr>
          <w:tab/>
        </w:r>
        <w:r w:rsidRPr="00CE22B2">
          <w:rPr>
            <w:rStyle w:val="Hyperlink"/>
            <w:noProof/>
          </w:rPr>
          <w:t>Product Licencing (Post Install only)</w:t>
        </w:r>
        <w:r>
          <w:rPr>
            <w:noProof/>
            <w:webHidden/>
          </w:rPr>
          <w:tab/>
        </w:r>
        <w:r>
          <w:rPr>
            <w:noProof/>
            <w:webHidden/>
          </w:rPr>
          <w:fldChar w:fldCharType="begin"/>
        </w:r>
        <w:r>
          <w:rPr>
            <w:noProof/>
            <w:webHidden/>
          </w:rPr>
          <w:instrText xml:space="preserve"> PAGEREF _Toc47445482 \h </w:instrText>
        </w:r>
        <w:r>
          <w:rPr>
            <w:noProof/>
            <w:webHidden/>
          </w:rPr>
        </w:r>
        <w:r>
          <w:rPr>
            <w:noProof/>
            <w:webHidden/>
          </w:rPr>
          <w:fldChar w:fldCharType="separate"/>
        </w:r>
        <w:r w:rsidR="00A80D8B">
          <w:rPr>
            <w:noProof/>
            <w:webHidden/>
          </w:rPr>
          <w:t>78</w:t>
        </w:r>
        <w:r>
          <w:rPr>
            <w:noProof/>
            <w:webHidden/>
          </w:rPr>
          <w:fldChar w:fldCharType="end"/>
        </w:r>
      </w:hyperlink>
    </w:p>
    <w:p w14:paraId="54C6E35D" w14:textId="27EC6525" w:rsidR="00223420" w:rsidRDefault="0022342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47445483" w:history="1">
        <w:r w:rsidRPr="00CE22B2">
          <w:rPr>
            <w:rStyle w:val="Hyperlink"/>
            <w:b/>
            <w:noProof/>
            <w14:scene3d>
              <w14:camera w14:prst="orthographicFront"/>
              <w14:lightRig w14:rig="threePt" w14:dir="t">
                <w14:rot w14:lat="0" w14:lon="0" w14:rev="0"/>
              </w14:lightRig>
            </w14:scene3d>
          </w:rPr>
          <w:t>10.2.7</w:t>
        </w:r>
        <w:r>
          <w:rPr>
            <w:rFonts w:asciiTheme="minorHAnsi" w:eastAsiaTheme="minorEastAsia" w:hAnsiTheme="minorHAnsi" w:cstheme="minorBidi"/>
            <w:noProof/>
            <w:sz w:val="22"/>
            <w:szCs w:val="22"/>
            <w:lang w:val="en-US" w:eastAsia="en-US"/>
          </w:rPr>
          <w:tab/>
        </w:r>
        <w:r w:rsidRPr="00CE22B2">
          <w:rPr>
            <w:rStyle w:val="Hyperlink"/>
            <w:noProof/>
          </w:rPr>
          <w:t>Spatial Configuration (Post Install and Upgrade)</w:t>
        </w:r>
        <w:r>
          <w:rPr>
            <w:noProof/>
            <w:webHidden/>
          </w:rPr>
          <w:tab/>
        </w:r>
        <w:r>
          <w:rPr>
            <w:noProof/>
            <w:webHidden/>
          </w:rPr>
          <w:fldChar w:fldCharType="begin"/>
        </w:r>
        <w:r>
          <w:rPr>
            <w:noProof/>
            <w:webHidden/>
          </w:rPr>
          <w:instrText xml:space="preserve"> PAGEREF _Toc47445483 \h </w:instrText>
        </w:r>
        <w:r>
          <w:rPr>
            <w:noProof/>
            <w:webHidden/>
          </w:rPr>
        </w:r>
        <w:r>
          <w:rPr>
            <w:noProof/>
            <w:webHidden/>
          </w:rPr>
          <w:fldChar w:fldCharType="separate"/>
        </w:r>
        <w:r w:rsidR="00A80D8B">
          <w:rPr>
            <w:noProof/>
            <w:webHidden/>
          </w:rPr>
          <w:t>79</w:t>
        </w:r>
        <w:r>
          <w:rPr>
            <w:noProof/>
            <w:webHidden/>
          </w:rPr>
          <w:fldChar w:fldCharType="end"/>
        </w:r>
      </w:hyperlink>
    </w:p>
    <w:p w14:paraId="6D0D5753" w14:textId="60D7948A" w:rsidR="00223420" w:rsidRDefault="00223420">
      <w:pPr>
        <w:pStyle w:val="TOC1"/>
        <w:tabs>
          <w:tab w:val="left" w:pos="720"/>
        </w:tabs>
        <w:rPr>
          <w:rFonts w:asciiTheme="minorHAnsi" w:eastAsiaTheme="minorEastAsia" w:hAnsiTheme="minorHAnsi" w:cstheme="minorBidi"/>
          <w:noProof/>
          <w:sz w:val="22"/>
          <w:szCs w:val="22"/>
          <w:lang w:val="en-US" w:eastAsia="en-US"/>
        </w:rPr>
      </w:pPr>
      <w:hyperlink w:anchor="_Toc47445484" w:history="1">
        <w:r w:rsidRPr="00CE22B2">
          <w:rPr>
            <w:rStyle w:val="Hyperlink"/>
            <w:noProof/>
          </w:rPr>
          <w:t>11</w:t>
        </w:r>
        <w:r>
          <w:rPr>
            <w:rFonts w:asciiTheme="minorHAnsi" w:eastAsiaTheme="minorEastAsia" w:hAnsiTheme="minorHAnsi" w:cstheme="minorBidi"/>
            <w:noProof/>
            <w:sz w:val="22"/>
            <w:szCs w:val="22"/>
            <w:lang w:val="en-US" w:eastAsia="en-US"/>
          </w:rPr>
          <w:tab/>
        </w:r>
        <w:r w:rsidRPr="00CE22B2">
          <w:rPr>
            <w:rStyle w:val="Hyperlink"/>
            <w:noProof/>
          </w:rPr>
          <w:t>Traffic Interface Manager</w:t>
        </w:r>
        <w:r>
          <w:rPr>
            <w:noProof/>
            <w:webHidden/>
          </w:rPr>
          <w:tab/>
        </w:r>
        <w:r>
          <w:rPr>
            <w:noProof/>
            <w:webHidden/>
          </w:rPr>
          <w:fldChar w:fldCharType="begin"/>
        </w:r>
        <w:r>
          <w:rPr>
            <w:noProof/>
            <w:webHidden/>
          </w:rPr>
          <w:instrText xml:space="preserve"> PAGEREF _Toc47445484 \h </w:instrText>
        </w:r>
        <w:r>
          <w:rPr>
            <w:noProof/>
            <w:webHidden/>
          </w:rPr>
        </w:r>
        <w:r>
          <w:rPr>
            <w:noProof/>
            <w:webHidden/>
          </w:rPr>
          <w:fldChar w:fldCharType="separate"/>
        </w:r>
        <w:r w:rsidR="00A80D8B">
          <w:rPr>
            <w:noProof/>
            <w:webHidden/>
          </w:rPr>
          <w:t>80</w:t>
        </w:r>
        <w:r>
          <w:rPr>
            <w:noProof/>
            <w:webHidden/>
          </w:rPr>
          <w:fldChar w:fldCharType="end"/>
        </w:r>
      </w:hyperlink>
    </w:p>
    <w:p w14:paraId="33DC049D" w14:textId="124CAEF4" w:rsidR="00223420" w:rsidRDefault="00223420">
      <w:pPr>
        <w:pStyle w:val="TOC2"/>
        <w:rPr>
          <w:rFonts w:asciiTheme="minorHAnsi" w:eastAsiaTheme="minorEastAsia" w:hAnsiTheme="minorHAnsi" w:cstheme="minorBidi"/>
          <w:noProof/>
          <w:sz w:val="22"/>
          <w:szCs w:val="22"/>
          <w:lang w:val="en-US" w:eastAsia="en-US"/>
        </w:rPr>
      </w:pPr>
      <w:hyperlink w:anchor="_Toc47445485" w:history="1">
        <w:r w:rsidRPr="00CE22B2">
          <w:rPr>
            <w:rStyle w:val="Hyperlink"/>
            <w:noProof/>
            <w14:scene3d>
              <w14:camera w14:prst="orthographicFront"/>
              <w14:lightRig w14:rig="threePt" w14:dir="t">
                <w14:rot w14:lat="0" w14:lon="0" w14:rev="0"/>
              </w14:lightRig>
            </w14:scene3d>
          </w:rPr>
          <w:t>11.1</w:t>
        </w:r>
        <w:r>
          <w:rPr>
            <w:rFonts w:asciiTheme="minorHAnsi" w:eastAsiaTheme="minorEastAsia" w:hAnsiTheme="minorHAnsi" w:cstheme="minorBidi"/>
            <w:noProof/>
            <w:sz w:val="22"/>
            <w:szCs w:val="22"/>
            <w:lang w:val="en-US" w:eastAsia="en-US"/>
          </w:rPr>
          <w:tab/>
        </w:r>
        <w:r w:rsidRPr="00CE22B2">
          <w:rPr>
            <w:rStyle w:val="Hyperlink"/>
            <w:noProof/>
          </w:rPr>
          <w:t>Implementation of the Traffic Interface Manager Software files</w:t>
        </w:r>
        <w:r>
          <w:rPr>
            <w:noProof/>
            <w:webHidden/>
          </w:rPr>
          <w:tab/>
        </w:r>
        <w:r>
          <w:rPr>
            <w:noProof/>
            <w:webHidden/>
          </w:rPr>
          <w:fldChar w:fldCharType="begin"/>
        </w:r>
        <w:r>
          <w:rPr>
            <w:noProof/>
            <w:webHidden/>
          </w:rPr>
          <w:instrText xml:space="preserve"> PAGEREF _Toc47445485 \h </w:instrText>
        </w:r>
        <w:r>
          <w:rPr>
            <w:noProof/>
            <w:webHidden/>
          </w:rPr>
        </w:r>
        <w:r>
          <w:rPr>
            <w:noProof/>
            <w:webHidden/>
          </w:rPr>
          <w:fldChar w:fldCharType="separate"/>
        </w:r>
        <w:r w:rsidR="00A80D8B">
          <w:rPr>
            <w:noProof/>
            <w:webHidden/>
          </w:rPr>
          <w:t>80</w:t>
        </w:r>
        <w:r>
          <w:rPr>
            <w:noProof/>
            <w:webHidden/>
          </w:rPr>
          <w:fldChar w:fldCharType="end"/>
        </w:r>
      </w:hyperlink>
    </w:p>
    <w:p w14:paraId="1AA9BF73" w14:textId="1A7FCE24" w:rsidR="00223420" w:rsidRDefault="0022342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47445486" w:history="1">
        <w:r w:rsidRPr="00CE22B2">
          <w:rPr>
            <w:rStyle w:val="Hyperlink"/>
            <w:b/>
            <w:noProof/>
            <w14:scene3d>
              <w14:camera w14:prst="orthographicFront"/>
              <w14:lightRig w14:rig="threePt" w14:dir="t">
                <w14:rot w14:lat="0" w14:lon="0" w14:rev="0"/>
              </w14:lightRig>
            </w14:scene3d>
          </w:rPr>
          <w:t>11.1.1</w:t>
        </w:r>
        <w:r>
          <w:rPr>
            <w:rFonts w:asciiTheme="minorHAnsi" w:eastAsiaTheme="minorEastAsia" w:hAnsiTheme="minorHAnsi" w:cstheme="minorBidi"/>
            <w:noProof/>
            <w:sz w:val="22"/>
            <w:szCs w:val="22"/>
            <w:lang w:val="en-US" w:eastAsia="en-US"/>
          </w:rPr>
          <w:tab/>
        </w:r>
        <w:r w:rsidRPr="00CE22B2">
          <w:rPr>
            <w:rStyle w:val="Hyperlink"/>
            <w:noProof/>
          </w:rPr>
          <w:t>Product Run-time Environment</w:t>
        </w:r>
        <w:r>
          <w:rPr>
            <w:noProof/>
            <w:webHidden/>
          </w:rPr>
          <w:tab/>
        </w:r>
        <w:r>
          <w:rPr>
            <w:noProof/>
            <w:webHidden/>
          </w:rPr>
          <w:fldChar w:fldCharType="begin"/>
        </w:r>
        <w:r>
          <w:rPr>
            <w:noProof/>
            <w:webHidden/>
          </w:rPr>
          <w:instrText xml:space="preserve"> PAGEREF _Toc47445486 \h </w:instrText>
        </w:r>
        <w:r>
          <w:rPr>
            <w:noProof/>
            <w:webHidden/>
          </w:rPr>
        </w:r>
        <w:r>
          <w:rPr>
            <w:noProof/>
            <w:webHidden/>
          </w:rPr>
          <w:fldChar w:fldCharType="separate"/>
        </w:r>
        <w:r w:rsidR="00A80D8B">
          <w:rPr>
            <w:noProof/>
            <w:webHidden/>
          </w:rPr>
          <w:t>80</w:t>
        </w:r>
        <w:r>
          <w:rPr>
            <w:noProof/>
            <w:webHidden/>
          </w:rPr>
          <w:fldChar w:fldCharType="end"/>
        </w:r>
      </w:hyperlink>
    </w:p>
    <w:p w14:paraId="7D224C08" w14:textId="7BCA8E38" w:rsidR="00223420" w:rsidRDefault="00223420">
      <w:pPr>
        <w:pStyle w:val="TOC2"/>
        <w:rPr>
          <w:rFonts w:asciiTheme="minorHAnsi" w:eastAsiaTheme="minorEastAsia" w:hAnsiTheme="minorHAnsi" w:cstheme="minorBidi"/>
          <w:noProof/>
          <w:sz w:val="22"/>
          <w:szCs w:val="22"/>
          <w:lang w:val="en-US" w:eastAsia="en-US"/>
        </w:rPr>
      </w:pPr>
      <w:hyperlink w:anchor="_Toc47445487" w:history="1">
        <w:r w:rsidRPr="00CE22B2">
          <w:rPr>
            <w:rStyle w:val="Hyperlink"/>
            <w:noProof/>
            <w14:scene3d>
              <w14:camera w14:prst="orthographicFront"/>
              <w14:lightRig w14:rig="threePt" w14:dir="t">
                <w14:rot w14:lat="0" w14:lon="0" w14:rev="0"/>
              </w14:lightRig>
            </w14:scene3d>
          </w:rPr>
          <w:t>11.2</w:t>
        </w:r>
        <w:r>
          <w:rPr>
            <w:rFonts w:asciiTheme="minorHAnsi" w:eastAsiaTheme="minorEastAsia" w:hAnsiTheme="minorHAnsi" w:cstheme="minorBidi"/>
            <w:noProof/>
            <w:sz w:val="22"/>
            <w:szCs w:val="22"/>
            <w:lang w:val="en-US" w:eastAsia="en-US"/>
          </w:rPr>
          <w:tab/>
        </w:r>
        <w:r w:rsidRPr="00CE22B2">
          <w:rPr>
            <w:rStyle w:val="Hyperlink"/>
            <w:noProof/>
          </w:rPr>
          <w:t>Traffic Interface Manager DB Server Install/Upgrade</w:t>
        </w:r>
        <w:r>
          <w:rPr>
            <w:noProof/>
            <w:webHidden/>
          </w:rPr>
          <w:tab/>
        </w:r>
        <w:r>
          <w:rPr>
            <w:noProof/>
            <w:webHidden/>
          </w:rPr>
          <w:fldChar w:fldCharType="begin"/>
        </w:r>
        <w:r>
          <w:rPr>
            <w:noProof/>
            <w:webHidden/>
          </w:rPr>
          <w:instrText xml:space="preserve"> PAGEREF _Toc47445487 \h </w:instrText>
        </w:r>
        <w:r>
          <w:rPr>
            <w:noProof/>
            <w:webHidden/>
          </w:rPr>
        </w:r>
        <w:r>
          <w:rPr>
            <w:noProof/>
            <w:webHidden/>
          </w:rPr>
          <w:fldChar w:fldCharType="separate"/>
        </w:r>
        <w:r w:rsidR="00A80D8B">
          <w:rPr>
            <w:noProof/>
            <w:webHidden/>
          </w:rPr>
          <w:t>80</w:t>
        </w:r>
        <w:r>
          <w:rPr>
            <w:noProof/>
            <w:webHidden/>
          </w:rPr>
          <w:fldChar w:fldCharType="end"/>
        </w:r>
      </w:hyperlink>
    </w:p>
    <w:p w14:paraId="27CBC405" w14:textId="4E5C5612" w:rsidR="00223420" w:rsidRDefault="0022342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47445488" w:history="1">
        <w:r w:rsidRPr="00CE22B2">
          <w:rPr>
            <w:rStyle w:val="Hyperlink"/>
            <w:b/>
            <w:noProof/>
            <w14:scene3d>
              <w14:camera w14:prst="orthographicFront"/>
              <w14:lightRig w14:rig="threePt" w14:dir="t">
                <w14:rot w14:lat="0" w14:lon="0" w14:rev="0"/>
              </w14:lightRig>
            </w14:scene3d>
          </w:rPr>
          <w:t>11.2.1</w:t>
        </w:r>
        <w:r>
          <w:rPr>
            <w:rFonts w:asciiTheme="minorHAnsi" w:eastAsiaTheme="minorEastAsia" w:hAnsiTheme="minorHAnsi" w:cstheme="minorBidi"/>
            <w:noProof/>
            <w:sz w:val="22"/>
            <w:szCs w:val="22"/>
            <w:lang w:val="en-US" w:eastAsia="en-US"/>
          </w:rPr>
          <w:tab/>
        </w:r>
        <w:r w:rsidRPr="00CE22B2">
          <w:rPr>
            <w:rStyle w:val="Hyperlink"/>
            <w:noProof/>
          </w:rPr>
          <w:t>Typical problems that you may encounter</w:t>
        </w:r>
        <w:r>
          <w:rPr>
            <w:noProof/>
            <w:webHidden/>
          </w:rPr>
          <w:tab/>
        </w:r>
        <w:r>
          <w:rPr>
            <w:noProof/>
            <w:webHidden/>
          </w:rPr>
          <w:fldChar w:fldCharType="begin"/>
        </w:r>
        <w:r>
          <w:rPr>
            <w:noProof/>
            <w:webHidden/>
          </w:rPr>
          <w:instrText xml:space="preserve"> PAGEREF _Toc47445488 \h </w:instrText>
        </w:r>
        <w:r>
          <w:rPr>
            <w:noProof/>
            <w:webHidden/>
          </w:rPr>
        </w:r>
        <w:r>
          <w:rPr>
            <w:noProof/>
            <w:webHidden/>
          </w:rPr>
          <w:fldChar w:fldCharType="separate"/>
        </w:r>
        <w:r w:rsidR="00A80D8B">
          <w:rPr>
            <w:noProof/>
            <w:webHidden/>
          </w:rPr>
          <w:t>80</w:t>
        </w:r>
        <w:r>
          <w:rPr>
            <w:noProof/>
            <w:webHidden/>
          </w:rPr>
          <w:fldChar w:fldCharType="end"/>
        </w:r>
      </w:hyperlink>
    </w:p>
    <w:p w14:paraId="4F2BCA0F" w14:textId="1AFC979C" w:rsidR="00223420" w:rsidRDefault="0022342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47445489" w:history="1">
        <w:r w:rsidRPr="00CE22B2">
          <w:rPr>
            <w:rStyle w:val="Hyperlink"/>
            <w:b/>
            <w:noProof/>
            <w14:scene3d>
              <w14:camera w14:prst="orthographicFront"/>
              <w14:lightRig w14:rig="threePt" w14:dir="t">
                <w14:rot w14:lat="0" w14:lon="0" w14:rev="0"/>
              </w14:lightRig>
            </w14:scene3d>
          </w:rPr>
          <w:t>11.2.2</w:t>
        </w:r>
        <w:r>
          <w:rPr>
            <w:rFonts w:asciiTheme="minorHAnsi" w:eastAsiaTheme="minorEastAsia" w:hAnsiTheme="minorHAnsi" w:cstheme="minorBidi"/>
            <w:noProof/>
            <w:sz w:val="22"/>
            <w:szCs w:val="22"/>
            <w:lang w:val="en-US" w:eastAsia="en-US"/>
          </w:rPr>
          <w:tab/>
        </w:r>
        <w:r w:rsidRPr="00CE22B2">
          <w:rPr>
            <w:rStyle w:val="Hyperlink"/>
            <w:noProof/>
          </w:rPr>
          <w:t>Pre-Install and Upgrade</w:t>
        </w:r>
        <w:r>
          <w:rPr>
            <w:noProof/>
            <w:webHidden/>
          </w:rPr>
          <w:tab/>
        </w:r>
        <w:r>
          <w:rPr>
            <w:noProof/>
            <w:webHidden/>
          </w:rPr>
          <w:fldChar w:fldCharType="begin"/>
        </w:r>
        <w:r>
          <w:rPr>
            <w:noProof/>
            <w:webHidden/>
          </w:rPr>
          <w:instrText xml:space="preserve"> PAGEREF _Toc47445489 \h </w:instrText>
        </w:r>
        <w:r>
          <w:rPr>
            <w:noProof/>
            <w:webHidden/>
          </w:rPr>
        </w:r>
        <w:r>
          <w:rPr>
            <w:noProof/>
            <w:webHidden/>
          </w:rPr>
          <w:fldChar w:fldCharType="separate"/>
        </w:r>
        <w:r w:rsidR="00A80D8B">
          <w:rPr>
            <w:noProof/>
            <w:webHidden/>
          </w:rPr>
          <w:t>80</w:t>
        </w:r>
        <w:r>
          <w:rPr>
            <w:noProof/>
            <w:webHidden/>
          </w:rPr>
          <w:fldChar w:fldCharType="end"/>
        </w:r>
      </w:hyperlink>
    </w:p>
    <w:p w14:paraId="5DF37DE9" w14:textId="2A4ECFCF" w:rsidR="00223420" w:rsidRDefault="0022342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47445490" w:history="1">
        <w:r w:rsidRPr="00CE22B2">
          <w:rPr>
            <w:rStyle w:val="Hyperlink"/>
            <w:b/>
            <w:noProof/>
            <w14:scene3d>
              <w14:camera w14:prst="orthographicFront"/>
              <w14:lightRig w14:rig="threePt" w14:dir="t">
                <w14:rot w14:lat="0" w14:lon="0" w14:rev="0"/>
              </w14:lightRig>
            </w14:scene3d>
          </w:rPr>
          <w:t>11.2.3</w:t>
        </w:r>
        <w:r>
          <w:rPr>
            <w:rFonts w:asciiTheme="minorHAnsi" w:eastAsiaTheme="minorEastAsia" w:hAnsiTheme="minorHAnsi" w:cstheme="minorBidi"/>
            <w:noProof/>
            <w:sz w:val="22"/>
            <w:szCs w:val="22"/>
            <w:lang w:val="en-US" w:eastAsia="en-US"/>
          </w:rPr>
          <w:tab/>
        </w:r>
        <w:r w:rsidRPr="00CE22B2">
          <w:rPr>
            <w:rStyle w:val="Hyperlink"/>
            <w:noProof/>
          </w:rPr>
          <w:t>Install of Traffic Interface Manager</w:t>
        </w:r>
        <w:r>
          <w:rPr>
            <w:noProof/>
            <w:webHidden/>
          </w:rPr>
          <w:tab/>
        </w:r>
        <w:r>
          <w:rPr>
            <w:noProof/>
            <w:webHidden/>
          </w:rPr>
          <w:fldChar w:fldCharType="begin"/>
        </w:r>
        <w:r>
          <w:rPr>
            <w:noProof/>
            <w:webHidden/>
          </w:rPr>
          <w:instrText xml:space="preserve"> PAGEREF _Toc47445490 \h </w:instrText>
        </w:r>
        <w:r>
          <w:rPr>
            <w:noProof/>
            <w:webHidden/>
          </w:rPr>
        </w:r>
        <w:r>
          <w:rPr>
            <w:noProof/>
            <w:webHidden/>
          </w:rPr>
          <w:fldChar w:fldCharType="separate"/>
        </w:r>
        <w:r w:rsidR="00A80D8B">
          <w:rPr>
            <w:noProof/>
            <w:webHidden/>
          </w:rPr>
          <w:t>80</w:t>
        </w:r>
        <w:r>
          <w:rPr>
            <w:noProof/>
            <w:webHidden/>
          </w:rPr>
          <w:fldChar w:fldCharType="end"/>
        </w:r>
      </w:hyperlink>
    </w:p>
    <w:p w14:paraId="61323307" w14:textId="540B43F8" w:rsidR="00223420" w:rsidRDefault="0022342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47445491" w:history="1">
        <w:r w:rsidRPr="00CE22B2">
          <w:rPr>
            <w:rStyle w:val="Hyperlink"/>
            <w:b/>
            <w:noProof/>
            <w14:scene3d>
              <w14:camera w14:prst="orthographicFront"/>
              <w14:lightRig w14:rig="threePt" w14:dir="t">
                <w14:rot w14:lat="0" w14:lon="0" w14:rev="0"/>
              </w14:lightRig>
            </w14:scene3d>
          </w:rPr>
          <w:t>11.2.4</w:t>
        </w:r>
        <w:r>
          <w:rPr>
            <w:rFonts w:asciiTheme="minorHAnsi" w:eastAsiaTheme="minorEastAsia" w:hAnsiTheme="minorHAnsi" w:cstheme="minorBidi"/>
            <w:noProof/>
            <w:sz w:val="22"/>
            <w:szCs w:val="22"/>
            <w:lang w:val="en-US" w:eastAsia="en-US"/>
          </w:rPr>
          <w:tab/>
        </w:r>
        <w:r w:rsidRPr="00CE22B2">
          <w:rPr>
            <w:rStyle w:val="Hyperlink"/>
            <w:noProof/>
          </w:rPr>
          <w:t>Upgrade of Traffic Interface Manager</w:t>
        </w:r>
        <w:r>
          <w:rPr>
            <w:noProof/>
            <w:webHidden/>
          </w:rPr>
          <w:tab/>
        </w:r>
        <w:r>
          <w:rPr>
            <w:noProof/>
            <w:webHidden/>
          </w:rPr>
          <w:fldChar w:fldCharType="begin"/>
        </w:r>
        <w:r>
          <w:rPr>
            <w:noProof/>
            <w:webHidden/>
          </w:rPr>
          <w:instrText xml:space="preserve"> PAGEREF _Toc47445491 \h </w:instrText>
        </w:r>
        <w:r>
          <w:rPr>
            <w:noProof/>
            <w:webHidden/>
          </w:rPr>
        </w:r>
        <w:r>
          <w:rPr>
            <w:noProof/>
            <w:webHidden/>
          </w:rPr>
          <w:fldChar w:fldCharType="separate"/>
        </w:r>
        <w:r w:rsidR="00A80D8B">
          <w:rPr>
            <w:noProof/>
            <w:webHidden/>
          </w:rPr>
          <w:t>81</w:t>
        </w:r>
        <w:r>
          <w:rPr>
            <w:noProof/>
            <w:webHidden/>
          </w:rPr>
          <w:fldChar w:fldCharType="end"/>
        </w:r>
      </w:hyperlink>
    </w:p>
    <w:p w14:paraId="5DDC7626" w14:textId="342D6836" w:rsidR="00223420" w:rsidRDefault="0022342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47445492" w:history="1">
        <w:r w:rsidRPr="00CE22B2">
          <w:rPr>
            <w:rStyle w:val="Hyperlink"/>
            <w:b/>
            <w:noProof/>
            <w14:scene3d>
              <w14:camera w14:prst="orthographicFront"/>
              <w14:lightRig w14:rig="threePt" w14:dir="t">
                <w14:rot w14:lat="0" w14:lon="0" w14:rev="0"/>
              </w14:lightRig>
            </w14:scene3d>
          </w:rPr>
          <w:t>11.2.5</w:t>
        </w:r>
        <w:r>
          <w:rPr>
            <w:rFonts w:asciiTheme="minorHAnsi" w:eastAsiaTheme="minorEastAsia" w:hAnsiTheme="minorHAnsi" w:cstheme="minorBidi"/>
            <w:noProof/>
            <w:sz w:val="22"/>
            <w:szCs w:val="22"/>
            <w:lang w:val="en-US" w:eastAsia="en-US"/>
          </w:rPr>
          <w:tab/>
        </w:r>
        <w:r w:rsidRPr="00CE22B2">
          <w:rPr>
            <w:rStyle w:val="Hyperlink"/>
            <w:noProof/>
          </w:rPr>
          <w:t>Mandatory Configuration</w:t>
        </w:r>
        <w:r>
          <w:rPr>
            <w:noProof/>
            <w:webHidden/>
          </w:rPr>
          <w:tab/>
        </w:r>
        <w:r>
          <w:rPr>
            <w:noProof/>
            <w:webHidden/>
          </w:rPr>
          <w:fldChar w:fldCharType="begin"/>
        </w:r>
        <w:r>
          <w:rPr>
            <w:noProof/>
            <w:webHidden/>
          </w:rPr>
          <w:instrText xml:space="preserve"> PAGEREF _Toc47445492 \h </w:instrText>
        </w:r>
        <w:r>
          <w:rPr>
            <w:noProof/>
            <w:webHidden/>
          </w:rPr>
        </w:r>
        <w:r>
          <w:rPr>
            <w:noProof/>
            <w:webHidden/>
          </w:rPr>
          <w:fldChar w:fldCharType="separate"/>
        </w:r>
        <w:r w:rsidR="00A80D8B">
          <w:rPr>
            <w:noProof/>
            <w:webHidden/>
          </w:rPr>
          <w:t>82</w:t>
        </w:r>
        <w:r>
          <w:rPr>
            <w:noProof/>
            <w:webHidden/>
          </w:rPr>
          <w:fldChar w:fldCharType="end"/>
        </w:r>
      </w:hyperlink>
    </w:p>
    <w:p w14:paraId="6DAD6B24" w14:textId="21AF7D88" w:rsidR="00223420" w:rsidRDefault="0022342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47445493" w:history="1">
        <w:r w:rsidRPr="00CE22B2">
          <w:rPr>
            <w:rStyle w:val="Hyperlink"/>
            <w:b/>
            <w:noProof/>
            <w14:scene3d>
              <w14:camera w14:prst="orthographicFront"/>
              <w14:lightRig w14:rig="threePt" w14:dir="t">
                <w14:rot w14:lat="0" w14:lon="0" w14:rev="0"/>
              </w14:lightRig>
            </w14:scene3d>
          </w:rPr>
          <w:t>11.2.6</w:t>
        </w:r>
        <w:r>
          <w:rPr>
            <w:rFonts w:asciiTheme="minorHAnsi" w:eastAsiaTheme="minorEastAsia" w:hAnsiTheme="minorHAnsi" w:cstheme="minorBidi"/>
            <w:noProof/>
            <w:sz w:val="22"/>
            <w:szCs w:val="22"/>
            <w:lang w:val="en-US" w:eastAsia="en-US"/>
          </w:rPr>
          <w:tab/>
        </w:r>
        <w:r w:rsidRPr="00CE22B2">
          <w:rPr>
            <w:rStyle w:val="Hyperlink"/>
            <w:noProof/>
          </w:rPr>
          <w:t>Web Service Install/Upgrade (Post Install and Upgrade)</w:t>
        </w:r>
        <w:r>
          <w:rPr>
            <w:noProof/>
            <w:webHidden/>
          </w:rPr>
          <w:tab/>
        </w:r>
        <w:r>
          <w:rPr>
            <w:noProof/>
            <w:webHidden/>
          </w:rPr>
          <w:fldChar w:fldCharType="begin"/>
        </w:r>
        <w:r>
          <w:rPr>
            <w:noProof/>
            <w:webHidden/>
          </w:rPr>
          <w:instrText xml:space="preserve"> PAGEREF _Toc47445493 \h </w:instrText>
        </w:r>
        <w:r>
          <w:rPr>
            <w:noProof/>
            <w:webHidden/>
          </w:rPr>
        </w:r>
        <w:r>
          <w:rPr>
            <w:noProof/>
            <w:webHidden/>
          </w:rPr>
          <w:fldChar w:fldCharType="separate"/>
        </w:r>
        <w:r w:rsidR="00A80D8B">
          <w:rPr>
            <w:noProof/>
            <w:webHidden/>
          </w:rPr>
          <w:t>83</w:t>
        </w:r>
        <w:r>
          <w:rPr>
            <w:noProof/>
            <w:webHidden/>
          </w:rPr>
          <w:fldChar w:fldCharType="end"/>
        </w:r>
      </w:hyperlink>
    </w:p>
    <w:p w14:paraId="30F42E07" w14:textId="297B7C61" w:rsidR="00223420" w:rsidRDefault="00223420">
      <w:pPr>
        <w:pStyle w:val="TOC1"/>
        <w:tabs>
          <w:tab w:val="left" w:pos="720"/>
        </w:tabs>
        <w:rPr>
          <w:rFonts w:asciiTheme="minorHAnsi" w:eastAsiaTheme="minorEastAsia" w:hAnsiTheme="minorHAnsi" w:cstheme="minorBidi"/>
          <w:noProof/>
          <w:sz w:val="22"/>
          <w:szCs w:val="22"/>
          <w:lang w:val="en-US" w:eastAsia="en-US"/>
        </w:rPr>
      </w:pPr>
      <w:hyperlink w:anchor="_Toc47445494" w:history="1">
        <w:r w:rsidRPr="00CE22B2">
          <w:rPr>
            <w:rStyle w:val="Hyperlink"/>
            <w:noProof/>
          </w:rPr>
          <w:t>12</w:t>
        </w:r>
        <w:r>
          <w:rPr>
            <w:rFonts w:asciiTheme="minorHAnsi" w:eastAsiaTheme="minorEastAsia" w:hAnsiTheme="minorHAnsi" w:cstheme="minorBidi"/>
            <w:noProof/>
            <w:sz w:val="22"/>
            <w:szCs w:val="22"/>
            <w:lang w:val="en-US" w:eastAsia="en-US"/>
          </w:rPr>
          <w:tab/>
        </w:r>
        <w:r w:rsidRPr="00CE22B2">
          <w:rPr>
            <w:rStyle w:val="Hyperlink"/>
            <w:noProof/>
          </w:rPr>
          <w:t>MapCapture Interface</w:t>
        </w:r>
        <w:r>
          <w:rPr>
            <w:noProof/>
            <w:webHidden/>
          </w:rPr>
          <w:tab/>
        </w:r>
        <w:r>
          <w:rPr>
            <w:noProof/>
            <w:webHidden/>
          </w:rPr>
          <w:fldChar w:fldCharType="begin"/>
        </w:r>
        <w:r>
          <w:rPr>
            <w:noProof/>
            <w:webHidden/>
          </w:rPr>
          <w:instrText xml:space="preserve"> PAGEREF _Toc47445494 \h </w:instrText>
        </w:r>
        <w:r>
          <w:rPr>
            <w:noProof/>
            <w:webHidden/>
          </w:rPr>
        </w:r>
        <w:r>
          <w:rPr>
            <w:noProof/>
            <w:webHidden/>
          </w:rPr>
          <w:fldChar w:fldCharType="separate"/>
        </w:r>
        <w:r w:rsidR="00A80D8B">
          <w:rPr>
            <w:noProof/>
            <w:webHidden/>
          </w:rPr>
          <w:t>84</w:t>
        </w:r>
        <w:r>
          <w:rPr>
            <w:noProof/>
            <w:webHidden/>
          </w:rPr>
          <w:fldChar w:fldCharType="end"/>
        </w:r>
      </w:hyperlink>
    </w:p>
    <w:p w14:paraId="22969664" w14:textId="442F8FB5" w:rsidR="00223420" w:rsidRDefault="00223420">
      <w:pPr>
        <w:pStyle w:val="TOC2"/>
        <w:rPr>
          <w:rFonts w:asciiTheme="minorHAnsi" w:eastAsiaTheme="minorEastAsia" w:hAnsiTheme="minorHAnsi" w:cstheme="minorBidi"/>
          <w:noProof/>
          <w:sz w:val="22"/>
          <w:szCs w:val="22"/>
          <w:lang w:val="en-US" w:eastAsia="en-US"/>
        </w:rPr>
      </w:pPr>
      <w:hyperlink w:anchor="_Toc47445495" w:history="1">
        <w:r w:rsidRPr="00CE22B2">
          <w:rPr>
            <w:rStyle w:val="Hyperlink"/>
            <w:noProof/>
            <w14:scene3d>
              <w14:camera w14:prst="orthographicFront"/>
              <w14:lightRig w14:rig="threePt" w14:dir="t">
                <w14:rot w14:lat="0" w14:lon="0" w14:rev="0"/>
              </w14:lightRig>
            </w14:scene3d>
          </w:rPr>
          <w:t>12.1</w:t>
        </w:r>
        <w:r>
          <w:rPr>
            <w:rFonts w:asciiTheme="minorHAnsi" w:eastAsiaTheme="minorEastAsia" w:hAnsiTheme="minorHAnsi" w:cstheme="minorBidi"/>
            <w:noProof/>
            <w:sz w:val="22"/>
            <w:szCs w:val="22"/>
            <w:lang w:val="en-US" w:eastAsia="en-US"/>
          </w:rPr>
          <w:tab/>
        </w:r>
        <w:r w:rsidRPr="00CE22B2">
          <w:rPr>
            <w:rStyle w:val="Hyperlink"/>
            <w:noProof/>
          </w:rPr>
          <w:t>Installation of the Mapcapture Interface Software files</w:t>
        </w:r>
        <w:r>
          <w:rPr>
            <w:noProof/>
            <w:webHidden/>
          </w:rPr>
          <w:tab/>
        </w:r>
        <w:r>
          <w:rPr>
            <w:noProof/>
            <w:webHidden/>
          </w:rPr>
          <w:fldChar w:fldCharType="begin"/>
        </w:r>
        <w:r>
          <w:rPr>
            <w:noProof/>
            <w:webHidden/>
          </w:rPr>
          <w:instrText xml:space="preserve"> PAGEREF _Toc47445495 \h </w:instrText>
        </w:r>
        <w:r>
          <w:rPr>
            <w:noProof/>
            <w:webHidden/>
          </w:rPr>
        </w:r>
        <w:r>
          <w:rPr>
            <w:noProof/>
            <w:webHidden/>
          </w:rPr>
          <w:fldChar w:fldCharType="separate"/>
        </w:r>
        <w:r w:rsidR="00A80D8B">
          <w:rPr>
            <w:noProof/>
            <w:webHidden/>
          </w:rPr>
          <w:t>84</w:t>
        </w:r>
        <w:r>
          <w:rPr>
            <w:noProof/>
            <w:webHidden/>
          </w:rPr>
          <w:fldChar w:fldCharType="end"/>
        </w:r>
      </w:hyperlink>
    </w:p>
    <w:p w14:paraId="061437A0" w14:textId="3D2D9001" w:rsidR="00223420" w:rsidRDefault="0022342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47445496" w:history="1">
        <w:r w:rsidRPr="00CE22B2">
          <w:rPr>
            <w:rStyle w:val="Hyperlink"/>
            <w:b/>
            <w:noProof/>
            <w14:scene3d>
              <w14:camera w14:prst="orthographicFront"/>
              <w14:lightRig w14:rig="threePt" w14:dir="t">
                <w14:rot w14:lat="0" w14:lon="0" w14:rev="0"/>
              </w14:lightRig>
            </w14:scene3d>
          </w:rPr>
          <w:t>12.1.1</w:t>
        </w:r>
        <w:r>
          <w:rPr>
            <w:rFonts w:asciiTheme="minorHAnsi" w:eastAsiaTheme="minorEastAsia" w:hAnsiTheme="minorHAnsi" w:cstheme="minorBidi"/>
            <w:noProof/>
            <w:sz w:val="22"/>
            <w:szCs w:val="22"/>
            <w:lang w:val="en-US" w:eastAsia="en-US"/>
          </w:rPr>
          <w:tab/>
        </w:r>
        <w:r w:rsidRPr="00CE22B2">
          <w:rPr>
            <w:rStyle w:val="Hyperlink"/>
            <w:noProof/>
          </w:rPr>
          <w:t>Product Run-time Environment</w:t>
        </w:r>
        <w:r>
          <w:rPr>
            <w:noProof/>
            <w:webHidden/>
          </w:rPr>
          <w:tab/>
        </w:r>
        <w:r>
          <w:rPr>
            <w:noProof/>
            <w:webHidden/>
          </w:rPr>
          <w:fldChar w:fldCharType="begin"/>
        </w:r>
        <w:r>
          <w:rPr>
            <w:noProof/>
            <w:webHidden/>
          </w:rPr>
          <w:instrText xml:space="preserve"> PAGEREF _Toc47445496 \h </w:instrText>
        </w:r>
        <w:r>
          <w:rPr>
            <w:noProof/>
            <w:webHidden/>
          </w:rPr>
        </w:r>
        <w:r>
          <w:rPr>
            <w:noProof/>
            <w:webHidden/>
          </w:rPr>
          <w:fldChar w:fldCharType="separate"/>
        </w:r>
        <w:r w:rsidR="00A80D8B">
          <w:rPr>
            <w:noProof/>
            <w:webHidden/>
          </w:rPr>
          <w:t>84</w:t>
        </w:r>
        <w:r>
          <w:rPr>
            <w:noProof/>
            <w:webHidden/>
          </w:rPr>
          <w:fldChar w:fldCharType="end"/>
        </w:r>
      </w:hyperlink>
    </w:p>
    <w:p w14:paraId="50A69891" w14:textId="77A1BB0B" w:rsidR="00223420" w:rsidRDefault="00223420">
      <w:pPr>
        <w:pStyle w:val="TOC2"/>
        <w:rPr>
          <w:rFonts w:asciiTheme="minorHAnsi" w:eastAsiaTheme="minorEastAsia" w:hAnsiTheme="minorHAnsi" w:cstheme="minorBidi"/>
          <w:noProof/>
          <w:sz w:val="22"/>
          <w:szCs w:val="22"/>
          <w:lang w:val="en-US" w:eastAsia="en-US"/>
        </w:rPr>
      </w:pPr>
      <w:hyperlink w:anchor="_Toc47445497" w:history="1">
        <w:r w:rsidRPr="00CE22B2">
          <w:rPr>
            <w:rStyle w:val="Hyperlink"/>
            <w:noProof/>
            <w14:scene3d>
              <w14:camera w14:prst="orthographicFront"/>
              <w14:lightRig w14:rig="threePt" w14:dir="t">
                <w14:rot w14:lat="0" w14:lon="0" w14:rev="0"/>
              </w14:lightRig>
            </w14:scene3d>
          </w:rPr>
          <w:t>12.2</w:t>
        </w:r>
        <w:r>
          <w:rPr>
            <w:rFonts w:asciiTheme="minorHAnsi" w:eastAsiaTheme="minorEastAsia" w:hAnsiTheme="minorHAnsi" w:cstheme="minorBidi"/>
            <w:noProof/>
            <w:sz w:val="22"/>
            <w:szCs w:val="22"/>
            <w:lang w:val="en-US" w:eastAsia="en-US"/>
          </w:rPr>
          <w:tab/>
        </w:r>
        <w:r w:rsidRPr="00CE22B2">
          <w:rPr>
            <w:rStyle w:val="Hyperlink"/>
            <w:noProof/>
          </w:rPr>
          <w:t>Mapcapture Interface DB Server Install/Upgrade</w:t>
        </w:r>
        <w:r>
          <w:rPr>
            <w:noProof/>
            <w:webHidden/>
          </w:rPr>
          <w:tab/>
        </w:r>
        <w:r>
          <w:rPr>
            <w:noProof/>
            <w:webHidden/>
          </w:rPr>
          <w:fldChar w:fldCharType="begin"/>
        </w:r>
        <w:r>
          <w:rPr>
            <w:noProof/>
            <w:webHidden/>
          </w:rPr>
          <w:instrText xml:space="preserve"> PAGEREF _Toc47445497 \h </w:instrText>
        </w:r>
        <w:r>
          <w:rPr>
            <w:noProof/>
            <w:webHidden/>
          </w:rPr>
        </w:r>
        <w:r>
          <w:rPr>
            <w:noProof/>
            <w:webHidden/>
          </w:rPr>
          <w:fldChar w:fldCharType="separate"/>
        </w:r>
        <w:r w:rsidR="00A80D8B">
          <w:rPr>
            <w:noProof/>
            <w:webHidden/>
          </w:rPr>
          <w:t>84</w:t>
        </w:r>
        <w:r>
          <w:rPr>
            <w:noProof/>
            <w:webHidden/>
          </w:rPr>
          <w:fldChar w:fldCharType="end"/>
        </w:r>
      </w:hyperlink>
    </w:p>
    <w:p w14:paraId="2237C94C" w14:textId="763255FA" w:rsidR="00223420" w:rsidRDefault="0022342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47445498" w:history="1">
        <w:r w:rsidRPr="00CE22B2">
          <w:rPr>
            <w:rStyle w:val="Hyperlink"/>
            <w:b/>
            <w:noProof/>
            <w14:scene3d>
              <w14:camera w14:prst="orthographicFront"/>
              <w14:lightRig w14:rig="threePt" w14:dir="t">
                <w14:rot w14:lat="0" w14:lon="0" w14:rev="0"/>
              </w14:lightRig>
            </w14:scene3d>
          </w:rPr>
          <w:t>12.2.1</w:t>
        </w:r>
        <w:r>
          <w:rPr>
            <w:rFonts w:asciiTheme="minorHAnsi" w:eastAsiaTheme="minorEastAsia" w:hAnsiTheme="minorHAnsi" w:cstheme="minorBidi"/>
            <w:noProof/>
            <w:sz w:val="22"/>
            <w:szCs w:val="22"/>
            <w:lang w:val="en-US" w:eastAsia="en-US"/>
          </w:rPr>
          <w:tab/>
        </w:r>
        <w:r w:rsidRPr="00CE22B2">
          <w:rPr>
            <w:rStyle w:val="Hyperlink"/>
            <w:noProof/>
          </w:rPr>
          <w:t>Pre-Install and Upgrade</w:t>
        </w:r>
        <w:r>
          <w:rPr>
            <w:noProof/>
            <w:webHidden/>
          </w:rPr>
          <w:tab/>
        </w:r>
        <w:r>
          <w:rPr>
            <w:noProof/>
            <w:webHidden/>
          </w:rPr>
          <w:fldChar w:fldCharType="begin"/>
        </w:r>
        <w:r>
          <w:rPr>
            <w:noProof/>
            <w:webHidden/>
          </w:rPr>
          <w:instrText xml:space="preserve"> PAGEREF _Toc47445498 \h </w:instrText>
        </w:r>
        <w:r>
          <w:rPr>
            <w:noProof/>
            <w:webHidden/>
          </w:rPr>
        </w:r>
        <w:r>
          <w:rPr>
            <w:noProof/>
            <w:webHidden/>
          </w:rPr>
          <w:fldChar w:fldCharType="separate"/>
        </w:r>
        <w:r w:rsidR="00A80D8B">
          <w:rPr>
            <w:noProof/>
            <w:webHidden/>
          </w:rPr>
          <w:t>84</w:t>
        </w:r>
        <w:r>
          <w:rPr>
            <w:noProof/>
            <w:webHidden/>
          </w:rPr>
          <w:fldChar w:fldCharType="end"/>
        </w:r>
      </w:hyperlink>
    </w:p>
    <w:p w14:paraId="51321B2F" w14:textId="5BDF8983" w:rsidR="00223420" w:rsidRDefault="0022342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47445499" w:history="1">
        <w:r w:rsidRPr="00CE22B2">
          <w:rPr>
            <w:rStyle w:val="Hyperlink"/>
            <w:b/>
            <w:noProof/>
            <w14:scene3d>
              <w14:camera w14:prst="orthographicFront"/>
              <w14:lightRig w14:rig="threePt" w14:dir="t">
                <w14:rot w14:lat="0" w14:lon="0" w14:rev="0"/>
              </w14:lightRig>
            </w14:scene3d>
          </w:rPr>
          <w:t>12.2.2</w:t>
        </w:r>
        <w:r>
          <w:rPr>
            <w:rFonts w:asciiTheme="minorHAnsi" w:eastAsiaTheme="minorEastAsia" w:hAnsiTheme="minorHAnsi" w:cstheme="minorBidi"/>
            <w:noProof/>
            <w:sz w:val="22"/>
            <w:szCs w:val="22"/>
            <w:lang w:val="en-US" w:eastAsia="en-US"/>
          </w:rPr>
          <w:tab/>
        </w:r>
        <w:r w:rsidRPr="00CE22B2">
          <w:rPr>
            <w:rStyle w:val="Hyperlink"/>
            <w:noProof/>
          </w:rPr>
          <w:t>Install of MapCapture Interface</w:t>
        </w:r>
        <w:r>
          <w:rPr>
            <w:noProof/>
            <w:webHidden/>
          </w:rPr>
          <w:tab/>
        </w:r>
        <w:r>
          <w:rPr>
            <w:noProof/>
            <w:webHidden/>
          </w:rPr>
          <w:fldChar w:fldCharType="begin"/>
        </w:r>
        <w:r>
          <w:rPr>
            <w:noProof/>
            <w:webHidden/>
          </w:rPr>
          <w:instrText xml:space="preserve"> PAGEREF _Toc47445499 \h </w:instrText>
        </w:r>
        <w:r>
          <w:rPr>
            <w:noProof/>
            <w:webHidden/>
          </w:rPr>
        </w:r>
        <w:r>
          <w:rPr>
            <w:noProof/>
            <w:webHidden/>
          </w:rPr>
          <w:fldChar w:fldCharType="separate"/>
        </w:r>
        <w:r w:rsidR="00A80D8B">
          <w:rPr>
            <w:noProof/>
            <w:webHidden/>
          </w:rPr>
          <w:t>84</w:t>
        </w:r>
        <w:r>
          <w:rPr>
            <w:noProof/>
            <w:webHidden/>
          </w:rPr>
          <w:fldChar w:fldCharType="end"/>
        </w:r>
      </w:hyperlink>
    </w:p>
    <w:p w14:paraId="0A49CB38" w14:textId="2DFDFDA8" w:rsidR="00223420" w:rsidRDefault="0022342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47445500" w:history="1">
        <w:r w:rsidRPr="00CE22B2">
          <w:rPr>
            <w:rStyle w:val="Hyperlink"/>
            <w:b/>
            <w:noProof/>
            <w14:scene3d>
              <w14:camera w14:prst="orthographicFront"/>
              <w14:lightRig w14:rig="threePt" w14:dir="t">
                <w14:rot w14:lat="0" w14:lon="0" w14:rev="0"/>
              </w14:lightRig>
            </w14:scene3d>
          </w:rPr>
          <w:t>12.2.3</w:t>
        </w:r>
        <w:r>
          <w:rPr>
            <w:rFonts w:asciiTheme="minorHAnsi" w:eastAsiaTheme="minorEastAsia" w:hAnsiTheme="minorHAnsi" w:cstheme="minorBidi"/>
            <w:noProof/>
            <w:sz w:val="22"/>
            <w:szCs w:val="22"/>
            <w:lang w:val="en-US" w:eastAsia="en-US"/>
          </w:rPr>
          <w:tab/>
        </w:r>
        <w:r w:rsidRPr="00CE22B2">
          <w:rPr>
            <w:rStyle w:val="Hyperlink"/>
            <w:noProof/>
          </w:rPr>
          <w:t>Upgrade of MapCapture Interface</w:t>
        </w:r>
        <w:r>
          <w:rPr>
            <w:noProof/>
            <w:webHidden/>
          </w:rPr>
          <w:tab/>
        </w:r>
        <w:r>
          <w:rPr>
            <w:noProof/>
            <w:webHidden/>
          </w:rPr>
          <w:fldChar w:fldCharType="begin"/>
        </w:r>
        <w:r>
          <w:rPr>
            <w:noProof/>
            <w:webHidden/>
          </w:rPr>
          <w:instrText xml:space="preserve"> PAGEREF _Toc47445500 \h </w:instrText>
        </w:r>
        <w:r>
          <w:rPr>
            <w:noProof/>
            <w:webHidden/>
          </w:rPr>
        </w:r>
        <w:r>
          <w:rPr>
            <w:noProof/>
            <w:webHidden/>
          </w:rPr>
          <w:fldChar w:fldCharType="separate"/>
        </w:r>
        <w:r w:rsidR="00A80D8B">
          <w:rPr>
            <w:noProof/>
            <w:webHidden/>
          </w:rPr>
          <w:t>85</w:t>
        </w:r>
        <w:r>
          <w:rPr>
            <w:noProof/>
            <w:webHidden/>
          </w:rPr>
          <w:fldChar w:fldCharType="end"/>
        </w:r>
      </w:hyperlink>
    </w:p>
    <w:p w14:paraId="4C05E175" w14:textId="7B1DA8F9" w:rsidR="00223420" w:rsidRDefault="0022342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47445501" w:history="1">
        <w:r w:rsidRPr="00CE22B2">
          <w:rPr>
            <w:rStyle w:val="Hyperlink"/>
            <w:b/>
            <w:noProof/>
            <w14:scene3d>
              <w14:camera w14:prst="orthographicFront"/>
              <w14:lightRig w14:rig="threePt" w14:dir="t">
                <w14:rot w14:lat="0" w14:lon="0" w14:rev="0"/>
              </w14:lightRig>
            </w14:scene3d>
          </w:rPr>
          <w:t>12.2.4</w:t>
        </w:r>
        <w:r>
          <w:rPr>
            <w:rFonts w:asciiTheme="minorHAnsi" w:eastAsiaTheme="minorEastAsia" w:hAnsiTheme="minorHAnsi" w:cstheme="minorBidi"/>
            <w:noProof/>
            <w:sz w:val="22"/>
            <w:szCs w:val="22"/>
            <w:lang w:val="en-US" w:eastAsia="en-US"/>
          </w:rPr>
          <w:tab/>
        </w:r>
        <w:r w:rsidRPr="00CE22B2">
          <w:rPr>
            <w:rStyle w:val="Hyperlink"/>
            <w:noProof/>
          </w:rPr>
          <w:t>Post Upgrade Tasks</w:t>
        </w:r>
        <w:r>
          <w:rPr>
            <w:noProof/>
            <w:webHidden/>
          </w:rPr>
          <w:tab/>
        </w:r>
        <w:r>
          <w:rPr>
            <w:noProof/>
            <w:webHidden/>
          </w:rPr>
          <w:fldChar w:fldCharType="begin"/>
        </w:r>
        <w:r>
          <w:rPr>
            <w:noProof/>
            <w:webHidden/>
          </w:rPr>
          <w:instrText xml:space="preserve"> PAGEREF _Toc47445501 \h </w:instrText>
        </w:r>
        <w:r>
          <w:rPr>
            <w:noProof/>
            <w:webHidden/>
          </w:rPr>
        </w:r>
        <w:r>
          <w:rPr>
            <w:noProof/>
            <w:webHidden/>
          </w:rPr>
          <w:fldChar w:fldCharType="separate"/>
        </w:r>
        <w:r w:rsidR="00A80D8B">
          <w:rPr>
            <w:noProof/>
            <w:webHidden/>
          </w:rPr>
          <w:t>86</w:t>
        </w:r>
        <w:r>
          <w:rPr>
            <w:noProof/>
            <w:webHidden/>
          </w:rPr>
          <w:fldChar w:fldCharType="end"/>
        </w:r>
      </w:hyperlink>
    </w:p>
    <w:p w14:paraId="18A73599" w14:textId="592E5947" w:rsidR="00223420" w:rsidRDefault="0022342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47445502" w:history="1">
        <w:r w:rsidRPr="00CE22B2">
          <w:rPr>
            <w:rStyle w:val="Hyperlink"/>
            <w:b/>
            <w:noProof/>
            <w14:scene3d>
              <w14:camera w14:prst="orthographicFront"/>
              <w14:lightRig w14:rig="threePt" w14:dir="t">
                <w14:rot w14:lat="0" w14:lon="0" w14:rev="0"/>
              </w14:lightRig>
            </w14:scene3d>
          </w:rPr>
          <w:t>12.2.5</w:t>
        </w:r>
        <w:r>
          <w:rPr>
            <w:rFonts w:asciiTheme="minorHAnsi" w:eastAsiaTheme="minorEastAsia" w:hAnsiTheme="minorHAnsi" w:cstheme="minorBidi"/>
            <w:noProof/>
            <w:sz w:val="22"/>
            <w:szCs w:val="22"/>
            <w:lang w:val="en-US" w:eastAsia="en-US"/>
          </w:rPr>
          <w:tab/>
        </w:r>
        <w:r w:rsidRPr="00CE22B2">
          <w:rPr>
            <w:rStyle w:val="Hyperlink"/>
            <w:noProof/>
          </w:rPr>
          <w:t>Mandatory Configuration</w:t>
        </w:r>
        <w:r>
          <w:rPr>
            <w:noProof/>
            <w:webHidden/>
          </w:rPr>
          <w:tab/>
        </w:r>
        <w:r>
          <w:rPr>
            <w:noProof/>
            <w:webHidden/>
          </w:rPr>
          <w:fldChar w:fldCharType="begin"/>
        </w:r>
        <w:r>
          <w:rPr>
            <w:noProof/>
            <w:webHidden/>
          </w:rPr>
          <w:instrText xml:space="preserve"> PAGEREF _Toc47445502 \h </w:instrText>
        </w:r>
        <w:r>
          <w:rPr>
            <w:noProof/>
            <w:webHidden/>
          </w:rPr>
        </w:r>
        <w:r>
          <w:rPr>
            <w:noProof/>
            <w:webHidden/>
          </w:rPr>
          <w:fldChar w:fldCharType="separate"/>
        </w:r>
        <w:r w:rsidR="00A80D8B">
          <w:rPr>
            <w:noProof/>
            <w:webHidden/>
          </w:rPr>
          <w:t>86</w:t>
        </w:r>
        <w:r>
          <w:rPr>
            <w:noProof/>
            <w:webHidden/>
          </w:rPr>
          <w:fldChar w:fldCharType="end"/>
        </w:r>
      </w:hyperlink>
    </w:p>
    <w:p w14:paraId="61BFFE3B" w14:textId="1722D6AF" w:rsidR="00223420" w:rsidRDefault="00223420">
      <w:pPr>
        <w:pStyle w:val="TOC1"/>
        <w:tabs>
          <w:tab w:val="left" w:pos="720"/>
        </w:tabs>
        <w:rPr>
          <w:rFonts w:asciiTheme="minorHAnsi" w:eastAsiaTheme="minorEastAsia" w:hAnsiTheme="minorHAnsi" w:cstheme="minorBidi"/>
          <w:noProof/>
          <w:sz w:val="22"/>
          <w:szCs w:val="22"/>
          <w:lang w:val="en-US" w:eastAsia="en-US"/>
        </w:rPr>
      </w:pPr>
      <w:hyperlink w:anchor="_Toc47445503" w:history="1">
        <w:r w:rsidRPr="00CE22B2">
          <w:rPr>
            <w:rStyle w:val="Hyperlink"/>
            <w:noProof/>
          </w:rPr>
          <w:t>13</w:t>
        </w:r>
        <w:r>
          <w:rPr>
            <w:rFonts w:asciiTheme="minorHAnsi" w:eastAsiaTheme="minorEastAsia" w:hAnsiTheme="minorHAnsi" w:cstheme="minorBidi"/>
            <w:noProof/>
            <w:sz w:val="22"/>
            <w:szCs w:val="22"/>
            <w:lang w:val="en-US" w:eastAsia="en-US"/>
          </w:rPr>
          <w:tab/>
        </w:r>
        <w:r w:rsidRPr="00CE22B2">
          <w:rPr>
            <w:rStyle w:val="Hyperlink"/>
            <w:noProof/>
          </w:rPr>
          <w:t>UKPMS</w:t>
        </w:r>
        <w:r>
          <w:rPr>
            <w:noProof/>
            <w:webHidden/>
          </w:rPr>
          <w:tab/>
        </w:r>
        <w:r>
          <w:rPr>
            <w:noProof/>
            <w:webHidden/>
          </w:rPr>
          <w:fldChar w:fldCharType="begin"/>
        </w:r>
        <w:r>
          <w:rPr>
            <w:noProof/>
            <w:webHidden/>
          </w:rPr>
          <w:instrText xml:space="preserve"> PAGEREF _Toc47445503 \h </w:instrText>
        </w:r>
        <w:r>
          <w:rPr>
            <w:noProof/>
            <w:webHidden/>
          </w:rPr>
        </w:r>
        <w:r>
          <w:rPr>
            <w:noProof/>
            <w:webHidden/>
          </w:rPr>
          <w:fldChar w:fldCharType="separate"/>
        </w:r>
        <w:r w:rsidR="00A80D8B">
          <w:rPr>
            <w:noProof/>
            <w:webHidden/>
          </w:rPr>
          <w:t>87</w:t>
        </w:r>
        <w:r>
          <w:rPr>
            <w:noProof/>
            <w:webHidden/>
          </w:rPr>
          <w:fldChar w:fldCharType="end"/>
        </w:r>
      </w:hyperlink>
    </w:p>
    <w:p w14:paraId="1D88FA7F" w14:textId="4F031D80" w:rsidR="00223420" w:rsidRDefault="00223420">
      <w:pPr>
        <w:pStyle w:val="TOC2"/>
        <w:rPr>
          <w:rFonts w:asciiTheme="minorHAnsi" w:eastAsiaTheme="minorEastAsia" w:hAnsiTheme="minorHAnsi" w:cstheme="minorBidi"/>
          <w:noProof/>
          <w:sz w:val="22"/>
          <w:szCs w:val="22"/>
          <w:lang w:val="en-US" w:eastAsia="en-US"/>
        </w:rPr>
      </w:pPr>
      <w:hyperlink w:anchor="_Toc47445504" w:history="1">
        <w:r w:rsidRPr="00CE22B2">
          <w:rPr>
            <w:rStyle w:val="Hyperlink"/>
            <w:noProof/>
            <w14:scene3d>
              <w14:camera w14:prst="orthographicFront"/>
              <w14:lightRig w14:rig="threePt" w14:dir="t">
                <w14:rot w14:lat="0" w14:lon="0" w14:rev="0"/>
              </w14:lightRig>
            </w14:scene3d>
          </w:rPr>
          <w:t>13.1</w:t>
        </w:r>
        <w:r>
          <w:rPr>
            <w:rFonts w:asciiTheme="minorHAnsi" w:eastAsiaTheme="minorEastAsia" w:hAnsiTheme="minorHAnsi" w:cstheme="minorBidi"/>
            <w:noProof/>
            <w:sz w:val="22"/>
            <w:szCs w:val="22"/>
            <w:lang w:val="en-US" w:eastAsia="en-US"/>
          </w:rPr>
          <w:tab/>
        </w:r>
        <w:r w:rsidRPr="00CE22B2">
          <w:rPr>
            <w:rStyle w:val="Hyperlink"/>
            <w:noProof/>
          </w:rPr>
          <w:t>Installation of the UKPMS Software files</w:t>
        </w:r>
        <w:r>
          <w:rPr>
            <w:noProof/>
            <w:webHidden/>
          </w:rPr>
          <w:tab/>
        </w:r>
        <w:r>
          <w:rPr>
            <w:noProof/>
            <w:webHidden/>
          </w:rPr>
          <w:fldChar w:fldCharType="begin"/>
        </w:r>
        <w:r>
          <w:rPr>
            <w:noProof/>
            <w:webHidden/>
          </w:rPr>
          <w:instrText xml:space="preserve"> PAGEREF _Toc47445504 \h </w:instrText>
        </w:r>
        <w:r>
          <w:rPr>
            <w:noProof/>
            <w:webHidden/>
          </w:rPr>
        </w:r>
        <w:r>
          <w:rPr>
            <w:noProof/>
            <w:webHidden/>
          </w:rPr>
          <w:fldChar w:fldCharType="separate"/>
        </w:r>
        <w:r w:rsidR="00A80D8B">
          <w:rPr>
            <w:noProof/>
            <w:webHidden/>
          </w:rPr>
          <w:t>87</w:t>
        </w:r>
        <w:r>
          <w:rPr>
            <w:noProof/>
            <w:webHidden/>
          </w:rPr>
          <w:fldChar w:fldCharType="end"/>
        </w:r>
      </w:hyperlink>
    </w:p>
    <w:p w14:paraId="2AFEA48B" w14:textId="32BB8644" w:rsidR="00223420" w:rsidRDefault="0022342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47445505" w:history="1">
        <w:r w:rsidRPr="00CE22B2">
          <w:rPr>
            <w:rStyle w:val="Hyperlink"/>
            <w:b/>
            <w:noProof/>
            <w14:scene3d>
              <w14:camera w14:prst="orthographicFront"/>
              <w14:lightRig w14:rig="threePt" w14:dir="t">
                <w14:rot w14:lat="0" w14:lon="0" w14:rev="0"/>
              </w14:lightRig>
            </w14:scene3d>
          </w:rPr>
          <w:t>13.1.1</w:t>
        </w:r>
        <w:r>
          <w:rPr>
            <w:rFonts w:asciiTheme="minorHAnsi" w:eastAsiaTheme="minorEastAsia" w:hAnsiTheme="minorHAnsi" w:cstheme="minorBidi"/>
            <w:noProof/>
            <w:sz w:val="22"/>
            <w:szCs w:val="22"/>
            <w:lang w:val="en-US" w:eastAsia="en-US"/>
          </w:rPr>
          <w:tab/>
        </w:r>
        <w:r w:rsidRPr="00CE22B2">
          <w:rPr>
            <w:rStyle w:val="Hyperlink"/>
            <w:noProof/>
          </w:rPr>
          <w:t>Product Run-time Environment</w:t>
        </w:r>
        <w:r>
          <w:rPr>
            <w:noProof/>
            <w:webHidden/>
          </w:rPr>
          <w:tab/>
        </w:r>
        <w:r>
          <w:rPr>
            <w:noProof/>
            <w:webHidden/>
          </w:rPr>
          <w:fldChar w:fldCharType="begin"/>
        </w:r>
        <w:r>
          <w:rPr>
            <w:noProof/>
            <w:webHidden/>
          </w:rPr>
          <w:instrText xml:space="preserve"> PAGEREF _Toc47445505 \h </w:instrText>
        </w:r>
        <w:r>
          <w:rPr>
            <w:noProof/>
            <w:webHidden/>
          </w:rPr>
        </w:r>
        <w:r>
          <w:rPr>
            <w:noProof/>
            <w:webHidden/>
          </w:rPr>
          <w:fldChar w:fldCharType="separate"/>
        </w:r>
        <w:r w:rsidR="00A80D8B">
          <w:rPr>
            <w:noProof/>
            <w:webHidden/>
          </w:rPr>
          <w:t>87</w:t>
        </w:r>
        <w:r>
          <w:rPr>
            <w:noProof/>
            <w:webHidden/>
          </w:rPr>
          <w:fldChar w:fldCharType="end"/>
        </w:r>
      </w:hyperlink>
    </w:p>
    <w:p w14:paraId="05FB2A23" w14:textId="1DA26FA1" w:rsidR="00223420" w:rsidRDefault="00223420">
      <w:pPr>
        <w:pStyle w:val="TOC2"/>
        <w:rPr>
          <w:rFonts w:asciiTheme="minorHAnsi" w:eastAsiaTheme="minorEastAsia" w:hAnsiTheme="minorHAnsi" w:cstheme="minorBidi"/>
          <w:noProof/>
          <w:sz w:val="22"/>
          <w:szCs w:val="22"/>
          <w:lang w:val="en-US" w:eastAsia="en-US"/>
        </w:rPr>
      </w:pPr>
      <w:hyperlink w:anchor="_Toc47445506" w:history="1">
        <w:r w:rsidRPr="00CE22B2">
          <w:rPr>
            <w:rStyle w:val="Hyperlink"/>
            <w:noProof/>
            <w14:scene3d>
              <w14:camera w14:prst="orthographicFront"/>
              <w14:lightRig w14:rig="threePt" w14:dir="t">
                <w14:rot w14:lat="0" w14:lon="0" w14:rev="0"/>
              </w14:lightRig>
            </w14:scene3d>
          </w:rPr>
          <w:t>13.2</w:t>
        </w:r>
        <w:r>
          <w:rPr>
            <w:rFonts w:asciiTheme="minorHAnsi" w:eastAsiaTheme="minorEastAsia" w:hAnsiTheme="minorHAnsi" w:cstheme="minorBidi"/>
            <w:noProof/>
            <w:sz w:val="22"/>
            <w:szCs w:val="22"/>
            <w:lang w:val="en-US" w:eastAsia="en-US"/>
          </w:rPr>
          <w:tab/>
        </w:r>
        <w:r w:rsidRPr="00CE22B2">
          <w:rPr>
            <w:rStyle w:val="Hyperlink"/>
            <w:noProof/>
          </w:rPr>
          <w:t>UKPMS DB Server Install/Upgrade</w:t>
        </w:r>
        <w:r>
          <w:rPr>
            <w:noProof/>
            <w:webHidden/>
          </w:rPr>
          <w:tab/>
        </w:r>
        <w:r>
          <w:rPr>
            <w:noProof/>
            <w:webHidden/>
          </w:rPr>
          <w:fldChar w:fldCharType="begin"/>
        </w:r>
        <w:r>
          <w:rPr>
            <w:noProof/>
            <w:webHidden/>
          </w:rPr>
          <w:instrText xml:space="preserve"> PAGEREF _Toc47445506 \h </w:instrText>
        </w:r>
        <w:r>
          <w:rPr>
            <w:noProof/>
            <w:webHidden/>
          </w:rPr>
        </w:r>
        <w:r>
          <w:rPr>
            <w:noProof/>
            <w:webHidden/>
          </w:rPr>
          <w:fldChar w:fldCharType="separate"/>
        </w:r>
        <w:r w:rsidR="00A80D8B">
          <w:rPr>
            <w:noProof/>
            <w:webHidden/>
          </w:rPr>
          <w:t>87</w:t>
        </w:r>
        <w:r>
          <w:rPr>
            <w:noProof/>
            <w:webHidden/>
          </w:rPr>
          <w:fldChar w:fldCharType="end"/>
        </w:r>
      </w:hyperlink>
    </w:p>
    <w:p w14:paraId="0F8C38B1" w14:textId="733222F0" w:rsidR="00223420" w:rsidRDefault="0022342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47445507" w:history="1">
        <w:r w:rsidRPr="00CE22B2">
          <w:rPr>
            <w:rStyle w:val="Hyperlink"/>
            <w:b/>
            <w:noProof/>
            <w14:scene3d>
              <w14:camera w14:prst="orthographicFront"/>
              <w14:lightRig w14:rig="threePt" w14:dir="t">
                <w14:rot w14:lat="0" w14:lon="0" w14:rev="0"/>
              </w14:lightRig>
            </w14:scene3d>
          </w:rPr>
          <w:t>13.2.1</w:t>
        </w:r>
        <w:r>
          <w:rPr>
            <w:rFonts w:asciiTheme="minorHAnsi" w:eastAsiaTheme="minorEastAsia" w:hAnsiTheme="minorHAnsi" w:cstheme="minorBidi"/>
            <w:noProof/>
            <w:sz w:val="22"/>
            <w:szCs w:val="22"/>
            <w:lang w:val="en-US" w:eastAsia="en-US"/>
          </w:rPr>
          <w:tab/>
        </w:r>
        <w:r w:rsidRPr="00CE22B2">
          <w:rPr>
            <w:rStyle w:val="Hyperlink"/>
            <w:noProof/>
          </w:rPr>
          <w:t>Pre-Install and Upgrade</w:t>
        </w:r>
        <w:r>
          <w:rPr>
            <w:noProof/>
            <w:webHidden/>
          </w:rPr>
          <w:tab/>
        </w:r>
        <w:r>
          <w:rPr>
            <w:noProof/>
            <w:webHidden/>
          </w:rPr>
          <w:fldChar w:fldCharType="begin"/>
        </w:r>
        <w:r>
          <w:rPr>
            <w:noProof/>
            <w:webHidden/>
          </w:rPr>
          <w:instrText xml:space="preserve"> PAGEREF _Toc47445507 \h </w:instrText>
        </w:r>
        <w:r>
          <w:rPr>
            <w:noProof/>
            <w:webHidden/>
          </w:rPr>
        </w:r>
        <w:r>
          <w:rPr>
            <w:noProof/>
            <w:webHidden/>
          </w:rPr>
          <w:fldChar w:fldCharType="separate"/>
        </w:r>
        <w:r w:rsidR="00A80D8B">
          <w:rPr>
            <w:noProof/>
            <w:webHidden/>
          </w:rPr>
          <w:t>87</w:t>
        </w:r>
        <w:r>
          <w:rPr>
            <w:noProof/>
            <w:webHidden/>
          </w:rPr>
          <w:fldChar w:fldCharType="end"/>
        </w:r>
      </w:hyperlink>
    </w:p>
    <w:p w14:paraId="116785B7" w14:textId="142E7944" w:rsidR="00223420" w:rsidRDefault="0022342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47445508" w:history="1">
        <w:r w:rsidRPr="00CE22B2">
          <w:rPr>
            <w:rStyle w:val="Hyperlink"/>
            <w:b/>
            <w:noProof/>
            <w14:scene3d>
              <w14:camera w14:prst="orthographicFront"/>
              <w14:lightRig w14:rig="threePt" w14:dir="t">
                <w14:rot w14:lat="0" w14:lon="0" w14:rev="0"/>
              </w14:lightRig>
            </w14:scene3d>
          </w:rPr>
          <w:t>13.2.2</w:t>
        </w:r>
        <w:r>
          <w:rPr>
            <w:rFonts w:asciiTheme="minorHAnsi" w:eastAsiaTheme="minorEastAsia" w:hAnsiTheme="minorHAnsi" w:cstheme="minorBidi"/>
            <w:noProof/>
            <w:sz w:val="22"/>
            <w:szCs w:val="22"/>
            <w:lang w:val="en-US" w:eastAsia="en-US"/>
          </w:rPr>
          <w:tab/>
        </w:r>
        <w:r w:rsidRPr="00CE22B2">
          <w:rPr>
            <w:rStyle w:val="Hyperlink"/>
            <w:noProof/>
          </w:rPr>
          <w:t>Install of UKPMS</w:t>
        </w:r>
        <w:r>
          <w:rPr>
            <w:noProof/>
            <w:webHidden/>
          </w:rPr>
          <w:tab/>
        </w:r>
        <w:r>
          <w:rPr>
            <w:noProof/>
            <w:webHidden/>
          </w:rPr>
          <w:fldChar w:fldCharType="begin"/>
        </w:r>
        <w:r>
          <w:rPr>
            <w:noProof/>
            <w:webHidden/>
          </w:rPr>
          <w:instrText xml:space="preserve"> PAGEREF _Toc47445508 \h </w:instrText>
        </w:r>
        <w:r>
          <w:rPr>
            <w:noProof/>
            <w:webHidden/>
          </w:rPr>
        </w:r>
        <w:r>
          <w:rPr>
            <w:noProof/>
            <w:webHidden/>
          </w:rPr>
          <w:fldChar w:fldCharType="separate"/>
        </w:r>
        <w:r w:rsidR="00A80D8B">
          <w:rPr>
            <w:noProof/>
            <w:webHidden/>
          </w:rPr>
          <w:t>87</w:t>
        </w:r>
        <w:r>
          <w:rPr>
            <w:noProof/>
            <w:webHidden/>
          </w:rPr>
          <w:fldChar w:fldCharType="end"/>
        </w:r>
      </w:hyperlink>
    </w:p>
    <w:p w14:paraId="4B8185C9" w14:textId="4AE2BF48" w:rsidR="00223420" w:rsidRDefault="0022342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47445509" w:history="1">
        <w:r w:rsidRPr="00CE22B2">
          <w:rPr>
            <w:rStyle w:val="Hyperlink"/>
            <w:b/>
            <w:noProof/>
            <w14:scene3d>
              <w14:camera w14:prst="orthographicFront"/>
              <w14:lightRig w14:rig="threePt" w14:dir="t">
                <w14:rot w14:lat="0" w14:lon="0" w14:rev="0"/>
              </w14:lightRig>
            </w14:scene3d>
          </w:rPr>
          <w:t>13.2.3</w:t>
        </w:r>
        <w:r>
          <w:rPr>
            <w:rFonts w:asciiTheme="minorHAnsi" w:eastAsiaTheme="minorEastAsia" w:hAnsiTheme="minorHAnsi" w:cstheme="minorBidi"/>
            <w:noProof/>
            <w:sz w:val="22"/>
            <w:szCs w:val="22"/>
            <w:lang w:val="en-US" w:eastAsia="en-US"/>
          </w:rPr>
          <w:tab/>
        </w:r>
        <w:r w:rsidRPr="00CE22B2">
          <w:rPr>
            <w:rStyle w:val="Hyperlink"/>
            <w:noProof/>
          </w:rPr>
          <w:t>Upgrade of UKPMS</w:t>
        </w:r>
        <w:r>
          <w:rPr>
            <w:noProof/>
            <w:webHidden/>
          </w:rPr>
          <w:tab/>
        </w:r>
        <w:r>
          <w:rPr>
            <w:noProof/>
            <w:webHidden/>
          </w:rPr>
          <w:fldChar w:fldCharType="begin"/>
        </w:r>
        <w:r>
          <w:rPr>
            <w:noProof/>
            <w:webHidden/>
          </w:rPr>
          <w:instrText xml:space="preserve"> PAGEREF _Toc47445509 \h </w:instrText>
        </w:r>
        <w:r>
          <w:rPr>
            <w:noProof/>
            <w:webHidden/>
          </w:rPr>
        </w:r>
        <w:r>
          <w:rPr>
            <w:noProof/>
            <w:webHidden/>
          </w:rPr>
          <w:fldChar w:fldCharType="separate"/>
        </w:r>
        <w:r w:rsidR="00A80D8B">
          <w:rPr>
            <w:noProof/>
            <w:webHidden/>
          </w:rPr>
          <w:t>88</w:t>
        </w:r>
        <w:r>
          <w:rPr>
            <w:noProof/>
            <w:webHidden/>
          </w:rPr>
          <w:fldChar w:fldCharType="end"/>
        </w:r>
      </w:hyperlink>
    </w:p>
    <w:p w14:paraId="42F654B9" w14:textId="2B143EA5" w:rsidR="00223420" w:rsidRDefault="0022342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47445510" w:history="1">
        <w:r w:rsidRPr="00CE22B2">
          <w:rPr>
            <w:rStyle w:val="Hyperlink"/>
            <w:b/>
            <w:noProof/>
            <w14:scene3d>
              <w14:camera w14:prst="orthographicFront"/>
              <w14:lightRig w14:rig="threePt" w14:dir="t">
                <w14:rot w14:lat="0" w14:lon="0" w14:rev="0"/>
              </w14:lightRig>
            </w14:scene3d>
          </w:rPr>
          <w:t>13.2.4</w:t>
        </w:r>
        <w:r>
          <w:rPr>
            <w:rFonts w:asciiTheme="minorHAnsi" w:eastAsiaTheme="minorEastAsia" w:hAnsiTheme="minorHAnsi" w:cstheme="minorBidi"/>
            <w:noProof/>
            <w:sz w:val="22"/>
            <w:szCs w:val="22"/>
            <w:lang w:val="en-US" w:eastAsia="en-US"/>
          </w:rPr>
          <w:tab/>
        </w:r>
        <w:r w:rsidRPr="00CE22B2">
          <w:rPr>
            <w:rStyle w:val="Hyperlink"/>
            <w:noProof/>
          </w:rPr>
          <w:t>Mandatory Configuration</w:t>
        </w:r>
        <w:r>
          <w:rPr>
            <w:noProof/>
            <w:webHidden/>
          </w:rPr>
          <w:tab/>
        </w:r>
        <w:r>
          <w:rPr>
            <w:noProof/>
            <w:webHidden/>
          </w:rPr>
          <w:fldChar w:fldCharType="begin"/>
        </w:r>
        <w:r>
          <w:rPr>
            <w:noProof/>
            <w:webHidden/>
          </w:rPr>
          <w:instrText xml:space="preserve"> PAGEREF _Toc47445510 \h </w:instrText>
        </w:r>
        <w:r>
          <w:rPr>
            <w:noProof/>
            <w:webHidden/>
          </w:rPr>
        </w:r>
        <w:r>
          <w:rPr>
            <w:noProof/>
            <w:webHidden/>
          </w:rPr>
          <w:fldChar w:fldCharType="separate"/>
        </w:r>
        <w:r w:rsidR="00A80D8B">
          <w:rPr>
            <w:noProof/>
            <w:webHidden/>
          </w:rPr>
          <w:t>89</w:t>
        </w:r>
        <w:r>
          <w:rPr>
            <w:noProof/>
            <w:webHidden/>
          </w:rPr>
          <w:fldChar w:fldCharType="end"/>
        </w:r>
      </w:hyperlink>
    </w:p>
    <w:p w14:paraId="7F1D1BD7" w14:textId="0E76CB90" w:rsidR="00223420" w:rsidRDefault="0022342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47445511" w:history="1">
        <w:r w:rsidRPr="00CE22B2">
          <w:rPr>
            <w:rStyle w:val="Hyperlink"/>
            <w:b/>
            <w:noProof/>
            <w14:scene3d>
              <w14:camera w14:prst="orthographicFront"/>
              <w14:lightRig w14:rig="threePt" w14:dir="t">
                <w14:rot w14:lat="0" w14:lon="0" w14:rev="0"/>
              </w14:lightRig>
            </w14:scene3d>
          </w:rPr>
          <w:t>13.2.5</w:t>
        </w:r>
        <w:r>
          <w:rPr>
            <w:rFonts w:asciiTheme="minorHAnsi" w:eastAsiaTheme="minorEastAsia" w:hAnsiTheme="minorHAnsi" w:cstheme="minorBidi"/>
            <w:noProof/>
            <w:sz w:val="22"/>
            <w:szCs w:val="22"/>
            <w:lang w:val="en-US" w:eastAsia="en-US"/>
          </w:rPr>
          <w:tab/>
        </w:r>
        <w:r w:rsidRPr="00CE22B2">
          <w:rPr>
            <w:rStyle w:val="Hyperlink"/>
            <w:noProof/>
          </w:rPr>
          <w:t>Product Licencing</w:t>
        </w:r>
        <w:r>
          <w:rPr>
            <w:noProof/>
            <w:webHidden/>
          </w:rPr>
          <w:tab/>
        </w:r>
        <w:r>
          <w:rPr>
            <w:noProof/>
            <w:webHidden/>
          </w:rPr>
          <w:fldChar w:fldCharType="begin"/>
        </w:r>
        <w:r>
          <w:rPr>
            <w:noProof/>
            <w:webHidden/>
          </w:rPr>
          <w:instrText xml:space="preserve"> PAGEREF _Toc47445511 \h </w:instrText>
        </w:r>
        <w:r>
          <w:rPr>
            <w:noProof/>
            <w:webHidden/>
          </w:rPr>
        </w:r>
        <w:r>
          <w:rPr>
            <w:noProof/>
            <w:webHidden/>
          </w:rPr>
          <w:fldChar w:fldCharType="separate"/>
        </w:r>
        <w:r w:rsidR="00A80D8B">
          <w:rPr>
            <w:noProof/>
            <w:webHidden/>
          </w:rPr>
          <w:t>89</w:t>
        </w:r>
        <w:r>
          <w:rPr>
            <w:noProof/>
            <w:webHidden/>
          </w:rPr>
          <w:fldChar w:fldCharType="end"/>
        </w:r>
      </w:hyperlink>
    </w:p>
    <w:p w14:paraId="1AC1F0C2" w14:textId="0FBAD72A" w:rsidR="00223420" w:rsidRDefault="00223420">
      <w:pPr>
        <w:pStyle w:val="TOC1"/>
        <w:tabs>
          <w:tab w:val="left" w:pos="720"/>
        </w:tabs>
        <w:rPr>
          <w:rFonts w:asciiTheme="minorHAnsi" w:eastAsiaTheme="minorEastAsia" w:hAnsiTheme="minorHAnsi" w:cstheme="minorBidi"/>
          <w:noProof/>
          <w:sz w:val="22"/>
          <w:szCs w:val="22"/>
          <w:lang w:val="en-US" w:eastAsia="en-US"/>
        </w:rPr>
      </w:pPr>
      <w:hyperlink w:anchor="_Toc47445512" w:history="1">
        <w:r w:rsidRPr="00CE22B2">
          <w:rPr>
            <w:rStyle w:val="Hyperlink"/>
            <w:noProof/>
          </w:rPr>
          <w:t>14</w:t>
        </w:r>
        <w:r>
          <w:rPr>
            <w:rFonts w:asciiTheme="minorHAnsi" w:eastAsiaTheme="minorEastAsia" w:hAnsiTheme="minorHAnsi" w:cstheme="minorBidi"/>
            <w:noProof/>
            <w:sz w:val="22"/>
            <w:szCs w:val="22"/>
            <w:lang w:val="en-US" w:eastAsia="en-US"/>
          </w:rPr>
          <w:tab/>
        </w:r>
        <w:r w:rsidRPr="00CE22B2">
          <w:rPr>
            <w:rStyle w:val="Hyperlink"/>
            <w:noProof/>
          </w:rPr>
          <w:t>Information Manager Foundation Layer</w:t>
        </w:r>
        <w:r>
          <w:rPr>
            <w:noProof/>
            <w:webHidden/>
          </w:rPr>
          <w:tab/>
        </w:r>
        <w:r>
          <w:rPr>
            <w:noProof/>
            <w:webHidden/>
          </w:rPr>
          <w:fldChar w:fldCharType="begin"/>
        </w:r>
        <w:r>
          <w:rPr>
            <w:noProof/>
            <w:webHidden/>
          </w:rPr>
          <w:instrText xml:space="preserve"> PAGEREF _Toc47445512 \h </w:instrText>
        </w:r>
        <w:r>
          <w:rPr>
            <w:noProof/>
            <w:webHidden/>
          </w:rPr>
        </w:r>
        <w:r>
          <w:rPr>
            <w:noProof/>
            <w:webHidden/>
          </w:rPr>
          <w:fldChar w:fldCharType="separate"/>
        </w:r>
        <w:r w:rsidR="00A80D8B">
          <w:rPr>
            <w:noProof/>
            <w:webHidden/>
          </w:rPr>
          <w:t>91</w:t>
        </w:r>
        <w:r>
          <w:rPr>
            <w:noProof/>
            <w:webHidden/>
          </w:rPr>
          <w:fldChar w:fldCharType="end"/>
        </w:r>
      </w:hyperlink>
    </w:p>
    <w:p w14:paraId="1D3DFA73" w14:textId="765F10E6" w:rsidR="00223420" w:rsidRDefault="00223420">
      <w:pPr>
        <w:pStyle w:val="TOC2"/>
        <w:rPr>
          <w:rFonts w:asciiTheme="minorHAnsi" w:eastAsiaTheme="minorEastAsia" w:hAnsiTheme="minorHAnsi" w:cstheme="minorBidi"/>
          <w:noProof/>
          <w:sz w:val="22"/>
          <w:szCs w:val="22"/>
          <w:lang w:val="en-US" w:eastAsia="en-US"/>
        </w:rPr>
      </w:pPr>
      <w:hyperlink w:anchor="_Toc47445513" w:history="1">
        <w:r w:rsidRPr="00CE22B2">
          <w:rPr>
            <w:rStyle w:val="Hyperlink"/>
            <w:noProof/>
            <w14:scene3d>
              <w14:camera w14:prst="orthographicFront"/>
              <w14:lightRig w14:rig="threePt" w14:dir="t">
                <w14:rot w14:lat="0" w14:lon="0" w14:rev="0"/>
              </w14:lightRig>
            </w14:scene3d>
          </w:rPr>
          <w:t>14.1</w:t>
        </w:r>
        <w:r>
          <w:rPr>
            <w:rFonts w:asciiTheme="minorHAnsi" w:eastAsiaTheme="minorEastAsia" w:hAnsiTheme="minorHAnsi" w:cstheme="minorBidi"/>
            <w:noProof/>
            <w:sz w:val="22"/>
            <w:szCs w:val="22"/>
            <w:lang w:val="en-US" w:eastAsia="en-US"/>
          </w:rPr>
          <w:tab/>
        </w:r>
        <w:r w:rsidRPr="00CE22B2">
          <w:rPr>
            <w:rStyle w:val="Hyperlink"/>
            <w:noProof/>
          </w:rPr>
          <w:t>Implementation of the Information Manager Foundation Layer Software files</w:t>
        </w:r>
        <w:r>
          <w:rPr>
            <w:noProof/>
            <w:webHidden/>
          </w:rPr>
          <w:tab/>
        </w:r>
        <w:r>
          <w:rPr>
            <w:noProof/>
            <w:webHidden/>
          </w:rPr>
          <w:fldChar w:fldCharType="begin"/>
        </w:r>
        <w:r>
          <w:rPr>
            <w:noProof/>
            <w:webHidden/>
          </w:rPr>
          <w:instrText xml:space="preserve"> PAGEREF _Toc47445513 \h </w:instrText>
        </w:r>
        <w:r>
          <w:rPr>
            <w:noProof/>
            <w:webHidden/>
          </w:rPr>
        </w:r>
        <w:r>
          <w:rPr>
            <w:noProof/>
            <w:webHidden/>
          </w:rPr>
          <w:fldChar w:fldCharType="separate"/>
        </w:r>
        <w:r w:rsidR="00A80D8B">
          <w:rPr>
            <w:noProof/>
            <w:webHidden/>
          </w:rPr>
          <w:t>91</w:t>
        </w:r>
        <w:r>
          <w:rPr>
            <w:noProof/>
            <w:webHidden/>
          </w:rPr>
          <w:fldChar w:fldCharType="end"/>
        </w:r>
      </w:hyperlink>
    </w:p>
    <w:p w14:paraId="6DBDDB8D" w14:textId="12529F98" w:rsidR="00223420" w:rsidRDefault="00223420">
      <w:pPr>
        <w:pStyle w:val="TOC2"/>
        <w:rPr>
          <w:rFonts w:asciiTheme="minorHAnsi" w:eastAsiaTheme="minorEastAsia" w:hAnsiTheme="minorHAnsi" w:cstheme="minorBidi"/>
          <w:noProof/>
          <w:sz w:val="22"/>
          <w:szCs w:val="22"/>
          <w:lang w:val="en-US" w:eastAsia="en-US"/>
        </w:rPr>
      </w:pPr>
      <w:hyperlink w:anchor="_Toc47445514" w:history="1">
        <w:r w:rsidRPr="00CE22B2">
          <w:rPr>
            <w:rStyle w:val="Hyperlink"/>
            <w:noProof/>
            <w14:scene3d>
              <w14:camera w14:prst="orthographicFront"/>
              <w14:lightRig w14:rig="threePt" w14:dir="t">
                <w14:rot w14:lat="0" w14:lon="0" w14:rev="0"/>
              </w14:lightRig>
            </w14:scene3d>
          </w:rPr>
          <w:t>14.2</w:t>
        </w:r>
        <w:r>
          <w:rPr>
            <w:rFonts w:asciiTheme="minorHAnsi" w:eastAsiaTheme="minorEastAsia" w:hAnsiTheme="minorHAnsi" w:cstheme="minorBidi"/>
            <w:noProof/>
            <w:sz w:val="22"/>
            <w:szCs w:val="22"/>
            <w:lang w:val="en-US" w:eastAsia="en-US"/>
          </w:rPr>
          <w:tab/>
        </w:r>
        <w:r w:rsidRPr="00CE22B2">
          <w:rPr>
            <w:rStyle w:val="Hyperlink"/>
            <w:noProof/>
          </w:rPr>
          <w:t>Information Manager Foundation Layer Server Install/Upgrade</w:t>
        </w:r>
        <w:r>
          <w:rPr>
            <w:noProof/>
            <w:webHidden/>
          </w:rPr>
          <w:tab/>
        </w:r>
        <w:r>
          <w:rPr>
            <w:noProof/>
            <w:webHidden/>
          </w:rPr>
          <w:fldChar w:fldCharType="begin"/>
        </w:r>
        <w:r>
          <w:rPr>
            <w:noProof/>
            <w:webHidden/>
          </w:rPr>
          <w:instrText xml:space="preserve"> PAGEREF _Toc47445514 \h </w:instrText>
        </w:r>
        <w:r>
          <w:rPr>
            <w:noProof/>
            <w:webHidden/>
          </w:rPr>
        </w:r>
        <w:r>
          <w:rPr>
            <w:noProof/>
            <w:webHidden/>
          </w:rPr>
          <w:fldChar w:fldCharType="separate"/>
        </w:r>
        <w:r w:rsidR="00A80D8B">
          <w:rPr>
            <w:noProof/>
            <w:webHidden/>
          </w:rPr>
          <w:t>92</w:t>
        </w:r>
        <w:r>
          <w:rPr>
            <w:noProof/>
            <w:webHidden/>
          </w:rPr>
          <w:fldChar w:fldCharType="end"/>
        </w:r>
      </w:hyperlink>
    </w:p>
    <w:p w14:paraId="279C9EE5" w14:textId="40657072" w:rsidR="00223420" w:rsidRDefault="0022342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47445515" w:history="1">
        <w:r w:rsidRPr="00CE22B2">
          <w:rPr>
            <w:rStyle w:val="Hyperlink"/>
            <w:b/>
            <w:noProof/>
            <w14:scene3d>
              <w14:camera w14:prst="orthographicFront"/>
              <w14:lightRig w14:rig="threePt" w14:dir="t">
                <w14:rot w14:lat="0" w14:lon="0" w14:rev="0"/>
              </w14:lightRig>
            </w14:scene3d>
          </w:rPr>
          <w:t>14.2.1</w:t>
        </w:r>
        <w:r>
          <w:rPr>
            <w:rFonts w:asciiTheme="minorHAnsi" w:eastAsiaTheme="minorEastAsia" w:hAnsiTheme="minorHAnsi" w:cstheme="minorBidi"/>
            <w:noProof/>
            <w:sz w:val="22"/>
            <w:szCs w:val="22"/>
            <w:lang w:val="en-US" w:eastAsia="en-US"/>
          </w:rPr>
          <w:tab/>
        </w:r>
        <w:r w:rsidRPr="00CE22B2">
          <w:rPr>
            <w:rStyle w:val="Hyperlink"/>
            <w:b/>
            <w:noProof/>
          </w:rPr>
          <w:t>Before you Start</w:t>
        </w:r>
        <w:r>
          <w:rPr>
            <w:noProof/>
            <w:webHidden/>
          </w:rPr>
          <w:tab/>
        </w:r>
        <w:r>
          <w:rPr>
            <w:noProof/>
            <w:webHidden/>
          </w:rPr>
          <w:fldChar w:fldCharType="begin"/>
        </w:r>
        <w:r>
          <w:rPr>
            <w:noProof/>
            <w:webHidden/>
          </w:rPr>
          <w:instrText xml:space="preserve"> PAGEREF _Toc47445515 \h </w:instrText>
        </w:r>
        <w:r>
          <w:rPr>
            <w:noProof/>
            <w:webHidden/>
          </w:rPr>
        </w:r>
        <w:r>
          <w:rPr>
            <w:noProof/>
            <w:webHidden/>
          </w:rPr>
          <w:fldChar w:fldCharType="separate"/>
        </w:r>
        <w:r w:rsidR="00A80D8B">
          <w:rPr>
            <w:noProof/>
            <w:webHidden/>
          </w:rPr>
          <w:t>92</w:t>
        </w:r>
        <w:r>
          <w:rPr>
            <w:noProof/>
            <w:webHidden/>
          </w:rPr>
          <w:fldChar w:fldCharType="end"/>
        </w:r>
      </w:hyperlink>
    </w:p>
    <w:p w14:paraId="3E88759B" w14:textId="699FF3F7" w:rsidR="00223420" w:rsidRDefault="0022342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47445516" w:history="1">
        <w:r w:rsidRPr="00CE22B2">
          <w:rPr>
            <w:rStyle w:val="Hyperlink"/>
            <w:b/>
            <w:noProof/>
            <w14:scene3d>
              <w14:camera w14:prst="orthographicFront"/>
              <w14:lightRig w14:rig="threePt" w14:dir="t">
                <w14:rot w14:lat="0" w14:lon="0" w14:rev="0"/>
              </w14:lightRig>
            </w14:scene3d>
          </w:rPr>
          <w:t>14.2.2</w:t>
        </w:r>
        <w:r>
          <w:rPr>
            <w:rFonts w:asciiTheme="minorHAnsi" w:eastAsiaTheme="minorEastAsia" w:hAnsiTheme="minorHAnsi" w:cstheme="minorBidi"/>
            <w:noProof/>
            <w:sz w:val="22"/>
            <w:szCs w:val="22"/>
            <w:lang w:val="en-US" w:eastAsia="en-US"/>
          </w:rPr>
          <w:tab/>
        </w:r>
        <w:r w:rsidRPr="00CE22B2">
          <w:rPr>
            <w:rStyle w:val="Hyperlink"/>
            <w:b/>
            <w:noProof/>
          </w:rPr>
          <w:t>Install or Upgrade of Information Manager Foundation Layer</w:t>
        </w:r>
        <w:r>
          <w:rPr>
            <w:noProof/>
            <w:webHidden/>
          </w:rPr>
          <w:tab/>
        </w:r>
        <w:r>
          <w:rPr>
            <w:noProof/>
            <w:webHidden/>
          </w:rPr>
          <w:fldChar w:fldCharType="begin"/>
        </w:r>
        <w:r>
          <w:rPr>
            <w:noProof/>
            <w:webHidden/>
          </w:rPr>
          <w:instrText xml:space="preserve"> PAGEREF _Toc47445516 \h </w:instrText>
        </w:r>
        <w:r>
          <w:rPr>
            <w:noProof/>
            <w:webHidden/>
          </w:rPr>
        </w:r>
        <w:r>
          <w:rPr>
            <w:noProof/>
            <w:webHidden/>
          </w:rPr>
          <w:fldChar w:fldCharType="separate"/>
        </w:r>
        <w:r w:rsidR="00A80D8B">
          <w:rPr>
            <w:noProof/>
            <w:webHidden/>
          </w:rPr>
          <w:t>93</w:t>
        </w:r>
        <w:r>
          <w:rPr>
            <w:noProof/>
            <w:webHidden/>
          </w:rPr>
          <w:fldChar w:fldCharType="end"/>
        </w:r>
      </w:hyperlink>
    </w:p>
    <w:p w14:paraId="1414A0EA" w14:textId="37410D3C" w:rsidR="00223420" w:rsidRDefault="0022342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47445517" w:history="1">
        <w:r w:rsidRPr="00CE22B2">
          <w:rPr>
            <w:rStyle w:val="Hyperlink"/>
            <w:b/>
            <w:noProof/>
            <w14:scene3d>
              <w14:camera w14:prst="orthographicFront"/>
              <w14:lightRig w14:rig="threePt" w14:dir="t">
                <w14:rot w14:lat="0" w14:lon="0" w14:rev="0"/>
              </w14:lightRig>
            </w14:scene3d>
          </w:rPr>
          <w:t>14.2.3</w:t>
        </w:r>
        <w:r>
          <w:rPr>
            <w:rFonts w:asciiTheme="minorHAnsi" w:eastAsiaTheme="minorEastAsia" w:hAnsiTheme="minorHAnsi" w:cstheme="minorBidi"/>
            <w:noProof/>
            <w:sz w:val="22"/>
            <w:szCs w:val="22"/>
            <w:lang w:val="en-US" w:eastAsia="en-US"/>
          </w:rPr>
          <w:tab/>
        </w:r>
        <w:r w:rsidRPr="00CE22B2">
          <w:rPr>
            <w:rStyle w:val="Hyperlink"/>
            <w:b/>
            <w:noProof/>
          </w:rPr>
          <w:t>Documentation</w:t>
        </w:r>
        <w:r>
          <w:rPr>
            <w:noProof/>
            <w:webHidden/>
          </w:rPr>
          <w:tab/>
        </w:r>
        <w:r>
          <w:rPr>
            <w:noProof/>
            <w:webHidden/>
          </w:rPr>
          <w:fldChar w:fldCharType="begin"/>
        </w:r>
        <w:r>
          <w:rPr>
            <w:noProof/>
            <w:webHidden/>
          </w:rPr>
          <w:instrText xml:space="preserve"> PAGEREF _Toc47445517 \h </w:instrText>
        </w:r>
        <w:r>
          <w:rPr>
            <w:noProof/>
            <w:webHidden/>
          </w:rPr>
        </w:r>
        <w:r>
          <w:rPr>
            <w:noProof/>
            <w:webHidden/>
          </w:rPr>
          <w:fldChar w:fldCharType="separate"/>
        </w:r>
        <w:r w:rsidR="00A80D8B">
          <w:rPr>
            <w:noProof/>
            <w:webHidden/>
          </w:rPr>
          <w:t>94</w:t>
        </w:r>
        <w:r>
          <w:rPr>
            <w:noProof/>
            <w:webHidden/>
          </w:rPr>
          <w:fldChar w:fldCharType="end"/>
        </w:r>
      </w:hyperlink>
    </w:p>
    <w:p w14:paraId="766DF02B" w14:textId="4AAABA65" w:rsidR="00223420" w:rsidRDefault="0022342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47445518" w:history="1">
        <w:r w:rsidRPr="00CE22B2">
          <w:rPr>
            <w:rStyle w:val="Hyperlink"/>
            <w:b/>
            <w:noProof/>
            <w14:scene3d>
              <w14:camera w14:prst="orthographicFront"/>
              <w14:lightRig w14:rig="threePt" w14:dir="t">
                <w14:rot w14:lat="0" w14:lon="0" w14:rev="0"/>
              </w14:lightRig>
            </w14:scene3d>
          </w:rPr>
          <w:t>14.2.4</w:t>
        </w:r>
        <w:r>
          <w:rPr>
            <w:rFonts w:asciiTheme="minorHAnsi" w:eastAsiaTheme="minorEastAsia" w:hAnsiTheme="minorHAnsi" w:cstheme="minorBidi"/>
            <w:noProof/>
            <w:sz w:val="22"/>
            <w:szCs w:val="22"/>
            <w:lang w:val="en-US" w:eastAsia="en-US"/>
          </w:rPr>
          <w:tab/>
        </w:r>
        <w:r w:rsidRPr="00CE22B2">
          <w:rPr>
            <w:rStyle w:val="Hyperlink"/>
            <w:b/>
            <w:noProof/>
          </w:rPr>
          <w:t>Mandatory Configuration (Post Install and Upgrade)</w:t>
        </w:r>
        <w:r>
          <w:rPr>
            <w:noProof/>
            <w:webHidden/>
          </w:rPr>
          <w:tab/>
        </w:r>
        <w:r>
          <w:rPr>
            <w:noProof/>
            <w:webHidden/>
          </w:rPr>
          <w:fldChar w:fldCharType="begin"/>
        </w:r>
        <w:r>
          <w:rPr>
            <w:noProof/>
            <w:webHidden/>
          </w:rPr>
          <w:instrText xml:space="preserve"> PAGEREF _Toc47445518 \h </w:instrText>
        </w:r>
        <w:r>
          <w:rPr>
            <w:noProof/>
            <w:webHidden/>
          </w:rPr>
        </w:r>
        <w:r>
          <w:rPr>
            <w:noProof/>
            <w:webHidden/>
          </w:rPr>
          <w:fldChar w:fldCharType="separate"/>
        </w:r>
        <w:r w:rsidR="00A80D8B">
          <w:rPr>
            <w:noProof/>
            <w:webHidden/>
          </w:rPr>
          <w:t>94</w:t>
        </w:r>
        <w:r>
          <w:rPr>
            <w:noProof/>
            <w:webHidden/>
          </w:rPr>
          <w:fldChar w:fldCharType="end"/>
        </w:r>
      </w:hyperlink>
    </w:p>
    <w:p w14:paraId="72A3A68B" w14:textId="103984BE" w:rsidR="00223420" w:rsidRDefault="0022342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47445519" w:history="1">
        <w:r w:rsidRPr="00CE22B2">
          <w:rPr>
            <w:rStyle w:val="Hyperlink"/>
            <w:b/>
            <w:noProof/>
            <w14:scene3d>
              <w14:camera w14:prst="orthographicFront"/>
              <w14:lightRig w14:rig="threePt" w14:dir="t">
                <w14:rot w14:lat="0" w14:lon="0" w14:rev="0"/>
              </w14:lightRig>
            </w14:scene3d>
          </w:rPr>
          <w:t>14.2.5</w:t>
        </w:r>
        <w:r>
          <w:rPr>
            <w:rFonts w:asciiTheme="minorHAnsi" w:eastAsiaTheme="minorEastAsia" w:hAnsiTheme="minorHAnsi" w:cstheme="minorBidi"/>
            <w:noProof/>
            <w:sz w:val="22"/>
            <w:szCs w:val="22"/>
            <w:lang w:val="en-US" w:eastAsia="en-US"/>
          </w:rPr>
          <w:tab/>
        </w:r>
        <w:r w:rsidRPr="00CE22B2">
          <w:rPr>
            <w:rStyle w:val="Hyperlink"/>
            <w:b/>
            <w:noProof/>
          </w:rPr>
          <w:t>Product Licensing (Post Install only)</w:t>
        </w:r>
        <w:r>
          <w:rPr>
            <w:noProof/>
            <w:webHidden/>
          </w:rPr>
          <w:tab/>
        </w:r>
        <w:r>
          <w:rPr>
            <w:noProof/>
            <w:webHidden/>
          </w:rPr>
          <w:fldChar w:fldCharType="begin"/>
        </w:r>
        <w:r>
          <w:rPr>
            <w:noProof/>
            <w:webHidden/>
          </w:rPr>
          <w:instrText xml:space="preserve"> PAGEREF _Toc47445519 \h </w:instrText>
        </w:r>
        <w:r>
          <w:rPr>
            <w:noProof/>
            <w:webHidden/>
          </w:rPr>
        </w:r>
        <w:r>
          <w:rPr>
            <w:noProof/>
            <w:webHidden/>
          </w:rPr>
          <w:fldChar w:fldCharType="separate"/>
        </w:r>
        <w:r w:rsidR="00A80D8B">
          <w:rPr>
            <w:noProof/>
            <w:webHidden/>
          </w:rPr>
          <w:t>94</w:t>
        </w:r>
        <w:r>
          <w:rPr>
            <w:noProof/>
            <w:webHidden/>
          </w:rPr>
          <w:fldChar w:fldCharType="end"/>
        </w:r>
      </w:hyperlink>
    </w:p>
    <w:p w14:paraId="0B390554" w14:textId="44174D3C" w:rsidR="00223420" w:rsidRDefault="00223420">
      <w:pPr>
        <w:pStyle w:val="TOC1"/>
        <w:tabs>
          <w:tab w:val="left" w:pos="720"/>
        </w:tabs>
        <w:rPr>
          <w:rFonts w:asciiTheme="minorHAnsi" w:eastAsiaTheme="minorEastAsia" w:hAnsiTheme="minorHAnsi" w:cstheme="minorBidi"/>
          <w:noProof/>
          <w:sz w:val="22"/>
          <w:szCs w:val="22"/>
          <w:lang w:val="en-US" w:eastAsia="en-US"/>
        </w:rPr>
      </w:pPr>
      <w:hyperlink w:anchor="_Toc47445520" w:history="1">
        <w:r w:rsidRPr="00CE22B2">
          <w:rPr>
            <w:rStyle w:val="Hyperlink"/>
            <w:noProof/>
          </w:rPr>
          <w:t>15</w:t>
        </w:r>
        <w:r>
          <w:rPr>
            <w:rFonts w:asciiTheme="minorHAnsi" w:eastAsiaTheme="minorEastAsia" w:hAnsiTheme="minorHAnsi" w:cstheme="minorBidi"/>
            <w:noProof/>
            <w:sz w:val="22"/>
            <w:szCs w:val="22"/>
            <w:lang w:val="en-US" w:eastAsia="en-US"/>
          </w:rPr>
          <w:tab/>
        </w:r>
        <w:r w:rsidRPr="00CE22B2">
          <w:rPr>
            <w:rStyle w:val="Hyperlink"/>
            <w:noProof/>
          </w:rPr>
          <w:t>Information Manager 4</w:t>
        </w:r>
        <w:r>
          <w:rPr>
            <w:noProof/>
            <w:webHidden/>
          </w:rPr>
          <w:tab/>
        </w:r>
        <w:r>
          <w:rPr>
            <w:noProof/>
            <w:webHidden/>
          </w:rPr>
          <w:fldChar w:fldCharType="begin"/>
        </w:r>
        <w:r>
          <w:rPr>
            <w:noProof/>
            <w:webHidden/>
          </w:rPr>
          <w:instrText xml:space="preserve"> PAGEREF _Toc47445520 \h </w:instrText>
        </w:r>
        <w:r>
          <w:rPr>
            <w:noProof/>
            <w:webHidden/>
          </w:rPr>
        </w:r>
        <w:r>
          <w:rPr>
            <w:noProof/>
            <w:webHidden/>
          </w:rPr>
          <w:fldChar w:fldCharType="separate"/>
        </w:r>
        <w:r w:rsidR="00A80D8B">
          <w:rPr>
            <w:noProof/>
            <w:webHidden/>
          </w:rPr>
          <w:t>95</w:t>
        </w:r>
        <w:r>
          <w:rPr>
            <w:noProof/>
            <w:webHidden/>
          </w:rPr>
          <w:fldChar w:fldCharType="end"/>
        </w:r>
      </w:hyperlink>
    </w:p>
    <w:p w14:paraId="258E3179" w14:textId="4C34399F" w:rsidR="00223420" w:rsidRDefault="00223420">
      <w:pPr>
        <w:pStyle w:val="TOC2"/>
        <w:rPr>
          <w:rFonts w:asciiTheme="minorHAnsi" w:eastAsiaTheme="minorEastAsia" w:hAnsiTheme="minorHAnsi" w:cstheme="minorBidi"/>
          <w:noProof/>
          <w:sz w:val="22"/>
          <w:szCs w:val="22"/>
          <w:lang w:val="en-US" w:eastAsia="en-US"/>
        </w:rPr>
      </w:pPr>
      <w:hyperlink w:anchor="_Toc47445521" w:history="1">
        <w:r w:rsidRPr="00CE22B2">
          <w:rPr>
            <w:rStyle w:val="Hyperlink"/>
            <w:noProof/>
            <w14:scene3d>
              <w14:camera w14:prst="orthographicFront"/>
              <w14:lightRig w14:rig="threePt" w14:dir="t">
                <w14:rot w14:lat="0" w14:lon="0" w14:rev="0"/>
              </w14:lightRig>
            </w14:scene3d>
          </w:rPr>
          <w:t>15.1</w:t>
        </w:r>
        <w:r>
          <w:rPr>
            <w:rFonts w:asciiTheme="minorHAnsi" w:eastAsiaTheme="minorEastAsia" w:hAnsiTheme="minorHAnsi" w:cstheme="minorBidi"/>
            <w:noProof/>
            <w:sz w:val="22"/>
            <w:szCs w:val="22"/>
            <w:lang w:val="en-US" w:eastAsia="en-US"/>
          </w:rPr>
          <w:tab/>
        </w:r>
        <w:r w:rsidRPr="00CE22B2">
          <w:rPr>
            <w:rStyle w:val="Hyperlink"/>
            <w:noProof/>
          </w:rPr>
          <w:t>Implementation of the Information Manager 4 Software files</w:t>
        </w:r>
        <w:r>
          <w:rPr>
            <w:noProof/>
            <w:webHidden/>
          </w:rPr>
          <w:tab/>
        </w:r>
        <w:r>
          <w:rPr>
            <w:noProof/>
            <w:webHidden/>
          </w:rPr>
          <w:fldChar w:fldCharType="begin"/>
        </w:r>
        <w:r>
          <w:rPr>
            <w:noProof/>
            <w:webHidden/>
          </w:rPr>
          <w:instrText xml:space="preserve"> PAGEREF _Toc47445521 \h </w:instrText>
        </w:r>
        <w:r>
          <w:rPr>
            <w:noProof/>
            <w:webHidden/>
          </w:rPr>
        </w:r>
        <w:r>
          <w:rPr>
            <w:noProof/>
            <w:webHidden/>
          </w:rPr>
          <w:fldChar w:fldCharType="separate"/>
        </w:r>
        <w:r w:rsidR="00A80D8B">
          <w:rPr>
            <w:noProof/>
            <w:webHidden/>
          </w:rPr>
          <w:t>95</w:t>
        </w:r>
        <w:r>
          <w:rPr>
            <w:noProof/>
            <w:webHidden/>
          </w:rPr>
          <w:fldChar w:fldCharType="end"/>
        </w:r>
      </w:hyperlink>
    </w:p>
    <w:p w14:paraId="665DAE36" w14:textId="5B0CAD25" w:rsidR="007039F3" w:rsidRPr="0044094A" w:rsidRDefault="005B0F2A" w:rsidP="007039F3">
      <w:r>
        <w:rPr>
          <w:rFonts w:ascii="Arial" w:eastAsia="Times New Roman" w:hAnsi="Arial" w:cs="Times New Roman"/>
          <w:sz w:val="20"/>
          <w:szCs w:val="20"/>
        </w:rPr>
        <w:fldChar w:fldCharType="end"/>
      </w:r>
    </w:p>
    <w:p w14:paraId="32F12895" w14:textId="77777777" w:rsidR="007039F3" w:rsidRDefault="007039F3" w:rsidP="007039F3">
      <w:pPr>
        <w:spacing w:after="0"/>
        <w:rPr>
          <w:rFonts w:cs="Arial"/>
          <w:b/>
          <w:kern w:val="28"/>
          <w:sz w:val="24"/>
        </w:rPr>
      </w:pPr>
    </w:p>
    <w:p w14:paraId="68AEA33C" w14:textId="77777777" w:rsidR="007039F3" w:rsidRDefault="007039F3" w:rsidP="007039F3">
      <w:pPr>
        <w:pStyle w:val="Heading1"/>
        <w:numPr>
          <w:ilvl w:val="0"/>
          <w:numId w:val="1"/>
        </w:numPr>
      </w:pPr>
      <w:r w:rsidRPr="00913C79">
        <w:br w:type="page"/>
      </w:r>
    </w:p>
    <w:p w14:paraId="5F604418" w14:textId="77777777" w:rsidR="00C82DB0" w:rsidRDefault="00C82DB0" w:rsidP="00C82DB0">
      <w:pPr>
        <w:pStyle w:val="Heading1"/>
      </w:pPr>
      <w:bookmarkStart w:id="2" w:name="_Toc180569818"/>
      <w:bookmarkStart w:id="3" w:name="_Toc366491964"/>
      <w:bookmarkStart w:id="4" w:name="_Toc47445374"/>
      <w:r>
        <w:lastRenderedPageBreak/>
        <w:t>Introduction</w:t>
      </w:r>
      <w:bookmarkEnd w:id="4"/>
    </w:p>
    <w:p w14:paraId="15BF205C" w14:textId="03C7727A" w:rsidR="00C82DB0" w:rsidRDefault="00C82DB0" w:rsidP="00C82DB0">
      <w:pPr>
        <w:pStyle w:val="Heading2"/>
      </w:pPr>
      <w:bookmarkStart w:id="5" w:name="_Toc47445375"/>
      <w:r>
        <w:t>Purpose</w:t>
      </w:r>
      <w:bookmarkEnd w:id="5"/>
    </w:p>
    <w:p w14:paraId="08911A1E" w14:textId="45A46B9B" w:rsidR="00C82DB0" w:rsidRDefault="00C82DB0" w:rsidP="00C82DB0">
      <w:pPr>
        <w:pStyle w:val="Body"/>
      </w:pPr>
      <w:r w:rsidRPr="00EF643D">
        <w:t xml:space="preserve">This guide covers steps involved in installing/upgrading the </w:t>
      </w:r>
      <w:r>
        <w:t>Exor Products</w:t>
      </w:r>
      <w:r w:rsidR="00326E19">
        <w:t xml:space="preserve"> Listed in Section </w:t>
      </w:r>
      <w:r w:rsidR="00053476">
        <w:fldChar w:fldCharType="begin"/>
      </w:r>
      <w:r w:rsidR="00053476">
        <w:instrText xml:space="preserve"> REF _Ref22125105 \r \h </w:instrText>
      </w:r>
      <w:r w:rsidR="00053476">
        <w:fldChar w:fldCharType="separate"/>
      </w:r>
      <w:r w:rsidR="00A80D8B">
        <w:t>1.2</w:t>
      </w:r>
      <w:r w:rsidR="00053476">
        <w:fldChar w:fldCharType="end"/>
      </w:r>
      <w:r w:rsidR="00326E19">
        <w:t>, below.</w:t>
      </w:r>
    </w:p>
    <w:p w14:paraId="2378CA35" w14:textId="77777777" w:rsidR="00C82DB0" w:rsidRPr="00EF643D" w:rsidRDefault="00C82DB0" w:rsidP="00C82DB0">
      <w:pPr>
        <w:pStyle w:val="ListBullet"/>
        <w:numPr>
          <w:ilvl w:val="0"/>
          <w:numId w:val="0"/>
        </w:numPr>
        <w:ind w:left="1080"/>
      </w:pPr>
    </w:p>
    <w:p w14:paraId="6BF208FA" w14:textId="77777777" w:rsidR="00C82DB0" w:rsidRPr="00EF643D" w:rsidRDefault="00C82DB0" w:rsidP="00C82DB0">
      <w:pPr>
        <w:pStyle w:val="Body"/>
      </w:pPr>
      <w:r w:rsidRPr="00EF643D">
        <w:t>Each product upgrade is split into two distinct stages,</w:t>
      </w:r>
    </w:p>
    <w:p w14:paraId="5E994D6B" w14:textId="77777777" w:rsidR="00C82DB0" w:rsidRPr="00EF643D" w:rsidRDefault="00C82DB0" w:rsidP="00326E19">
      <w:pPr>
        <w:pStyle w:val="Body"/>
        <w:numPr>
          <w:ilvl w:val="0"/>
          <w:numId w:val="63"/>
        </w:numPr>
      </w:pPr>
      <w:r w:rsidRPr="00EF643D">
        <w:t>Stage 1 – Implementation of the Software files</w:t>
      </w:r>
    </w:p>
    <w:p w14:paraId="3A3BDB56" w14:textId="679463DE" w:rsidR="00C82DB0" w:rsidRDefault="00C82DB0" w:rsidP="00326E19">
      <w:pPr>
        <w:pStyle w:val="Body"/>
        <w:numPr>
          <w:ilvl w:val="0"/>
          <w:numId w:val="63"/>
        </w:numPr>
      </w:pPr>
      <w:r w:rsidRPr="00EF643D">
        <w:t>Stage 2 – Installation/Upgrade of the Server</w:t>
      </w:r>
    </w:p>
    <w:p w14:paraId="42C83316" w14:textId="77777777" w:rsidR="00326E19" w:rsidRPr="00EF643D" w:rsidRDefault="00326E19" w:rsidP="00C82DB0">
      <w:pPr>
        <w:pStyle w:val="Body"/>
        <w:ind w:left="720"/>
      </w:pPr>
    </w:p>
    <w:p w14:paraId="6E2B8B46" w14:textId="77777777" w:rsidR="00326E19" w:rsidRPr="00EF643D" w:rsidRDefault="00326E19" w:rsidP="00326E19">
      <w:pPr>
        <w:pStyle w:val="Heading2"/>
      </w:pPr>
      <w:bookmarkStart w:id="6" w:name="_Toc366491971"/>
      <w:bookmarkStart w:id="7" w:name="_Ref22125105"/>
      <w:bookmarkStart w:id="8" w:name="_Toc47445376"/>
      <w:r w:rsidRPr="00EF643D">
        <w:t>Products Covered by this Guide</w:t>
      </w:r>
      <w:bookmarkEnd w:id="6"/>
      <w:bookmarkEnd w:id="7"/>
      <w:bookmarkEnd w:id="8"/>
    </w:p>
    <w:p w14:paraId="178AF059" w14:textId="77777777" w:rsidR="00326E19" w:rsidRDefault="00326E19" w:rsidP="00326E19">
      <w:pPr>
        <w:pStyle w:val="Body"/>
      </w:pPr>
      <w:r>
        <w:t xml:space="preserve">The table below </w:t>
      </w:r>
      <w:r w:rsidRPr="00EF643D">
        <w:t>lists the relevant products that are covered by this guide</w:t>
      </w:r>
      <w:r>
        <w:t>, along with the order in which the products should be installed/upgraded</w:t>
      </w:r>
      <w:r w:rsidRPr="00EF643D">
        <w:t>.</w:t>
      </w:r>
    </w:p>
    <w:p w14:paraId="483339CF" w14:textId="77777777" w:rsidR="00326E19" w:rsidRPr="00EF643D" w:rsidRDefault="00326E19" w:rsidP="00326E19"/>
    <w:tbl>
      <w:tblPr>
        <w:tblW w:w="5528" w:type="dxa"/>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01"/>
        <w:gridCol w:w="1327"/>
      </w:tblGrid>
      <w:tr w:rsidR="00326E19" w:rsidRPr="00D44D6C" w14:paraId="1DF414B8" w14:textId="77777777" w:rsidTr="00326E19">
        <w:trPr>
          <w:cantSplit/>
          <w:trHeight w:hRule="exact" w:val="432"/>
        </w:trPr>
        <w:tc>
          <w:tcPr>
            <w:tcW w:w="4201" w:type="dxa"/>
            <w:shd w:val="clear" w:color="auto" w:fill="D9D9D9" w:themeFill="background1" w:themeFillShade="D9"/>
            <w:vAlign w:val="center"/>
          </w:tcPr>
          <w:p w14:paraId="703D8BDE" w14:textId="77777777" w:rsidR="00326E19" w:rsidRPr="00405C52" w:rsidRDefault="00326E19" w:rsidP="00326E19">
            <w:pPr>
              <w:pStyle w:val="TableHeadingCentered"/>
              <w:spacing w:before="144" w:after="144"/>
              <w:rPr>
                <w:rStyle w:val="TableTitleline"/>
                <w:b/>
                <w:i/>
              </w:rPr>
            </w:pPr>
            <w:r w:rsidRPr="00405C52">
              <w:rPr>
                <w:rStyle w:val="TableTitleline"/>
              </w:rPr>
              <w:t>Product</w:t>
            </w:r>
          </w:p>
        </w:tc>
        <w:tc>
          <w:tcPr>
            <w:tcW w:w="1327" w:type="dxa"/>
            <w:shd w:val="clear" w:color="auto" w:fill="D9D9D9" w:themeFill="background1" w:themeFillShade="D9"/>
            <w:vAlign w:val="center"/>
          </w:tcPr>
          <w:p w14:paraId="042BC368" w14:textId="77777777" w:rsidR="00326E19" w:rsidRPr="00405C52" w:rsidRDefault="00326E19" w:rsidP="00326E19">
            <w:pPr>
              <w:pStyle w:val="TableHeadingCentered"/>
              <w:spacing w:before="144" w:after="144"/>
            </w:pPr>
            <w:r w:rsidRPr="00405C52">
              <w:t>Sequence</w:t>
            </w:r>
          </w:p>
        </w:tc>
      </w:tr>
      <w:tr w:rsidR="00326E19" w:rsidRPr="00D44D6C" w14:paraId="57A32DA9" w14:textId="77777777" w:rsidTr="00326E19">
        <w:trPr>
          <w:cantSplit/>
          <w:trHeight w:hRule="exact" w:val="432"/>
        </w:trPr>
        <w:tc>
          <w:tcPr>
            <w:tcW w:w="4201" w:type="dxa"/>
            <w:vAlign w:val="center"/>
          </w:tcPr>
          <w:p w14:paraId="37CBA991" w14:textId="77777777" w:rsidR="00326E19" w:rsidRPr="00EF643D" w:rsidRDefault="00326E19" w:rsidP="00326E19">
            <w:r w:rsidRPr="00EF643D">
              <w:t>Network Manager</w:t>
            </w:r>
          </w:p>
        </w:tc>
        <w:tc>
          <w:tcPr>
            <w:tcW w:w="1327" w:type="dxa"/>
            <w:vAlign w:val="center"/>
          </w:tcPr>
          <w:p w14:paraId="1B34E789" w14:textId="77777777" w:rsidR="00326E19" w:rsidRPr="00EF643D" w:rsidRDefault="00326E19" w:rsidP="00326E19">
            <w:r w:rsidRPr="00EF643D">
              <w:t>1</w:t>
            </w:r>
          </w:p>
        </w:tc>
      </w:tr>
      <w:tr w:rsidR="00326E19" w:rsidRPr="00D44D6C" w14:paraId="42AE36E8" w14:textId="77777777" w:rsidTr="00326E19">
        <w:trPr>
          <w:cantSplit/>
          <w:trHeight w:hRule="exact" w:val="432"/>
        </w:trPr>
        <w:tc>
          <w:tcPr>
            <w:tcW w:w="4201" w:type="dxa"/>
            <w:vAlign w:val="center"/>
          </w:tcPr>
          <w:p w14:paraId="2A1BA3C2" w14:textId="77777777" w:rsidR="00326E19" w:rsidRPr="00EF643D" w:rsidRDefault="00326E19" w:rsidP="00326E19">
            <w:r w:rsidRPr="00EF643D">
              <w:t>Street Gazetteer Manager</w:t>
            </w:r>
          </w:p>
        </w:tc>
        <w:tc>
          <w:tcPr>
            <w:tcW w:w="1327" w:type="dxa"/>
            <w:vAlign w:val="center"/>
          </w:tcPr>
          <w:p w14:paraId="01660A85" w14:textId="77777777" w:rsidR="00326E19" w:rsidRPr="00EF643D" w:rsidRDefault="00326E19" w:rsidP="00326E19">
            <w:r w:rsidRPr="00EF643D">
              <w:t>2</w:t>
            </w:r>
          </w:p>
        </w:tc>
      </w:tr>
      <w:tr w:rsidR="00326E19" w:rsidRPr="00D44D6C" w14:paraId="774E0FE6" w14:textId="77777777" w:rsidTr="00326E19">
        <w:trPr>
          <w:cantSplit/>
          <w:trHeight w:hRule="exact" w:val="432"/>
        </w:trPr>
        <w:tc>
          <w:tcPr>
            <w:tcW w:w="4201" w:type="dxa"/>
            <w:vAlign w:val="center"/>
          </w:tcPr>
          <w:p w14:paraId="307D2AAA" w14:textId="77777777" w:rsidR="00326E19" w:rsidRPr="00EF643D" w:rsidRDefault="00326E19" w:rsidP="00326E19">
            <w:r w:rsidRPr="00EF643D">
              <w:t>Maintenance Manager</w:t>
            </w:r>
          </w:p>
        </w:tc>
        <w:tc>
          <w:tcPr>
            <w:tcW w:w="1327" w:type="dxa"/>
            <w:vAlign w:val="center"/>
          </w:tcPr>
          <w:p w14:paraId="4CDA8C88" w14:textId="77777777" w:rsidR="00326E19" w:rsidRPr="00EF643D" w:rsidRDefault="00326E19" w:rsidP="00326E19">
            <w:r w:rsidRPr="00EF643D">
              <w:t>3</w:t>
            </w:r>
          </w:p>
        </w:tc>
      </w:tr>
      <w:tr w:rsidR="00326E19" w:rsidRPr="00D44D6C" w14:paraId="069333F7" w14:textId="77777777" w:rsidTr="00326E19">
        <w:trPr>
          <w:cantSplit/>
          <w:trHeight w:hRule="exact" w:val="432"/>
        </w:trPr>
        <w:tc>
          <w:tcPr>
            <w:tcW w:w="4201" w:type="dxa"/>
            <w:vAlign w:val="center"/>
          </w:tcPr>
          <w:p w14:paraId="08C4EA3C" w14:textId="77777777" w:rsidR="00326E19" w:rsidRPr="00EF643D" w:rsidRDefault="00326E19" w:rsidP="00326E19">
            <w:r w:rsidRPr="00EF643D">
              <w:t>Enquiry Manager</w:t>
            </w:r>
          </w:p>
        </w:tc>
        <w:tc>
          <w:tcPr>
            <w:tcW w:w="1327" w:type="dxa"/>
            <w:vAlign w:val="center"/>
          </w:tcPr>
          <w:p w14:paraId="055AC70F" w14:textId="77777777" w:rsidR="00326E19" w:rsidRPr="00EF643D" w:rsidRDefault="00326E19" w:rsidP="00326E19">
            <w:r w:rsidRPr="00EF643D">
              <w:t>4</w:t>
            </w:r>
          </w:p>
        </w:tc>
      </w:tr>
      <w:tr w:rsidR="00326E19" w:rsidRPr="00D44D6C" w14:paraId="6F1FEE42" w14:textId="77777777" w:rsidTr="00326E19">
        <w:trPr>
          <w:cantSplit/>
          <w:trHeight w:hRule="exact" w:val="432"/>
        </w:trPr>
        <w:tc>
          <w:tcPr>
            <w:tcW w:w="4201" w:type="dxa"/>
            <w:vAlign w:val="center"/>
          </w:tcPr>
          <w:p w14:paraId="583D2FF8" w14:textId="77777777" w:rsidR="00326E19" w:rsidRPr="00EF643D" w:rsidRDefault="00326E19" w:rsidP="00326E19">
            <w:r w:rsidRPr="00EF643D">
              <w:t>TMA Manager</w:t>
            </w:r>
          </w:p>
        </w:tc>
        <w:tc>
          <w:tcPr>
            <w:tcW w:w="1327" w:type="dxa"/>
            <w:vAlign w:val="center"/>
          </w:tcPr>
          <w:p w14:paraId="3E662180" w14:textId="77777777" w:rsidR="00326E19" w:rsidRPr="00EF643D" w:rsidRDefault="00326E19" w:rsidP="00326E19">
            <w:r w:rsidRPr="00EF643D">
              <w:t>5</w:t>
            </w:r>
          </w:p>
        </w:tc>
      </w:tr>
      <w:tr w:rsidR="00326E19" w:rsidRPr="00D44D6C" w14:paraId="08E38F98" w14:textId="77777777" w:rsidTr="00326E19">
        <w:trPr>
          <w:cantSplit/>
          <w:trHeight w:hRule="exact" w:val="432"/>
        </w:trPr>
        <w:tc>
          <w:tcPr>
            <w:tcW w:w="4201" w:type="dxa"/>
            <w:vAlign w:val="center"/>
          </w:tcPr>
          <w:p w14:paraId="3704541C" w14:textId="77777777" w:rsidR="00326E19" w:rsidRPr="0009317D" w:rsidRDefault="00326E19" w:rsidP="00326E19">
            <w:r w:rsidRPr="0009317D">
              <w:t>Accidents Manager</w:t>
            </w:r>
          </w:p>
        </w:tc>
        <w:tc>
          <w:tcPr>
            <w:tcW w:w="1327" w:type="dxa"/>
            <w:vAlign w:val="center"/>
          </w:tcPr>
          <w:p w14:paraId="3C1B9302" w14:textId="77777777" w:rsidR="00326E19" w:rsidRDefault="00326E19" w:rsidP="00326E19">
            <w:r>
              <w:t>6</w:t>
            </w:r>
          </w:p>
        </w:tc>
      </w:tr>
      <w:tr w:rsidR="00326E19" w:rsidRPr="00D44D6C" w14:paraId="1CC7BCE9" w14:textId="77777777" w:rsidTr="00326E19">
        <w:trPr>
          <w:cantSplit/>
          <w:trHeight w:hRule="exact" w:val="432"/>
        </w:trPr>
        <w:tc>
          <w:tcPr>
            <w:tcW w:w="4201" w:type="dxa"/>
            <w:vAlign w:val="center"/>
          </w:tcPr>
          <w:p w14:paraId="1D0861DC" w14:textId="77777777" w:rsidR="00326E19" w:rsidRPr="00EF643D" w:rsidRDefault="00326E19" w:rsidP="00326E19">
            <w:r w:rsidRPr="00EF643D">
              <w:t>Schemes Manager</w:t>
            </w:r>
          </w:p>
        </w:tc>
        <w:tc>
          <w:tcPr>
            <w:tcW w:w="1327" w:type="dxa"/>
            <w:vAlign w:val="center"/>
          </w:tcPr>
          <w:p w14:paraId="659EEBC4" w14:textId="77777777" w:rsidR="00326E19" w:rsidRPr="00EF643D" w:rsidRDefault="00326E19" w:rsidP="00326E19">
            <w:r>
              <w:t>7</w:t>
            </w:r>
          </w:p>
        </w:tc>
      </w:tr>
      <w:tr w:rsidR="00790B65" w:rsidRPr="00D44D6C" w14:paraId="668A6FC2" w14:textId="77777777" w:rsidTr="00326E19">
        <w:trPr>
          <w:cantSplit/>
          <w:trHeight w:hRule="exact" w:val="432"/>
        </w:trPr>
        <w:tc>
          <w:tcPr>
            <w:tcW w:w="4201" w:type="dxa"/>
            <w:vAlign w:val="center"/>
          </w:tcPr>
          <w:p w14:paraId="2F223AF6" w14:textId="6CD8FF3B" w:rsidR="00790B65" w:rsidRPr="00EF643D" w:rsidRDefault="00790B65" w:rsidP="00326E19">
            <w:r>
              <w:t>Structures Manager</w:t>
            </w:r>
          </w:p>
        </w:tc>
        <w:tc>
          <w:tcPr>
            <w:tcW w:w="1327" w:type="dxa"/>
            <w:vAlign w:val="center"/>
          </w:tcPr>
          <w:p w14:paraId="4F3CB221" w14:textId="3BC07C57" w:rsidR="00790B65" w:rsidRDefault="00790B65" w:rsidP="00326E19">
            <w:r>
              <w:t>8</w:t>
            </w:r>
          </w:p>
        </w:tc>
      </w:tr>
      <w:tr w:rsidR="00326E19" w:rsidRPr="00D44D6C" w14:paraId="0096EF95" w14:textId="77777777" w:rsidTr="00326E19">
        <w:trPr>
          <w:cantSplit/>
          <w:trHeight w:hRule="exact" w:val="432"/>
        </w:trPr>
        <w:tc>
          <w:tcPr>
            <w:tcW w:w="4201" w:type="dxa"/>
            <w:vAlign w:val="center"/>
          </w:tcPr>
          <w:p w14:paraId="35A6F00A" w14:textId="77777777" w:rsidR="00326E19" w:rsidRPr="00EF643D" w:rsidRDefault="00326E19" w:rsidP="00326E19">
            <w:r w:rsidRPr="0009317D">
              <w:t>Traffic Interface Manager</w:t>
            </w:r>
          </w:p>
        </w:tc>
        <w:tc>
          <w:tcPr>
            <w:tcW w:w="1327" w:type="dxa"/>
            <w:vAlign w:val="center"/>
          </w:tcPr>
          <w:p w14:paraId="60538EB7" w14:textId="03BE63D8" w:rsidR="00326E19" w:rsidRDefault="00790B65" w:rsidP="00326E19">
            <w:r>
              <w:t>9</w:t>
            </w:r>
          </w:p>
        </w:tc>
      </w:tr>
      <w:tr w:rsidR="00326E19" w:rsidRPr="00D44D6C" w14:paraId="747228C6" w14:textId="77777777" w:rsidTr="00326E19">
        <w:trPr>
          <w:cantSplit/>
          <w:trHeight w:hRule="exact" w:val="432"/>
        </w:trPr>
        <w:tc>
          <w:tcPr>
            <w:tcW w:w="4201" w:type="dxa"/>
            <w:vAlign w:val="center"/>
          </w:tcPr>
          <w:p w14:paraId="3971C63A" w14:textId="77777777" w:rsidR="00326E19" w:rsidRPr="00EF643D" w:rsidRDefault="00326E19" w:rsidP="00326E19">
            <w:r w:rsidRPr="00EF643D">
              <w:t>MapCapture Interface</w:t>
            </w:r>
          </w:p>
        </w:tc>
        <w:tc>
          <w:tcPr>
            <w:tcW w:w="1327" w:type="dxa"/>
            <w:vAlign w:val="center"/>
          </w:tcPr>
          <w:p w14:paraId="5CCE6128" w14:textId="358B1219" w:rsidR="00326E19" w:rsidRPr="00EF643D" w:rsidRDefault="00790B65" w:rsidP="00326E19">
            <w:r>
              <w:t>10</w:t>
            </w:r>
          </w:p>
        </w:tc>
      </w:tr>
      <w:tr w:rsidR="00A01F44" w:rsidRPr="00D44D6C" w14:paraId="2B21759A" w14:textId="77777777" w:rsidTr="00326E19">
        <w:trPr>
          <w:cantSplit/>
          <w:trHeight w:hRule="exact" w:val="432"/>
        </w:trPr>
        <w:tc>
          <w:tcPr>
            <w:tcW w:w="4201" w:type="dxa"/>
            <w:vAlign w:val="center"/>
          </w:tcPr>
          <w:p w14:paraId="642D2E6F" w14:textId="13BE2336" w:rsidR="00A01F44" w:rsidRPr="00EF643D" w:rsidRDefault="00A01F44" w:rsidP="00326E19">
            <w:r>
              <w:t>UKPMS</w:t>
            </w:r>
          </w:p>
        </w:tc>
        <w:tc>
          <w:tcPr>
            <w:tcW w:w="1327" w:type="dxa"/>
            <w:vAlign w:val="center"/>
          </w:tcPr>
          <w:p w14:paraId="345B3C34" w14:textId="79C40316" w:rsidR="00A01F44" w:rsidRDefault="00A01F44" w:rsidP="00326E19">
            <w:r>
              <w:t>11</w:t>
            </w:r>
          </w:p>
        </w:tc>
      </w:tr>
      <w:tr w:rsidR="00326E19" w:rsidRPr="00D44D6C" w14:paraId="249EE2D8" w14:textId="77777777" w:rsidTr="00326E19">
        <w:trPr>
          <w:cantSplit/>
          <w:trHeight w:hRule="exact" w:val="515"/>
        </w:trPr>
        <w:tc>
          <w:tcPr>
            <w:tcW w:w="4201" w:type="dxa"/>
            <w:vAlign w:val="center"/>
          </w:tcPr>
          <w:p w14:paraId="5A932DB0" w14:textId="77777777" w:rsidR="00326E19" w:rsidRPr="00EF643D" w:rsidRDefault="00326E19" w:rsidP="00326E19">
            <w:r>
              <w:t xml:space="preserve">Information Manager Foundation </w:t>
            </w:r>
            <w:r w:rsidRPr="00EF643D">
              <w:t>Layer</w:t>
            </w:r>
          </w:p>
        </w:tc>
        <w:tc>
          <w:tcPr>
            <w:tcW w:w="1327" w:type="dxa"/>
            <w:vAlign w:val="center"/>
          </w:tcPr>
          <w:p w14:paraId="5B4C9938" w14:textId="60A8E51B" w:rsidR="00326E19" w:rsidRPr="00EF643D" w:rsidRDefault="00326E19" w:rsidP="00326E19">
            <w:r>
              <w:t>1</w:t>
            </w:r>
            <w:r w:rsidR="00A01F44">
              <w:t>2</w:t>
            </w:r>
          </w:p>
        </w:tc>
      </w:tr>
      <w:tr w:rsidR="00326E19" w:rsidRPr="00D44D6C" w14:paraId="174E8E0D" w14:textId="77777777" w:rsidTr="00326E19">
        <w:trPr>
          <w:cantSplit/>
          <w:trHeight w:hRule="exact" w:val="432"/>
        </w:trPr>
        <w:tc>
          <w:tcPr>
            <w:tcW w:w="4201" w:type="dxa"/>
            <w:vAlign w:val="center"/>
          </w:tcPr>
          <w:p w14:paraId="7E7148B7" w14:textId="77777777" w:rsidR="00326E19" w:rsidRPr="00EF643D" w:rsidRDefault="00326E19" w:rsidP="00326E19">
            <w:r w:rsidRPr="00EF643D">
              <w:t>Information Manager 4</w:t>
            </w:r>
          </w:p>
        </w:tc>
        <w:tc>
          <w:tcPr>
            <w:tcW w:w="1327" w:type="dxa"/>
            <w:vAlign w:val="center"/>
          </w:tcPr>
          <w:p w14:paraId="5AFF82EC" w14:textId="5C002E84" w:rsidR="00326E19" w:rsidRPr="00EF643D" w:rsidRDefault="00326E19" w:rsidP="00326E19">
            <w:r>
              <w:t>1</w:t>
            </w:r>
            <w:r w:rsidR="00A01F44">
              <w:t>3</w:t>
            </w:r>
          </w:p>
        </w:tc>
      </w:tr>
    </w:tbl>
    <w:p w14:paraId="0668DB98" w14:textId="77777777" w:rsidR="00326E19" w:rsidRPr="00326E19" w:rsidRDefault="00326E19" w:rsidP="00326E19"/>
    <w:p w14:paraId="546FFA5D" w14:textId="77777777" w:rsidR="00C82DB0" w:rsidRDefault="00C82DB0" w:rsidP="00C82DB0">
      <w:pPr>
        <w:pStyle w:val="Heading2"/>
      </w:pPr>
      <w:bookmarkStart w:id="9" w:name="_Toc180569820"/>
      <w:bookmarkStart w:id="10" w:name="_Toc366491966"/>
      <w:bookmarkStart w:id="11" w:name="_Ref22117852"/>
      <w:bookmarkStart w:id="12" w:name="_Toc47445377"/>
      <w:r w:rsidRPr="00EF643D">
        <w:lastRenderedPageBreak/>
        <w:t>Reference document</w:t>
      </w:r>
      <w:bookmarkEnd w:id="9"/>
      <w:r w:rsidRPr="00EF643D">
        <w:t>s</w:t>
      </w:r>
      <w:bookmarkEnd w:id="10"/>
      <w:bookmarkEnd w:id="11"/>
      <w:bookmarkEnd w:id="12"/>
    </w:p>
    <w:tbl>
      <w:tblPr>
        <w:tblStyle w:val="TableGrid"/>
        <w:tblW w:w="0" w:type="auto"/>
        <w:tblLook w:val="04A0" w:firstRow="1" w:lastRow="0" w:firstColumn="1" w:lastColumn="0" w:noHBand="0" w:noVBand="1"/>
      </w:tblPr>
      <w:tblGrid>
        <w:gridCol w:w="2802"/>
        <w:gridCol w:w="6436"/>
      </w:tblGrid>
      <w:tr w:rsidR="00C82DB0" w14:paraId="1DCBFB55" w14:textId="77777777" w:rsidTr="00C82DB0">
        <w:tc>
          <w:tcPr>
            <w:tcW w:w="2802" w:type="dxa"/>
          </w:tcPr>
          <w:p w14:paraId="66E4AF67" w14:textId="77777777" w:rsidR="00C82DB0" w:rsidRDefault="00C82DB0" w:rsidP="00C82DB0">
            <w:pPr>
              <w:pStyle w:val="Body"/>
            </w:pPr>
            <w:r>
              <w:t>Oracle Support</w:t>
            </w:r>
          </w:p>
        </w:tc>
        <w:tc>
          <w:tcPr>
            <w:tcW w:w="6436" w:type="dxa"/>
          </w:tcPr>
          <w:p w14:paraId="6E29F8A7" w14:textId="2E9CE6D7" w:rsidR="00C82DB0" w:rsidRDefault="00C82DB0" w:rsidP="00C82DB0">
            <w:pPr>
              <w:pStyle w:val="Body"/>
            </w:pPr>
            <w:r>
              <w:rPr>
                <w:rFonts w:ascii="Helvetica" w:hAnsi="Helvetica"/>
                <w:color w:val="333333"/>
                <w:sz w:val="21"/>
                <w:szCs w:val="21"/>
                <w:shd w:val="clear" w:color="auto" w:fill="FFFFFF"/>
              </w:rPr>
              <w:t>server-side SQLJ is no longer supported in Oracle 12.2.</w:t>
            </w:r>
            <w:r w:rsidRPr="00EE4200">
              <w:t xml:space="preserve"> </w:t>
            </w:r>
            <w:hyperlink r:id="rId9" w:history="1">
              <w:r w:rsidRPr="000217EA">
                <w:rPr>
                  <w:rStyle w:val="Hyperlink"/>
                </w:rPr>
                <w:t>https://community.oracle.com/thread/4036216</w:t>
              </w:r>
            </w:hyperlink>
          </w:p>
          <w:p w14:paraId="5B3510A2" w14:textId="545080A0" w:rsidR="00C82DB0" w:rsidRDefault="00A01F44" w:rsidP="00C82DB0">
            <w:pPr>
              <w:pStyle w:val="Body"/>
            </w:pPr>
            <w:hyperlink r:id="rId10" w:anchor="GUID-685A0333-1051-4306-B84A-574DAFE799B2" w:history="1">
              <w:r w:rsidR="00C82DB0" w:rsidRPr="000217EA">
                <w:rPr>
                  <w:rStyle w:val="Hyperlink"/>
                </w:rPr>
                <w:t>https://docs.oracle.com/en/database/oracle/oracle-database/12.2/upgrd/desupported-features-oracle-database-12c-r2.html#GUID-685A0333-1051-4306-B84A-574DAFE799B2</w:t>
              </w:r>
            </w:hyperlink>
          </w:p>
        </w:tc>
      </w:tr>
      <w:tr w:rsidR="00C82DB0" w14:paraId="35827CC0" w14:textId="77777777" w:rsidTr="00C82DB0">
        <w:tc>
          <w:tcPr>
            <w:tcW w:w="2802" w:type="dxa"/>
          </w:tcPr>
          <w:p w14:paraId="3575B59C" w14:textId="77777777" w:rsidR="00C82DB0" w:rsidRDefault="00C82DB0" w:rsidP="00C82DB0">
            <w:pPr>
              <w:pStyle w:val="Body"/>
            </w:pPr>
            <w:r>
              <w:t>Oracle Support</w:t>
            </w:r>
          </w:p>
        </w:tc>
        <w:tc>
          <w:tcPr>
            <w:tcW w:w="6436" w:type="dxa"/>
          </w:tcPr>
          <w:p w14:paraId="7FC4F151" w14:textId="77777777" w:rsidR="00C82DB0" w:rsidRDefault="00C82DB0" w:rsidP="00C82DB0">
            <w:pPr>
              <w:pStyle w:val="Body"/>
            </w:pPr>
            <w:r w:rsidRPr="0076794C">
              <w:t>12c: USE_SID_AS_SERVICE Setting in Listener Causes ORA-12514 Failures for Clients and Enterprise Manager (Doc ID 2099053.1)</w:t>
            </w:r>
          </w:p>
          <w:p w14:paraId="416AB3DA" w14:textId="2F634EA5" w:rsidR="00C82DB0" w:rsidRDefault="00A01F44" w:rsidP="00C82DB0">
            <w:pPr>
              <w:pStyle w:val="Body"/>
              <w:rPr>
                <w:rFonts w:ascii="Helvetica" w:hAnsi="Helvetica"/>
                <w:color w:val="333333"/>
                <w:sz w:val="21"/>
                <w:szCs w:val="21"/>
                <w:shd w:val="clear" w:color="auto" w:fill="FFFFFF"/>
              </w:rPr>
            </w:pPr>
            <w:hyperlink r:id="rId11" w:history="1">
              <w:r w:rsidR="00C82DB0">
                <w:rPr>
                  <w:rStyle w:val="Hyperlink"/>
                  <w:lang w:val="en"/>
                </w:rPr>
                <w:t>https://oracle-base.com/articles/12c/multitenant-connecting-to-cdb-and-pdb-12cr1</w:t>
              </w:r>
            </w:hyperlink>
          </w:p>
        </w:tc>
      </w:tr>
    </w:tbl>
    <w:p w14:paraId="69F8A152" w14:textId="77777777" w:rsidR="00C82DB0" w:rsidRPr="00303676" w:rsidRDefault="00C82DB0" w:rsidP="00C82DB0"/>
    <w:p w14:paraId="52D70A60" w14:textId="77777777" w:rsidR="009C2E79" w:rsidRDefault="009C2E79">
      <w:pPr>
        <w:rPr>
          <w:rFonts w:ascii="Arial" w:eastAsia="Times New Roman" w:hAnsi="Arial" w:cs="Arial"/>
          <w:b/>
          <w:kern w:val="28"/>
          <w:sz w:val="24"/>
          <w:szCs w:val="20"/>
        </w:rPr>
      </w:pPr>
      <w:r>
        <w:br w:type="page"/>
      </w:r>
    </w:p>
    <w:p w14:paraId="3AC34D1D" w14:textId="6BC3D534" w:rsidR="00C82DB0" w:rsidRDefault="00C82DB0" w:rsidP="00C82DB0">
      <w:pPr>
        <w:pStyle w:val="Heading1"/>
      </w:pPr>
      <w:bookmarkStart w:id="13" w:name="_Toc47445378"/>
      <w:r>
        <w:lastRenderedPageBreak/>
        <w:t>Prerequisites</w:t>
      </w:r>
      <w:bookmarkEnd w:id="13"/>
    </w:p>
    <w:p w14:paraId="30BBF4F5" w14:textId="77777777" w:rsidR="00C82DB0" w:rsidRPr="00AE0C81" w:rsidRDefault="00C82DB0" w:rsidP="00C82DB0">
      <w:pPr>
        <w:pStyle w:val="Body"/>
        <w:rPr>
          <w:color w:val="FF0000"/>
        </w:rPr>
      </w:pPr>
      <w:r w:rsidRPr="00AE0C81">
        <w:rPr>
          <w:color w:val="FF0000"/>
          <w:sz w:val="28"/>
          <w:szCs w:val="28"/>
        </w:rPr>
        <w:t>Important</w:t>
      </w:r>
      <w:r w:rsidRPr="00AE0C81">
        <w:rPr>
          <w:color w:val="FF0000"/>
        </w:rPr>
        <w:t>:</w:t>
      </w:r>
    </w:p>
    <w:p w14:paraId="35B128B5" w14:textId="3A50928D" w:rsidR="00C82DB0" w:rsidRDefault="00C82DB0" w:rsidP="00C82DB0">
      <w:pPr>
        <w:pStyle w:val="Body"/>
      </w:pPr>
      <w:r>
        <w:t xml:space="preserve">For the 4.8.0.x release, Exor products will be installed on an Oracle 12c database. As a result, additional steps are required to accommodate differences to previous Database versions. When upgrading from a previous Exor version it is imperative that scripts detailed under Section </w:t>
      </w:r>
      <w:r>
        <w:fldChar w:fldCharType="begin"/>
      </w:r>
      <w:r>
        <w:instrText xml:space="preserve"> REF _Ref517268472 \r \h </w:instrText>
      </w:r>
      <w:r>
        <w:fldChar w:fldCharType="separate"/>
      </w:r>
      <w:r w:rsidR="00A80D8B">
        <w:t>3.2.6</w:t>
      </w:r>
      <w:r>
        <w:fldChar w:fldCharType="end"/>
      </w:r>
      <w:r>
        <w:t xml:space="preserve"> are executed as the appropriate user.</w:t>
      </w:r>
    </w:p>
    <w:p w14:paraId="373308FD" w14:textId="77777777" w:rsidR="007039F3" w:rsidRPr="00EF643D" w:rsidRDefault="007039F3" w:rsidP="00773686">
      <w:pPr>
        <w:pStyle w:val="Heading2"/>
      </w:pPr>
      <w:bookmarkStart w:id="14" w:name="_Toc366491973"/>
      <w:bookmarkStart w:id="15" w:name="_Ref371063246"/>
      <w:bookmarkStart w:id="16" w:name="_Ref371063299"/>
      <w:bookmarkStart w:id="17" w:name="_Ref371063316"/>
      <w:bookmarkStart w:id="18" w:name="_Ref371063330"/>
      <w:bookmarkStart w:id="19" w:name="_Ref371063348"/>
      <w:bookmarkStart w:id="20" w:name="_Ref371063361"/>
      <w:bookmarkStart w:id="21" w:name="_Ref371063371"/>
      <w:bookmarkStart w:id="22" w:name="_Ref371063379"/>
      <w:bookmarkStart w:id="23" w:name="_Ref371063386"/>
      <w:bookmarkStart w:id="24" w:name="_Ref371063394"/>
      <w:bookmarkStart w:id="25" w:name="_Ref371063403"/>
      <w:bookmarkStart w:id="26" w:name="_Ref371063409"/>
      <w:bookmarkStart w:id="27" w:name="_Ref371063417"/>
      <w:bookmarkStart w:id="28" w:name="_Ref371063437"/>
      <w:bookmarkStart w:id="29" w:name="_Ref371063448"/>
      <w:bookmarkStart w:id="30" w:name="_Ref371063455"/>
      <w:bookmarkStart w:id="31" w:name="_Toc180569824"/>
      <w:bookmarkStart w:id="32" w:name="_Toc47445379"/>
      <w:bookmarkEnd w:id="2"/>
      <w:bookmarkEnd w:id="3"/>
      <w:r w:rsidRPr="00EF643D">
        <w:t>Pre-Requisites to Installation/Upgrade</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2"/>
    </w:p>
    <w:p w14:paraId="3BECA35C" w14:textId="2232F672" w:rsidR="007039F3" w:rsidRDefault="007039F3" w:rsidP="00395679">
      <w:pPr>
        <w:pStyle w:val="Body"/>
      </w:pPr>
      <w:r w:rsidRPr="00EF643D">
        <w:t>It is assumed that the audience of this document understand the configuration of the servers being installed/upgraded and are sufficiently proficient with SQL*Plus. It is also assumed that the terminology used in this document is understood by the reader.</w:t>
      </w:r>
    </w:p>
    <w:p w14:paraId="42E5D2DF" w14:textId="77777777" w:rsidR="007039F3" w:rsidRPr="00EF643D" w:rsidRDefault="007039F3" w:rsidP="00395679">
      <w:pPr>
        <w:pStyle w:val="Body"/>
      </w:pPr>
      <w:r w:rsidRPr="00EF643D">
        <w:t>NB. The instructions for installation of the software describe the installation of all the software into a single area (usually referred to as the ‘Client’).  The instructions for installing/upgrading the Server (your Highways schema) assume you have access to the database from the ‘Client’.</w:t>
      </w:r>
    </w:p>
    <w:p w14:paraId="37489B82" w14:textId="77777777" w:rsidR="007039F3" w:rsidRPr="00EF643D" w:rsidRDefault="007039F3" w:rsidP="00395679">
      <w:pPr>
        <w:pStyle w:val="Body"/>
      </w:pPr>
      <w:r w:rsidRPr="00EF643D">
        <w:t>Your configuration and server access may differ from this; the supplied file can still be used for installation. For example, you may have to install the Client software on the Application Server and the Server software on the Database Server for reasons of database access availability from the Application Server.</w:t>
      </w:r>
    </w:p>
    <w:p w14:paraId="67F727B4" w14:textId="77777777" w:rsidR="007039F3" w:rsidRPr="00EF643D" w:rsidRDefault="007039F3" w:rsidP="00395679">
      <w:pPr>
        <w:pStyle w:val="Body"/>
      </w:pPr>
      <w:r w:rsidRPr="00EF643D">
        <w:t xml:space="preserve">If in any doubt, please raise a ticket at </w:t>
      </w:r>
      <w:r w:rsidRPr="004F17F3">
        <w:rPr>
          <w:color w:val="4F81BD" w:themeColor="accent1"/>
        </w:rPr>
        <w:t>http://selectservices.bentley.com</w:t>
      </w:r>
      <w:r w:rsidRPr="00EF643D">
        <w:t>.</w:t>
      </w:r>
    </w:p>
    <w:p w14:paraId="148CA58A" w14:textId="08DEF349" w:rsidR="007039F3" w:rsidRDefault="007039F3" w:rsidP="00395679">
      <w:pPr>
        <w:pStyle w:val="Body"/>
      </w:pPr>
      <w:r w:rsidRPr="00EF643D">
        <w:t>Before attempting to install/upgrade, you should ensure that;</w:t>
      </w:r>
    </w:p>
    <w:p w14:paraId="6C27DF4E" w14:textId="77777777" w:rsidR="00395679" w:rsidRPr="00EF643D" w:rsidRDefault="00395679" w:rsidP="00395679">
      <w:pPr>
        <w:pStyle w:val="Body"/>
      </w:pPr>
    </w:p>
    <w:p w14:paraId="7E2279C1" w14:textId="77777777" w:rsidR="007039F3" w:rsidRPr="00EF643D" w:rsidRDefault="007039F3" w:rsidP="002F3111">
      <w:pPr>
        <w:pStyle w:val="Body"/>
        <w:numPr>
          <w:ilvl w:val="0"/>
          <w:numId w:val="28"/>
        </w:numPr>
      </w:pPr>
      <w:r w:rsidRPr="00EF643D">
        <w:t>The database version is 1</w:t>
      </w:r>
      <w:r>
        <w:t xml:space="preserve">2c </w:t>
      </w:r>
      <w:r w:rsidRPr="00EF643D">
        <w:t xml:space="preserve">r2 in accordance with the </w:t>
      </w:r>
      <w:r>
        <w:t>release configuration</w:t>
      </w:r>
      <w:r w:rsidRPr="00EF643D">
        <w:t>.  Please ensure that the database can be upgraded with the assistance of services or Oracle documentation.</w:t>
      </w:r>
    </w:p>
    <w:p w14:paraId="0BA5DB53" w14:textId="3B219907" w:rsidR="007039F3" w:rsidRPr="00EF643D" w:rsidRDefault="007039F3" w:rsidP="008D7C35">
      <w:pPr>
        <w:pStyle w:val="Body"/>
        <w:numPr>
          <w:ilvl w:val="0"/>
          <w:numId w:val="28"/>
        </w:numPr>
      </w:pPr>
      <w:r w:rsidRPr="00EF643D">
        <w:t xml:space="preserve">The appropriate software components are installed and are compatible with the Bentley-exor </w:t>
      </w:r>
      <w:r>
        <w:t>release configuration</w:t>
      </w:r>
      <w:r w:rsidRPr="00EF643D">
        <w:t xml:space="preserve">.  The </w:t>
      </w:r>
      <w:r>
        <w:t>release configuration</w:t>
      </w:r>
      <w:r w:rsidRPr="00EF643D">
        <w:t xml:space="preserve"> can be downloaded from the </w:t>
      </w:r>
      <w:r w:rsidR="00A212AC">
        <w:t>Bentley Communities web site (</w:t>
      </w:r>
      <w:hyperlink r:id="rId12" w:history="1">
        <w:r w:rsidR="00A212AC">
          <w:rPr>
            <w:rStyle w:val="Hyperlink"/>
          </w:rPr>
          <w:t>Release Configuration Guide for Exor Products</w:t>
        </w:r>
      </w:hyperlink>
      <w:r w:rsidR="00A212AC">
        <w:t>)</w:t>
      </w:r>
      <w:r w:rsidRPr="00EF643D">
        <w:t xml:space="preserve">.  </w:t>
      </w:r>
    </w:p>
    <w:p w14:paraId="74DBBC84" w14:textId="77777777" w:rsidR="007039F3" w:rsidRDefault="007039F3" w:rsidP="002F3111">
      <w:pPr>
        <w:pStyle w:val="Body"/>
        <w:numPr>
          <w:ilvl w:val="0"/>
          <w:numId w:val="28"/>
        </w:numPr>
      </w:pPr>
      <w:r w:rsidRPr="00EF643D">
        <w:t>all users are disconnected from the system</w:t>
      </w:r>
    </w:p>
    <w:p w14:paraId="2CDC0B17" w14:textId="77777777" w:rsidR="007039F3" w:rsidRPr="00EF643D" w:rsidRDefault="007039F3" w:rsidP="002F3111">
      <w:pPr>
        <w:pStyle w:val="Body"/>
        <w:numPr>
          <w:ilvl w:val="0"/>
          <w:numId w:val="28"/>
        </w:numPr>
      </w:pPr>
      <w:r>
        <w:t>The process framework is shutdown</w:t>
      </w:r>
    </w:p>
    <w:p w14:paraId="10A24401" w14:textId="77777777" w:rsidR="007039F3" w:rsidRPr="00EF643D" w:rsidRDefault="007039F3" w:rsidP="002F3111">
      <w:pPr>
        <w:pStyle w:val="Body"/>
        <w:numPr>
          <w:ilvl w:val="0"/>
          <w:numId w:val="28"/>
        </w:numPr>
      </w:pPr>
      <w:r w:rsidRPr="00EF643D">
        <w:t>the highways listener processes and scheduler are not running on the application server</w:t>
      </w:r>
    </w:p>
    <w:p w14:paraId="3C179B40" w14:textId="77777777" w:rsidR="007039F3" w:rsidRPr="00EF643D" w:rsidRDefault="007039F3" w:rsidP="002F3111">
      <w:pPr>
        <w:pStyle w:val="Body"/>
        <w:numPr>
          <w:ilvl w:val="0"/>
          <w:numId w:val="28"/>
        </w:numPr>
      </w:pPr>
      <w:r w:rsidRPr="00EF643D">
        <w:t>A database backup of the owner of Highways owner has been taken.</w:t>
      </w:r>
    </w:p>
    <w:p w14:paraId="70ABCBA0" w14:textId="77777777" w:rsidR="007039F3" w:rsidRPr="00EF643D" w:rsidRDefault="007039F3" w:rsidP="002F3111">
      <w:pPr>
        <w:pStyle w:val="Body"/>
        <w:numPr>
          <w:ilvl w:val="0"/>
          <w:numId w:val="28"/>
        </w:numPr>
      </w:pPr>
      <w:r w:rsidRPr="00EF643D">
        <w:t xml:space="preserve">When naming the </w:t>
      </w:r>
      <w:r w:rsidRPr="00E06E14">
        <w:rPr>
          <w:rStyle w:val="HighlightText"/>
        </w:rPr>
        <w:t xml:space="preserve">&lt;exor_base&gt; </w:t>
      </w:r>
      <w:r w:rsidRPr="00EF643D">
        <w:t>directory and sub-directory structure (as discussed below) please ensure that the directory/folder string DOES NOT contain spaces.</w:t>
      </w:r>
    </w:p>
    <w:p w14:paraId="09AFB01D" w14:textId="10358FCC" w:rsidR="007039F3" w:rsidRPr="00EF643D" w:rsidRDefault="007039F3" w:rsidP="002F3111">
      <w:pPr>
        <w:pStyle w:val="Body"/>
        <w:numPr>
          <w:ilvl w:val="0"/>
          <w:numId w:val="28"/>
        </w:numPr>
      </w:pPr>
      <w:r w:rsidRPr="00EF643D">
        <w:t xml:space="preserve">You MUST rename the current </w:t>
      </w:r>
      <w:r w:rsidRPr="00E06E14">
        <w:rPr>
          <w:rStyle w:val="HighlightText"/>
        </w:rPr>
        <w:t xml:space="preserve">&lt;exor_base&gt; </w:t>
      </w:r>
      <w:r w:rsidRPr="00EF643D">
        <w:t>directory and sub-directory structure and contents to a new area (e.g. &lt;exor_base4</w:t>
      </w:r>
      <w:r w:rsidR="00667500">
        <w:t>8</w:t>
      </w:r>
      <w:r w:rsidRPr="00EF643D">
        <w:t xml:space="preserve">00&gt;).   This ensures that a copy is available for backup or reference purposes should any issues arise during the installation.  </w:t>
      </w:r>
    </w:p>
    <w:p w14:paraId="34040D18" w14:textId="77777777" w:rsidR="007039F3" w:rsidRPr="00EF643D" w:rsidRDefault="007039F3" w:rsidP="002F3111">
      <w:pPr>
        <w:pStyle w:val="Body"/>
        <w:numPr>
          <w:ilvl w:val="0"/>
          <w:numId w:val="28"/>
        </w:numPr>
      </w:pPr>
      <w:r w:rsidRPr="00EF643D">
        <w:t xml:space="preserve">The installation can then continue into the area that the </w:t>
      </w:r>
      <w:r w:rsidRPr="00E06E14">
        <w:rPr>
          <w:rStyle w:val="HighlightText"/>
        </w:rPr>
        <w:t xml:space="preserve">&lt;exor_base&gt; </w:t>
      </w:r>
      <w:r w:rsidRPr="00EF643D">
        <w:t>normally resides (which should now be empty).</w:t>
      </w:r>
    </w:p>
    <w:p w14:paraId="1A773347" w14:textId="77777777" w:rsidR="007039F3" w:rsidRPr="00EF643D" w:rsidRDefault="007039F3" w:rsidP="00395679">
      <w:pPr>
        <w:pStyle w:val="Body"/>
      </w:pPr>
    </w:p>
    <w:p w14:paraId="69F6F14C" w14:textId="77777777" w:rsidR="007039F3" w:rsidRPr="00EF643D" w:rsidRDefault="007039F3" w:rsidP="00395679">
      <w:pPr>
        <w:pStyle w:val="Body"/>
      </w:pPr>
      <w:r w:rsidRPr="00EF643D">
        <w:t>For Example:</w:t>
      </w:r>
    </w:p>
    <w:p w14:paraId="4193EDE4" w14:textId="77777777" w:rsidR="007039F3" w:rsidRPr="00EF643D" w:rsidRDefault="007039F3" w:rsidP="00395679">
      <w:pPr>
        <w:pStyle w:val="Body"/>
      </w:pPr>
      <w:r w:rsidRPr="00EF643D">
        <w:t xml:space="preserve">….rename the current </w:t>
      </w:r>
      <w:r w:rsidRPr="00E06E14">
        <w:rPr>
          <w:rStyle w:val="HighlightText"/>
        </w:rPr>
        <w:t xml:space="preserve">&lt;exor_base&gt; </w:t>
      </w:r>
      <w:r w:rsidRPr="00EF643D">
        <w:t>directory and sub-directory structure and contents to a new area (e.g. &lt;exor_base4</w:t>
      </w:r>
      <w:r>
        <w:t>7</w:t>
      </w:r>
      <w:r w:rsidRPr="00EF643D">
        <w:t>00&gt;)</w:t>
      </w:r>
    </w:p>
    <w:p w14:paraId="631A1247" w14:textId="77777777" w:rsidR="007039F3" w:rsidRPr="00EF643D" w:rsidRDefault="007039F3" w:rsidP="00395679">
      <w:pPr>
        <w:pStyle w:val="Body"/>
      </w:pPr>
    </w:p>
    <w:p w14:paraId="7A3C0E72" w14:textId="77777777" w:rsidR="007039F3" w:rsidRPr="00EF643D" w:rsidRDefault="007039F3" w:rsidP="00395679">
      <w:pPr>
        <w:pStyle w:val="Body"/>
      </w:pPr>
      <w:r w:rsidRPr="00EF643D">
        <w:lastRenderedPageBreak/>
        <w:t>… The installation can then continue into a clean area (e.g. c:\exor) by unzipping the release zip file. This will create a folder/directory structure with the release files which will be used to install or upgrade your system.</w:t>
      </w:r>
    </w:p>
    <w:p w14:paraId="6D0337C1" w14:textId="77777777" w:rsidR="007039F3" w:rsidRPr="00EF643D" w:rsidRDefault="007039F3" w:rsidP="00395679">
      <w:pPr>
        <w:pStyle w:val="Body"/>
      </w:pPr>
    </w:p>
    <w:p w14:paraId="2DF9542A" w14:textId="1195C3C4" w:rsidR="007039F3" w:rsidRPr="00EF643D" w:rsidRDefault="00326E19" w:rsidP="00773686">
      <w:pPr>
        <w:pStyle w:val="Heading2"/>
      </w:pPr>
      <w:bookmarkStart w:id="33" w:name="_Toc366491974"/>
      <w:bookmarkStart w:id="34" w:name="_Toc47445380"/>
      <w:r>
        <w:t>S</w:t>
      </w:r>
      <w:r w:rsidR="007039F3" w:rsidRPr="00EF643D">
        <w:t>oftware Component Versions</w:t>
      </w:r>
      <w:bookmarkEnd w:id="33"/>
      <w:bookmarkEnd w:id="34"/>
    </w:p>
    <w:tbl>
      <w:tblPr>
        <w:tblW w:w="5955" w:type="dxa"/>
        <w:tblInd w:w="71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85"/>
        <w:gridCol w:w="3870"/>
      </w:tblGrid>
      <w:tr w:rsidR="00074811" w:rsidRPr="00074811" w14:paraId="04C5C33A" w14:textId="77777777" w:rsidTr="00074811">
        <w:trPr>
          <w:trHeight w:val="345"/>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68FB38B2" w14:textId="77777777" w:rsidR="00074811" w:rsidRPr="00074811" w:rsidRDefault="00074811" w:rsidP="00074811">
            <w:pPr>
              <w:spacing w:after="0" w:line="240" w:lineRule="auto"/>
              <w:textAlignment w:val="baseline"/>
              <w:rPr>
                <w:rFonts w:ascii="Segoe UI" w:eastAsia="Times New Roman" w:hAnsi="Segoe UI" w:cs="Segoe UI"/>
                <w:b/>
                <w:bCs/>
                <w:color w:val="83A7A9"/>
                <w:sz w:val="18"/>
                <w:szCs w:val="18"/>
                <w:lang w:val="en-US" w:eastAsia="en-US"/>
              </w:rPr>
            </w:pPr>
            <w:r w:rsidRPr="00074811">
              <w:rPr>
                <w:rFonts w:ascii="Arial" w:eastAsia="Times New Roman" w:hAnsi="Arial" w:cs="Arial"/>
                <w:b/>
                <w:bCs/>
                <w:i/>
                <w:iCs/>
                <w:sz w:val="18"/>
                <w:szCs w:val="18"/>
                <w:lang w:eastAsia="en-US"/>
              </w:rPr>
              <w:t>Bentley Components</w:t>
            </w:r>
            <w:r w:rsidRPr="00074811">
              <w:rPr>
                <w:rFonts w:ascii="Arial" w:eastAsia="Times New Roman" w:hAnsi="Arial" w:cs="Arial"/>
                <w:b/>
                <w:bCs/>
                <w:color w:val="83A7A9"/>
                <w:sz w:val="18"/>
                <w:szCs w:val="18"/>
                <w:lang w:val="en-US" w:eastAsia="en-US"/>
              </w:rPr>
              <w:t> </w:t>
            </w:r>
          </w:p>
        </w:tc>
        <w:tc>
          <w:tcPr>
            <w:tcW w:w="3870" w:type="dxa"/>
            <w:tcBorders>
              <w:top w:val="single" w:sz="6" w:space="0" w:color="auto"/>
              <w:left w:val="nil"/>
              <w:bottom w:val="single" w:sz="6" w:space="0" w:color="auto"/>
              <w:right w:val="single" w:sz="6" w:space="0" w:color="auto"/>
            </w:tcBorders>
            <w:shd w:val="clear" w:color="auto" w:fill="auto"/>
            <w:hideMark/>
          </w:tcPr>
          <w:p w14:paraId="08BAE3E7" w14:textId="77777777" w:rsidR="00074811" w:rsidRPr="00074811" w:rsidRDefault="00074811" w:rsidP="00074811">
            <w:pPr>
              <w:spacing w:after="0" w:line="240" w:lineRule="auto"/>
              <w:textAlignment w:val="baseline"/>
              <w:rPr>
                <w:rFonts w:ascii="Segoe UI" w:eastAsia="Times New Roman" w:hAnsi="Segoe UI" w:cs="Segoe UI"/>
                <w:b/>
                <w:bCs/>
                <w:color w:val="83A7A9"/>
                <w:sz w:val="18"/>
                <w:szCs w:val="18"/>
                <w:lang w:val="en-US" w:eastAsia="en-US"/>
              </w:rPr>
            </w:pPr>
            <w:r w:rsidRPr="00074811">
              <w:rPr>
                <w:rFonts w:ascii="Arial" w:eastAsia="Times New Roman" w:hAnsi="Arial" w:cs="Arial"/>
                <w:b/>
                <w:bCs/>
                <w:i/>
                <w:iCs/>
                <w:sz w:val="18"/>
                <w:szCs w:val="18"/>
                <w:lang w:eastAsia="en-US"/>
              </w:rPr>
              <w:t>Third-Party Components</w:t>
            </w:r>
            <w:r w:rsidRPr="00074811">
              <w:rPr>
                <w:rFonts w:ascii="Arial" w:eastAsia="Times New Roman" w:hAnsi="Arial" w:cs="Arial"/>
                <w:b/>
                <w:bCs/>
                <w:color w:val="83A7A9"/>
                <w:sz w:val="18"/>
                <w:szCs w:val="18"/>
                <w:lang w:val="en-US" w:eastAsia="en-US"/>
              </w:rPr>
              <w:t> </w:t>
            </w:r>
          </w:p>
        </w:tc>
      </w:tr>
      <w:tr w:rsidR="00074811" w:rsidRPr="00074811" w14:paraId="13391074" w14:textId="77777777" w:rsidTr="00074811">
        <w:trPr>
          <w:trHeight w:val="345"/>
        </w:trPr>
        <w:tc>
          <w:tcPr>
            <w:tcW w:w="2085" w:type="dxa"/>
            <w:tcBorders>
              <w:top w:val="nil"/>
              <w:left w:val="single" w:sz="6" w:space="0" w:color="auto"/>
              <w:bottom w:val="single" w:sz="6" w:space="0" w:color="auto"/>
              <w:right w:val="single" w:sz="6" w:space="0" w:color="auto"/>
            </w:tcBorders>
            <w:shd w:val="clear" w:color="auto" w:fill="auto"/>
            <w:hideMark/>
          </w:tcPr>
          <w:p w14:paraId="39C7B7ED" w14:textId="77777777" w:rsidR="00074811" w:rsidRPr="007F3E71" w:rsidRDefault="00074811" w:rsidP="00074811">
            <w:pPr>
              <w:pStyle w:val="Body"/>
              <w:rPr>
                <w:rFonts w:ascii="Segoe UI" w:hAnsi="Segoe UI" w:cs="Segoe UI"/>
                <w:b/>
                <w:color w:val="000000"/>
                <w:lang w:val="en-US" w:eastAsia="en-US"/>
              </w:rPr>
            </w:pPr>
            <w:r w:rsidRPr="007F3E71">
              <w:rPr>
                <w:b/>
                <w:lang w:eastAsia="en-US"/>
              </w:rPr>
              <w:t>Exor 4.8 Classic UI</w:t>
            </w:r>
            <w:r w:rsidRPr="007F3E71">
              <w:rPr>
                <w:b/>
                <w:color w:val="000000"/>
                <w:lang w:val="en-US" w:eastAsia="en-US"/>
              </w:rPr>
              <w:t> </w:t>
            </w:r>
          </w:p>
          <w:p w14:paraId="3DE7E3A7" w14:textId="77777777" w:rsidR="00074811" w:rsidRPr="00074811" w:rsidRDefault="00074811" w:rsidP="00074811">
            <w:pPr>
              <w:pStyle w:val="Body"/>
              <w:rPr>
                <w:rFonts w:ascii="Segoe UI" w:hAnsi="Segoe UI" w:cs="Segoe UI"/>
                <w:color w:val="000000"/>
                <w:lang w:val="en-US" w:eastAsia="en-US"/>
              </w:rPr>
            </w:pPr>
            <w:r w:rsidRPr="00074811">
              <w:rPr>
                <w:color w:val="000000"/>
                <w:lang w:val="en-US" w:eastAsia="en-US"/>
              </w:rPr>
              <w:t> </w:t>
            </w:r>
          </w:p>
        </w:tc>
        <w:tc>
          <w:tcPr>
            <w:tcW w:w="3870" w:type="dxa"/>
            <w:tcBorders>
              <w:top w:val="nil"/>
              <w:left w:val="nil"/>
              <w:bottom w:val="single" w:sz="6" w:space="0" w:color="auto"/>
              <w:right w:val="single" w:sz="6" w:space="0" w:color="auto"/>
            </w:tcBorders>
            <w:shd w:val="clear" w:color="auto" w:fill="auto"/>
            <w:hideMark/>
          </w:tcPr>
          <w:p w14:paraId="04154E5F" w14:textId="77777777" w:rsidR="00074811" w:rsidRPr="00074811" w:rsidRDefault="00074811" w:rsidP="00074811">
            <w:pPr>
              <w:pStyle w:val="Body"/>
              <w:rPr>
                <w:rFonts w:ascii="Segoe UI" w:hAnsi="Segoe UI" w:cs="Segoe UI"/>
                <w:color w:val="000000"/>
                <w:lang w:val="en-US" w:eastAsia="en-US"/>
              </w:rPr>
            </w:pPr>
            <w:r w:rsidRPr="00074811">
              <w:rPr>
                <w:lang w:eastAsia="en-US"/>
              </w:rPr>
              <w:t>Windows Server 2012 R2 </w:t>
            </w:r>
            <w:r w:rsidRPr="00074811">
              <w:rPr>
                <w:color w:val="000000"/>
                <w:lang w:val="en-US" w:eastAsia="en-US"/>
              </w:rPr>
              <w:t> </w:t>
            </w:r>
          </w:p>
          <w:p w14:paraId="406C37AD"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Java SE Development Kit 1.7.0</w:t>
            </w:r>
            <w:r w:rsidRPr="00074811">
              <w:rPr>
                <w:color w:val="000000"/>
                <w:lang w:val="en-US" w:eastAsia="en-US"/>
              </w:rPr>
              <w:t> </w:t>
            </w:r>
          </w:p>
          <w:p w14:paraId="12A0C549"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WebLogic Server 10.3.6.0</w:t>
            </w:r>
            <w:r w:rsidRPr="00074811">
              <w:rPr>
                <w:color w:val="000000"/>
                <w:lang w:val="en-US" w:eastAsia="en-US"/>
              </w:rPr>
              <w:t> </w:t>
            </w:r>
          </w:p>
          <w:p w14:paraId="3CBD4867"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Fusion Middleware:</w:t>
            </w:r>
            <w:r w:rsidRPr="00074811">
              <w:rPr>
                <w:color w:val="000000"/>
                <w:lang w:val="en-US" w:eastAsia="en-US"/>
              </w:rPr>
              <w:t> </w:t>
            </w:r>
          </w:p>
          <w:p w14:paraId="448F6AD0" w14:textId="5A44EE7E" w:rsidR="00074811" w:rsidRPr="00074811" w:rsidRDefault="007F3E71" w:rsidP="00074811">
            <w:pPr>
              <w:pStyle w:val="Body"/>
              <w:rPr>
                <w:rFonts w:ascii="Segoe UI" w:hAnsi="Segoe UI" w:cs="Segoe UI"/>
                <w:color w:val="000000"/>
                <w:lang w:val="en-US" w:eastAsia="en-US"/>
              </w:rPr>
            </w:pPr>
            <w:r>
              <w:rPr>
                <w:lang w:eastAsia="en-US"/>
              </w:rPr>
              <w:tab/>
            </w:r>
            <w:r w:rsidR="00074811" w:rsidRPr="00074811">
              <w:rPr>
                <w:lang w:eastAsia="en-US"/>
              </w:rPr>
              <w:t>Forms and Reports 11.1.2.2.0</w:t>
            </w:r>
            <w:r w:rsidR="00074811" w:rsidRPr="00074811">
              <w:rPr>
                <w:color w:val="000000"/>
                <w:lang w:val="en-US" w:eastAsia="en-US"/>
              </w:rPr>
              <w:t> </w:t>
            </w:r>
          </w:p>
          <w:p w14:paraId="4D018DC5" w14:textId="08430123" w:rsidR="00074811" w:rsidRPr="00074811" w:rsidRDefault="007F3E71" w:rsidP="00074811">
            <w:pPr>
              <w:pStyle w:val="Body"/>
              <w:rPr>
                <w:rFonts w:ascii="Segoe UI" w:hAnsi="Segoe UI" w:cs="Segoe UI"/>
                <w:color w:val="000000"/>
                <w:lang w:val="en-US" w:eastAsia="en-US"/>
              </w:rPr>
            </w:pPr>
            <w:r>
              <w:rPr>
                <w:lang w:eastAsia="en-US"/>
              </w:rPr>
              <w:tab/>
            </w:r>
            <w:r w:rsidR="00074811" w:rsidRPr="00074811">
              <w:rPr>
                <w:lang w:eastAsia="en-US"/>
              </w:rPr>
              <w:t>Mapviewer 11.1.1.9.0 </w:t>
            </w:r>
            <w:r w:rsidR="00074811" w:rsidRPr="00074811">
              <w:rPr>
                <w:color w:val="000000"/>
                <w:lang w:val="en-US" w:eastAsia="en-US"/>
              </w:rPr>
              <w:t> </w:t>
            </w:r>
          </w:p>
          <w:p w14:paraId="4FA8A119" w14:textId="77777777" w:rsidR="00074811" w:rsidRPr="00074811" w:rsidRDefault="00074811" w:rsidP="00074811">
            <w:pPr>
              <w:pStyle w:val="Body"/>
              <w:rPr>
                <w:rFonts w:ascii="Segoe UI" w:hAnsi="Segoe UI" w:cs="Segoe UI"/>
                <w:color w:val="000000"/>
                <w:lang w:val="en-US" w:eastAsia="en-US"/>
              </w:rPr>
            </w:pPr>
            <w:r w:rsidRPr="00074811">
              <w:rPr>
                <w:lang w:eastAsia="en-US"/>
              </w:rPr>
              <w:t>Internet Explorer 11</w:t>
            </w:r>
            <w:r w:rsidRPr="00074811">
              <w:rPr>
                <w:color w:val="000000"/>
                <w:lang w:val="en-US" w:eastAsia="en-US"/>
              </w:rPr>
              <w:t> </w:t>
            </w:r>
          </w:p>
        </w:tc>
      </w:tr>
      <w:tr w:rsidR="00074811" w:rsidRPr="00074811" w14:paraId="6812658C" w14:textId="77777777" w:rsidTr="00074811">
        <w:trPr>
          <w:trHeight w:val="345"/>
        </w:trPr>
        <w:tc>
          <w:tcPr>
            <w:tcW w:w="2085" w:type="dxa"/>
            <w:tcBorders>
              <w:top w:val="nil"/>
              <w:left w:val="single" w:sz="6" w:space="0" w:color="auto"/>
              <w:bottom w:val="single" w:sz="6" w:space="0" w:color="auto"/>
              <w:right w:val="single" w:sz="6" w:space="0" w:color="auto"/>
            </w:tcBorders>
            <w:shd w:val="clear" w:color="auto" w:fill="auto"/>
            <w:hideMark/>
          </w:tcPr>
          <w:p w14:paraId="0F38F9DA" w14:textId="77777777" w:rsidR="00074811" w:rsidRPr="007F3E71" w:rsidRDefault="00074811" w:rsidP="00074811">
            <w:pPr>
              <w:pStyle w:val="Body"/>
              <w:rPr>
                <w:rFonts w:ascii="Segoe UI" w:hAnsi="Segoe UI" w:cs="Segoe UI"/>
                <w:b/>
                <w:color w:val="000000"/>
                <w:lang w:val="en-US" w:eastAsia="en-US"/>
              </w:rPr>
            </w:pPr>
            <w:r w:rsidRPr="007F3E71">
              <w:rPr>
                <w:b/>
                <w:lang w:eastAsia="en-US"/>
              </w:rPr>
              <w:t>Exor 4.8 Database</w:t>
            </w:r>
            <w:r w:rsidRPr="007F3E71">
              <w:rPr>
                <w:b/>
                <w:color w:val="000000"/>
                <w:lang w:val="en-US" w:eastAsia="en-US"/>
              </w:rPr>
              <w:t> </w:t>
            </w:r>
          </w:p>
        </w:tc>
        <w:tc>
          <w:tcPr>
            <w:tcW w:w="3870" w:type="dxa"/>
            <w:tcBorders>
              <w:top w:val="nil"/>
              <w:left w:val="nil"/>
              <w:bottom w:val="single" w:sz="6" w:space="0" w:color="auto"/>
              <w:right w:val="single" w:sz="6" w:space="0" w:color="auto"/>
            </w:tcBorders>
            <w:shd w:val="clear" w:color="auto" w:fill="auto"/>
            <w:hideMark/>
          </w:tcPr>
          <w:p w14:paraId="17D5CD28" w14:textId="77777777" w:rsidR="00074811" w:rsidRPr="00074811" w:rsidRDefault="00074811" w:rsidP="00074811">
            <w:pPr>
              <w:pStyle w:val="Body"/>
              <w:rPr>
                <w:rFonts w:ascii="Segoe UI" w:hAnsi="Segoe UI" w:cs="Segoe UI"/>
                <w:color w:val="000000"/>
                <w:lang w:val="en-US" w:eastAsia="en-US"/>
              </w:rPr>
            </w:pPr>
            <w:r w:rsidRPr="00074811">
              <w:rPr>
                <w:lang w:eastAsia="en-US"/>
              </w:rPr>
              <w:t>Windows Server 2016 </w:t>
            </w:r>
            <w:r w:rsidRPr="00074811">
              <w:rPr>
                <w:color w:val="000000"/>
                <w:lang w:val="en-US" w:eastAsia="en-US"/>
              </w:rPr>
              <w:t> </w:t>
            </w:r>
          </w:p>
          <w:p w14:paraId="002C2A69"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Database 12.2.0.1</w:t>
            </w:r>
            <w:r w:rsidRPr="00074811">
              <w:rPr>
                <w:color w:val="000000"/>
                <w:lang w:val="en-US" w:eastAsia="en-US"/>
              </w:rPr>
              <w:t> </w:t>
            </w:r>
          </w:p>
          <w:p w14:paraId="48E72F67" w14:textId="0E90A651" w:rsidR="00074811" w:rsidRPr="00074811" w:rsidRDefault="00074811" w:rsidP="00074811">
            <w:pPr>
              <w:pStyle w:val="Body"/>
              <w:rPr>
                <w:rFonts w:ascii="Segoe UI" w:hAnsi="Segoe UI" w:cs="Segoe UI"/>
                <w:color w:val="000000"/>
                <w:lang w:val="en-US" w:eastAsia="en-US"/>
              </w:rPr>
            </w:pPr>
            <w:r w:rsidRPr="00074811">
              <w:rPr>
                <w:lang w:eastAsia="en-US"/>
              </w:rPr>
              <w:t>Oracle Application Express 5.1.4.00.08</w:t>
            </w:r>
            <w:r w:rsidRPr="00074811">
              <w:rPr>
                <w:color w:val="000000"/>
                <w:lang w:val="en-US" w:eastAsia="en-US"/>
              </w:rPr>
              <w:t> </w:t>
            </w:r>
          </w:p>
        </w:tc>
      </w:tr>
    </w:tbl>
    <w:p w14:paraId="2AD0480B" w14:textId="77777777" w:rsidR="007039F3" w:rsidRDefault="007039F3" w:rsidP="007039F3">
      <w:pPr>
        <w:pStyle w:val="TableNumbering"/>
        <w:numPr>
          <w:ilvl w:val="0"/>
          <w:numId w:val="0"/>
        </w:numPr>
        <w:ind w:left="720"/>
      </w:pPr>
    </w:p>
    <w:p w14:paraId="49D551ED" w14:textId="77777777" w:rsidR="007039F3" w:rsidRPr="00EF643D" w:rsidRDefault="007039F3" w:rsidP="007039F3">
      <w:pPr>
        <w:pStyle w:val="TableNumbering"/>
        <w:numPr>
          <w:ilvl w:val="0"/>
          <w:numId w:val="0"/>
        </w:numPr>
        <w:ind w:left="720"/>
      </w:pPr>
    </w:p>
    <w:p w14:paraId="2C5E2392" w14:textId="660E1ED0" w:rsidR="007039F3" w:rsidRDefault="007F3E71" w:rsidP="00395679">
      <w:pPr>
        <w:pStyle w:val="Body"/>
      </w:pPr>
      <w:r>
        <w:t>For f</w:t>
      </w:r>
      <w:r w:rsidR="007039F3" w:rsidRPr="00EF643D">
        <w:t xml:space="preserve">urther details about the components and their versions and patches please refer </w:t>
      </w:r>
      <w:r w:rsidR="007039F3">
        <w:t xml:space="preserve">to </w:t>
      </w:r>
      <w:r w:rsidR="007039F3" w:rsidRPr="00EF643D">
        <w:t xml:space="preserve">the </w:t>
      </w:r>
      <w:r>
        <w:t>Assetwise LRS Certification Matrix.</w:t>
      </w:r>
    </w:p>
    <w:p w14:paraId="0C34EF72" w14:textId="77777777" w:rsidR="007039F3" w:rsidRPr="00EF643D" w:rsidRDefault="007039F3" w:rsidP="00395679">
      <w:pPr>
        <w:pStyle w:val="Body"/>
      </w:pPr>
      <w:r w:rsidRPr="00EF643D">
        <w:t xml:space="preserve">Please note that the implementation of the Oracle Fusion Middleware and WebLogic server will include the 1.7 version of Java. </w:t>
      </w:r>
    </w:p>
    <w:p w14:paraId="3946CCAA" w14:textId="0CFB64E2" w:rsidR="007039F3" w:rsidRPr="00EF643D" w:rsidRDefault="007039F3" w:rsidP="00773686">
      <w:pPr>
        <w:pStyle w:val="Heading2"/>
      </w:pPr>
      <w:bookmarkStart w:id="35" w:name="_Toc366491975"/>
      <w:bookmarkStart w:id="36" w:name="_Toc47445381"/>
      <w:r w:rsidRPr="00EF643D">
        <w:t>Oracle Weblogic Server Configuration (Install and Upgrade)</w:t>
      </w:r>
      <w:bookmarkEnd w:id="35"/>
      <w:bookmarkEnd w:id="36"/>
    </w:p>
    <w:p w14:paraId="1F83B16B" w14:textId="77777777" w:rsidR="00326E19" w:rsidRDefault="007039F3" w:rsidP="00395679">
      <w:pPr>
        <w:pStyle w:val="Body"/>
      </w:pPr>
      <w:r w:rsidRPr="00EF643D">
        <w:t>Please note that this section is applicable when performing an install or upgrade for 4.</w:t>
      </w:r>
      <w:r>
        <w:t>8</w:t>
      </w:r>
      <w:r w:rsidRPr="00EF643D">
        <w:t>.0.</w:t>
      </w:r>
      <w:r w:rsidR="003C77F6">
        <w:t>x</w:t>
      </w:r>
      <w:r w:rsidRPr="00EF643D">
        <w:t xml:space="preserve"> (as opposed to previous releases).</w:t>
      </w:r>
      <w:r>
        <w:t xml:space="preserve"> </w:t>
      </w:r>
    </w:p>
    <w:p w14:paraId="16B9F31B" w14:textId="4D02D9AE" w:rsidR="007039F3" w:rsidRPr="00EF643D" w:rsidRDefault="00326E19" w:rsidP="00395679">
      <w:pPr>
        <w:pStyle w:val="Body"/>
      </w:pPr>
      <w:r>
        <w:t xml:space="preserve">Further </w:t>
      </w:r>
      <w:r w:rsidR="007039F3">
        <w:t>configuration is required when installing the map server software and configuring the MapViewer product.</w:t>
      </w:r>
    </w:p>
    <w:p w14:paraId="5B805E16" w14:textId="77777777" w:rsidR="007039F3" w:rsidRPr="00EF643D" w:rsidRDefault="007039F3" w:rsidP="00395679">
      <w:pPr>
        <w:pStyle w:val="Body"/>
      </w:pPr>
      <w:r w:rsidRPr="00EF643D">
        <w:t>Please ensure that the Weblogic Application Server is installed and Fusion Middleware Forms and Reports are installed and configured before proceeding.</w:t>
      </w:r>
    </w:p>
    <w:p w14:paraId="1472FF28" w14:textId="4E55B3E9" w:rsidR="007039F3" w:rsidRPr="00EF643D" w:rsidRDefault="007039F3" w:rsidP="00395679">
      <w:pPr>
        <w:pStyle w:val="Body"/>
      </w:pPr>
      <w:r w:rsidRPr="00EF643D">
        <w:t>Bentley-exor release 4.</w:t>
      </w:r>
      <w:r>
        <w:t>8</w:t>
      </w:r>
      <w:r w:rsidRPr="00EF643D">
        <w:t>.0.</w:t>
      </w:r>
      <w:r w:rsidR="003C77F6">
        <w:t>x</w:t>
      </w:r>
      <w:r w:rsidRPr="00EF643D">
        <w:t xml:space="preserve"> makes use of WebUtil functionality within the Oracle Weblogic Server Technology stack for Maintenance Manager (Inspection Loader), Document Manager (uploading documents and Document Bundle Loader) and the Process Framework.  This requires additional configuration within the Weblogic Server Fusion Middleware Forms deployment.</w:t>
      </w:r>
    </w:p>
    <w:p w14:paraId="2F3FF270" w14:textId="2539956D" w:rsidR="007039F3" w:rsidRPr="00EF643D" w:rsidRDefault="007039F3" w:rsidP="00787A50">
      <w:pPr>
        <w:pStyle w:val="Heading3"/>
      </w:pPr>
      <w:bookmarkStart w:id="37" w:name="_Toc47445382"/>
      <w:r>
        <w:t>Deployment of forms and webutil Jar files</w:t>
      </w:r>
      <w:bookmarkEnd w:id="37"/>
    </w:p>
    <w:p w14:paraId="43447FA4" w14:textId="77777777" w:rsidR="007039F3" w:rsidRDefault="007039F3" w:rsidP="00395679">
      <w:pPr>
        <w:pStyle w:val="Body"/>
      </w:pPr>
      <w:r>
        <w:t>This section describes the deployment of the Jar files on the WebLogic server. Deployment of MapViewer Jar files is covered in the chapter specifically relating to the MapViewer installation.</w:t>
      </w:r>
    </w:p>
    <w:p w14:paraId="2A42E0F9" w14:textId="77777777" w:rsidR="007039F3" w:rsidRPr="00EF643D" w:rsidRDefault="007039F3" w:rsidP="00395679">
      <w:pPr>
        <w:pStyle w:val="Body"/>
      </w:pPr>
      <w:r w:rsidRPr="00EF643D">
        <w:t>NOTE</w:t>
      </w:r>
      <w:r>
        <w:t>:</w:t>
      </w:r>
      <w:r w:rsidRPr="00EF643D">
        <w:t xml:space="preserve"> </w:t>
      </w:r>
      <w:r>
        <w:t>I</w:t>
      </w:r>
      <w:r w:rsidRPr="00EF643D">
        <w:t>n order to edit this file the Forms Service must be down, stop the Form Service using Fusion Middleware control.</w:t>
      </w:r>
    </w:p>
    <w:p w14:paraId="62BD8BCB" w14:textId="77777777" w:rsidR="007039F3" w:rsidRPr="00B57004" w:rsidRDefault="007039F3" w:rsidP="00395679">
      <w:pPr>
        <w:pStyle w:val="Body"/>
      </w:pPr>
      <w:r w:rsidRPr="00B57004">
        <w:t xml:space="preserve">Locate the following files in </w:t>
      </w:r>
      <w:r w:rsidRPr="00B57004">
        <w:rPr>
          <w:rStyle w:val="HighlightText"/>
        </w:rPr>
        <w:t>&lt;exor_base&gt;</w:t>
      </w:r>
      <w:r w:rsidRPr="00B57004">
        <w:t>\</w:t>
      </w:r>
      <w:r>
        <w:t>admin</w:t>
      </w:r>
      <w:r w:rsidRPr="00B57004">
        <w:t>\</w:t>
      </w:r>
      <w:r>
        <w:t>lib directory</w:t>
      </w:r>
      <w:r w:rsidRPr="00B57004">
        <w:t xml:space="preserve"> –</w:t>
      </w:r>
    </w:p>
    <w:p w14:paraId="1CA8D4B2"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lastRenderedPageBreak/>
        <w:t>bouncy-castle-provider.jar</w:t>
      </w:r>
    </w:p>
    <w:p w14:paraId="13F4845D"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commons-codec.jar</w:t>
      </w:r>
    </w:p>
    <w:p w14:paraId="26869324"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DJNativeSwing.jar</w:t>
      </w:r>
    </w:p>
    <w:p w14:paraId="13C79E2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DJNativeSwing-SWT.jar</w:t>
      </w:r>
    </w:p>
    <w:p w14:paraId="6C0A077E"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esapi.jar</w:t>
      </w:r>
    </w:p>
    <w:p w14:paraId="57CE4CC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exor_jpg.jar</w:t>
      </w:r>
    </w:p>
    <w:p w14:paraId="20637C2E"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exor_login_util.jar</w:t>
      </w:r>
    </w:p>
    <w:p w14:paraId="239FB20D"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exor-ims.war</w:t>
      </w:r>
    </w:p>
    <w:p w14:paraId="407E5F2F"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frmall.jar</w:t>
      </w:r>
    </w:p>
    <w:p w14:paraId="4B166C55"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frmwebutil.jar</w:t>
      </w:r>
    </w:p>
    <w:p w14:paraId="3646E60D"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jacob.jar</w:t>
      </w:r>
    </w:p>
    <w:p w14:paraId="58F44D26"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jacob-1.14.3-x64.dll</w:t>
      </w:r>
    </w:p>
    <w:p w14:paraId="2F408F23"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jacob-1.14.3-x86.dll</w:t>
      </w:r>
    </w:p>
    <w:p w14:paraId="5ABFED82"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log4j.jar</w:t>
      </w:r>
    </w:p>
    <w:p w14:paraId="10076C1F"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log4j.properties</w:t>
      </w:r>
    </w:p>
    <w:p w14:paraId="07CB9737"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swt.jar</w:t>
      </w:r>
    </w:p>
    <w:p w14:paraId="2874C41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UploadClient.jar</w:t>
      </w:r>
    </w:p>
    <w:p w14:paraId="229284AA" w14:textId="77777777" w:rsidR="007039F3"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UploadServer.jar</w:t>
      </w:r>
    </w:p>
    <w:p w14:paraId="69F821FB" w14:textId="77777777" w:rsidR="007039F3" w:rsidRDefault="007039F3" w:rsidP="002F3111">
      <w:pPr>
        <w:numPr>
          <w:ilvl w:val="0"/>
          <w:numId w:val="25"/>
        </w:numPr>
        <w:spacing w:after="0" w:line="240" w:lineRule="auto"/>
        <w:rPr>
          <w:rFonts w:ascii="Calibri" w:eastAsia="Times New Roman" w:hAnsi="Calibri"/>
          <w:color w:val="000000"/>
        </w:rPr>
      </w:pPr>
      <w:r>
        <w:rPr>
          <w:rFonts w:eastAsia="Times New Roman"/>
          <w:color w:val="000000"/>
        </w:rPr>
        <w:t>exor-mapviewer.jar</w:t>
      </w:r>
    </w:p>
    <w:p w14:paraId="6F3C8B2C" w14:textId="77777777" w:rsidR="007039F3" w:rsidRPr="00EE5E87" w:rsidRDefault="007039F3" w:rsidP="002F3111">
      <w:pPr>
        <w:pStyle w:val="ListParagraph"/>
        <w:numPr>
          <w:ilvl w:val="0"/>
          <w:numId w:val="25"/>
        </w:numPr>
        <w:spacing w:after="0" w:line="240" w:lineRule="auto"/>
        <w:rPr>
          <w:rFonts w:ascii="Calibri" w:hAnsi="Calibri"/>
          <w:color w:val="000000"/>
        </w:rPr>
      </w:pPr>
      <w:r>
        <w:rPr>
          <w:rFonts w:eastAsia="Times New Roman"/>
          <w:color w:val="000000"/>
        </w:rPr>
        <w:t>mvclient.jar</w:t>
      </w:r>
    </w:p>
    <w:p w14:paraId="176BE3E1" w14:textId="7CBB6736" w:rsidR="007039F3" w:rsidRPr="00395679" w:rsidRDefault="007039F3" w:rsidP="00395679">
      <w:pPr>
        <w:pStyle w:val="Body"/>
      </w:pPr>
      <w:r w:rsidRPr="00395679">
        <w:t xml:space="preserve">Copy </w:t>
      </w:r>
    </w:p>
    <w:p w14:paraId="7AF211EB" w14:textId="77777777" w:rsidR="00326E19" w:rsidRDefault="00326E19" w:rsidP="00395679">
      <w:pPr>
        <w:pStyle w:val="Body"/>
      </w:pPr>
    </w:p>
    <w:p w14:paraId="2111DE3F" w14:textId="5664FAB0" w:rsidR="007039F3" w:rsidRPr="00395679" w:rsidRDefault="007039F3" w:rsidP="00395679">
      <w:pPr>
        <w:pStyle w:val="Body"/>
      </w:pPr>
      <w:r w:rsidRPr="00395679">
        <w:t xml:space="preserve">     jacob-1.14.3-x64.dll into &lt;ORACLE_HOME&gt;\forms\webutil\win64\ and</w:t>
      </w:r>
    </w:p>
    <w:p w14:paraId="4587DC02" w14:textId="62F3C21A" w:rsidR="007039F3" w:rsidRPr="00395679" w:rsidRDefault="007039F3" w:rsidP="00395679">
      <w:pPr>
        <w:pStyle w:val="Body"/>
      </w:pPr>
      <w:r w:rsidRPr="00395679">
        <w:t xml:space="preserve">     jacob-1.14.3-x86.dll into &lt;ORACLE_HOME&gt;\forms\webutil\win32\</w:t>
      </w:r>
    </w:p>
    <w:p w14:paraId="4E8BCD8A" w14:textId="6DB0FDCA" w:rsidR="00395679" w:rsidRDefault="00395679">
      <w:pPr>
        <w:rPr>
          <w:rFonts w:ascii="Arial" w:eastAsia="Times New Roman" w:hAnsi="Arial" w:cs="Times New Roman"/>
          <w:sz w:val="20"/>
        </w:rPr>
      </w:pPr>
    </w:p>
    <w:p w14:paraId="08101501" w14:textId="0A8FED35" w:rsidR="007039F3" w:rsidRPr="00395679" w:rsidRDefault="007039F3" w:rsidP="00395679">
      <w:pPr>
        <w:pStyle w:val="Body"/>
      </w:pPr>
      <w:r w:rsidRPr="00395679">
        <w:t>directories of the WebLogic Server –</w:t>
      </w:r>
    </w:p>
    <w:p w14:paraId="6C02821B" w14:textId="77777777" w:rsidR="007039F3" w:rsidRDefault="007039F3" w:rsidP="007039F3">
      <w:pPr>
        <w:pStyle w:val="Body"/>
        <w:ind w:left="720"/>
      </w:pPr>
      <w:r>
        <w:rPr>
          <w:noProof/>
        </w:rPr>
        <w:drawing>
          <wp:inline distT="0" distB="0" distL="0" distR="0" wp14:anchorId="35F7DD6D" wp14:editId="7B959A2B">
            <wp:extent cx="5728970" cy="151320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8970" cy="1513205"/>
                    </a:xfrm>
                    <a:prstGeom prst="rect">
                      <a:avLst/>
                    </a:prstGeom>
                  </pic:spPr>
                </pic:pic>
              </a:graphicData>
            </a:graphic>
          </wp:inline>
        </w:drawing>
      </w:r>
    </w:p>
    <w:p w14:paraId="37462F3C" w14:textId="77777777" w:rsidR="007039F3" w:rsidRPr="00B57004" w:rsidRDefault="007039F3" w:rsidP="007039F3">
      <w:pPr>
        <w:pStyle w:val="Body"/>
      </w:pPr>
    </w:p>
    <w:p w14:paraId="1A8EDA27" w14:textId="77777777" w:rsidR="007039F3" w:rsidRDefault="007039F3" w:rsidP="007039F3">
      <w:pPr>
        <w:pStyle w:val="Body"/>
        <w:ind w:left="720"/>
      </w:pPr>
      <w:r>
        <w:rPr>
          <w:noProof/>
        </w:rPr>
        <w:lastRenderedPageBreak/>
        <w:drawing>
          <wp:inline distT="0" distB="0" distL="0" distR="0" wp14:anchorId="07D0D0E2" wp14:editId="41FD1F26">
            <wp:extent cx="5448300" cy="15519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8474" cy="1554897"/>
                    </a:xfrm>
                    <a:prstGeom prst="rect">
                      <a:avLst/>
                    </a:prstGeom>
                  </pic:spPr>
                </pic:pic>
              </a:graphicData>
            </a:graphic>
          </wp:inline>
        </w:drawing>
      </w:r>
    </w:p>
    <w:p w14:paraId="7553DD56" w14:textId="77777777" w:rsidR="007039F3" w:rsidRPr="00B57004" w:rsidRDefault="007039F3" w:rsidP="007039F3">
      <w:pPr>
        <w:pStyle w:val="Body"/>
      </w:pPr>
    </w:p>
    <w:p w14:paraId="2D5F1DE9" w14:textId="77777777" w:rsidR="007039F3" w:rsidRDefault="007039F3" w:rsidP="007039F3">
      <w:pPr>
        <w:pStyle w:val="Body"/>
      </w:pPr>
      <w:r w:rsidRPr="00B57004">
        <w:t xml:space="preserve">Copy </w:t>
      </w:r>
      <w:r>
        <w:t>the following files into</w:t>
      </w:r>
      <w:r w:rsidRPr="00B57004">
        <w:t xml:space="preserve"> &lt;ORACLE_HOME&gt;\forms\java\ directory of the WebLogic Server</w:t>
      </w:r>
      <w:r>
        <w:t>, replacing any existing files:</w:t>
      </w:r>
    </w:p>
    <w:p w14:paraId="350B3C40"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bouncy-castle-provider.jar</w:t>
      </w:r>
    </w:p>
    <w:p w14:paraId="0B133D78"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commons-codec.jar</w:t>
      </w:r>
    </w:p>
    <w:p w14:paraId="7C29CC6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DJNativeSwing.jar</w:t>
      </w:r>
    </w:p>
    <w:p w14:paraId="6A929062"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DJNativeSwing-SWT.jar</w:t>
      </w:r>
    </w:p>
    <w:p w14:paraId="13B9F637"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esapi.jar</w:t>
      </w:r>
    </w:p>
    <w:p w14:paraId="6027640F"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exor_jpg.jar</w:t>
      </w:r>
    </w:p>
    <w:p w14:paraId="6236899C"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exor_login_util.jar</w:t>
      </w:r>
    </w:p>
    <w:p w14:paraId="614A10AB"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exor-ims.war</w:t>
      </w:r>
    </w:p>
    <w:p w14:paraId="716E58A5"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frmall.jar</w:t>
      </w:r>
    </w:p>
    <w:p w14:paraId="314B9AB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frmwebutil.jar</w:t>
      </w:r>
    </w:p>
    <w:p w14:paraId="3C7A4FBE"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jacob.jar</w:t>
      </w:r>
    </w:p>
    <w:p w14:paraId="3B5204E4"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log4j.jar</w:t>
      </w:r>
    </w:p>
    <w:p w14:paraId="549262A3"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log4j.properties</w:t>
      </w:r>
    </w:p>
    <w:p w14:paraId="0EDEEFD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swt.jar</w:t>
      </w:r>
    </w:p>
    <w:p w14:paraId="19A2EE49"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UploadClient.jar</w:t>
      </w:r>
    </w:p>
    <w:p w14:paraId="1A9C1354"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UploadServer.jar</w:t>
      </w:r>
    </w:p>
    <w:p w14:paraId="709E48D1" w14:textId="77777777" w:rsidR="007039F3" w:rsidRPr="00EE5E87" w:rsidRDefault="007039F3" w:rsidP="002F3111">
      <w:pPr>
        <w:numPr>
          <w:ilvl w:val="0"/>
          <w:numId w:val="25"/>
        </w:numPr>
        <w:spacing w:after="0" w:line="240" w:lineRule="auto"/>
        <w:rPr>
          <w:rFonts w:ascii="Calibri" w:hAnsi="Calibri"/>
          <w:color w:val="000000"/>
        </w:rPr>
      </w:pPr>
      <w:r>
        <w:rPr>
          <w:rFonts w:eastAsia="Times New Roman"/>
          <w:color w:val="000000"/>
        </w:rPr>
        <w:t>exor-mapviewer.jar</w:t>
      </w:r>
    </w:p>
    <w:p w14:paraId="035C68D3" w14:textId="77777777" w:rsidR="007039F3" w:rsidRPr="00EE5E87" w:rsidRDefault="007039F3" w:rsidP="002F3111">
      <w:pPr>
        <w:numPr>
          <w:ilvl w:val="0"/>
          <w:numId w:val="25"/>
        </w:numPr>
        <w:spacing w:after="0" w:line="240" w:lineRule="auto"/>
        <w:rPr>
          <w:rFonts w:ascii="Calibri" w:hAnsi="Calibri"/>
          <w:color w:val="000000"/>
        </w:rPr>
      </w:pPr>
      <w:r w:rsidRPr="00EE5E87">
        <w:rPr>
          <w:rFonts w:eastAsia="Times New Roman"/>
          <w:color w:val="000000"/>
        </w:rPr>
        <w:t>mvclient.jar</w:t>
      </w:r>
    </w:p>
    <w:p w14:paraId="0B2E138A" w14:textId="77777777" w:rsidR="007039F3" w:rsidRPr="00B57004" w:rsidRDefault="007039F3" w:rsidP="007039F3">
      <w:pPr>
        <w:pStyle w:val="Body"/>
      </w:pPr>
    </w:p>
    <w:p w14:paraId="01B0410C" w14:textId="77777777" w:rsidR="007039F3" w:rsidRPr="005310BB" w:rsidRDefault="007039F3" w:rsidP="00787A50">
      <w:pPr>
        <w:pStyle w:val="Heading3"/>
      </w:pPr>
      <w:bookmarkStart w:id="38" w:name="_Toc202257711"/>
      <w:bookmarkStart w:id="39" w:name="_Toc47445383"/>
      <w:r>
        <w:t>Edit webutiljpi.htm</w:t>
      </w:r>
      <w:bookmarkEnd w:id="39"/>
    </w:p>
    <w:p w14:paraId="61BC0767" w14:textId="56110117" w:rsidR="007039F3" w:rsidRDefault="007039F3" w:rsidP="00395679">
      <w:pPr>
        <w:pStyle w:val="Body"/>
      </w:pPr>
      <w:r w:rsidRPr="005310BB">
        <w:t>It is not possible to edit the webutiljpi.htm file via enterprise manager; navigate to &lt;ORACLE_INSTANCE&gt;\config\FormsComponent\forms\server and open the webutiljpi.htm file using a suitable text editor.</w:t>
      </w:r>
    </w:p>
    <w:p w14:paraId="0574F468" w14:textId="7C5AC848" w:rsidR="007039F3" w:rsidRDefault="007039F3" w:rsidP="00395679">
      <w:pPr>
        <w:pStyle w:val="Body"/>
      </w:pPr>
      <w:r w:rsidRPr="005310BB">
        <w:t>The new PARAMETER_NAME and EMBEDDED SRC to allow a specific java version to be used should be added to the file in two sections, first the ‘Registration applet definition (start)’ section, then the ‘Forms applet definition (start)’ section – NOTE: in this section you will have to scroll down to the EMBED SRC section to add java_version. The screen shots below indicate this.</w:t>
      </w:r>
    </w:p>
    <w:p w14:paraId="41C25A02" w14:textId="77777777" w:rsidR="00A83CDA" w:rsidRPr="005310BB" w:rsidRDefault="00A83CDA" w:rsidP="00395679">
      <w:pPr>
        <w:pStyle w:val="Body"/>
      </w:pPr>
    </w:p>
    <w:p w14:paraId="72D0F92B" w14:textId="798ECE35" w:rsidR="007039F3" w:rsidRDefault="007039F3" w:rsidP="00395679">
      <w:pPr>
        <w:pStyle w:val="Body"/>
      </w:pPr>
      <w:r w:rsidRPr="005310BB">
        <w:lastRenderedPageBreak/>
        <w:t>NOTE in order to edit this file the Forms Service must be down, stop the Form Service using Fusion Middleware control.</w:t>
      </w:r>
    </w:p>
    <w:p w14:paraId="55F3DA16" w14:textId="77777777" w:rsidR="007039F3" w:rsidRPr="005310BB" w:rsidRDefault="007039F3" w:rsidP="00395679">
      <w:pPr>
        <w:pStyle w:val="Body"/>
      </w:pPr>
      <w:r w:rsidRPr="005310BB">
        <w:t>Add the new PARAMETER_NAME and EMBEDDED SRC as per below and save the file.</w:t>
      </w:r>
    </w:p>
    <w:p w14:paraId="07025463" w14:textId="77777777" w:rsidR="007039F3" w:rsidRPr="005310BB" w:rsidRDefault="007039F3" w:rsidP="00395679">
      <w:pPr>
        <w:pStyle w:val="Body"/>
      </w:pPr>
    </w:p>
    <w:p w14:paraId="7F6C1DFF" w14:textId="77777777" w:rsidR="007039F3" w:rsidRPr="005310BB" w:rsidRDefault="007039F3" w:rsidP="007039F3">
      <w:pPr>
        <w:pStyle w:val="Body"/>
        <w:ind w:left="720"/>
      </w:pPr>
      <w:r>
        <w:rPr>
          <w:noProof/>
        </w:rPr>
        <w:drawing>
          <wp:inline distT="0" distB="0" distL="0" distR="0" wp14:anchorId="630B316F" wp14:editId="3F74633D">
            <wp:extent cx="3895725" cy="2157029"/>
            <wp:effectExtent l="0" t="0" r="0" b="0"/>
            <wp:docPr id="15" name="Picture 15" descr="C:\Users\CHRIS~1.BAU\AppData\Local\Temp\SNAGHTMLf9d44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BAU\AppData\Local\Temp\SNAGHTMLf9d44f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7133" cy="2163346"/>
                    </a:xfrm>
                    <a:prstGeom prst="rect">
                      <a:avLst/>
                    </a:prstGeom>
                    <a:noFill/>
                    <a:ln>
                      <a:noFill/>
                    </a:ln>
                  </pic:spPr>
                </pic:pic>
              </a:graphicData>
            </a:graphic>
          </wp:inline>
        </w:drawing>
      </w:r>
    </w:p>
    <w:p w14:paraId="71C7BD24" w14:textId="1E75AF24" w:rsidR="007039F3" w:rsidRDefault="007039F3" w:rsidP="007039F3">
      <w:pPr>
        <w:pStyle w:val="Body"/>
        <w:ind w:left="720"/>
      </w:pPr>
      <w:r>
        <w:rPr>
          <w:noProof/>
        </w:rPr>
        <w:lastRenderedPageBreak/>
        <w:drawing>
          <wp:inline distT="0" distB="0" distL="0" distR="0" wp14:anchorId="6F0FF4EC" wp14:editId="5233F2CD">
            <wp:extent cx="4191000" cy="6163975"/>
            <wp:effectExtent l="0" t="0" r="0" b="8255"/>
            <wp:docPr id="16" name="Picture 16" descr="C:\Users\CHRIS~1.BAU\AppData\Local\Temp\SNAGHTMLf9fdc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1.BAU\AppData\Local\Temp\SNAGHTMLf9fdcc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7803" cy="6173981"/>
                    </a:xfrm>
                    <a:prstGeom prst="rect">
                      <a:avLst/>
                    </a:prstGeom>
                    <a:noFill/>
                    <a:ln>
                      <a:noFill/>
                    </a:ln>
                  </pic:spPr>
                </pic:pic>
              </a:graphicData>
            </a:graphic>
          </wp:inline>
        </w:drawing>
      </w:r>
    </w:p>
    <w:p w14:paraId="23CCB7B2" w14:textId="77777777" w:rsidR="007039F3" w:rsidRPr="005310BB" w:rsidRDefault="007039F3" w:rsidP="007039F3">
      <w:pPr>
        <w:pStyle w:val="Body"/>
        <w:ind w:left="720"/>
      </w:pPr>
    </w:p>
    <w:p w14:paraId="16AFF183" w14:textId="77777777" w:rsidR="007039F3" w:rsidRPr="005310BB" w:rsidRDefault="007039F3" w:rsidP="00395679">
      <w:pPr>
        <w:pStyle w:val="Body"/>
      </w:pPr>
      <w:r w:rsidRPr="005310BB">
        <w:t>This additional new parameter allows the Application to force the use of a specific version of JRE specified in the formsweb.cfg file. Once the changes are completed the Forms services may be started.</w:t>
      </w:r>
    </w:p>
    <w:p w14:paraId="76D0E390" w14:textId="77777777" w:rsidR="007039F3" w:rsidRDefault="007039F3" w:rsidP="00395679">
      <w:pPr>
        <w:pStyle w:val="Body"/>
        <w:rPr>
          <w:rFonts w:cs="Arial"/>
        </w:rPr>
      </w:pPr>
      <w:r>
        <w:br w:type="page"/>
      </w:r>
    </w:p>
    <w:p w14:paraId="46B6F543" w14:textId="77777777" w:rsidR="007039F3" w:rsidRPr="005310BB" w:rsidRDefault="007039F3" w:rsidP="00650674">
      <w:pPr>
        <w:pStyle w:val="Heading3"/>
      </w:pPr>
      <w:bookmarkStart w:id="40" w:name="_Toc47445384"/>
      <w:r>
        <w:lastRenderedPageBreak/>
        <w:t>Configure the Forms Service to use WebUtil</w:t>
      </w:r>
      <w:bookmarkEnd w:id="40"/>
    </w:p>
    <w:p w14:paraId="73EBDF2F" w14:textId="77777777" w:rsidR="007039F3" w:rsidRPr="005310BB" w:rsidRDefault="007039F3" w:rsidP="00395679">
      <w:pPr>
        <w:pStyle w:val="Body"/>
      </w:pPr>
      <w:r w:rsidRPr="005310BB">
        <w:t>Oracle Weblogic Server 10.3.6</w:t>
      </w:r>
      <w:r>
        <w:t>0</w:t>
      </w:r>
      <w:r w:rsidRPr="005310BB">
        <w:t xml:space="preserve"> - it is advisable to edit the configuration files using Fusion Middleware Control.</w:t>
      </w:r>
    </w:p>
    <w:p w14:paraId="3ADDF1BB" w14:textId="77777777" w:rsidR="007039F3" w:rsidRPr="005310BB" w:rsidRDefault="007039F3" w:rsidP="00395679">
      <w:pPr>
        <w:pStyle w:val="Body"/>
      </w:pPr>
    </w:p>
    <w:p w14:paraId="6F8F5CE3" w14:textId="77777777" w:rsidR="007039F3" w:rsidRDefault="007039F3" w:rsidP="00395679">
      <w:pPr>
        <w:pStyle w:val="Body"/>
      </w:pPr>
      <w:r w:rsidRPr="005310BB">
        <w:t>Add the additional parameters to the default section of formsweb.cfg using Fusion Middleware control:</w:t>
      </w:r>
    </w:p>
    <w:tbl>
      <w:tblPr>
        <w:tblW w:w="9521" w:type="dxa"/>
        <w:tblInd w:w="250" w:type="dxa"/>
        <w:tblLayout w:type="fixed"/>
        <w:tblLook w:val="04A0" w:firstRow="1" w:lastRow="0" w:firstColumn="1" w:lastColumn="0" w:noHBand="0" w:noVBand="1"/>
      </w:tblPr>
      <w:tblGrid>
        <w:gridCol w:w="3426"/>
        <w:gridCol w:w="6095"/>
      </w:tblGrid>
      <w:tr w:rsidR="007039F3" w:rsidRPr="005F2092" w14:paraId="44FA6039" w14:textId="77777777" w:rsidTr="00395679">
        <w:trPr>
          <w:trHeight w:val="273"/>
        </w:trPr>
        <w:tc>
          <w:tcPr>
            <w:tcW w:w="3426" w:type="dxa"/>
            <w:tcBorders>
              <w:top w:val="single" w:sz="8" w:space="0" w:color="auto"/>
              <w:left w:val="single" w:sz="8" w:space="0" w:color="auto"/>
              <w:bottom w:val="single" w:sz="8" w:space="0" w:color="auto"/>
              <w:right w:val="nil"/>
            </w:tcBorders>
            <w:shd w:val="clear" w:color="auto" w:fill="auto"/>
            <w:noWrap/>
            <w:vAlign w:val="bottom"/>
            <w:hideMark/>
          </w:tcPr>
          <w:p w14:paraId="69EB5504" w14:textId="77777777" w:rsidR="007039F3" w:rsidRPr="00136A49" w:rsidRDefault="007039F3" w:rsidP="00395679">
            <w:pPr>
              <w:pStyle w:val="Body"/>
            </w:pPr>
            <w:r w:rsidRPr="00136A49">
              <w:t>Parameter</w:t>
            </w:r>
          </w:p>
        </w:tc>
        <w:tc>
          <w:tcPr>
            <w:tcW w:w="6095" w:type="dxa"/>
            <w:tcBorders>
              <w:top w:val="single" w:sz="8" w:space="0" w:color="auto"/>
              <w:left w:val="single" w:sz="8" w:space="0" w:color="auto"/>
              <w:bottom w:val="single" w:sz="8" w:space="0" w:color="auto"/>
              <w:right w:val="single" w:sz="8" w:space="0" w:color="auto"/>
            </w:tcBorders>
            <w:shd w:val="clear" w:color="auto" w:fill="auto"/>
            <w:vAlign w:val="bottom"/>
            <w:hideMark/>
          </w:tcPr>
          <w:p w14:paraId="042971AB" w14:textId="77777777" w:rsidR="007039F3" w:rsidRPr="00136A49" w:rsidRDefault="007039F3" w:rsidP="00395679">
            <w:pPr>
              <w:pStyle w:val="Body"/>
            </w:pPr>
            <w:r w:rsidRPr="00136A49">
              <w:t>Value</w:t>
            </w:r>
          </w:p>
        </w:tc>
      </w:tr>
      <w:tr w:rsidR="007039F3" w:rsidRPr="005F2092" w14:paraId="04261594"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544A3FE6" w14:textId="77777777" w:rsidR="007039F3" w:rsidRPr="00136A49" w:rsidRDefault="007039F3" w:rsidP="00395679">
            <w:pPr>
              <w:pStyle w:val="Body"/>
            </w:pPr>
            <w:r w:rsidRPr="00136A49">
              <w:t>term</w:t>
            </w:r>
          </w:p>
        </w:tc>
        <w:tc>
          <w:tcPr>
            <w:tcW w:w="6095" w:type="dxa"/>
            <w:tcBorders>
              <w:top w:val="nil"/>
              <w:left w:val="single" w:sz="8" w:space="0" w:color="auto"/>
              <w:bottom w:val="nil"/>
              <w:right w:val="single" w:sz="8" w:space="0" w:color="auto"/>
            </w:tcBorders>
            <w:shd w:val="clear" w:color="auto" w:fill="auto"/>
            <w:vAlign w:val="bottom"/>
            <w:hideMark/>
          </w:tcPr>
          <w:p w14:paraId="3F82488D" w14:textId="77777777" w:rsidR="007039F3" w:rsidRPr="00136A49" w:rsidRDefault="007039F3" w:rsidP="00395679">
            <w:pPr>
              <w:pStyle w:val="Body"/>
            </w:pPr>
            <w:r w:rsidRPr="00136A49">
              <w:t>&lt;ORACLE_HOME&gt;\config\FormsComponent\forms\fmrpcweb.res</w:t>
            </w:r>
          </w:p>
        </w:tc>
      </w:tr>
      <w:tr w:rsidR="007039F3" w:rsidRPr="005F2092" w14:paraId="0AD8066B"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441685C3" w14:textId="77777777" w:rsidR="007039F3" w:rsidRPr="00136A49" w:rsidRDefault="007039F3" w:rsidP="00395679">
            <w:pPr>
              <w:pStyle w:val="Body"/>
            </w:pPr>
            <w:r w:rsidRPr="00136A49">
              <w:t>baseHTML</w:t>
            </w:r>
          </w:p>
        </w:tc>
        <w:tc>
          <w:tcPr>
            <w:tcW w:w="6095" w:type="dxa"/>
            <w:tcBorders>
              <w:top w:val="nil"/>
              <w:left w:val="single" w:sz="8" w:space="0" w:color="auto"/>
              <w:bottom w:val="nil"/>
              <w:right w:val="single" w:sz="8" w:space="0" w:color="auto"/>
            </w:tcBorders>
            <w:shd w:val="clear" w:color="auto" w:fill="auto"/>
            <w:vAlign w:val="bottom"/>
            <w:hideMark/>
          </w:tcPr>
          <w:p w14:paraId="2F16701E" w14:textId="77777777" w:rsidR="007039F3" w:rsidRPr="00136A49" w:rsidRDefault="007039F3" w:rsidP="00395679">
            <w:pPr>
              <w:pStyle w:val="Body"/>
            </w:pPr>
            <w:r w:rsidRPr="00136A49">
              <w:t>&lt;ORACLE_HOME&gt;\config\FormsComponent\forms\server\webutilbase.htm</w:t>
            </w:r>
          </w:p>
        </w:tc>
      </w:tr>
      <w:tr w:rsidR="007039F3" w:rsidRPr="005F2092" w14:paraId="7CC25901"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1C7AF058" w14:textId="77777777" w:rsidR="007039F3" w:rsidRPr="00136A49" w:rsidRDefault="007039F3" w:rsidP="00395679">
            <w:pPr>
              <w:pStyle w:val="Body"/>
            </w:pPr>
            <w:r w:rsidRPr="00136A49">
              <w:t>baseHTMLjpi</w:t>
            </w:r>
          </w:p>
        </w:tc>
        <w:tc>
          <w:tcPr>
            <w:tcW w:w="6095" w:type="dxa"/>
            <w:tcBorders>
              <w:top w:val="nil"/>
              <w:left w:val="single" w:sz="8" w:space="0" w:color="auto"/>
              <w:bottom w:val="nil"/>
              <w:right w:val="single" w:sz="8" w:space="0" w:color="auto"/>
            </w:tcBorders>
            <w:shd w:val="clear" w:color="auto" w:fill="auto"/>
            <w:vAlign w:val="bottom"/>
            <w:hideMark/>
          </w:tcPr>
          <w:p w14:paraId="33631FA9" w14:textId="77777777" w:rsidR="007039F3" w:rsidRPr="00136A49" w:rsidRDefault="007039F3" w:rsidP="00395679">
            <w:pPr>
              <w:pStyle w:val="Body"/>
            </w:pPr>
            <w:r w:rsidRPr="00136A49">
              <w:t>&lt;ORACLE_HOME&gt;\config\FormsComponent\forms\server\webutiljpi.htm</w:t>
            </w:r>
          </w:p>
        </w:tc>
      </w:tr>
      <w:tr w:rsidR="007039F3" w:rsidRPr="005F2092" w14:paraId="00B32DEB"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46DD678F" w14:textId="77777777" w:rsidR="007039F3" w:rsidRPr="00136A49" w:rsidRDefault="007039F3" w:rsidP="00395679">
            <w:pPr>
              <w:pStyle w:val="Body"/>
            </w:pPr>
            <w:r w:rsidRPr="00136A49">
              <w:t>highContrast</w:t>
            </w:r>
          </w:p>
        </w:tc>
        <w:tc>
          <w:tcPr>
            <w:tcW w:w="6095" w:type="dxa"/>
            <w:tcBorders>
              <w:top w:val="nil"/>
              <w:left w:val="single" w:sz="8" w:space="0" w:color="auto"/>
              <w:bottom w:val="nil"/>
              <w:right w:val="single" w:sz="8" w:space="0" w:color="auto"/>
            </w:tcBorders>
            <w:shd w:val="clear" w:color="auto" w:fill="auto"/>
            <w:vAlign w:val="bottom"/>
            <w:hideMark/>
          </w:tcPr>
          <w:p w14:paraId="36DABDE1" w14:textId="77777777" w:rsidR="007039F3" w:rsidRPr="00136A49" w:rsidRDefault="007039F3" w:rsidP="00395679">
            <w:pPr>
              <w:pStyle w:val="Body"/>
            </w:pPr>
            <w:r w:rsidRPr="00136A49">
              <w:t>TRUE</w:t>
            </w:r>
          </w:p>
        </w:tc>
      </w:tr>
      <w:tr w:rsidR="007039F3" w:rsidRPr="005F2092" w14:paraId="6A0C19C3"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4F5474A" w14:textId="77777777" w:rsidR="007039F3" w:rsidRPr="00136A49" w:rsidRDefault="007039F3" w:rsidP="00395679">
            <w:pPr>
              <w:pStyle w:val="Body"/>
            </w:pPr>
            <w:r w:rsidRPr="00136A49">
              <w:t>height</w:t>
            </w:r>
          </w:p>
        </w:tc>
        <w:tc>
          <w:tcPr>
            <w:tcW w:w="6095" w:type="dxa"/>
            <w:tcBorders>
              <w:top w:val="nil"/>
              <w:left w:val="single" w:sz="8" w:space="0" w:color="auto"/>
              <w:bottom w:val="nil"/>
              <w:right w:val="single" w:sz="8" w:space="0" w:color="auto"/>
            </w:tcBorders>
            <w:shd w:val="clear" w:color="auto" w:fill="auto"/>
            <w:vAlign w:val="bottom"/>
            <w:hideMark/>
          </w:tcPr>
          <w:p w14:paraId="00BCE78F" w14:textId="77777777" w:rsidR="007039F3" w:rsidRPr="00136A49" w:rsidRDefault="007039F3" w:rsidP="00395679">
            <w:pPr>
              <w:pStyle w:val="Body"/>
            </w:pPr>
            <w:r w:rsidRPr="00136A49">
              <w:t>100%</w:t>
            </w:r>
          </w:p>
        </w:tc>
      </w:tr>
      <w:tr w:rsidR="007039F3" w:rsidRPr="005F2092" w14:paraId="78BD3208"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6D452C40" w14:textId="77777777" w:rsidR="007039F3" w:rsidRPr="00136A49" w:rsidRDefault="007039F3" w:rsidP="00395679">
            <w:pPr>
              <w:pStyle w:val="Body"/>
            </w:pPr>
            <w:r w:rsidRPr="00136A49">
              <w:t>form</w:t>
            </w:r>
          </w:p>
        </w:tc>
        <w:tc>
          <w:tcPr>
            <w:tcW w:w="6095" w:type="dxa"/>
            <w:tcBorders>
              <w:top w:val="nil"/>
              <w:left w:val="single" w:sz="8" w:space="0" w:color="auto"/>
              <w:bottom w:val="nil"/>
              <w:right w:val="single" w:sz="8" w:space="0" w:color="auto"/>
            </w:tcBorders>
            <w:shd w:val="clear" w:color="auto" w:fill="auto"/>
            <w:vAlign w:val="bottom"/>
            <w:hideMark/>
          </w:tcPr>
          <w:p w14:paraId="11BF7376" w14:textId="77777777" w:rsidR="007039F3" w:rsidRPr="00136A49" w:rsidRDefault="007039F3" w:rsidP="00395679">
            <w:pPr>
              <w:pStyle w:val="Body"/>
            </w:pPr>
            <w:r w:rsidRPr="00136A49">
              <w:t>hig1807.fmx</w:t>
            </w:r>
          </w:p>
        </w:tc>
      </w:tr>
      <w:tr w:rsidR="007039F3" w:rsidRPr="005F2092" w14:paraId="2C4DE19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0D3557A4" w14:textId="77777777" w:rsidR="007039F3" w:rsidRPr="00136A49" w:rsidRDefault="007039F3" w:rsidP="00395679">
            <w:pPr>
              <w:pStyle w:val="Body"/>
            </w:pPr>
            <w:r w:rsidRPr="00136A49">
              <w:t>width</w:t>
            </w:r>
          </w:p>
        </w:tc>
        <w:tc>
          <w:tcPr>
            <w:tcW w:w="6095" w:type="dxa"/>
            <w:tcBorders>
              <w:top w:val="nil"/>
              <w:left w:val="single" w:sz="8" w:space="0" w:color="auto"/>
              <w:bottom w:val="nil"/>
              <w:right w:val="single" w:sz="8" w:space="0" w:color="auto"/>
            </w:tcBorders>
            <w:shd w:val="clear" w:color="auto" w:fill="auto"/>
            <w:vAlign w:val="bottom"/>
            <w:hideMark/>
          </w:tcPr>
          <w:p w14:paraId="526FF66F" w14:textId="77777777" w:rsidR="007039F3" w:rsidRPr="00136A49" w:rsidRDefault="007039F3" w:rsidP="00395679">
            <w:pPr>
              <w:pStyle w:val="Body"/>
            </w:pPr>
            <w:r w:rsidRPr="00136A49">
              <w:t>100%</w:t>
            </w:r>
          </w:p>
        </w:tc>
      </w:tr>
      <w:tr w:rsidR="007039F3" w:rsidRPr="005F2092" w14:paraId="1544527F" w14:textId="77777777" w:rsidTr="00395679">
        <w:trPr>
          <w:trHeight w:val="262"/>
        </w:trPr>
        <w:tc>
          <w:tcPr>
            <w:tcW w:w="3426" w:type="dxa"/>
            <w:tcBorders>
              <w:top w:val="nil"/>
              <w:left w:val="single" w:sz="8" w:space="0" w:color="auto"/>
              <w:bottom w:val="nil"/>
              <w:right w:val="nil"/>
            </w:tcBorders>
            <w:shd w:val="clear" w:color="auto" w:fill="auto"/>
            <w:noWrap/>
            <w:hideMark/>
          </w:tcPr>
          <w:p w14:paraId="42D3E220" w14:textId="77777777" w:rsidR="007039F3" w:rsidRPr="00136A49" w:rsidRDefault="007039F3" w:rsidP="00395679">
            <w:pPr>
              <w:pStyle w:val="Body"/>
            </w:pPr>
            <w:r w:rsidRPr="00136A49">
              <w:t>archive</w:t>
            </w:r>
          </w:p>
        </w:tc>
        <w:tc>
          <w:tcPr>
            <w:tcW w:w="6095" w:type="dxa"/>
            <w:tcBorders>
              <w:top w:val="nil"/>
              <w:left w:val="single" w:sz="8" w:space="0" w:color="auto"/>
              <w:bottom w:val="nil"/>
              <w:right w:val="single" w:sz="8" w:space="0" w:color="auto"/>
            </w:tcBorders>
            <w:shd w:val="clear" w:color="auto" w:fill="auto"/>
            <w:vAlign w:val="bottom"/>
            <w:hideMark/>
          </w:tcPr>
          <w:p w14:paraId="5596CD06" w14:textId="77777777" w:rsidR="007039F3" w:rsidRPr="00136A49" w:rsidRDefault="007039F3" w:rsidP="00395679">
            <w:pPr>
              <w:pStyle w:val="Body"/>
            </w:pPr>
            <w:r>
              <w:rPr>
                <w:sz w:val="18"/>
                <w:szCs w:val="18"/>
              </w:rPr>
              <w:t>frmall.jar,exor_jpg.jar,UploadClient.jar</w:t>
            </w:r>
          </w:p>
        </w:tc>
      </w:tr>
      <w:tr w:rsidR="007039F3" w:rsidRPr="005F2092" w14:paraId="2987C5B7"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91D9A84" w14:textId="77777777" w:rsidR="007039F3" w:rsidRPr="00136A49" w:rsidRDefault="007039F3" w:rsidP="00395679">
            <w:pPr>
              <w:pStyle w:val="Body"/>
            </w:pPr>
            <w:r w:rsidRPr="00136A49">
              <w:t>separateFrame</w:t>
            </w:r>
          </w:p>
        </w:tc>
        <w:tc>
          <w:tcPr>
            <w:tcW w:w="6095" w:type="dxa"/>
            <w:tcBorders>
              <w:top w:val="nil"/>
              <w:left w:val="single" w:sz="8" w:space="0" w:color="auto"/>
              <w:bottom w:val="nil"/>
              <w:right w:val="single" w:sz="8" w:space="0" w:color="auto"/>
            </w:tcBorders>
            <w:shd w:val="clear" w:color="auto" w:fill="auto"/>
            <w:vAlign w:val="bottom"/>
            <w:hideMark/>
          </w:tcPr>
          <w:p w14:paraId="7FBDA59F" w14:textId="77777777" w:rsidR="007039F3" w:rsidRPr="00136A49" w:rsidRDefault="007039F3" w:rsidP="00395679">
            <w:pPr>
              <w:pStyle w:val="Body"/>
            </w:pPr>
            <w:r w:rsidRPr="00136A49">
              <w:t>true</w:t>
            </w:r>
          </w:p>
        </w:tc>
      </w:tr>
      <w:tr w:rsidR="007039F3" w:rsidRPr="005F2092" w14:paraId="328B9858"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58B8C82F" w14:textId="77777777" w:rsidR="007039F3" w:rsidRPr="00136A49" w:rsidRDefault="007039F3" w:rsidP="00395679">
            <w:pPr>
              <w:pStyle w:val="Body"/>
            </w:pPr>
            <w:r w:rsidRPr="00136A49">
              <w:t>lookandfeel</w:t>
            </w:r>
          </w:p>
        </w:tc>
        <w:tc>
          <w:tcPr>
            <w:tcW w:w="6095" w:type="dxa"/>
            <w:tcBorders>
              <w:top w:val="nil"/>
              <w:left w:val="single" w:sz="8" w:space="0" w:color="auto"/>
              <w:bottom w:val="nil"/>
              <w:right w:val="single" w:sz="8" w:space="0" w:color="auto"/>
            </w:tcBorders>
            <w:shd w:val="clear" w:color="auto" w:fill="auto"/>
            <w:vAlign w:val="bottom"/>
            <w:hideMark/>
          </w:tcPr>
          <w:p w14:paraId="43E49096" w14:textId="77777777" w:rsidR="007039F3" w:rsidRPr="00136A49" w:rsidRDefault="007039F3" w:rsidP="00395679">
            <w:pPr>
              <w:pStyle w:val="Body"/>
            </w:pPr>
            <w:r w:rsidRPr="00136A49">
              <w:t>oracle</w:t>
            </w:r>
          </w:p>
        </w:tc>
      </w:tr>
      <w:tr w:rsidR="007039F3" w:rsidRPr="005F2092" w14:paraId="49A6B8D1"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3060373F" w14:textId="77777777" w:rsidR="007039F3" w:rsidRPr="00136A49" w:rsidRDefault="007039F3" w:rsidP="00395679">
            <w:pPr>
              <w:pStyle w:val="Body"/>
            </w:pPr>
            <w:r w:rsidRPr="00136A49">
              <w:t>WorkingDirectory</w:t>
            </w:r>
          </w:p>
        </w:tc>
        <w:tc>
          <w:tcPr>
            <w:tcW w:w="6095" w:type="dxa"/>
            <w:tcBorders>
              <w:top w:val="nil"/>
              <w:left w:val="single" w:sz="8" w:space="0" w:color="auto"/>
              <w:bottom w:val="nil"/>
              <w:right w:val="single" w:sz="8" w:space="0" w:color="auto"/>
            </w:tcBorders>
            <w:shd w:val="clear" w:color="auto" w:fill="auto"/>
            <w:vAlign w:val="bottom"/>
            <w:hideMark/>
          </w:tcPr>
          <w:p w14:paraId="7634261A" w14:textId="77777777" w:rsidR="007039F3" w:rsidRPr="00136A49" w:rsidRDefault="007039F3" w:rsidP="00395679">
            <w:pPr>
              <w:pStyle w:val="Body"/>
            </w:pPr>
            <w:r w:rsidRPr="00136A49">
              <w:t>&lt;exor_base&gt;\bin</w:t>
            </w:r>
          </w:p>
        </w:tc>
      </w:tr>
      <w:tr w:rsidR="007039F3" w:rsidRPr="005F2092" w14:paraId="402C0BD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1C0D100E" w14:textId="77777777" w:rsidR="007039F3" w:rsidRPr="00136A49" w:rsidRDefault="007039F3" w:rsidP="00395679">
            <w:pPr>
              <w:pStyle w:val="Body"/>
            </w:pPr>
            <w:r w:rsidRPr="00136A49">
              <w:t>WebUtilArchive</w:t>
            </w:r>
          </w:p>
        </w:tc>
        <w:tc>
          <w:tcPr>
            <w:tcW w:w="6095" w:type="dxa"/>
            <w:tcBorders>
              <w:top w:val="nil"/>
              <w:left w:val="single" w:sz="8" w:space="0" w:color="auto"/>
              <w:bottom w:val="nil"/>
              <w:right w:val="single" w:sz="8" w:space="0" w:color="auto"/>
            </w:tcBorders>
            <w:shd w:val="clear" w:color="auto" w:fill="auto"/>
            <w:vAlign w:val="bottom"/>
            <w:hideMark/>
          </w:tcPr>
          <w:p w14:paraId="3C2DB2AB" w14:textId="77777777" w:rsidR="007039F3" w:rsidRPr="00136A49" w:rsidRDefault="007039F3" w:rsidP="00395679">
            <w:pPr>
              <w:pStyle w:val="Body"/>
            </w:pPr>
            <w:r w:rsidRPr="00136A49">
              <w:t>jacob.jar,frmwebutil.jar</w:t>
            </w:r>
          </w:p>
        </w:tc>
      </w:tr>
      <w:tr w:rsidR="007039F3" w:rsidRPr="005F2092" w14:paraId="18E73E31"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4CECFAE" w14:textId="77777777" w:rsidR="007039F3" w:rsidRPr="00136A49" w:rsidRDefault="007039F3" w:rsidP="00395679">
            <w:pPr>
              <w:pStyle w:val="Body"/>
            </w:pPr>
            <w:r w:rsidRPr="00136A49">
              <w:t>WebUtilLogging</w:t>
            </w:r>
          </w:p>
        </w:tc>
        <w:tc>
          <w:tcPr>
            <w:tcW w:w="6095" w:type="dxa"/>
            <w:tcBorders>
              <w:top w:val="nil"/>
              <w:left w:val="single" w:sz="8" w:space="0" w:color="auto"/>
              <w:bottom w:val="nil"/>
              <w:right w:val="single" w:sz="8" w:space="0" w:color="auto"/>
            </w:tcBorders>
            <w:shd w:val="clear" w:color="auto" w:fill="auto"/>
            <w:vAlign w:val="bottom"/>
            <w:hideMark/>
          </w:tcPr>
          <w:p w14:paraId="3D02363B" w14:textId="77777777" w:rsidR="007039F3" w:rsidRPr="00136A49" w:rsidRDefault="007039F3" w:rsidP="00395679">
            <w:pPr>
              <w:pStyle w:val="Body"/>
            </w:pPr>
            <w:r w:rsidRPr="00136A49">
              <w:t>on</w:t>
            </w:r>
          </w:p>
        </w:tc>
      </w:tr>
      <w:tr w:rsidR="007039F3" w:rsidRPr="005F2092" w14:paraId="375B09D0"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A499F96" w14:textId="77777777" w:rsidR="007039F3" w:rsidRPr="00136A49" w:rsidRDefault="007039F3" w:rsidP="00395679">
            <w:pPr>
              <w:pStyle w:val="Body"/>
            </w:pPr>
            <w:r w:rsidRPr="00136A49">
              <w:t>WebutilLoggingDetails</w:t>
            </w:r>
          </w:p>
        </w:tc>
        <w:tc>
          <w:tcPr>
            <w:tcW w:w="6095" w:type="dxa"/>
            <w:tcBorders>
              <w:top w:val="nil"/>
              <w:left w:val="single" w:sz="8" w:space="0" w:color="auto"/>
              <w:bottom w:val="nil"/>
              <w:right w:val="single" w:sz="8" w:space="0" w:color="auto"/>
            </w:tcBorders>
            <w:shd w:val="clear" w:color="auto" w:fill="auto"/>
            <w:vAlign w:val="bottom"/>
            <w:hideMark/>
          </w:tcPr>
          <w:p w14:paraId="757C29C3" w14:textId="77777777" w:rsidR="007039F3" w:rsidRPr="00136A49" w:rsidRDefault="007039F3" w:rsidP="00395679">
            <w:pPr>
              <w:pStyle w:val="Body"/>
            </w:pPr>
            <w:r w:rsidRPr="00136A49">
              <w:t>normal</w:t>
            </w:r>
          </w:p>
        </w:tc>
      </w:tr>
      <w:tr w:rsidR="007039F3" w:rsidRPr="005F2092" w14:paraId="55483CF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3A9440A9" w14:textId="77777777" w:rsidR="007039F3" w:rsidRPr="00136A49" w:rsidRDefault="007039F3" w:rsidP="00395679">
            <w:pPr>
              <w:pStyle w:val="Body"/>
            </w:pPr>
            <w:r w:rsidRPr="00136A49">
              <w:t>WebUtilErrorMode</w:t>
            </w:r>
          </w:p>
        </w:tc>
        <w:tc>
          <w:tcPr>
            <w:tcW w:w="6095" w:type="dxa"/>
            <w:tcBorders>
              <w:top w:val="nil"/>
              <w:left w:val="single" w:sz="8" w:space="0" w:color="auto"/>
              <w:bottom w:val="nil"/>
              <w:right w:val="single" w:sz="8" w:space="0" w:color="auto"/>
            </w:tcBorders>
            <w:shd w:val="clear" w:color="auto" w:fill="auto"/>
            <w:vAlign w:val="bottom"/>
            <w:hideMark/>
          </w:tcPr>
          <w:p w14:paraId="648173E6" w14:textId="77777777" w:rsidR="007039F3" w:rsidRPr="00136A49" w:rsidRDefault="007039F3" w:rsidP="00395679">
            <w:pPr>
              <w:pStyle w:val="Body"/>
            </w:pPr>
            <w:r w:rsidRPr="00136A49">
              <w:t>console</w:t>
            </w:r>
          </w:p>
        </w:tc>
      </w:tr>
      <w:tr w:rsidR="007039F3" w:rsidRPr="005F2092" w14:paraId="745C808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4F576D40" w14:textId="77777777" w:rsidR="007039F3" w:rsidRPr="00136A49" w:rsidRDefault="007039F3" w:rsidP="00395679">
            <w:pPr>
              <w:pStyle w:val="Body"/>
            </w:pPr>
            <w:r w:rsidRPr="00136A49">
              <w:t>WebUtilDispatchMonitorInterval</w:t>
            </w:r>
          </w:p>
        </w:tc>
        <w:tc>
          <w:tcPr>
            <w:tcW w:w="6095" w:type="dxa"/>
            <w:tcBorders>
              <w:top w:val="nil"/>
              <w:left w:val="single" w:sz="8" w:space="0" w:color="auto"/>
              <w:bottom w:val="nil"/>
              <w:right w:val="single" w:sz="8" w:space="0" w:color="auto"/>
            </w:tcBorders>
            <w:shd w:val="clear" w:color="auto" w:fill="auto"/>
            <w:vAlign w:val="bottom"/>
            <w:hideMark/>
          </w:tcPr>
          <w:p w14:paraId="68071FD1" w14:textId="77777777" w:rsidR="007039F3" w:rsidRPr="00136A49" w:rsidRDefault="007039F3" w:rsidP="00395679">
            <w:pPr>
              <w:pStyle w:val="Body"/>
            </w:pPr>
            <w:r w:rsidRPr="00136A49">
              <w:t>5</w:t>
            </w:r>
          </w:p>
        </w:tc>
      </w:tr>
      <w:tr w:rsidR="007039F3" w:rsidRPr="005F2092" w14:paraId="5BB9A55A"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1BBB683A" w14:textId="77777777" w:rsidR="007039F3" w:rsidRPr="00136A49" w:rsidRDefault="007039F3" w:rsidP="00395679">
            <w:pPr>
              <w:pStyle w:val="Body"/>
            </w:pPr>
            <w:r w:rsidRPr="00136A49">
              <w:t>WebUtilTrustInternal</w:t>
            </w:r>
          </w:p>
        </w:tc>
        <w:tc>
          <w:tcPr>
            <w:tcW w:w="6095" w:type="dxa"/>
            <w:tcBorders>
              <w:top w:val="nil"/>
              <w:left w:val="single" w:sz="8" w:space="0" w:color="auto"/>
              <w:bottom w:val="nil"/>
              <w:right w:val="single" w:sz="8" w:space="0" w:color="auto"/>
            </w:tcBorders>
            <w:shd w:val="clear" w:color="auto" w:fill="auto"/>
            <w:vAlign w:val="bottom"/>
            <w:hideMark/>
          </w:tcPr>
          <w:p w14:paraId="7F9A40EC" w14:textId="77777777" w:rsidR="007039F3" w:rsidRPr="00136A49" w:rsidRDefault="007039F3" w:rsidP="00395679">
            <w:pPr>
              <w:pStyle w:val="Body"/>
            </w:pPr>
            <w:r w:rsidRPr="00136A49">
              <w:t>true</w:t>
            </w:r>
          </w:p>
        </w:tc>
      </w:tr>
      <w:tr w:rsidR="007039F3" w:rsidRPr="005F2092" w14:paraId="3410A94B" w14:textId="77777777" w:rsidTr="00395679">
        <w:trPr>
          <w:trHeight w:val="273"/>
        </w:trPr>
        <w:tc>
          <w:tcPr>
            <w:tcW w:w="3426" w:type="dxa"/>
            <w:tcBorders>
              <w:top w:val="nil"/>
              <w:left w:val="single" w:sz="8" w:space="0" w:color="auto"/>
              <w:bottom w:val="single" w:sz="8" w:space="0" w:color="auto"/>
              <w:right w:val="nil"/>
            </w:tcBorders>
            <w:shd w:val="clear" w:color="auto" w:fill="auto"/>
            <w:noWrap/>
            <w:vAlign w:val="bottom"/>
            <w:hideMark/>
          </w:tcPr>
          <w:p w14:paraId="7C096534" w14:textId="77777777" w:rsidR="007039F3" w:rsidRPr="00136A49" w:rsidRDefault="007039F3" w:rsidP="00395679">
            <w:pPr>
              <w:pStyle w:val="Body"/>
            </w:pPr>
            <w:r w:rsidRPr="00136A49">
              <w:t>WebUtilMaxTransferSize</w:t>
            </w:r>
          </w:p>
        </w:tc>
        <w:tc>
          <w:tcPr>
            <w:tcW w:w="6095" w:type="dxa"/>
            <w:tcBorders>
              <w:top w:val="nil"/>
              <w:left w:val="single" w:sz="8" w:space="0" w:color="auto"/>
              <w:bottom w:val="single" w:sz="8" w:space="0" w:color="auto"/>
              <w:right w:val="single" w:sz="8" w:space="0" w:color="auto"/>
            </w:tcBorders>
            <w:shd w:val="clear" w:color="auto" w:fill="auto"/>
            <w:vAlign w:val="bottom"/>
            <w:hideMark/>
          </w:tcPr>
          <w:p w14:paraId="0F7C713B" w14:textId="77777777" w:rsidR="007039F3" w:rsidRPr="00136A49" w:rsidRDefault="007039F3" w:rsidP="00395679">
            <w:pPr>
              <w:pStyle w:val="Body"/>
            </w:pPr>
            <w:r w:rsidRPr="00136A49">
              <w:t>16384</w:t>
            </w:r>
          </w:p>
        </w:tc>
      </w:tr>
    </w:tbl>
    <w:p w14:paraId="59A68869" w14:textId="77777777" w:rsidR="007039F3" w:rsidRDefault="007039F3" w:rsidP="007039F3"/>
    <w:p w14:paraId="7E3B794F" w14:textId="4406F309" w:rsidR="007039F3" w:rsidRPr="005310BB" w:rsidRDefault="007039F3" w:rsidP="00395679">
      <w:pPr>
        <w:pStyle w:val="Body"/>
      </w:pPr>
      <w:r w:rsidRPr="005310BB">
        <w:t>Note: Maintain the sequence of jar files for archive and WebUtilArchive parameters as mentioned in the above table.</w:t>
      </w:r>
    </w:p>
    <w:p w14:paraId="4AA9CE73" w14:textId="77777777" w:rsidR="007039F3" w:rsidRPr="005310BB" w:rsidRDefault="007039F3" w:rsidP="007039F3">
      <w:pPr>
        <w:ind w:left="720"/>
      </w:pPr>
      <w:r>
        <w:rPr>
          <w:noProof/>
        </w:rPr>
        <w:lastRenderedPageBreak/>
        <w:drawing>
          <wp:inline distT="0" distB="0" distL="0" distR="0" wp14:anchorId="2DF6800F" wp14:editId="649B9444">
            <wp:extent cx="4210050" cy="3542017"/>
            <wp:effectExtent l="0" t="0" r="0" b="1905"/>
            <wp:docPr id="17" name="Picture 17" descr="C:\Users\CHRIS~1.BAU\AppData\Local\Temp\SNAGHTMLfb38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1.BAU\AppData\Local\Temp\SNAGHTMLfb388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5024" cy="3554615"/>
                    </a:xfrm>
                    <a:prstGeom prst="rect">
                      <a:avLst/>
                    </a:prstGeom>
                    <a:noFill/>
                    <a:ln>
                      <a:noFill/>
                    </a:ln>
                  </pic:spPr>
                </pic:pic>
              </a:graphicData>
            </a:graphic>
          </wp:inline>
        </w:drawing>
      </w:r>
    </w:p>
    <w:p w14:paraId="1A652067" w14:textId="77777777" w:rsidR="007039F3" w:rsidRPr="005310BB" w:rsidRDefault="007039F3" w:rsidP="00395679">
      <w:pPr>
        <w:pStyle w:val="Body"/>
      </w:pPr>
      <w:r w:rsidRPr="005310BB">
        <w:t>Ensure that frmwebutil.jar exists in the CLASSPATH variable and if it does not, add it now.</w:t>
      </w:r>
    </w:p>
    <w:p w14:paraId="6306A209" w14:textId="77777777" w:rsidR="007039F3" w:rsidRPr="005310BB" w:rsidRDefault="007039F3" w:rsidP="00650674">
      <w:pPr>
        <w:pStyle w:val="Heading3"/>
      </w:pPr>
      <w:bookmarkStart w:id="41" w:name="_Toc47445385"/>
      <w:r>
        <w:t>Configure the WebUtil</w:t>
      </w:r>
      <w:bookmarkEnd w:id="41"/>
    </w:p>
    <w:p w14:paraId="1083180D" w14:textId="77777777" w:rsidR="007039F3" w:rsidRPr="005310BB" w:rsidRDefault="007039F3" w:rsidP="00395679">
      <w:pPr>
        <w:pStyle w:val="Body"/>
      </w:pPr>
      <w:r w:rsidRPr="005310BB">
        <w:t>Edit the file, using a suitable text editor, located in the folder &lt;ORACLE_INSTANCE&gt;\config\FormsComponent\forms\server called webutil.cfg. There are numerous options that can be configured in webutil.cfg relating to Logging, OS specifics, Upload/Download, and work areas.  Initially we only configure the File Transfer which requires the following change to webutil.cfg</w:t>
      </w:r>
    </w:p>
    <w:p w14:paraId="103E69F7" w14:textId="77777777" w:rsidR="007039F3" w:rsidRPr="005310BB" w:rsidRDefault="007039F3" w:rsidP="007039F3"/>
    <w:p w14:paraId="4573E7E5" w14:textId="77777777" w:rsidR="007039F3" w:rsidRPr="005310BB" w:rsidRDefault="007039F3" w:rsidP="007039F3">
      <w:pPr>
        <w:ind w:left="720"/>
      </w:pPr>
      <w:r w:rsidRPr="005310BB">
        <w:rPr>
          <w:noProof/>
        </w:rPr>
        <w:lastRenderedPageBreak/>
        <w:drawing>
          <wp:inline distT="0" distB="0" distL="0" distR="0" wp14:anchorId="3F93E638" wp14:editId="27F3D34E">
            <wp:extent cx="4476750" cy="318777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488281" cy="3195982"/>
                    </a:xfrm>
                    <a:prstGeom prst="rect">
                      <a:avLst/>
                    </a:prstGeom>
                  </pic:spPr>
                </pic:pic>
              </a:graphicData>
            </a:graphic>
          </wp:inline>
        </w:drawing>
      </w:r>
    </w:p>
    <w:p w14:paraId="33A9D045" w14:textId="77777777" w:rsidR="007039F3" w:rsidRDefault="007039F3" w:rsidP="00395679">
      <w:pPr>
        <w:pStyle w:val="Body"/>
      </w:pPr>
      <w:r w:rsidRPr="005310BB">
        <w:t>In the example above we have set the database and appsrv to be ‘TRUE’ with the default settings for transfer.appsrv.read and transfer.appsrv.write being at the default of c:\temp.  We may need to add additional folders here to allow the upload on Maintenance Manager files etc to the specific Exor Directories.</w:t>
      </w:r>
    </w:p>
    <w:p w14:paraId="14A7A689" w14:textId="77777777" w:rsidR="007039F3" w:rsidRPr="00EF643D" w:rsidRDefault="007039F3" w:rsidP="00650674">
      <w:pPr>
        <w:pStyle w:val="Heading3"/>
      </w:pPr>
      <w:bookmarkStart w:id="42" w:name="_Toc47445386"/>
      <w:r w:rsidRPr="00EF643D">
        <w:t>Forms startup</w:t>
      </w:r>
      <w:bookmarkEnd w:id="42"/>
    </w:p>
    <w:p w14:paraId="7EAC8379" w14:textId="77777777" w:rsidR="007039F3" w:rsidRPr="00EF643D" w:rsidRDefault="007039F3" w:rsidP="00395679">
      <w:pPr>
        <w:pStyle w:val="Body"/>
      </w:pPr>
      <w:r w:rsidRPr="00EF643D">
        <w:t>Please note that after deploying the pre-signed Jar files, starting the forms application may show a screen as shown below.</w:t>
      </w:r>
      <w:r>
        <w:t xml:space="preserve"> Accept the warning by using the tick-box as shown. This is further described after the completing the installation of MapViewer (see Mapserver install)</w:t>
      </w:r>
    </w:p>
    <w:p w14:paraId="3B3CB184" w14:textId="77777777" w:rsidR="007039F3" w:rsidRDefault="007039F3" w:rsidP="007039F3">
      <w:pPr>
        <w:ind w:left="720"/>
      </w:pPr>
      <w:r w:rsidRPr="00952440">
        <w:rPr>
          <w:noProof/>
        </w:rPr>
        <w:drawing>
          <wp:inline distT="0" distB="0" distL="0" distR="0" wp14:anchorId="4FFE0C76" wp14:editId="6030DC63">
            <wp:extent cx="4152900" cy="21967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1520" cy="2206616"/>
                    </a:xfrm>
                    <a:prstGeom prst="rect">
                      <a:avLst/>
                    </a:prstGeom>
                    <a:noFill/>
                    <a:ln>
                      <a:noFill/>
                    </a:ln>
                  </pic:spPr>
                </pic:pic>
              </a:graphicData>
            </a:graphic>
          </wp:inline>
        </w:drawing>
      </w:r>
    </w:p>
    <w:p w14:paraId="2272F8D6" w14:textId="77777777" w:rsidR="007039F3" w:rsidRDefault="007039F3" w:rsidP="007039F3">
      <w:r>
        <w:br w:type="page"/>
      </w:r>
    </w:p>
    <w:p w14:paraId="2FC0E217" w14:textId="77777777" w:rsidR="007039F3" w:rsidRPr="00EF643D" w:rsidRDefault="007039F3" w:rsidP="00650674">
      <w:pPr>
        <w:pStyle w:val="Heading1"/>
      </w:pPr>
      <w:bookmarkStart w:id="43" w:name="_Toc366491976"/>
      <w:bookmarkStart w:id="44" w:name="_Toc47445387"/>
      <w:r w:rsidRPr="00EF643D">
        <w:lastRenderedPageBreak/>
        <w:t>Network Manager</w:t>
      </w:r>
      <w:bookmarkEnd w:id="43"/>
      <w:bookmarkEnd w:id="44"/>
    </w:p>
    <w:p w14:paraId="15AE569D" w14:textId="77777777" w:rsidR="007039F3" w:rsidRPr="00EF643D" w:rsidRDefault="007039F3" w:rsidP="005B73B1">
      <w:pPr>
        <w:pStyle w:val="Heading2"/>
      </w:pPr>
      <w:bookmarkStart w:id="45" w:name="_Toc366491977"/>
      <w:bookmarkStart w:id="46" w:name="_Toc47445388"/>
      <w:r w:rsidRPr="00EF643D">
        <w:t>Installation of the Network Manager Software files</w:t>
      </w:r>
      <w:bookmarkEnd w:id="45"/>
      <w:bookmarkEnd w:id="46"/>
    </w:p>
    <w:p w14:paraId="5C3D78BC" w14:textId="77777777" w:rsidR="007039F3" w:rsidRPr="00EF643D" w:rsidRDefault="007039F3" w:rsidP="00395679">
      <w:pPr>
        <w:pStyle w:val="Body"/>
      </w:pPr>
      <w:r w:rsidRPr="00EF643D">
        <w:t>To install the software components for Network Manager first check that the NM3 folder is present and correctly unzipped from the release zip file.</w:t>
      </w:r>
    </w:p>
    <w:p w14:paraId="67A12066" w14:textId="77777777" w:rsidR="007039F3" w:rsidRPr="00E06E14" w:rsidRDefault="007039F3" w:rsidP="007039F3">
      <w:pPr>
        <w:rPr>
          <w:rStyle w:val="HighlightText"/>
        </w:rPr>
      </w:pPr>
      <w:r w:rsidRPr="00E06E14">
        <w:rPr>
          <w:rStyle w:val="HighlightText"/>
        </w:rPr>
        <w:t>Important:</w:t>
      </w:r>
    </w:p>
    <w:p w14:paraId="2B64DEC5" w14:textId="1437D26F" w:rsidR="007039F3" w:rsidRDefault="007039F3" w:rsidP="00395679">
      <w:pPr>
        <w:pStyle w:val="Body"/>
        <w:rPr>
          <w:rStyle w:val="HighlightText"/>
        </w:rPr>
      </w:pPr>
      <w:r w:rsidRPr="00EF643D">
        <w:t>All exor applications that you install must go into the same destination –</w:t>
      </w:r>
      <w:r>
        <w:t xml:space="preserve"> </w:t>
      </w:r>
      <w:r w:rsidRPr="00EF643D">
        <w:t xml:space="preserve">often referred to as </w:t>
      </w:r>
      <w:r w:rsidRPr="00E06E14">
        <w:rPr>
          <w:rStyle w:val="HighlightText"/>
        </w:rPr>
        <w:t>&lt;exor_base&gt;.</w:t>
      </w:r>
    </w:p>
    <w:p w14:paraId="6107C55B" w14:textId="77777777" w:rsidR="00C43B96" w:rsidRPr="00F735F8" w:rsidRDefault="00C43B96" w:rsidP="00C43B96">
      <w:pPr>
        <w:pStyle w:val="Heading3"/>
      </w:pPr>
      <w:bookmarkStart w:id="47" w:name="_Toc378937998"/>
      <w:bookmarkStart w:id="48" w:name="_Ref21941774"/>
      <w:bookmarkStart w:id="49" w:name="_Ref21941802"/>
      <w:bookmarkStart w:id="50" w:name="_Toc47445389"/>
      <w:r w:rsidRPr="00F735F8">
        <w:t>Product Run-time Environment</w:t>
      </w:r>
      <w:bookmarkEnd w:id="47"/>
      <w:bookmarkEnd w:id="48"/>
      <w:bookmarkEnd w:id="49"/>
      <w:bookmarkEnd w:id="50"/>
    </w:p>
    <w:p w14:paraId="0567406D" w14:textId="77777777" w:rsidR="00C43B96" w:rsidRDefault="00C43B96" w:rsidP="00C43B96">
      <w:pPr>
        <w:pStyle w:val="Body"/>
      </w:pPr>
      <w:r w:rsidRPr="00EF643D">
        <w:t xml:space="preserve">In the case of installation or upgrade of many of the products, the system depends on a properly configured middle-tier with a suitably configured folder containing all the run-time modules. These will be held in the product release installation folder such as </w:t>
      </w:r>
      <w:r w:rsidRPr="00E06E14">
        <w:rPr>
          <w:rStyle w:val="HighlightText"/>
        </w:rPr>
        <w:t>&lt;exor_base&gt;</w:t>
      </w:r>
      <w:r w:rsidRPr="00EF643D">
        <w:t xml:space="preserve">\&lt;prod&gt;\11g_bin where &lt;prod&gt; refers to the product code such as nm3. </w:t>
      </w:r>
    </w:p>
    <w:p w14:paraId="022B24E8" w14:textId="3A2054F0" w:rsidR="00C43B96" w:rsidRPr="00C43B96" w:rsidRDefault="00C43B96" w:rsidP="00C43B96">
      <w:pPr>
        <w:pStyle w:val="Body"/>
        <w:rPr>
          <w:b/>
        </w:rPr>
      </w:pPr>
      <w:r w:rsidRPr="00C43B96">
        <w:rPr>
          <w:b/>
        </w:rPr>
        <w:t xml:space="preserve">These files will need to be copied into the fusion-middleware folder dedicated for this purpose. </w:t>
      </w:r>
    </w:p>
    <w:p w14:paraId="4C337A86" w14:textId="77777777" w:rsidR="00C43B96" w:rsidRPr="00EF643D" w:rsidRDefault="00C43B96" w:rsidP="00C43B96">
      <w:pPr>
        <w:pStyle w:val="Body"/>
      </w:pPr>
      <w:r w:rsidRPr="00EF643D">
        <w:t xml:space="preserve">Some products may also include executable files that run outside of the Oracle middle-tier and reference a database server only. These files such as listeners and C executable such as loaders will be contained inside the </w:t>
      </w:r>
      <w:r w:rsidRPr="00E06E14">
        <w:rPr>
          <w:rStyle w:val="HighlightText"/>
        </w:rPr>
        <w:t>&lt;exor_base&gt;</w:t>
      </w:r>
      <w:r w:rsidRPr="00EF643D">
        <w:t>\&lt;prod&gt;\admin\C\11g_</w:t>
      </w:r>
      <w:r>
        <w:t>exe</w:t>
      </w:r>
      <w:r w:rsidRPr="00EF643D">
        <w:t xml:space="preserve"> folder. It is important that these files are installed and executed in a suitable environment, but this need not be the same as the product execution folder for forms and reports. </w:t>
      </w:r>
    </w:p>
    <w:p w14:paraId="34F67658" w14:textId="77777777" w:rsidR="00C43B96" w:rsidRPr="00F735F8" w:rsidRDefault="00C43B96" w:rsidP="00C43B96">
      <w:pPr>
        <w:rPr>
          <w:rStyle w:val="HighlightText"/>
        </w:rPr>
      </w:pPr>
      <w:r w:rsidRPr="00F735F8">
        <w:rPr>
          <w:rStyle w:val="HighlightText"/>
        </w:rPr>
        <w:t>If in any doubt, please raise a ticket at http://selectservices.bentley.com.</w:t>
      </w:r>
    </w:p>
    <w:p w14:paraId="7419F52D" w14:textId="2ED4A53D" w:rsidR="00C43B96" w:rsidRPr="00EF643D" w:rsidRDefault="00C43B96" w:rsidP="00C43B96">
      <w:pPr>
        <w:pStyle w:val="Heading2"/>
      </w:pPr>
      <w:bookmarkStart w:id="51" w:name="_Toc254883632"/>
      <w:bookmarkStart w:id="52" w:name="_Toc366491978"/>
      <w:bookmarkStart w:id="53" w:name="_Toc202257713"/>
      <w:bookmarkStart w:id="54" w:name="_Toc47445390"/>
      <w:bookmarkEnd w:id="38"/>
      <w:r w:rsidRPr="00EF643D">
        <w:t>Network Manager</w:t>
      </w:r>
      <w:r>
        <w:t xml:space="preserve"> DB Server</w:t>
      </w:r>
      <w:r w:rsidRPr="00EF643D">
        <w:t xml:space="preserve"> </w:t>
      </w:r>
      <w:r>
        <w:t>I</w:t>
      </w:r>
      <w:r w:rsidRPr="00EF643D">
        <w:t>nstall/Upgrade</w:t>
      </w:r>
      <w:bookmarkEnd w:id="54"/>
    </w:p>
    <w:p w14:paraId="22DFB55D" w14:textId="77777777" w:rsidR="00C43B96" w:rsidRDefault="00C43B96" w:rsidP="00C43B96">
      <w:pPr>
        <w:pStyle w:val="Body"/>
      </w:pPr>
      <w:r w:rsidRPr="00EF643D">
        <w:t>This section provides details of steps involved in installing/upgrading the server components for Network Manager to 4.</w:t>
      </w:r>
      <w:r>
        <w:t>8</w:t>
      </w:r>
      <w:r w:rsidRPr="00EF643D">
        <w:t>.0.</w:t>
      </w:r>
      <w:r>
        <w:t>x</w:t>
      </w:r>
      <w:r w:rsidRPr="00EF643D">
        <w:t>.</w:t>
      </w:r>
    </w:p>
    <w:p w14:paraId="7B3D678E" w14:textId="77777777" w:rsidR="00C43B96" w:rsidRPr="00EF643D" w:rsidRDefault="00C43B96" w:rsidP="00C43B96">
      <w:pPr>
        <w:pStyle w:val="Body"/>
      </w:pPr>
      <w:r w:rsidRPr="00F735F8">
        <w:rPr>
          <w:rStyle w:val="HighlightText"/>
        </w:rPr>
        <w:t>Important:</w:t>
      </w:r>
      <w:r>
        <w:rPr>
          <w:rStyle w:val="HighlightText"/>
        </w:rPr>
        <w:t xml:space="preserve"> </w:t>
      </w:r>
      <w:r w:rsidRPr="00EF643D">
        <w:t xml:space="preserve">This product will require upgrading </w:t>
      </w:r>
      <w:r w:rsidRPr="00F735F8">
        <w:rPr>
          <w:rStyle w:val="HighlightText"/>
        </w:rPr>
        <w:t>before</w:t>
      </w:r>
      <w:r w:rsidRPr="00EF643D">
        <w:t xml:space="preserve"> any other 4.</w:t>
      </w:r>
      <w:r>
        <w:t>8</w:t>
      </w:r>
      <w:r w:rsidRPr="00EF643D">
        <w:t>.0.</w:t>
      </w:r>
      <w:r>
        <w:t>x</w:t>
      </w:r>
      <w:r w:rsidRPr="00EF643D">
        <w:t xml:space="preserve"> product upgrades.</w:t>
      </w:r>
    </w:p>
    <w:p w14:paraId="7DBAAA51" w14:textId="77777777" w:rsidR="00C43B96" w:rsidRPr="00EF643D" w:rsidRDefault="00C43B96" w:rsidP="00C43B96">
      <w:pPr>
        <w:pStyle w:val="Heading3"/>
      </w:pPr>
      <w:bookmarkStart w:id="55" w:name="_Toc202257714"/>
      <w:bookmarkStart w:id="56" w:name="_Toc366491982"/>
      <w:bookmarkStart w:id="57" w:name="_Ref21942151"/>
      <w:bookmarkStart w:id="58" w:name="_Toc47445391"/>
      <w:r w:rsidRPr="00EF643D">
        <w:t xml:space="preserve">Before you </w:t>
      </w:r>
      <w:bookmarkEnd w:id="55"/>
      <w:bookmarkEnd w:id="56"/>
      <w:r w:rsidRPr="00EF643D">
        <w:t>start</w:t>
      </w:r>
      <w:bookmarkEnd w:id="57"/>
      <w:bookmarkEnd w:id="58"/>
    </w:p>
    <w:p w14:paraId="7D24EFD1" w14:textId="355FA0DB" w:rsidR="00C43B96" w:rsidRDefault="00C43B96" w:rsidP="00C43B96">
      <w:pPr>
        <w:pStyle w:val="Body"/>
      </w:pPr>
      <w:r w:rsidRPr="00EF643D">
        <w:t xml:space="preserve">Before proceeding please ensure that the pre-requisites mentioned in Section </w:t>
      </w:r>
      <w:r>
        <w:fldChar w:fldCharType="begin"/>
      </w:r>
      <w:r>
        <w:instrText xml:space="preserve"> REF _Ref371063299 \r \h  \* MERGEFORMAT </w:instrText>
      </w:r>
      <w:r>
        <w:fldChar w:fldCharType="separate"/>
      </w:r>
      <w:r w:rsidR="00A80D8B">
        <w:t>2.1</w:t>
      </w:r>
      <w:r>
        <w:fldChar w:fldCharType="end"/>
      </w:r>
      <w:r w:rsidRPr="00EF643D">
        <w:t xml:space="preserve"> of this document are met.</w:t>
      </w:r>
    </w:p>
    <w:p w14:paraId="0D1111A6" w14:textId="77777777" w:rsidR="00C43B96" w:rsidRDefault="00C43B96" w:rsidP="00C43B96">
      <w:pPr>
        <w:pStyle w:val="Body"/>
      </w:pPr>
      <w:r w:rsidRPr="00EF643D">
        <w:t>Also, please be aware of the following;</w:t>
      </w:r>
    </w:p>
    <w:p w14:paraId="62DED65C" w14:textId="77777777" w:rsidR="00C43B96" w:rsidRDefault="00C43B96" w:rsidP="00FD1EF6">
      <w:pPr>
        <w:pStyle w:val="Body"/>
        <w:numPr>
          <w:ilvl w:val="0"/>
          <w:numId w:val="46"/>
        </w:numPr>
      </w:pPr>
      <w:r w:rsidRPr="00EF643D">
        <w:t xml:space="preserve">Where instructed to change to a directory before running a script, it is assumed that you are running SQL*PLUS from a DOS Command prompt.  </w:t>
      </w:r>
    </w:p>
    <w:p w14:paraId="19D26516" w14:textId="77777777" w:rsidR="00C43B96" w:rsidRDefault="00C43B96" w:rsidP="00FD1EF6">
      <w:pPr>
        <w:pStyle w:val="Body"/>
        <w:numPr>
          <w:ilvl w:val="0"/>
          <w:numId w:val="46"/>
        </w:numPr>
      </w:pPr>
      <w:r w:rsidRPr="00EF643D">
        <w:t xml:space="preserve">If you are running SQL*PLUS in windows you should set the 'start in' directory of the SQL*PLUS shortcut to simulate the change of directory.   </w:t>
      </w:r>
    </w:p>
    <w:p w14:paraId="377CB26B" w14:textId="77777777" w:rsidR="00C43B96" w:rsidRDefault="00C43B96" w:rsidP="00C43B96">
      <w:pPr>
        <w:pStyle w:val="Body"/>
        <w:rPr>
          <w:rStyle w:val="HighlightText"/>
        </w:rPr>
      </w:pPr>
      <w:r w:rsidRPr="00F735F8">
        <w:rPr>
          <w:rStyle w:val="HighlightText"/>
        </w:rPr>
        <w:t>If you do not run SQL*PLUS from the directory stated in each step of the guide, the installation will fail.</w:t>
      </w:r>
    </w:p>
    <w:p w14:paraId="45D579E7" w14:textId="77777777" w:rsidR="00C43B96" w:rsidRPr="00EF643D" w:rsidRDefault="00C43B96" w:rsidP="00C43B96">
      <w:pPr>
        <w:pStyle w:val="Body"/>
      </w:pPr>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3.1 you will have implemented software into the location referred to as </w:t>
      </w:r>
      <w:r w:rsidRPr="00E06E14">
        <w:rPr>
          <w:rStyle w:val="HighlightText"/>
        </w:rPr>
        <w:t>&lt;exor_base&gt;</w:t>
      </w:r>
      <w:r w:rsidRPr="00EF643D">
        <w:t xml:space="preserve">, for example, C:\EXOR.  </w:t>
      </w:r>
    </w:p>
    <w:p w14:paraId="29B27440" w14:textId="77777777" w:rsidR="00C43B96" w:rsidRPr="00EF643D" w:rsidRDefault="00C43B96" w:rsidP="00C43B96">
      <w:pPr>
        <w:pStyle w:val="Heading3"/>
      </w:pPr>
      <w:bookmarkStart w:id="59" w:name="_Toc202257715"/>
      <w:bookmarkStart w:id="60" w:name="_Toc366491983"/>
      <w:bookmarkStart w:id="61" w:name="_Ref21942161"/>
      <w:bookmarkStart w:id="62" w:name="_Toc47445392"/>
      <w:r w:rsidRPr="00EF643D">
        <w:t>Typical problems that you may encounter</w:t>
      </w:r>
      <w:bookmarkEnd w:id="59"/>
      <w:bookmarkEnd w:id="60"/>
      <w:bookmarkEnd w:id="61"/>
      <w:bookmarkEnd w:id="62"/>
    </w:p>
    <w:p w14:paraId="3E229337" w14:textId="77777777" w:rsidR="00C43B96" w:rsidRDefault="00C43B96" w:rsidP="00C43B96">
      <w:pPr>
        <w:pStyle w:val="Body"/>
      </w:pPr>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14:paraId="4F768843" w14:textId="77777777" w:rsidR="00C43B96" w:rsidRPr="00EF643D" w:rsidRDefault="00C43B96" w:rsidP="00C43B96">
      <w:pPr>
        <w:pStyle w:val="Body"/>
      </w:pPr>
    </w:p>
    <w:p w14:paraId="11563FAB" w14:textId="77777777" w:rsidR="00C43B96" w:rsidRDefault="00C43B96" w:rsidP="00C43B96">
      <w:pPr>
        <w:pStyle w:val="Body"/>
      </w:pPr>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14:paraId="75373F3F" w14:textId="77777777" w:rsidR="00C43B96" w:rsidRPr="00EF643D" w:rsidRDefault="00C43B96" w:rsidP="00C43B96">
      <w:pPr>
        <w:pStyle w:val="Body"/>
      </w:pPr>
      <w:r w:rsidRPr="00EF643D">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14:paraId="6C018300" w14:textId="73A85599" w:rsidR="007039F3" w:rsidRPr="00383EAF" w:rsidRDefault="007039F3" w:rsidP="009B679A">
      <w:pPr>
        <w:pStyle w:val="Heading3"/>
      </w:pPr>
      <w:bookmarkStart w:id="63" w:name="_Toc47445393"/>
      <w:r w:rsidRPr="00383EAF">
        <w:t>Highways Owner Account</w:t>
      </w:r>
      <w:bookmarkEnd w:id="51"/>
      <w:r w:rsidRPr="00383EAF">
        <w:t xml:space="preserve"> </w:t>
      </w:r>
      <w:r w:rsidR="00437ED4">
        <w:t xml:space="preserve">Creation </w:t>
      </w:r>
      <w:r w:rsidRPr="00383EAF">
        <w:t>(Install Only)</w:t>
      </w:r>
      <w:bookmarkEnd w:id="52"/>
      <w:bookmarkEnd w:id="63"/>
    </w:p>
    <w:p w14:paraId="717C08E9" w14:textId="32B8CD9D" w:rsidR="00C83960" w:rsidRPr="005B73B1" w:rsidRDefault="00C83960" w:rsidP="005B73B1">
      <w:pPr>
        <w:pStyle w:val="Body"/>
      </w:pPr>
      <w:bookmarkStart w:id="64" w:name="_Toc366491981"/>
      <w:r w:rsidRPr="005B73B1">
        <w:t>This section provides details of steps involved in creating a</w:t>
      </w:r>
      <w:r w:rsidR="009B679A">
        <w:t>n</w:t>
      </w:r>
      <w:r w:rsidRPr="005B73B1">
        <w:t xml:space="preserve"> owner for all exor database objects.</w:t>
      </w:r>
    </w:p>
    <w:p w14:paraId="3E6EC37D" w14:textId="5C2AD284" w:rsidR="00C83960" w:rsidRPr="005B73B1" w:rsidRDefault="00C83960" w:rsidP="005B73B1">
      <w:pPr>
        <w:pStyle w:val="Body"/>
      </w:pPr>
      <w:r w:rsidRPr="005B73B1">
        <w:t xml:space="preserve">It is important that you should only perform these steps if you do not already have a "Highways Owner" account. If you are upgrading Network </w:t>
      </w:r>
      <w:r w:rsidR="00B4028E" w:rsidRPr="005B73B1">
        <w:t>Manager,</w:t>
      </w:r>
      <w:r w:rsidRPr="005B73B1">
        <w:t xml:space="preserve"> then skip to the section which relates specifically to the upgrade.</w:t>
      </w:r>
    </w:p>
    <w:p w14:paraId="14433E50" w14:textId="692F30A8" w:rsidR="00C83960" w:rsidRPr="00EF643D" w:rsidRDefault="00C83960" w:rsidP="005B73B1">
      <w:pPr>
        <w:pStyle w:val="Body"/>
      </w:pPr>
      <w:r w:rsidRPr="00EF643D">
        <w:t>The following paragraphs should be used to create a new schema for the implementation of Network Manager and any other subsequent exor application.</w:t>
      </w:r>
    </w:p>
    <w:p w14:paraId="21CA13EA" w14:textId="40480778" w:rsidR="00C83960" w:rsidRPr="00EC59A4" w:rsidRDefault="00C83960" w:rsidP="00C83960">
      <w:pPr>
        <w:pStyle w:val="Heading4"/>
        <w:ind w:left="432" w:hanging="432"/>
      </w:pPr>
      <w:bookmarkStart w:id="65" w:name="_Toc529331441"/>
      <w:bookmarkStart w:id="66" w:name="_Toc378938000"/>
      <w:r w:rsidRPr="00EC59A4">
        <w:t>Tablespace Requirements</w:t>
      </w:r>
      <w:bookmarkEnd w:id="65"/>
      <w:bookmarkEnd w:id="66"/>
      <w:r w:rsidR="005B73B1">
        <w:br/>
      </w:r>
    </w:p>
    <w:p w14:paraId="784FB98F" w14:textId="2305DC84" w:rsidR="00C83960" w:rsidRPr="00EF643D" w:rsidRDefault="00C83960" w:rsidP="009B679A">
      <w:pPr>
        <w:pStyle w:val="Body"/>
      </w:pPr>
      <w:r w:rsidRPr="00EF643D">
        <w:t>The following tablespaces (or equivalents) should be made available on your server:</w:t>
      </w:r>
    </w:p>
    <w:p w14:paraId="6B74E828" w14:textId="2C797483" w:rsidR="00C83960" w:rsidRPr="00EF643D" w:rsidRDefault="00C83960" w:rsidP="00FD1EF6">
      <w:pPr>
        <w:pStyle w:val="Body"/>
        <w:numPr>
          <w:ilvl w:val="0"/>
          <w:numId w:val="45"/>
        </w:numPr>
      </w:pPr>
      <w:r w:rsidRPr="00F735F8">
        <w:rPr>
          <w:rStyle w:val="HighlightText"/>
        </w:rPr>
        <w:t>HIGHWAYS</w:t>
      </w:r>
      <w:r w:rsidR="005B73B1">
        <w:rPr>
          <w:rStyle w:val="HighlightText"/>
        </w:rPr>
        <w:tab/>
        <w:t>-</w:t>
      </w:r>
      <w:r w:rsidRPr="00EF643D">
        <w:tab/>
        <w:t>Default Table Space.  Can be a different name if required.</w:t>
      </w:r>
    </w:p>
    <w:p w14:paraId="0426C20D" w14:textId="52A4E8DD" w:rsidR="00C83960" w:rsidRPr="00EF643D" w:rsidRDefault="00C83960" w:rsidP="00FD1EF6">
      <w:pPr>
        <w:pStyle w:val="Body"/>
        <w:numPr>
          <w:ilvl w:val="0"/>
          <w:numId w:val="45"/>
        </w:numPr>
      </w:pPr>
      <w:r w:rsidRPr="00F735F8">
        <w:rPr>
          <w:rStyle w:val="HighlightText"/>
        </w:rPr>
        <w:t>TEMP</w:t>
      </w:r>
      <w:r w:rsidRPr="00EF643D">
        <w:t xml:space="preserve"> </w:t>
      </w:r>
      <w:r w:rsidRPr="00EF643D">
        <w:tab/>
      </w:r>
      <w:r w:rsidR="005B73B1">
        <w:tab/>
        <w:t>-</w:t>
      </w:r>
      <w:r w:rsidR="005B73B1">
        <w:tab/>
      </w:r>
      <w:r w:rsidRPr="00EF643D">
        <w:t xml:space="preserve">Default </w:t>
      </w:r>
      <w:r w:rsidR="00CB47DB" w:rsidRPr="00EF643D">
        <w:t>Temporary</w:t>
      </w:r>
      <w:r w:rsidRPr="00EF643D">
        <w:t xml:space="preserve"> Tablespace for users. Can be a different name.</w:t>
      </w:r>
    </w:p>
    <w:p w14:paraId="65B18401" w14:textId="4B643CB7" w:rsidR="00C83960" w:rsidRPr="00EC59A4" w:rsidRDefault="00C83960" w:rsidP="005B73B1">
      <w:pPr>
        <w:pStyle w:val="Heading4"/>
      </w:pPr>
      <w:bookmarkStart w:id="67" w:name="_Toc378938001"/>
      <w:r w:rsidRPr="00EC59A4">
        <w:t>Data Dictionary Privileges</w:t>
      </w:r>
      <w:bookmarkEnd w:id="67"/>
      <w:r w:rsidR="005B73B1">
        <w:br/>
      </w:r>
    </w:p>
    <w:p w14:paraId="74C65C0F" w14:textId="77777777" w:rsidR="009B679A" w:rsidRDefault="00C83960" w:rsidP="00FD1EF6">
      <w:pPr>
        <w:pStyle w:val="Body"/>
        <w:numPr>
          <w:ilvl w:val="0"/>
          <w:numId w:val="47"/>
        </w:numPr>
      </w:pPr>
      <w:r w:rsidRPr="00EF643D">
        <w:t xml:space="preserve">Change directory to </w:t>
      </w:r>
      <w:r w:rsidRPr="00E06E14">
        <w:rPr>
          <w:rStyle w:val="HighlightText"/>
        </w:rPr>
        <w:t>&lt;exor_base&gt;</w:t>
      </w:r>
      <w:r w:rsidRPr="00EF643D">
        <w:t>\nm3\install</w:t>
      </w:r>
    </w:p>
    <w:p w14:paraId="66A4E4BE" w14:textId="0ADB38D7" w:rsidR="00C83960" w:rsidRPr="00EF643D" w:rsidRDefault="00C83960" w:rsidP="00FD1EF6">
      <w:pPr>
        <w:pStyle w:val="Body"/>
        <w:numPr>
          <w:ilvl w:val="0"/>
          <w:numId w:val="47"/>
        </w:numPr>
      </w:pPr>
      <w:r w:rsidRPr="00EF643D">
        <w:t xml:space="preserve">Login to SQL*PLUS as the </w:t>
      </w:r>
      <w:r w:rsidRPr="009B679A">
        <w:rPr>
          <w:b/>
        </w:rPr>
        <w:t>SYS</w:t>
      </w:r>
      <w:r w:rsidRPr="00EF643D">
        <w:t xml:space="preserve"> user on the client PC and run the following command:</w:t>
      </w:r>
    </w:p>
    <w:p w14:paraId="0FB109B6" w14:textId="135B2011" w:rsidR="00C83960" w:rsidRPr="00EF643D" w:rsidRDefault="005B73B1" w:rsidP="009B679A">
      <w:pPr>
        <w:pStyle w:val="Body"/>
        <w:ind w:left="1440"/>
      </w:pPr>
      <w:r>
        <w:br/>
      </w:r>
      <w:r w:rsidR="00C83960" w:rsidRPr="00EF643D">
        <w:t>start hig_sys_grants.sql</w:t>
      </w:r>
      <w:r w:rsidR="00CB47DB">
        <w:br/>
      </w:r>
    </w:p>
    <w:p w14:paraId="27A837D6" w14:textId="68401298" w:rsidR="00C83960" w:rsidRPr="00EC59A4" w:rsidRDefault="00C83960" w:rsidP="00C83960">
      <w:pPr>
        <w:pStyle w:val="Heading4"/>
        <w:ind w:left="432" w:hanging="432"/>
      </w:pPr>
      <w:bookmarkStart w:id="68" w:name="_Toc378938002"/>
      <w:r w:rsidRPr="00EC59A4">
        <w:t>The higowner script</w:t>
      </w:r>
      <w:bookmarkEnd w:id="68"/>
      <w:r w:rsidR="005B73B1">
        <w:br/>
      </w:r>
    </w:p>
    <w:p w14:paraId="7F69D1CD" w14:textId="77777777" w:rsidR="00C83960" w:rsidRPr="00EF643D" w:rsidRDefault="00C83960" w:rsidP="00FD1EF6">
      <w:pPr>
        <w:pStyle w:val="Body"/>
        <w:numPr>
          <w:ilvl w:val="0"/>
          <w:numId w:val="44"/>
        </w:numPr>
      </w:pPr>
      <w:r w:rsidRPr="00EF643D">
        <w:t xml:space="preserve">Change directory to </w:t>
      </w:r>
      <w:r w:rsidRPr="00E06E14">
        <w:rPr>
          <w:rStyle w:val="HighlightText"/>
        </w:rPr>
        <w:t>&lt;exor_base&gt;</w:t>
      </w:r>
      <w:r w:rsidRPr="00EF643D">
        <w:t>\nm3\install</w:t>
      </w:r>
    </w:p>
    <w:p w14:paraId="0F3C354A" w14:textId="063EEFFA" w:rsidR="00C83960" w:rsidRPr="00EF643D" w:rsidRDefault="00C83960" w:rsidP="00FD1EF6">
      <w:pPr>
        <w:pStyle w:val="Body"/>
        <w:numPr>
          <w:ilvl w:val="0"/>
          <w:numId w:val="44"/>
        </w:numPr>
      </w:pPr>
      <w:r w:rsidRPr="00EF643D">
        <w:t xml:space="preserve">Login to SQL*PLUS as the </w:t>
      </w:r>
      <w:r w:rsidRPr="00A56FE2">
        <w:rPr>
          <w:b/>
        </w:rPr>
        <w:t>SYSTEM</w:t>
      </w:r>
      <w:r w:rsidRPr="00EF643D">
        <w:t xml:space="preserve"> user on the client PC and run the following command</w:t>
      </w:r>
      <w:r w:rsidR="005B73B1">
        <w:t>s</w:t>
      </w:r>
      <w:r w:rsidRPr="00EF643D">
        <w:t>:</w:t>
      </w:r>
    </w:p>
    <w:p w14:paraId="13D50764" w14:textId="1749E3C7" w:rsidR="00C83960" w:rsidRDefault="005B73B1" w:rsidP="005B73B1">
      <w:pPr>
        <w:pStyle w:val="Body"/>
      </w:pPr>
      <w:r>
        <w:tab/>
      </w:r>
      <w:r>
        <w:br/>
      </w:r>
      <w:r>
        <w:tab/>
      </w:r>
      <w:r w:rsidR="009B679A">
        <w:tab/>
      </w:r>
      <w:r>
        <w:t>start system_objects.sql</w:t>
      </w:r>
    </w:p>
    <w:p w14:paraId="17F7630B" w14:textId="10A59906" w:rsidR="005B73B1" w:rsidRDefault="005B73B1" w:rsidP="009B679A">
      <w:pPr>
        <w:pStyle w:val="Body"/>
        <w:ind w:firstLine="720"/>
      </w:pPr>
      <w:r>
        <w:t>followed by</w:t>
      </w:r>
      <w:r w:rsidR="00A56FE2">
        <w:t>:</w:t>
      </w:r>
    </w:p>
    <w:p w14:paraId="6E8940F2" w14:textId="77777777" w:rsidR="00C83960" w:rsidRPr="00EF643D" w:rsidRDefault="00C83960" w:rsidP="009B679A">
      <w:pPr>
        <w:pStyle w:val="Body"/>
        <w:ind w:left="720" w:firstLine="720"/>
      </w:pPr>
      <w:r w:rsidRPr="00EF643D">
        <w:t>start higowner.sql</w:t>
      </w:r>
    </w:p>
    <w:p w14:paraId="228D77E8" w14:textId="77777777" w:rsidR="00C83960" w:rsidRPr="00EF643D" w:rsidRDefault="00C83960" w:rsidP="005B73B1">
      <w:pPr>
        <w:pStyle w:val="Body"/>
      </w:pPr>
    </w:p>
    <w:p w14:paraId="283DB9A7" w14:textId="77777777" w:rsidR="00C83960" w:rsidRPr="00EF643D" w:rsidRDefault="00C83960" w:rsidP="009B679A">
      <w:pPr>
        <w:pStyle w:val="Body"/>
        <w:ind w:firstLine="720"/>
      </w:pPr>
      <w:r w:rsidRPr="00EF643D">
        <w:t>This script will prompt you for the following information:</w:t>
      </w:r>
    </w:p>
    <w:p w14:paraId="454B2F23" w14:textId="77777777" w:rsidR="00C83960" w:rsidRPr="00EF643D" w:rsidRDefault="00C83960" w:rsidP="00C83960"/>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5295"/>
      </w:tblGrid>
      <w:tr w:rsidR="00C83960" w14:paraId="345CF613" w14:textId="77777777" w:rsidTr="00C83960">
        <w:tc>
          <w:tcPr>
            <w:tcW w:w="2268"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705C1C0B" w14:textId="77777777" w:rsidR="00C83960" w:rsidRPr="00EF643D" w:rsidRDefault="00C83960" w:rsidP="00C83960">
            <w:pPr>
              <w:pStyle w:val="TableHeadingCentered"/>
              <w:spacing w:before="144" w:after="144"/>
            </w:pPr>
            <w:r w:rsidRPr="00EF643D">
              <w:lastRenderedPageBreak/>
              <w:t>Prompt</w:t>
            </w:r>
          </w:p>
        </w:tc>
        <w:tc>
          <w:tcPr>
            <w:tcW w:w="5295"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18ACB308" w14:textId="77777777" w:rsidR="00C83960" w:rsidRPr="00EF643D" w:rsidRDefault="00C83960" w:rsidP="00C83960">
            <w:pPr>
              <w:pStyle w:val="TableHeadingCentered"/>
              <w:spacing w:before="144" w:after="144"/>
            </w:pPr>
            <w:r w:rsidRPr="00EF643D">
              <w:t>Meaning</w:t>
            </w:r>
          </w:p>
        </w:tc>
      </w:tr>
      <w:tr w:rsidR="00C83960" w14:paraId="0CF06BC6"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6D590B45" w14:textId="77777777" w:rsidR="00C83960" w:rsidRPr="00EF643D" w:rsidRDefault="00C83960" w:rsidP="00A56FE2">
            <w:pPr>
              <w:pStyle w:val="Body"/>
            </w:pPr>
            <w:r w:rsidRPr="00EF643D">
              <w:t>Highways Owner Name</w:t>
            </w:r>
          </w:p>
        </w:tc>
        <w:tc>
          <w:tcPr>
            <w:tcW w:w="5295" w:type="dxa"/>
            <w:tcBorders>
              <w:top w:val="single" w:sz="4" w:space="0" w:color="auto"/>
              <w:left w:val="single" w:sz="4" w:space="0" w:color="auto"/>
              <w:bottom w:val="single" w:sz="4" w:space="0" w:color="auto"/>
              <w:right w:val="single" w:sz="4" w:space="0" w:color="auto"/>
            </w:tcBorders>
            <w:vAlign w:val="center"/>
          </w:tcPr>
          <w:p w14:paraId="51D90061" w14:textId="77B1DE1E" w:rsidR="00C83960" w:rsidRPr="00EF643D" w:rsidRDefault="00C83960" w:rsidP="00A56FE2">
            <w:pPr>
              <w:pStyle w:val="Body"/>
            </w:pPr>
            <w:r w:rsidRPr="00EF643D">
              <w:t>This should be the name to be given to your highways owner</w:t>
            </w:r>
          </w:p>
        </w:tc>
      </w:tr>
      <w:tr w:rsidR="00C83960" w14:paraId="08DF199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7E6338EF" w14:textId="77777777" w:rsidR="00C83960" w:rsidRPr="00EF643D" w:rsidRDefault="00C83960" w:rsidP="00A56FE2">
            <w:pPr>
              <w:pStyle w:val="Body"/>
            </w:pPr>
            <w:r w:rsidRPr="00EF643D">
              <w:t xml:space="preserve">Owner’s Password </w:t>
            </w:r>
          </w:p>
        </w:tc>
        <w:tc>
          <w:tcPr>
            <w:tcW w:w="5295" w:type="dxa"/>
            <w:tcBorders>
              <w:top w:val="single" w:sz="4" w:space="0" w:color="auto"/>
              <w:left w:val="single" w:sz="4" w:space="0" w:color="auto"/>
              <w:bottom w:val="single" w:sz="4" w:space="0" w:color="auto"/>
              <w:right w:val="single" w:sz="4" w:space="0" w:color="auto"/>
            </w:tcBorders>
            <w:vAlign w:val="center"/>
          </w:tcPr>
          <w:p w14:paraId="35D6B4B3" w14:textId="2037C10B" w:rsidR="00C83960" w:rsidRPr="00EF643D" w:rsidRDefault="00C83960" w:rsidP="00A56FE2">
            <w:pPr>
              <w:pStyle w:val="Body"/>
            </w:pPr>
            <w:r w:rsidRPr="00EF643D">
              <w:t>Password for highways owner</w:t>
            </w:r>
          </w:p>
        </w:tc>
      </w:tr>
      <w:tr w:rsidR="00C83960" w14:paraId="75C2559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71E45751" w14:textId="77777777" w:rsidR="00C83960" w:rsidRPr="00EF643D" w:rsidRDefault="00C83960" w:rsidP="00A56FE2">
            <w:pPr>
              <w:pStyle w:val="Body"/>
            </w:pPr>
            <w:r w:rsidRPr="00EF643D">
              <w:t>Default Tablespace</w:t>
            </w:r>
          </w:p>
        </w:tc>
        <w:tc>
          <w:tcPr>
            <w:tcW w:w="5295" w:type="dxa"/>
            <w:tcBorders>
              <w:top w:val="single" w:sz="4" w:space="0" w:color="auto"/>
              <w:left w:val="single" w:sz="4" w:space="0" w:color="auto"/>
              <w:bottom w:val="single" w:sz="4" w:space="0" w:color="auto"/>
              <w:right w:val="single" w:sz="4" w:space="0" w:color="auto"/>
            </w:tcBorders>
            <w:vAlign w:val="center"/>
          </w:tcPr>
          <w:p w14:paraId="79DEDC9C" w14:textId="5C78E7FA" w:rsidR="00C83960" w:rsidRPr="00EF643D" w:rsidRDefault="00C83960" w:rsidP="00A56FE2">
            <w:pPr>
              <w:pStyle w:val="Body"/>
            </w:pPr>
            <w:r w:rsidRPr="00EF643D">
              <w:t>Default Tablespace for highways owner</w:t>
            </w:r>
          </w:p>
        </w:tc>
      </w:tr>
      <w:tr w:rsidR="00C83960" w14:paraId="0B3AD8D8"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3B59701F" w14:textId="77777777" w:rsidR="00C83960" w:rsidRPr="00EF643D" w:rsidRDefault="00C83960" w:rsidP="00A56FE2">
            <w:pPr>
              <w:pStyle w:val="Body"/>
            </w:pPr>
            <w:r w:rsidRPr="00EF643D">
              <w:t xml:space="preserve">Temporary Tablespace  </w:t>
            </w:r>
          </w:p>
        </w:tc>
        <w:tc>
          <w:tcPr>
            <w:tcW w:w="5295" w:type="dxa"/>
            <w:tcBorders>
              <w:top w:val="single" w:sz="4" w:space="0" w:color="auto"/>
              <w:left w:val="single" w:sz="4" w:space="0" w:color="auto"/>
              <w:bottom w:val="single" w:sz="4" w:space="0" w:color="auto"/>
              <w:right w:val="single" w:sz="4" w:space="0" w:color="auto"/>
            </w:tcBorders>
            <w:vAlign w:val="center"/>
          </w:tcPr>
          <w:p w14:paraId="6F57829E" w14:textId="749A807F" w:rsidR="00C83960" w:rsidRPr="00EF643D" w:rsidRDefault="00C83960" w:rsidP="00A56FE2">
            <w:pPr>
              <w:pStyle w:val="Body"/>
            </w:pPr>
            <w:r w:rsidRPr="00EF643D">
              <w:t>Temporary Tablespace for highways owner</w:t>
            </w:r>
          </w:p>
        </w:tc>
      </w:tr>
      <w:tr w:rsidR="00C83960" w14:paraId="3CC27C87"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6B9D8A3E" w14:textId="77777777" w:rsidR="00C83960" w:rsidRPr="00EF643D" w:rsidRDefault="00C83960" w:rsidP="00A56FE2">
            <w:pPr>
              <w:pStyle w:val="Body"/>
            </w:pPr>
            <w:r w:rsidRPr="00EF643D">
              <w:t>System Start Date</w:t>
            </w:r>
          </w:p>
        </w:tc>
        <w:tc>
          <w:tcPr>
            <w:tcW w:w="5295" w:type="dxa"/>
            <w:tcBorders>
              <w:top w:val="single" w:sz="4" w:space="0" w:color="auto"/>
              <w:left w:val="single" w:sz="4" w:space="0" w:color="auto"/>
              <w:bottom w:val="single" w:sz="4" w:space="0" w:color="auto"/>
              <w:right w:val="single" w:sz="4" w:space="0" w:color="auto"/>
            </w:tcBorders>
            <w:vAlign w:val="center"/>
          </w:tcPr>
          <w:p w14:paraId="1BB2FDE2" w14:textId="5BE355C3" w:rsidR="00C83960" w:rsidRPr="00EF643D" w:rsidRDefault="00C83960" w:rsidP="00A56FE2">
            <w:pPr>
              <w:pStyle w:val="Body"/>
            </w:pPr>
            <w:r w:rsidRPr="00EF643D">
              <w:t>This is the earliest date at which data is valid in your database</w:t>
            </w:r>
          </w:p>
        </w:tc>
      </w:tr>
      <w:tr w:rsidR="00C83960" w14:paraId="214931E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0C302515" w14:textId="77777777" w:rsidR="00C83960" w:rsidRPr="00EF643D" w:rsidRDefault="00C83960" w:rsidP="00A56FE2">
            <w:pPr>
              <w:pStyle w:val="Body"/>
            </w:pPr>
            <w:r w:rsidRPr="00EF643D">
              <w:t>Admin Type Code</w:t>
            </w:r>
          </w:p>
        </w:tc>
        <w:tc>
          <w:tcPr>
            <w:tcW w:w="5295" w:type="dxa"/>
            <w:tcBorders>
              <w:top w:val="single" w:sz="4" w:space="0" w:color="auto"/>
              <w:left w:val="single" w:sz="4" w:space="0" w:color="auto"/>
              <w:bottom w:val="single" w:sz="4" w:space="0" w:color="auto"/>
              <w:right w:val="single" w:sz="4" w:space="0" w:color="auto"/>
            </w:tcBorders>
            <w:vAlign w:val="center"/>
          </w:tcPr>
          <w:p w14:paraId="17C5FB5F" w14:textId="70BD7B91" w:rsidR="00C83960" w:rsidRPr="00EF643D" w:rsidRDefault="00C83960" w:rsidP="00A56FE2">
            <w:pPr>
              <w:pStyle w:val="Body"/>
            </w:pPr>
            <w:r w:rsidRPr="00EF643D">
              <w:t>Code for the default admin unit type</w:t>
            </w:r>
          </w:p>
        </w:tc>
      </w:tr>
      <w:tr w:rsidR="00C83960" w14:paraId="655193EE"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100B1800" w14:textId="77777777" w:rsidR="00C83960" w:rsidRPr="00EF643D" w:rsidRDefault="00C83960" w:rsidP="00A56FE2">
            <w:pPr>
              <w:pStyle w:val="Body"/>
            </w:pPr>
            <w:r w:rsidRPr="00EF643D">
              <w:t>Admin Type Description</w:t>
            </w:r>
          </w:p>
        </w:tc>
        <w:tc>
          <w:tcPr>
            <w:tcW w:w="5295" w:type="dxa"/>
            <w:tcBorders>
              <w:top w:val="single" w:sz="4" w:space="0" w:color="auto"/>
              <w:left w:val="single" w:sz="4" w:space="0" w:color="auto"/>
              <w:bottom w:val="single" w:sz="4" w:space="0" w:color="auto"/>
              <w:right w:val="single" w:sz="4" w:space="0" w:color="auto"/>
            </w:tcBorders>
            <w:vAlign w:val="center"/>
          </w:tcPr>
          <w:p w14:paraId="4976957C" w14:textId="5D91016F" w:rsidR="00C83960" w:rsidRPr="00EF643D" w:rsidRDefault="00C83960" w:rsidP="00A56FE2">
            <w:pPr>
              <w:pStyle w:val="Body"/>
            </w:pPr>
            <w:r w:rsidRPr="00EF643D">
              <w:t>Description for the default admin unit type</w:t>
            </w:r>
          </w:p>
        </w:tc>
      </w:tr>
      <w:tr w:rsidR="00C83960" w14:paraId="3A85B29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05A50D9F" w14:textId="77777777" w:rsidR="00C83960" w:rsidRPr="00EF643D" w:rsidRDefault="00C83960" w:rsidP="00A56FE2">
            <w:pPr>
              <w:pStyle w:val="Body"/>
            </w:pPr>
            <w:r w:rsidRPr="00EF643D">
              <w:t>Admin Unit Code</w:t>
            </w:r>
          </w:p>
        </w:tc>
        <w:tc>
          <w:tcPr>
            <w:tcW w:w="5295" w:type="dxa"/>
            <w:tcBorders>
              <w:top w:val="single" w:sz="4" w:space="0" w:color="auto"/>
              <w:left w:val="single" w:sz="4" w:space="0" w:color="auto"/>
              <w:bottom w:val="single" w:sz="4" w:space="0" w:color="auto"/>
              <w:right w:val="single" w:sz="4" w:space="0" w:color="auto"/>
            </w:tcBorders>
            <w:vAlign w:val="center"/>
          </w:tcPr>
          <w:p w14:paraId="3D3878F9" w14:textId="101DA2C3" w:rsidR="00C83960" w:rsidRPr="00EF643D" w:rsidRDefault="00C83960" w:rsidP="00A56FE2">
            <w:pPr>
              <w:pStyle w:val="Body"/>
            </w:pPr>
            <w:r w:rsidRPr="00EF643D">
              <w:t>Code for the default Admin Unit</w:t>
            </w:r>
          </w:p>
        </w:tc>
      </w:tr>
      <w:tr w:rsidR="00C83960" w14:paraId="3DA5C316"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36200A71" w14:textId="77777777" w:rsidR="00C83960" w:rsidRPr="00EF643D" w:rsidRDefault="00C83960" w:rsidP="00A56FE2">
            <w:pPr>
              <w:pStyle w:val="Body"/>
            </w:pPr>
            <w:r w:rsidRPr="00EF643D">
              <w:t>Admin Unit Description</w:t>
            </w:r>
          </w:p>
        </w:tc>
        <w:tc>
          <w:tcPr>
            <w:tcW w:w="5295" w:type="dxa"/>
            <w:tcBorders>
              <w:top w:val="single" w:sz="4" w:space="0" w:color="auto"/>
              <w:left w:val="single" w:sz="4" w:space="0" w:color="auto"/>
              <w:bottom w:val="single" w:sz="4" w:space="0" w:color="auto"/>
              <w:right w:val="single" w:sz="4" w:space="0" w:color="auto"/>
            </w:tcBorders>
            <w:vAlign w:val="center"/>
          </w:tcPr>
          <w:p w14:paraId="5843D741" w14:textId="5B79900F" w:rsidR="00C83960" w:rsidRPr="00EF643D" w:rsidRDefault="00C83960" w:rsidP="00A56FE2">
            <w:pPr>
              <w:pStyle w:val="Body"/>
            </w:pPr>
            <w:r w:rsidRPr="00EF643D">
              <w:t>Description for the default Admin Unit</w:t>
            </w:r>
          </w:p>
        </w:tc>
      </w:tr>
    </w:tbl>
    <w:p w14:paraId="1B3A011B" w14:textId="77777777" w:rsidR="00C83960" w:rsidRPr="00EF643D" w:rsidRDefault="00C83960" w:rsidP="00C83960"/>
    <w:p w14:paraId="5F9DE4E1" w14:textId="610167B6" w:rsidR="00C83960" w:rsidRPr="00EF643D" w:rsidRDefault="00C83960" w:rsidP="00A56FE2">
      <w:pPr>
        <w:pStyle w:val="Body"/>
      </w:pPr>
      <w:r w:rsidRPr="00EF643D">
        <w:t>You will now have a new Oracle user set up with all relevant privileges to run the highways application.  Also the system start date for your database will have been set and Top level Admin Unit created for your default Admin Unit Type.</w:t>
      </w:r>
    </w:p>
    <w:p w14:paraId="1250FA34" w14:textId="2E3D8F39" w:rsidR="00BA02C9" w:rsidRPr="00EC59A4" w:rsidRDefault="00BA02C9" w:rsidP="009407D1">
      <w:pPr>
        <w:pStyle w:val="Heading3"/>
      </w:pPr>
      <w:bookmarkStart w:id="69" w:name="_Toc378938007"/>
      <w:bookmarkStart w:id="70" w:name="_Toc202257716"/>
      <w:bookmarkStart w:id="71" w:name="_Toc366491986"/>
      <w:bookmarkStart w:id="72" w:name="_Toc47445394"/>
      <w:bookmarkEnd w:id="53"/>
      <w:bookmarkEnd w:id="64"/>
      <w:r w:rsidRPr="00EC59A4">
        <w:t>Core User and Objects</w:t>
      </w:r>
      <w:bookmarkEnd w:id="69"/>
      <w:r w:rsidR="00437ED4">
        <w:t xml:space="preserve"> </w:t>
      </w:r>
      <w:r w:rsidR="00437ED4" w:rsidRPr="00383EAF">
        <w:t>(Install Only)</w:t>
      </w:r>
      <w:bookmarkEnd w:id="72"/>
      <w:r w:rsidR="00A33F7C">
        <w:br/>
      </w:r>
    </w:p>
    <w:p w14:paraId="2C139B93" w14:textId="253D7B83" w:rsidR="00BA02C9" w:rsidRPr="00EF643D" w:rsidRDefault="00BA02C9" w:rsidP="00F7382E">
      <w:pPr>
        <w:pStyle w:val="Body"/>
      </w:pPr>
      <w:r w:rsidRPr="00EF643D">
        <w:t>The following should be used to create a new schema for the implementation of Context Setting.  This step is only required for a new install of Network Manager (i.e. not required if upgrading from a previous version of Network Manager).</w:t>
      </w:r>
      <w:r w:rsidR="00A33F7C">
        <w:br/>
      </w:r>
    </w:p>
    <w:p w14:paraId="58D4278E" w14:textId="77777777" w:rsidR="00BA02C9" w:rsidRPr="00EF643D" w:rsidRDefault="00BA02C9" w:rsidP="00FD1EF6">
      <w:pPr>
        <w:pStyle w:val="Body"/>
        <w:numPr>
          <w:ilvl w:val="0"/>
          <w:numId w:val="48"/>
        </w:numPr>
      </w:pPr>
      <w:r w:rsidRPr="00EF643D">
        <w:t xml:space="preserve">Change directory to </w:t>
      </w:r>
      <w:r w:rsidRPr="00E06E14">
        <w:rPr>
          <w:rStyle w:val="HighlightText"/>
        </w:rPr>
        <w:t>&lt;exor_base&gt;</w:t>
      </w:r>
      <w:r w:rsidRPr="00F735F8">
        <w:rPr>
          <w:rStyle w:val="HighlightText"/>
        </w:rPr>
        <w:t>\nm3\install</w:t>
      </w:r>
    </w:p>
    <w:p w14:paraId="12C67CF3" w14:textId="217747E6" w:rsidR="00BA02C9" w:rsidRDefault="00BA02C9" w:rsidP="00FD1EF6">
      <w:pPr>
        <w:pStyle w:val="Body"/>
        <w:numPr>
          <w:ilvl w:val="0"/>
          <w:numId w:val="48"/>
        </w:numPr>
      </w:pPr>
      <w:r w:rsidRPr="00EF643D">
        <w:t xml:space="preserve">Login to SQL*PLUS as the </w:t>
      </w:r>
      <w:r w:rsidRPr="00AA3D77">
        <w:rPr>
          <w:b/>
        </w:rPr>
        <w:t>SYSTEM</w:t>
      </w:r>
      <w:r w:rsidRPr="00EF643D">
        <w:t xml:space="preserve"> user on the client PC andrun the following command:</w:t>
      </w:r>
    </w:p>
    <w:p w14:paraId="12AFA2E9" w14:textId="121EFA1F" w:rsidR="00BA02C9" w:rsidRPr="00EF643D" w:rsidRDefault="00A33F7C" w:rsidP="00960C88">
      <w:pPr>
        <w:pStyle w:val="Body"/>
        <w:ind w:left="1440"/>
      </w:pPr>
      <w:r>
        <w:br/>
      </w:r>
      <w:r w:rsidR="00BA02C9" w:rsidRPr="00EF643D">
        <w:t>start exor_core_user_creation.sql</w:t>
      </w:r>
    </w:p>
    <w:p w14:paraId="770974E5" w14:textId="77777777" w:rsidR="00BA02C9" w:rsidRPr="00EF643D" w:rsidRDefault="00BA02C9" w:rsidP="00F7382E">
      <w:pPr>
        <w:pStyle w:val="Body"/>
      </w:pPr>
    </w:p>
    <w:p w14:paraId="2787991D" w14:textId="77777777" w:rsidR="00960C88" w:rsidRDefault="00BA02C9" w:rsidP="00FD1EF6">
      <w:pPr>
        <w:pStyle w:val="Body"/>
        <w:numPr>
          <w:ilvl w:val="0"/>
          <w:numId w:val="49"/>
        </w:numPr>
      </w:pPr>
      <w:r w:rsidRPr="00EF643D">
        <w:t xml:space="preserve">Login to SQL*PLUS as the </w:t>
      </w:r>
      <w:r w:rsidRPr="00960C88">
        <w:rPr>
          <w:b/>
        </w:rPr>
        <w:t>EXOR_CORE</w:t>
      </w:r>
      <w:r w:rsidRPr="00EF643D">
        <w:t xml:space="preserve"> user (Password EXOR_CORE) on the client PC and</w:t>
      </w:r>
    </w:p>
    <w:p w14:paraId="7E3FF6FD" w14:textId="53816EE1" w:rsidR="00BA02C9" w:rsidRDefault="00BA02C9" w:rsidP="00960C88">
      <w:pPr>
        <w:pStyle w:val="Body"/>
        <w:ind w:left="720"/>
      </w:pPr>
      <w:r w:rsidRPr="00EF643D">
        <w:t>run the following command:</w:t>
      </w:r>
    </w:p>
    <w:p w14:paraId="76F3335B" w14:textId="77777777" w:rsidR="00BA02C9" w:rsidRPr="00EF643D" w:rsidRDefault="00BA02C9" w:rsidP="00F7382E">
      <w:pPr>
        <w:pStyle w:val="Body"/>
      </w:pPr>
    </w:p>
    <w:p w14:paraId="6B06162E" w14:textId="77777777" w:rsidR="00BA02C9" w:rsidRPr="00EF643D" w:rsidRDefault="00BA02C9" w:rsidP="00960C88">
      <w:pPr>
        <w:pStyle w:val="Body"/>
        <w:ind w:left="720" w:firstLine="720"/>
      </w:pPr>
      <w:r w:rsidRPr="00EF643D">
        <w:t>start exor_core_objects.sql</w:t>
      </w:r>
    </w:p>
    <w:p w14:paraId="638DC0BE" w14:textId="77777777" w:rsidR="00BA02C9" w:rsidRPr="00EF643D" w:rsidRDefault="00BA02C9" w:rsidP="00F7382E">
      <w:pPr>
        <w:pStyle w:val="Body"/>
      </w:pPr>
    </w:p>
    <w:p w14:paraId="502837BA" w14:textId="77777777" w:rsidR="00BA02C9" w:rsidRPr="00EF643D" w:rsidRDefault="00BA02C9" w:rsidP="00F7382E">
      <w:pPr>
        <w:pStyle w:val="Body"/>
      </w:pPr>
      <w:r w:rsidRPr="00EF643D">
        <w:t xml:space="preserve">Then continue with the Install of Network Manager. </w:t>
      </w:r>
    </w:p>
    <w:p w14:paraId="2E6F079A" w14:textId="547CF6A8" w:rsidR="00BA02C9" w:rsidRPr="00EC59A4" w:rsidRDefault="00BA02C9" w:rsidP="00D7186E">
      <w:pPr>
        <w:pStyle w:val="Heading3"/>
      </w:pPr>
      <w:r w:rsidRPr="00EF643D">
        <w:lastRenderedPageBreak/>
        <w:t xml:space="preserve"> </w:t>
      </w:r>
      <w:bookmarkStart w:id="73" w:name="_Toc378938008"/>
      <w:bookmarkStart w:id="74" w:name="_Toc47445395"/>
      <w:r w:rsidRPr="00EC59A4">
        <w:t>Install</w:t>
      </w:r>
      <w:r w:rsidR="009407D1">
        <w:t>ation</w:t>
      </w:r>
      <w:r w:rsidRPr="00EC59A4">
        <w:t xml:space="preserve"> of Network Manager</w:t>
      </w:r>
      <w:bookmarkEnd w:id="73"/>
      <w:bookmarkEnd w:id="74"/>
    </w:p>
    <w:p w14:paraId="6FE089AB" w14:textId="1C11DFB0" w:rsidR="00BA02C9" w:rsidRPr="00EF643D" w:rsidRDefault="00913503" w:rsidP="00913503">
      <w:pPr>
        <w:pStyle w:val="Body"/>
      </w:pPr>
      <w:r>
        <w:br/>
      </w:r>
      <w:r w:rsidR="00BA02C9" w:rsidRPr="00EF643D">
        <w:t xml:space="preserve">To create the base data and objects for Network Manager modules; </w:t>
      </w:r>
    </w:p>
    <w:p w14:paraId="140E4DA6" w14:textId="2FF49B86" w:rsidR="00BA02C9" w:rsidRPr="00EF643D" w:rsidRDefault="00BA02C9" w:rsidP="00FD1EF6">
      <w:pPr>
        <w:pStyle w:val="Body"/>
        <w:numPr>
          <w:ilvl w:val="0"/>
          <w:numId w:val="49"/>
        </w:numPr>
      </w:pPr>
      <w:r w:rsidRPr="00EF643D">
        <w:t xml:space="preserve">Change directory </w:t>
      </w:r>
      <w:r w:rsidRPr="00F735F8">
        <w:rPr>
          <w:rStyle w:val="HighlightText"/>
        </w:rPr>
        <w:t xml:space="preserve">to </w:t>
      </w:r>
      <w:r w:rsidRPr="00E06E14">
        <w:rPr>
          <w:rStyle w:val="HighlightText"/>
        </w:rPr>
        <w:t>&lt;exor_base&gt;</w:t>
      </w:r>
      <w:r w:rsidRPr="00F735F8">
        <w:rPr>
          <w:rStyle w:val="HighlightText"/>
        </w:rPr>
        <w:t>\nm3\install</w:t>
      </w:r>
    </w:p>
    <w:p w14:paraId="03C59BC5" w14:textId="5C4A3544" w:rsidR="00BA02C9" w:rsidRPr="00EF643D" w:rsidRDefault="00BA02C9" w:rsidP="00FD1EF6">
      <w:pPr>
        <w:pStyle w:val="Body"/>
        <w:numPr>
          <w:ilvl w:val="0"/>
          <w:numId w:val="49"/>
        </w:numPr>
      </w:pPr>
      <w:r w:rsidRPr="00EF643D">
        <w:t>Login to SQL*PLUS as the highways owner on the client PC and run the following command:</w:t>
      </w:r>
      <w:r w:rsidR="00E86952">
        <w:br/>
      </w:r>
    </w:p>
    <w:p w14:paraId="4EF58C76" w14:textId="4D653862" w:rsidR="00BA02C9" w:rsidRPr="00EF643D" w:rsidRDefault="00BA02C9" w:rsidP="00913503">
      <w:pPr>
        <w:pStyle w:val="Body"/>
      </w:pPr>
      <w:r w:rsidRPr="00EF643D">
        <w:t> </w:t>
      </w:r>
      <w:r w:rsidRPr="00EF643D">
        <w:tab/>
      </w:r>
      <w:r w:rsidR="00960C88">
        <w:tab/>
      </w:r>
      <w:r w:rsidRPr="00EF643D">
        <w:t>start nm_inst.sql</w:t>
      </w:r>
    </w:p>
    <w:p w14:paraId="3D1A780A" w14:textId="581ABACA" w:rsidR="00BA02C9" w:rsidRPr="00EF643D" w:rsidRDefault="00E86952" w:rsidP="00960C88">
      <w:pPr>
        <w:pStyle w:val="Body"/>
        <w:ind w:left="720"/>
      </w:pPr>
      <w:r>
        <w:br/>
      </w:r>
      <w:r w:rsidR="00BA02C9" w:rsidRPr="00EF643D">
        <w:t xml:space="preserve">You will be prompted to enter the path of the location of your highways software. This should be name of the directory, including disk identifier and a trailing slash character, referred to as   </w:t>
      </w:r>
      <w:r w:rsidR="00BA02C9" w:rsidRPr="00E06E14">
        <w:rPr>
          <w:rStyle w:val="HighlightText"/>
        </w:rPr>
        <w:t>&lt;exor_base&gt;</w:t>
      </w:r>
      <w:r w:rsidR="00BA02C9" w:rsidRPr="00EF643D">
        <w:t xml:space="preserve">. </w:t>
      </w:r>
    </w:p>
    <w:p w14:paraId="3B7BE40F" w14:textId="77777777" w:rsidR="00BA02C9" w:rsidRPr="00EF643D" w:rsidRDefault="00BA02C9" w:rsidP="00913503">
      <w:pPr>
        <w:pStyle w:val="Body"/>
      </w:pPr>
    </w:p>
    <w:p w14:paraId="52FEC901" w14:textId="77777777" w:rsidR="00E86952" w:rsidRDefault="00BA02C9" w:rsidP="00960C88">
      <w:pPr>
        <w:pStyle w:val="Body"/>
        <w:ind w:left="720"/>
      </w:pPr>
      <w:r w:rsidRPr="00EF643D">
        <w:t>For example, if you installed your highways software in a directory called EXOR on your C drive, you would enter the following when prompted.</w:t>
      </w:r>
    </w:p>
    <w:p w14:paraId="56ACDCE7" w14:textId="77777777" w:rsidR="00E86952" w:rsidRDefault="00E86952" w:rsidP="00960C88">
      <w:pPr>
        <w:pStyle w:val="Body"/>
        <w:ind w:left="720"/>
      </w:pPr>
    </w:p>
    <w:p w14:paraId="389E66AB" w14:textId="695AAD07" w:rsidR="00BA02C9" w:rsidRPr="00EF643D" w:rsidRDefault="00BA02C9" w:rsidP="00960C88">
      <w:pPr>
        <w:pStyle w:val="Body"/>
        <w:ind w:left="720" w:firstLine="720"/>
      </w:pPr>
      <w:r w:rsidRPr="00EF643D">
        <w:t>C:\EXOR\</w:t>
      </w:r>
      <w:r w:rsidRPr="00EF643D">
        <w:tab/>
      </w:r>
    </w:p>
    <w:p w14:paraId="2FD58A82" w14:textId="77777777" w:rsidR="00BA02C9" w:rsidRPr="00EF643D" w:rsidRDefault="00BA02C9" w:rsidP="00960C88">
      <w:pPr>
        <w:pStyle w:val="Body"/>
        <w:ind w:left="720"/>
      </w:pPr>
      <w:r w:rsidRPr="00EF643D">
        <w:t> </w:t>
      </w:r>
    </w:p>
    <w:p w14:paraId="2E2F75A5" w14:textId="77777777" w:rsidR="00BA02C9" w:rsidRPr="00EF643D" w:rsidRDefault="00BA02C9" w:rsidP="00960C88">
      <w:pPr>
        <w:pStyle w:val="Body"/>
        <w:ind w:left="720"/>
      </w:pPr>
      <w:r w:rsidRPr="00EF643D">
        <w:t>When you have supplied this value, you will be prompted to confirm that it is correct and asked whether you wish to continue.</w:t>
      </w:r>
    </w:p>
    <w:p w14:paraId="6DC0FB4D" w14:textId="77777777" w:rsidR="00BA02C9" w:rsidRPr="00EF643D" w:rsidRDefault="00BA02C9" w:rsidP="00913503">
      <w:pPr>
        <w:pStyle w:val="Body"/>
      </w:pPr>
      <w:r w:rsidRPr="00EF643D">
        <w:t> </w:t>
      </w:r>
    </w:p>
    <w:p w14:paraId="1F75BA4D" w14:textId="77777777" w:rsidR="00BA02C9" w:rsidRPr="00EF643D" w:rsidRDefault="00BA02C9" w:rsidP="00960C88">
      <w:pPr>
        <w:pStyle w:val="Body"/>
        <w:ind w:left="720"/>
      </w:pPr>
      <w:r w:rsidRPr="00EF643D">
        <w:t>If the value specified is not correct or does not end with a slash character, you will be given an error message and the installation script will abort. You will then need to login to SQL*PLUS again and rerun the script.</w:t>
      </w:r>
    </w:p>
    <w:p w14:paraId="0278E33C" w14:textId="77777777" w:rsidR="00BA02C9" w:rsidRPr="00EF643D" w:rsidRDefault="00BA02C9" w:rsidP="00913503">
      <w:pPr>
        <w:pStyle w:val="Body"/>
      </w:pPr>
      <w:r w:rsidRPr="00EF643D">
        <w:t> </w:t>
      </w:r>
    </w:p>
    <w:p w14:paraId="72B21E4E" w14:textId="77777777" w:rsidR="00BA02C9" w:rsidRPr="00EF643D" w:rsidRDefault="00BA02C9" w:rsidP="00913503">
      <w:pPr>
        <w:pStyle w:val="Body"/>
      </w:pPr>
      <w:r w:rsidRPr="00EF643D">
        <w:t xml:space="preserve">When the script has completed, all the Network Manager objects and data will have been installed. </w:t>
      </w:r>
    </w:p>
    <w:p w14:paraId="099D824D" w14:textId="77777777" w:rsidR="00BA02C9" w:rsidRPr="00EC59A4" w:rsidRDefault="00BA02C9" w:rsidP="00BA02C9">
      <w:pPr>
        <w:pStyle w:val="Heading4"/>
        <w:ind w:left="432" w:hanging="432"/>
      </w:pPr>
      <w:bookmarkStart w:id="75" w:name="_Toc378938009"/>
      <w:r w:rsidRPr="00EC59A4">
        <w:t>Checking Log File(s)</w:t>
      </w:r>
      <w:bookmarkEnd w:id="75"/>
    </w:p>
    <w:p w14:paraId="5ED61180" w14:textId="5A2FAF1A" w:rsidR="00BA02C9" w:rsidRPr="00EF643D" w:rsidRDefault="00E86952" w:rsidP="00E86952">
      <w:pPr>
        <w:pStyle w:val="Body"/>
      </w:pPr>
      <w:r>
        <w:br/>
      </w:r>
      <w:r w:rsidR="00BA02C9" w:rsidRPr="00EF643D">
        <w:t>The following log files are produced in the working directory.  At the end of the installation, the files can be viewed to check for any errors that could have occurred during installation.</w:t>
      </w:r>
    </w:p>
    <w:p w14:paraId="556A48D2" w14:textId="77777777" w:rsidR="00BA02C9" w:rsidRPr="00EF643D" w:rsidRDefault="00BA02C9" w:rsidP="00E86952">
      <w:pPr>
        <w:pStyle w:val="Body"/>
      </w:pPr>
    </w:p>
    <w:p w14:paraId="73B26D49" w14:textId="77777777" w:rsidR="00E86952" w:rsidRPr="00EF643D" w:rsidRDefault="00E86952" w:rsidP="00E86952">
      <w:pPr>
        <w:pStyle w:val="Body"/>
        <w:ind w:left="720"/>
      </w:pPr>
      <w:r w:rsidRPr="00EF643D">
        <w:t>nm3_install_1_&lt;date&amp;time&gt;.LOG</w:t>
      </w:r>
    </w:p>
    <w:p w14:paraId="4E0634C1" w14:textId="77777777" w:rsidR="00BA02C9" w:rsidRPr="00EF643D" w:rsidRDefault="00BA02C9" w:rsidP="00E86952">
      <w:pPr>
        <w:pStyle w:val="Body"/>
        <w:ind w:left="720"/>
      </w:pPr>
      <w:r w:rsidRPr="00EF643D">
        <w:t>nm3_install_2_&lt;date&amp;time&gt;.LOG</w:t>
      </w:r>
    </w:p>
    <w:p w14:paraId="5F22B304" w14:textId="77777777" w:rsidR="00BA02C9" w:rsidRPr="00EF643D" w:rsidRDefault="00BA02C9" w:rsidP="00E86952">
      <w:pPr>
        <w:pStyle w:val="Body"/>
      </w:pPr>
    </w:p>
    <w:p w14:paraId="4FD92E39" w14:textId="0719F1B4" w:rsidR="00BA02C9" w:rsidRPr="00EF643D" w:rsidRDefault="00BA02C9" w:rsidP="00E86952">
      <w:pPr>
        <w:pStyle w:val="Body"/>
      </w:pPr>
      <w:r w:rsidRPr="00E86952">
        <w:rPr>
          <w:b/>
        </w:rPr>
        <w:t>Note</w:t>
      </w:r>
      <w:r w:rsidRPr="00EF643D">
        <w:t>:</w:t>
      </w:r>
      <w:r w:rsidR="00960C88">
        <w:t xml:space="preserve"> I</w:t>
      </w:r>
      <w:r w:rsidRPr="00EF643D">
        <w:t>t is perfectly normal for the NM3SDE package to not compile if an SDE schema does not exist or if the highways owner has no privilege to read SDE objects.</w:t>
      </w:r>
    </w:p>
    <w:p w14:paraId="7888068C" w14:textId="5150A066" w:rsidR="00BA02C9" w:rsidRDefault="00BA02C9" w:rsidP="00E86952">
      <w:pPr>
        <w:pStyle w:val="Body"/>
      </w:pPr>
      <w:r w:rsidRPr="00EF643D">
        <w:t xml:space="preserve">Please raise and attach the logs to a ticket with </w:t>
      </w:r>
      <w:hyperlink r:id="rId20" w:history="1">
        <w:r w:rsidRPr="00EF643D">
          <w:rPr>
            <w:rStyle w:val="Hyperlink"/>
          </w:rPr>
          <w:t>http://selectservices.bentley.com</w:t>
        </w:r>
      </w:hyperlink>
      <w:r w:rsidRPr="00EF643D">
        <w:t xml:space="preserve"> to allow Bentley (formerly exor) support staff to verify the install has been successful.</w:t>
      </w:r>
    </w:p>
    <w:p w14:paraId="790F795B" w14:textId="77777777" w:rsidR="00960C88" w:rsidRPr="00EF643D" w:rsidRDefault="00960C88" w:rsidP="00E86952">
      <w:pPr>
        <w:pStyle w:val="Body"/>
      </w:pPr>
    </w:p>
    <w:p w14:paraId="15701B94" w14:textId="77777777" w:rsidR="00BA02C9" w:rsidRPr="00EF643D" w:rsidRDefault="00BA02C9" w:rsidP="009407D1">
      <w:pPr>
        <w:pStyle w:val="Heading4"/>
      </w:pPr>
      <w:bookmarkStart w:id="76" w:name="_Toc366491985"/>
      <w:bookmarkStart w:id="77" w:name="_Toc378938010"/>
      <w:r w:rsidRPr="00EF643D">
        <w:lastRenderedPageBreak/>
        <w:t>Post Install Tasks</w:t>
      </w:r>
      <w:bookmarkEnd w:id="76"/>
      <w:bookmarkEnd w:id="77"/>
    </w:p>
    <w:p w14:paraId="62A605FC" w14:textId="00C28C08" w:rsidR="00BA02C9" w:rsidRPr="00EF643D" w:rsidRDefault="00BA02C9" w:rsidP="00E86952">
      <w:pPr>
        <w:pStyle w:val="Body"/>
      </w:pPr>
      <w:r w:rsidRPr="00EF643D">
        <w:t>Creation of Additional Database Objects</w:t>
      </w:r>
      <w:r w:rsidR="00E86952">
        <w:br/>
      </w:r>
    </w:p>
    <w:p w14:paraId="45A0268B" w14:textId="77777777" w:rsidR="00BA02C9" w:rsidRPr="00EF643D" w:rsidRDefault="00BA02C9" w:rsidP="00E86952">
      <w:pPr>
        <w:pStyle w:val="Body"/>
      </w:pPr>
      <w:r w:rsidRPr="00EF643D">
        <w:t>Once an install has been completed the following batch files must be run;</w:t>
      </w:r>
    </w:p>
    <w:p w14:paraId="384331EA" w14:textId="0FD55E50" w:rsidR="00BA02C9" w:rsidRPr="00EF643D" w:rsidRDefault="00E86952" w:rsidP="00E86952">
      <w:pPr>
        <w:pStyle w:val="Body"/>
        <w:ind w:left="720"/>
      </w:pPr>
      <w:r>
        <w:br/>
      </w:r>
      <w:r w:rsidR="00BA02C9" w:rsidRPr="00EF643D">
        <w:t>import_nm_upload_files.bat</w:t>
      </w:r>
    </w:p>
    <w:p w14:paraId="04DEA5B8" w14:textId="69B3C5AF" w:rsidR="00BA02C9" w:rsidRPr="00EF643D" w:rsidRDefault="00BA02C9" w:rsidP="00832ED7">
      <w:pPr>
        <w:pStyle w:val="Body"/>
        <w:ind w:firstLine="720"/>
      </w:pPr>
      <w:r w:rsidRPr="00EF643D">
        <w:t xml:space="preserve">ldjava_11g.bat </w:t>
      </w:r>
    </w:p>
    <w:p w14:paraId="6C8830CC" w14:textId="77777777" w:rsidR="00BA02C9" w:rsidRPr="00EF643D" w:rsidRDefault="00BA02C9" w:rsidP="00E86952">
      <w:pPr>
        <w:pStyle w:val="Body"/>
      </w:pPr>
    </w:p>
    <w:p w14:paraId="3FC501B6" w14:textId="77777777" w:rsidR="00BA02C9" w:rsidRPr="00EF643D" w:rsidRDefault="00BA02C9" w:rsidP="00E86952">
      <w:pPr>
        <w:pStyle w:val="Body"/>
      </w:pPr>
      <w:r w:rsidRPr="00EF643D">
        <w:t xml:space="preserve">These may be found in the </w:t>
      </w:r>
      <w:r w:rsidRPr="00E06E14">
        <w:rPr>
          <w:rStyle w:val="HighlightText"/>
        </w:rPr>
        <w:t>&lt;exor_base&gt;</w:t>
      </w:r>
      <w:r w:rsidRPr="00EF643D">
        <w:t>\nm3\install\ directory and should be run from the command prompt.</w:t>
      </w:r>
    </w:p>
    <w:p w14:paraId="31B7FE6F" w14:textId="77777777" w:rsidR="00BA02C9" w:rsidRPr="00EF643D" w:rsidRDefault="00BA02C9" w:rsidP="00BA02C9"/>
    <w:p w14:paraId="7AA8AF6E" w14:textId="77777777" w:rsidR="00BA02C9" w:rsidRPr="00EF643D" w:rsidRDefault="00BA02C9" w:rsidP="00E86952">
      <w:pPr>
        <w:ind w:left="720"/>
      </w:pPr>
      <w:r w:rsidRPr="00EF643D">
        <w:rPr>
          <w:noProof/>
        </w:rPr>
        <w:drawing>
          <wp:inline distT="0" distB="0" distL="0" distR="0" wp14:anchorId="33025AB4" wp14:editId="7C5E7784">
            <wp:extent cx="4271845" cy="220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275162" cy="2201983"/>
                    </a:xfrm>
                    <a:prstGeom prst="rect">
                      <a:avLst/>
                    </a:prstGeom>
                  </pic:spPr>
                </pic:pic>
              </a:graphicData>
            </a:graphic>
          </wp:inline>
        </w:drawing>
      </w:r>
    </w:p>
    <w:p w14:paraId="3A40992F" w14:textId="77777777" w:rsidR="00BA02C9" w:rsidRPr="00EF643D" w:rsidRDefault="00BA02C9" w:rsidP="00E86952">
      <w:pPr>
        <w:pStyle w:val="Body"/>
      </w:pPr>
      <w:r w:rsidRPr="00EF643D">
        <w:t xml:space="preserve">You will be prompted for the Username of the Highways Owner.  Enter the Username/Password@alias then press Enter, e.g. nm3/nm3@exor </w:t>
      </w:r>
    </w:p>
    <w:p w14:paraId="48DD3747" w14:textId="77777777" w:rsidR="00BA02C9" w:rsidRPr="00EC59A4" w:rsidRDefault="00BA02C9" w:rsidP="00BA02C9">
      <w:pPr>
        <w:pStyle w:val="Heading4"/>
        <w:ind w:left="432" w:hanging="432"/>
      </w:pPr>
      <w:bookmarkStart w:id="78" w:name="_Toc378938011"/>
      <w:r w:rsidRPr="00EC59A4">
        <w:t>Synonyms</w:t>
      </w:r>
      <w:bookmarkEnd w:id="78"/>
    </w:p>
    <w:p w14:paraId="7F643212" w14:textId="26CB7608" w:rsidR="00BA02C9" w:rsidRPr="00EF643D" w:rsidRDefault="00BA02C9" w:rsidP="00E86952">
      <w:pPr>
        <w:pStyle w:val="Body"/>
      </w:pPr>
      <w:r w:rsidRPr="00EF643D">
        <w:t xml:space="preserve">Highways product option HIGPUBSYN is used to dictate whether or not Public database synonyms are used.  </w:t>
      </w:r>
    </w:p>
    <w:p w14:paraId="41E1E762" w14:textId="77777777" w:rsidR="00BA02C9" w:rsidRPr="00EF643D" w:rsidRDefault="00BA02C9" w:rsidP="00E86952">
      <w:pPr>
        <w:pStyle w:val="Body"/>
      </w:pPr>
    </w:p>
    <w:p w14:paraId="12766469" w14:textId="6B2E31C5" w:rsidR="00BA02C9" w:rsidRPr="00EF643D" w:rsidRDefault="00BA02C9" w:rsidP="00E86952">
      <w:pPr>
        <w:pStyle w:val="Body"/>
      </w:pPr>
      <w:r w:rsidRPr="00EF643D">
        <w:t>On first time installation of Network Manager synonyms are NOT created.</w:t>
      </w:r>
      <w:r w:rsidR="00E86952">
        <w:t xml:space="preserve"> </w:t>
      </w:r>
      <w:r w:rsidRPr="00EF643D">
        <w:t>So to create synonyms following installation, use the Highways application to set product option HIGPUBSYN and then within SQL*Plus run the following command;</w:t>
      </w:r>
    </w:p>
    <w:p w14:paraId="62F6C066" w14:textId="77777777" w:rsidR="00BA02C9" w:rsidRPr="00EF643D" w:rsidRDefault="00BA02C9" w:rsidP="00E86952">
      <w:pPr>
        <w:pStyle w:val="Body"/>
      </w:pPr>
    </w:p>
    <w:p w14:paraId="2F3FE1FF" w14:textId="77777777" w:rsidR="00BA02C9" w:rsidRPr="00EF643D" w:rsidRDefault="00BA02C9" w:rsidP="00E86952">
      <w:pPr>
        <w:pStyle w:val="Body"/>
        <w:ind w:firstLine="720"/>
      </w:pPr>
      <w:r w:rsidRPr="00EF643D">
        <w:t>EXECUTE nm3ddl.refresh_all_synonyms;</w:t>
      </w:r>
    </w:p>
    <w:p w14:paraId="40CDBE6A" w14:textId="77777777" w:rsidR="00BA02C9" w:rsidRPr="00EF643D" w:rsidRDefault="00BA02C9" w:rsidP="00E86952">
      <w:pPr>
        <w:pStyle w:val="Body"/>
      </w:pPr>
    </w:p>
    <w:p w14:paraId="300ECCFD" w14:textId="77777777" w:rsidR="00BA02C9" w:rsidRPr="00EF643D" w:rsidRDefault="00BA02C9" w:rsidP="00E86952">
      <w:pPr>
        <w:pStyle w:val="Body"/>
      </w:pPr>
      <w:r w:rsidRPr="00EF643D">
        <w:t>Note:</w:t>
      </w:r>
    </w:p>
    <w:p w14:paraId="42DACFA4" w14:textId="77777777" w:rsidR="00BA02C9" w:rsidRPr="00EF643D" w:rsidRDefault="00BA02C9" w:rsidP="00E86952">
      <w:pPr>
        <w:pStyle w:val="Body"/>
      </w:pPr>
      <w:r w:rsidRPr="00EF643D">
        <w:t>if you opt to not use Public Synonyms, then Private synonyms are created for all subordinate users when the above command is executed.</w:t>
      </w:r>
    </w:p>
    <w:p w14:paraId="4A71F304" w14:textId="77777777" w:rsidR="00D7186E" w:rsidRDefault="00BA02C9" w:rsidP="00D7186E">
      <w:pPr>
        <w:pStyle w:val="Heading4"/>
      </w:pPr>
      <w:bookmarkStart w:id="79" w:name="_Toc378938012"/>
      <w:r w:rsidRPr="00D7186E">
        <w:lastRenderedPageBreak/>
        <w:t>Configuring NM3WEB</w:t>
      </w:r>
      <w:bookmarkEnd w:id="79"/>
    </w:p>
    <w:p w14:paraId="04EEC8BF" w14:textId="012D85C8" w:rsidR="00BA02C9" w:rsidRPr="00EF643D" w:rsidRDefault="00BA02C9" w:rsidP="00D7186E">
      <w:pPr>
        <w:pStyle w:val="Heading4"/>
        <w:numPr>
          <w:ilvl w:val="0"/>
          <w:numId w:val="0"/>
        </w:numPr>
      </w:pPr>
      <w:r w:rsidRPr="00EF643D">
        <w:t xml:space="preserve">This section provides details of steps involved in configuring the Gateway Database Access Descriptor to allow access to the Web modules used within Highways by Exor.  </w:t>
      </w:r>
    </w:p>
    <w:p w14:paraId="5797EAAD" w14:textId="77777777" w:rsidR="00BA02C9" w:rsidRPr="00EF643D" w:rsidRDefault="00BA02C9" w:rsidP="00E86952">
      <w:pPr>
        <w:pStyle w:val="Body"/>
      </w:pPr>
    </w:p>
    <w:p w14:paraId="7A12DDE3" w14:textId="77777777" w:rsidR="00BA02C9" w:rsidRPr="00EF643D" w:rsidRDefault="00BA02C9" w:rsidP="00E86952">
      <w:pPr>
        <w:pStyle w:val="Body"/>
      </w:pPr>
      <w:r w:rsidRPr="00EF643D">
        <w:t xml:space="preserve">These include modules such as the </w:t>
      </w:r>
    </w:p>
    <w:p w14:paraId="40D75503" w14:textId="77777777" w:rsidR="00BA02C9" w:rsidRPr="00EF643D" w:rsidRDefault="00BA02C9" w:rsidP="00FD1EF6">
      <w:pPr>
        <w:pStyle w:val="Body"/>
        <w:numPr>
          <w:ilvl w:val="0"/>
          <w:numId w:val="37"/>
        </w:numPr>
      </w:pPr>
      <w:r w:rsidRPr="00EF643D">
        <w:t>CSV Loaders - HIGWEB2030</w:t>
      </w:r>
    </w:p>
    <w:p w14:paraId="1FE51E32" w14:textId="77777777" w:rsidR="00BA02C9" w:rsidRPr="00EF643D" w:rsidRDefault="00BA02C9" w:rsidP="00FD1EF6">
      <w:pPr>
        <w:pStyle w:val="Body"/>
        <w:numPr>
          <w:ilvl w:val="0"/>
          <w:numId w:val="37"/>
        </w:numPr>
      </w:pPr>
      <w:r w:rsidRPr="00EF643D">
        <w:t>Engineering Dynamic Segmentation - NMWEB0020.</w:t>
      </w:r>
    </w:p>
    <w:p w14:paraId="087D75B5" w14:textId="77777777" w:rsidR="00BA02C9" w:rsidRPr="00EF643D" w:rsidRDefault="00BA02C9" w:rsidP="00E86952">
      <w:pPr>
        <w:pStyle w:val="Body"/>
      </w:pPr>
      <w:r w:rsidRPr="00EF643D">
        <w:t>It refers to the base directory for files accessed through the OHS Weblogic server. By default this is &lt;ORACLE_INSTANCE&gt;\config\OHS\ohs1\mod_plsql\dads.conf.</w:t>
      </w:r>
    </w:p>
    <w:p w14:paraId="74B8E483" w14:textId="77777777" w:rsidR="00BA02C9" w:rsidRPr="00EF643D" w:rsidRDefault="00BA02C9" w:rsidP="00E86952">
      <w:pPr>
        <w:pStyle w:val="Body"/>
      </w:pPr>
      <w:r w:rsidRPr="00EF643D">
        <w:t>A Database Access Descriptor (DAD) must be created to handle the connection to the database by the web server.</w:t>
      </w:r>
    </w:p>
    <w:p w14:paraId="0C26440E" w14:textId="77777777" w:rsidR="00BA02C9" w:rsidRPr="00EF643D" w:rsidRDefault="00BA02C9" w:rsidP="00E86952">
      <w:pPr>
        <w:pStyle w:val="Body"/>
      </w:pPr>
      <w:r w:rsidRPr="00EF643D">
        <w:t xml:space="preserve">From the Oracle HTTP Server Advanced Server Configuration using Fusion Middleware control page </w:t>
      </w:r>
    </w:p>
    <w:p w14:paraId="330D8A27" w14:textId="77777777" w:rsidR="00BA02C9" w:rsidRPr="00EF643D" w:rsidRDefault="00BA02C9" w:rsidP="00FD1EF6">
      <w:pPr>
        <w:pStyle w:val="Body"/>
        <w:numPr>
          <w:ilvl w:val="0"/>
          <w:numId w:val="51"/>
        </w:numPr>
      </w:pPr>
      <w:r w:rsidRPr="00EF643D">
        <w:t>Select dad.conf from files to be edited:</w:t>
      </w:r>
    </w:p>
    <w:p w14:paraId="2979D56F" w14:textId="77777777" w:rsidR="00BA02C9" w:rsidRPr="00EF643D" w:rsidRDefault="00BA02C9" w:rsidP="00E86952">
      <w:pPr>
        <w:pStyle w:val="Body"/>
      </w:pPr>
    </w:p>
    <w:p w14:paraId="41FDBFF1" w14:textId="77777777" w:rsidR="00BA02C9" w:rsidRPr="00EF643D" w:rsidRDefault="00BA02C9" w:rsidP="00960C88">
      <w:pPr>
        <w:pStyle w:val="Body"/>
        <w:ind w:left="720"/>
      </w:pPr>
      <w:r w:rsidRPr="00EF643D">
        <w:rPr>
          <w:noProof/>
        </w:rPr>
        <w:drawing>
          <wp:inline distT="0" distB="0" distL="0" distR="0" wp14:anchorId="4F1BF1C5" wp14:editId="7E170547">
            <wp:extent cx="4522470" cy="3103439"/>
            <wp:effectExtent l="19050" t="0" r="0" b="0"/>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srcRect/>
                    <a:stretch>
                      <a:fillRect/>
                    </a:stretch>
                  </pic:blipFill>
                  <pic:spPr bwMode="auto">
                    <a:xfrm>
                      <a:off x="0" y="0"/>
                      <a:ext cx="4522470" cy="3103439"/>
                    </a:xfrm>
                    <a:prstGeom prst="rect">
                      <a:avLst/>
                    </a:prstGeom>
                    <a:noFill/>
                    <a:ln w="9525">
                      <a:noFill/>
                      <a:miter lim="800000"/>
                      <a:headEnd/>
                      <a:tailEnd/>
                    </a:ln>
                  </pic:spPr>
                </pic:pic>
              </a:graphicData>
            </a:graphic>
          </wp:inline>
        </w:drawing>
      </w:r>
    </w:p>
    <w:p w14:paraId="3EB9585E" w14:textId="77777777" w:rsidR="00BA02C9" w:rsidRPr="00EF643D" w:rsidRDefault="00BA02C9" w:rsidP="00E86952">
      <w:pPr>
        <w:pStyle w:val="Body"/>
      </w:pPr>
    </w:p>
    <w:p w14:paraId="30472E58" w14:textId="77777777" w:rsidR="00BA02C9" w:rsidRPr="00EF643D" w:rsidRDefault="00BA02C9" w:rsidP="009407D1">
      <w:pPr>
        <w:pStyle w:val="Body"/>
        <w:ind w:firstLine="720"/>
      </w:pPr>
      <w:r w:rsidRPr="00EF643D">
        <w:t>Database Access Descriptor Name (&lt;Location /NM3WEB&gt;) should be NM3WEB</w:t>
      </w:r>
    </w:p>
    <w:p w14:paraId="148E9F61" w14:textId="3D75889C" w:rsidR="00BA02C9" w:rsidRDefault="00BA02C9" w:rsidP="00FD1EF6">
      <w:pPr>
        <w:pStyle w:val="Body"/>
        <w:numPr>
          <w:ilvl w:val="0"/>
          <w:numId w:val="51"/>
        </w:numPr>
      </w:pPr>
      <w:r w:rsidRPr="00EF643D">
        <w:t xml:space="preserve">Fill in user, password and database as required. </w:t>
      </w:r>
    </w:p>
    <w:p w14:paraId="3E85051C" w14:textId="09F42C4F" w:rsidR="00BA02C9" w:rsidRPr="00EF643D" w:rsidRDefault="00E86952" w:rsidP="009407D1">
      <w:pPr>
        <w:pStyle w:val="Body"/>
        <w:ind w:left="720"/>
      </w:pPr>
      <w:r>
        <w:br/>
      </w:r>
      <w:r w:rsidR="00BA02C9" w:rsidRPr="00EF643D">
        <w:t>You can leave the password and/or username blank to force the user to enter them (recommended).</w:t>
      </w:r>
    </w:p>
    <w:p w14:paraId="1021D7D8" w14:textId="00D2D2A1" w:rsidR="00BA02C9" w:rsidRPr="009407D1" w:rsidRDefault="00E86952" w:rsidP="00E86952">
      <w:pPr>
        <w:pStyle w:val="Body"/>
        <w:ind w:left="720"/>
        <w:rPr>
          <w:rFonts w:ascii="Courier New" w:hAnsi="Courier New" w:cs="Courier New"/>
          <w:sz w:val="16"/>
          <w:szCs w:val="16"/>
        </w:rPr>
      </w:pPr>
      <w:r>
        <w:br/>
      </w:r>
      <w:r w:rsidR="00BA02C9" w:rsidRPr="009407D1">
        <w:rPr>
          <w:rFonts w:ascii="Courier New" w:hAnsi="Courier New" w:cs="Courier New"/>
          <w:sz w:val="16"/>
          <w:szCs w:val="16"/>
        </w:rPr>
        <w:t>PlsqlDatabaseUsername should be blank.</w:t>
      </w:r>
    </w:p>
    <w:p w14:paraId="7D6236AF" w14:textId="77777777" w:rsidR="00BA02C9" w:rsidRPr="009407D1" w:rsidRDefault="00BA02C9" w:rsidP="00E86952">
      <w:pPr>
        <w:pStyle w:val="Body"/>
        <w:ind w:left="720"/>
        <w:rPr>
          <w:rFonts w:ascii="Courier New" w:hAnsi="Courier New" w:cs="Courier New"/>
          <w:sz w:val="16"/>
          <w:szCs w:val="16"/>
        </w:rPr>
      </w:pPr>
      <w:r w:rsidRPr="009407D1">
        <w:rPr>
          <w:rFonts w:ascii="Courier New" w:hAnsi="Courier New" w:cs="Courier New"/>
          <w:sz w:val="16"/>
          <w:szCs w:val="16"/>
        </w:rPr>
        <w:t>PlsqlDatabasePassword should be blank.</w:t>
      </w:r>
    </w:p>
    <w:p w14:paraId="3BD8C0C6" w14:textId="77777777" w:rsidR="00BA02C9" w:rsidRPr="009407D1" w:rsidRDefault="00BA02C9" w:rsidP="00E86952">
      <w:pPr>
        <w:pStyle w:val="Body"/>
        <w:rPr>
          <w:rFonts w:ascii="Courier New" w:hAnsi="Courier New" w:cs="Courier New"/>
        </w:rPr>
      </w:pPr>
    </w:p>
    <w:p w14:paraId="056846AC" w14:textId="77777777" w:rsidR="00BA02C9" w:rsidRPr="00EF643D" w:rsidRDefault="00BA02C9" w:rsidP="009407D1">
      <w:pPr>
        <w:pStyle w:val="Body"/>
        <w:ind w:firstLine="720"/>
      </w:pPr>
      <w:r w:rsidRPr="00EF643D">
        <w:t>Authentication method (PlsqlAuthenticationMode) should be Basic.</w:t>
      </w:r>
    </w:p>
    <w:p w14:paraId="227DBC3D" w14:textId="77777777" w:rsidR="00BA02C9" w:rsidRPr="00EF643D" w:rsidRDefault="00BA02C9" w:rsidP="009407D1">
      <w:pPr>
        <w:pStyle w:val="Body"/>
        <w:ind w:firstLine="720"/>
      </w:pPr>
      <w:r w:rsidRPr="00EF643D">
        <w:t>Default Home page (PlsqlDefaultPage) should be nm3web.main_menu.</w:t>
      </w:r>
    </w:p>
    <w:p w14:paraId="61319FF5" w14:textId="77777777" w:rsidR="00BA02C9" w:rsidRPr="00EF643D" w:rsidRDefault="00BA02C9" w:rsidP="009407D1">
      <w:pPr>
        <w:pStyle w:val="Body"/>
        <w:ind w:firstLine="720"/>
      </w:pPr>
      <w:r w:rsidRPr="00EF643D">
        <w:t>Document Table name (PlsqlDocumentTablename) should be NM_UPLOAD_FILES.</w:t>
      </w:r>
    </w:p>
    <w:p w14:paraId="6C03EA56" w14:textId="77777777" w:rsidR="00BA02C9" w:rsidRPr="00EF643D" w:rsidRDefault="00BA02C9" w:rsidP="009407D1">
      <w:pPr>
        <w:pStyle w:val="Body"/>
        <w:ind w:left="720"/>
      </w:pPr>
      <w:r w:rsidRPr="00EF643D">
        <w:t>Document Access Path (PlsqlDocumentPath) should be the value set for Product Option WEBDOCPATH.  The standard metadata value is DOCS</w:t>
      </w:r>
    </w:p>
    <w:p w14:paraId="1054A2E5" w14:textId="77777777" w:rsidR="00BA02C9" w:rsidRPr="00EF643D" w:rsidRDefault="00BA02C9" w:rsidP="009407D1">
      <w:pPr>
        <w:pStyle w:val="Body"/>
        <w:ind w:left="720"/>
      </w:pPr>
      <w:r w:rsidRPr="00EF643D">
        <w:t>Document Access Procedure (PlsqlDocumentProcedure) should be nm3web.process_download</w:t>
      </w:r>
    </w:p>
    <w:p w14:paraId="2504F395" w14:textId="77777777" w:rsidR="00BA02C9" w:rsidRPr="00EF643D" w:rsidRDefault="00BA02C9" w:rsidP="00FD1EF6">
      <w:pPr>
        <w:pStyle w:val="Body"/>
        <w:numPr>
          <w:ilvl w:val="0"/>
          <w:numId w:val="51"/>
        </w:numPr>
      </w:pPr>
      <w:r w:rsidRPr="00EF643D">
        <w:t>Click OK button at top of page.</w:t>
      </w:r>
    </w:p>
    <w:p w14:paraId="346CE5B7" w14:textId="77777777" w:rsidR="00BA02C9" w:rsidRPr="00D7186E" w:rsidRDefault="00BA02C9" w:rsidP="009407D1">
      <w:pPr>
        <w:pStyle w:val="Body"/>
        <w:ind w:left="720"/>
        <w:rPr>
          <w:b/>
        </w:rPr>
      </w:pPr>
      <w:r w:rsidRPr="00D7186E">
        <w:rPr>
          <w:b/>
        </w:rPr>
        <w:t xml:space="preserve">Note:  </w:t>
      </w:r>
    </w:p>
    <w:p w14:paraId="50B5749F" w14:textId="77777777" w:rsidR="00BA02C9" w:rsidRPr="00EF643D" w:rsidRDefault="00BA02C9" w:rsidP="009407D1">
      <w:pPr>
        <w:pStyle w:val="Body"/>
        <w:ind w:left="720"/>
      </w:pPr>
      <w:r w:rsidRPr="00EF643D">
        <w:t>In order to access the Web Modules the User must be granted the appropriate Roles for the Module.  Refer to the General System Admin Guide for more information on User Roles</w:t>
      </w:r>
    </w:p>
    <w:p w14:paraId="4BADE231" w14:textId="77777777" w:rsidR="00BA02C9" w:rsidRPr="00EF643D" w:rsidRDefault="00BA02C9" w:rsidP="009407D1">
      <w:pPr>
        <w:pStyle w:val="Body"/>
        <w:ind w:left="720"/>
      </w:pPr>
      <w:r w:rsidRPr="00EF643D">
        <w:t>For example:</w:t>
      </w:r>
    </w:p>
    <w:p w14:paraId="14DAC998" w14:textId="0F3B55BE" w:rsidR="00BA02C9" w:rsidRPr="00437ED4" w:rsidRDefault="00BA02C9" w:rsidP="009407D1">
      <w:pPr>
        <w:ind w:left="1440"/>
        <w:rPr>
          <w:rFonts w:ascii="Courier New" w:hAnsi="Courier New" w:cs="Courier New"/>
          <w:sz w:val="16"/>
          <w:szCs w:val="16"/>
        </w:rPr>
      </w:pPr>
      <w:r w:rsidRPr="00437ED4">
        <w:rPr>
          <w:rFonts w:ascii="Courier New" w:hAnsi="Courier New" w:cs="Courier New"/>
          <w:sz w:val="16"/>
          <w:szCs w:val="16"/>
        </w:rPr>
        <w:t>&lt;Location /NM3WEB&gt;</w:t>
      </w:r>
      <w:r w:rsidR="00437ED4">
        <w:rPr>
          <w:rFonts w:ascii="Courier New" w:hAnsi="Courier New" w:cs="Courier New"/>
          <w:sz w:val="16"/>
          <w:szCs w:val="16"/>
        </w:rPr>
        <w:br/>
      </w:r>
      <w:r w:rsidRPr="00437ED4">
        <w:rPr>
          <w:rFonts w:ascii="Courier New" w:hAnsi="Courier New" w:cs="Courier New"/>
          <w:sz w:val="16"/>
          <w:szCs w:val="16"/>
        </w:rPr>
        <w:t xml:space="preserve">    SetHandler pls_handler</w:t>
      </w:r>
      <w:r w:rsidR="00437ED4">
        <w:rPr>
          <w:rFonts w:ascii="Courier New" w:hAnsi="Courier New" w:cs="Courier New"/>
          <w:sz w:val="16"/>
          <w:szCs w:val="16"/>
        </w:rPr>
        <w:br/>
      </w:r>
      <w:r w:rsidRPr="00437ED4">
        <w:rPr>
          <w:rFonts w:ascii="Courier New" w:hAnsi="Courier New" w:cs="Courier New"/>
          <w:sz w:val="16"/>
          <w:szCs w:val="16"/>
        </w:rPr>
        <w:t xml:space="preserve">    Order allow,deny</w:t>
      </w:r>
      <w:r w:rsidR="00437ED4">
        <w:rPr>
          <w:rFonts w:ascii="Courier New" w:hAnsi="Courier New" w:cs="Courier New"/>
          <w:sz w:val="16"/>
          <w:szCs w:val="16"/>
        </w:rPr>
        <w:br/>
      </w:r>
      <w:r w:rsidRPr="00437ED4">
        <w:rPr>
          <w:rFonts w:ascii="Courier New" w:hAnsi="Courier New" w:cs="Courier New"/>
          <w:sz w:val="16"/>
          <w:szCs w:val="16"/>
        </w:rPr>
        <w:t xml:space="preserve">    Allow from All</w:t>
      </w:r>
      <w:r w:rsidR="00437ED4">
        <w:rPr>
          <w:rFonts w:ascii="Courier New" w:hAnsi="Courier New" w:cs="Courier New"/>
          <w:sz w:val="16"/>
          <w:szCs w:val="16"/>
        </w:rPr>
        <w:br/>
      </w:r>
      <w:r w:rsidRPr="00437ED4">
        <w:rPr>
          <w:rFonts w:ascii="Courier New" w:hAnsi="Courier New" w:cs="Courier New"/>
          <w:sz w:val="16"/>
          <w:szCs w:val="16"/>
        </w:rPr>
        <w:t xml:space="preserve">    AllowOverride None</w:t>
      </w:r>
      <w:r w:rsidR="00437ED4">
        <w:rPr>
          <w:rFonts w:ascii="Courier New" w:hAnsi="Courier New" w:cs="Courier New"/>
          <w:sz w:val="16"/>
          <w:szCs w:val="16"/>
        </w:rPr>
        <w:br/>
      </w:r>
      <w:r w:rsidRPr="00437ED4">
        <w:rPr>
          <w:rFonts w:ascii="Courier New" w:hAnsi="Courier New" w:cs="Courier New"/>
          <w:sz w:val="16"/>
          <w:szCs w:val="16"/>
        </w:rPr>
        <w:t xml:space="preserve">    PlsqlDatabaseUsername &lt;recommended to be blank&gt;</w:t>
      </w:r>
      <w:r w:rsidR="00437ED4">
        <w:rPr>
          <w:rFonts w:ascii="Courier New" w:hAnsi="Courier New" w:cs="Courier New"/>
          <w:sz w:val="16"/>
          <w:szCs w:val="16"/>
        </w:rPr>
        <w:br/>
      </w:r>
      <w:r w:rsidRPr="00437ED4">
        <w:rPr>
          <w:rFonts w:ascii="Courier New" w:hAnsi="Courier New" w:cs="Courier New"/>
          <w:sz w:val="16"/>
          <w:szCs w:val="16"/>
        </w:rPr>
        <w:t xml:space="preserve">    PlsqlDatabasePassword &lt; recommended to be blank &gt;</w:t>
      </w:r>
      <w:r w:rsidR="00437ED4">
        <w:rPr>
          <w:rFonts w:ascii="Courier New" w:hAnsi="Courier New" w:cs="Courier New"/>
          <w:sz w:val="16"/>
          <w:szCs w:val="16"/>
        </w:rPr>
        <w:br/>
      </w:r>
      <w:r w:rsidRPr="00437ED4">
        <w:rPr>
          <w:rFonts w:ascii="Courier New" w:hAnsi="Courier New" w:cs="Courier New"/>
          <w:sz w:val="16"/>
          <w:szCs w:val="16"/>
        </w:rPr>
        <w:t xml:space="preserve">    PlsqlDatabaseConnectString &lt;hostname&gt;:&lt;port&gt;:&lt;service_name&gt; ServiceNameFormat</w:t>
      </w:r>
      <w:r w:rsidR="00437ED4">
        <w:rPr>
          <w:rFonts w:ascii="Courier New" w:hAnsi="Courier New" w:cs="Courier New"/>
          <w:sz w:val="16"/>
          <w:szCs w:val="16"/>
        </w:rPr>
        <w:br/>
      </w:r>
      <w:r w:rsidRPr="00437ED4">
        <w:rPr>
          <w:rFonts w:ascii="Courier New" w:hAnsi="Courier New" w:cs="Courier New"/>
          <w:sz w:val="16"/>
          <w:szCs w:val="16"/>
        </w:rPr>
        <w:t xml:space="preserve">    PlsqlAuthenticationMode Basic</w:t>
      </w:r>
      <w:r w:rsidR="00437ED4">
        <w:rPr>
          <w:rFonts w:ascii="Courier New" w:hAnsi="Courier New" w:cs="Courier New"/>
          <w:sz w:val="16"/>
          <w:szCs w:val="16"/>
        </w:rPr>
        <w:br/>
      </w:r>
      <w:r w:rsidRPr="00437ED4">
        <w:rPr>
          <w:rFonts w:ascii="Courier New" w:hAnsi="Courier New" w:cs="Courier New"/>
          <w:sz w:val="16"/>
          <w:szCs w:val="16"/>
        </w:rPr>
        <w:t xml:space="preserve">    PlsqlAlwaysDescribeProcedure Off</w:t>
      </w:r>
      <w:r w:rsidR="00437ED4">
        <w:rPr>
          <w:rFonts w:ascii="Courier New" w:hAnsi="Courier New" w:cs="Courier New"/>
          <w:sz w:val="16"/>
          <w:szCs w:val="16"/>
        </w:rPr>
        <w:br/>
      </w:r>
      <w:r w:rsidRPr="00437ED4">
        <w:rPr>
          <w:rFonts w:ascii="Courier New" w:hAnsi="Courier New" w:cs="Courier New"/>
          <w:sz w:val="16"/>
          <w:szCs w:val="16"/>
        </w:rPr>
        <w:t xml:space="preserve">    PlsqlDefaultPage nm3web.main_menu</w:t>
      </w:r>
      <w:r w:rsidR="00437ED4">
        <w:rPr>
          <w:rFonts w:ascii="Courier New" w:hAnsi="Courier New" w:cs="Courier New"/>
          <w:sz w:val="16"/>
          <w:szCs w:val="16"/>
        </w:rPr>
        <w:br/>
      </w:r>
      <w:r w:rsidRPr="00437ED4">
        <w:rPr>
          <w:rFonts w:ascii="Courier New" w:hAnsi="Courier New" w:cs="Courier New"/>
          <w:sz w:val="16"/>
          <w:szCs w:val="16"/>
        </w:rPr>
        <w:t xml:space="preserve">    PlsqlDocumentProcedure nm3web.process_download</w:t>
      </w:r>
      <w:r w:rsidR="00437ED4">
        <w:rPr>
          <w:rFonts w:ascii="Courier New" w:hAnsi="Courier New" w:cs="Courier New"/>
          <w:sz w:val="16"/>
          <w:szCs w:val="16"/>
        </w:rPr>
        <w:br/>
      </w:r>
      <w:r w:rsidRPr="00437ED4">
        <w:rPr>
          <w:rFonts w:ascii="Courier New" w:hAnsi="Courier New" w:cs="Courier New"/>
          <w:sz w:val="16"/>
          <w:szCs w:val="16"/>
        </w:rPr>
        <w:t xml:space="preserve">    PlsqlErrorStyle &lt;as required&gt;</w:t>
      </w:r>
      <w:r w:rsidR="00437ED4">
        <w:rPr>
          <w:rFonts w:ascii="Courier New" w:hAnsi="Courier New" w:cs="Courier New"/>
          <w:sz w:val="16"/>
          <w:szCs w:val="16"/>
        </w:rPr>
        <w:br/>
      </w:r>
      <w:r w:rsidRPr="00437ED4">
        <w:rPr>
          <w:rFonts w:ascii="Courier New" w:hAnsi="Courier New" w:cs="Courier New"/>
          <w:sz w:val="16"/>
          <w:szCs w:val="16"/>
        </w:rPr>
        <w:t xml:space="preserve">    PlsqlDocumentPath DOCS</w:t>
      </w:r>
      <w:r w:rsidR="00437ED4">
        <w:rPr>
          <w:rFonts w:ascii="Courier New" w:hAnsi="Courier New" w:cs="Courier New"/>
          <w:sz w:val="16"/>
          <w:szCs w:val="16"/>
        </w:rPr>
        <w:br/>
      </w:r>
      <w:r w:rsidRPr="00437ED4">
        <w:rPr>
          <w:rFonts w:ascii="Courier New" w:hAnsi="Courier New" w:cs="Courier New"/>
          <w:sz w:val="16"/>
          <w:szCs w:val="16"/>
        </w:rPr>
        <w:t xml:space="preserve">    PlsqlDocumentTablename NM_UPLOAD_FILES</w:t>
      </w:r>
      <w:r w:rsidR="00437ED4">
        <w:rPr>
          <w:rFonts w:ascii="Courier New" w:hAnsi="Courier New" w:cs="Courier New"/>
          <w:sz w:val="16"/>
          <w:szCs w:val="16"/>
        </w:rPr>
        <w:br/>
      </w:r>
      <w:r w:rsidRPr="00437ED4">
        <w:rPr>
          <w:rFonts w:ascii="Courier New" w:hAnsi="Courier New" w:cs="Courier New"/>
          <w:sz w:val="16"/>
          <w:szCs w:val="16"/>
        </w:rPr>
        <w:t>&lt;/Location&gt;</w:t>
      </w:r>
    </w:p>
    <w:p w14:paraId="199592DB" w14:textId="6C55C28A" w:rsidR="00BA02C9" w:rsidRPr="00EC59A4" w:rsidRDefault="00BA02C9" w:rsidP="00BA02C9">
      <w:pPr>
        <w:pStyle w:val="Heading4"/>
        <w:ind w:left="432" w:hanging="432"/>
      </w:pPr>
      <w:bookmarkStart w:id="80" w:name="_Toc378938013"/>
      <w:r w:rsidRPr="00EC59A4">
        <w:t>Forms 11g Specific Configuration</w:t>
      </w:r>
      <w:bookmarkEnd w:id="80"/>
    </w:p>
    <w:p w14:paraId="2D4FE0CA" w14:textId="64210AB5" w:rsidR="00BA02C9" w:rsidRPr="00EF643D" w:rsidRDefault="00CE26A3" w:rsidP="00CE26A3">
      <w:pPr>
        <w:pStyle w:val="Body"/>
      </w:pPr>
      <w:r>
        <w:br/>
      </w:r>
      <w:r w:rsidR="00BA02C9" w:rsidRPr="00EF643D">
        <w:t>There are certain product options which must be set according to the Oracle forms version that is being used to run the exor application.</w:t>
      </w:r>
    </w:p>
    <w:p w14:paraId="08B62A52" w14:textId="3C8ADDDB" w:rsidR="00BA02C9" w:rsidRPr="00EF643D" w:rsidRDefault="00CE26A3" w:rsidP="00CE26A3">
      <w:pPr>
        <w:pStyle w:val="Body"/>
        <w:ind w:left="720"/>
      </w:pPr>
      <w:r>
        <w:br/>
      </w:r>
      <w:r w:rsidR="00BA02C9" w:rsidRPr="00EF643D">
        <w:t>REPURL</w:t>
      </w:r>
    </w:p>
    <w:p w14:paraId="50C7FC23" w14:textId="7FDC36ED" w:rsidR="00BA02C9" w:rsidRPr="00EF643D" w:rsidRDefault="00CE26A3" w:rsidP="00CE26A3">
      <w:pPr>
        <w:pStyle w:val="Body"/>
      </w:pPr>
      <w:r>
        <w:br/>
      </w:r>
      <w:r w:rsidR="00BA02C9" w:rsidRPr="00EF643D">
        <w:t>The value of this product option should be set to the URL that identifies the 11g Fusion Middleware  Reports Server.</w:t>
      </w:r>
    </w:p>
    <w:p w14:paraId="27BD3149" w14:textId="77777777" w:rsidR="00CE26A3" w:rsidRDefault="00BA02C9" w:rsidP="00CE26A3">
      <w:pPr>
        <w:pStyle w:val="Body"/>
        <w:ind w:left="720"/>
      </w:pPr>
      <w:r w:rsidRPr="00EF643D">
        <w:t>e.g.</w:t>
      </w:r>
      <w:r w:rsidR="00CE26A3">
        <w:t xml:space="preserve"> </w:t>
      </w:r>
    </w:p>
    <w:p w14:paraId="5A729860" w14:textId="6A742307" w:rsidR="00383EAF" w:rsidRDefault="00437ED4" w:rsidP="00437ED4">
      <w:pPr>
        <w:ind w:firstLine="720"/>
        <w:rPr>
          <w:rFonts w:ascii="Arial" w:eastAsia="Times New Roman" w:hAnsi="Arial" w:cs="Arial"/>
          <w:sz w:val="20"/>
          <w:szCs w:val="20"/>
        </w:rPr>
      </w:pPr>
      <w:r w:rsidRPr="00437ED4">
        <w:t>http://&lt;weblogic server&gt;:&lt;port&gt;/reports/rwservlet?server=&lt;reports server&gt;</w:t>
      </w:r>
      <w:r w:rsidR="00383EAF">
        <w:br w:type="page"/>
      </w:r>
    </w:p>
    <w:p w14:paraId="662FB338" w14:textId="42734032" w:rsidR="007039F3" w:rsidRPr="00EF643D" w:rsidRDefault="007039F3" w:rsidP="00787A50">
      <w:pPr>
        <w:pStyle w:val="Heading3"/>
      </w:pPr>
      <w:bookmarkStart w:id="81" w:name="_Ref517268472"/>
      <w:bookmarkStart w:id="82" w:name="_Toc47445396"/>
      <w:r w:rsidRPr="00EF643D">
        <w:lastRenderedPageBreak/>
        <w:t>Upgrade of Network Manager</w:t>
      </w:r>
      <w:bookmarkEnd w:id="70"/>
      <w:bookmarkEnd w:id="71"/>
      <w:bookmarkEnd w:id="81"/>
      <w:bookmarkEnd w:id="82"/>
    </w:p>
    <w:p w14:paraId="7362698F" w14:textId="77777777" w:rsidR="00BD0864" w:rsidRDefault="00BD0864" w:rsidP="00BD0864">
      <w:pPr>
        <w:pStyle w:val="Heading4"/>
      </w:pPr>
      <w:bookmarkStart w:id="83" w:name="_Ref516576417"/>
      <w:bookmarkStart w:id="84" w:name="_Ref516576429"/>
      <w:r>
        <w:t>SYS Synonyms and Grants</w:t>
      </w:r>
      <w:bookmarkEnd w:id="83"/>
    </w:p>
    <w:p w14:paraId="21788478" w14:textId="77777777" w:rsidR="00BD0864" w:rsidRDefault="00BD0864" w:rsidP="00BD0864">
      <w:pPr>
        <w:pStyle w:val="Body"/>
      </w:pPr>
      <w:r w:rsidRPr="00E30A33">
        <w:t>The following should be used to add Synonyms and Grants for SYS objects. These are required to allow for IMS/Single Sign-On configuration.</w:t>
      </w:r>
    </w:p>
    <w:p w14:paraId="291B1B07" w14:textId="77777777" w:rsidR="009407D1" w:rsidRDefault="009407D1" w:rsidP="00BD0864">
      <w:pPr>
        <w:pStyle w:val="Body"/>
      </w:pPr>
    </w:p>
    <w:p w14:paraId="157289F8" w14:textId="77777777" w:rsidR="009407D1" w:rsidRPr="009407D1" w:rsidRDefault="00BD0864" w:rsidP="00FD1EF6">
      <w:pPr>
        <w:pStyle w:val="Body"/>
        <w:numPr>
          <w:ilvl w:val="0"/>
          <w:numId w:val="50"/>
        </w:numPr>
        <w:rPr>
          <w:rStyle w:val="HighlightText"/>
          <w:rFonts w:cs="Times New Roman"/>
          <w:b w:val="0"/>
        </w:rPr>
      </w:pPr>
      <w:r w:rsidRPr="00E30A33">
        <w:t xml:space="preserve">Change directory to </w:t>
      </w:r>
      <w:r w:rsidRPr="00E30A33">
        <w:rPr>
          <w:rStyle w:val="HighlightText"/>
        </w:rPr>
        <w:t>&lt;exor_base&gt;\nm3\install</w:t>
      </w:r>
    </w:p>
    <w:p w14:paraId="07808E6C" w14:textId="6A067990" w:rsidR="00BD0864" w:rsidRDefault="00BD0864" w:rsidP="00FD1EF6">
      <w:pPr>
        <w:pStyle w:val="Body"/>
        <w:numPr>
          <w:ilvl w:val="0"/>
          <w:numId w:val="50"/>
        </w:numPr>
      </w:pPr>
      <w:r w:rsidRPr="00E30A33">
        <w:t xml:space="preserve">Login to SQL*PLUS as the </w:t>
      </w:r>
      <w:r w:rsidRPr="009407D1">
        <w:rPr>
          <w:b/>
        </w:rPr>
        <w:t>SYS</w:t>
      </w:r>
      <w:r w:rsidRPr="00E30A33">
        <w:t xml:space="preserve"> user on the client PC and run the following command:</w:t>
      </w:r>
    </w:p>
    <w:p w14:paraId="35B8E4D4" w14:textId="77777777" w:rsidR="009407D1" w:rsidRDefault="009407D1" w:rsidP="00BD0864">
      <w:pPr>
        <w:pStyle w:val="Body"/>
        <w:ind w:firstLine="720"/>
      </w:pPr>
    </w:p>
    <w:p w14:paraId="7BEF3BAF" w14:textId="235CAF2C" w:rsidR="00BD0864" w:rsidRPr="00E30A33" w:rsidRDefault="00BD0864" w:rsidP="009407D1">
      <w:pPr>
        <w:pStyle w:val="Body"/>
        <w:ind w:left="720" w:firstLine="720"/>
      </w:pPr>
      <w:r w:rsidRPr="00E30A33">
        <w:t xml:space="preserve">start </w:t>
      </w:r>
      <w:r w:rsidR="00A34FFF">
        <w:t>nm</w:t>
      </w:r>
      <w:r w:rsidRPr="00E30A33">
        <w:t>4800_sys.sql</w:t>
      </w:r>
    </w:p>
    <w:p w14:paraId="3C86F493" w14:textId="77777777" w:rsidR="00BD0864" w:rsidRPr="00EF643D" w:rsidRDefault="00BD0864" w:rsidP="00BD0864">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20618F36" w14:textId="77777777" w:rsidR="00BD0864" w:rsidRDefault="00BD0864" w:rsidP="00BD0864">
      <w:pPr>
        <w:pStyle w:val="Body"/>
      </w:pPr>
    </w:p>
    <w:p w14:paraId="59BFBBFE" w14:textId="77777777" w:rsidR="00BD0864" w:rsidRDefault="00BD0864" w:rsidP="00715C3F">
      <w:pPr>
        <w:pStyle w:val="Body"/>
        <w:ind w:firstLine="720"/>
      </w:pPr>
      <w:r w:rsidRPr="00EF643D">
        <w:t>nm4</w:t>
      </w:r>
      <w:r>
        <w:t>8</w:t>
      </w:r>
      <w:r w:rsidRPr="00EF643D">
        <w:t>00_</w:t>
      </w:r>
      <w:r>
        <w:t>sys</w:t>
      </w:r>
      <w:r w:rsidRPr="00EF643D">
        <w:t>_&lt;date&amp;time&gt;.LOG</w:t>
      </w:r>
    </w:p>
    <w:p w14:paraId="3C5F99C7" w14:textId="09F1810D" w:rsidR="00BD0864" w:rsidRDefault="00BD0864" w:rsidP="00BD0864">
      <w:pPr>
        <w:pStyle w:val="Heading4"/>
      </w:pPr>
      <w:r>
        <w:t>SYS</w:t>
      </w:r>
      <w:r w:rsidR="0053716F">
        <w:t>TEM Objects,</w:t>
      </w:r>
      <w:r>
        <w:t xml:space="preserve"> Synonyms and Grants</w:t>
      </w:r>
    </w:p>
    <w:p w14:paraId="3A9B2FAD" w14:textId="3C2AD4BC" w:rsidR="00BD0864" w:rsidRDefault="00BD0864" w:rsidP="00BD0864">
      <w:pPr>
        <w:pStyle w:val="Body"/>
      </w:pPr>
      <w:r w:rsidRPr="00E30A33">
        <w:t xml:space="preserve">The following should be used to add </w:t>
      </w:r>
      <w:r w:rsidR="0053716F">
        <w:t xml:space="preserve">Objects, </w:t>
      </w:r>
      <w:r w:rsidRPr="00E30A33">
        <w:t xml:space="preserve">Synonyms and Grants for </w:t>
      </w:r>
      <w:r w:rsidR="0053716F">
        <w:t xml:space="preserve">SYSTEM </w:t>
      </w:r>
      <w:r w:rsidRPr="00E30A33">
        <w:t xml:space="preserve">objects. These are required </w:t>
      </w:r>
      <w:r w:rsidR="0053716F">
        <w:t>as a result of Oracle 12c changes to Job Scheduling</w:t>
      </w:r>
    </w:p>
    <w:p w14:paraId="6E80C527" w14:textId="77777777" w:rsidR="00BD0864" w:rsidRPr="00E30A33" w:rsidRDefault="00BD0864" w:rsidP="00BD0864">
      <w:pPr>
        <w:pStyle w:val="Body"/>
      </w:pPr>
    </w:p>
    <w:p w14:paraId="5D186A0B" w14:textId="77777777" w:rsidR="00BD0864" w:rsidRPr="00E30A33" w:rsidRDefault="00BD0864" w:rsidP="00FD1EF6">
      <w:pPr>
        <w:pStyle w:val="Body"/>
        <w:numPr>
          <w:ilvl w:val="0"/>
          <w:numId w:val="52"/>
        </w:numPr>
      </w:pPr>
      <w:r w:rsidRPr="00E30A33">
        <w:t xml:space="preserve">Change directory to </w:t>
      </w:r>
      <w:r w:rsidRPr="00E30A33">
        <w:rPr>
          <w:rStyle w:val="HighlightText"/>
        </w:rPr>
        <w:t>&lt;exor_base&gt;\nm3\install</w:t>
      </w:r>
    </w:p>
    <w:p w14:paraId="4D25247B" w14:textId="04045C45" w:rsidR="00BD0864" w:rsidRDefault="00BD0864" w:rsidP="00FD1EF6">
      <w:pPr>
        <w:pStyle w:val="Body"/>
        <w:numPr>
          <w:ilvl w:val="0"/>
          <w:numId w:val="52"/>
        </w:numPr>
      </w:pPr>
      <w:r w:rsidRPr="00E30A33">
        <w:t xml:space="preserve">Login to SQL*PLUS as the </w:t>
      </w:r>
      <w:r w:rsidRPr="00B77EDA">
        <w:rPr>
          <w:b/>
        </w:rPr>
        <w:t>SYS</w:t>
      </w:r>
      <w:r w:rsidR="0053716F">
        <w:rPr>
          <w:b/>
        </w:rPr>
        <w:t>TEM</w:t>
      </w:r>
      <w:r w:rsidRPr="00E30A33">
        <w:t xml:space="preserve"> user on the client PC and run the following command:</w:t>
      </w:r>
    </w:p>
    <w:p w14:paraId="24F55448" w14:textId="77777777" w:rsidR="00BD0864" w:rsidRPr="00E30A33" w:rsidRDefault="00BD0864" w:rsidP="00BD0864">
      <w:pPr>
        <w:pStyle w:val="Body"/>
      </w:pPr>
    </w:p>
    <w:p w14:paraId="72AF2093" w14:textId="55C49955" w:rsidR="00BD0864" w:rsidRPr="00E30A33" w:rsidRDefault="00BD0864" w:rsidP="009407D1">
      <w:pPr>
        <w:pStyle w:val="Body"/>
        <w:ind w:left="720" w:firstLine="720"/>
      </w:pPr>
      <w:r w:rsidRPr="00E30A33">
        <w:t xml:space="preserve">start </w:t>
      </w:r>
      <w:r w:rsidR="00FE51B2">
        <w:t>nm</w:t>
      </w:r>
      <w:r w:rsidRPr="00E30A33">
        <w:t>4800_sys</w:t>
      </w:r>
      <w:r w:rsidR="0053716F">
        <w:t>tem</w:t>
      </w:r>
      <w:r w:rsidRPr="00E30A33">
        <w:t>.sql</w:t>
      </w:r>
    </w:p>
    <w:p w14:paraId="4381A01D" w14:textId="77777777" w:rsidR="00BD0864" w:rsidRDefault="00BD0864" w:rsidP="00BD0864">
      <w:pPr>
        <w:pStyle w:val="Body"/>
      </w:pPr>
    </w:p>
    <w:p w14:paraId="5EE843FD" w14:textId="77777777" w:rsidR="00BD0864" w:rsidRPr="00EF643D" w:rsidRDefault="00BD0864" w:rsidP="00BD0864">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0F851761" w14:textId="77777777" w:rsidR="00BD0864" w:rsidRDefault="00BD0864" w:rsidP="00BD0864">
      <w:pPr>
        <w:pStyle w:val="Body"/>
      </w:pPr>
    </w:p>
    <w:p w14:paraId="7FDEAF3D" w14:textId="350705D7" w:rsidR="00BD0864" w:rsidRDefault="00BD0864" w:rsidP="00715C3F">
      <w:pPr>
        <w:pStyle w:val="Body"/>
        <w:ind w:firstLine="720"/>
      </w:pPr>
      <w:r w:rsidRPr="00EF643D">
        <w:t>nm4</w:t>
      </w:r>
      <w:r>
        <w:t>8</w:t>
      </w:r>
      <w:r w:rsidRPr="00EF643D">
        <w:t>00_</w:t>
      </w:r>
      <w:r>
        <w:t>sys</w:t>
      </w:r>
      <w:r w:rsidR="00DA5D67">
        <w:t>tem</w:t>
      </w:r>
      <w:r w:rsidRPr="00EF643D">
        <w:t>_&lt;date&amp;time&gt;.LOG</w:t>
      </w:r>
    </w:p>
    <w:p w14:paraId="55335848" w14:textId="77777777" w:rsidR="007039F3" w:rsidRDefault="007039F3" w:rsidP="00787A50">
      <w:pPr>
        <w:pStyle w:val="Heading4"/>
      </w:pPr>
      <w:r>
        <w:t>EXOR_CORE Objects</w:t>
      </w:r>
      <w:bookmarkEnd w:id="84"/>
    </w:p>
    <w:p w14:paraId="2DCEB1CD" w14:textId="77777777" w:rsidR="007039F3" w:rsidRPr="00E30A33" w:rsidRDefault="007039F3" w:rsidP="007039F3">
      <w:pPr>
        <w:pStyle w:val="Body"/>
      </w:pPr>
      <w:r>
        <w:t>Modifications have been made to objects owned by EXOR_CORE. These will require re-application.</w:t>
      </w:r>
    </w:p>
    <w:p w14:paraId="15B25685" w14:textId="77777777" w:rsidR="007039F3" w:rsidRDefault="007039F3" w:rsidP="007039F3">
      <w:pPr>
        <w:pStyle w:val="Body"/>
      </w:pPr>
    </w:p>
    <w:p w14:paraId="0E83A946" w14:textId="446FF261" w:rsidR="007039F3" w:rsidRPr="00E30A33" w:rsidRDefault="007039F3" w:rsidP="00FD1EF6">
      <w:pPr>
        <w:pStyle w:val="Body"/>
        <w:numPr>
          <w:ilvl w:val="0"/>
          <w:numId w:val="53"/>
        </w:numPr>
      </w:pPr>
      <w:r w:rsidRPr="00E30A33">
        <w:t xml:space="preserve">Change directory to </w:t>
      </w:r>
      <w:r w:rsidRPr="00E30A33">
        <w:rPr>
          <w:rStyle w:val="HighlightText"/>
        </w:rPr>
        <w:t>&lt;exor_base&gt;\nm3\install</w:t>
      </w:r>
    </w:p>
    <w:p w14:paraId="16FA1343" w14:textId="58A845B3" w:rsidR="007039F3" w:rsidRDefault="007039F3" w:rsidP="00FD1EF6">
      <w:pPr>
        <w:pStyle w:val="Body"/>
        <w:numPr>
          <w:ilvl w:val="0"/>
          <w:numId w:val="53"/>
        </w:numPr>
      </w:pPr>
      <w:r w:rsidRPr="00E30A33">
        <w:t xml:space="preserve">Login to SQL*PLUS as the </w:t>
      </w:r>
      <w:r w:rsidRPr="00B77EDA">
        <w:rPr>
          <w:b/>
        </w:rPr>
        <w:t>EXOR_CORE</w:t>
      </w:r>
      <w:r w:rsidRPr="00E30A33">
        <w:t xml:space="preserve"> user on the client PC and run the following command:</w:t>
      </w:r>
    </w:p>
    <w:p w14:paraId="4A86C6C8" w14:textId="77777777" w:rsidR="007039F3" w:rsidRPr="00E30A33" w:rsidRDefault="007039F3" w:rsidP="007039F3">
      <w:pPr>
        <w:pStyle w:val="Body"/>
      </w:pPr>
    </w:p>
    <w:p w14:paraId="2BD6A0D6" w14:textId="0C16453F" w:rsidR="007039F3" w:rsidRPr="00E30A33" w:rsidRDefault="007039F3" w:rsidP="009407D1">
      <w:pPr>
        <w:pStyle w:val="Body"/>
        <w:ind w:left="720" w:firstLine="720"/>
      </w:pPr>
      <w:r w:rsidRPr="00E30A33">
        <w:t xml:space="preserve">start </w:t>
      </w:r>
      <w:r w:rsidR="007A3499">
        <w:t>nm</w:t>
      </w:r>
      <w:r w:rsidRPr="00E30A33">
        <w:t>4800_</w:t>
      </w:r>
      <w:r>
        <w:t>exor_core</w:t>
      </w:r>
      <w:r w:rsidRPr="00E30A33">
        <w:t>.sql</w:t>
      </w:r>
    </w:p>
    <w:p w14:paraId="037195D6" w14:textId="77777777" w:rsidR="007039F3" w:rsidRDefault="007039F3" w:rsidP="007039F3">
      <w:pPr>
        <w:pStyle w:val="Body"/>
      </w:pPr>
    </w:p>
    <w:p w14:paraId="6572DF5E" w14:textId="32A3D093" w:rsidR="007039F3" w:rsidRDefault="007039F3" w:rsidP="007039F3">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51855D4F" w14:textId="77777777" w:rsidR="007039F3" w:rsidRPr="00EF643D" w:rsidRDefault="007039F3" w:rsidP="007039F3">
      <w:pPr>
        <w:pStyle w:val="Body"/>
      </w:pPr>
    </w:p>
    <w:p w14:paraId="4D070607" w14:textId="77777777" w:rsidR="007039F3" w:rsidRDefault="007039F3" w:rsidP="00E27FD9">
      <w:pPr>
        <w:pStyle w:val="Body"/>
        <w:ind w:firstLine="720"/>
      </w:pPr>
      <w:r w:rsidRPr="00EF643D">
        <w:t>nm4</w:t>
      </w:r>
      <w:r>
        <w:t>8</w:t>
      </w:r>
      <w:r w:rsidRPr="00EF643D">
        <w:t>00_</w:t>
      </w:r>
      <w:r>
        <w:t>exor_core</w:t>
      </w:r>
      <w:r w:rsidRPr="00EF643D">
        <w:t>_&lt;date&amp;time&gt;.LOG</w:t>
      </w:r>
    </w:p>
    <w:p w14:paraId="21F62B06" w14:textId="77777777" w:rsidR="007039F3" w:rsidRPr="00EC59A4" w:rsidRDefault="007039F3" w:rsidP="00787A50">
      <w:pPr>
        <w:pStyle w:val="Heading4"/>
      </w:pPr>
      <w:r w:rsidRPr="00EC59A4">
        <w:t>Upgrade of Network Manager</w:t>
      </w:r>
    </w:p>
    <w:p w14:paraId="70D076D4" w14:textId="1C01EF22" w:rsidR="007039F3" w:rsidRDefault="007039F3" w:rsidP="007039F3">
      <w:pPr>
        <w:pStyle w:val="Body"/>
      </w:pPr>
      <w:r w:rsidRPr="00EF643D">
        <w:t>This section describes the steps necessary to upgrade Network Manager to 4.</w:t>
      </w:r>
      <w:r>
        <w:t>8</w:t>
      </w:r>
      <w:r w:rsidRPr="00EF643D">
        <w:t>.0.</w:t>
      </w:r>
      <w:r w:rsidR="003C77F6">
        <w:t>x</w:t>
      </w:r>
    </w:p>
    <w:p w14:paraId="24F126A0" w14:textId="77777777" w:rsidR="007039F3" w:rsidRDefault="007039F3" w:rsidP="007039F3">
      <w:pPr>
        <w:pStyle w:val="Body"/>
      </w:pPr>
      <w:r w:rsidRPr="00EF643D">
        <w:t>To upgrade the base data and objects for the Network Manager modules;</w:t>
      </w:r>
    </w:p>
    <w:p w14:paraId="689AD4BA" w14:textId="77777777" w:rsidR="007039F3" w:rsidRDefault="007039F3" w:rsidP="007039F3">
      <w:pPr>
        <w:pStyle w:val="Body"/>
      </w:pPr>
    </w:p>
    <w:p w14:paraId="52213FB9" w14:textId="5DA6F1E5" w:rsidR="007039F3" w:rsidRDefault="007039F3" w:rsidP="00FD1EF6">
      <w:pPr>
        <w:pStyle w:val="Body"/>
        <w:numPr>
          <w:ilvl w:val="0"/>
          <w:numId w:val="54"/>
        </w:numPr>
      </w:pPr>
      <w:r w:rsidRPr="00EF643D">
        <w:t xml:space="preserve">Change directory to </w:t>
      </w:r>
      <w:r w:rsidRPr="00E06E14">
        <w:rPr>
          <w:rStyle w:val="HighlightText"/>
        </w:rPr>
        <w:t>&lt;exor_base&gt;</w:t>
      </w:r>
      <w:r w:rsidRPr="00EF643D">
        <w:t>\nm3\install</w:t>
      </w:r>
    </w:p>
    <w:p w14:paraId="0789188B" w14:textId="2EADB9C4" w:rsidR="007039F3" w:rsidRDefault="007039F3" w:rsidP="00FD1EF6">
      <w:pPr>
        <w:pStyle w:val="Body"/>
        <w:numPr>
          <w:ilvl w:val="0"/>
          <w:numId w:val="54"/>
        </w:numPr>
      </w:pPr>
      <w:r w:rsidRPr="00E30A33">
        <w:t xml:space="preserve">Login to SQL*PLUS as </w:t>
      </w:r>
      <w:r w:rsidRPr="00B77EDA">
        <w:rPr>
          <w:b/>
        </w:rPr>
        <w:t>Highways Owner</w:t>
      </w:r>
      <w:r>
        <w:t xml:space="preserve"> </w:t>
      </w:r>
      <w:r w:rsidRPr="00E30A33">
        <w:t>user on the client PC and run the following command:</w:t>
      </w:r>
    </w:p>
    <w:p w14:paraId="6C2202EC" w14:textId="77777777" w:rsidR="007039F3" w:rsidRDefault="007039F3" w:rsidP="007039F3">
      <w:pPr>
        <w:pStyle w:val="Body"/>
      </w:pPr>
    </w:p>
    <w:p w14:paraId="7A475F4E" w14:textId="316433BF" w:rsidR="007039F3" w:rsidRDefault="007039F3" w:rsidP="009407D1">
      <w:pPr>
        <w:pStyle w:val="Body"/>
        <w:ind w:left="720" w:firstLine="720"/>
      </w:pPr>
      <w:r w:rsidRPr="00E30A33">
        <w:t xml:space="preserve">start </w:t>
      </w:r>
      <w:r w:rsidRPr="00E842F7">
        <w:t>nm4700_nm4800</w:t>
      </w:r>
    </w:p>
    <w:p w14:paraId="003872CD" w14:textId="77777777" w:rsidR="007039F3" w:rsidRDefault="007039F3" w:rsidP="007039F3">
      <w:pPr>
        <w:pStyle w:val="Body"/>
      </w:pPr>
    </w:p>
    <w:p w14:paraId="32491CBD" w14:textId="52D63EEA" w:rsidR="007039F3" w:rsidRDefault="007039F3" w:rsidP="007039F3">
      <w:pPr>
        <w:pStyle w:val="Body"/>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39E05354" w14:textId="77777777" w:rsidR="007039F3" w:rsidRPr="00EF643D" w:rsidRDefault="007039F3" w:rsidP="007039F3">
      <w:pPr>
        <w:pStyle w:val="Body"/>
      </w:pPr>
    </w:p>
    <w:p w14:paraId="6DE9A118" w14:textId="303F792C" w:rsidR="007039F3" w:rsidRDefault="007039F3" w:rsidP="007039F3">
      <w:pPr>
        <w:pStyle w:val="Body"/>
      </w:pPr>
      <w:r w:rsidRPr="00EF643D">
        <w:t>For example, if you installed your highways software in a directory called EXOR on your C drive, you would enter the following when prompted.</w:t>
      </w:r>
    </w:p>
    <w:p w14:paraId="0E186661" w14:textId="77777777" w:rsidR="007039F3" w:rsidRPr="00EF643D" w:rsidRDefault="007039F3" w:rsidP="007039F3">
      <w:pPr>
        <w:pStyle w:val="Body"/>
      </w:pPr>
    </w:p>
    <w:p w14:paraId="4AA1581C" w14:textId="5B6274C5" w:rsidR="007039F3" w:rsidRDefault="007039F3" w:rsidP="007039F3">
      <w:pPr>
        <w:pStyle w:val="Body"/>
        <w:ind w:firstLine="720"/>
      </w:pPr>
      <w:r w:rsidRPr="00EF643D">
        <w:t>C:\EXOR\</w:t>
      </w:r>
    </w:p>
    <w:p w14:paraId="6B26892C" w14:textId="77777777" w:rsidR="007039F3" w:rsidRPr="00EF643D" w:rsidRDefault="007039F3" w:rsidP="007039F3">
      <w:pPr>
        <w:pStyle w:val="Body"/>
        <w:ind w:firstLine="720"/>
      </w:pPr>
    </w:p>
    <w:p w14:paraId="567BDAF6" w14:textId="7A7D511E" w:rsidR="007039F3" w:rsidRDefault="007039F3" w:rsidP="007039F3">
      <w:pPr>
        <w:pStyle w:val="Body"/>
      </w:pPr>
      <w:r w:rsidRPr="00EF643D">
        <w:t>When you have supplied this value, you will be prompted to confirm that it is correct and asked whether you wish to continue.</w:t>
      </w:r>
    </w:p>
    <w:p w14:paraId="349DEBBA" w14:textId="77777777" w:rsidR="007039F3" w:rsidRDefault="007039F3" w:rsidP="007039F3">
      <w:pPr>
        <w:pStyle w:val="Body"/>
      </w:pPr>
    </w:p>
    <w:p w14:paraId="596D5436" w14:textId="56AE9AAE" w:rsidR="007039F3" w:rsidRDefault="007039F3" w:rsidP="007039F3">
      <w:pPr>
        <w:pStyle w:val="Body"/>
      </w:pPr>
      <w:r w:rsidRPr="00EF643D">
        <w:t>If the value specified is not correct or does not end with a slash</w:t>
      </w:r>
      <w:r>
        <w:t xml:space="preserve">(‘\’) </w:t>
      </w:r>
      <w:r w:rsidRPr="00EF643D">
        <w:t>character, you will be given an error message and the installation script will abort. You will then need to login to SQL*PLUS again and rerun the script.</w:t>
      </w:r>
    </w:p>
    <w:p w14:paraId="38FAE9D8" w14:textId="77777777" w:rsidR="007039F3" w:rsidRDefault="007039F3" w:rsidP="007039F3">
      <w:pPr>
        <w:pStyle w:val="Body"/>
      </w:pPr>
    </w:p>
    <w:p w14:paraId="28776E60" w14:textId="10C6E2E3" w:rsidR="007039F3" w:rsidRPr="00EF643D" w:rsidRDefault="007039F3" w:rsidP="007039F3">
      <w:pPr>
        <w:pStyle w:val="Body"/>
      </w:pPr>
      <w:r w:rsidRPr="00EF643D">
        <w:t xml:space="preserve">When the script has completed, all the Network Manager objects and data will have been upgraded. </w:t>
      </w:r>
    </w:p>
    <w:p w14:paraId="7F38F2F5" w14:textId="77777777" w:rsidR="007039F3" w:rsidRPr="00EC59A4" w:rsidRDefault="007039F3" w:rsidP="00787A50">
      <w:pPr>
        <w:pStyle w:val="Heading4"/>
      </w:pPr>
      <w:r w:rsidRPr="00EC59A4">
        <w:t>Checking Log File(s)</w:t>
      </w:r>
    </w:p>
    <w:p w14:paraId="57107E35" w14:textId="776588CD" w:rsidR="007039F3" w:rsidRDefault="007039F3" w:rsidP="007039F3">
      <w:pPr>
        <w:pStyle w:val="Body"/>
      </w:pPr>
      <w:r w:rsidRPr="00EF643D">
        <w:t>The following log files are produced in the working directory.  At the end of the upgrade, they can be viewed to check for any errors that could have occurred during the upgrade process.</w:t>
      </w:r>
    </w:p>
    <w:p w14:paraId="0D3E1883" w14:textId="77777777" w:rsidR="007039F3" w:rsidRPr="00EF643D" w:rsidRDefault="007039F3" w:rsidP="007039F3">
      <w:pPr>
        <w:pStyle w:val="Body"/>
      </w:pPr>
    </w:p>
    <w:p w14:paraId="14E99E2D" w14:textId="77777777" w:rsidR="007039F3" w:rsidRPr="00EF643D" w:rsidRDefault="007039F3" w:rsidP="007039F3">
      <w:pPr>
        <w:pStyle w:val="Body"/>
        <w:ind w:firstLine="720"/>
      </w:pPr>
      <w:r>
        <w:t>n</w:t>
      </w:r>
      <w:r w:rsidRPr="00EF643D">
        <w:t>m</w:t>
      </w:r>
      <w:r>
        <w:t>47</w:t>
      </w:r>
      <w:r w:rsidRPr="00EF643D">
        <w:t>00_nm4</w:t>
      </w:r>
      <w:r>
        <w:t>8</w:t>
      </w:r>
      <w:r w:rsidRPr="00EF643D">
        <w:t>00_1_&lt;date&amp;time&gt;.LOG</w:t>
      </w:r>
    </w:p>
    <w:p w14:paraId="6165D965" w14:textId="77777777" w:rsidR="007039F3" w:rsidRDefault="007039F3" w:rsidP="007039F3">
      <w:pPr>
        <w:pStyle w:val="Body"/>
        <w:ind w:firstLine="720"/>
      </w:pPr>
      <w:r>
        <w:t>n</w:t>
      </w:r>
      <w:r w:rsidRPr="00EF643D">
        <w:t>m</w:t>
      </w:r>
      <w:r>
        <w:t>47</w:t>
      </w:r>
      <w:r w:rsidRPr="00EF643D">
        <w:t>00_nm4</w:t>
      </w:r>
      <w:r>
        <w:t>8</w:t>
      </w:r>
      <w:r w:rsidRPr="00EF643D">
        <w:t>00_2_&lt;date&amp;time&gt;.LOG</w:t>
      </w:r>
    </w:p>
    <w:p w14:paraId="1B51E89C" w14:textId="77777777" w:rsidR="007039F3" w:rsidRPr="00EF643D" w:rsidRDefault="007039F3" w:rsidP="007039F3">
      <w:pPr>
        <w:pStyle w:val="Body"/>
      </w:pPr>
    </w:p>
    <w:p w14:paraId="3055783F" w14:textId="5720D04C" w:rsidR="007039F3" w:rsidRPr="00EF643D" w:rsidRDefault="007039F3" w:rsidP="007039F3">
      <w:pPr>
        <w:pStyle w:val="Body"/>
      </w:pPr>
      <w:r w:rsidRPr="00EF643D">
        <w:t>Please raise and attach the</w:t>
      </w:r>
      <w:r>
        <w:t xml:space="preserve">se logs, and the log files from </w:t>
      </w:r>
      <w:r>
        <w:fldChar w:fldCharType="begin"/>
      </w:r>
      <w:r>
        <w:instrText xml:space="preserve"> REF _Ref516576417 \r \h  \* MERGEFORMAT </w:instrText>
      </w:r>
      <w:r>
        <w:fldChar w:fldCharType="separate"/>
      </w:r>
      <w:r w:rsidR="00A80D8B">
        <w:t>3.2.6.1</w:t>
      </w:r>
      <w:r>
        <w:fldChar w:fldCharType="end"/>
      </w:r>
      <w:r>
        <w:t xml:space="preserve"> and </w:t>
      </w:r>
      <w:r>
        <w:fldChar w:fldCharType="begin"/>
      </w:r>
      <w:r>
        <w:instrText xml:space="preserve"> REF _Ref516576429 \r \h  \* MERGEFORMAT </w:instrText>
      </w:r>
      <w:r>
        <w:fldChar w:fldCharType="separate"/>
      </w:r>
      <w:r w:rsidR="00A80D8B">
        <w:t>3.2.6.1</w:t>
      </w:r>
      <w:r>
        <w:fldChar w:fldCharType="end"/>
      </w:r>
      <w:r>
        <w:t>,</w:t>
      </w:r>
      <w:r w:rsidRPr="00EF643D">
        <w:t xml:space="preserve"> to a ticket with </w:t>
      </w:r>
      <w:hyperlink r:id="rId23" w:history="1">
        <w:r w:rsidRPr="00EF643D">
          <w:rPr>
            <w:rStyle w:val="Hyperlink"/>
          </w:rPr>
          <w:t>http://selectservices.bentley.com</w:t>
        </w:r>
      </w:hyperlink>
      <w:r w:rsidRPr="00EF643D">
        <w:t xml:space="preserve"> to allow Bentley support staff to verify the upgrade has been successful.</w:t>
      </w:r>
    </w:p>
    <w:p w14:paraId="62C740EA" w14:textId="77777777" w:rsidR="007039F3" w:rsidRDefault="007039F3" w:rsidP="007039F3">
      <w:pPr>
        <w:pStyle w:val="Body"/>
      </w:pPr>
    </w:p>
    <w:p w14:paraId="59F2DEFA" w14:textId="601362EE" w:rsidR="007039F3" w:rsidRPr="00EF643D" w:rsidRDefault="007039F3" w:rsidP="007039F3">
      <w:pPr>
        <w:pStyle w:val="Body"/>
      </w:pPr>
      <w:r w:rsidRPr="00EF643D">
        <w:lastRenderedPageBreak/>
        <w:t>Due to interdependencies between some Exor products, please ignore all compilation errors until all of your products have been upgraded.</w:t>
      </w:r>
    </w:p>
    <w:p w14:paraId="4B734F18" w14:textId="20156A59" w:rsidR="007039F3" w:rsidRPr="00EF643D" w:rsidRDefault="007039F3" w:rsidP="00787A50">
      <w:pPr>
        <w:pStyle w:val="Heading3"/>
      </w:pPr>
      <w:bookmarkStart w:id="85" w:name="_Toc366491987"/>
      <w:bookmarkStart w:id="86" w:name="_Toc47445397"/>
      <w:r w:rsidRPr="00EF643D">
        <w:t>Mandatory Configuration (Post Install and Upgrade)</w:t>
      </w:r>
      <w:bookmarkEnd w:id="85"/>
      <w:bookmarkEnd w:id="86"/>
    </w:p>
    <w:p w14:paraId="21AE2E1A" w14:textId="77777777" w:rsidR="007039F3" w:rsidRPr="00EC59A4" w:rsidRDefault="007039F3" w:rsidP="00787A50">
      <w:pPr>
        <w:pStyle w:val="Heading4"/>
      </w:pPr>
      <w:r w:rsidRPr="00EC59A4">
        <w:t>exor_version.txt</w:t>
      </w:r>
    </w:p>
    <w:p w14:paraId="322B61E1" w14:textId="35F89F08" w:rsidR="007039F3" w:rsidRDefault="007039F3" w:rsidP="007039F3">
      <w:pPr>
        <w:pStyle w:val="Body"/>
      </w:pPr>
      <w:r w:rsidRPr="00EF643D">
        <w:t xml:space="preserve">Before accessing Network Manager you must check the file exor_version.txt.  </w:t>
      </w:r>
    </w:p>
    <w:p w14:paraId="2CC46683" w14:textId="6B818C5B" w:rsidR="007039F3" w:rsidRDefault="007039F3" w:rsidP="007039F3">
      <w:pPr>
        <w:pStyle w:val="Body"/>
      </w:pPr>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14:paraId="63F26CAD" w14:textId="77777777" w:rsidR="007039F3" w:rsidRPr="00EF643D" w:rsidRDefault="007039F3" w:rsidP="007039F3">
      <w:pPr>
        <w:pStyle w:val="Body"/>
      </w:pPr>
    </w:p>
    <w:p w14:paraId="02E589BB" w14:textId="77777777" w:rsidR="007039F3" w:rsidRPr="00EF643D" w:rsidRDefault="007039F3" w:rsidP="007039F3">
      <w:pPr>
        <w:pStyle w:val="Body"/>
      </w:pPr>
      <w:r w:rsidRPr="00EF643D">
        <w:t>Ensure that the entry for Network Manager is set accordingly;</w:t>
      </w:r>
    </w:p>
    <w:p w14:paraId="5637714C" w14:textId="55643552" w:rsidR="007039F3" w:rsidRPr="00D7186E" w:rsidRDefault="007039F3" w:rsidP="00D7186E">
      <w:pPr>
        <w:pStyle w:val="Body"/>
        <w:ind w:left="1440"/>
      </w:pPr>
      <w:r w:rsidRPr="00D7186E">
        <w:t>NET</w:t>
      </w:r>
      <w:r w:rsidR="009355BE" w:rsidRPr="00D7186E">
        <w:tab/>
      </w:r>
      <w:r w:rsidRPr="00D7186E">
        <w:t>=</w:t>
      </w:r>
      <w:r w:rsidR="009355BE" w:rsidRPr="00D7186E">
        <w:t xml:space="preserve"> </w:t>
      </w:r>
      <w:r w:rsidRPr="00D7186E">
        <w:t>4.8.0.</w:t>
      </w:r>
      <w:r w:rsidR="009355BE" w:rsidRPr="00D7186E">
        <w:t>3</w:t>
      </w:r>
    </w:p>
    <w:p w14:paraId="45567750" w14:textId="70B8716D" w:rsidR="007039F3" w:rsidRPr="00D7186E" w:rsidRDefault="007039F3" w:rsidP="00D7186E">
      <w:pPr>
        <w:pStyle w:val="Body"/>
        <w:ind w:left="1440"/>
      </w:pPr>
      <w:r w:rsidRPr="00D7186E">
        <w:t>HIG</w:t>
      </w:r>
      <w:r w:rsidR="009355BE" w:rsidRPr="00D7186E">
        <w:tab/>
      </w:r>
      <w:r w:rsidRPr="00D7186E">
        <w:t>=</w:t>
      </w:r>
      <w:r w:rsidR="009355BE" w:rsidRPr="00D7186E">
        <w:t xml:space="preserve"> </w:t>
      </w:r>
      <w:r w:rsidRPr="00D7186E">
        <w:t>4.8.0.</w:t>
      </w:r>
      <w:r w:rsidR="009355BE" w:rsidRPr="00D7186E">
        <w:t>3</w:t>
      </w:r>
    </w:p>
    <w:p w14:paraId="212C19FF" w14:textId="75E9EFB2" w:rsidR="007039F3" w:rsidRPr="00D7186E" w:rsidRDefault="007039F3" w:rsidP="00D7186E">
      <w:pPr>
        <w:pStyle w:val="Body"/>
        <w:ind w:left="1440"/>
      </w:pPr>
      <w:r w:rsidRPr="00D7186E">
        <w:t>AST</w:t>
      </w:r>
      <w:r w:rsidR="009355BE" w:rsidRPr="00D7186E">
        <w:tab/>
      </w:r>
      <w:r w:rsidRPr="00D7186E">
        <w:t>=</w:t>
      </w:r>
      <w:r w:rsidR="009355BE" w:rsidRPr="00D7186E">
        <w:t xml:space="preserve"> </w:t>
      </w:r>
      <w:r w:rsidRPr="00D7186E">
        <w:t>4.8.0.</w:t>
      </w:r>
      <w:r w:rsidR="009355BE" w:rsidRPr="00D7186E">
        <w:t>3</w:t>
      </w:r>
    </w:p>
    <w:p w14:paraId="33EE0EA0" w14:textId="40AE9C5B" w:rsidR="007039F3" w:rsidRPr="00D7186E" w:rsidRDefault="007039F3" w:rsidP="00D7186E">
      <w:pPr>
        <w:pStyle w:val="Body"/>
        <w:ind w:left="1440"/>
      </w:pPr>
      <w:r w:rsidRPr="00D7186E">
        <w:t>DOC</w:t>
      </w:r>
      <w:r w:rsidR="009355BE" w:rsidRPr="00D7186E">
        <w:tab/>
      </w:r>
      <w:r w:rsidRPr="00D7186E">
        <w:t>=</w:t>
      </w:r>
      <w:r w:rsidR="009355BE" w:rsidRPr="00D7186E">
        <w:t xml:space="preserve"> </w:t>
      </w:r>
      <w:r w:rsidRPr="00D7186E">
        <w:t>4.8.0.</w:t>
      </w:r>
      <w:r w:rsidR="009355BE" w:rsidRPr="00D7186E">
        <w:t>3</w:t>
      </w:r>
    </w:p>
    <w:p w14:paraId="4EB3D270" w14:textId="7BC82505" w:rsidR="007039F3" w:rsidRPr="00D7186E" w:rsidRDefault="007039F3" w:rsidP="00D7186E">
      <w:pPr>
        <w:pStyle w:val="Body"/>
        <w:ind w:left="1440"/>
      </w:pPr>
      <w:r w:rsidRPr="00D7186E">
        <w:t>WMP</w:t>
      </w:r>
      <w:r w:rsidR="009355BE" w:rsidRPr="00D7186E">
        <w:tab/>
      </w:r>
      <w:r w:rsidRPr="00D7186E">
        <w:t>=</w:t>
      </w:r>
      <w:r w:rsidR="009355BE" w:rsidRPr="00D7186E">
        <w:t xml:space="preserve"> </w:t>
      </w:r>
      <w:r w:rsidRPr="00D7186E">
        <w:t>4.8.0.</w:t>
      </w:r>
      <w:r w:rsidR="009355BE" w:rsidRPr="00D7186E">
        <w:t>3</w:t>
      </w:r>
    </w:p>
    <w:p w14:paraId="639CE302" w14:textId="77777777" w:rsidR="007039F3" w:rsidRPr="00EF643D" w:rsidRDefault="007039F3" w:rsidP="00787A50">
      <w:pPr>
        <w:pStyle w:val="Heading3"/>
      </w:pPr>
      <w:bookmarkStart w:id="87" w:name="_Toc366491988"/>
      <w:bookmarkStart w:id="88" w:name="_Toc47445398"/>
      <w:r w:rsidRPr="00EF643D">
        <w:t>EXOR_JPG.JAR (Post Install and Upgrade)</w:t>
      </w:r>
      <w:bookmarkEnd w:id="87"/>
      <w:bookmarkEnd w:id="88"/>
    </w:p>
    <w:p w14:paraId="4D7465C1" w14:textId="77777777" w:rsidR="007039F3" w:rsidRPr="007039F3" w:rsidRDefault="007039F3" w:rsidP="007039F3">
      <w:pPr>
        <w:pStyle w:val="Body"/>
        <w:rPr>
          <w:rStyle w:val="Emphasis"/>
          <w:i w:val="0"/>
        </w:rPr>
      </w:pPr>
      <w:r w:rsidRPr="007039F3">
        <w:rPr>
          <w:rStyle w:val="Emphasis"/>
          <w:i w:val="0"/>
        </w:rPr>
        <w:t xml:space="preserve">Copy the new EXOR_JPG.JAR from the </w:t>
      </w:r>
      <w:r w:rsidRPr="007039F3">
        <w:rPr>
          <w:rStyle w:val="HighlightText"/>
          <w:i/>
        </w:rPr>
        <w:t>&lt;exor_base&gt;</w:t>
      </w:r>
      <w:r w:rsidRPr="007039F3">
        <w:rPr>
          <w:rStyle w:val="Emphasis"/>
          <w:i w:val="0"/>
        </w:rPr>
        <w:t xml:space="preserve">/icons/java folder to the &lt;forms_home&gt;/java folder on the application server. </w:t>
      </w:r>
    </w:p>
    <w:p w14:paraId="4930E20D" w14:textId="77777777" w:rsidR="007039F3" w:rsidRPr="007039F3" w:rsidRDefault="007039F3" w:rsidP="007039F3">
      <w:pPr>
        <w:pStyle w:val="Body"/>
        <w:rPr>
          <w:i/>
        </w:rPr>
      </w:pPr>
      <w:r w:rsidRPr="007039F3">
        <w:rPr>
          <w:rStyle w:val="Emphasis"/>
          <w:i w:val="0"/>
        </w:rPr>
        <w:t>Users may need to clear their JRE caches to see the changes.</w:t>
      </w:r>
    </w:p>
    <w:p w14:paraId="4D2B7DD0" w14:textId="77777777" w:rsidR="007039F3" w:rsidRPr="00EF643D" w:rsidRDefault="007039F3" w:rsidP="00787A50">
      <w:pPr>
        <w:pStyle w:val="Heading3"/>
      </w:pPr>
      <w:bookmarkStart w:id="89" w:name="_Toc366491989"/>
      <w:bookmarkStart w:id="90" w:name="_Toc47445399"/>
      <w:r w:rsidRPr="00EF643D">
        <w:t>Process Framework (Post Install and Upgrade)</w:t>
      </w:r>
      <w:bookmarkEnd w:id="89"/>
      <w:bookmarkEnd w:id="90"/>
    </w:p>
    <w:p w14:paraId="792C2CBE" w14:textId="4A99D341" w:rsidR="007039F3" w:rsidRPr="00EF643D" w:rsidRDefault="007039F3" w:rsidP="007039F3">
      <w:pPr>
        <w:pStyle w:val="Body"/>
      </w:pPr>
      <w:r w:rsidRPr="00EF643D">
        <w:t>The Process Framework can be started (or stopped) via the Process Framework Administration form (hig2550).  After successfully completing installs or upgrades to 4.</w:t>
      </w:r>
      <w:r w:rsidR="009214C0">
        <w:t>8</w:t>
      </w:r>
      <w:r w:rsidRPr="00EF643D">
        <w:t>.0.</w:t>
      </w:r>
      <w:r w:rsidR="003C77F6">
        <w:t>x</w:t>
      </w:r>
      <w:r w:rsidRPr="00EF643D">
        <w:t xml:space="preserve"> for all products required navigate to this form and use the Start Up button to start up the Process Framework. </w:t>
      </w:r>
    </w:p>
    <w:p w14:paraId="2EBD5E00" w14:textId="77777777" w:rsidR="007039F3" w:rsidRPr="00EF643D" w:rsidRDefault="007039F3" w:rsidP="007039F3"/>
    <w:p w14:paraId="31CBEBE9" w14:textId="77777777" w:rsidR="007039F3" w:rsidRPr="00EF643D" w:rsidRDefault="007039F3" w:rsidP="00A732AE">
      <w:pPr>
        <w:ind w:left="720"/>
      </w:pPr>
      <w:r w:rsidRPr="00EF643D">
        <w:rPr>
          <w:noProof/>
        </w:rPr>
        <w:drawing>
          <wp:inline distT="0" distB="0" distL="0" distR="0" wp14:anchorId="564399F5" wp14:editId="7A761CC6">
            <wp:extent cx="4953000" cy="18547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958034" cy="1856614"/>
                    </a:xfrm>
                    <a:prstGeom prst="rect">
                      <a:avLst/>
                    </a:prstGeom>
                  </pic:spPr>
                </pic:pic>
              </a:graphicData>
            </a:graphic>
          </wp:inline>
        </w:drawing>
      </w:r>
    </w:p>
    <w:p w14:paraId="0A2120C5" w14:textId="77777777" w:rsidR="007039F3" w:rsidRPr="00EF643D" w:rsidRDefault="007039F3" w:rsidP="00787A50">
      <w:pPr>
        <w:pStyle w:val="Heading3"/>
      </w:pPr>
      <w:bookmarkStart w:id="91" w:name="_Toc366491990"/>
      <w:bookmarkStart w:id="92" w:name="_Toc47445400"/>
      <w:r w:rsidRPr="00EF643D">
        <w:lastRenderedPageBreak/>
        <w:t>Jobs (Post Install and Upgrade)</w:t>
      </w:r>
      <w:bookmarkEnd w:id="91"/>
      <w:bookmarkEnd w:id="92"/>
    </w:p>
    <w:p w14:paraId="0712C5F2" w14:textId="3134344E" w:rsidR="007039F3" w:rsidRDefault="007039F3" w:rsidP="007039F3">
      <w:pPr>
        <w:pStyle w:val="Body"/>
      </w:pPr>
      <w:r w:rsidRPr="00EF643D">
        <w:t>After completing a successful install/upgrade of all products required to 4.</w:t>
      </w:r>
      <w:r>
        <w:t>8</w:t>
      </w:r>
      <w:r w:rsidRPr="00EF643D">
        <w:t>.0.</w:t>
      </w:r>
      <w:r w:rsidR="003C77F6">
        <w:t>x</w:t>
      </w:r>
      <w:r w:rsidRPr="00EF643D">
        <w:t xml:space="preserve"> please execute the following script to start/restart Core jobs:</w:t>
      </w:r>
    </w:p>
    <w:p w14:paraId="4F172801" w14:textId="77777777" w:rsidR="007039F3" w:rsidRPr="00EF643D" w:rsidRDefault="007039F3" w:rsidP="007039F3">
      <w:pPr>
        <w:pStyle w:val="Body"/>
      </w:pPr>
    </w:p>
    <w:p w14:paraId="270D5B5C" w14:textId="77777777" w:rsidR="007039F3" w:rsidRPr="00EF643D" w:rsidRDefault="007039F3" w:rsidP="00FD1EF6">
      <w:pPr>
        <w:pStyle w:val="Body"/>
        <w:numPr>
          <w:ilvl w:val="0"/>
          <w:numId w:val="55"/>
        </w:numPr>
      </w:pPr>
      <w:r w:rsidRPr="00EF643D">
        <w:t xml:space="preserve">Change directory to </w:t>
      </w:r>
      <w:r w:rsidRPr="00E06E14">
        <w:rPr>
          <w:rStyle w:val="HighlightText"/>
        </w:rPr>
        <w:t>&lt;exor_base&gt;</w:t>
      </w:r>
      <w:r w:rsidRPr="00EF643D">
        <w:t>\nm3\install</w:t>
      </w:r>
    </w:p>
    <w:p w14:paraId="4676ACDE" w14:textId="4C60A287" w:rsidR="007039F3" w:rsidRPr="00EF643D" w:rsidRDefault="007039F3" w:rsidP="00FD1EF6">
      <w:pPr>
        <w:pStyle w:val="Body"/>
        <w:numPr>
          <w:ilvl w:val="0"/>
          <w:numId w:val="55"/>
        </w:numPr>
      </w:pPr>
      <w:r w:rsidRPr="00EF643D">
        <w:t xml:space="preserve">Login to SQL*PLUS as the highways owner on the client PC </w:t>
      </w:r>
    </w:p>
    <w:p w14:paraId="45BA815F" w14:textId="77777777" w:rsidR="007039F3" w:rsidRDefault="007039F3" w:rsidP="007039F3">
      <w:pPr>
        <w:pStyle w:val="Body"/>
      </w:pPr>
    </w:p>
    <w:p w14:paraId="51D28F53" w14:textId="7A022F2A" w:rsidR="007039F3" w:rsidRPr="00EF643D" w:rsidRDefault="007039F3" w:rsidP="009407D1">
      <w:pPr>
        <w:pStyle w:val="Body"/>
        <w:ind w:firstLine="720"/>
      </w:pPr>
      <w:r w:rsidRPr="00EF643D">
        <w:t>Run the following command</w:t>
      </w:r>
      <w:r w:rsidR="00B72136">
        <w:t>:</w:t>
      </w:r>
    </w:p>
    <w:p w14:paraId="7FF6EDF9" w14:textId="77777777" w:rsidR="007039F3" w:rsidRDefault="007039F3" w:rsidP="007039F3">
      <w:pPr>
        <w:pStyle w:val="Body"/>
      </w:pPr>
    </w:p>
    <w:p w14:paraId="15D1325B" w14:textId="3617C38A" w:rsidR="007039F3" w:rsidRPr="00EF643D" w:rsidRDefault="007039F3" w:rsidP="007039F3">
      <w:pPr>
        <w:pStyle w:val="Body"/>
      </w:pPr>
      <w:r w:rsidRPr="00EF643D">
        <w:tab/>
      </w:r>
      <w:r w:rsidR="009407D1">
        <w:tab/>
      </w:r>
      <w:r w:rsidRPr="00EF643D">
        <w:t>start nm3jobs.sql</w:t>
      </w:r>
    </w:p>
    <w:p w14:paraId="15858050" w14:textId="77777777" w:rsidR="007039F3" w:rsidRPr="00EF643D" w:rsidRDefault="007039F3" w:rsidP="00787A50">
      <w:pPr>
        <w:pStyle w:val="Heading3"/>
      </w:pPr>
      <w:bookmarkStart w:id="93" w:name="_Toc366491991"/>
      <w:bookmarkStart w:id="94" w:name="_Toc47445401"/>
      <w:r w:rsidRPr="00EF643D">
        <w:t>Spatial Configuration (Post Install and Upgrade)</w:t>
      </w:r>
      <w:bookmarkEnd w:id="93"/>
      <w:bookmarkEnd w:id="94"/>
    </w:p>
    <w:p w14:paraId="3D9839D4" w14:textId="19097752" w:rsidR="007039F3" w:rsidRDefault="007039F3" w:rsidP="007039F3">
      <w:pPr>
        <w:pStyle w:val="Body"/>
      </w:pPr>
      <w:r w:rsidRPr="00EF643D">
        <w:t>Specific information regarding the registration of spatial layers can be found in the “Locator and Web Mapping” document.</w:t>
      </w:r>
    </w:p>
    <w:p w14:paraId="2036B3FC" w14:textId="77777777" w:rsidR="00B72136" w:rsidRDefault="00B72136" w:rsidP="00B72136">
      <w:pPr>
        <w:pStyle w:val="Heading4"/>
      </w:pPr>
      <w:r>
        <w:t>Spatial Index creation</w:t>
      </w:r>
    </w:p>
    <w:p w14:paraId="1B4B14F2" w14:textId="5095784C" w:rsidR="00B72136" w:rsidRDefault="00B72136" w:rsidP="00B72136">
      <w:r>
        <w:t>Once Network Configuration has been completed, spatial indexes included in 4.8.0.</w:t>
      </w:r>
      <w:r w:rsidR="003C77F6">
        <w:t>x</w:t>
      </w:r>
      <w:r>
        <w:t xml:space="preserve"> can be created, as follows:</w:t>
      </w:r>
    </w:p>
    <w:p w14:paraId="476FCE9B" w14:textId="77777777" w:rsidR="00B72136" w:rsidRPr="00EF643D" w:rsidRDefault="00B72136" w:rsidP="00FD1EF6">
      <w:pPr>
        <w:pStyle w:val="Body"/>
        <w:numPr>
          <w:ilvl w:val="0"/>
          <w:numId w:val="56"/>
        </w:numPr>
      </w:pPr>
      <w:r w:rsidRPr="00EF643D">
        <w:t xml:space="preserve">Change directory to </w:t>
      </w:r>
      <w:r w:rsidRPr="00E06E14">
        <w:rPr>
          <w:rStyle w:val="HighlightText"/>
        </w:rPr>
        <w:t>&lt;exor_base&gt;</w:t>
      </w:r>
      <w:r w:rsidRPr="00EF643D">
        <w:t>\nm3\install</w:t>
      </w:r>
    </w:p>
    <w:p w14:paraId="42F1A6D5" w14:textId="743F5A0C" w:rsidR="00B72136" w:rsidRPr="00EF643D" w:rsidRDefault="00B72136" w:rsidP="00FD1EF6">
      <w:pPr>
        <w:pStyle w:val="Body"/>
        <w:numPr>
          <w:ilvl w:val="0"/>
          <w:numId w:val="56"/>
        </w:numPr>
      </w:pPr>
      <w:r w:rsidRPr="00EF643D">
        <w:t xml:space="preserve">Login to SQL*PLUS as the highways owner on the client PC </w:t>
      </w:r>
    </w:p>
    <w:p w14:paraId="4B9A0B46" w14:textId="77777777" w:rsidR="00B72136" w:rsidRDefault="00B72136" w:rsidP="00B72136">
      <w:pPr>
        <w:pStyle w:val="Body"/>
      </w:pPr>
    </w:p>
    <w:p w14:paraId="6FAF6AB9" w14:textId="37472BD4" w:rsidR="00B72136" w:rsidRPr="00EF643D" w:rsidRDefault="00B72136" w:rsidP="009407D1">
      <w:pPr>
        <w:pStyle w:val="Body"/>
        <w:ind w:firstLine="720"/>
      </w:pPr>
      <w:r w:rsidRPr="00EF643D">
        <w:t>Run the following command</w:t>
      </w:r>
      <w:r>
        <w:t>:</w:t>
      </w:r>
    </w:p>
    <w:p w14:paraId="73228B60" w14:textId="77777777" w:rsidR="00B72136" w:rsidRDefault="00B72136" w:rsidP="00B72136">
      <w:pPr>
        <w:pStyle w:val="Body"/>
      </w:pPr>
    </w:p>
    <w:p w14:paraId="0F49C5E8" w14:textId="480EACB3" w:rsidR="00B72136" w:rsidRPr="00EF643D" w:rsidRDefault="00B72136" w:rsidP="00B72136">
      <w:pPr>
        <w:pStyle w:val="Body"/>
      </w:pPr>
      <w:r w:rsidRPr="00EF643D">
        <w:tab/>
      </w:r>
      <w:r w:rsidR="009407D1">
        <w:tab/>
      </w:r>
      <w:r w:rsidRPr="00EF643D">
        <w:t xml:space="preserve">start </w:t>
      </w:r>
      <w:r>
        <w:t>4800_spatial_indexes</w:t>
      </w:r>
      <w:r w:rsidRPr="00EF643D">
        <w:t>.sql</w:t>
      </w:r>
    </w:p>
    <w:p w14:paraId="13EF5FC5" w14:textId="77777777" w:rsidR="007039F3" w:rsidRPr="00EF643D" w:rsidRDefault="007039F3" w:rsidP="00787A50">
      <w:pPr>
        <w:pStyle w:val="Heading3"/>
      </w:pPr>
      <w:bookmarkStart w:id="95" w:name="_Toc366491992"/>
      <w:bookmarkStart w:id="96" w:name="_Toc47445402"/>
      <w:r w:rsidRPr="00EF643D">
        <w:t>Doc Bundle Loader (Post Install and Upgrade)</w:t>
      </w:r>
      <w:bookmarkEnd w:id="95"/>
      <w:bookmarkEnd w:id="96"/>
    </w:p>
    <w:p w14:paraId="6139D5AA" w14:textId="77777777" w:rsidR="007039F3" w:rsidRPr="00EC59A4" w:rsidRDefault="007039F3" w:rsidP="00787A50">
      <w:pPr>
        <w:pStyle w:val="Heading4"/>
      </w:pPr>
      <w:r w:rsidRPr="00EC59A4">
        <w:t xml:space="preserve">Oracle External Scheduler Jobs </w:t>
      </w:r>
    </w:p>
    <w:p w14:paraId="02C6D771" w14:textId="77777777" w:rsidR="007039F3" w:rsidRPr="00EF643D" w:rsidRDefault="007039F3" w:rsidP="002F3111">
      <w:pPr>
        <w:pStyle w:val="Body"/>
        <w:numPr>
          <w:ilvl w:val="0"/>
          <w:numId w:val="26"/>
        </w:numPr>
      </w:pPr>
      <w:r w:rsidRPr="00EF643D">
        <w:t>For databases that exist on a Windows Operating System – The OracleJobScheduler&lt;instance&gt; service MUST be running on the database server.</w:t>
      </w:r>
    </w:p>
    <w:p w14:paraId="2143C71F" w14:textId="77777777" w:rsidR="007039F3" w:rsidRPr="00EF643D" w:rsidRDefault="007039F3" w:rsidP="002F3111">
      <w:pPr>
        <w:pStyle w:val="Body"/>
        <w:numPr>
          <w:ilvl w:val="0"/>
          <w:numId w:val="26"/>
        </w:numPr>
      </w:pPr>
      <w:r w:rsidRPr="00EF643D">
        <w:t>For databases that exist on a Solaris/Linux Operating System – Relevant permissions to execute &lt;db_home&gt;/bin/extjob must be set in accordance with Oracle Documentation.</w:t>
      </w:r>
    </w:p>
    <w:p w14:paraId="403AA52A" w14:textId="77777777" w:rsidR="007039F3" w:rsidRPr="00EF643D" w:rsidRDefault="007039F3" w:rsidP="002F3111">
      <w:pPr>
        <w:pStyle w:val="Body"/>
        <w:numPr>
          <w:ilvl w:val="0"/>
          <w:numId w:val="26"/>
        </w:numPr>
      </w:pPr>
      <w:r w:rsidRPr="00EF643D">
        <w:t>External Jobs are not supported on any other platform.</w:t>
      </w:r>
    </w:p>
    <w:p w14:paraId="24DF0FE1" w14:textId="7C93D702" w:rsidR="007039F3" w:rsidRDefault="00EE4200" w:rsidP="00EE4200">
      <w:pPr>
        <w:pStyle w:val="Heading4"/>
        <w:rPr>
          <w:shd w:val="clear" w:color="auto" w:fill="FFFFFF"/>
        </w:rPr>
      </w:pPr>
      <w:r>
        <w:rPr>
          <w:shd w:val="clear" w:color="auto" w:fill="FFFFFF"/>
        </w:rPr>
        <w:t>Server-side SQLJ is no longer supported in Oracle 12.2.</w:t>
      </w:r>
    </w:p>
    <w:p w14:paraId="4EAC53FF" w14:textId="0605AA18" w:rsidR="00EE4200" w:rsidRDefault="00EE4200" w:rsidP="00EE4200">
      <w:r>
        <w:t>As detailed in the reference documents, SQLJ is no longer supported in Oracle 12c. As a result, the Java Util class needs to be re-loaded. To achieve this</w:t>
      </w:r>
      <w:r w:rsidR="00BA5658">
        <w:t>, run the following command from the command prompt:</w:t>
      </w:r>
    </w:p>
    <w:p w14:paraId="1323EBBF" w14:textId="53C54317" w:rsidR="00BA5658" w:rsidRDefault="00BA5658" w:rsidP="00BA5658">
      <w:r>
        <w:t xml:space="preserve"> </w:t>
      </w:r>
      <w:r>
        <w:tab/>
        <w:t xml:space="preserve">ldjava_11g.bat </w:t>
      </w:r>
    </w:p>
    <w:p w14:paraId="1D814187" w14:textId="271B5E8F" w:rsidR="00BA5658" w:rsidRDefault="00BA5658" w:rsidP="00BA5658">
      <w:r>
        <w:lastRenderedPageBreak/>
        <w:t>e.g.</w:t>
      </w:r>
    </w:p>
    <w:p w14:paraId="02BBA9B8" w14:textId="637F64AB" w:rsidR="00BA5658" w:rsidRDefault="00BA5658" w:rsidP="00BA5658">
      <w:pPr>
        <w:ind w:left="720"/>
      </w:pPr>
      <w:r>
        <w:rPr>
          <w:noProof/>
        </w:rPr>
        <w:drawing>
          <wp:inline distT="0" distB="0" distL="0" distR="0" wp14:anchorId="5FCB3E5A" wp14:editId="2613DFDA">
            <wp:extent cx="4267200" cy="2200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7200" cy="2200275"/>
                    </a:xfrm>
                    <a:prstGeom prst="rect">
                      <a:avLst/>
                    </a:prstGeom>
                    <a:noFill/>
                    <a:ln>
                      <a:noFill/>
                    </a:ln>
                  </pic:spPr>
                </pic:pic>
              </a:graphicData>
            </a:graphic>
          </wp:inline>
        </w:drawing>
      </w:r>
    </w:p>
    <w:p w14:paraId="746AAADE" w14:textId="77777777" w:rsidR="00BA5658" w:rsidRDefault="00BA5658" w:rsidP="00BA5658"/>
    <w:p w14:paraId="3B29FB3D" w14:textId="77777777" w:rsidR="00BA5658" w:rsidRDefault="00BA5658" w:rsidP="00BA5658">
      <w:r>
        <w:t xml:space="preserve">You will be prompted for the Username of the Highways Owner.  Enter the Username/Password@alias then press Enter, e.g. nm3/nm3@exor </w:t>
      </w:r>
    </w:p>
    <w:p w14:paraId="1C70F97E" w14:textId="77777777" w:rsidR="007039F3" w:rsidRPr="00EF643D" w:rsidRDefault="007039F3" w:rsidP="00787A50">
      <w:pPr>
        <w:pStyle w:val="Heading3"/>
      </w:pPr>
      <w:bookmarkStart w:id="97" w:name="_Toc366491994"/>
      <w:bookmarkStart w:id="98" w:name="_Toc47445403"/>
      <w:r w:rsidRPr="00EF643D">
        <w:t>Additional Configuration (Post Install and Upgrade)</w:t>
      </w:r>
      <w:bookmarkEnd w:id="97"/>
      <w:bookmarkEnd w:id="98"/>
    </w:p>
    <w:p w14:paraId="28A93143" w14:textId="190BC1A9" w:rsidR="007039F3" w:rsidRDefault="007039F3" w:rsidP="007039F3">
      <w:pPr>
        <w:pStyle w:val="Body"/>
      </w:pPr>
      <w:r w:rsidRPr="00EF643D">
        <w:t xml:space="preserve">Consult the documentation that accompanies this release for details of any additional configuration that may be required following an install/upgrade. </w:t>
      </w:r>
    </w:p>
    <w:p w14:paraId="7DD3947A" w14:textId="77777777" w:rsidR="007039F3" w:rsidRPr="00EF643D" w:rsidRDefault="007039F3" w:rsidP="007039F3">
      <w:pPr>
        <w:pStyle w:val="Body"/>
      </w:pPr>
      <w:r w:rsidRPr="00EF643D">
        <w:t>For example, to obtain details of product options, and for details of new product features/amendments.</w:t>
      </w:r>
    </w:p>
    <w:p w14:paraId="06D333F2" w14:textId="55574BBB" w:rsidR="007039F3" w:rsidRPr="00EF643D" w:rsidRDefault="007039F3" w:rsidP="007039F3">
      <w:pPr>
        <w:pStyle w:val="Body"/>
      </w:pPr>
      <w:r w:rsidRPr="007F57BC">
        <w:rPr>
          <w:rStyle w:val="HighlightText"/>
        </w:rPr>
        <w:t>Important:</w:t>
      </w:r>
      <w:r w:rsidR="00FF6691">
        <w:rPr>
          <w:rStyle w:val="HighlightText"/>
        </w:rPr>
        <w:t xml:space="preserve"> </w:t>
      </w:r>
      <w:r w:rsidRPr="00EF643D">
        <w:t>It is highly recommended that you do this before attempting to use the application.</w:t>
      </w:r>
    </w:p>
    <w:p w14:paraId="465BD0CB" w14:textId="0E12AF21" w:rsidR="00D9447C" w:rsidRPr="00EF643D" w:rsidRDefault="00D9447C" w:rsidP="00D9447C">
      <w:pPr>
        <w:pStyle w:val="Heading3"/>
      </w:pPr>
      <w:bookmarkStart w:id="99" w:name="_Toc216667131"/>
      <w:bookmarkStart w:id="100" w:name="_Toc222221986"/>
      <w:bookmarkStart w:id="101" w:name="_Toc254883814"/>
      <w:bookmarkStart w:id="102" w:name="_Toc267553960"/>
      <w:bookmarkStart w:id="103" w:name="_Toc366491995"/>
      <w:bookmarkStart w:id="104" w:name="_Toc47445404"/>
      <w:r>
        <w:t xml:space="preserve">ORACLE Listener </w:t>
      </w:r>
      <w:r>
        <w:rPr>
          <w:color w:val="000000"/>
          <w:lang w:val="en"/>
        </w:rPr>
        <w:t xml:space="preserve">JDBC Connections to PDBs </w:t>
      </w:r>
      <w:r w:rsidRPr="00EF643D">
        <w:t>(Post Install and Upgrade)</w:t>
      </w:r>
      <w:bookmarkEnd w:id="104"/>
    </w:p>
    <w:p w14:paraId="75E38578" w14:textId="77777777" w:rsidR="00BE38A6" w:rsidRDefault="00BE38A6" w:rsidP="00BE38A6">
      <w:pPr>
        <w:pStyle w:val="Heading4"/>
        <w:rPr>
          <w:lang w:val="en"/>
        </w:rPr>
      </w:pPr>
      <w:r>
        <w:rPr>
          <w:lang w:val="en"/>
        </w:rPr>
        <w:t>Listener specification</w:t>
      </w:r>
    </w:p>
    <w:p w14:paraId="289CFFF3" w14:textId="3D1BFDC7" w:rsidR="00D9447C" w:rsidRDefault="00D9447C" w:rsidP="00BE38A6">
      <w:pPr>
        <w:pStyle w:val="Body"/>
        <w:rPr>
          <w:lang w:val="en"/>
        </w:rPr>
      </w:pPr>
      <w:r>
        <w:rPr>
          <w:lang w:val="en"/>
        </w:rPr>
        <w:t xml:space="preserve">As specified in the </w:t>
      </w:r>
      <w:r w:rsidRPr="00D9447C">
        <w:t>Referenced</w:t>
      </w:r>
      <w:r>
        <w:rPr>
          <w:lang w:val="en"/>
        </w:rPr>
        <w:t xml:space="preserve"> documents, when attempting to connect to a PDB using the SID format, you will receive the following error.</w:t>
      </w:r>
    </w:p>
    <w:p w14:paraId="3780F43F" w14:textId="77777777" w:rsidR="00D9447C" w:rsidRDefault="00D9447C" w:rsidP="00D9447C">
      <w:pPr>
        <w:pStyle w:val="Body"/>
        <w:rPr>
          <w:lang w:val="en"/>
        </w:rPr>
      </w:pPr>
    </w:p>
    <w:p w14:paraId="5C0FDBDB" w14:textId="422BAB15" w:rsidR="00D9447C" w:rsidRDefault="00D9447C" w:rsidP="00D9447C">
      <w:pPr>
        <w:pStyle w:val="Body"/>
        <w:ind w:firstLine="720"/>
        <w:rPr>
          <w:lang w:val="en"/>
        </w:rPr>
      </w:pPr>
      <w:r>
        <w:rPr>
          <w:lang w:val="en"/>
        </w:rPr>
        <w:t>ORA-12505, TNS:listener does not currently know of SID given in connect descriptor</w:t>
      </w:r>
    </w:p>
    <w:p w14:paraId="204F2B22" w14:textId="77777777" w:rsidR="00D9447C" w:rsidRDefault="00D9447C" w:rsidP="00D9447C">
      <w:pPr>
        <w:pStyle w:val="Body"/>
        <w:ind w:firstLine="720"/>
        <w:rPr>
          <w:lang w:val="en"/>
        </w:rPr>
      </w:pPr>
    </w:p>
    <w:p w14:paraId="4C4A0673" w14:textId="61F42E4B" w:rsidR="00D9447C" w:rsidRDefault="00D9447C" w:rsidP="00D9447C">
      <w:pPr>
        <w:pStyle w:val="Body"/>
        <w:rPr>
          <w:lang w:val="en"/>
        </w:rPr>
      </w:pPr>
      <w:r>
        <w:rPr>
          <w:lang w:val="en"/>
        </w:rPr>
        <w:t>Edit the "$ORACLE_HOME/network/admin/listener.ora" file, adding the following entry, with the "listener" name matching that used by your listener.</w:t>
      </w:r>
    </w:p>
    <w:p w14:paraId="6FA0D879" w14:textId="77777777" w:rsidR="00D9447C" w:rsidRDefault="00D9447C" w:rsidP="00D9447C">
      <w:pPr>
        <w:pStyle w:val="Body"/>
        <w:rPr>
          <w:lang w:val="en"/>
        </w:rPr>
      </w:pPr>
    </w:p>
    <w:p w14:paraId="4EE63C6D" w14:textId="3F3D5326" w:rsidR="00D9447C" w:rsidRDefault="00D9447C" w:rsidP="00D9447C">
      <w:pPr>
        <w:pStyle w:val="Body"/>
        <w:ind w:firstLine="720"/>
        <w:rPr>
          <w:lang w:val="en"/>
        </w:rPr>
      </w:pPr>
      <w:r>
        <w:rPr>
          <w:lang w:val="en"/>
        </w:rPr>
        <w:t>USE_SID_AS_SERVICE_listener=on</w:t>
      </w:r>
    </w:p>
    <w:p w14:paraId="2EABA070" w14:textId="77777777" w:rsidR="00D9447C" w:rsidRDefault="00D9447C" w:rsidP="00D9447C">
      <w:pPr>
        <w:pStyle w:val="Body"/>
        <w:ind w:firstLine="720"/>
        <w:rPr>
          <w:rFonts w:ascii="Consolas" w:hAnsi="Consolas"/>
          <w:sz w:val="23"/>
          <w:szCs w:val="23"/>
          <w:lang w:val="en"/>
        </w:rPr>
      </w:pPr>
    </w:p>
    <w:p w14:paraId="71A8EDF2" w14:textId="208273F4" w:rsidR="00D9447C" w:rsidRDefault="00D9447C" w:rsidP="00D9447C">
      <w:pPr>
        <w:pStyle w:val="Body"/>
        <w:rPr>
          <w:lang w:val="en"/>
        </w:rPr>
      </w:pPr>
      <w:r>
        <w:rPr>
          <w:lang w:val="en"/>
        </w:rPr>
        <w:t>Reload or restart the listener.</w:t>
      </w:r>
    </w:p>
    <w:p w14:paraId="47A70D84" w14:textId="77777777" w:rsidR="00D9447C" w:rsidRDefault="00D9447C" w:rsidP="00D9447C">
      <w:pPr>
        <w:pStyle w:val="Body"/>
        <w:rPr>
          <w:lang w:val="en"/>
        </w:rPr>
      </w:pPr>
    </w:p>
    <w:p w14:paraId="78BD60A3" w14:textId="3FA567D6" w:rsidR="00D9447C" w:rsidRDefault="00D9447C" w:rsidP="00D9447C">
      <w:pPr>
        <w:pStyle w:val="Body"/>
        <w:ind w:firstLine="720"/>
        <w:rPr>
          <w:lang w:val="en"/>
        </w:rPr>
      </w:pPr>
      <w:r>
        <w:rPr>
          <w:lang w:val="en"/>
        </w:rPr>
        <w:t>$ lsnrctl reload</w:t>
      </w:r>
    </w:p>
    <w:p w14:paraId="478D4739" w14:textId="77777777" w:rsidR="00D9447C" w:rsidRDefault="00D9447C" w:rsidP="00D9447C">
      <w:pPr>
        <w:pStyle w:val="Body"/>
        <w:ind w:firstLine="720"/>
        <w:rPr>
          <w:rFonts w:ascii="Consolas" w:hAnsi="Consolas"/>
          <w:sz w:val="23"/>
          <w:szCs w:val="23"/>
          <w:lang w:val="en"/>
        </w:rPr>
      </w:pPr>
    </w:p>
    <w:p w14:paraId="143133A5" w14:textId="501BE3AD" w:rsidR="00D9447C" w:rsidRDefault="00D9447C" w:rsidP="00D9447C">
      <w:pPr>
        <w:pStyle w:val="Body"/>
        <w:rPr>
          <w:lang w:val="en"/>
        </w:rPr>
      </w:pPr>
      <w:r>
        <w:rPr>
          <w:lang w:val="en"/>
        </w:rPr>
        <w:t xml:space="preserve">Now both of the following </w:t>
      </w:r>
      <w:r w:rsidR="00BE38A6">
        <w:rPr>
          <w:lang w:val="en"/>
        </w:rPr>
        <w:t xml:space="preserve">JDBC </w:t>
      </w:r>
      <w:r>
        <w:rPr>
          <w:lang w:val="en"/>
        </w:rPr>
        <w:t xml:space="preserve">connection </w:t>
      </w:r>
      <w:r w:rsidR="00BE38A6">
        <w:rPr>
          <w:lang w:val="en"/>
        </w:rPr>
        <w:t>strings</w:t>
      </w:r>
      <w:r>
        <w:rPr>
          <w:lang w:val="en"/>
        </w:rPr>
        <w:t xml:space="preserve"> will be successful as any SIDs will be treated as services.</w:t>
      </w:r>
    </w:p>
    <w:p w14:paraId="58FA4E52" w14:textId="77777777" w:rsidR="00BE38A6" w:rsidRDefault="00BE38A6" w:rsidP="00D9447C">
      <w:pPr>
        <w:pStyle w:val="Body"/>
        <w:rPr>
          <w:lang w:val="en"/>
        </w:rPr>
      </w:pPr>
    </w:p>
    <w:p w14:paraId="1AE67C39" w14:textId="77777777" w:rsidR="00BE38A6" w:rsidRDefault="00BE38A6" w:rsidP="00BE38A6">
      <w:pPr>
        <w:pStyle w:val="Body"/>
        <w:ind w:left="720"/>
        <w:rPr>
          <w:lang w:val="en"/>
        </w:rPr>
      </w:pPr>
      <w:r>
        <w:rPr>
          <w:lang w:val="en"/>
        </w:rPr>
        <w:t>jdbc:oracle:thin:@ol6-121:1521:pdb1</w:t>
      </w:r>
    </w:p>
    <w:p w14:paraId="17385C2B" w14:textId="77777777" w:rsidR="00BE38A6" w:rsidRDefault="00BE38A6" w:rsidP="00BE38A6">
      <w:pPr>
        <w:pStyle w:val="Body"/>
        <w:ind w:left="720"/>
        <w:rPr>
          <w:lang w:val="en"/>
        </w:rPr>
      </w:pPr>
      <w:r>
        <w:rPr>
          <w:lang w:val="en"/>
        </w:rPr>
        <w:t>jdbc:oracle:thin:@ol6-121:1521/pdb1</w:t>
      </w:r>
    </w:p>
    <w:p w14:paraId="28A49D47" w14:textId="77777777" w:rsidR="00BE38A6" w:rsidRDefault="00BE38A6" w:rsidP="00D9447C">
      <w:pPr>
        <w:pStyle w:val="Body"/>
        <w:rPr>
          <w:lang w:val="en"/>
        </w:rPr>
      </w:pPr>
    </w:p>
    <w:p w14:paraId="6BA206F8" w14:textId="40A82AF5" w:rsidR="00BE38A6" w:rsidRDefault="00BE38A6" w:rsidP="00BE38A6">
      <w:pPr>
        <w:pStyle w:val="Heading4"/>
        <w:rPr>
          <w:lang w:val="en"/>
        </w:rPr>
      </w:pPr>
      <w:r>
        <w:rPr>
          <w:lang w:val="en"/>
        </w:rPr>
        <w:t>Database connection via tnsnames</w:t>
      </w:r>
    </w:p>
    <w:p w14:paraId="20CCF94A" w14:textId="56FAB942" w:rsidR="00D9447C" w:rsidRDefault="00BE38A6" w:rsidP="00BE38A6">
      <w:pPr>
        <w:pStyle w:val="Body"/>
        <w:rPr>
          <w:lang w:val="en"/>
        </w:rPr>
      </w:pPr>
      <w:r>
        <w:rPr>
          <w:lang w:val="en"/>
        </w:rPr>
        <w:t>Tnsames entries will need to replace any SID details with SERVICE_NAME</w:t>
      </w:r>
      <w:r w:rsidR="0078799F">
        <w:rPr>
          <w:lang w:val="en"/>
        </w:rPr>
        <w:t xml:space="preserve"> i.e.</w:t>
      </w:r>
    </w:p>
    <w:p w14:paraId="6B0AFAB6" w14:textId="77777777" w:rsidR="00BE38A6" w:rsidRDefault="00BE38A6" w:rsidP="00BE38A6">
      <w:pPr>
        <w:pStyle w:val="Body"/>
        <w:rPr>
          <w:lang w:val="en"/>
        </w:rPr>
      </w:pPr>
    </w:p>
    <w:p w14:paraId="787596CC" w14:textId="77777777" w:rsidR="00BE38A6" w:rsidRDefault="00BE38A6" w:rsidP="00BE38A6">
      <w:pPr>
        <w:pStyle w:val="Body"/>
        <w:ind w:left="720"/>
        <w:rPr>
          <w:b/>
          <w:lang w:val="en"/>
        </w:rPr>
      </w:pPr>
      <w:r w:rsidRPr="00BE38A6">
        <w:t>TNSNet12c =</w:t>
      </w:r>
      <w:r w:rsidRPr="00BE38A6">
        <w:br/>
        <w:t>  (DESCRIPTION =</w:t>
      </w:r>
      <w:r w:rsidRPr="00BE38A6">
        <w:br/>
        <w:t>    (ADDRESS=(protocol = tcp)(HOST=test.oracle.com)(port = 1521))</w:t>
      </w:r>
      <w:r w:rsidRPr="00BE38A6">
        <w:br/>
        <w:t>    (CONNECT_DATA=(SERVER=DEDICATED)(</w:t>
      </w:r>
      <w:r w:rsidRPr="00BE38A6">
        <w:rPr>
          <w:color w:val="C00000"/>
        </w:rPr>
        <w:t xml:space="preserve">SERVICE_NAME </w:t>
      </w:r>
      <w:r w:rsidRPr="00BE38A6">
        <w:t>= TEST))</w:t>
      </w:r>
      <w:r w:rsidRPr="00BE38A6">
        <w:br/>
        <w:t>  )</w:t>
      </w:r>
      <w:r w:rsidRPr="00BE38A6">
        <w:rPr>
          <w:b/>
          <w:lang w:val="en"/>
        </w:rPr>
        <w:t xml:space="preserve"> </w:t>
      </w:r>
    </w:p>
    <w:p w14:paraId="06582F24" w14:textId="77777777" w:rsidR="00BE38A6" w:rsidRDefault="00BE38A6" w:rsidP="00BE38A6">
      <w:pPr>
        <w:pStyle w:val="Body"/>
        <w:rPr>
          <w:b/>
          <w:lang w:val="en"/>
        </w:rPr>
      </w:pPr>
    </w:p>
    <w:p w14:paraId="02BCB2C3" w14:textId="163F6990" w:rsidR="00BE38A6" w:rsidRDefault="00BE38A6" w:rsidP="00BE38A6">
      <w:pPr>
        <w:pStyle w:val="Body"/>
        <w:rPr>
          <w:lang w:val="en"/>
        </w:rPr>
      </w:pPr>
      <w:r w:rsidRPr="00BE38A6">
        <w:rPr>
          <w:b/>
          <w:lang w:val="en"/>
        </w:rPr>
        <w:t>NOTE</w:t>
      </w:r>
      <w:r w:rsidRPr="00D9447C">
        <w:rPr>
          <w:lang w:val="en"/>
        </w:rPr>
        <w:t>:</w:t>
      </w:r>
      <w:r>
        <w:rPr>
          <w:lang w:val="en"/>
        </w:rPr>
        <w:t xml:space="preserve"> </w:t>
      </w:r>
      <w:r w:rsidRPr="00D9447C">
        <w:rPr>
          <w:lang w:val="en"/>
        </w:rPr>
        <w:t>Any</w:t>
      </w:r>
      <w:r>
        <w:rPr>
          <w:lang w:val="en"/>
        </w:rPr>
        <w:t xml:space="preserve"> Database Access Descriptor (DADs) and Mapserver Datasource definitions will need to specify the servicename, rather than a sid. (see </w:t>
      </w:r>
      <w:r>
        <w:rPr>
          <w:lang w:val="en"/>
        </w:rPr>
        <w:fldChar w:fldCharType="begin"/>
      </w:r>
      <w:r>
        <w:rPr>
          <w:lang w:val="en"/>
        </w:rPr>
        <w:instrText xml:space="preserve"> REF _Ref517256872 \h </w:instrText>
      </w:r>
      <w:r>
        <w:rPr>
          <w:lang w:val="en"/>
        </w:rPr>
      </w:r>
      <w:r>
        <w:rPr>
          <w:lang w:val="en"/>
        </w:rPr>
        <w:fldChar w:fldCharType="separate"/>
      </w:r>
      <w:r w:rsidR="00A80D8B">
        <w:t>MapViewer Data Source Definition Example</w:t>
      </w:r>
      <w:r>
        <w:rPr>
          <w:lang w:val="en"/>
        </w:rPr>
        <w:fldChar w:fldCharType="end"/>
      </w:r>
      <w:r>
        <w:rPr>
          <w:lang w:val="en"/>
        </w:rPr>
        <w:t>).</w:t>
      </w:r>
    </w:p>
    <w:p w14:paraId="3B727817" w14:textId="1CFEAFF3" w:rsidR="00BE38A6" w:rsidRDefault="00BE38A6" w:rsidP="00BE38A6">
      <w:pPr>
        <w:pStyle w:val="Body"/>
        <w:ind w:left="720"/>
      </w:pPr>
    </w:p>
    <w:p w14:paraId="16D5AAD2" w14:textId="75D5E713" w:rsidR="007039F3" w:rsidRPr="00EF643D" w:rsidRDefault="007039F3" w:rsidP="00D9447C">
      <w:pPr>
        <w:pStyle w:val="Heading3"/>
      </w:pPr>
      <w:bookmarkStart w:id="105" w:name="_Toc47445405"/>
      <w:r w:rsidRPr="00EF643D">
        <w:t>Mapserver Component Install</w:t>
      </w:r>
      <w:bookmarkEnd w:id="99"/>
      <w:bookmarkEnd w:id="100"/>
      <w:bookmarkEnd w:id="101"/>
      <w:bookmarkEnd w:id="102"/>
      <w:r w:rsidRPr="00EF643D">
        <w:t xml:space="preserve"> (Post Install and Upgrade)</w:t>
      </w:r>
      <w:bookmarkEnd w:id="103"/>
      <w:bookmarkEnd w:id="105"/>
    </w:p>
    <w:p w14:paraId="0CF2F1D3" w14:textId="4798E451" w:rsidR="007039F3" w:rsidRPr="00EF643D" w:rsidRDefault="007039F3" w:rsidP="00E27FD9">
      <w:pPr>
        <w:pStyle w:val="Body"/>
      </w:pPr>
      <w:r w:rsidRPr="00EF643D">
        <w:t>At version 4.</w:t>
      </w:r>
      <w:r>
        <w:t>8.</w:t>
      </w:r>
      <w:r w:rsidRPr="00EF643D">
        <w:t>0.</w:t>
      </w:r>
      <w:r w:rsidR="003C77F6">
        <w:t>x</w:t>
      </w:r>
      <w:r w:rsidRPr="00EF643D">
        <w:t xml:space="preserve"> of the Exor Application set, locator mapping software using Oracle Weblogic Application Server Mapviewer version 11.1.1.</w:t>
      </w:r>
      <w:r w:rsidR="00EF16C7">
        <w:t>9</w:t>
      </w:r>
      <w:r w:rsidRPr="00EF643D">
        <w:t>.</w:t>
      </w:r>
      <w:r w:rsidR="00EF16C7">
        <w:t>0</w:t>
      </w:r>
      <w:r w:rsidRPr="00EF643D">
        <w:t xml:space="preserve"> should be installed and configured.</w:t>
      </w:r>
    </w:p>
    <w:p w14:paraId="14A2FD1A" w14:textId="77777777" w:rsidR="00E27FD9" w:rsidRDefault="00E27FD9" w:rsidP="00E27FD9">
      <w:pPr>
        <w:pStyle w:val="Body"/>
      </w:pPr>
    </w:p>
    <w:p w14:paraId="2D86B74C" w14:textId="77777777" w:rsidR="00CC0E66" w:rsidRDefault="00CC0E66" w:rsidP="00CC0E66">
      <w:pPr>
        <w:pStyle w:val="Body"/>
        <w:rPr>
          <w:b/>
        </w:rPr>
      </w:pPr>
      <w:r w:rsidRPr="002A6DEF">
        <w:t>Go to the relevant</w:t>
      </w:r>
      <w:r w:rsidRPr="002A6DEF">
        <w:rPr>
          <w:sz w:val="16"/>
          <w:szCs w:val="16"/>
        </w:rPr>
        <w:t xml:space="preserve"> </w:t>
      </w:r>
      <w:r w:rsidRPr="002A6DEF">
        <w:rPr>
          <w:rFonts w:ascii="Courier New" w:hAnsi="Courier New" w:cs="Courier New"/>
          <w:sz w:val="16"/>
          <w:szCs w:val="16"/>
        </w:rPr>
        <w:t>&lt;</w:t>
      </w:r>
      <w:r w:rsidRPr="002A6DEF">
        <w:t>ORACLE_HOME&gt;\forms\java</w:t>
      </w:r>
      <w:r w:rsidRPr="002A6DEF">
        <w:rPr>
          <w:sz w:val="16"/>
          <w:szCs w:val="16"/>
        </w:rPr>
        <w:t xml:space="preserve"> </w:t>
      </w:r>
      <w:r w:rsidRPr="002A6DEF">
        <w:t xml:space="preserve">directory on the </w:t>
      </w:r>
      <w:r w:rsidRPr="002A6DEF">
        <w:rPr>
          <w:b/>
        </w:rPr>
        <w:t>Oracle WebLogic Forms Server</w:t>
      </w:r>
    </w:p>
    <w:p w14:paraId="2432AA24" w14:textId="77777777" w:rsidR="00CC0E66" w:rsidRDefault="00CC0E66" w:rsidP="00CC0E66">
      <w:pPr>
        <w:pStyle w:val="Body"/>
        <w:rPr>
          <w:b/>
        </w:rPr>
      </w:pPr>
    </w:p>
    <w:p w14:paraId="46B5DE26" w14:textId="77777777" w:rsidR="00CC0E66" w:rsidRPr="002A6DEF" w:rsidRDefault="00CC0E66" w:rsidP="00CC0E66">
      <w:pPr>
        <w:pStyle w:val="Body"/>
      </w:pPr>
      <w:r>
        <w:t>If upgrading,</w:t>
      </w:r>
      <w:r w:rsidRPr="002A6DEF">
        <w:t xml:space="preserve"> rename the following files –  </w:t>
      </w:r>
    </w:p>
    <w:p w14:paraId="4A18450D" w14:textId="77777777" w:rsidR="00CC0E66" w:rsidRPr="002A6DEF" w:rsidRDefault="00CC0E66" w:rsidP="00CC0E66">
      <w:pPr>
        <w:pStyle w:val="Body"/>
        <w:rPr>
          <w:rStyle w:val="TableTitleline"/>
          <w:b w:val="0"/>
          <w:bCs w:val="0"/>
          <w:i w:val="0"/>
          <w:iCs w:val="0"/>
          <w:sz w:val="20"/>
        </w:rPr>
      </w:pPr>
      <w:r w:rsidRPr="009A2B77">
        <w:rPr>
          <w:rStyle w:val="TableTitleline"/>
          <w:rFonts w:asciiTheme="minorHAnsi" w:hAnsiTheme="minorHAnsi"/>
          <w:i w:val="0"/>
          <w:sz w:val="18"/>
          <w:szCs w:val="18"/>
        </w:rPr>
        <w:tab/>
      </w:r>
      <w:r w:rsidRPr="009A2B77">
        <w:rPr>
          <w:rStyle w:val="TableTitleline"/>
          <w:rFonts w:asciiTheme="minorHAnsi" w:hAnsiTheme="minorHAnsi"/>
          <w:i w:val="0"/>
          <w:sz w:val="18"/>
          <w:szCs w:val="18"/>
        </w:rPr>
        <w:tab/>
      </w:r>
      <w:r w:rsidRPr="002A6DEF">
        <w:rPr>
          <w:rStyle w:val="TableTitleline"/>
          <w:b w:val="0"/>
          <w:bCs w:val="0"/>
          <w:i w:val="0"/>
          <w:iCs w:val="0"/>
          <w:sz w:val="20"/>
        </w:rPr>
        <w:t xml:space="preserve">exorMapviewer_10_3_6.jar </w:t>
      </w:r>
      <w:r w:rsidRPr="002A6DEF">
        <w:rPr>
          <w:rStyle w:val="TableTitleline"/>
          <w:b w:val="0"/>
          <w:bCs w:val="0"/>
          <w:i w:val="0"/>
          <w:iCs w:val="0"/>
          <w:sz w:val="20"/>
        </w:rPr>
        <w:tab/>
        <w:t>to exorMapviewer_10_3_6_old.jar</w:t>
      </w:r>
    </w:p>
    <w:p w14:paraId="201DD71F"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exor_jpg.jar </w:t>
      </w:r>
      <w:r w:rsidRPr="002A6DEF">
        <w:rPr>
          <w:rStyle w:val="TableTitleline"/>
          <w:b w:val="0"/>
          <w:bCs w:val="0"/>
          <w:i w:val="0"/>
          <w:iCs w:val="0"/>
          <w:sz w:val="20"/>
        </w:rPr>
        <w:tab/>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exor_jpg_old.jar</w:t>
      </w:r>
    </w:p>
    <w:p w14:paraId="33D27A1C"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frmall.jar </w:t>
      </w:r>
      <w:r w:rsidRPr="002A6DEF">
        <w:rPr>
          <w:rStyle w:val="TableTitleline"/>
          <w:b w:val="0"/>
          <w:bCs w:val="0"/>
          <w:i w:val="0"/>
          <w:iCs w:val="0"/>
          <w:sz w:val="20"/>
        </w:rPr>
        <w:tab/>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frmall_old.jar</w:t>
      </w:r>
    </w:p>
    <w:p w14:paraId="2CA34057"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frmwebutil.jar </w:t>
      </w:r>
      <w:r w:rsidRPr="002A6DEF">
        <w:rPr>
          <w:rStyle w:val="TableTitleline"/>
          <w:b w:val="0"/>
          <w:bCs w:val="0"/>
          <w:i w:val="0"/>
          <w:iCs w:val="0"/>
          <w:sz w:val="20"/>
        </w:rPr>
        <w:tab/>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frmwebutil_old.jar</w:t>
      </w:r>
    </w:p>
    <w:p w14:paraId="0DE81DFA"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jacob.jar </w:t>
      </w:r>
      <w:r w:rsidRPr="002A6DEF">
        <w:rPr>
          <w:rStyle w:val="TableTitleline"/>
          <w:b w:val="0"/>
          <w:bCs w:val="0"/>
          <w:i w:val="0"/>
          <w:iCs w:val="0"/>
          <w:sz w:val="20"/>
        </w:rPr>
        <w:tab/>
      </w:r>
      <w:r w:rsidRPr="002A6DEF">
        <w:rPr>
          <w:rStyle w:val="TableTitleline"/>
          <w:b w:val="0"/>
          <w:bCs w:val="0"/>
          <w:i w:val="0"/>
          <w:iCs w:val="0"/>
          <w:sz w:val="20"/>
        </w:rPr>
        <w:tab/>
      </w:r>
      <w:r w:rsidRPr="002A6DEF">
        <w:rPr>
          <w:rStyle w:val="TableTitleline"/>
          <w:b w:val="0"/>
          <w:bCs w:val="0"/>
          <w:i w:val="0"/>
          <w:iCs w:val="0"/>
          <w:sz w:val="20"/>
        </w:rPr>
        <w:tab/>
        <w:t>to jacob_old.jar</w:t>
      </w:r>
    </w:p>
    <w:p w14:paraId="1CD2C787"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mvclient_10_3_6.jar </w:t>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mvclient_10_3_6_old.jar</w:t>
      </w:r>
    </w:p>
    <w:p w14:paraId="5D3D595D"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ojdbc6_10_3_6.jar </w:t>
      </w:r>
      <w:r w:rsidRPr="002A6DEF">
        <w:rPr>
          <w:rStyle w:val="TableTitleline"/>
          <w:b w:val="0"/>
          <w:bCs w:val="0"/>
          <w:i w:val="0"/>
          <w:iCs w:val="0"/>
          <w:sz w:val="20"/>
        </w:rPr>
        <w:tab/>
      </w:r>
      <w:r w:rsidRPr="002A6DEF">
        <w:rPr>
          <w:rStyle w:val="TableTitleline"/>
          <w:b w:val="0"/>
          <w:bCs w:val="0"/>
          <w:i w:val="0"/>
          <w:iCs w:val="0"/>
          <w:sz w:val="20"/>
        </w:rPr>
        <w:tab/>
        <w:t>to ojdbc6_10_3_6_old.jar</w:t>
      </w:r>
    </w:p>
    <w:p w14:paraId="159A1E07"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UploadClient.jar </w:t>
      </w:r>
      <w:r w:rsidRPr="002A6DEF">
        <w:rPr>
          <w:rStyle w:val="TableTitleline"/>
          <w:b w:val="0"/>
          <w:bCs w:val="0"/>
          <w:i w:val="0"/>
          <w:iCs w:val="0"/>
          <w:sz w:val="20"/>
        </w:rPr>
        <w:tab/>
      </w:r>
      <w:r w:rsidRPr="002A6DEF">
        <w:rPr>
          <w:rStyle w:val="TableTitleline"/>
          <w:b w:val="0"/>
          <w:bCs w:val="0"/>
          <w:i w:val="0"/>
          <w:iCs w:val="0"/>
          <w:sz w:val="20"/>
        </w:rPr>
        <w:tab/>
        <w:t>to UploadClient_old.jar</w:t>
      </w:r>
    </w:p>
    <w:p w14:paraId="547EB2D5" w14:textId="61C3A09E" w:rsidR="00CC0E66"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UploadServer.jar </w:t>
      </w:r>
      <w:r w:rsidRPr="002A6DEF">
        <w:rPr>
          <w:rStyle w:val="TableTitleline"/>
          <w:b w:val="0"/>
          <w:bCs w:val="0"/>
          <w:i w:val="0"/>
          <w:iCs w:val="0"/>
          <w:sz w:val="20"/>
        </w:rPr>
        <w:tab/>
      </w:r>
      <w:r w:rsidRPr="002A6DEF">
        <w:rPr>
          <w:rStyle w:val="TableTitleline"/>
          <w:b w:val="0"/>
          <w:bCs w:val="0"/>
          <w:i w:val="0"/>
          <w:iCs w:val="0"/>
          <w:sz w:val="20"/>
        </w:rPr>
        <w:tab/>
        <w:t>to UploadServer_old.jar</w:t>
      </w:r>
    </w:p>
    <w:p w14:paraId="28F5BE3E" w14:textId="77777777" w:rsidR="00CC0E66" w:rsidRPr="002A6DEF" w:rsidRDefault="00CC0E66" w:rsidP="00CC0E66">
      <w:pPr>
        <w:pStyle w:val="Body"/>
        <w:rPr>
          <w:rStyle w:val="TableTitleline"/>
          <w:b w:val="0"/>
          <w:bCs w:val="0"/>
          <w:i w:val="0"/>
          <w:iCs w:val="0"/>
          <w:sz w:val="20"/>
        </w:rPr>
      </w:pPr>
    </w:p>
    <w:p w14:paraId="5F33DF6D" w14:textId="7AF99B05" w:rsidR="007039F3" w:rsidRDefault="007039F3" w:rsidP="00E27FD9">
      <w:pPr>
        <w:pStyle w:val="Body"/>
      </w:pPr>
      <w:r w:rsidRPr="00EF643D">
        <w:t xml:space="preserve">Locate the </w:t>
      </w:r>
      <w:r w:rsidRPr="00E06E14">
        <w:rPr>
          <w:rStyle w:val="HighlightText"/>
        </w:rPr>
        <w:t>&lt;exor_base&gt;</w:t>
      </w:r>
      <w:r>
        <w:t>\</w:t>
      </w:r>
      <w:r w:rsidR="009214C0">
        <w:t>nm3\admin\lib</w:t>
      </w:r>
      <w:r>
        <w:t xml:space="preserve"> </w:t>
      </w:r>
      <w:r w:rsidR="00E27FD9">
        <w:t xml:space="preserve">folder, </w:t>
      </w:r>
      <w:r>
        <w:t>where you will find:</w:t>
      </w:r>
    </w:p>
    <w:p w14:paraId="54BCFBE9" w14:textId="77777777" w:rsidR="00E27FD9" w:rsidRDefault="00E27FD9" w:rsidP="00E27FD9">
      <w:pPr>
        <w:pStyle w:val="Body"/>
      </w:pPr>
    </w:p>
    <w:p w14:paraId="4AFDBB9A" w14:textId="77777777" w:rsidR="009214C0" w:rsidRPr="00E27FD9" w:rsidRDefault="009214C0" w:rsidP="002F3111">
      <w:pPr>
        <w:pStyle w:val="Body"/>
        <w:numPr>
          <w:ilvl w:val="0"/>
          <w:numId w:val="27"/>
        </w:numPr>
      </w:pPr>
      <w:r w:rsidRPr="00E27FD9">
        <w:t xml:space="preserve">exor-mapviewer.jar </w:t>
      </w:r>
    </w:p>
    <w:p w14:paraId="0312D2E6" w14:textId="77777777" w:rsidR="009214C0" w:rsidRPr="00E27FD9" w:rsidRDefault="009214C0" w:rsidP="002F3111">
      <w:pPr>
        <w:pStyle w:val="Body"/>
        <w:numPr>
          <w:ilvl w:val="0"/>
          <w:numId w:val="27"/>
        </w:numPr>
      </w:pPr>
      <w:r w:rsidRPr="00E27FD9">
        <w:t xml:space="preserve">exor_jpg.jar </w:t>
      </w:r>
    </w:p>
    <w:p w14:paraId="04316DC4" w14:textId="77777777" w:rsidR="009214C0" w:rsidRPr="00E27FD9" w:rsidRDefault="009214C0" w:rsidP="002F3111">
      <w:pPr>
        <w:pStyle w:val="Body"/>
        <w:numPr>
          <w:ilvl w:val="0"/>
          <w:numId w:val="27"/>
        </w:numPr>
      </w:pPr>
      <w:r w:rsidRPr="00E27FD9">
        <w:t xml:space="preserve">jacob.jar </w:t>
      </w:r>
    </w:p>
    <w:p w14:paraId="774CB21F" w14:textId="77777777" w:rsidR="009214C0" w:rsidRPr="00E27FD9" w:rsidRDefault="009214C0" w:rsidP="002F3111">
      <w:pPr>
        <w:pStyle w:val="Body"/>
        <w:numPr>
          <w:ilvl w:val="0"/>
          <w:numId w:val="27"/>
        </w:numPr>
      </w:pPr>
      <w:r w:rsidRPr="00E27FD9">
        <w:t xml:space="preserve">ojdbc6.jar </w:t>
      </w:r>
    </w:p>
    <w:p w14:paraId="545A4FC1" w14:textId="77777777" w:rsidR="009214C0" w:rsidRPr="00E27FD9" w:rsidRDefault="009214C0" w:rsidP="002F3111">
      <w:pPr>
        <w:pStyle w:val="Body"/>
        <w:numPr>
          <w:ilvl w:val="0"/>
          <w:numId w:val="27"/>
        </w:numPr>
      </w:pPr>
      <w:r w:rsidRPr="00E27FD9">
        <w:t xml:space="preserve">UploadClient.jar </w:t>
      </w:r>
    </w:p>
    <w:p w14:paraId="647287BE" w14:textId="3FE3D97C" w:rsidR="009214C0" w:rsidRPr="00E27FD9" w:rsidRDefault="009214C0" w:rsidP="002F3111">
      <w:pPr>
        <w:pStyle w:val="Body"/>
        <w:numPr>
          <w:ilvl w:val="0"/>
          <w:numId w:val="27"/>
        </w:numPr>
      </w:pPr>
      <w:r w:rsidRPr="00E27FD9">
        <w:t>UploadServer.jar</w:t>
      </w:r>
    </w:p>
    <w:p w14:paraId="07B27131" w14:textId="77777777" w:rsidR="002A6DEF" w:rsidRDefault="002A6DEF" w:rsidP="002A6DEF">
      <w:pPr>
        <w:pStyle w:val="Body"/>
        <w:ind w:left="1080"/>
      </w:pPr>
    </w:p>
    <w:p w14:paraId="4A486ACB" w14:textId="24A7A2E8" w:rsidR="00211ABD" w:rsidRDefault="00211ABD" w:rsidP="002A6DEF">
      <w:pPr>
        <w:pStyle w:val="Body"/>
      </w:pPr>
      <w:r w:rsidRPr="00CC0E66">
        <w:rPr>
          <w:rStyle w:val="TableTitleline"/>
          <w:b w:val="0"/>
          <w:i w:val="0"/>
          <w:sz w:val="20"/>
        </w:rPr>
        <w:t>Copy the</w:t>
      </w:r>
      <w:r w:rsidR="00CC0E66">
        <w:rPr>
          <w:rStyle w:val="TableTitleline"/>
          <w:b w:val="0"/>
          <w:i w:val="0"/>
          <w:sz w:val="20"/>
        </w:rPr>
        <w:t>se</w:t>
      </w:r>
      <w:r w:rsidR="00CC0E66" w:rsidRPr="00CC0E66">
        <w:rPr>
          <w:rStyle w:val="TableTitleline"/>
          <w:b w:val="0"/>
          <w:i w:val="0"/>
          <w:sz w:val="20"/>
        </w:rPr>
        <w:t xml:space="preserve"> files to</w:t>
      </w:r>
      <w:r w:rsidR="00CC0E66">
        <w:rPr>
          <w:b/>
        </w:rPr>
        <w:t xml:space="preserve"> </w:t>
      </w:r>
      <w:r w:rsidR="00CC0E66" w:rsidRPr="002A6DEF">
        <w:rPr>
          <w:rFonts w:ascii="Courier New" w:hAnsi="Courier New" w:cs="Courier New"/>
          <w:sz w:val="16"/>
          <w:szCs w:val="16"/>
        </w:rPr>
        <w:t>&lt;</w:t>
      </w:r>
      <w:r w:rsidR="00CC0E66" w:rsidRPr="002A6DEF">
        <w:t>ORACLE_HOME&gt;\forms\java</w:t>
      </w:r>
      <w:r w:rsidR="00CC0E66" w:rsidRPr="002A6DEF">
        <w:rPr>
          <w:sz w:val="16"/>
          <w:szCs w:val="16"/>
        </w:rPr>
        <w:t xml:space="preserve"> </w:t>
      </w:r>
      <w:r w:rsidR="00CC0E66" w:rsidRPr="002A6DEF">
        <w:t>directory</w:t>
      </w:r>
      <w:r w:rsidR="00CC0E66">
        <w:t>:</w:t>
      </w:r>
    </w:p>
    <w:p w14:paraId="6402656E" w14:textId="7830E95D" w:rsidR="00CC0E66" w:rsidRPr="009A2B77" w:rsidRDefault="00CC0E66" w:rsidP="00CC0E66">
      <w:pPr>
        <w:pStyle w:val="Heading4"/>
      </w:pPr>
      <w:r w:rsidRPr="009A2B77">
        <w:t xml:space="preserve">Forms Web Configuration Changes (formsweb.cfg)  </w:t>
      </w:r>
    </w:p>
    <w:p w14:paraId="3EF54161" w14:textId="6392C3A8" w:rsidR="00CC0E66" w:rsidRDefault="00CC0E66" w:rsidP="00CC0E66">
      <w:pPr>
        <w:pStyle w:val="Body"/>
      </w:pPr>
      <w:r>
        <w:t xml:space="preserve">If upgrading, </w:t>
      </w:r>
    </w:p>
    <w:p w14:paraId="7A335AF8" w14:textId="37502D6C" w:rsidR="00CC0E66" w:rsidRDefault="0095547E" w:rsidP="00FD1EF6">
      <w:pPr>
        <w:pStyle w:val="Body"/>
        <w:numPr>
          <w:ilvl w:val="0"/>
          <w:numId w:val="30"/>
        </w:numPr>
      </w:pPr>
      <w:r>
        <w:t xml:space="preserve">Remove </w:t>
      </w:r>
      <w:r w:rsidR="00CC0E66" w:rsidRPr="00CC0E66">
        <w:t>exorMapviewer4700_10_3_6.jar</w:t>
      </w:r>
      <w:r>
        <w:t xml:space="preserve"> and </w:t>
      </w:r>
      <w:r w:rsidRPr="00CC0E66">
        <w:t>mvclient_10_3_6.jar</w:t>
      </w:r>
      <w:r w:rsidR="00CC0E66" w:rsidRPr="00CC0E66">
        <w:t xml:space="preserve"> </w:t>
      </w:r>
      <w:r>
        <w:t xml:space="preserve">and </w:t>
      </w:r>
      <w:r w:rsidRPr="00CC0E66">
        <w:t>ojdbc6_10_3_6.jar</w:t>
      </w:r>
      <w:r>
        <w:t>,</w:t>
      </w:r>
      <w:r w:rsidRPr="00CC0E66">
        <w:t xml:space="preserve"> if present</w:t>
      </w:r>
      <w:r>
        <w:t xml:space="preserve">, from the </w:t>
      </w:r>
      <w:r w:rsidRPr="0095547E">
        <w:rPr>
          <w:b/>
        </w:rPr>
        <w:t>archive</w:t>
      </w:r>
      <w:r>
        <w:t xml:space="preserve"> setting</w:t>
      </w:r>
    </w:p>
    <w:p w14:paraId="4404EA58" w14:textId="73EE2B8D" w:rsidR="0095547E" w:rsidRDefault="0095547E" w:rsidP="00FD1EF6">
      <w:pPr>
        <w:pStyle w:val="Body"/>
        <w:numPr>
          <w:ilvl w:val="0"/>
          <w:numId w:val="30"/>
        </w:numPr>
      </w:pPr>
      <w:r>
        <w:t xml:space="preserve">Remove </w:t>
      </w:r>
      <w:r w:rsidRPr="00CC0E66">
        <w:t>exorMapviewer4700_10_3_6.jar</w:t>
      </w:r>
      <w:r>
        <w:t xml:space="preserve"> from the </w:t>
      </w:r>
      <w:r w:rsidRPr="0095547E">
        <w:rPr>
          <w:b/>
        </w:rPr>
        <w:t>pjcArchive</w:t>
      </w:r>
      <w:r>
        <w:rPr>
          <w:b/>
        </w:rPr>
        <w:t xml:space="preserve"> setting</w:t>
      </w:r>
    </w:p>
    <w:p w14:paraId="1F269DCD" w14:textId="77777777" w:rsidR="0095547E" w:rsidRDefault="0095547E" w:rsidP="0095547E">
      <w:pPr>
        <w:pStyle w:val="Body"/>
      </w:pPr>
    </w:p>
    <w:p w14:paraId="18DA6A96" w14:textId="77777777" w:rsidR="00715C3F" w:rsidRDefault="00715C3F" w:rsidP="0095547E">
      <w:pPr>
        <w:pStyle w:val="Body"/>
      </w:pPr>
      <w:r>
        <w:t>For install and upgrade,</w:t>
      </w:r>
    </w:p>
    <w:p w14:paraId="09DCB208" w14:textId="211AB690" w:rsidR="0095547E" w:rsidRPr="0095547E" w:rsidRDefault="0095547E" w:rsidP="00FD1EF6">
      <w:pPr>
        <w:pStyle w:val="Body"/>
        <w:numPr>
          <w:ilvl w:val="0"/>
          <w:numId w:val="32"/>
        </w:numPr>
      </w:pPr>
      <w:r w:rsidRPr="0095547E">
        <w:t xml:space="preserve">Add exor-mapviewer.jar and mvclient.jar to the </w:t>
      </w:r>
      <w:r w:rsidRPr="0095547E">
        <w:rPr>
          <w:b/>
        </w:rPr>
        <w:t>archive</w:t>
      </w:r>
      <w:r w:rsidRPr="0095547E">
        <w:t xml:space="preserve"> setting.</w:t>
      </w:r>
    </w:p>
    <w:p w14:paraId="22101391" w14:textId="413EE8DD" w:rsidR="0095547E" w:rsidRPr="0095547E" w:rsidRDefault="0095547E" w:rsidP="00FD1EF6">
      <w:pPr>
        <w:pStyle w:val="Body"/>
        <w:numPr>
          <w:ilvl w:val="0"/>
          <w:numId w:val="32"/>
        </w:numPr>
      </w:pPr>
      <w:r w:rsidRPr="0095547E">
        <w:t xml:space="preserve">Add exor-mapviewer.jar to the </w:t>
      </w:r>
      <w:r w:rsidRPr="0095547E">
        <w:rPr>
          <w:b/>
        </w:rPr>
        <w:t>pjcArchive</w:t>
      </w:r>
      <w:r w:rsidRPr="0095547E">
        <w:t xml:space="preserve"> setting;</w:t>
      </w:r>
    </w:p>
    <w:p w14:paraId="6A0C9CD7" w14:textId="65A95D29" w:rsidR="00CC0E66" w:rsidRDefault="00CC0E66" w:rsidP="00FD1EF6">
      <w:pPr>
        <w:pStyle w:val="Body"/>
        <w:numPr>
          <w:ilvl w:val="0"/>
          <w:numId w:val="32"/>
        </w:numPr>
      </w:pPr>
      <w:r w:rsidRPr="00CC0E66">
        <w:t xml:space="preserve">The </w:t>
      </w:r>
      <w:r w:rsidRPr="0095547E">
        <w:rPr>
          <w:b/>
        </w:rPr>
        <w:t>archive</w:t>
      </w:r>
      <w:r w:rsidRPr="00CC0E66">
        <w:t xml:space="preserve"> setting should look like</w:t>
      </w:r>
      <w:r w:rsidR="00715C3F">
        <w:t>:</w:t>
      </w:r>
    </w:p>
    <w:p w14:paraId="2D67D3A6" w14:textId="77777777" w:rsidR="00715C3F" w:rsidRDefault="00715C3F" w:rsidP="00715C3F">
      <w:pPr>
        <w:pStyle w:val="Body"/>
        <w:ind w:left="720"/>
      </w:pPr>
    </w:p>
    <w:p w14:paraId="7DD1025E" w14:textId="77777777" w:rsidR="00CC0E66" w:rsidRPr="00CC0E66" w:rsidRDefault="00CC0E66" w:rsidP="00715C3F">
      <w:pPr>
        <w:pStyle w:val="Body"/>
        <w:ind w:left="720" w:firstLine="720"/>
      </w:pPr>
      <w:r w:rsidRPr="00CC0E66">
        <w:t>frmall.jar,exor_jpg.jar,UploadClient.jar,exor-mapviewer.jar,mvclient.jar</w:t>
      </w:r>
    </w:p>
    <w:p w14:paraId="6E4E5076" w14:textId="77777777" w:rsidR="00DF3AB4" w:rsidRDefault="00DF3AB4" w:rsidP="00383EAF">
      <w:pPr>
        <w:pStyle w:val="Body"/>
      </w:pPr>
    </w:p>
    <w:p w14:paraId="576AD911" w14:textId="652D2254" w:rsidR="003743E2" w:rsidRDefault="003743E2" w:rsidP="003743E2">
      <w:pPr>
        <w:pStyle w:val="Heading4"/>
      </w:pPr>
      <w:r>
        <w:t>JRE Java settings</w:t>
      </w:r>
    </w:p>
    <w:p w14:paraId="27CA0ED5" w14:textId="5F3D8D84" w:rsidR="00383EAF" w:rsidRPr="00A6321E" w:rsidRDefault="00383EAF" w:rsidP="00383EAF">
      <w:pPr>
        <w:pStyle w:val="Body"/>
      </w:pPr>
      <w:r w:rsidRPr="003D07FD">
        <w:t>On each client machine the Jar Cache will need to be cleared. This can be done by the following methods</w:t>
      </w:r>
      <w:r w:rsidRPr="00A6321E">
        <w:t>.</w:t>
      </w:r>
    </w:p>
    <w:p w14:paraId="0DA7C7D1" w14:textId="7D35CF89" w:rsidR="00383EAF" w:rsidRDefault="00383EAF" w:rsidP="00383EAF">
      <w:pPr>
        <w:pStyle w:val="Body"/>
      </w:pPr>
      <w:r w:rsidRPr="00A6321E">
        <w:t>Oracle JRE users</w:t>
      </w:r>
      <w:r w:rsidR="00DF3AB4">
        <w:t>:</w:t>
      </w:r>
    </w:p>
    <w:p w14:paraId="78A94682" w14:textId="182FDC0A" w:rsidR="00383EAF" w:rsidRPr="00CB36BE" w:rsidRDefault="00DF3AB4" w:rsidP="00FD1EF6">
      <w:pPr>
        <w:pStyle w:val="Body"/>
        <w:numPr>
          <w:ilvl w:val="0"/>
          <w:numId w:val="35"/>
        </w:numPr>
      </w:pPr>
      <w:r>
        <w:t>Open Windows Control Panel and open Java Control  Panel</w:t>
      </w:r>
      <w:r w:rsidR="00383EAF" w:rsidRPr="00CB36BE">
        <w:t xml:space="preserve"> as below - </w:t>
      </w:r>
    </w:p>
    <w:p w14:paraId="1102E22A" w14:textId="77777777" w:rsidR="00383EAF" w:rsidRPr="00A6321E" w:rsidRDefault="00383EAF" w:rsidP="00383EAF">
      <w:pPr>
        <w:pStyle w:val="Body"/>
      </w:pPr>
      <w:r w:rsidRPr="003D07FD">
        <w:tab/>
      </w:r>
    </w:p>
    <w:p w14:paraId="6807291D" w14:textId="76BE8962" w:rsidR="00383EAF" w:rsidRDefault="00DF3AB4" w:rsidP="00383EAF">
      <w:pPr>
        <w:ind w:left="720"/>
      </w:pPr>
      <w:r>
        <w:rPr>
          <w:noProof/>
        </w:rPr>
        <w:lastRenderedPageBreak/>
        <w:drawing>
          <wp:inline distT="0" distB="0" distL="0" distR="0" wp14:anchorId="3C48DDFD" wp14:editId="403DE014">
            <wp:extent cx="2981325" cy="2766760"/>
            <wp:effectExtent l="0" t="0" r="0" b="0"/>
            <wp:docPr id="14" name="Picture 14" descr="C:\Users\CHRIS~1.BAU\AppData\Local\Temp\SNAGHTML6c42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1.BAU\AppData\Local\Temp\SNAGHTML6c422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9026" cy="2783187"/>
                    </a:xfrm>
                    <a:prstGeom prst="rect">
                      <a:avLst/>
                    </a:prstGeom>
                    <a:noFill/>
                    <a:ln>
                      <a:noFill/>
                    </a:ln>
                  </pic:spPr>
                </pic:pic>
              </a:graphicData>
            </a:graphic>
          </wp:inline>
        </w:drawing>
      </w:r>
    </w:p>
    <w:p w14:paraId="5D31AB99" w14:textId="128CC59A" w:rsidR="00DF3AB4" w:rsidRDefault="00DF3AB4" w:rsidP="00FD1EF6">
      <w:pPr>
        <w:pStyle w:val="Body"/>
        <w:numPr>
          <w:ilvl w:val="0"/>
          <w:numId w:val="35"/>
        </w:numPr>
      </w:pPr>
      <w:r w:rsidRPr="003D07FD">
        <w:t>Navigate to the "</w:t>
      </w:r>
      <w:r w:rsidRPr="00A6321E">
        <w:t xml:space="preserve">General" tab and click "Settings" button. </w:t>
      </w:r>
    </w:p>
    <w:p w14:paraId="3D856F59" w14:textId="1D7413AD" w:rsidR="00DF3AB4" w:rsidRDefault="00DF3AB4" w:rsidP="00DF3AB4">
      <w:pPr>
        <w:pStyle w:val="Body"/>
        <w:ind w:left="720"/>
      </w:pPr>
      <w:r>
        <w:rPr>
          <w:noProof/>
        </w:rPr>
        <w:drawing>
          <wp:inline distT="0" distB="0" distL="0" distR="0" wp14:anchorId="660FD49C" wp14:editId="1A0934F6">
            <wp:extent cx="3181350" cy="2330396"/>
            <wp:effectExtent l="0" t="0" r="0" b="0"/>
            <wp:docPr id="13" name="Picture 13" descr="C:\Users\CHRIS~1.BAU\AppData\Local\Temp\SNAGHTML6b6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1.BAU\AppData\Local\Temp\SNAGHTML6b695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7079" cy="2371218"/>
                    </a:xfrm>
                    <a:prstGeom prst="rect">
                      <a:avLst/>
                    </a:prstGeom>
                    <a:noFill/>
                    <a:ln>
                      <a:noFill/>
                    </a:ln>
                  </pic:spPr>
                </pic:pic>
              </a:graphicData>
            </a:graphic>
          </wp:inline>
        </w:drawing>
      </w:r>
    </w:p>
    <w:p w14:paraId="1E9C0EF1" w14:textId="3689F0DC" w:rsidR="00DF3AB4" w:rsidRDefault="00DF3AB4" w:rsidP="00FD1EF6">
      <w:pPr>
        <w:pStyle w:val="Body"/>
        <w:numPr>
          <w:ilvl w:val="0"/>
          <w:numId w:val="35"/>
        </w:numPr>
      </w:pPr>
      <w:r w:rsidRPr="00A6321E">
        <w:t>In the Disk Space section click "Delete Files" button</w:t>
      </w:r>
      <w:r w:rsidR="00C50F3F">
        <w:t>, select all options in the resulting screen</w:t>
      </w:r>
      <w:r w:rsidR="003743E2">
        <w:t xml:space="preserve"> and press OK</w:t>
      </w:r>
    </w:p>
    <w:p w14:paraId="64E9E8F5" w14:textId="1C0F338F" w:rsidR="003743E2" w:rsidRDefault="003743E2" w:rsidP="003743E2">
      <w:pPr>
        <w:pStyle w:val="Body"/>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1"/>
        <w:gridCol w:w="5035"/>
      </w:tblGrid>
      <w:tr w:rsidR="003743E2" w14:paraId="73E2A013" w14:textId="77777777" w:rsidTr="003743E2">
        <w:tc>
          <w:tcPr>
            <w:tcW w:w="4331" w:type="dxa"/>
          </w:tcPr>
          <w:p w14:paraId="7E786E67" w14:textId="31A487D5" w:rsidR="003743E2" w:rsidRDefault="003743E2" w:rsidP="003743E2">
            <w:pPr>
              <w:pStyle w:val="Body"/>
            </w:pPr>
            <w:r>
              <w:rPr>
                <w:noProof/>
              </w:rPr>
              <w:lastRenderedPageBreak/>
              <w:drawing>
                <wp:inline distT="0" distB="0" distL="0" distR="0" wp14:anchorId="0FFBB459" wp14:editId="46427620">
                  <wp:extent cx="2581275" cy="1906331"/>
                  <wp:effectExtent l="0" t="0" r="0" b="0"/>
                  <wp:docPr id="18" name="Picture 18" descr="C:\Users\CHRIS~1.BAU\AppData\Local\Temp\SNAGHTML7f0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1.BAU\AppData\Local\Temp\SNAGHTML7f0a2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0018" cy="1912788"/>
                          </a:xfrm>
                          <a:prstGeom prst="rect">
                            <a:avLst/>
                          </a:prstGeom>
                          <a:noFill/>
                          <a:ln>
                            <a:noFill/>
                          </a:ln>
                        </pic:spPr>
                      </pic:pic>
                    </a:graphicData>
                  </a:graphic>
                </wp:inline>
              </w:drawing>
            </w:r>
          </w:p>
        </w:tc>
        <w:tc>
          <w:tcPr>
            <w:tcW w:w="5035" w:type="dxa"/>
          </w:tcPr>
          <w:p w14:paraId="6D306013" w14:textId="26001B7E" w:rsidR="003743E2" w:rsidRDefault="003743E2" w:rsidP="003743E2">
            <w:pPr>
              <w:pStyle w:val="Body"/>
            </w:pPr>
            <w:r>
              <w:rPr>
                <w:noProof/>
              </w:rPr>
              <w:drawing>
                <wp:inline distT="0" distB="0" distL="0" distR="0" wp14:anchorId="6D2B7FF8" wp14:editId="38D94D12">
                  <wp:extent cx="1411959" cy="1219200"/>
                  <wp:effectExtent l="0" t="0" r="0" b="0"/>
                  <wp:docPr id="20" name="Picture 20" descr="C:\Users\CHRIS~1.BAU\AppData\Local\Temp\SNAGHTML7fdc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1.BAU\AppData\Local\Temp\SNAGHTML7fdca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18762" cy="1225074"/>
                          </a:xfrm>
                          <a:prstGeom prst="rect">
                            <a:avLst/>
                          </a:prstGeom>
                          <a:noFill/>
                          <a:ln>
                            <a:noFill/>
                          </a:ln>
                        </pic:spPr>
                      </pic:pic>
                    </a:graphicData>
                  </a:graphic>
                </wp:inline>
              </w:drawing>
            </w:r>
          </w:p>
        </w:tc>
      </w:tr>
    </w:tbl>
    <w:p w14:paraId="0EDAEAD2" w14:textId="77777777" w:rsidR="00383EAF" w:rsidRDefault="00383EAF" w:rsidP="00383EAF">
      <w:r>
        <w:t xml:space="preserve">When you launch the Exor Application for the first time a java security warning will appear. Select the checkbox in front of </w:t>
      </w:r>
      <w:r w:rsidRPr="00A6321E">
        <w:t>‘Do not show this again for apps from the publisher and location above’</w:t>
      </w:r>
      <w:r>
        <w:t xml:space="preserve"> as shown in the following screenshot and then click </w:t>
      </w:r>
      <w:r w:rsidRPr="00A6321E">
        <w:t>Run</w:t>
      </w:r>
      <w:r>
        <w:t xml:space="preserve"> – </w:t>
      </w:r>
    </w:p>
    <w:p w14:paraId="7F6F4058" w14:textId="77777777" w:rsidR="00383EAF" w:rsidRPr="00A6321E" w:rsidRDefault="00383EAF" w:rsidP="003743E2">
      <w:pPr>
        <w:ind w:left="720"/>
      </w:pPr>
      <w:r w:rsidRPr="00A6321E">
        <w:rPr>
          <w:noProof/>
        </w:rPr>
        <w:drawing>
          <wp:inline distT="0" distB="0" distL="0" distR="0" wp14:anchorId="41D02598" wp14:editId="0A0ADBA5">
            <wp:extent cx="2748566" cy="1447800"/>
            <wp:effectExtent l="152400" t="152400" r="356870" b="361950"/>
            <wp:docPr id="7" name="Picture 7" descr="C:\Users\upendra.hukeri\Desktop\Currently Working\Installation Gu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pendra.hukeri\Desktop\Currently Working\Installation Guide\8.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78139" cy="1463378"/>
                    </a:xfrm>
                    <a:prstGeom prst="rect">
                      <a:avLst/>
                    </a:prstGeom>
                    <a:ln>
                      <a:noFill/>
                    </a:ln>
                    <a:effectLst>
                      <a:outerShdw blurRad="292100" dist="139700" dir="2700000" algn="tl" rotWithShape="0">
                        <a:srgbClr val="333333">
                          <a:alpha val="65000"/>
                        </a:srgbClr>
                      </a:outerShdw>
                    </a:effectLst>
                  </pic:spPr>
                </pic:pic>
              </a:graphicData>
            </a:graphic>
          </wp:inline>
        </w:drawing>
      </w:r>
    </w:p>
    <w:p w14:paraId="6A0469CD" w14:textId="285BE31F" w:rsidR="00383EAF" w:rsidRPr="00A6321E" w:rsidRDefault="00383EAF" w:rsidP="00383EAF">
      <w:r>
        <w:t>Again</w:t>
      </w:r>
      <w:r w:rsidR="003743E2">
        <w:t>,</w:t>
      </w:r>
      <w:r>
        <w:t xml:space="preserve"> open the Java Control Panel</w:t>
      </w:r>
      <w:r w:rsidRPr="00A6321E">
        <w:t xml:space="preserve"> as described above. In the Java Control Panel go to – </w:t>
      </w:r>
    </w:p>
    <w:p w14:paraId="4B0369A9" w14:textId="77777777" w:rsidR="00CE2C65" w:rsidRDefault="00383EAF" w:rsidP="00383EAF">
      <w:r>
        <w:t xml:space="preserve">     </w:t>
      </w:r>
      <w:r w:rsidRPr="00A6321E">
        <w:t>Security -&gt; Manage Certificates…</w:t>
      </w:r>
    </w:p>
    <w:p w14:paraId="05C6B4AA" w14:textId="7D9B5471" w:rsidR="00383EAF" w:rsidRDefault="00383EAF" w:rsidP="00383EAF">
      <w:r w:rsidRPr="006B29B0">
        <w:t xml:space="preserve">Now </w:t>
      </w:r>
      <w:r w:rsidRPr="00A6321E">
        <w:t>you will see the Bentley Systems, Incorporated Certificate installed and listed under Trusted Certificate.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9"/>
        <w:gridCol w:w="5121"/>
      </w:tblGrid>
      <w:tr w:rsidR="003743E2" w14:paraId="56F49ACA" w14:textId="77777777" w:rsidTr="003743E2">
        <w:tc>
          <w:tcPr>
            <w:tcW w:w="5035" w:type="dxa"/>
          </w:tcPr>
          <w:p w14:paraId="162FD153" w14:textId="6399CB1E" w:rsidR="003743E2" w:rsidRDefault="003743E2" w:rsidP="00383EAF">
            <w:r>
              <w:rPr>
                <w:noProof/>
              </w:rPr>
              <w:lastRenderedPageBreak/>
              <w:drawing>
                <wp:inline distT="0" distB="0" distL="0" distR="0" wp14:anchorId="0809623D" wp14:editId="5BD29CA0">
                  <wp:extent cx="2962275" cy="3111455"/>
                  <wp:effectExtent l="0" t="0" r="0" b="0"/>
                  <wp:docPr id="21" name="Picture 21" descr="C:\Users\CHRIS~1.BAU\AppData\Local\Temp\SNAGHTML8482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RIS~1.BAU\AppData\Local\Temp\SNAGHTML8482e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0715" cy="3120320"/>
                          </a:xfrm>
                          <a:prstGeom prst="rect">
                            <a:avLst/>
                          </a:prstGeom>
                          <a:noFill/>
                          <a:ln>
                            <a:noFill/>
                          </a:ln>
                        </pic:spPr>
                      </pic:pic>
                    </a:graphicData>
                  </a:graphic>
                </wp:inline>
              </w:drawing>
            </w:r>
          </w:p>
        </w:tc>
        <w:tc>
          <w:tcPr>
            <w:tcW w:w="5035" w:type="dxa"/>
          </w:tcPr>
          <w:p w14:paraId="437E14E6" w14:textId="3C779FF6" w:rsidR="003743E2" w:rsidRDefault="003743E2" w:rsidP="00383EAF">
            <w:r>
              <w:rPr>
                <w:noProof/>
              </w:rPr>
              <w:drawing>
                <wp:inline distT="0" distB="0" distL="0" distR="0" wp14:anchorId="28150CF2" wp14:editId="46611998">
                  <wp:extent cx="3114675" cy="2055262"/>
                  <wp:effectExtent l="0" t="0" r="0" b="0"/>
                  <wp:docPr id="22" name="Picture 22" descr="C:\Users\CHRIS~1.BAU\AppData\Local\Temp\SNAGHTML857b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RIS~1.BAU\AppData\Local\Temp\SNAGHTML857bd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3551" cy="2067717"/>
                          </a:xfrm>
                          <a:prstGeom prst="rect">
                            <a:avLst/>
                          </a:prstGeom>
                          <a:noFill/>
                          <a:ln>
                            <a:noFill/>
                          </a:ln>
                        </pic:spPr>
                      </pic:pic>
                    </a:graphicData>
                  </a:graphic>
                </wp:inline>
              </w:drawing>
            </w:r>
          </w:p>
        </w:tc>
      </w:tr>
    </w:tbl>
    <w:p w14:paraId="330D956E" w14:textId="2E362C88" w:rsidR="00383EAF" w:rsidRPr="00A6321E" w:rsidRDefault="00383EAF" w:rsidP="00383EAF"/>
    <w:p w14:paraId="2B2A753A" w14:textId="77777777" w:rsidR="00383EAF" w:rsidRPr="00A6321E" w:rsidRDefault="00383EAF" w:rsidP="00383EAF">
      <w:r>
        <w:t xml:space="preserve">     Close the </w:t>
      </w:r>
      <w:r w:rsidRPr="00A6321E">
        <w:t>Java Control Panel.</w:t>
      </w:r>
    </w:p>
    <w:p w14:paraId="2C0D7D21" w14:textId="77777777" w:rsidR="00383EAF" w:rsidRPr="00A6321E" w:rsidRDefault="00383EAF" w:rsidP="00383EAF">
      <w:r>
        <w:t xml:space="preserve">     After this</w:t>
      </w:r>
      <w:r w:rsidRPr="00A6321E">
        <w:t>, you should not see any warnings in future, unless the certificate gets removed.</w:t>
      </w:r>
    </w:p>
    <w:p w14:paraId="60BA1C4F" w14:textId="77777777" w:rsidR="00383EAF" w:rsidRDefault="00383EAF" w:rsidP="00383EAF">
      <w:r w:rsidRPr="003D07FD">
        <w:t xml:space="preserve">You should now load the </w:t>
      </w:r>
      <w:r>
        <w:t>E</w:t>
      </w:r>
      <w:r w:rsidRPr="003D07FD">
        <w:t xml:space="preserve">xor </w:t>
      </w:r>
      <w:r>
        <w:t>A</w:t>
      </w:r>
      <w:r w:rsidRPr="003D07FD">
        <w:t>pplication in the usual way. On the first load, it will take longer than usual whilst the JAR files are cached again.</w:t>
      </w:r>
    </w:p>
    <w:p w14:paraId="124BFFD7" w14:textId="77777777" w:rsidR="00383EAF" w:rsidRDefault="00383EAF" w:rsidP="002C3889">
      <w:pPr>
        <w:pStyle w:val="Heading4"/>
      </w:pPr>
      <w:r>
        <w:t>MV_SECURITY Option</w:t>
      </w:r>
    </w:p>
    <w:p w14:paraId="60EB48CA" w14:textId="77777777" w:rsidR="00383EAF" w:rsidRDefault="00383EAF" w:rsidP="00383EAF">
      <w:r>
        <w:t>Please ensure that the MV_SECURITY option in the Mapviewer config file is set to FALSE. This has to be set to FALSE so that the Java code can create a data source on the fly when the preferred data source is not set.</w:t>
      </w:r>
    </w:p>
    <w:p w14:paraId="3D544ECA" w14:textId="77777777" w:rsidR="00383EAF" w:rsidRDefault="00383EAF" w:rsidP="00383EAF"/>
    <w:p w14:paraId="665F7A51" w14:textId="77777777" w:rsidR="00383EAF" w:rsidRDefault="00383EAF" w:rsidP="00383EAF"/>
    <w:p w14:paraId="77E45495" w14:textId="77777777" w:rsidR="00383EAF" w:rsidRPr="00A6321E" w:rsidRDefault="00383EAF" w:rsidP="002C3889">
      <w:pPr>
        <w:ind w:left="720"/>
      </w:pPr>
      <w:r w:rsidRPr="00A6321E">
        <w:rPr>
          <w:noProof/>
        </w:rPr>
        <w:lastRenderedPageBreak/>
        <w:drawing>
          <wp:inline distT="0" distB="0" distL="0" distR="0" wp14:anchorId="0A3BA2EE" wp14:editId="2CE631DF">
            <wp:extent cx="3580953" cy="237142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3580953" cy="2371429"/>
                    </a:xfrm>
                    <a:prstGeom prst="rect">
                      <a:avLst/>
                    </a:prstGeom>
                  </pic:spPr>
                </pic:pic>
              </a:graphicData>
            </a:graphic>
          </wp:inline>
        </w:drawing>
      </w:r>
    </w:p>
    <w:p w14:paraId="5654C004" w14:textId="77777777" w:rsidR="00CC0E66" w:rsidRDefault="00CC0E66" w:rsidP="00CC0E66">
      <w:pPr>
        <w:pStyle w:val="TableText"/>
        <w:ind w:left="426"/>
        <w:rPr>
          <w:rFonts w:ascii="Courier New" w:hAnsi="Courier New" w:cs="Courier New"/>
          <w:sz w:val="18"/>
          <w:szCs w:val="18"/>
        </w:rPr>
      </w:pPr>
    </w:p>
    <w:p w14:paraId="27E00181" w14:textId="6417B746" w:rsidR="002A6DEF" w:rsidRDefault="002A6DEF" w:rsidP="00297BBA">
      <w:pPr>
        <w:pStyle w:val="Heading4"/>
      </w:pPr>
      <w:bookmarkStart w:id="106" w:name="_Toc424914750"/>
      <w:bookmarkStart w:id="107" w:name="_Toc493251684"/>
      <w:r w:rsidRPr="00AB6B86">
        <w:t>Undeploying old mapviewer application</w:t>
      </w:r>
      <w:bookmarkEnd w:id="106"/>
      <w:bookmarkEnd w:id="107"/>
    </w:p>
    <w:p w14:paraId="7CDEEB11" w14:textId="77777777" w:rsidR="00297BBA" w:rsidRPr="00297BBA" w:rsidRDefault="00297BBA" w:rsidP="00297BBA">
      <w:pPr>
        <w:pStyle w:val="Body"/>
      </w:pPr>
    </w:p>
    <w:p w14:paraId="57A677D8" w14:textId="77777777" w:rsidR="002A6DEF" w:rsidRPr="00AB6B86" w:rsidRDefault="002A6DEF" w:rsidP="00FD1EF6">
      <w:pPr>
        <w:pStyle w:val="Body"/>
        <w:numPr>
          <w:ilvl w:val="0"/>
          <w:numId w:val="31"/>
        </w:numPr>
        <w:rPr>
          <w:sz w:val="18"/>
          <w:szCs w:val="18"/>
        </w:rPr>
      </w:pPr>
      <w:r w:rsidRPr="00AB6B86">
        <w:rPr>
          <w:sz w:val="18"/>
          <w:szCs w:val="18"/>
        </w:rPr>
        <w:t xml:space="preserve">Log on to the </w:t>
      </w:r>
      <w:r w:rsidRPr="00AB6B86">
        <w:rPr>
          <w:b/>
          <w:sz w:val="18"/>
          <w:szCs w:val="18"/>
        </w:rPr>
        <w:t>Oracle WebLogic MapViewer Server</w:t>
      </w:r>
      <w:r w:rsidRPr="00AB6B86">
        <w:rPr>
          <w:sz w:val="18"/>
          <w:szCs w:val="18"/>
        </w:rPr>
        <w:t xml:space="preserve"> </w:t>
      </w:r>
      <w:r w:rsidRPr="00AB6B86">
        <w:rPr>
          <w:b/>
          <w:sz w:val="18"/>
          <w:szCs w:val="18"/>
        </w:rPr>
        <w:t>Admin Console</w:t>
      </w:r>
      <w:r w:rsidRPr="00AB6B86">
        <w:rPr>
          <w:sz w:val="18"/>
          <w:szCs w:val="18"/>
        </w:rPr>
        <w:t xml:space="preserve"> page.</w:t>
      </w:r>
    </w:p>
    <w:p w14:paraId="28508C56" w14:textId="77777777" w:rsidR="002A6DEF" w:rsidRPr="00AB6B86" w:rsidRDefault="002A6DEF" w:rsidP="00FD1EF6">
      <w:pPr>
        <w:pStyle w:val="Body"/>
        <w:numPr>
          <w:ilvl w:val="0"/>
          <w:numId w:val="31"/>
        </w:numPr>
        <w:rPr>
          <w:sz w:val="18"/>
          <w:szCs w:val="18"/>
        </w:rPr>
      </w:pPr>
      <w:r w:rsidRPr="00AB6B86">
        <w:rPr>
          <w:sz w:val="18"/>
          <w:szCs w:val="18"/>
        </w:rPr>
        <w:t>Go to</w:t>
      </w:r>
      <w:r w:rsidRPr="00AB6B86">
        <w:rPr>
          <w:b/>
          <w:sz w:val="18"/>
          <w:szCs w:val="18"/>
        </w:rPr>
        <w:t xml:space="preserve"> Domain Structure </w:t>
      </w:r>
      <w:r w:rsidRPr="005D3517">
        <w:rPr>
          <w:sz w:val="18"/>
          <w:szCs w:val="18"/>
        </w:rPr>
        <w:t>&gt;</w:t>
      </w:r>
      <w:r w:rsidRPr="00AB6B86">
        <w:rPr>
          <w:b/>
          <w:sz w:val="18"/>
          <w:szCs w:val="18"/>
        </w:rPr>
        <w:t xml:space="preserve"> Deployments</w:t>
      </w:r>
      <w:r w:rsidRPr="002B4240">
        <w:rPr>
          <w:sz w:val="18"/>
          <w:szCs w:val="18"/>
        </w:rPr>
        <w:t>.</w:t>
      </w:r>
    </w:p>
    <w:p w14:paraId="3524842D" w14:textId="77777777" w:rsidR="002A6DEF" w:rsidRPr="00AB6B86" w:rsidRDefault="002A6DEF" w:rsidP="00FD1EF6">
      <w:pPr>
        <w:pStyle w:val="Body"/>
        <w:numPr>
          <w:ilvl w:val="0"/>
          <w:numId w:val="31"/>
        </w:numPr>
        <w:rPr>
          <w:sz w:val="18"/>
          <w:szCs w:val="18"/>
        </w:rPr>
      </w:pPr>
      <w:r>
        <w:rPr>
          <w:sz w:val="18"/>
          <w:szCs w:val="18"/>
        </w:rPr>
        <w:t xml:space="preserve">On the </w:t>
      </w:r>
      <w:r w:rsidRPr="00AB6B86">
        <w:rPr>
          <w:b/>
          <w:sz w:val="18"/>
          <w:szCs w:val="18"/>
        </w:rPr>
        <w:t xml:space="preserve">Summary of Deployments </w:t>
      </w:r>
      <w:r>
        <w:rPr>
          <w:sz w:val="18"/>
          <w:szCs w:val="18"/>
        </w:rPr>
        <w:t>page, s</w:t>
      </w:r>
      <w:r w:rsidRPr="00AB6B86">
        <w:rPr>
          <w:sz w:val="18"/>
          <w:szCs w:val="18"/>
        </w:rPr>
        <w:t xml:space="preserve">elect the existing mapviewer application and click on </w:t>
      </w:r>
      <w:r w:rsidRPr="00AB6B86">
        <w:rPr>
          <w:b/>
          <w:sz w:val="18"/>
          <w:szCs w:val="18"/>
        </w:rPr>
        <w:t xml:space="preserve">Stop </w:t>
      </w:r>
      <w:r w:rsidRPr="00AB6B86">
        <w:rPr>
          <w:sz w:val="18"/>
          <w:szCs w:val="18"/>
        </w:rPr>
        <w:t xml:space="preserve">&gt; </w:t>
      </w:r>
      <w:r w:rsidRPr="00AB6B86">
        <w:rPr>
          <w:b/>
          <w:sz w:val="18"/>
          <w:szCs w:val="18"/>
        </w:rPr>
        <w:t>Force Stop Now</w:t>
      </w:r>
      <w:r w:rsidRPr="00AB6B86">
        <w:rPr>
          <w:sz w:val="18"/>
          <w:szCs w:val="18"/>
        </w:rPr>
        <w:t xml:space="preserve"> (above/below the Deployments list)</w:t>
      </w:r>
      <w:r>
        <w:rPr>
          <w:sz w:val="18"/>
          <w:szCs w:val="18"/>
        </w:rPr>
        <w:t>, follow the next screen</w:t>
      </w:r>
      <w:r w:rsidRPr="00AB6B86">
        <w:rPr>
          <w:sz w:val="18"/>
          <w:szCs w:val="18"/>
        </w:rPr>
        <w:t xml:space="preserve"> and confirm the stopping by clicking on </w:t>
      </w:r>
      <w:r w:rsidRPr="00AB6B86">
        <w:rPr>
          <w:b/>
          <w:sz w:val="18"/>
          <w:szCs w:val="18"/>
        </w:rPr>
        <w:t>Yes</w:t>
      </w:r>
      <w:r w:rsidRPr="00AB6B86">
        <w:rPr>
          <w:sz w:val="18"/>
          <w:szCs w:val="18"/>
        </w:rPr>
        <w:t xml:space="preserve"> button.</w:t>
      </w:r>
    </w:p>
    <w:p w14:paraId="54EF9062" w14:textId="77777777" w:rsidR="002A6DEF" w:rsidRPr="00581D00" w:rsidRDefault="002A6DEF" w:rsidP="00FD1EF6">
      <w:pPr>
        <w:pStyle w:val="Body"/>
        <w:numPr>
          <w:ilvl w:val="0"/>
          <w:numId w:val="31"/>
        </w:numPr>
        <w:rPr>
          <w:sz w:val="18"/>
          <w:szCs w:val="18"/>
        </w:rPr>
      </w:pPr>
      <w:r w:rsidRPr="00AB6B86">
        <w:rPr>
          <w:sz w:val="18"/>
          <w:szCs w:val="18"/>
        </w:rPr>
        <w:t xml:space="preserve">If WebLogic Server was configured in </w:t>
      </w:r>
      <w:r w:rsidRPr="00581D00">
        <w:rPr>
          <w:b/>
          <w:sz w:val="18"/>
          <w:szCs w:val="18"/>
        </w:rPr>
        <w:t>Production</w:t>
      </w:r>
      <w:r w:rsidRPr="00AB6B86">
        <w:rPr>
          <w:sz w:val="18"/>
          <w:szCs w:val="18"/>
        </w:rPr>
        <w:t xml:space="preserve"> mode, lock the server: click on </w:t>
      </w:r>
      <w:r w:rsidRPr="00AB6B86">
        <w:rPr>
          <w:b/>
          <w:sz w:val="18"/>
          <w:szCs w:val="18"/>
        </w:rPr>
        <w:t xml:space="preserve">Lock &amp; Edit </w:t>
      </w:r>
      <w:r w:rsidRPr="00581D00">
        <w:rPr>
          <w:sz w:val="18"/>
          <w:szCs w:val="18"/>
        </w:rPr>
        <w:t>button</w:t>
      </w:r>
      <w:r w:rsidRPr="00AB6B86">
        <w:rPr>
          <w:sz w:val="18"/>
          <w:szCs w:val="18"/>
        </w:rPr>
        <w:t>.</w:t>
      </w:r>
    </w:p>
    <w:p w14:paraId="0582D7DF" w14:textId="77777777" w:rsidR="002A6DEF" w:rsidRPr="00AB6B86" w:rsidRDefault="002A6DEF" w:rsidP="00FD1EF6">
      <w:pPr>
        <w:pStyle w:val="Body"/>
        <w:numPr>
          <w:ilvl w:val="0"/>
          <w:numId w:val="31"/>
        </w:numPr>
        <w:rPr>
          <w:sz w:val="18"/>
          <w:szCs w:val="18"/>
        </w:rPr>
      </w:pPr>
      <w:r w:rsidRPr="00AB6B86">
        <w:rPr>
          <w:sz w:val="18"/>
          <w:szCs w:val="18"/>
        </w:rPr>
        <w:t xml:space="preserve">Again, </w:t>
      </w:r>
      <w:r>
        <w:rPr>
          <w:sz w:val="18"/>
          <w:szCs w:val="18"/>
        </w:rPr>
        <w:t>s</w:t>
      </w:r>
      <w:r w:rsidRPr="00AB6B86">
        <w:rPr>
          <w:sz w:val="18"/>
          <w:szCs w:val="18"/>
        </w:rPr>
        <w:t xml:space="preserve">elect the existing mapviewer application </w:t>
      </w:r>
      <w:r>
        <w:rPr>
          <w:sz w:val="18"/>
          <w:szCs w:val="18"/>
        </w:rPr>
        <w:t xml:space="preserve">from the list </w:t>
      </w:r>
      <w:r w:rsidRPr="00AB6B86">
        <w:rPr>
          <w:sz w:val="18"/>
          <w:szCs w:val="18"/>
        </w:rPr>
        <w:t xml:space="preserve">and click on </w:t>
      </w:r>
      <w:r w:rsidRPr="00AB6B86">
        <w:rPr>
          <w:b/>
          <w:sz w:val="18"/>
          <w:szCs w:val="18"/>
        </w:rPr>
        <w:t>Delete</w:t>
      </w:r>
      <w:r w:rsidRPr="00AB6B86">
        <w:rPr>
          <w:sz w:val="18"/>
          <w:szCs w:val="18"/>
        </w:rPr>
        <w:t xml:space="preserve"> button</w:t>
      </w:r>
      <w:r>
        <w:rPr>
          <w:sz w:val="18"/>
          <w:szCs w:val="18"/>
        </w:rPr>
        <w:t xml:space="preserve"> </w:t>
      </w:r>
      <w:r w:rsidRPr="00AB6B86">
        <w:rPr>
          <w:sz w:val="18"/>
          <w:szCs w:val="18"/>
        </w:rPr>
        <w:t>(above/below the Deployments list)</w:t>
      </w:r>
      <w:r>
        <w:rPr>
          <w:sz w:val="18"/>
          <w:szCs w:val="18"/>
        </w:rPr>
        <w:t>, follow the next screen</w:t>
      </w:r>
      <w:r w:rsidRPr="00AB6B86">
        <w:rPr>
          <w:sz w:val="18"/>
          <w:szCs w:val="18"/>
        </w:rPr>
        <w:t xml:space="preserve"> and confirm the deleting by clicking on </w:t>
      </w:r>
      <w:r w:rsidRPr="00AB6B86">
        <w:rPr>
          <w:b/>
          <w:sz w:val="18"/>
          <w:szCs w:val="18"/>
        </w:rPr>
        <w:t>Yes</w:t>
      </w:r>
      <w:r w:rsidRPr="00AB6B86">
        <w:rPr>
          <w:sz w:val="18"/>
          <w:szCs w:val="18"/>
        </w:rPr>
        <w:t xml:space="preserve"> button.</w:t>
      </w:r>
    </w:p>
    <w:p w14:paraId="07A03871" w14:textId="77777777" w:rsidR="002A6DEF" w:rsidRPr="00AB6B86" w:rsidRDefault="002A6DEF" w:rsidP="00FD1EF6">
      <w:pPr>
        <w:pStyle w:val="Body"/>
        <w:numPr>
          <w:ilvl w:val="0"/>
          <w:numId w:val="31"/>
        </w:numPr>
        <w:rPr>
          <w:sz w:val="18"/>
          <w:szCs w:val="18"/>
        </w:rPr>
      </w:pPr>
      <w:r w:rsidRPr="00AB6B86">
        <w:rPr>
          <w:sz w:val="18"/>
          <w:szCs w:val="18"/>
        </w:rPr>
        <w:t xml:space="preserve">If WebLogic Server was configured in </w:t>
      </w:r>
      <w:r w:rsidRPr="008005A9">
        <w:rPr>
          <w:b/>
          <w:sz w:val="18"/>
          <w:szCs w:val="18"/>
        </w:rPr>
        <w:t>Production</w:t>
      </w:r>
      <w:r w:rsidRPr="00AB6B86">
        <w:rPr>
          <w:sz w:val="18"/>
          <w:szCs w:val="18"/>
        </w:rPr>
        <w:t xml:space="preserve"> mode, </w:t>
      </w:r>
      <w:r>
        <w:rPr>
          <w:sz w:val="18"/>
          <w:szCs w:val="18"/>
        </w:rPr>
        <w:t xml:space="preserve">click </w:t>
      </w:r>
      <w:r w:rsidRPr="00AB6B86">
        <w:rPr>
          <w:b/>
          <w:sz w:val="18"/>
          <w:szCs w:val="18"/>
        </w:rPr>
        <w:t>Activate Changes</w:t>
      </w:r>
      <w:r>
        <w:rPr>
          <w:sz w:val="18"/>
          <w:szCs w:val="18"/>
        </w:rPr>
        <w:t xml:space="preserve"> to remove the old deployment completely.</w:t>
      </w:r>
    </w:p>
    <w:p w14:paraId="28A203E5" w14:textId="77777777" w:rsidR="002A6DEF" w:rsidRPr="00AB6B86" w:rsidRDefault="002A6DEF" w:rsidP="00715C3F">
      <w:pPr>
        <w:pStyle w:val="Heading4"/>
      </w:pPr>
      <w:bookmarkStart w:id="108" w:name="_Toc424914751"/>
      <w:bookmarkStart w:id="109" w:name="_Toc493251685"/>
      <w:r w:rsidRPr="00AB6B86">
        <w:t>Deploying new mapviewer application</w:t>
      </w:r>
      <w:bookmarkEnd w:id="108"/>
      <w:bookmarkEnd w:id="109"/>
    </w:p>
    <w:p w14:paraId="6A7C2E8C" w14:textId="77777777" w:rsidR="002A6DEF" w:rsidRPr="000C7332" w:rsidRDefault="002A6DEF" w:rsidP="00FD1EF6">
      <w:pPr>
        <w:pStyle w:val="Body"/>
        <w:numPr>
          <w:ilvl w:val="0"/>
          <w:numId w:val="33"/>
        </w:numPr>
      </w:pPr>
      <w:r w:rsidRPr="000C7332">
        <w:t xml:space="preserve">Shut down the </w:t>
      </w:r>
      <w:r w:rsidRPr="000C7332">
        <w:rPr>
          <w:b/>
        </w:rPr>
        <w:t>Oracle WebLogic MapViewer Server</w:t>
      </w:r>
      <w:r w:rsidRPr="000C7332">
        <w:t xml:space="preserve"> – e.g. </w:t>
      </w:r>
      <w:r w:rsidRPr="000C7332">
        <w:rPr>
          <w:b/>
        </w:rPr>
        <w:t>WLS_MAPVR.</w:t>
      </w:r>
    </w:p>
    <w:p w14:paraId="3912A034" w14:textId="080B4036" w:rsidR="002A6DEF" w:rsidRDefault="002A6DEF" w:rsidP="00FD1EF6">
      <w:pPr>
        <w:pStyle w:val="Body"/>
        <w:numPr>
          <w:ilvl w:val="0"/>
          <w:numId w:val="33"/>
        </w:numPr>
      </w:pPr>
      <w:r w:rsidRPr="000C7332">
        <w:t xml:space="preserve">Go to the relevant &lt;ORACLE_INSTANCE&gt; directory on the </w:t>
      </w:r>
      <w:r w:rsidRPr="000C7332">
        <w:rPr>
          <w:b/>
        </w:rPr>
        <w:t>Oracle WebLogic MapViewer Server</w:t>
      </w:r>
      <w:r w:rsidRPr="000C7332">
        <w:t xml:space="preserve"> – </w:t>
      </w:r>
    </w:p>
    <w:p w14:paraId="32AAF97C" w14:textId="77777777" w:rsidR="000C7332" w:rsidRPr="000C7332" w:rsidRDefault="000C7332" w:rsidP="000C7332">
      <w:pPr>
        <w:pStyle w:val="Body"/>
        <w:ind w:left="720"/>
      </w:pPr>
    </w:p>
    <w:p w14:paraId="1A98C196" w14:textId="66CB6262" w:rsidR="002A6DEF" w:rsidRDefault="002A6DEF" w:rsidP="000C7332">
      <w:pPr>
        <w:pStyle w:val="Body"/>
        <w:ind w:left="720" w:firstLine="720"/>
      </w:pPr>
      <w:r w:rsidRPr="000C7332">
        <w:t>e.g. E:\Oracle\Product\Middleware\instance</w:t>
      </w:r>
    </w:p>
    <w:p w14:paraId="238A3DE5" w14:textId="77777777" w:rsidR="000C7332" w:rsidRPr="000C7332" w:rsidRDefault="000C7332" w:rsidP="000C7332">
      <w:pPr>
        <w:pStyle w:val="Body"/>
        <w:ind w:left="720" w:firstLine="720"/>
      </w:pPr>
    </w:p>
    <w:p w14:paraId="71475109" w14:textId="07E9EAAC" w:rsidR="002A6DEF" w:rsidRDefault="002A6DEF" w:rsidP="000C7332">
      <w:pPr>
        <w:pStyle w:val="Body"/>
        <w:ind w:firstLine="720"/>
      </w:pPr>
      <w:r w:rsidRPr="000C7332">
        <w:t xml:space="preserve">and </w:t>
      </w:r>
      <w:r w:rsidRPr="000C7332">
        <w:rPr>
          <w:b/>
        </w:rPr>
        <w:t>rename</w:t>
      </w:r>
      <w:r w:rsidRPr="000C7332">
        <w:t xml:space="preserve"> the following directory</w:t>
      </w:r>
      <w:r w:rsidR="000C7332">
        <w:t>,if present</w:t>
      </w:r>
      <w:r w:rsidRPr="000C7332">
        <w:t xml:space="preserve"> – </w:t>
      </w:r>
    </w:p>
    <w:p w14:paraId="33DC71EC" w14:textId="77777777" w:rsidR="000C7332" w:rsidRPr="000C7332" w:rsidRDefault="000C7332" w:rsidP="000C7332">
      <w:pPr>
        <w:pStyle w:val="Body"/>
        <w:ind w:firstLine="720"/>
      </w:pPr>
    </w:p>
    <w:p w14:paraId="57FCB34A" w14:textId="55436C74" w:rsidR="002A6DEF" w:rsidRDefault="002A6DEF" w:rsidP="000C7332">
      <w:pPr>
        <w:pStyle w:val="Body"/>
        <w:ind w:left="720" w:firstLine="720"/>
      </w:pPr>
      <w:r w:rsidRPr="000C7332">
        <w:t>mapviewer to mapviewer_old</w:t>
      </w:r>
      <w:r w:rsidR="000C7332">
        <w:t xml:space="preserve">, </w:t>
      </w:r>
    </w:p>
    <w:p w14:paraId="16A46FAA" w14:textId="77777777" w:rsidR="000C7332" w:rsidRPr="000C7332" w:rsidRDefault="000C7332" w:rsidP="000C7332">
      <w:pPr>
        <w:pStyle w:val="Body"/>
        <w:ind w:left="720" w:firstLine="720"/>
      </w:pPr>
    </w:p>
    <w:p w14:paraId="147702D0" w14:textId="309F9417" w:rsidR="002A6DEF" w:rsidRPr="000C7332" w:rsidRDefault="000C7332" w:rsidP="00FD1EF6">
      <w:pPr>
        <w:pStyle w:val="Body"/>
        <w:numPr>
          <w:ilvl w:val="0"/>
          <w:numId w:val="34"/>
        </w:numPr>
      </w:pPr>
      <w:r>
        <w:t>C</w:t>
      </w:r>
      <w:r w:rsidR="002A6DEF" w:rsidRPr="000C7332">
        <w:t xml:space="preserve">reate a new directory with name </w:t>
      </w:r>
      <w:r w:rsidR="002A6DEF" w:rsidRPr="00CD4868">
        <w:rPr>
          <w:b/>
        </w:rPr>
        <w:t>mapviewer</w:t>
      </w:r>
      <w:r w:rsidR="002A6DEF" w:rsidRPr="000C7332">
        <w:t>.</w:t>
      </w:r>
    </w:p>
    <w:p w14:paraId="31B12FBD" w14:textId="7CEB3216" w:rsidR="002A6DEF" w:rsidRPr="000C7332" w:rsidRDefault="000C7332" w:rsidP="00FD1EF6">
      <w:pPr>
        <w:pStyle w:val="TableText"/>
        <w:numPr>
          <w:ilvl w:val="0"/>
          <w:numId w:val="29"/>
        </w:numPr>
        <w:rPr>
          <w:sz w:val="20"/>
        </w:rPr>
      </w:pPr>
      <w:r w:rsidRPr="000C7332">
        <w:rPr>
          <w:sz w:val="20"/>
        </w:rPr>
        <w:t xml:space="preserve">Change directory to the newly created </w:t>
      </w:r>
      <w:r w:rsidRPr="00CD4868">
        <w:rPr>
          <w:b/>
          <w:sz w:val="20"/>
        </w:rPr>
        <w:t>mapviewer</w:t>
      </w:r>
      <w:r w:rsidRPr="000C7332">
        <w:rPr>
          <w:sz w:val="20"/>
        </w:rPr>
        <w:t xml:space="preserve"> directory and copy </w:t>
      </w:r>
      <w:r w:rsidRPr="00CD4868">
        <w:rPr>
          <w:b/>
          <w:sz w:val="20"/>
        </w:rPr>
        <w:t>mapviewier.ear</w:t>
      </w:r>
      <w:r w:rsidRPr="000C7332">
        <w:rPr>
          <w:sz w:val="20"/>
        </w:rPr>
        <w:t xml:space="preserve"> from </w:t>
      </w:r>
      <w:r w:rsidRPr="000C7332">
        <w:rPr>
          <w:b/>
          <w:sz w:val="20"/>
        </w:rPr>
        <w:t>&lt;exor_base&gt;\</w:t>
      </w:r>
      <w:r w:rsidRPr="000C7332">
        <w:rPr>
          <w:sz w:val="20"/>
        </w:rPr>
        <w:t xml:space="preserve">nm3\admin\lib </w:t>
      </w:r>
    </w:p>
    <w:p w14:paraId="75813887" w14:textId="77777777" w:rsidR="002A6DEF" w:rsidRPr="00AB6B86" w:rsidRDefault="002A6DEF" w:rsidP="00FD1EF6">
      <w:pPr>
        <w:pStyle w:val="Body"/>
        <w:numPr>
          <w:ilvl w:val="0"/>
          <w:numId w:val="29"/>
        </w:numPr>
      </w:pPr>
      <w:r w:rsidRPr="00AB6B86">
        <w:lastRenderedPageBreak/>
        <w:t>Rename mapviewer.ear to mapviewer</w:t>
      </w:r>
      <w:r>
        <w:t>1</w:t>
      </w:r>
      <w:r w:rsidRPr="00AB6B86">
        <w:t>.ear</w:t>
      </w:r>
      <w:r w:rsidRPr="00387DAD">
        <w:t>.</w:t>
      </w:r>
    </w:p>
    <w:p w14:paraId="79628F32" w14:textId="77777777" w:rsidR="002A6DEF" w:rsidRPr="000C7332" w:rsidRDefault="002A6DEF" w:rsidP="00FD1EF6">
      <w:pPr>
        <w:pStyle w:val="Body"/>
        <w:numPr>
          <w:ilvl w:val="0"/>
          <w:numId w:val="29"/>
        </w:numPr>
      </w:pPr>
      <w:r w:rsidRPr="00AB6B86">
        <w:t xml:space="preserve">Create a subdirectory named </w:t>
      </w:r>
      <w:r w:rsidRPr="000C7332">
        <w:t>mapviewer.ear.</w:t>
      </w:r>
    </w:p>
    <w:p w14:paraId="551C709E" w14:textId="77777777" w:rsidR="002A6DEF" w:rsidRPr="000C7332" w:rsidRDefault="002A6DEF" w:rsidP="00FD1EF6">
      <w:pPr>
        <w:pStyle w:val="Body"/>
        <w:numPr>
          <w:ilvl w:val="0"/>
          <w:numId w:val="29"/>
        </w:numPr>
      </w:pPr>
      <w:r w:rsidRPr="000C7332">
        <w:t xml:space="preserve">Unpack </w:t>
      </w:r>
      <w:r w:rsidRPr="00CD4868">
        <w:rPr>
          <w:b/>
        </w:rPr>
        <w:t>mapviewer1.ear</w:t>
      </w:r>
      <w:r w:rsidRPr="000C7332">
        <w:t xml:space="preserve"> into </w:t>
      </w:r>
      <w:r w:rsidRPr="00CD4868">
        <w:rPr>
          <w:b/>
        </w:rPr>
        <w:t>mapviewer.ear</w:t>
      </w:r>
      <w:r w:rsidRPr="000C7332">
        <w:t xml:space="preserve"> (that is, into \mapviewer\mapviewer.ear).</w:t>
      </w:r>
    </w:p>
    <w:p w14:paraId="3F193630" w14:textId="69E445E0" w:rsidR="002A6DEF" w:rsidRPr="000C7332" w:rsidRDefault="000C7332" w:rsidP="00FD1EF6">
      <w:pPr>
        <w:pStyle w:val="Body"/>
        <w:numPr>
          <w:ilvl w:val="0"/>
          <w:numId w:val="29"/>
        </w:numPr>
      </w:pPr>
      <w:r w:rsidRPr="000C7332">
        <w:t xml:space="preserve">Change directory to </w:t>
      </w:r>
      <w:r w:rsidR="002A6DEF" w:rsidRPr="000C7332">
        <w:t>the mapviewer.ear directory.</w:t>
      </w:r>
    </w:p>
    <w:p w14:paraId="4540B2A4" w14:textId="77777777" w:rsidR="002A6DEF" w:rsidRPr="000C7332" w:rsidRDefault="002A6DEF" w:rsidP="00FD1EF6">
      <w:pPr>
        <w:pStyle w:val="Body"/>
        <w:numPr>
          <w:ilvl w:val="0"/>
          <w:numId w:val="29"/>
        </w:numPr>
      </w:pPr>
      <w:r w:rsidRPr="000C7332">
        <w:t xml:space="preserve">Rename </w:t>
      </w:r>
      <w:r w:rsidRPr="00CD4868">
        <w:rPr>
          <w:b/>
        </w:rPr>
        <w:t>web.war</w:t>
      </w:r>
      <w:r w:rsidRPr="000C7332">
        <w:t xml:space="preserve"> to web1.war.</w:t>
      </w:r>
    </w:p>
    <w:p w14:paraId="5E122A4C" w14:textId="77777777" w:rsidR="002A6DEF" w:rsidRPr="000C7332" w:rsidRDefault="002A6DEF" w:rsidP="00FD1EF6">
      <w:pPr>
        <w:pStyle w:val="Body"/>
        <w:numPr>
          <w:ilvl w:val="0"/>
          <w:numId w:val="29"/>
        </w:numPr>
      </w:pPr>
      <w:r w:rsidRPr="000C7332">
        <w:t>Create a subdirectory named web.war.</w:t>
      </w:r>
    </w:p>
    <w:p w14:paraId="79ED94F3" w14:textId="77777777" w:rsidR="002A6DEF" w:rsidRPr="00F75F36" w:rsidRDefault="002A6DEF" w:rsidP="00FD1EF6">
      <w:pPr>
        <w:pStyle w:val="Body"/>
        <w:numPr>
          <w:ilvl w:val="0"/>
          <w:numId w:val="29"/>
        </w:numPr>
      </w:pPr>
      <w:r w:rsidRPr="00F75F36">
        <w:t xml:space="preserve">Unzip </w:t>
      </w:r>
      <w:r w:rsidRPr="00CD4868">
        <w:rPr>
          <w:b/>
        </w:rPr>
        <w:t>web1.war</w:t>
      </w:r>
      <w:r w:rsidRPr="00F75F36">
        <w:t xml:space="preserve"> into web.war (that is, into \mapviewer\mapviewer.ear\web.war).</w:t>
      </w:r>
    </w:p>
    <w:p w14:paraId="2A782B56" w14:textId="77777777" w:rsidR="002A6DEF" w:rsidRPr="00F75F36" w:rsidRDefault="002A6DEF" w:rsidP="00FD1EF6">
      <w:pPr>
        <w:pStyle w:val="Body"/>
        <w:numPr>
          <w:ilvl w:val="0"/>
          <w:numId w:val="29"/>
        </w:numPr>
      </w:pPr>
      <w:r w:rsidRPr="00F75F36">
        <w:t>Modify the MapViewer configuration file (\mapviewer\mapviewer.ear\web.war\WEB-INF\conf\</w:t>
      </w:r>
      <w:r w:rsidRPr="00CD4868">
        <w:rPr>
          <w:b/>
        </w:rPr>
        <w:t>mapViewerConfig.xml</w:t>
      </w:r>
      <w:r w:rsidRPr="00F75F36">
        <w:t>) as needed, such as to change the logging level or to add permanent data source definitions. You can also modify this configuration file at any time later.</w:t>
      </w:r>
    </w:p>
    <w:p w14:paraId="5F233BDC" w14:textId="358B5808" w:rsidR="002A6DEF" w:rsidRPr="00F75F36" w:rsidRDefault="002A6DEF" w:rsidP="00F75F36">
      <w:pPr>
        <w:pStyle w:val="Body"/>
        <w:ind w:left="720"/>
      </w:pPr>
      <w:r w:rsidRPr="00F75F36">
        <w:rPr>
          <w:b/>
        </w:rPr>
        <w:t>Note</w:t>
      </w:r>
      <w:r w:rsidRPr="00F75F36">
        <w:t xml:space="preserve"> – Any settings from old mapviewer deployment configuration will not work – e.g. Data Sources, Log Level, MV Security Options etc.</w:t>
      </w:r>
    </w:p>
    <w:p w14:paraId="65BC5AE9" w14:textId="2C9411C3" w:rsidR="002A6DEF" w:rsidRPr="00F75F36" w:rsidRDefault="002A6DEF" w:rsidP="00F75F36">
      <w:pPr>
        <w:pStyle w:val="Body"/>
        <w:ind w:left="720"/>
      </w:pPr>
      <w:r w:rsidRPr="00F75F36">
        <w:rPr>
          <w:b/>
        </w:rPr>
        <w:t>Note</w:t>
      </w:r>
      <w:r w:rsidRPr="00F75F36">
        <w:t xml:space="preserve"> – A permanent data source definition must be in accordance with the example given in Section </w:t>
      </w:r>
      <w:r w:rsidR="00E30330">
        <w:fldChar w:fldCharType="begin"/>
      </w:r>
      <w:r w:rsidR="00E30330">
        <w:instrText xml:space="preserve"> REF _Ref517182111 \r \h </w:instrText>
      </w:r>
      <w:r w:rsidR="00E30330">
        <w:fldChar w:fldCharType="separate"/>
      </w:r>
      <w:r w:rsidR="00A80D8B">
        <w:t>3.2.15.6</w:t>
      </w:r>
      <w:r w:rsidR="00E30330">
        <w:fldChar w:fldCharType="end"/>
      </w:r>
    </w:p>
    <w:p w14:paraId="05F87D61" w14:textId="77777777" w:rsidR="002A6DEF" w:rsidRPr="00F75F36" w:rsidRDefault="002A6DEF" w:rsidP="00FD1EF6">
      <w:pPr>
        <w:pStyle w:val="Body"/>
        <w:numPr>
          <w:ilvl w:val="0"/>
          <w:numId w:val="29"/>
        </w:numPr>
      </w:pPr>
      <w:r w:rsidRPr="00F75F36">
        <w:t xml:space="preserve">Log on to </w:t>
      </w:r>
      <w:r w:rsidRPr="00F75F36">
        <w:rPr>
          <w:b/>
        </w:rPr>
        <w:t>Oracle WebLogic MapViewer Server Admin Console</w:t>
      </w:r>
      <w:r w:rsidRPr="00F75F36">
        <w:t xml:space="preserve"> page.</w:t>
      </w:r>
    </w:p>
    <w:p w14:paraId="28EEB8D3" w14:textId="77777777" w:rsidR="002A6DEF" w:rsidRPr="00F75F36" w:rsidRDefault="002A6DEF" w:rsidP="00FD1EF6">
      <w:pPr>
        <w:pStyle w:val="Body"/>
        <w:numPr>
          <w:ilvl w:val="0"/>
          <w:numId w:val="29"/>
        </w:numPr>
        <w:rPr>
          <w:b/>
        </w:rPr>
      </w:pPr>
      <w:r w:rsidRPr="00F75F36">
        <w:t xml:space="preserve">Start the </w:t>
      </w:r>
      <w:r w:rsidRPr="00F75F36">
        <w:rPr>
          <w:b/>
        </w:rPr>
        <w:t>Oracle WebLogic MapViewer Server</w:t>
      </w:r>
      <w:r w:rsidRPr="00F75F36">
        <w:t xml:space="preserve"> – e.g</w:t>
      </w:r>
      <w:r w:rsidRPr="00F75F36">
        <w:rPr>
          <w:b/>
        </w:rPr>
        <w:t>. WLS_MAPVR.</w:t>
      </w:r>
    </w:p>
    <w:p w14:paraId="69352E2C" w14:textId="7A627BDC" w:rsidR="002A6DEF" w:rsidRPr="00AB6B86" w:rsidRDefault="002A6DEF" w:rsidP="00FD1EF6">
      <w:pPr>
        <w:pStyle w:val="Body"/>
        <w:numPr>
          <w:ilvl w:val="0"/>
          <w:numId w:val="29"/>
        </w:numPr>
      </w:pPr>
      <w:r w:rsidRPr="00AB6B86">
        <w:t xml:space="preserve">If </w:t>
      </w:r>
      <w:r w:rsidR="00F75F36" w:rsidRPr="00F75F36">
        <w:rPr>
          <w:b/>
        </w:rPr>
        <w:t>Oracle WebLogic MapViewer Server</w:t>
      </w:r>
      <w:r w:rsidR="00F75F36" w:rsidRPr="00F75F36">
        <w:t xml:space="preserve"> </w:t>
      </w:r>
      <w:r w:rsidRPr="00AB6B86">
        <w:t xml:space="preserve">was configured in </w:t>
      </w:r>
      <w:r w:rsidRPr="00581D00">
        <w:rPr>
          <w:b/>
        </w:rPr>
        <w:t>Production</w:t>
      </w:r>
      <w:r w:rsidRPr="00AB6B86">
        <w:t xml:space="preserve"> mode, lock the server: click on </w:t>
      </w:r>
      <w:r w:rsidRPr="00AB6B86">
        <w:rPr>
          <w:b/>
        </w:rPr>
        <w:t xml:space="preserve">Lock &amp; Edit </w:t>
      </w:r>
      <w:r w:rsidRPr="00581D00">
        <w:t>button</w:t>
      </w:r>
      <w:r w:rsidRPr="00AB6B86">
        <w:t>.</w:t>
      </w:r>
    </w:p>
    <w:p w14:paraId="38393EAD" w14:textId="77777777" w:rsidR="002A6DEF" w:rsidRPr="00AB6B86" w:rsidRDefault="002A6DEF" w:rsidP="00FD1EF6">
      <w:pPr>
        <w:pStyle w:val="Body"/>
        <w:numPr>
          <w:ilvl w:val="0"/>
          <w:numId w:val="29"/>
        </w:numPr>
      </w:pPr>
      <w:r w:rsidRPr="00AB6B86">
        <w:t xml:space="preserve">Go to </w:t>
      </w:r>
      <w:r w:rsidRPr="00CD4868">
        <w:rPr>
          <w:b/>
        </w:rPr>
        <w:t>Domain Structure &gt; Deployments</w:t>
      </w:r>
      <w:r w:rsidRPr="00AB6B86">
        <w:t>.</w:t>
      </w:r>
    </w:p>
    <w:p w14:paraId="072653E2" w14:textId="77777777" w:rsidR="002A6DEF" w:rsidRPr="00AB6B86" w:rsidRDefault="002A6DEF" w:rsidP="00FD1EF6">
      <w:pPr>
        <w:pStyle w:val="Body"/>
        <w:numPr>
          <w:ilvl w:val="0"/>
          <w:numId w:val="29"/>
        </w:numPr>
      </w:pPr>
      <w:r w:rsidRPr="00AB6B86">
        <w:t xml:space="preserve">On the </w:t>
      </w:r>
      <w:r w:rsidRPr="00581D00">
        <w:rPr>
          <w:b/>
        </w:rPr>
        <w:t>Deployments</w:t>
      </w:r>
      <w:r w:rsidRPr="00AB6B86">
        <w:t xml:space="preserve"> page, click on </w:t>
      </w:r>
      <w:r w:rsidRPr="00581D00">
        <w:rPr>
          <w:b/>
        </w:rPr>
        <w:t>Install</w:t>
      </w:r>
      <w:r w:rsidRPr="00AB6B86">
        <w:t xml:space="preserve"> button (above/below the list of deployments).</w:t>
      </w:r>
    </w:p>
    <w:p w14:paraId="646CC131" w14:textId="77777777" w:rsidR="002A6DEF" w:rsidRPr="00AB6B86" w:rsidRDefault="002A6DEF" w:rsidP="00FD1EF6">
      <w:pPr>
        <w:pStyle w:val="Body"/>
        <w:numPr>
          <w:ilvl w:val="0"/>
          <w:numId w:val="29"/>
        </w:numPr>
      </w:pPr>
      <w:r w:rsidRPr="00AB6B86">
        <w:t xml:space="preserve">In the </w:t>
      </w:r>
      <w:r w:rsidRPr="00CD4868">
        <w:rPr>
          <w:b/>
        </w:rPr>
        <w:t>Install Application Assistant</w:t>
      </w:r>
      <w:r w:rsidRPr="00AB6B86">
        <w:t xml:space="preserve">, under </w:t>
      </w:r>
      <w:r w:rsidRPr="00CD4868">
        <w:rPr>
          <w:b/>
        </w:rPr>
        <w:t>Locate deployment to install and prepare for deployment</w:t>
      </w:r>
      <w:r w:rsidRPr="00AB6B86">
        <w:t xml:space="preserve">, for </w:t>
      </w:r>
      <w:r w:rsidRPr="00CD4868">
        <w:rPr>
          <w:b/>
        </w:rPr>
        <w:t>Path</w:t>
      </w:r>
      <w:r w:rsidRPr="00AB6B86">
        <w:t xml:space="preserve"> </w:t>
      </w:r>
      <w:r w:rsidRPr="00C56DF1">
        <w:rPr>
          <w:rFonts w:ascii="Courier New" w:hAnsi="Courier New" w:cs="Courier New"/>
        </w:rPr>
        <w:t>&lt;ORACLE_INSTANCE&gt;\mapviewer</w:t>
      </w:r>
      <w:r w:rsidRPr="00AB6B86">
        <w:t xml:space="preserve">, for </w:t>
      </w:r>
      <w:r w:rsidRPr="00CD4868">
        <w:rPr>
          <w:b/>
        </w:rPr>
        <w:t>Current Location</w:t>
      </w:r>
      <w:r w:rsidRPr="00AB6B86">
        <w:t xml:space="preserve"> select </w:t>
      </w:r>
      <w:r w:rsidRPr="00CD4868">
        <w:rPr>
          <w:b/>
        </w:rPr>
        <w:t>mapviewer.ear</w:t>
      </w:r>
      <w:r w:rsidRPr="00AB6B86">
        <w:t xml:space="preserve"> (the exploded EAR folder), and click </w:t>
      </w:r>
      <w:r w:rsidRPr="00EA0C42">
        <w:rPr>
          <w:b/>
        </w:rPr>
        <w:t>Next</w:t>
      </w:r>
      <w:r w:rsidRPr="00AB6B86">
        <w:t>.</w:t>
      </w:r>
    </w:p>
    <w:p w14:paraId="3B3C6891" w14:textId="77777777" w:rsidR="002A6DEF" w:rsidRPr="00AB6B86" w:rsidRDefault="002A6DEF" w:rsidP="00FD1EF6">
      <w:pPr>
        <w:pStyle w:val="Body"/>
        <w:numPr>
          <w:ilvl w:val="0"/>
          <w:numId w:val="29"/>
        </w:numPr>
      </w:pPr>
      <w:r w:rsidRPr="00AB6B86">
        <w:t xml:space="preserve">Under </w:t>
      </w:r>
      <w:r w:rsidRPr="00835832">
        <w:rPr>
          <w:b/>
        </w:rPr>
        <w:t>Choose targeting style</w:t>
      </w:r>
      <w:r w:rsidRPr="00AB6B86">
        <w:t>, accept the default (</w:t>
      </w:r>
      <w:r w:rsidRPr="00835832">
        <w:rPr>
          <w:b/>
        </w:rPr>
        <w:t>Install this deployment as an application</w:t>
      </w:r>
      <w:r w:rsidRPr="00AB6B86">
        <w:t xml:space="preserve">), and click </w:t>
      </w:r>
      <w:r w:rsidRPr="00835832">
        <w:rPr>
          <w:b/>
        </w:rPr>
        <w:t>Next</w:t>
      </w:r>
      <w:r w:rsidRPr="00AB6B86">
        <w:t>.</w:t>
      </w:r>
    </w:p>
    <w:p w14:paraId="17844E82" w14:textId="77777777" w:rsidR="002A6DEF" w:rsidRPr="00AB6B86" w:rsidRDefault="002A6DEF" w:rsidP="00FD1EF6">
      <w:pPr>
        <w:pStyle w:val="Body"/>
        <w:numPr>
          <w:ilvl w:val="0"/>
          <w:numId w:val="29"/>
        </w:numPr>
        <w:rPr>
          <w:b/>
        </w:rPr>
      </w:pPr>
      <w:r w:rsidRPr="00AB6B86">
        <w:t xml:space="preserve">In the </w:t>
      </w:r>
      <w:r w:rsidRPr="00AB6B86">
        <w:rPr>
          <w:b/>
        </w:rPr>
        <w:t>Select deployment targets</w:t>
      </w:r>
      <w:r w:rsidRPr="00AB6B86">
        <w:t xml:space="preserve">, under </w:t>
      </w:r>
      <w:r w:rsidRPr="00AB6B86">
        <w:rPr>
          <w:b/>
        </w:rPr>
        <w:t xml:space="preserve">Servers </w:t>
      </w:r>
      <w:r w:rsidRPr="00AB6B86">
        <w:t xml:space="preserve">select the MapViewer WebLogic Server (e.g. </w:t>
      </w:r>
      <w:r w:rsidRPr="00581D00">
        <w:rPr>
          <w:b/>
        </w:rPr>
        <w:t>WLS_MAPVR</w:t>
      </w:r>
      <w:r w:rsidRPr="00AB6B86">
        <w:t>)</w:t>
      </w:r>
      <w:r>
        <w:t>.</w:t>
      </w:r>
    </w:p>
    <w:p w14:paraId="49C47DCF" w14:textId="77777777" w:rsidR="002A6DEF" w:rsidRPr="00835832" w:rsidRDefault="002A6DEF" w:rsidP="00FD1EF6">
      <w:pPr>
        <w:pStyle w:val="Body"/>
        <w:numPr>
          <w:ilvl w:val="0"/>
          <w:numId w:val="29"/>
        </w:numPr>
        <w:rPr>
          <w:b/>
        </w:rPr>
      </w:pPr>
      <w:r w:rsidRPr="00AB6B86">
        <w:t xml:space="preserve">Under </w:t>
      </w:r>
      <w:r w:rsidRPr="00835832">
        <w:rPr>
          <w:b/>
        </w:rPr>
        <w:t>Optional Settings</w:t>
      </w:r>
      <w:r w:rsidRPr="00AB6B86">
        <w:t xml:space="preserve">, accept the defaults except under </w:t>
      </w:r>
      <w:r w:rsidRPr="00835832">
        <w:rPr>
          <w:b/>
        </w:rPr>
        <w:t>Source Accessibility</w:t>
      </w:r>
      <w:r w:rsidRPr="00AB6B86">
        <w:t xml:space="preserve">, </w:t>
      </w:r>
      <w:r w:rsidRPr="00835832">
        <w:rPr>
          <w:b/>
        </w:rPr>
        <w:t>select I will make this deployment accessible from the following location.</w:t>
      </w:r>
    </w:p>
    <w:p w14:paraId="121B4AF7" w14:textId="77777777" w:rsidR="002A6DEF" w:rsidRPr="00AB6B86" w:rsidRDefault="002A6DEF" w:rsidP="00FD1EF6">
      <w:pPr>
        <w:pStyle w:val="Body"/>
        <w:numPr>
          <w:ilvl w:val="0"/>
          <w:numId w:val="29"/>
        </w:numPr>
      </w:pPr>
      <w:r w:rsidRPr="00AB6B86">
        <w:t xml:space="preserve">Click the </w:t>
      </w:r>
      <w:r w:rsidRPr="00AB6B86">
        <w:rPr>
          <w:b/>
        </w:rPr>
        <w:t>Finish</w:t>
      </w:r>
      <w:r w:rsidRPr="00AB6B86">
        <w:t xml:space="preserve"> button to go to the </w:t>
      </w:r>
      <w:r w:rsidRPr="00AB6B86">
        <w:rPr>
          <w:b/>
        </w:rPr>
        <w:t xml:space="preserve">Summary of deployment </w:t>
      </w:r>
      <w:r w:rsidRPr="005F2E03">
        <w:t>page</w:t>
      </w:r>
      <w:r w:rsidRPr="00AB6B86">
        <w:t>.</w:t>
      </w:r>
    </w:p>
    <w:p w14:paraId="3C179443" w14:textId="77777777" w:rsidR="002A6DEF" w:rsidRPr="00AB6B86" w:rsidRDefault="002A6DEF" w:rsidP="00FD1EF6">
      <w:pPr>
        <w:pStyle w:val="Body"/>
        <w:numPr>
          <w:ilvl w:val="0"/>
          <w:numId w:val="29"/>
        </w:numPr>
      </w:pPr>
      <w:r w:rsidRPr="00AB6B86">
        <w:t xml:space="preserve">If WebLogic Server was configured in </w:t>
      </w:r>
      <w:r w:rsidRPr="008005A9">
        <w:rPr>
          <w:b/>
        </w:rPr>
        <w:t>Production</w:t>
      </w:r>
      <w:r w:rsidRPr="00AB6B86">
        <w:t xml:space="preserve"> mode, click </w:t>
      </w:r>
      <w:r w:rsidRPr="00AB6B86">
        <w:rPr>
          <w:b/>
        </w:rPr>
        <w:t>Activate Changes</w:t>
      </w:r>
      <w:r w:rsidRPr="00AB6B86">
        <w:t xml:space="preserve"> to activate the deployment.</w:t>
      </w:r>
    </w:p>
    <w:p w14:paraId="6F9FA075" w14:textId="77777777" w:rsidR="002A6DEF" w:rsidRPr="00AB6B86" w:rsidRDefault="002A6DEF" w:rsidP="00FD1EF6">
      <w:pPr>
        <w:pStyle w:val="Body"/>
        <w:numPr>
          <w:ilvl w:val="0"/>
          <w:numId w:val="29"/>
        </w:numPr>
      </w:pPr>
      <w:r w:rsidRPr="005D3517">
        <w:rPr>
          <w:b/>
        </w:rPr>
        <w:t>Start</w:t>
      </w:r>
      <w:r w:rsidRPr="00AB6B86">
        <w:t xml:space="preserve"> MapViewer as follows:</w:t>
      </w:r>
    </w:p>
    <w:p w14:paraId="59DBABB4" w14:textId="77777777" w:rsidR="002A6DEF" w:rsidRPr="00AB6B86" w:rsidRDefault="002A6DEF" w:rsidP="00FD1EF6">
      <w:pPr>
        <w:pStyle w:val="Body"/>
        <w:numPr>
          <w:ilvl w:val="1"/>
          <w:numId w:val="29"/>
        </w:numPr>
      </w:pPr>
      <w:r w:rsidRPr="00AB6B86">
        <w:t xml:space="preserve">On the </w:t>
      </w:r>
      <w:r w:rsidRPr="00AB6B86">
        <w:rPr>
          <w:b/>
        </w:rPr>
        <w:t xml:space="preserve">Summary of deployment </w:t>
      </w:r>
      <w:r w:rsidRPr="008005A9">
        <w:t>page</w:t>
      </w:r>
      <w:r w:rsidRPr="00AB6B86">
        <w:rPr>
          <w:b/>
        </w:rPr>
        <w:t xml:space="preserve"> </w:t>
      </w:r>
      <w:r w:rsidRPr="008005A9">
        <w:t xml:space="preserve">select the just installed </w:t>
      </w:r>
      <w:r>
        <w:rPr>
          <w:b/>
        </w:rPr>
        <w:t>mapviewer</w:t>
      </w:r>
      <w:r w:rsidRPr="00AB6B86">
        <w:rPr>
          <w:b/>
        </w:rPr>
        <w:t xml:space="preserve"> </w:t>
      </w:r>
      <w:r w:rsidRPr="008005A9">
        <w:t>from the list.</w:t>
      </w:r>
    </w:p>
    <w:p w14:paraId="5B56F454" w14:textId="77777777" w:rsidR="002A6DEF" w:rsidRPr="00AB6B86" w:rsidRDefault="002A6DEF" w:rsidP="00FD1EF6">
      <w:pPr>
        <w:pStyle w:val="Body"/>
        <w:numPr>
          <w:ilvl w:val="1"/>
          <w:numId w:val="29"/>
        </w:numPr>
      </w:pPr>
      <w:r w:rsidRPr="00AB6B86">
        <w:t xml:space="preserve">Click </w:t>
      </w:r>
      <w:r w:rsidRPr="00AB6B86">
        <w:rPr>
          <w:b/>
        </w:rPr>
        <w:t xml:space="preserve">Start </w:t>
      </w:r>
      <w:r w:rsidRPr="005D3517">
        <w:t>&gt;</w:t>
      </w:r>
      <w:r w:rsidRPr="00AB6B86">
        <w:rPr>
          <w:b/>
        </w:rPr>
        <w:t xml:space="preserve"> Servicing all requests</w:t>
      </w:r>
      <w:r w:rsidRPr="00AB6B86">
        <w:t xml:space="preserve"> (above/below the Deployments list) and confirm the starting by clicking on </w:t>
      </w:r>
      <w:r>
        <w:t xml:space="preserve">the </w:t>
      </w:r>
      <w:r w:rsidRPr="00AB6B86">
        <w:rPr>
          <w:b/>
        </w:rPr>
        <w:t xml:space="preserve">Yes </w:t>
      </w:r>
      <w:r w:rsidRPr="00AB6B86">
        <w:t>button.</w:t>
      </w:r>
    </w:p>
    <w:p w14:paraId="31E80F7C" w14:textId="77777777" w:rsidR="002A6DEF" w:rsidRPr="00AB6B86" w:rsidRDefault="002A6DEF" w:rsidP="00FD1EF6">
      <w:pPr>
        <w:pStyle w:val="Body"/>
        <w:numPr>
          <w:ilvl w:val="1"/>
          <w:numId w:val="29"/>
        </w:numPr>
      </w:pPr>
      <w:r w:rsidRPr="00AB6B86">
        <w:t xml:space="preserve">MapViewer is now started (with </w:t>
      </w:r>
      <w:r w:rsidRPr="008005A9">
        <w:rPr>
          <w:b/>
        </w:rPr>
        <w:t>State</w:t>
      </w:r>
      <w:r w:rsidRPr="00AB6B86">
        <w:t xml:space="preserve">: Active and </w:t>
      </w:r>
      <w:r w:rsidRPr="008005A9">
        <w:rPr>
          <w:b/>
        </w:rPr>
        <w:t>Health</w:t>
      </w:r>
      <w:r w:rsidRPr="00AB6B86">
        <w:t>: OK).</w:t>
      </w:r>
    </w:p>
    <w:p w14:paraId="5317D46E" w14:textId="77777777" w:rsidR="002A6DEF" w:rsidRDefault="002A6DEF" w:rsidP="00F75F36">
      <w:pPr>
        <w:pStyle w:val="Heading4"/>
      </w:pPr>
      <w:bookmarkStart w:id="110" w:name="_Toc424914752"/>
      <w:bookmarkStart w:id="111" w:name="_Toc493251686"/>
      <w:bookmarkStart w:id="112" w:name="_Ref517182111"/>
      <w:bookmarkStart w:id="113" w:name="_Ref517256872"/>
      <w:r>
        <w:lastRenderedPageBreak/>
        <w:t>MapViewer Data Source Definition Example</w:t>
      </w:r>
      <w:bookmarkEnd w:id="110"/>
      <w:bookmarkEnd w:id="111"/>
      <w:bookmarkEnd w:id="112"/>
      <w:bookmarkEnd w:id="113"/>
    </w:p>
    <w:p w14:paraId="543D5C32" w14:textId="77777777" w:rsidR="002A6DEF" w:rsidRPr="0057378F" w:rsidRDefault="002A6DEF" w:rsidP="002A6DEF">
      <w:pPr>
        <w:spacing w:after="0"/>
      </w:pPr>
    </w:p>
    <w:p w14:paraId="5106DB01" w14:textId="77777777" w:rsidR="002A6DEF" w:rsidRPr="009407D1" w:rsidRDefault="002A6DEF" w:rsidP="00835832">
      <w:pPr>
        <w:spacing w:after="0" w:line="240" w:lineRule="auto"/>
        <w:ind w:left="720"/>
        <w:rPr>
          <w:rFonts w:ascii="Courier New" w:hAnsi="Courier New" w:cs="Courier New"/>
          <w:sz w:val="16"/>
          <w:szCs w:val="16"/>
        </w:rPr>
      </w:pPr>
      <w:r w:rsidRPr="009407D1">
        <w:rPr>
          <w:rFonts w:ascii="Courier New" w:hAnsi="Courier New" w:cs="Courier New"/>
          <w:sz w:val="16"/>
          <w:szCs w:val="16"/>
        </w:rPr>
        <w:t>&lt;map_data_source name="mvdemo"</w:t>
      </w:r>
    </w:p>
    <w:p w14:paraId="0F0CA456"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jdbc_host="db1.sample.com"</w:t>
      </w:r>
    </w:p>
    <w:p w14:paraId="73092B17" w14:textId="4626F82D"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jdbc_sid="orcl</w:t>
      </w:r>
      <w:r w:rsidR="00BE38A6" w:rsidRPr="009407D1">
        <w:rPr>
          <w:rFonts w:ascii="Courier New" w:hAnsi="Courier New" w:cs="Courier New"/>
          <w:sz w:val="16"/>
          <w:szCs w:val="16"/>
        </w:rPr>
        <w:t>.online.local</w:t>
      </w:r>
      <w:r w:rsidRPr="009407D1">
        <w:rPr>
          <w:rFonts w:ascii="Courier New" w:hAnsi="Courier New" w:cs="Courier New"/>
          <w:sz w:val="16"/>
          <w:szCs w:val="16"/>
        </w:rPr>
        <w:t>"</w:t>
      </w:r>
    </w:p>
    <w:p w14:paraId="41C705DF"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jdbc_port="1521"</w:t>
      </w:r>
    </w:p>
    <w:p w14:paraId="0B3900E0"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jdbc_user="myuser"</w:t>
      </w:r>
    </w:p>
    <w:p w14:paraId="24E34215"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 xml:space="preserve">jdbc_password="!mypassword" </w:t>
      </w:r>
    </w:p>
    <w:p w14:paraId="3D6AD5A7"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jdbc_mode="thin"</w:t>
      </w:r>
    </w:p>
    <w:p w14:paraId="46934015"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number_of_mappers="21"</w:t>
      </w:r>
    </w:p>
    <w:p w14:paraId="1A0E4C5C"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max_connections="100"</w:t>
      </w:r>
    </w:p>
    <w:p w14:paraId="31941A06"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allow_jdbc_theme_based_foi="false"</w:t>
      </w:r>
    </w:p>
    <w:p w14:paraId="19B71F4A"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editable="false"</w:t>
      </w:r>
    </w:p>
    <w:p w14:paraId="21381BD2"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plsql_package="</w:t>
      </w:r>
      <w:r w:rsidRPr="009407D1">
        <w:rPr>
          <w:rFonts w:ascii="Courier New" w:hAnsi="Courier New" w:cs="Courier New"/>
          <w:b/>
          <w:sz w:val="16"/>
          <w:szCs w:val="16"/>
        </w:rPr>
        <w:t>web_user_info</w:t>
      </w:r>
      <w:r w:rsidRPr="009407D1">
        <w:rPr>
          <w:rFonts w:ascii="Courier New" w:hAnsi="Courier New" w:cs="Courier New"/>
          <w:sz w:val="16"/>
          <w:szCs w:val="16"/>
        </w:rPr>
        <w:t>"</w:t>
      </w:r>
    </w:p>
    <w:p w14:paraId="00901B23"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web_user_type="</w:t>
      </w:r>
      <w:r w:rsidRPr="009407D1">
        <w:rPr>
          <w:rFonts w:ascii="Courier New" w:hAnsi="Courier New" w:cs="Courier New"/>
          <w:b/>
          <w:sz w:val="16"/>
          <w:szCs w:val="16"/>
        </w:rPr>
        <w:t>SUBUSERNAME</w:t>
      </w:r>
      <w:r w:rsidRPr="009407D1">
        <w:rPr>
          <w:rFonts w:ascii="Courier New" w:hAnsi="Courier New" w:cs="Courier New"/>
          <w:sz w:val="16"/>
          <w:szCs w:val="16"/>
        </w:rPr>
        <w:t>"</w:t>
      </w:r>
    </w:p>
    <w:p w14:paraId="336DCB02" w14:textId="77777777" w:rsidR="002A6DEF" w:rsidRPr="009407D1" w:rsidRDefault="002A6DEF" w:rsidP="00835832">
      <w:pPr>
        <w:spacing w:after="0" w:line="240" w:lineRule="auto"/>
        <w:ind w:left="720"/>
        <w:rPr>
          <w:rFonts w:ascii="Courier New" w:hAnsi="Courier New" w:cs="Courier New"/>
          <w:sz w:val="16"/>
          <w:szCs w:val="16"/>
        </w:rPr>
      </w:pPr>
      <w:r w:rsidRPr="009407D1">
        <w:rPr>
          <w:rFonts w:ascii="Courier New" w:hAnsi="Courier New" w:cs="Courier New"/>
          <w:sz w:val="16"/>
          <w:szCs w:val="16"/>
        </w:rPr>
        <w:t>/&gt;</w:t>
      </w:r>
    </w:p>
    <w:p w14:paraId="1611D589" w14:textId="77777777" w:rsidR="002A6DEF" w:rsidRPr="00207B08" w:rsidRDefault="002A6DEF" w:rsidP="00835832">
      <w:pPr>
        <w:spacing w:after="0" w:line="240" w:lineRule="auto"/>
        <w:ind w:left="720"/>
        <w:rPr>
          <w:rFonts w:ascii="Courier New" w:hAnsi="Courier New" w:cs="Courier New"/>
          <w:sz w:val="18"/>
          <w:szCs w:val="18"/>
        </w:rPr>
      </w:pPr>
    </w:p>
    <w:p w14:paraId="4539A486" w14:textId="77777777" w:rsidR="002A6DEF" w:rsidRPr="003826FD" w:rsidRDefault="002A6DEF" w:rsidP="00835832">
      <w:pPr>
        <w:pStyle w:val="Body"/>
        <w:ind w:left="720"/>
        <w:rPr>
          <w:rFonts w:ascii="Tahoma" w:hAnsi="Tahoma" w:cs="Tahoma"/>
          <w:shd w:val="clear" w:color="auto" w:fill="FFFFFF"/>
        </w:rPr>
      </w:pPr>
      <w:r w:rsidRPr="00835832">
        <w:rPr>
          <w:b/>
        </w:rPr>
        <w:t xml:space="preserve">Note </w:t>
      </w:r>
      <w:r w:rsidRPr="00552AF8">
        <w:rPr>
          <w:b/>
          <w:color w:val="FF0000"/>
        </w:rPr>
        <w:t xml:space="preserve">– </w:t>
      </w:r>
      <w:r w:rsidRPr="003826FD">
        <w:rPr>
          <w:rStyle w:val="HTMLCode"/>
          <w:color w:val="000000"/>
          <w:sz w:val="18"/>
          <w:szCs w:val="18"/>
          <w:shd w:val="clear" w:color="auto" w:fill="FFFFFF"/>
        </w:rPr>
        <w:t>&lt;map_data_source&gt;</w:t>
      </w:r>
      <w:r w:rsidRPr="003826FD">
        <w:rPr>
          <w:rStyle w:val="apple-converted-space"/>
          <w:rFonts w:ascii="Tahoma" w:hAnsi="Tahoma" w:cs="Tahoma"/>
          <w:color w:val="000000"/>
          <w:sz w:val="18"/>
          <w:szCs w:val="18"/>
          <w:shd w:val="clear" w:color="auto" w:fill="FFFFFF"/>
        </w:rPr>
        <w:t> </w:t>
      </w:r>
      <w:r w:rsidRPr="003826FD">
        <w:t>Element Attributes –</w:t>
      </w:r>
      <w:r w:rsidRPr="003826FD">
        <w:rPr>
          <w:rFonts w:ascii="Tahoma" w:hAnsi="Tahoma" w:cs="Tahoma"/>
          <w:shd w:val="clear" w:color="auto" w:fill="FFFFFF"/>
        </w:rPr>
        <w:t xml:space="preserve"> </w:t>
      </w:r>
    </w:p>
    <w:p w14:paraId="4F699044" w14:textId="3E66CAF4" w:rsidR="002A6DEF" w:rsidRPr="003826FD" w:rsidRDefault="002A6DEF" w:rsidP="00835832">
      <w:pPr>
        <w:pStyle w:val="Body"/>
        <w:ind w:left="1440"/>
      </w:pPr>
      <w:r>
        <w:t>T</w:t>
      </w:r>
      <w:r w:rsidRPr="003826FD">
        <w:t xml:space="preserve">he values </w:t>
      </w:r>
      <w:r>
        <w:t>for</w:t>
      </w:r>
      <w:r w:rsidRPr="003826FD">
        <w:t xml:space="preserve"> attributes</w:t>
      </w:r>
      <w:r>
        <w:rPr>
          <w:rFonts w:ascii="Courier New" w:hAnsi="Courier New" w:cs="Courier New"/>
        </w:rPr>
        <w:t xml:space="preserve"> – </w:t>
      </w:r>
      <w:r w:rsidRPr="003826FD">
        <w:rPr>
          <w:rFonts w:ascii="Courier New" w:hAnsi="Courier New" w:cs="Courier New"/>
        </w:rPr>
        <w:t xml:space="preserve">plsql_package </w:t>
      </w:r>
      <w:r w:rsidRPr="003826FD">
        <w:t>and</w:t>
      </w:r>
      <w:r w:rsidRPr="003826FD">
        <w:rPr>
          <w:rFonts w:ascii="Courier New" w:hAnsi="Courier New" w:cs="Courier New"/>
        </w:rPr>
        <w:t xml:space="preserve"> web_user_type</w:t>
      </w:r>
      <w:r>
        <w:rPr>
          <w:rFonts w:ascii="Courier New" w:hAnsi="Courier New" w:cs="Courier New"/>
        </w:rPr>
        <w:t xml:space="preserve"> – </w:t>
      </w:r>
      <w:r>
        <w:t xml:space="preserve">must be the </w:t>
      </w:r>
      <w:r w:rsidRPr="003826FD">
        <w:rPr>
          <w:b/>
        </w:rPr>
        <w:t>same</w:t>
      </w:r>
      <w:r w:rsidRPr="003826FD">
        <w:t xml:space="preserve"> as mentioned </w:t>
      </w:r>
      <w:r>
        <w:t xml:space="preserve">in </w:t>
      </w:r>
      <w:r w:rsidRPr="003826FD">
        <w:t>above</w:t>
      </w:r>
      <w:r>
        <w:t xml:space="preserve"> example (in </w:t>
      </w:r>
      <w:r w:rsidRPr="00464A72">
        <w:rPr>
          <w:b/>
        </w:rPr>
        <w:t>bol</w:t>
      </w:r>
      <w:r w:rsidR="00835832">
        <w:rPr>
          <w:b/>
        </w:rPr>
        <w:t>d</w:t>
      </w:r>
      <w:r>
        <w:t>)</w:t>
      </w:r>
      <w:r w:rsidRPr="003826FD">
        <w:t>.</w:t>
      </w:r>
    </w:p>
    <w:p w14:paraId="1FD0724C" w14:textId="4FB83315" w:rsidR="002A6DEF" w:rsidRDefault="002A6DEF" w:rsidP="00835832">
      <w:pPr>
        <w:pStyle w:val="Body"/>
        <w:ind w:left="1440"/>
      </w:pPr>
      <w:r>
        <w:t xml:space="preserve">The Data Source connection must always be as </w:t>
      </w:r>
      <w:r w:rsidRPr="00464A72">
        <w:rPr>
          <w:b/>
        </w:rPr>
        <w:t>HIG_OWNER</w:t>
      </w:r>
      <w:r>
        <w:t xml:space="preserve"> only, hence t</w:t>
      </w:r>
      <w:r w:rsidRPr="003826FD">
        <w:t xml:space="preserve">he values </w:t>
      </w:r>
      <w:r>
        <w:t>for</w:t>
      </w:r>
      <w:r w:rsidRPr="003826FD">
        <w:t xml:space="preserve"> attributes</w:t>
      </w:r>
      <w:r>
        <w:rPr>
          <w:rFonts w:ascii="Courier New" w:hAnsi="Courier New" w:cs="Courier New"/>
        </w:rPr>
        <w:t xml:space="preserve"> – </w:t>
      </w:r>
      <w:r w:rsidRPr="003826FD">
        <w:rPr>
          <w:rFonts w:ascii="Courier New" w:hAnsi="Courier New" w:cs="Courier New"/>
        </w:rPr>
        <w:t>jdbc_user</w:t>
      </w:r>
      <w:r w:rsidRPr="003826FD">
        <w:t xml:space="preserve"> and </w:t>
      </w:r>
      <w:r>
        <w:rPr>
          <w:rFonts w:ascii="Courier New" w:hAnsi="Courier New" w:cs="Courier New"/>
        </w:rPr>
        <w:t>jdbc_password</w:t>
      </w:r>
      <w:r>
        <w:t>.</w:t>
      </w:r>
    </w:p>
    <w:p w14:paraId="688C9A06" w14:textId="620846DF" w:rsidR="00BE38A6" w:rsidRPr="003826FD" w:rsidRDefault="00BE38A6" w:rsidP="00835832">
      <w:pPr>
        <w:pStyle w:val="Body"/>
        <w:ind w:left="1440"/>
      </w:pPr>
      <w:r>
        <w:t xml:space="preserve">The Data Source </w:t>
      </w:r>
      <w:r w:rsidRPr="00BE38A6">
        <w:rPr>
          <w:rFonts w:ascii="Courier New" w:hAnsi="Courier New" w:cs="Courier New"/>
        </w:rPr>
        <w:t>jdbc_sid</w:t>
      </w:r>
      <w:r>
        <w:t xml:space="preserve"> value needs to be secified as a servicename, rather than a sid</w:t>
      </w:r>
    </w:p>
    <w:p w14:paraId="1ABD8F2D" w14:textId="77777777" w:rsidR="002A6DEF" w:rsidRPr="003826FD" w:rsidRDefault="002A6DEF" w:rsidP="00835832">
      <w:pPr>
        <w:pStyle w:val="Body"/>
        <w:ind w:left="1440"/>
      </w:pPr>
      <w:r w:rsidRPr="003826FD">
        <w:t>For other attributes, values can be set according to the environment requirements.</w:t>
      </w:r>
    </w:p>
    <w:p w14:paraId="752A6259" w14:textId="77777777" w:rsidR="002A6DEF" w:rsidRPr="001B321F" w:rsidRDefault="002A6DEF" w:rsidP="00835832">
      <w:pPr>
        <w:pStyle w:val="Body"/>
        <w:ind w:left="720"/>
      </w:pPr>
    </w:p>
    <w:p w14:paraId="760BE897" w14:textId="77777777" w:rsidR="002A6DEF" w:rsidRDefault="002A6DEF" w:rsidP="00835832">
      <w:pPr>
        <w:pStyle w:val="Body"/>
        <w:ind w:left="720"/>
      </w:pPr>
      <w:r w:rsidRPr="00835832">
        <w:rPr>
          <w:b/>
        </w:rPr>
        <w:t xml:space="preserve">Note </w:t>
      </w:r>
      <w:r w:rsidRPr="00552AF8">
        <w:rPr>
          <w:b/>
          <w:color w:val="FF0000"/>
        </w:rPr>
        <w:t xml:space="preserve">– </w:t>
      </w:r>
      <w:r w:rsidRPr="003826FD">
        <w:t xml:space="preserve">Restart WebLogic Forms and MapViewer Servers – e.g. </w:t>
      </w:r>
      <w:r w:rsidRPr="003826FD">
        <w:rPr>
          <w:b/>
        </w:rPr>
        <w:t>WLS_FORMS</w:t>
      </w:r>
      <w:r w:rsidRPr="003826FD">
        <w:t xml:space="preserve"> and </w:t>
      </w:r>
      <w:r w:rsidRPr="003826FD">
        <w:rPr>
          <w:b/>
        </w:rPr>
        <w:t>WLS_MAPVR</w:t>
      </w:r>
      <w:r w:rsidRPr="003826FD">
        <w:t xml:space="preserve"> – to take the above changes effect.</w:t>
      </w:r>
    </w:p>
    <w:p w14:paraId="2D672D07" w14:textId="77777777" w:rsidR="00762A82" w:rsidRDefault="00762A82">
      <w:pPr>
        <w:rPr>
          <w:rFonts w:ascii="Arial" w:eastAsia="Times New Roman" w:hAnsi="Arial" w:cs="Arial"/>
          <w:b/>
          <w:kern w:val="28"/>
          <w:sz w:val="24"/>
          <w:szCs w:val="20"/>
        </w:rPr>
      </w:pPr>
      <w:bookmarkStart w:id="114" w:name="_Toc378938189"/>
      <w:bookmarkEnd w:id="0"/>
      <w:bookmarkEnd w:id="31"/>
      <w:r>
        <w:br w:type="page"/>
      </w:r>
    </w:p>
    <w:p w14:paraId="13D572B2" w14:textId="77777777" w:rsidR="00653653" w:rsidRDefault="00653653" w:rsidP="00653653">
      <w:pPr>
        <w:pStyle w:val="Heading1"/>
      </w:pPr>
      <w:bookmarkStart w:id="115" w:name="_Toc47445406"/>
      <w:r>
        <w:lastRenderedPageBreak/>
        <w:t>Street Gazetteer Manager</w:t>
      </w:r>
      <w:bookmarkEnd w:id="115"/>
    </w:p>
    <w:p w14:paraId="7E9DBF92" w14:textId="77777777" w:rsidR="00653653" w:rsidRPr="00EF643D" w:rsidRDefault="00653653" w:rsidP="00653653">
      <w:pPr>
        <w:pStyle w:val="Heading2"/>
      </w:pPr>
      <w:bookmarkStart w:id="116" w:name="_Toc47445407"/>
      <w:r w:rsidRPr="00EF643D">
        <w:t xml:space="preserve">Installation of the </w:t>
      </w:r>
      <w:bookmarkStart w:id="117" w:name="_Hlk21944222"/>
      <w:r w:rsidRPr="002703E7">
        <w:t>Street Gazetteer Manager</w:t>
      </w:r>
      <w:bookmarkEnd w:id="117"/>
      <w:r>
        <w:t xml:space="preserve"> </w:t>
      </w:r>
      <w:r w:rsidRPr="00EF643D">
        <w:t>Software files</w:t>
      </w:r>
      <w:bookmarkEnd w:id="116"/>
    </w:p>
    <w:p w14:paraId="04CB4AFD" w14:textId="77777777" w:rsidR="00653653" w:rsidRPr="00EF643D" w:rsidRDefault="00653653" w:rsidP="00653653">
      <w:pPr>
        <w:pStyle w:val="Body"/>
      </w:pPr>
      <w:r w:rsidRPr="00EF643D">
        <w:t xml:space="preserve">To install the software components for </w:t>
      </w:r>
      <w:r w:rsidRPr="002703E7">
        <w:t>Street Gazetteer Manager</w:t>
      </w:r>
      <w:r w:rsidRPr="00EF643D">
        <w:t xml:space="preserve">, extract the </w:t>
      </w:r>
      <w:r>
        <w:t>NSG</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060884A2" w14:textId="77777777" w:rsidR="00653653" w:rsidRPr="00F735F8" w:rsidRDefault="00653653" w:rsidP="00653653">
      <w:pPr>
        <w:pStyle w:val="Heading3"/>
      </w:pPr>
      <w:bookmarkStart w:id="118" w:name="_Toc47445408"/>
      <w:r w:rsidRPr="00F735F8">
        <w:t>Product Run-time Environment</w:t>
      </w:r>
      <w:bookmarkEnd w:id="118"/>
    </w:p>
    <w:p w14:paraId="0FD50196" w14:textId="376B4D93" w:rsidR="00653653" w:rsidRPr="00AA642B" w:rsidRDefault="00653653" w:rsidP="00653653">
      <w:pPr>
        <w:pStyle w:val="Body"/>
      </w:pPr>
      <w:r w:rsidRPr="00AA642B">
        <w:t xml:space="preserve">All </w:t>
      </w:r>
      <w:r>
        <w:t>Street Gazetteer Manager</w:t>
      </w:r>
      <w:r w:rsidRPr="00AA642B">
        <w:t xml:space="preserve"> run-time modules, held in the product release installation folder </w:t>
      </w:r>
      <w:r w:rsidRPr="00AA642B">
        <w:rPr>
          <w:rStyle w:val="HighlightText"/>
        </w:rPr>
        <w:t>&lt;exor_base&gt;</w:t>
      </w:r>
      <w:r w:rsidRPr="00AA642B">
        <w:t>\</w:t>
      </w:r>
      <w:r>
        <w:t>nsg</w:t>
      </w:r>
      <w:r w:rsidRPr="00AA642B">
        <w:t>\11g_bin, 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A80D8B">
        <w:t>3.1.1</w:t>
      </w:r>
      <w:r w:rsidRPr="00AA642B">
        <w:fldChar w:fldCharType="end"/>
      </w:r>
    </w:p>
    <w:p w14:paraId="79AA9CF3" w14:textId="77777777" w:rsidR="00653653" w:rsidRPr="00F735F8" w:rsidRDefault="00653653" w:rsidP="00653653">
      <w:pPr>
        <w:rPr>
          <w:rStyle w:val="HighlightText"/>
        </w:rPr>
      </w:pPr>
      <w:r w:rsidRPr="00F735F8">
        <w:rPr>
          <w:rStyle w:val="HighlightText"/>
        </w:rPr>
        <w:t>If in any doubt, please raise a ticket at http://selectservices.bentley.com.</w:t>
      </w:r>
    </w:p>
    <w:p w14:paraId="2153FEBB" w14:textId="77777777" w:rsidR="00653653" w:rsidRPr="00EF643D" w:rsidRDefault="00653653" w:rsidP="00653653">
      <w:pPr>
        <w:pStyle w:val="Heading2"/>
      </w:pPr>
      <w:bookmarkStart w:id="119" w:name="_Toc47445409"/>
      <w:r>
        <w:t>Street Gazetteer Manager</w:t>
      </w:r>
      <w:r w:rsidRPr="00AA642B">
        <w:t xml:space="preserve"> </w:t>
      </w:r>
      <w:r>
        <w:t>DB Server</w:t>
      </w:r>
      <w:r w:rsidRPr="00EF643D">
        <w:t xml:space="preserve"> </w:t>
      </w:r>
      <w:r>
        <w:t>I</w:t>
      </w:r>
      <w:r w:rsidRPr="00EF643D">
        <w:t>nstall/Upgrade</w:t>
      </w:r>
      <w:bookmarkEnd w:id="119"/>
    </w:p>
    <w:p w14:paraId="2E600781" w14:textId="77777777" w:rsidR="00653653" w:rsidRDefault="00653653" w:rsidP="00653653">
      <w:pPr>
        <w:pStyle w:val="Body"/>
      </w:pPr>
      <w:r w:rsidRPr="00EF643D">
        <w:t xml:space="preserve">This section provides details of steps involved in installing/upgrading the server components for </w:t>
      </w:r>
      <w:r>
        <w:t>Street Gazetteer Manager</w:t>
      </w:r>
      <w:r w:rsidRPr="00EF643D">
        <w:t xml:space="preserve"> to 4.</w:t>
      </w:r>
      <w:r>
        <w:t>8</w:t>
      </w:r>
      <w:r w:rsidRPr="00EF643D">
        <w:t>.0.</w:t>
      </w:r>
      <w:r>
        <w:t>x</w:t>
      </w:r>
      <w:r w:rsidRPr="00EF643D">
        <w:t>.</w:t>
      </w:r>
    </w:p>
    <w:p w14:paraId="350CA2DA" w14:textId="77777777" w:rsidR="00653653" w:rsidRDefault="00653653" w:rsidP="00653653">
      <w:pPr>
        <w:pStyle w:val="Heading3"/>
      </w:pPr>
      <w:bookmarkStart w:id="120" w:name="_Toc47445410"/>
      <w:r>
        <w:t>Pre-Install and Upgrade</w:t>
      </w:r>
      <w:bookmarkEnd w:id="120"/>
    </w:p>
    <w:p w14:paraId="40D04782" w14:textId="54FD3135" w:rsidR="00653653" w:rsidRPr="00CA218E" w:rsidRDefault="00653653" w:rsidP="00653653">
      <w:r>
        <w:t xml:space="preserve">Please refer to sections </w:t>
      </w:r>
      <w:r>
        <w:fldChar w:fldCharType="begin"/>
      </w:r>
      <w:r>
        <w:instrText xml:space="preserve"> REF _Ref21942151 \r \h </w:instrText>
      </w:r>
      <w:r>
        <w:fldChar w:fldCharType="separate"/>
      </w:r>
      <w:r w:rsidR="00A80D8B">
        <w:t>3.2.1</w:t>
      </w:r>
      <w:r>
        <w:fldChar w:fldCharType="end"/>
      </w:r>
      <w:r>
        <w:t xml:space="preserve"> and </w:t>
      </w:r>
      <w:r>
        <w:fldChar w:fldCharType="begin"/>
      </w:r>
      <w:r>
        <w:instrText xml:space="preserve"> REF _Ref21942161 \r \h </w:instrText>
      </w:r>
      <w:r>
        <w:fldChar w:fldCharType="separate"/>
      </w:r>
      <w:r w:rsidR="00A80D8B">
        <w:t>3.2.2</w:t>
      </w:r>
      <w:r>
        <w:fldChar w:fldCharType="end"/>
      </w:r>
      <w:r>
        <w:t xml:space="preserve"> prior to Installing or Upgrading Street Gazetteer Manager. </w:t>
      </w:r>
    </w:p>
    <w:p w14:paraId="1154168E" w14:textId="77777777" w:rsidR="00653653" w:rsidRPr="00EF643D" w:rsidRDefault="00653653" w:rsidP="00653653">
      <w:pPr>
        <w:pStyle w:val="Heading3"/>
        <w:tabs>
          <w:tab w:val="left" w:pos="1080"/>
        </w:tabs>
        <w:ind w:left="432" w:hanging="432"/>
      </w:pPr>
      <w:bookmarkStart w:id="121" w:name="_Toc47445411"/>
      <w:r w:rsidRPr="00EF643D">
        <w:t xml:space="preserve">Install of </w:t>
      </w:r>
      <w:r>
        <w:t>Street Gazetteer Manager</w:t>
      </w:r>
      <w:bookmarkEnd w:id="121"/>
    </w:p>
    <w:p w14:paraId="61F1EE45" w14:textId="77777777" w:rsidR="00653653" w:rsidRPr="00EF643D" w:rsidRDefault="00653653" w:rsidP="00653653">
      <w:pPr>
        <w:pStyle w:val="Body"/>
      </w:pPr>
      <w:r w:rsidRPr="00EF643D">
        <w:t>To create the base data and objects for t</w:t>
      </w:r>
      <w:r>
        <w:t>he Street Gazetteer Manager</w:t>
      </w:r>
      <w:r w:rsidRPr="00AA642B">
        <w:t xml:space="preserve"> </w:t>
      </w:r>
      <w:r>
        <w:t>modules:</w:t>
      </w:r>
    </w:p>
    <w:p w14:paraId="194EBF1C" w14:textId="77777777" w:rsidR="00653653" w:rsidRPr="00EF643D" w:rsidRDefault="00653653" w:rsidP="00653653">
      <w:pPr>
        <w:pStyle w:val="Body"/>
        <w:numPr>
          <w:ilvl w:val="0"/>
          <w:numId w:val="38"/>
        </w:numPr>
      </w:pPr>
      <w:r w:rsidRPr="00EF643D">
        <w:t xml:space="preserve">Change directory to </w:t>
      </w:r>
      <w:r w:rsidRPr="00E06E14">
        <w:rPr>
          <w:rStyle w:val="HighlightText"/>
        </w:rPr>
        <w:t>&lt;exor_base&gt;</w:t>
      </w:r>
      <w:r w:rsidRPr="00EF643D">
        <w:t>\</w:t>
      </w:r>
      <w:r>
        <w:t>nsg</w:t>
      </w:r>
      <w:r w:rsidRPr="00EF643D">
        <w:t>\install</w:t>
      </w:r>
    </w:p>
    <w:p w14:paraId="7D065A2D" w14:textId="77777777" w:rsidR="00653653" w:rsidRPr="00EF643D" w:rsidRDefault="00653653" w:rsidP="00653653">
      <w:pPr>
        <w:pStyle w:val="Body"/>
        <w:numPr>
          <w:ilvl w:val="0"/>
          <w:numId w:val="38"/>
        </w:numPr>
      </w:pPr>
      <w:r w:rsidRPr="00EF643D">
        <w:t>Login to SQL*PLUS as the highways owner on the client PC and run the following command</w:t>
      </w:r>
      <w:r>
        <w:br/>
      </w:r>
    </w:p>
    <w:p w14:paraId="77BE7BB6" w14:textId="77777777" w:rsidR="00653653" w:rsidRPr="00EF643D" w:rsidRDefault="00653653" w:rsidP="00653653">
      <w:pPr>
        <w:pStyle w:val="Body"/>
      </w:pPr>
      <w:r w:rsidRPr="00EF643D">
        <w:tab/>
      </w:r>
      <w:r>
        <w:tab/>
      </w:r>
      <w:r w:rsidRPr="00EF643D">
        <w:t xml:space="preserve">start </w:t>
      </w:r>
      <w:r>
        <w:t>nsg</w:t>
      </w:r>
      <w:r w:rsidRPr="00EF643D">
        <w:t>_inst.sql</w:t>
      </w:r>
    </w:p>
    <w:p w14:paraId="619CEFA0" w14:textId="77777777" w:rsidR="00653653" w:rsidRPr="00EF643D" w:rsidRDefault="00653653" w:rsidP="00653653">
      <w:pPr>
        <w:pStyle w:val="Body"/>
      </w:pPr>
    </w:p>
    <w:p w14:paraId="5CA1A65D" w14:textId="77777777" w:rsidR="00653653" w:rsidRPr="00EF643D" w:rsidRDefault="00653653" w:rsidP="00653653">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0782470" w14:textId="77777777" w:rsidR="00653653" w:rsidRDefault="00653653" w:rsidP="00653653">
      <w:pPr>
        <w:pStyle w:val="Body"/>
        <w:numPr>
          <w:ilvl w:val="0"/>
          <w:numId w:val="39"/>
        </w:numPr>
      </w:pPr>
      <w:r w:rsidRPr="00EF643D">
        <w:t>For example, if you installed your highways software in a directory called EXOR on your C drive, you would enter the following when prompted.</w:t>
      </w:r>
    </w:p>
    <w:p w14:paraId="5C1AB0AE" w14:textId="77777777" w:rsidR="00653653" w:rsidRPr="00EF643D" w:rsidRDefault="00653653" w:rsidP="00653653">
      <w:r>
        <w:br/>
      </w:r>
      <w:r w:rsidRPr="00EF643D">
        <w:t> </w:t>
      </w:r>
      <w:r>
        <w:tab/>
      </w:r>
      <w:r>
        <w:tab/>
      </w:r>
      <w:r w:rsidRPr="00EF643D">
        <w:t>C:\EXOR\</w:t>
      </w:r>
    </w:p>
    <w:p w14:paraId="06F8F4CE" w14:textId="77777777" w:rsidR="00653653" w:rsidRPr="00EF643D" w:rsidRDefault="00653653" w:rsidP="00653653">
      <w:pPr>
        <w:pStyle w:val="Body"/>
        <w:numPr>
          <w:ilvl w:val="0"/>
          <w:numId w:val="40"/>
        </w:numPr>
      </w:pPr>
      <w:r w:rsidRPr="00EF643D">
        <w:t>When you have supplied this value, you will be prompted to confirm that it is correct and asked whether you wish to continue.</w:t>
      </w:r>
    </w:p>
    <w:p w14:paraId="17D44467" w14:textId="77777777" w:rsidR="00653653" w:rsidRPr="00EF643D" w:rsidRDefault="00653653" w:rsidP="00653653">
      <w:pPr>
        <w:pStyle w:val="Body"/>
      </w:pPr>
      <w:r w:rsidRPr="00EF643D">
        <w:t> </w:t>
      </w:r>
    </w:p>
    <w:p w14:paraId="4550D46C" w14:textId="77777777" w:rsidR="00653653" w:rsidRPr="00EF643D" w:rsidRDefault="00653653" w:rsidP="00653653">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48F20521" w14:textId="77777777" w:rsidR="00653653" w:rsidRPr="00EF643D" w:rsidRDefault="00653653" w:rsidP="00653653">
      <w:pPr>
        <w:pStyle w:val="Body"/>
        <w:numPr>
          <w:ilvl w:val="0"/>
          <w:numId w:val="40"/>
        </w:numPr>
      </w:pPr>
      <w:r w:rsidRPr="00EF643D">
        <w:lastRenderedPageBreak/>
        <w:t xml:space="preserve">When the script has completed, all the </w:t>
      </w:r>
      <w:r>
        <w:t>Street Gazetteer Manager</w:t>
      </w:r>
      <w:r w:rsidRPr="00AA642B">
        <w:t xml:space="preserve"> </w:t>
      </w:r>
      <w:r w:rsidRPr="00EF643D">
        <w:t xml:space="preserve">objects and data will have been installed. </w:t>
      </w:r>
    </w:p>
    <w:p w14:paraId="07BBB149" w14:textId="77777777" w:rsidR="00653653" w:rsidRPr="00EC59A4" w:rsidRDefault="00653653" w:rsidP="00653653">
      <w:pPr>
        <w:pStyle w:val="Heading4"/>
        <w:ind w:left="432" w:hanging="432"/>
      </w:pPr>
      <w:r w:rsidRPr="00EC59A4">
        <w:t>Checking Log File(s)</w:t>
      </w:r>
    </w:p>
    <w:p w14:paraId="468CFF62" w14:textId="77777777" w:rsidR="00653653" w:rsidRDefault="00653653" w:rsidP="00653653">
      <w:pPr>
        <w:pStyle w:val="Body"/>
      </w:pPr>
      <w:r w:rsidRPr="00EF643D">
        <w:t>The following log files are produced in the working directory.  At the end of the install, they can be viewed to check for any errors that could have occurred during the install process.</w:t>
      </w:r>
    </w:p>
    <w:p w14:paraId="2A2E1F7B" w14:textId="77777777" w:rsidR="00653653" w:rsidRPr="00EF643D" w:rsidRDefault="00653653" w:rsidP="00653653">
      <w:pPr>
        <w:pStyle w:val="Body"/>
      </w:pPr>
    </w:p>
    <w:p w14:paraId="467A7319" w14:textId="77777777" w:rsidR="00653653" w:rsidRPr="00EF643D" w:rsidRDefault="00653653" w:rsidP="00653653">
      <w:pPr>
        <w:pStyle w:val="Body"/>
        <w:ind w:firstLine="720"/>
      </w:pPr>
      <w:r>
        <w:t>nsg</w:t>
      </w:r>
      <w:r w:rsidRPr="00EF643D">
        <w:t>_install_1_&lt;date&amp;time&gt;.LOG</w:t>
      </w:r>
    </w:p>
    <w:p w14:paraId="629E4F83" w14:textId="77777777" w:rsidR="00653653" w:rsidRPr="00EF643D" w:rsidRDefault="00653653" w:rsidP="00653653">
      <w:pPr>
        <w:pStyle w:val="Body"/>
        <w:ind w:firstLine="720"/>
      </w:pPr>
      <w:r>
        <w:t>nsg</w:t>
      </w:r>
      <w:r w:rsidRPr="00EF643D">
        <w:t>_install_2_&lt;date&amp;time&gt;.LOG</w:t>
      </w:r>
    </w:p>
    <w:p w14:paraId="6E5D2EBA" w14:textId="77777777" w:rsidR="00653653" w:rsidRPr="00EF643D" w:rsidRDefault="00653653" w:rsidP="00653653">
      <w:pPr>
        <w:pStyle w:val="Body"/>
      </w:pPr>
    </w:p>
    <w:p w14:paraId="07D6831F" w14:textId="787E43CB" w:rsidR="00653653" w:rsidRPr="00EF643D" w:rsidRDefault="00653653" w:rsidP="00653653">
      <w:pPr>
        <w:pStyle w:val="Body"/>
      </w:pPr>
      <w:r w:rsidRPr="00EF643D">
        <w:t xml:space="preserve">Please raise and attach the logs to a ticket with </w:t>
      </w:r>
      <w:hyperlink r:id="rId33" w:history="1">
        <w:r w:rsidRPr="00EF643D">
          <w:rPr>
            <w:rStyle w:val="Hyperlink"/>
          </w:rPr>
          <w:t>http://selectservices.bentley.com</w:t>
        </w:r>
      </w:hyperlink>
      <w:r w:rsidRPr="00EF643D">
        <w:t xml:space="preserve"> to allow Bentley (formerly exor) support staff to verify the install has been successful.</w:t>
      </w:r>
    </w:p>
    <w:p w14:paraId="4B70DEF4" w14:textId="77777777" w:rsidR="00653653" w:rsidRPr="00EF643D" w:rsidRDefault="00653653" w:rsidP="00653653">
      <w:pPr>
        <w:pStyle w:val="Body"/>
      </w:pPr>
      <w:r w:rsidRPr="00EF643D">
        <w:t>Due to interdependencies between some Exor products, please ignore all compilation errors until all of your products have been installed.</w:t>
      </w:r>
    </w:p>
    <w:p w14:paraId="4426144D" w14:textId="77777777" w:rsidR="00653653" w:rsidRPr="00EF643D" w:rsidRDefault="00653653" w:rsidP="00653653">
      <w:pPr>
        <w:pStyle w:val="Heading3"/>
        <w:tabs>
          <w:tab w:val="left" w:pos="1080"/>
        </w:tabs>
        <w:ind w:left="432" w:hanging="432"/>
      </w:pPr>
      <w:bookmarkStart w:id="122" w:name="_Toc47445412"/>
      <w:r w:rsidRPr="00EF643D">
        <w:t xml:space="preserve">Upgrade of </w:t>
      </w:r>
      <w:r>
        <w:t>Street Gazetteer Manager</w:t>
      </w:r>
      <w:bookmarkEnd w:id="122"/>
    </w:p>
    <w:p w14:paraId="03E5A9C4" w14:textId="77777777" w:rsidR="00653653" w:rsidRPr="00EF643D" w:rsidRDefault="00653653" w:rsidP="00653653">
      <w:pPr>
        <w:pStyle w:val="Body"/>
      </w:pPr>
      <w:r w:rsidRPr="00EF643D">
        <w:t xml:space="preserve">This section describes the steps necessary to upgrade </w:t>
      </w:r>
      <w:r>
        <w:t>Street Gazetteer Manager</w:t>
      </w:r>
      <w:r w:rsidRPr="00AA642B">
        <w:t xml:space="preserve"> </w:t>
      </w:r>
      <w:r w:rsidRPr="00EF643D">
        <w:t>to 4.</w:t>
      </w:r>
      <w:r>
        <w:t>8</w:t>
      </w:r>
      <w:r w:rsidRPr="00EF643D">
        <w:t>.0.</w:t>
      </w:r>
      <w:r>
        <w:t>x</w:t>
      </w:r>
    </w:p>
    <w:p w14:paraId="1CAE64E0" w14:textId="77777777" w:rsidR="00653653" w:rsidRPr="00EF643D" w:rsidRDefault="00653653" w:rsidP="00653653">
      <w:pPr>
        <w:pStyle w:val="Body"/>
      </w:pPr>
      <w:r w:rsidRPr="00EF643D">
        <w:t xml:space="preserve">To upgrade the base data and objects for the </w:t>
      </w:r>
      <w:r>
        <w:t>Street Gazetteer Manager</w:t>
      </w:r>
      <w:r w:rsidRPr="00AA642B">
        <w:t xml:space="preserve"> </w:t>
      </w:r>
      <w:r w:rsidRPr="00EF643D">
        <w:t>modules;</w:t>
      </w:r>
    </w:p>
    <w:p w14:paraId="6960A057" w14:textId="77777777" w:rsidR="00653653" w:rsidRPr="00EF643D" w:rsidRDefault="00653653" w:rsidP="00653653">
      <w:pPr>
        <w:pStyle w:val="Body"/>
      </w:pPr>
    </w:p>
    <w:p w14:paraId="3AF427EF" w14:textId="77777777" w:rsidR="00653653" w:rsidRPr="00EF643D" w:rsidRDefault="00653653" w:rsidP="00653653">
      <w:pPr>
        <w:pStyle w:val="Body"/>
        <w:numPr>
          <w:ilvl w:val="0"/>
          <w:numId w:val="41"/>
        </w:numPr>
      </w:pPr>
      <w:r w:rsidRPr="00EF643D">
        <w:t xml:space="preserve">Change directory to </w:t>
      </w:r>
      <w:r w:rsidRPr="00E06E14">
        <w:rPr>
          <w:rStyle w:val="HighlightText"/>
        </w:rPr>
        <w:t>&lt;exor_base&gt;</w:t>
      </w:r>
      <w:r w:rsidRPr="00EF643D">
        <w:t>\</w:t>
      </w:r>
      <w:r>
        <w:t>nsg</w:t>
      </w:r>
      <w:r w:rsidRPr="00EF643D">
        <w:t>\install</w:t>
      </w:r>
    </w:p>
    <w:p w14:paraId="43ACDF1B" w14:textId="77777777" w:rsidR="00653653" w:rsidRPr="00EF643D" w:rsidRDefault="00653653" w:rsidP="00653653">
      <w:pPr>
        <w:pStyle w:val="Body"/>
        <w:numPr>
          <w:ilvl w:val="0"/>
          <w:numId w:val="41"/>
        </w:numPr>
      </w:pPr>
      <w:r w:rsidRPr="00EF643D">
        <w:t xml:space="preserve">Login to SQL*PLUS as the highways owner on the client PC </w:t>
      </w:r>
    </w:p>
    <w:p w14:paraId="59F7DC22" w14:textId="77777777" w:rsidR="00653653" w:rsidRDefault="00653653" w:rsidP="00653653">
      <w:pPr>
        <w:pStyle w:val="Body"/>
        <w:numPr>
          <w:ilvl w:val="0"/>
          <w:numId w:val="41"/>
        </w:numPr>
      </w:pPr>
      <w:r w:rsidRPr="00EF643D">
        <w:t>Run the following command</w:t>
      </w:r>
    </w:p>
    <w:p w14:paraId="14C4EF94" w14:textId="77777777" w:rsidR="00653653" w:rsidRPr="00EF643D" w:rsidRDefault="00653653" w:rsidP="00653653">
      <w:pPr>
        <w:pStyle w:val="Body"/>
        <w:ind w:left="720"/>
      </w:pPr>
    </w:p>
    <w:p w14:paraId="6227B178" w14:textId="77777777" w:rsidR="00653653" w:rsidRPr="00EF643D" w:rsidRDefault="00653653" w:rsidP="00653653">
      <w:pPr>
        <w:pStyle w:val="Body"/>
      </w:pPr>
      <w:r w:rsidRPr="00EF643D">
        <w:tab/>
      </w:r>
      <w:r>
        <w:tab/>
      </w:r>
      <w:r w:rsidRPr="00EF643D">
        <w:t xml:space="preserve">start </w:t>
      </w:r>
      <w:r>
        <w:t>nsg</w:t>
      </w:r>
      <w:r w:rsidRPr="00EF643D">
        <w:t>4</w:t>
      </w:r>
      <w:r>
        <w:t>7</w:t>
      </w:r>
      <w:r w:rsidRPr="00EF643D">
        <w:t>00_</w:t>
      </w:r>
      <w:r>
        <w:t>nsg</w:t>
      </w:r>
      <w:r w:rsidRPr="00EF643D">
        <w:t>4</w:t>
      </w:r>
      <w:r>
        <w:t>8</w:t>
      </w:r>
      <w:r w:rsidRPr="00EF643D">
        <w:t>00.sql</w:t>
      </w:r>
    </w:p>
    <w:p w14:paraId="27D024FB" w14:textId="77777777" w:rsidR="00653653" w:rsidRPr="00EF643D" w:rsidRDefault="00653653" w:rsidP="00653653">
      <w:pPr>
        <w:pStyle w:val="Body"/>
      </w:pPr>
      <w:r w:rsidRPr="00EF643D">
        <w:tab/>
      </w:r>
      <w:r w:rsidRPr="00EF643D">
        <w:tab/>
        <w:t> </w:t>
      </w:r>
    </w:p>
    <w:p w14:paraId="77278999" w14:textId="77777777" w:rsidR="00653653" w:rsidRPr="00EF643D" w:rsidRDefault="00653653" w:rsidP="00653653">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2D6994F" w14:textId="77777777" w:rsidR="00653653" w:rsidRPr="00EF643D" w:rsidRDefault="00653653" w:rsidP="00653653">
      <w:pPr>
        <w:pStyle w:val="Body"/>
        <w:numPr>
          <w:ilvl w:val="0"/>
          <w:numId w:val="42"/>
        </w:numPr>
      </w:pPr>
      <w:r w:rsidRPr="00EF643D">
        <w:t>For example, if you installed your highways software in a directory called EXOR on your C drive, you would enter the following when prompted.</w:t>
      </w:r>
    </w:p>
    <w:p w14:paraId="3DC446BD" w14:textId="77777777" w:rsidR="00653653" w:rsidRPr="00EF643D" w:rsidRDefault="00653653" w:rsidP="00653653">
      <w:pPr>
        <w:pStyle w:val="Body"/>
      </w:pPr>
      <w:r w:rsidRPr="00EF643D">
        <w:t> </w:t>
      </w:r>
    </w:p>
    <w:p w14:paraId="2DDA8EBD" w14:textId="77777777" w:rsidR="00653653" w:rsidRPr="00EF643D" w:rsidRDefault="00653653" w:rsidP="00653653">
      <w:pPr>
        <w:pStyle w:val="Body"/>
        <w:ind w:left="720" w:firstLine="720"/>
      </w:pPr>
      <w:r w:rsidRPr="00EF643D">
        <w:t>C:\EXOR\</w:t>
      </w:r>
    </w:p>
    <w:p w14:paraId="34A2A67A" w14:textId="77777777" w:rsidR="00653653" w:rsidRPr="00EF643D" w:rsidRDefault="00653653" w:rsidP="00653653">
      <w:pPr>
        <w:pStyle w:val="Body"/>
      </w:pPr>
      <w:r w:rsidRPr="00EF643D">
        <w:t> </w:t>
      </w:r>
    </w:p>
    <w:p w14:paraId="5ED96A8A" w14:textId="77777777" w:rsidR="00653653" w:rsidRPr="00EF643D" w:rsidRDefault="00653653" w:rsidP="00653653">
      <w:pPr>
        <w:pStyle w:val="Body"/>
        <w:numPr>
          <w:ilvl w:val="0"/>
          <w:numId w:val="42"/>
        </w:numPr>
      </w:pPr>
      <w:r w:rsidRPr="00EF643D">
        <w:t>When you have supplied this value, you will be prompted to confirm that it is correct and asked whether you wish to continue.</w:t>
      </w:r>
    </w:p>
    <w:p w14:paraId="55D91044" w14:textId="77777777" w:rsidR="00653653" w:rsidRPr="00EF643D" w:rsidRDefault="00653653" w:rsidP="00653653">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0351DC45" w14:textId="77777777" w:rsidR="00653653" w:rsidRPr="00EF643D" w:rsidRDefault="00653653" w:rsidP="00653653">
      <w:pPr>
        <w:pStyle w:val="Body"/>
        <w:numPr>
          <w:ilvl w:val="0"/>
          <w:numId w:val="42"/>
        </w:numPr>
      </w:pPr>
      <w:r w:rsidRPr="00EF643D">
        <w:t xml:space="preserve">When the script has completed, all the </w:t>
      </w:r>
      <w:r>
        <w:t>Street Gazetteer Manager</w:t>
      </w:r>
      <w:r w:rsidRPr="00AA642B">
        <w:t xml:space="preserve"> </w:t>
      </w:r>
      <w:r w:rsidRPr="00EF643D">
        <w:t xml:space="preserve">objects and data will have been upgraded. </w:t>
      </w:r>
    </w:p>
    <w:p w14:paraId="767BF531" w14:textId="77777777" w:rsidR="00653653" w:rsidRPr="00EC59A4" w:rsidRDefault="00653653" w:rsidP="00653653">
      <w:pPr>
        <w:pStyle w:val="Heading4"/>
        <w:ind w:left="432" w:hanging="432"/>
      </w:pPr>
      <w:r w:rsidRPr="00EC59A4">
        <w:lastRenderedPageBreak/>
        <w:t>Checking Log File(s)</w:t>
      </w:r>
    </w:p>
    <w:p w14:paraId="0C7A4680" w14:textId="77777777" w:rsidR="00653653" w:rsidRPr="00EF643D" w:rsidRDefault="00653653" w:rsidP="00653653">
      <w:pPr>
        <w:pStyle w:val="Body"/>
      </w:pPr>
      <w:r w:rsidRPr="00EF643D">
        <w:t>The following log files are produced in the working directory.  At the end of the upgrade, they can be viewed to check for any errors that could have occurred during the upgrade process.</w:t>
      </w:r>
    </w:p>
    <w:p w14:paraId="49EF640E" w14:textId="77777777" w:rsidR="00653653" w:rsidRPr="00EF643D" w:rsidRDefault="00653653" w:rsidP="00653653">
      <w:pPr>
        <w:pStyle w:val="Body"/>
      </w:pPr>
      <w:r w:rsidRPr="00EF643D">
        <w:tab/>
      </w:r>
    </w:p>
    <w:p w14:paraId="7FDE58D4" w14:textId="77777777" w:rsidR="00653653" w:rsidRPr="00EF643D" w:rsidRDefault="00653653" w:rsidP="00653653">
      <w:pPr>
        <w:pStyle w:val="Body"/>
        <w:ind w:firstLine="720"/>
      </w:pPr>
      <w:r>
        <w:t>nsg4700_nsg48</w:t>
      </w:r>
      <w:r w:rsidRPr="00EF643D">
        <w:t>00_1_&lt;date&amp;time&gt;.LOG</w:t>
      </w:r>
    </w:p>
    <w:p w14:paraId="1002C4DD" w14:textId="77777777" w:rsidR="00653653" w:rsidRDefault="00653653" w:rsidP="00653653">
      <w:pPr>
        <w:pStyle w:val="Body"/>
        <w:ind w:firstLine="720"/>
      </w:pPr>
      <w:r>
        <w:t>nsg4700_nsg48</w:t>
      </w:r>
      <w:r w:rsidRPr="00EF643D">
        <w:t>00_2_&lt;date&amp;time&gt;.LOG</w:t>
      </w:r>
    </w:p>
    <w:p w14:paraId="554711E6" w14:textId="77777777" w:rsidR="00653653" w:rsidRDefault="00653653" w:rsidP="00653653">
      <w:pPr>
        <w:pStyle w:val="Body"/>
        <w:ind w:firstLine="720"/>
      </w:pPr>
    </w:p>
    <w:p w14:paraId="22868690" w14:textId="1EFBAE92" w:rsidR="00653653" w:rsidRPr="00EF643D" w:rsidRDefault="00653653" w:rsidP="00653653">
      <w:pPr>
        <w:pStyle w:val="Body"/>
      </w:pPr>
      <w:r w:rsidRPr="00EF643D">
        <w:t xml:space="preserve">Please raise and attach the logs to a ticket with </w:t>
      </w:r>
      <w:hyperlink r:id="rId34" w:history="1">
        <w:r w:rsidRPr="00EF643D">
          <w:rPr>
            <w:rStyle w:val="Hyperlink"/>
          </w:rPr>
          <w:t>http://selectservices.bentley.com</w:t>
        </w:r>
      </w:hyperlink>
      <w:r w:rsidRPr="00EF643D">
        <w:t xml:space="preserve"> to allow Bentley (formerly exor) support staff to verify the upgrade has been successful.</w:t>
      </w:r>
    </w:p>
    <w:p w14:paraId="1DE50C45" w14:textId="77777777" w:rsidR="00653653" w:rsidRPr="00EF643D" w:rsidRDefault="00653653" w:rsidP="00653653">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77147141" w14:textId="77777777" w:rsidR="00653653" w:rsidRPr="00EF643D" w:rsidRDefault="00653653" w:rsidP="00653653">
      <w:pPr>
        <w:pStyle w:val="Heading3"/>
        <w:tabs>
          <w:tab w:val="left" w:pos="1080"/>
        </w:tabs>
        <w:ind w:left="432" w:hanging="432"/>
      </w:pPr>
      <w:bookmarkStart w:id="123" w:name="_Toc47445413"/>
      <w:r w:rsidRPr="00EF643D">
        <w:t xml:space="preserve">Post </w:t>
      </w:r>
      <w:r>
        <w:t>Install/</w:t>
      </w:r>
      <w:r w:rsidRPr="00EF643D">
        <w:t>Upgrade Tasks</w:t>
      </w:r>
      <w:bookmarkEnd w:id="123"/>
    </w:p>
    <w:p w14:paraId="6649C1AC" w14:textId="77777777" w:rsidR="00653653" w:rsidRPr="00EF643D" w:rsidRDefault="00653653" w:rsidP="00653653">
      <w:pPr>
        <w:pStyle w:val="Body"/>
      </w:pPr>
      <w:r w:rsidRPr="00EF643D">
        <w:t xml:space="preserve">Before accessing </w:t>
      </w:r>
      <w:r>
        <w:t>Street Gazetteer Manager</w:t>
      </w:r>
      <w:r w:rsidRPr="00AA642B">
        <w:t xml:space="preserve"> </w:t>
      </w:r>
      <w:r w:rsidRPr="00EF643D">
        <w:t xml:space="preserve">you must check the file exor_version.txt.  </w:t>
      </w:r>
    </w:p>
    <w:p w14:paraId="3697D574" w14:textId="77777777" w:rsidR="00653653" w:rsidRPr="00EF643D" w:rsidRDefault="00653653" w:rsidP="00653653">
      <w:pPr>
        <w:pStyle w:val="Body"/>
      </w:pPr>
      <w:r w:rsidRPr="00EF643D">
        <w:t xml:space="preserve">This file is referenced in Windows Registry setting ‘EXOR_VERSION’ and by default can be located in the </w:t>
      </w:r>
      <w:r>
        <w:t xml:space="preserve">runtime environment bin folder. </w:t>
      </w:r>
    </w:p>
    <w:p w14:paraId="79E4812E" w14:textId="77777777" w:rsidR="00653653" w:rsidRPr="00EF643D" w:rsidRDefault="00653653" w:rsidP="00653653">
      <w:pPr>
        <w:pStyle w:val="Body"/>
      </w:pPr>
      <w:r w:rsidRPr="00EF643D">
        <w:t xml:space="preserve">Ensure that the entry for </w:t>
      </w:r>
      <w:r>
        <w:t>Street Gazetteer Manager</w:t>
      </w:r>
      <w:r w:rsidRPr="00AA642B">
        <w:t xml:space="preserve"> </w:t>
      </w:r>
      <w:r w:rsidRPr="00EF643D">
        <w:t>is set accordingly;</w:t>
      </w:r>
    </w:p>
    <w:p w14:paraId="4E3CAAD6" w14:textId="37F970A0" w:rsidR="00653653" w:rsidRPr="00541833" w:rsidRDefault="00653653" w:rsidP="00653653">
      <w:pPr>
        <w:ind w:left="720"/>
        <w:rPr>
          <w:rStyle w:val="HighlightText"/>
        </w:rPr>
      </w:pPr>
      <w:r>
        <w:rPr>
          <w:rStyle w:val="HighlightText"/>
        </w:rPr>
        <w:br/>
        <w:t>NSG</w:t>
      </w:r>
      <w:r w:rsidRPr="00541833">
        <w:rPr>
          <w:rStyle w:val="HighlightText"/>
        </w:rPr>
        <w:t>=4.</w:t>
      </w:r>
      <w:r>
        <w:rPr>
          <w:rStyle w:val="HighlightText"/>
        </w:rPr>
        <w:t>8</w:t>
      </w:r>
      <w:r w:rsidRPr="00541833">
        <w:rPr>
          <w:rStyle w:val="HighlightText"/>
        </w:rPr>
        <w:t>.0.</w:t>
      </w:r>
      <w:r w:rsidR="002D12C5">
        <w:rPr>
          <w:rStyle w:val="HighlightText"/>
        </w:rPr>
        <w:t>0</w:t>
      </w:r>
    </w:p>
    <w:p w14:paraId="1B4B9C32" w14:textId="77777777" w:rsidR="002C45B4" w:rsidRDefault="002C45B4" w:rsidP="002C45B4">
      <w:pPr>
        <w:pStyle w:val="Heading3"/>
      </w:pPr>
      <w:bookmarkStart w:id="124" w:name="_Toc279737342"/>
      <w:bookmarkStart w:id="125" w:name="_Toc299616294"/>
      <w:bookmarkStart w:id="126" w:name="_Toc320697271"/>
      <w:bookmarkStart w:id="127" w:name="_Toc340478218"/>
      <w:bookmarkStart w:id="128" w:name="_Toc47445414"/>
      <w:r>
        <w:t>Product Licencing</w:t>
      </w:r>
      <w:bookmarkEnd w:id="124"/>
      <w:r>
        <w:t xml:space="preserve"> (Post Install only)</w:t>
      </w:r>
      <w:bookmarkEnd w:id="125"/>
      <w:bookmarkEnd w:id="126"/>
      <w:bookmarkEnd w:id="127"/>
      <w:bookmarkEnd w:id="128"/>
    </w:p>
    <w:p w14:paraId="188968E1" w14:textId="77777777" w:rsidR="002C45B4" w:rsidRDefault="002C45B4" w:rsidP="002C45B4">
      <w:pPr>
        <w:pStyle w:val="Body"/>
      </w:pPr>
      <w:r>
        <w:t xml:space="preserve">Following </w:t>
      </w:r>
      <w:r w:rsidRPr="00477080">
        <w:rPr>
          <w:b/>
        </w:rPr>
        <w:t>first time installation</w:t>
      </w:r>
      <w:r>
        <w:t xml:space="preserve"> you must licence the product for use.  </w:t>
      </w:r>
    </w:p>
    <w:p w14:paraId="2C2B3A67" w14:textId="77777777" w:rsidR="002C45B4" w:rsidRDefault="002C45B4" w:rsidP="002C45B4">
      <w:pPr>
        <w:pStyle w:val="Body"/>
      </w:pPr>
      <w:r>
        <w:t>To do this start highways by exor and invoke module HIG1890 from the Fastpath menu.</w:t>
      </w:r>
    </w:p>
    <w:p w14:paraId="116C5F3B" w14:textId="77777777" w:rsidR="002C45B4" w:rsidRDefault="002C45B4" w:rsidP="002C45B4">
      <w:pPr>
        <w:pStyle w:val="5PlainTextCharChar"/>
      </w:pPr>
    </w:p>
    <w:p w14:paraId="058E1DCC" w14:textId="77777777" w:rsidR="002C45B4" w:rsidRDefault="002C45B4" w:rsidP="002C45B4">
      <w:pPr>
        <w:pStyle w:val="5PlainTextCharChar"/>
        <w:ind w:left="851"/>
      </w:pPr>
      <w:r>
        <w:object w:dxaOrig="8986" w:dyaOrig="1980" w14:anchorId="0A513A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90.75pt" o:ole="">
            <v:imagedata r:id="rId35" o:title=""/>
          </v:shape>
          <o:OLEObject Type="Embed" ProgID="PBrush" ShapeID="_x0000_i1025" DrawAspect="Content" ObjectID="_1658058229" r:id="rId36"/>
        </w:object>
      </w:r>
      <w:r>
        <w:t xml:space="preserve"> </w:t>
      </w:r>
    </w:p>
    <w:p w14:paraId="08F78995" w14:textId="77777777" w:rsidR="004D4C03" w:rsidRDefault="004D4C03" w:rsidP="002C45B4">
      <w:pPr>
        <w:pStyle w:val="Body"/>
      </w:pPr>
    </w:p>
    <w:p w14:paraId="3819D9E6" w14:textId="5CF04798" w:rsidR="002C45B4" w:rsidRDefault="002C45B4" w:rsidP="002C45B4">
      <w:pPr>
        <w:pStyle w:val="Body"/>
      </w:pPr>
      <w:r>
        <w:t>For further details please refer to the “</w:t>
      </w:r>
      <w:r w:rsidRPr="00477080">
        <w:rPr>
          <w:b/>
        </w:rPr>
        <w:t>Network Manager General System Admin Guide</w:t>
      </w:r>
      <w:r>
        <w:t>”</w:t>
      </w:r>
    </w:p>
    <w:p w14:paraId="52C92EA3" w14:textId="77777777" w:rsidR="002C45B4" w:rsidRDefault="002C45B4" w:rsidP="002C45B4">
      <w:pPr>
        <w:pStyle w:val="5plaintext"/>
      </w:pPr>
    </w:p>
    <w:p w14:paraId="0B0EF424" w14:textId="77777777" w:rsidR="002C45B4" w:rsidRDefault="002C45B4" w:rsidP="002C45B4">
      <w:pPr>
        <w:pStyle w:val="5plaintext"/>
      </w:pPr>
    </w:p>
    <w:p w14:paraId="57B8C325" w14:textId="77777777" w:rsidR="002C45B4" w:rsidRPr="00416E93" w:rsidRDefault="002C45B4" w:rsidP="002C45B4">
      <w:pPr>
        <w:pStyle w:val="NormalIndent2"/>
        <w:rPr>
          <w:lang w:eastAsia="en-GB"/>
        </w:rPr>
      </w:pPr>
      <w:bookmarkStart w:id="129" w:name="_Toc254883654"/>
    </w:p>
    <w:p w14:paraId="7A453CF8" w14:textId="77777777" w:rsidR="002C45B4" w:rsidRDefault="002C45B4">
      <w:pPr>
        <w:rPr>
          <w:rFonts w:ascii="Arial" w:eastAsia="Times New Roman" w:hAnsi="Arial" w:cs="Arial"/>
          <w:sz w:val="20"/>
          <w:szCs w:val="20"/>
        </w:rPr>
      </w:pPr>
      <w:bookmarkStart w:id="130" w:name="_Toc279737343"/>
      <w:bookmarkStart w:id="131" w:name="_Toc299616295"/>
      <w:bookmarkStart w:id="132" w:name="_Toc320697272"/>
      <w:bookmarkStart w:id="133" w:name="_Toc340478219"/>
      <w:r>
        <w:br w:type="page"/>
      </w:r>
    </w:p>
    <w:p w14:paraId="662359E0" w14:textId="31E6B1F1" w:rsidR="002C45B4" w:rsidRDefault="002C45B4" w:rsidP="002C45B4">
      <w:pPr>
        <w:pStyle w:val="Heading3"/>
      </w:pPr>
      <w:bookmarkStart w:id="134" w:name="_Toc47445415"/>
      <w:r>
        <w:lastRenderedPageBreak/>
        <w:t>Setting Directory Paths</w:t>
      </w:r>
      <w:bookmarkEnd w:id="129"/>
      <w:bookmarkEnd w:id="130"/>
      <w:r>
        <w:t xml:space="preserve"> (Post Install only)</w:t>
      </w:r>
      <w:bookmarkEnd w:id="131"/>
      <w:bookmarkEnd w:id="132"/>
      <w:bookmarkEnd w:id="133"/>
      <w:bookmarkEnd w:id="134"/>
    </w:p>
    <w:p w14:paraId="135D6C38" w14:textId="77777777" w:rsidR="002C45B4" w:rsidRDefault="002C45B4" w:rsidP="002C45B4">
      <w:pPr>
        <w:pStyle w:val="Body"/>
      </w:pPr>
      <w:r w:rsidRPr="00477080">
        <w:t>This step is only necessary following a first time Installation of Street Gazetteer Manager.  The Setting of Directory Paths will have been implemented previously for an Upgrade</w:t>
      </w:r>
      <w:r>
        <w:t>.</w:t>
      </w:r>
    </w:p>
    <w:p w14:paraId="5785CC3B" w14:textId="77777777" w:rsidR="002C45B4" w:rsidRDefault="002C45B4" w:rsidP="002C45B4">
      <w:pPr>
        <w:pStyle w:val="Body"/>
      </w:pPr>
      <w:r>
        <w:t>Street Gazetteer Manager uses the Oracle directories mechanism to denote the locations of files that are read/written.</w:t>
      </w:r>
    </w:p>
    <w:p w14:paraId="60AAFF4A" w14:textId="77777777" w:rsidR="002C45B4" w:rsidRDefault="002C45B4" w:rsidP="002C45B4">
      <w:pPr>
        <w:pStyle w:val="Body"/>
      </w:pPr>
      <w:r>
        <w:t>The following Oracle directories are utilised by Street Gazetteer Manager, and they must have their “File System Paths” set using module HIG1895.</w:t>
      </w:r>
    </w:p>
    <w:p w14:paraId="1B10A03D" w14:textId="77777777" w:rsidR="002C45B4" w:rsidRDefault="002C45B4" w:rsidP="002C45B4">
      <w:pPr>
        <w:pStyle w:val="5PlainTextCharChar"/>
      </w:pPr>
    </w:p>
    <w:p w14:paraId="67DFFC48" w14:textId="5588507D" w:rsidR="002C45B4" w:rsidRDefault="002C45B4" w:rsidP="002C45B4">
      <w:pPr>
        <w:pStyle w:val="5PlainTextCharChar"/>
        <w:ind w:left="851"/>
      </w:pPr>
      <w:r>
        <w:object w:dxaOrig="8969" w:dyaOrig="1965" w14:anchorId="69484259">
          <v:shape id="_x0000_i1026" type="#_x0000_t75" style="width:416.25pt;height:90.75pt" o:ole="">
            <v:imagedata r:id="rId37" o:title=""/>
          </v:shape>
          <o:OLEObject Type="Embed" ProgID="PBrush" ShapeID="_x0000_i1026" DrawAspect="Content" ObjectID="_1658058230" r:id="rId38"/>
        </w:object>
      </w:r>
    </w:p>
    <w:p w14:paraId="6984B73B" w14:textId="5921CFB5" w:rsidR="002D12C5" w:rsidRDefault="002D12C5" w:rsidP="002C45B4">
      <w:pPr>
        <w:pStyle w:val="5PlainTextCharChar"/>
        <w:ind w:left="851"/>
      </w:pPr>
    </w:p>
    <w:p w14:paraId="012A4121" w14:textId="285705C7" w:rsidR="002D12C5" w:rsidRDefault="002D12C5" w:rsidP="002C45B4">
      <w:pPr>
        <w:pStyle w:val="5PlainTextCharChar"/>
        <w:ind w:left="851"/>
      </w:pPr>
      <w:r>
        <w:drawing>
          <wp:inline distT="0" distB="0" distL="0" distR="0" wp14:anchorId="2D8561DC" wp14:editId="03ACA02F">
            <wp:extent cx="5322398" cy="333177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9433" cy="3336183"/>
                    </a:xfrm>
                    <a:prstGeom prst="rect">
                      <a:avLst/>
                    </a:prstGeom>
                  </pic:spPr>
                </pic:pic>
              </a:graphicData>
            </a:graphic>
          </wp:inline>
        </w:drawing>
      </w:r>
    </w:p>
    <w:p w14:paraId="2568256C" w14:textId="65697D37" w:rsidR="002D12C5" w:rsidRDefault="002D12C5" w:rsidP="002C45B4">
      <w:pPr>
        <w:pStyle w:val="5PlainTextCharChar"/>
        <w:ind w:left="851"/>
      </w:pPr>
    </w:p>
    <w:p w14:paraId="1AF5A490" w14:textId="5542C24B" w:rsidR="002D12C5" w:rsidRDefault="002D12C5" w:rsidP="002C45B4">
      <w:pPr>
        <w:pStyle w:val="5PlainTextCharChar"/>
        <w:ind w:left="851"/>
      </w:pPr>
    </w:p>
    <w:p w14:paraId="62D8D65A" w14:textId="77777777" w:rsidR="002C45B4" w:rsidRDefault="002C45B4" w:rsidP="002C45B4">
      <w:pPr>
        <w:pStyle w:val="5PlainTextCharChar"/>
      </w:pPr>
    </w:p>
    <w:p w14:paraId="33A438A7" w14:textId="77777777" w:rsidR="002C45B4" w:rsidRDefault="002C45B4" w:rsidP="002C45B4">
      <w:pPr>
        <w:pStyle w:val="Body"/>
        <w:rPr>
          <w:b/>
          <w:bCs/>
          <w:i/>
          <w:iCs/>
        </w:rPr>
      </w:pPr>
      <w:r>
        <w:t xml:space="preserve">For more information regarding managing directories, please consult the </w:t>
      </w:r>
      <w:r>
        <w:rPr>
          <w:b/>
          <w:bCs/>
          <w:i/>
          <w:iCs/>
        </w:rPr>
        <w:t>“Network Manager General System Admin Guide”</w:t>
      </w:r>
    </w:p>
    <w:p w14:paraId="3E1E1F1B" w14:textId="77777777" w:rsidR="002C45B4" w:rsidRDefault="002C45B4" w:rsidP="002C45B4">
      <w:pPr>
        <w:autoSpaceDE w:val="0"/>
        <w:autoSpaceDN w:val="0"/>
        <w:adjustRightInd w:val="0"/>
        <w:rPr>
          <w:rFonts w:ascii="Arial,Bold" w:hAnsi="Arial,Bold" w:cs="Arial,Bold"/>
          <w:b/>
          <w:bCs/>
        </w:rPr>
      </w:pPr>
    </w:p>
    <w:p w14:paraId="249C30BE" w14:textId="77777777" w:rsidR="002C45B4" w:rsidRDefault="002C45B4" w:rsidP="002C45B4">
      <w:pPr>
        <w:autoSpaceDE w:val="0"/>
        <w:autoSpaceDN w:val="0"/>
        <w:adjustRightInd w:val="0"/>
        <w:rPr>
          <w:rFonts w:ascii="Arial,Bold" w:hAnsi="Arial,Bold" w:cs="Arial,Bold"/>
          <w:b/>
          <w:bCs/>
        </w:rPr>
      </w:pPr>
    </w:p>
    <w:p w14:paraId="1706AC03" w14:textId="77777777" w:rsidR="002C45B4" w:rsidRDefault="002C45B4" w:rsidP="002C45B4">
      <w:pPr>
        <w:autoSpaceDE w:val="0"/>
        <w:autoSpaceDN w:val="0"/>
        <w:adjustRightInd w:val="0"/>
        <w:rPr>
          <w:rFonts w:ascii="Arial,Bold" w:hAnsi="Arial,Bold" w:cs="Arial,Bold"/>
          <w:b/>
          <w:bCs/>
        </w:rPr>
      </w:pPr>
    </w:p>
    <w:p w14:paraId="7601B166" w14:textId="77777777" w:rsidR="002C45B4" w:rsidRDefault="002C45B4" w:rsidP="002C45B4">
      <w:pPr>
        <w:pStyle w:val="Heading3"/>
      </w:pPr>
      <w:bookmarkStart w:id="135" w:name="_Toc209847726"/>
      <w:bookmarkStart w:id="136" w:name="_Toc254883655"/>
      <w:bookmarkStart w:id="137" w:name="_Toc279737344"/>
      <w:bookmarkStart w:id="138" w:name="_Toc299616296"/>
      <w:bookmarkStart w:id="139" w:name="_Toc320697273"/>
      <w:bookmarkStart w:id="140" w:name="_Toc340478220"/>
      <w:bookmarkStart w:id="141" w:name="_Toc47445416"/>
      <w:r>
        <w:t>XSD Files</w:t>
      </w:r>
      <w:bookmarkEnd w:id="135"/>
      <w:bookmarkEnd w:id="136"/>
      <w:bookmarkEnd w:id="137"/>
      <w:r>
        <w:t xml:space="preserve"> (Post Install only)</w:t>
      </w:r>
      <w:bookmarkEnd w:id="138"/>
      <w:bookmarkEnd w:id="139"/>
      <w:bookmarkEnd w:id="140"/>
      <w:bookmarkEnd w:id="141"/>
    </w:p>
    <w:p w14:paraId="1BC72413" w14:textId="77777777" w:rsidR="002C45B4" w:rsidRPr="00BF21F8" w:rsidRDefault="002C45B4" w:rsidP="002C45B4">
      <w:pPr>
        <w:pStyle w:val="Body"/>
      </w:pPr>
      <w:r w:rsidRPr="00BF21F8">
        <w:t xml:space="preserve">This step is </w:t>
      </w:r>
      <w:r>
        <w:t>only necessary following a first time Installation of Street Gazetteer Manager</w:t>
      </w:r>
      <w:r w:rsidRPr="00BF21F8">
        <w:t>.</w:t>
      </w:r>
      <w:r>
        <w:t xml:space="preserve">  The XSD files will have been registered previously for an Upgrade.</w:t>
      </w:r>
    </w:p>
    <w:p w14:paraId="7318F123" w14:textId="77777777" w:rsidR="002C45B4" w:rsidRPr="00BF21F8" w:rsidRDefault="002C45B4" w:rsidP="002C45B4">
      <w:pPr>
        <w:pStyle w:val="Body"/>
      </w:pPr>
      <w:r w:rsidRPr="00BF21F8">
        <w:t>Copy the .xsd files from &lt;</w:t>
      </w:r>
      <w:r w:rsidRPr="00BF21F8">
        <w:rPr>
          <w:i/>
          <w:iCs/>
        </w:rPr>
        <w:t>exor_base</w:t>
      </w:r>
      <w:r w:rsidRPr="00BF21F8">
        <w:t>&gt;\nsg\admin\xsd into a directory on the database server.</w:t>
      </w:r>
    </w:p>
    <w:p w14:paraId="397356FD" w14:textId="77777777" w:rsidR="002C45B4" w:rsidRPr="00BF21F8" w:rsidRDefault="002C45B4" w:rsidP="002C45B4">
      <w:pPr>
        <w:pStyle w:val="Body"/>
      </w:pPr>
      <w:r w:rsidRPr="00BF21F8">
        <w:t>Log into the Highways By Exor application and open the ‘Directories’ module</w:t>
      </w:r>
    </w:p>
    <w:p w14:paraId="18DD0114" w14:textId="77777777" w:rsidR="002C45B4" w:rsidRPr="00BF21F8" w:rsidRDefault="002C45B4" w:rsidP="002C45B4">
      <w:pPr>
        <w:pStyle w:val="5plaintextcharchar0"/>
        <w:ind w:left="851"/>
        <w:rPr>
          <w:color w:val="auto"/>
          <w:sz w:val="18"/>
          <w:szCs w:val="18"/>
        </w:rPr>
      </w:pPr>
    </w:p>
    <w:p w14:paraId="717F1595" w14:textId="77777777" w:rsidR="002C45B4" w:rsidRPr="00BF21F8" w:rsidRDefault="002C45B4" w:rsidP="002C45B4">
      <w:pPr>
        <w:pStyle w:val="5plaintextcharchar0"/>
        <w:ind w:left="851"/>
        <w:rPr>
          <w:color w:val="auto"/>
          <w:sz w:val="18"/>
          <w:szCs w:val="18"/>
        </w:rPr>
      </w:pPr>
      <w:r>
        <w:rPr>
          <w:noProof/>
          <w:color w:val="auto"/>
          <w:sz w:val="18"/>
          <w:szCs w:val="18"/>
        </w:rPr>
        <w:drawing>
          <wp:inline distT="0" distB="0" distL="0" distR="0" wp14:anchorId="25DBA07D" wp14:editId="75A89819">
            <wp:extent cx="3528060" cy="3933825"/>
            <wp:effectExtent l="0" t="0" r="0" b="9525"/>
            <wp:docPr id="12" name="Picture 1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28060" cy="3933825"/>
                    </a:xfrm>
                    <a:prstGeom prst="rect">
                      <a:avLst/>
                    </a:prstGeom>
                    <a:noFill/>
                    <a:ln>
                      <a:noFill/>
                    </a:ln>
                  </pic:spPr>
                </pic:pic>
              </a:graphicData>
            </a:graphic>
          </wp:inline>
        </w:drawing>
      </w:r>
    </w:p>
    <w:p w14:paraId="336BF39C" w14:textId="77777777" w:rsidR="002C45B4" w:rsidRPr="00BF21F8" w:rsidRDefault="002C45B4" w:rsidP="002C45B4">
      <w:pPr>
        <w:pStyle w:val="5plaintextcharchar0"/>
        <w:ind w:left="851"/>
        <w:rPr>
          <w:color w:val="auto"/>
          <w:sz w:val="18"/>
          <w:szCs w:val="18"/>
        </w:rPr>
      </w:pPr>
    </w:p>
    <w:p w14:paraId="4F6D7286" w14:textId="77777777" w:rsidR="002C45B4" w:rsidRPr="00BF21F8" w:rsidRDefault="002C45B4" w:rsidP="002C45B4">
      <w:pPr>
        <w:pStyle w:val="Body"/>
      </w:pPr>
      <w:r w:rsidRPr="00BF21F8">
        <w:t>Ensure that the directory with the name ‘NSG_XSD_DIRECTORY’ has a path set that points to the location that you have just copied .xsd files into e.g.</w:t>
      </w:r>
    </w:p>
    <w:p w14:paraId="34CF6A21" w14:textId="77777777" w:rsidR="002C45B4" w:rsidRPr="00BF21F8" w:rsidRDefault="002C45B4" w:rsidP="002C45B4">
      <w:pPr>
        <w:pStyle w:val="5plaintextcharchar0"/>
        <w:ind w:left="851"/>
        <w:rPr>
          <w:color w:val="auto"/>
          <w:sz w:val="18"/>
          <w:szCs w:val="18"/>
        </w:rPr>
      </w:pPr>
    </w:p>
    <w:p w14:paraId="1427399A" w14:textId="77777777" w:rsidR="002C45B4" w:rsidRPr="00BF21F8" w:rsidRDefault="002C45B4" w:rsidP="002C45B4">
      <w:pPr>
        <w:pStyle w:val="5plaintextcharchar0"/>
        <w:ind w:left="851"/>
        <w:rPr>
          <w:color w:val="auto"/>
          <w:sz w:val="18"/>
          <w:szCs w:val="18"/>
        </w:rPr>
      </w:pPr>
      <w:r>
        <w:rPr>
          <w:noProof/>
          <w:color w:val="auto"/>
          <w:sz w:val="18"/>
          <w:szCs w:val="18"/>
        </w:rPr>
        <w:drawing>
          <wp:inline distT="0" distB="0" distL="0" distR="0" wp14:anchorId="5FDFFC3A" wp14:editId="2EDC34BB">
            <wp:extent cx="4304665" cy="1181735"/>
            <wp:effectExtent l="0" t="0" r="635" b="0"/>
            <wp:docPr id="1" name="Picture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04665" cy="1181735"/>
                    </a:xfrm>
                    <a:prstGeom prst="rect">
                      <a:avLst/>
                    </a:prstGeom>
                    <a:noFill/>
                    <a:ln>
                      <a:noFill/>
                    </a:ln>
                  </pic:spPr>
                </pic:pic>
              </a:graphicData>
            </a:graphic>
          </wp:inline>
        </w:drawing>
      </w:r>
    </w:p>
    <w:p w14:paraId="3FD9729B" w14:textId="77777777" w:rsidR="002C45B4" w:rsidRPr="00BF21F8" w:rsidRDefault="002C45B4" w:rsidP="002C45B4">
      <w:pPr>
        <w:pStyle w:val="5plaintextcharchar0"/>
        <w:ind w:left="851"/>
        <w:rPr>
          <w:color w:val="auto"/>
          <w:sz w:val="18"/>
          <w:szCs w:val="18"/>
        </w:rPr>
      </w:pPr>
    </w:p>
    <w:p w14:paraId="140E7DDA" w14:textId="77777777" w:rsidR="002C45B4" w:rsidRDefault="002C45B4" w:rsidP="002C45B4">
      <w:pPr>
        <w:pStyle w:val="Body"/>
      </w:pPr>
      <w:r w:rsidRPr="001772AF">
        <w:lastRenderedPageBreak/>
        <w:t>The XSD files must then be registered with Oracle XMLDB by running the script  &lt;exor_base&gt;\nsg\admin\xsd\register_eton_schemas.sql</w:t>
      </w:r>
    </w:p>
    <w:p w14:paraId="0AFEC9FF" w14:textId="77777777" w:rsidR="002C45B4" w:rsidRDefault="002C45B4" w:rsidP="002C45B4">
      <w:pPr>
        <w:pStyle w:val="Body"/>
      </w:pPr>
    </w:p>
    <w:p w14:paraId="6B97FF25" w14:textId="77777777" w:rsidR="002C45B4" w:rsidRDefault="002C45B4" w:rsidP="002C45B4">
      <w:pPr>
        <w:pStyle w:val="5plaintextcharchar0"/>
        <w:ind w:left="851"/>
        <w:rPr>
          <w:bCs/>
          <w:color w:val="auto"/>
          <w:sz w:val="18"/>
        </w:rPr>
      </w:pPr>
    </w:p>
    <w:p w14:paraId="41242188" w14:textId="176C9DA1" w:rsidR="002C45B4" w:rsidRDefault="002C45B4" w:rsidP="002C45B4">
      <w:pPr>
        <w:pStyle w:val="Heading3"/>
        <w:rPr>
          <w:lang w:val="en-US"/>
        </w:rPr>
      </w:pPr>
      <w:bookmarkStart w:id="142" w:name="_Toc254883656"/>
      <w:bookmarkStart w:id="143" w:name="_Toc279737345"/>
      <w:bookmarkStart w:id="144" w:name="_Toc299616297"/>
      <w:bookmarkStart w:id="145" w:name="_Toc320697274"/>
      <w:bookmarkStart w:id="146" w:name="_Toc340478221"/>
      <w:bookmarkStart w:id="147" w:name="_Toc47445417"/>
      <w:r>
        <w:rPr>
          <w:lang w:val="en-US"/>
        </w:rPr>
        <w:t>Creation of Loader Database Job</w:t>
      </w:r>
      <w:bookmarkEnd w:id="142"/>
      <w:bookmarkEnd w:id="143"/>
      <w:r>
        <w:rPr>
          <w:lang w:val="en-US"/>
        </w:rPr>
        <w:t xml:space="preserve"> (Post Install only)</w:t>
      </w:r>
      <w:bookmarkEnd w:id="144"/>
      <w:bookmarkEnd w:id="145"/>
      <w:bookmarkEnd w:id="146"/>
      <w:bookmarkEnd w:id="147"/>
    </w:p>
    <w:p w14:paraId="55A59A8F" w14:textId="77777777" w:rsidR="002C45B4" w:rsidRDefault="002C45B4" w:rsidP="002C45B4">
      <w:pPr>
        <w:pStyle w:val="Body"/>
        <w:rPr>
          <w:lang w:val="en-US"/>
        </w:rPr>
      </w:pPr>
      <w:r>
        <w:rPr>
          <w:lang w:val="en-US"/>
        </w:rPr>
        <w:t>Following first time installation, should it be necessary to load Gazetteer files a database job needs to be created.  To do this open the Highways application and run the ‘Monitor NSG Loader’ module (NSG0040).</w:t>
      </w:r>
    </w:p>
    <w:p w14:paraId="4D273957" w14:textId="77777777" w:rsidR="002C45B4" w:rsidRDefault="002C45B4" w:rsidP="002C45B4">
      <w:pPr>
        <w:pStyle w:val="NormalIndent2"/>
        <w:rPr>
          <w:lang w:val="en-US"/>
        </w:rPr>
      </w:pPr>
    </w:p>
    <w:p w14:paraId="74CF8CD4" w14:textId="03AA3F6F" w:rsidR="002C45B4" w:rsidRDefault="007770A6" w:rsidP="002C45B4">
      <w:pPr>
        <w:pStyle w:val="NormalIndent2"/>
        <w:rPr>
          <w:lang w:val="en-US"/>
        </w:rPr>
      </w:pPr>
      <w:r w:rsidRPr="007770A6">
        <w:rPr>
          <w:noProof/>
          <w:lang w:val="en-US"/>
        </w:rPr>
        <w:drawing>
          <wp:inline distT="0" distB="0" distL="0" distR="0" wp14:anchorId="0109484C" wp14:editId="2A57C195">
            <wp:extent cx="2048510" cy="3160395"/>
            <wp:effectExtent l="0" t="0" r="889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48510" cy="3160395"/>
                    </a:xfrm>
                    <a:prstGeom prst="rect">
                      <a:avLst/>
                    </a:prstGeom>
                    <a:noFill/>
                    <a:ln>
                      <a:noFill/>
                    </a:ln>
                  </pic:spPr>
                </pic:pic>
              </a:graphicData>
            </a:graphic>
          </wp:inline>
        </w:drawing>
      </w:r>
    </w:p>
    <w:p w14:paraId="595A9321" w14:textId="77777777" w:rsidR="002C45B4" w:rsidRDefault="002C45B4" w:rsidP="002C45B4">
      <w:pPr>
        <w:pStyle w:val="NormalIndent2"/>
        <w:rPr>
          <w:lang w:val="en-US"/>
        </w:rPr>
      </w:pPr>
    </w:p>
    <w:p w14:paraId="02CB4B68" w14:textId="77777777" w:rsidR="002C45B4" w:rsidRDefault="002C45B4" w:rsidP="00A03812">
      <w:pPr>
        <w:pStyle w:val="Body"/>
        <w:ind w:left="720"/>
        <w:rPr>
          <w:lang w:val="en-US"/>
        </w:rPr>
      </w:pPr>
      <w:r>
        <w:rPr>
          <w:lang w:val="en-US"/>
        </w:rPr>
        <w:t>Press the ‘Options’ button.</w:t>
      </w:r>
    </w:p>
    <w:p w14:paraId="4C189645" w14:textId="77777777" w:rsidR="002C45B4" w:rsidRDefault="002C45B4" w:rsidP="002C45B4">
      <w:pPr>
        <w:pStyle w:val="NormalIndent2"/>
        <w:rPr>
          <w:lang w:val="en-US"/>
        </w:rPr>
      </w:pPr>
    </w:p>
    <w:p w14:paraId="6649A577" w14:textId="6F792F3B" w:rsidR="002C45B4" w:rsidRDefault="007770A6" w:rsidP="002C45B4">
      <w:pPr>
        <w:pStyle w:val="NormalIndent2"/>
        <w:rPr>
          <w:color w:val="auto"/>
          <w:lang w:val="en-US"/>
        </w:rPr>
      </w:pPr>
      <w:r w:rsidRPr="007770A6">
        <w:rPr>
          <w:noProof/>
          <w:color w:val="auto"/>
          <w:lang w:val="en-US"/>
        </w:rPr>
        <w:lastRenderedPageBreak/>
        <w:drawing>
          <wp:inline distT="0" distB="0" distL="0" distR="0" wp14:anchorId="192C99E7" wp14:editId="2ABB5358">
            <wp:extent cx="5742305" cy="38182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2305" cy="3818255"/>
                    </a:xfrm>
                    <a:prstGeom prst="rect">
                      <a:avLst/>
                    </a:prstGeom>
                    <a:noFill/>
                    <a:ln>
                      <a:noFill/>
                    </a:ln>
                  </pic:spPr>
                </pic:pic>
              </a:graphicData>
            </a:graphic>
          </wp:inline>
        </w:drawing>
      </w:r>
    </w:p>
    <w:p w14:paraId="325DB341" w14:textId="77777777" w:rsidR="002C45B4" w:rsidRDefault="002C45B4" w:rsidP="002C45B4">
      <w:pPr>
        <w:pStyle w:val="NormalIndent2"/>
        <w:rPr>
          <w:color w:val="auto"/>
          <w:lang w:val="en-US"/>
        </w:rPr>
      </w:pPr>
    </w:p>
    <w:p w14:paraId="4FB2831A" w14:textId="77777777" w:rsidR="002C45B4" w:rsidRDefault="002C45B4" w:rsidP="002C45B4">
      <w:pPr>
        <w:rPr>
          <w:rFonts w:cs="Arial"/>
          <w:szCs w:val="18"/>
          <w:lang w:val="en-US"/>
        </w:rPr>
      </w:pPr>
    </w:p>
    <w:p w14:paraId="0E5C6905" w14:textId="77777777" w:rsidR="002C45B4" w:rsidRDefault="002C45B4" w:rsidP="00A03812">
      <w:pPr>
        <w:pStyle w:val="Body"/>
        <w:ind w:left="720"/>
        <w:rPr>
          <w:rFonts w:cs="Arial"/>
          <w:szCs w:val="18"/>
          <w:lang w:val="en-US"/>
        </w:rPr>
      </w:pPr>
      <w:r>
        <w:rPr>
          <w:lang w:val="en-US"/>
        </w:rPr>
        <w:t>Press the ‘Recreate Job’ button.</w:t>
      </w:r>
    </w:p>
    <w:p w14:paraId="0A359FDD" w14:textId="77777777" w:rsidR="002C45B4" w:rsidRDefault="002C45B4" w:rsidP="002C45B4">
      <w:pPr>
        <w:pStyle w:val="NormalIndent2"/>
        <w:rPr>
          <w:color w:val="auto"/>
          <w:lang w:val="en-US"/>
        </w:rPr>
      </w:pPr>
    </w:p>
    <w:p w14:paraId="464299DB" w14:textId="77777777" w:rsidR="002C45B4" w:rsidRDefault="002C45B4" w:rsidP="002C45B4">
      <w:pPr>
        <w:pStyle w:val="NormalIndent2"/>
        <w:rPr>
          <w:color w:val="auto"/>
          <w:lang w:val="en-US"/>
        </w:rPr>
      </w:pPr>
    </w:p>
    <w:p w14:paraId="041545B9" w14:textId="7ADCE86E" w:rsidR="002C45B4" w:rsidRDefault="007770A6" w:rsidP="002C45B4">
      <w:pPr>
        <w:pStyle w:val="NormalIndent2"/>
      </w:pPr>
      <w:r w:rsidRPr="007770A6">
        <w:rPr>
          <w:noProof/>
          <w:lang w:val="en-US"/>
        </w:rPr>
        <w:drawing>
          <wp:inline distT="0" distB="0" distL="0" distR="0" wp14:anchorId="30EFDC3F" wp14:editId="4446F3DA">
            <wp:extent cx="2962910" cy="174117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62910" cy="1741170"/>
                    </a:xfrm>
                    <a:prstGeom prst="rect">
                      <a:avLst/>
                    </a:prstGeom>
                    <a:noFill/>
                    <a:ln>
                      <a:noFill/>
                    </a:ln>
                  </pic:spPr>
                </pic:pic>
              </a:graphicData>
            </a:graphic>
          </wp:inline>
        </w:drawing>
      </w:r>
    </w:p>
    <w:p w14:paraId="3F20718B" w14:textId="77777777" w:rsidR="002C45B4" w:rsidRDefault="002C45B4" w:rsidP="002C45B4">
      <w:pPr>
        <w:pStyle w:val="SectionTitle"/>
        <w:tabs>
          <w:tab w:val="num" w:pos="851"/>
        </w:tabs>
      </w:pPr>
    </w:p>
    <w:p w14:paraId="620096C3" w14:textId="07699152" w:rsidR="00220342" w:rsidRDefault="002C45B4" w:rsidP="002C45B4">
      <w:pPr>
        <w:rPr>
          <w:rFonts w:ascii="Arial" w:eastAsia="Times New Roman" w:hAnsi="Arial" w:cs="Arial"/>
          <w:b/>
          <w:kern w:val="28"/>
          <w:sz w:val="24"/>
          <w:szCs w:val="20"/>
        </w:rPr>
      </w:pPr>
      <w:r>
        <w:br w:type="page"/>
      </w:r>
    </w:p>
    <w:p w14:paraId="64ABC7FE" w14:textId="77777777" w:rsidR="000041C1" w:rsidRDefault="000041C1" w:rsidP="000041C1">
      <w:pPr>
        <w:pStyle w:val="Heading1"/>
      </w:pPr>
      <w:bookmarkStart w:id="148" w:name="_Toc47445418"/>
      <w:r>
        <w:lastRenderedPageBreak/>
        <w:t>Maintenance Manager</w:t>
      </w:r>
      <w:bookmarkEnd w:id="148"/>
    </w:p>
    <w:p w14:paraId="00E96AF5" w14:textId="0427F0FA" w:rsidR="00220342" w:rsidRPr="00EF643D" w:rsidRDefault="00220342" w:rsidP="00220342">
      <w:pPr>
        <w:pStyle w:val="Heading2"/>
      </w:pPr>
      <w:bookmarkStart w:id="149" w:name="_Toc47445419"/>
      <w:r w:rsidRPr="00EF643D">
        <w:t xml:space="preserve">Installation of the </w:t>
      </w:r>
      <w:r w:rsidR="00643003">
        <w:t>Maintenance</w:t>
      </w:r>
      <w:r w:rsidRPr="002703E7">
        <w:t xml:space="preserve"> Manager</w:t>
      </w:r>
      <w:r>
        <w:t xml:space="preserve"> </w:t>
      </w:r>
      <w:r w:rsidRPr="00EF643D">
        <w:t>Software files</w:t>
      </w:r>
      <w:bookmarkEnd w:id="149"/>
    </w:p>
    <w:p w14:paraId="15B8F5A0" w14:textId="0FD921A3" w:rsidR="00220342" w:rsidRPr="00EF643D" w:rsidRDefault="00220342" w:rsidP="00220342">
      <w:pPr>
        <w:pStyle w:val="Body"/>
      </w:pPr>
      <w:r w:rsidRPr="00EF643D">
        <w:t xml:space="preserve">To install the software components for </w:t>
      </w:r>
      <w:r w:rsidR="00643003">
        <w:t>Maintenance</w:t>
      </w:r>
      <w:r w:rsidRPr="002703E7">
        <w:t xml:space="preserve"> Manager</w:t>
      </w:r>
      <w:r w:rsidRPr="00EF643D">
        <w:t xml:space="preserve">, extract the </w:t>
      </w:r>
      <w:r w:rsidR="00643003">
        <w:t>MAI</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73B3AC93" w14:textId="77777777" w:rsidR="00220342" w:rsidRPr="00F735F8" w:rsidRDefault="00220342" w:rsidP="00220342">
      <w:pPr>
        <w:pStyle w:val="Heading3"/>
      </w:pPr>
      <w:bookmarkStart w:id="150" w:name="_Toc47445420"/>
      <w:r w:rsidRPr="00F735F8">
        <w:t>Product Run-time Environment</w:t>
      </w:r>
      <w:bookmarkEnd w:id="150"/>
    </w:p>
    <w:p w14:paraId="4EF08A9C" w14:textId="3EEC6010" w:rsidR="00220342" w:rsidRPr="00AA642B" w:rsidRDefault="00220342" w:rsidP="00220342">
      <w:pPr>
        <w:pStyle w:val="Body"/>
      </w:pPr>
      <w:r w:rsidRPr="00AA642B">
        <w:t xml:space="preserve">All </w:t>
      </w:r>
      <w:r w:rsidR="00AE6CAD">
        <w:t xml:space="preserve">Maintenance </w:t>
      </w:r>
      <w:r>
        <w:t>Manager</w:t>
      </w:r>
      <w:r w:rsidRPr="00AA642B">
        <w:t xml:space="preserve"> run-time modules, held in the product release </w:t>
      </w:r>
      <w:r w:rsidR="00643003" w:rsidRPr="00AA642B">
        <w:t>installation folder</w:t>
      </w:r>
      <w:r w:rsidR="00643003">
        <w:t>s</w:t>
      </w:r>
      <w:r w:rsidR="00643003" w:rsidRPr="00AA642B">
        <w:t xml:space="preserve"> </w:t>
      </w:r>
      <w:r w:rsidR="00643003" w:rsidRPr="00AA642B">
        <w:rPr>
          <w:rStyle w:val="HighlightText"/>
        </w:rPr>
        <w:t>&lt;exor_base&gt;</w:t>
      </w:r>
      <w:r w:rsidR="00643003" w:rsidRPr="00AA642B">
        <w:t>\</w:t>
      </w:r>
      <w:r w:rsidR="00643003">
        <w:t>mai</w:t>
      </w:r>
      <w:r w:rsidR="00643003" w:rsidRPr="00AA642B">
        <w:t>\11g_bin</w:t>
      </w:r>
      <w:r w:rsidR="00643003">
        <w:t xml:space="preserve"> and </w:t>
      </w:r>
      <w:r w:rsidR="00643003" w:rsidRPr="00AA642B">
        <w:rPr>
          <w:rStyle w:val="HighlightText"/>
        </w:rPr>
        <w:t>&lt;exor_base&gt;</w:t>
      </w:r>
      <w:r w:rsidR="00643003" w:rsidRPr="00AA642B">
        <w:t>\</w:t>
      </w:r>
      <w:r w:rsidR="00643003">
        <w:t>mai</w:t>
      </w:r>
      <w:r w:rsidR="00643003" w:rsidRPr="00AA642B">
        <w:t>\</w:t>
      </w:r>
      <w:r w:rsidR="00643003">
        <w:t>admin\c\</w:t>
      </w:r>
      <w:r w:rsidR="00643003" w:rsidRPr="00AA642B">
        <w:t>11g_</w:t>
      </w:r>
      <w:r w:rsidR="00643003">
        <w:t>exe</w:t>
      </w:r>
      <w:r w:rsidR="00643003" w:rsidRPr="00AA642B">
        <w:t>,</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A80D8B">
        <w:t>3.1.1</w:t>
      </w:r>
      <w:r w:rsidRPr="00AA642B">
        <w:fldChar w:fldCharType="end"/>
      </w:r>
    </w:p>
    <w:p w14:paraId="7D0266FF" w14:textId="77777777" w:rsidR="00220342" w:rsidRPr="00F735F8" w:rsidRDefault="00220342" w:rsidP="00220342">
      <w:pPr>
        <w:rPr>
          <w:rStyle w:val="HighlightText"/>
        </w:rPr>
      </w:pPr>
      <w:r w:rsidRPr="00F735F8">
        <w:rPr>
          <w:rStyle w:val="HighlightText"/>
        </w:rPr>
        <w:t>If in any doubt, please raise a ticket at http://selectservices.bentley.com.</w:t>
      </w:r>
    </w:p>
    <w:p w14:paraId="60364D28" w14:textId="63EB4A78" w:rsidR="00220342" w:rsidRPr="00EF643D" w:rsidRDefault="00643003" w:rsidP="00220342">
      <w:pPr>
        <w:pStyle w:val="Heading2"/>
      </w:pPr>
      <w:bookmarkStart w:id="151" w:name="_Toc47445421"/>
      <w:r>
        <w:t>Maintenance</w:t>
      </w:r>
      <w:r w:rsidR="00220342">
        <w:t xml:space="preserve"> Manager</w:t>
      </w:r>
      <w:r w:rsidR="00220342" w:rsidRPr="00AA642B">
        <w:t xml:space="preserve"> </w:t>
      </w:r>
      <w:r w:rsidR="00220342">
        <w:t>DB Server</w:t>
      </w:r>
      <w:r w:rsidR="00220342" w:rsidRPr="00EF643D">
        <w:t xml:space="preserve"> </w:t>
      </w:r>
      <w:r w:rsidR="00220342">
        <w:t>I</w:t>
      </w:r>
      <w:r w:rsidR="00220342" w:rsidRPr="00EF643D">
        <w:t>nstall/Upgrade</w:t>
      </w:r>
      <w:bookmarkEnd w:id="151"/>
    </w:p>
    <w:p w14:paraId="1E3ACF93" w14:textId="147984BC" w:rsidR="00220342" w:rsidRDefault="00220342" w:rsidP="00220342">
      <w:pPr>
        <w:pStyle w:val="Body"/>
      </w:pPr>
      <w:r w:rsidRPr="00EF643D">
        <w:t xml:space="preserve">This section provides details of steps involved in installing/upgrading the server components for </w:t>
      </w:r>
      <w:r w:rsidR="00643003">
        <w:t>Maintenance</w:t>
      </w:r>
      <w:r>
        <w:t xml:space="preserve"> Manager</w:t>
      </w:r>
      <w:r w:rsidRPr="00EF643D">
        <w:t xml:space="preserve"> to 4.</w:t>
      </w:r>
      <w:r>
        <w:t>8</w:t>
      </w:r>
      <w:r w:rsidRPr="00EF643D">
        <w:t>.0.</w:t>
      </w:r>
      <w:r>
        <w:t>x</w:t>
      </w:r>
      <w:r w:rsidRPr="00EF643D">
        <w:t>.</w:t>
      </w:r>
    </w:p>
    <w:p w14:paraId="5139FE49" w14:textId="77777777" w:rsidR="00220342" w:rsidRDefault="00220342" w:rsidP="00220342">
      <w:pPr>
        <w:pStyle w:val="Heading3"/>
      </w:pPr>
      <w:bookmarkStart w:id="152" w:name="_Toc47445422"/>
      <w:r>
        <w:t>Pre-Install and Upgrade</w:t>
      </w:r>
      <w:bookmarkEnd w:id="152"/>
    </w:p>
    <w:p w14:paraId="38DD2617" w14:textId="67CC178A" w:rsidR="00220342" w:rsidRPr="00CA218E" w:rsidRDefault="00220342" w:rsidP="00AE6CAD">
      <w:pPr>
        <w:pStyle w:val="Body"/>
      </w:pPr>
      <w:r>
        <w:t xml:space="preserve">Please refer to sections </w:t>
      </w:r>
      <w:r>
        <w:fldChar w:fldCharType="begin"/>
      </w:r>
      <w:r>
        <w:instrText xml:space="preserve"> REF _Ref21942151 \r \h </w:instrText>
      </w:r>
      <w:r w:rsidR="00AE6CAD">
        <w:instrText xml:space="preserve"> \* MERGEFORMAT </w:instrText>
      </w:r>
      <w:r>
        <w:fldChar w:fldCharType="separate"/>
      </w:r>
      <w:r w:rsidR="00A80D8B">
        <w:t>3.2.1</w:t>
      </w:r>
      <w:r>
        <w:fldChar w:fldCharType="end"/>
      </w:r>
      <w:r>
        <w:t xml:space="preserve"> and </w:t>
      </w:r>
      <w:r>
        <w:fldChar w:fldCharType="begin"/>
      </w:r>
      <w:r>
        <w:instrText xml:space="preserve"> REF _Ref21942161 \r \h </w:instrText>
      </w:r>
      <w:r w:rsidR="00AE6CAD">
        <w:instrText xml:space="preserve"> \* MERGEFORMAT </w:instrText>
      </w:r>
      <w:r>
        <w:fldChar w:fldCharType="separate"/>
      </w:r>
      <w:r w:rsidR="00A80D8B">
        <w:t>3.2.2</w:t>
      </w:r>
      <w:r>
        <w:fldChar w:fldCharType="end"/>
      </w:r>
      <w:r>
        <w:t xml:space="preserve"> prior to Installing or Upgrading </w:t>
      </w:r>
      <w:r w:rsidR="00643003">
        <w:t xml:space="preserve">Maintenance </w:t>
      </w:r>
      <w:r>
        <w:t xml:space="preserve">Manager. </w:t>
      </w:r>
    </w:p>
    <w:p w14:paraId="170B0598" w14:textId="22787281" w:rsidR="00220342" w:rsidRPr="00EF643D" w:rsidRDefault="00220342" w:rsidP="00220342">
      <w:pPr>
        <w:pStyle w:val="Heading3"/>
        <w:tabs>
          <w:tab w:val="left" w:pos="1080"/>
        </w:tabs>
        <w:ind w:left="432" w:hanging="432"/>
      </w:pPr>
      <w:bookmarkStart w:id="153" w:name="_Toc47445423"/>
      <w:r w:rsidRPr="00EF643D">
        <w:t xml:space="preserve">Install of </w:t>
      </w:r>
      <w:r w:rsidR="00F97FDD">
        <w:t xml:space="preserve">Maintenance </w:t>
      </w:r>
      <w:r>
        <w:t>Manager</w:t>
      </w:r>
      <w:bookmarkEnd w:id="153"/>
    </w:p>
    <w:p w14:paraId="1CE24567" w14:textId="34154A57" w:rsidR="00220342" w:rsidRPr="00EF643D" w:rsidRDefault="00220342" w:rsidP="00220342">
      <w:pPr>
        <w:pStyle w:val="Body"/>
      </w:pPr>
      <w:r w:rsidRPr="00EF643D">
        <w:t>To create the base data and objects for t</w:t>
      </w:r>
      <w:r>
        <w:t xml:space="preserve">he </w:t>
      </w:r>
      <w:r w:rsidR="00F97FDD">
        <w:t xml:space="preserve">Maintenance </w:t>
      </w:r>
      <w:r>
        <w:t>Manager</w:t>
      </w:r>
      <w:r w:rsidRPr="00AA642B">
        <w:t xml:space="preserve"> </w:t>
      </w:r>
      <w:r>
        <w:t>modules:</w:t>
      </w:r>
    </w:p>
    <w:p w14:paraId="2F8D4833" w14:textId="35296386" w:rsidR="00220342" w:rsidRPr="00EF643D" w:rsidRDefault="00220342" w:rsidP="00220342">
      <w:pPr>
        <w:pStyle w:val="Body"/>
        <w:numPr>
          <w:ilvl w:val="0"/>
          <w:numId w:val="38"/>
        </w:numPr>
      </w:pPr>
      <w:r w:rsidRPr="00EF643D">
        <w:t xml:space="preserve">Change directory to </w:t>
      </w:r>
      <w:r w:rsidRPr="00E06E14">
        <w:rPr>
          <w:rStyle w:val="HighlightText"/>
        </w:rPr>
        <w:t>&lt;exor_base&gt;</w:t>
      </w:r>
      <w:r w:rsidRPr="00EF643D">
        <w:t>\</w:t>
      </w:r>
      <w:r w:rsidR="00F97FDD">
        <w:t>mai</w:t>
      </w:r>
      <w:r w:rsidRPr="00EF643D">
        <w:t>\install</w:t>
      </w:r>
    </w:p>
    <w:p w14:paraId="5A17A6D1" w14:textId="77777777" w:rsidR="00220342" w:rsidRPr="00EF643D" w:rsidRDefault="00220342" w:rsidP="00220342">
      <w:pPr>
        <w:pStyle w:val="Body"/>
        <w:numPr>
          <w:ilvl w:val="0"/>
          <w:numId w:val="38"/>
        </w:numPr>
      </w:pPr>
      <w:r w:rsidRPr="00EF643D">
        <w:t>Login to SQL*PLUS as the highways owner on the client PC and run the following command</w:t>
      </w:r>
      <w:r>
        <w:br/>
      </w:r>
    </w:p>
    <w:p w14:paraId="5867750B" w14:textId="17AF2785" w:rsidR="00220342" w:rsidRPr="00EF643D" w:rsidRDefault="00220342" w:rsidP="00220342">
      <w:pPr>
        <w:pStyle w:val="Body"/>
      </w:pPr>
      <w:r w:rsidRPr="00EF643D">
        <w:tab/>
      </w:r>
      <w:r>
        <w:tab/>
      </w:r>
      <w:r w:rsidRPr="00EF643D">
        <w:t xml:space="preserve">start </w:t>
      </w:r>
      <w:r w:rsidR="00F97FDD">
        <w:t>mai</w:t>
      </w:r>
      <w:r w:rsidRPr="00EF643D">
        <w:t>_inst.sql</w:t>
      </w:r>
    </w:p>
    <w:p w14:paraId="14020E07" w14:textId="77777777" w:rsidR="00220342" w:rsidRPr="00EF643D" w:rsidRDefault="00220342" w:rsidP="00220342">
      <w:pPr>
        <w:pStyle w:val="Body"/>
      </w:pPr>
    </w:p>
    <w:p w14:paraId="2DE0CCA7" w14:textId="77777777" w:rsidR="00220342" w:rsidRPr="00EF643D" w:rsidRDefault="00220342" w:rsidP="00220342">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417FFA8" w14:textId="77777777" w:rsidR="00220342" w:rsidRDefault="00220342" w:rsidP="00220342">
      <w:pPr>
        <w:pStyle w:val="Body"/>
        <w:numPr>
          <w:ilvl w:val="0"/>
          <w:numId w:val="39"/>
        </w:numPr>
      </w:pPr>
      <w:r w:rsidRPr="00EF643D">
        <w:t>For example, if you installed your highways software in a directory called EXOR on your C drive, you would enter the following when prompted.</w:t>
      </w:r>
    </w:p>
    <w:p w14:paraId="47B79377" w14:textId="77777777" w:rsidR="00220342" w:rsidRPr="00EF643D" w:rsidRDefault="00220342" w:rsidP="00220342">
      <w:r>
        <w:br/>
      </w:r>
      <w:r w:rsidRPr="00EF643D">
        <w:t> </w:t>
      </w:r>
      <w:r>
        <w:tab/>
      </w:r>
      <w:r>
        <w:tab/>
      </w:r>
      <w:r w:rsidRPr="00EF643D">
        <w:t>C:\EXOR\</w:t>
      </w:r>
    </w:p>
    <w:p w14:paraId="68A1285A" w14:textId="77777777" w:rsidR="00220342" w:rsidRPr="00EF643D" w:rsidRDefault="00220342" w:rsidP="00220342">
      <w:pPr>
        <w:pStyle w:val="Body"/>
        <w:numPr>
          <w:ilvl w:val="0"/>
          <w:numId w:val="40"/>
        </w:numPr>
      </w:pPr>
      <w:r w:rsidRPr="00EF643D">
        <w:t>When you have supplied this value, you will be prompted to confirm that it is correct and asked whether you wish to continue.</w:t>
      </w:r>
    </w:p>
    <w:p w14:paraId="0995E2A9" w14:textId="77777777" w:rsidR="00220342" w:rsidRPr="00EF643D" w:rsidRDefault="00220342" w:rsidP="00220342">
      <w:pPr>
        <w:pStyle w:val="Body"/>
      </w:pPr>
      <w:r w:rsidRPr="00EF643D">
        <w:t> </w:t>
      </w:r>
    </w:p>
    <w:p w14:paraId="56251854" w14:textId="77777777" w:rsidR="00220342" w:rsidRPr="00EF643D" w:rsidRDefault="00220342" w:rsidP="00220342">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68232B6D" w14:textId="68FF2C0C" w:rsidR="00220342" w:rsidRPr="00EF643D" w:rsidRDefault="00220342" w:rsidP="00220342">
      <w:pPr>
        <w:pStyle w:val="Body"/>
        <w:numPr>
          <w:ilvl w:val="0"/>
          <w:numId w:val="40"/>
        </w:numPr>
      </w:pPr>
      <w:r w:rsidRPr="00EF643D">
        <w:t xml:space="preserve">When the script has completed, all the </w:t>
      </w:r>
      <w:r w:rsidR="00F97FDD">
        <w:t xml:space="preserve">Maintenance </w:t>
      </w:r>
      <w:r>
        <w:t>Manager</w:t>
      </w:r>
      <w:r w:rsidRPr="00AA642B">
        <w:t xml:space="preserve"> </w:t>
      </w:r>
      <w:r w:rsidRPr="00EF643D">
        <w:t xml:space="preserve">objects and data will have been installed. </w:t>
      </w:r>
    </w:p>
    <w:p w14:paraId="2845D76E" w14:textId="77777777" w:rsidR="00220342" w:rsidRPr="00EC59A4" w:rsidRDefault="00220342" w:rsidP="00220342">
      <w:pPr>
        <w:pStyle w:val="Heading4"/>
        <w:ind w:left="432" w:hanging="432"/>
      </w:pPr>
      <w:r w:rsidRPr="00EC59A4">
        <w:lastRenderedPageBreak/>
        <w:t>Checking Log File(s)</w:t>
      </w:r>
    </w:p>
    <w:p w14:paraId="1A6660D8" w14:textId="77777777" w:rsidR="00220342" w:rsidRDefault="00220342" w:rsidP="00220342">
      <w:pPr>
        <w:pStyle w:val="Body"/>
      </w:pPr>
      <w:r w:rsidRPr="00EF643D">
        <w:t>The following log files are produced in the working directory.  At the end of the install, they can be viewed to check for any errors that could have occurred during the install process.</w:t>
      </w:r>
    </w:p>
    <w:p w14:paraId="649DF5B0" w14:textId="77777777" w:rsidR="00220342" w:rsidRPr="00EF643D" w:rsidRDefault="00220342" w:rsidP="00220342">
      <w:pPr>
        <w:pStyle w:val="Body"/>
      </w:pPr>
    </w:p>
    <w:p w14:paraId="1AE75C1F" w14:textId="7DAE978B" w:rsidR="00220342" w:rsidRPr="00EF643D" w:rsidRDefault="00F97FDD" w:rsidP="00220342">
      <w:pPr>
        <w:pStyle w:val="Body"/>
        <w:ind w:firstLine="720"/>
      </w:pPr>
      <w:r>
        <w:t>mai</w:t>
      </w:r>
      <w:r w:rsidR="00220342" w:rsidRPr="00EF643D">
        <w:t>_install_1_&lt;date&amp;time&gt;.LOG</w:t>
      </w:r>
    </w:p>
    <w:p w14:paraId="38C5DC6A" w14:textId="2928B08A" w:rsidR="00220342" w:rsidRPr="00EF643D" w:rsidRDefault="00F97FDD" w:rsidP="00220342">
      <w:pPr>
        <w:pStyle w:val="Body"/>
        <w:ind w:firstLine="720"/>
      </w:pPr>
      <w:r>
        <w:t>mai</w:t>
      </w:r>
      <w:r w:rsidR="00220342" w:rsidRPr="00EF643D">
        <w:t>_install_2_&lt;date&amp;time&gt;.LOG</w:t>
      </w:r>
    </w:p>
    <w:p w14:paraId="19A5AF78" w14:textId="77777777" w:rsidR="00220342" w:rsidRPr="00EF643D" w:rsidRDefault="00220342" w:rsidP="00220342">
      <w:pPr>
        <w:pStyle w:val="Body"/>
      </w:pPr>
    </w:p>
    <w:p w14:paraId="044943B9" w14:textId="1BB598FB" w:rsidR="00220342" w:rsidRPr="00EF643D" w:rsidRDefault="00220342" w:rsidP="00220342">
      <w:pPr>
        <w:pStyle w:val="Body"/>
      </w:pPr>
      <w:r w:rsidRPr="00EF643D">
        <w:t xml:space="preserve">Please raise and attach the logs to a ticket with </w:t>
      </w:r>
      <w:hyperlink r:id="rId45" w:history="1">
        <w:r w:rsidRPr="00EF643D">
          <w:rPr>
            <w:rStyle w:val="Hyperlink"/>
          </w:rPr>
          <w:t>http://selectservices.bentley.com</w:t>
        </w:r>
      </w:hyperlink>
      <w:r w:rsidRPr="00EF643D">
        <w:t xml:space="preserve"> to allow Bentley (formerly exor) support staff to verify the install has been successful.</w:t>
      </w:r>
    </w:p>
    <w:p w14:paraId="09B7BB5F" w14:textId="77777777" w:rsidR="00220342" w:rsidRPr="00EF643D" w:rsidRDefault="00220342" w:rsidP="00220342">
      <w:pPr>
        <w:pStyle w:val="Body"/>
      </w:pPr>
      <w:r w:rsidRPr="00EF643D">
        <w:t>Due to interdependencies between some Exor products, please ignore all compilation errors until all of your products have been installed.</w:t>
      </w:r>
    </w:p>
    <w:p w14:paraId="689BD099" w14:textId="047C6497" w:rsidR="00220342" w:rsidRPr="00EF643D" w:rsidRDefault="00220342" w:rsidP="00220342">
      <w:pPr>
        <w:pStyle w:val="Heading3"/>
        <w:tabs>
          <w:tab w:val="left" w:pos="1080"/>
        </w:tabs>
        <w:ind w:left="432" w:hanging="432"/>
      </w:pPr>
      <w:bookmarkStart w:id="154" w:name="_Toc47445424"/>
      <w:r w:rsidRPr="00EF643D">
        <w:t xml:space="preserve">Upgrade of </w:t>
      </w:r>
      <w:r w:rsidR="00F97FDD">
        <w:t xml:space="preserve">Maintenance </w:t>
      </w:r>
      <w:r>
        <w:t>Manager</w:t>
      </w:r>
      <w:bookmarkEnd w:id="154"/>
    </w:p>
    <w:p w14:paraId="3C9E7A6A" w14:textId="7804116B" w:rsidR="00220342" w:rsidRPr="00EF643D" w:rsidRDefault="00220342" w:rsidP="00220342">
      <w:pPr>
        <w:pStyle w:val="Body"/>
      </w:pPr>
      <w:r w:rsidRPr="00EF643D">
        <w:t xml:space="preserve">This section describes the steps necessary to upgrade </w:t>
      </w:r>
      <w:r w:rsidR="00423F1D">
        <w:t>Maintenance</w:t>
      </w:r>
      <w:r>
        <w:t xml:space="preserve"> Manager</w:t>
      </w:r>
      <w:r w:rsidRPr="00AA642B">
        <w:t xml:space="preserve"> </w:t>
      </w:r>
      <w:r w:rsidRPr="00EF643D">
        <w:t>to 4.</w:t>
      </w:r>
      <w:r>
        <w:t>8</w:t>
      </w:r>
      <w:r w:rsidRPr="00EF643D">
        <w:t>.0.</w:t>
      </w:r>
      <w:r>
        <w:t>x</w:t>
      </w:r>
    </w:p>
    <w:p w14:paraId="26CAFF83" w14:textId="4EA97C35" w:rsidR="00220342" w:rsidRPr="00EF643D" w:rsidRDefault="00220342" w:rsidP="00220342">
      <w:pPr>
        <w:pStyle w:val="Body"/>
      </w:pPr>
      <w:r w:rsidRPr="00EF643D">
        <w:t xml:space="preserve">To upgrade the base data and objects for the </w:t>
      </w:r>
      <w:r w:rsidR="00AE6CAD">
        <w:t xml:space="preserve">Maintenance </w:t>
      </w:r>
      <w:r>
        <w:t>Manager</w:t>
      </w:r>
      <w:r w:rsidRPr="00AA642B">
        <w:t xml:space="preserve"> </w:t>
      </w:r>
      <w:r w:rsidRPr="00EF643D">
        <w:t>modules;</w:t>
      </w:r>
    </w:p>
    <w:p w14:paraId="54B9179C" w14:textId="77777777" w:rsidR="00220342" w:rsidRPr="00EF643D" w:rsidRDefault="00220342" w:rsidP="00220342">
      <w:pPr>
        <w:pStyle w:val="Body"/>
      </w:pPr>
    </w:p>
    <w:p w14:paraId="5BCB9F66" w14:textId="2E642F91" w:rsidR="00220342" w:rsidRPr="00EF643D" w:rsidRDefault="00220342" w:rsidP="00220342">
      <w:pPr>
        <w:pStyle w:val="Body"/>
        <w:numPr>
          <w:ilvl w:val="0"/>
          <w:numId w:val="41"/>
        </w:numPr>
      </w:pPr>
      <w:r w:rsidRPr="00EF643D">
        <w:t xml:space="preserve">Change directory to </w:t>
      </w:r>
      <w:r w:rsidRPr="00E06E14">
        <w:rPr>
          <w:rStyle w:val="HighlightText"/>
        </w:rPr>
        <w:t>&lt;exor_base&gt;</w:t>
      </w:r>
      <w:r w:rsidRPr="00EF643D">
        <w:t>\</w:t>
      </w:r>
      <w:r w:rsidR="00AE6CAD">
        <w:t>mai</w:t>
      </w:r>
      <w:r w:rsidRPr="00EF643D">
        <w:t>\install</w:t>
      </w:r>
    </w:p>
    <w:p w14:paraId="2DAF0331" w14:textId="77777777" w:rsidR="00220342" w:rsidRPr="00EF643D" w:rsidRDefault="00220342" w:rsidP="00220342">
      <w:pPr>
        <w:pStyle w:val="Body"/>
        <w:numPr>
          <w:ilvl w:val="0"/>
          <w:numId w:val="41"/>
        </w:numPr>
      </w:pPr>
      <w:r w:rsidRPr="00EF643D">
        <w:t xml:space="preserve">Login to SQL*PLUS as the highways owner on the client PC </w:t>
      </w:r>
    </w:p>
    <w:p w14:paraId="2E1A414C" w14:textId="77777777" w:rsidR="00220342" w:rsidRDefault="00220342" w:rsidP="00220342">
      <w:pPr>
        <w:pStyle w:val="Body"/>
        <w:numPr>
          <w:ilvl w:val="0"/>
          <w:numId w:val="41"/>
        </w:numPr>
      </w:pPr>
      <w:r w:rsidRPr="00EF643D">
        <w:t>Run the following command</w:t>
      </w:r>
    </w:p>
    <w:p w14:paraId="4047D9ED" w14:textId="77777777" w:rsidR="00220342" w:rsidRPr="00EF643D" w:rsidRDefault="00220342" w:rsidP="00220342">
      <w:pPr>
        <w:pStyle w:val="Body"/>
        <w:ind w:left="720"/>
      </w:pPr>
    </w:p>
    <w:p w14:paraId="1F80205B" w14:textId="620EE130" w:rsidR="00220342" w:rsidRPr="00EF643D" w:rsidRDefault="00220342" w:rsidP="00220342">
      <w:pPr>
        <w:pStyle w:val="Body"/>
      </w:pPr>
      <w:r w:rsidRPr="00EF643D">
        <w:tab/>
      </w:r>
      <w:r>
        <w:tab/>
      </w:r>
      <w:r w:rsidRPr="00EF643D">
        <w:t xml:space="preserve">start </w:t>
      </w:r>
      <w:r w:rsidR="00F97FDD">
        <w:t>mai</w:t>
      </w:r>
      <w:r w:rsidRPr="00EF643D">
        <w:t>4</w:t>
      </w:r>
      <w:r>
        <w:t>7</w:t>
      </w:r>
      <w:r w:rsidRPr="00EF643D">
        <w:t>00_</w:t>
      </w:r>
      <w:r w:rsidR="00F97FDD">
        <w:t>mai</w:t>
      </w:r>
      <w:r w:rsidRPr="00EF643D">
        <w:t>4</w:t>
      </w:r>
      <w:r>
        <w:t>8</w:t>
      </w:r>
      <w:r w:rsidRPr="00EF643D">
        <w:t>00.sql</w:t>
      </w:r>
    </w:p>
    <w:p w14:paraId="116612EF" w14:textId="77777777" w:rsidR="00220342" w:rsidRPr="00EF643D" w:rsidRDefault="00220342" w:rsidP="00220342">
      <w:pPr>
        <w:pStyle w:val="Body"/>
      </w:pPr>
      <w:r w:rsidRPr="00EF643D">
        <w:tab/>
      </w:r>
      <w:r w:rsidRPr="00EF643D">
        <w:tab/>
        <w:t> </w:t>
      </w:r>
    </w:p>
    <w:p w14:paraId="13F1266E" w14:textId="77777777" w:rsidR="00220342" w:rsidRPr="00EF643D" w:rsidRDefault="00220342" w:rsidP="00220342">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55C0801" w14:textId="77777777" w:rsidR="00220342" w:rsidRPr="00EF643D" w:rsidRDefault="00220342" w:rsidP="00220342">
      <w:pPr>
        <w:pStyle w:val="Body"/>
        <w:numPr>
          <w:ilvl w:val="0"/>
          <w:numId w:val="42"/>
        </w:numPr>
      </w:pPr>
      <w:r w:rsidRPr="00EF643D">
        <w:t>For example, if you installed your highways software in a directory called EXOR on your C drive, you would enter the following when prompted.</w:t>
      </w:r>
    </w:p>
    <w:p w14:paraId="56ABD120" w14:textId="77777777" w:rsidR="00220342" w:rsidRPr="00EF643D" w:rsidRDefault="00220342" w:rsidP="00220342">
      <w:pPr>
        <w:pStyle w:val="Body"/>
      </w:pPr>
      <w:r w:rsidRPr="00EF643D">
        <w:t> </w:t>
      </w:r>
    </w:p>
    <w:p w14:paraId="18828C66" w14:textId="77777777" w:rsidR="00220342" w:rsidRPr="00EF643D" w:rsidRDefault="00220342" w:rsidP="00220342">
      <w:pPr>
        <w:pStyle w:val="Body"/>
        <w:ind w:left="720" w:firstLine="720"/>
      </w:pPr>
      <w:r w:rsidRPr="00EF643D">
        <w:t>C:\EXOR\</w:t>
      </w:r>
    </w:p>
    <w:p w14:paraId="6350DB60" w14:textId="77777777" w:rsidR="00220342" w:rsidRPr="00EF643D" w:rsidRDefault="00220342" w:rsidP="00220342">
      <w:pPr>
        <w:pStyle w:val="Body"/>
      </w:pPr>
      <w:r w:rsidRPr="00EF643D">
        <w:t> </w:t>
      </w:r>
    </w:p>
    <w:p w14:paraId="2FFCE62A" w14:textId="77777777" w:rsidR="00220342" w:rsidRPr="00EF643D" w:rsidRDefault="00220342" w:rsidP="00220342">
      <w:pPr>
        <w:pStyle w:val="Body"/>
        <w:numPr>
          <w:ilvl w:val="0"/>
          <w:numId w:val="42"/>
        </w:numPr>
      </w:pPr>
      <w:r w:rsidRPr="00EF643D">
        <w:t>When you have supplied this value, you will be prompted to confirm that it is correct and asked whether you wish to continue.</w:t>
      </w:r>
    </w:p>
    <w:p w14:paraId="1416AF81" w14:textId="77777777" w:rsidR="00220342" w:rsidRPr="00EF643D" w:rsidRDefault="00220342" w:rsidP="00220342">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45579DF6" w14:textId="00A2AB51" w:rsidR="00220342" w:rsidRPr="00EF643D" w:rsidRDefault="00220342" w:rsidP="00220342">
      <w:pPr>
        <w:pStyle w:val="Body"/>
        <w:numPr>
          <w:ilvl w:val="0"/>
          <w:numId w:val="42"/>
        </w:numPr>
      </w:pPr>
      <w:r w:rsidRPr="00EF643D">
        <w:t xml:space="preserve">When the script has completed, all the </w:t>
      </w:r>
      <w:r w:rsidR="00F97FDD">
        <w:t xml:space="preserve">Maintenance </w:t>
      </w:r>
      <w:r>
        <w:t>Manager</w:t>
      </w:r>
      <w:r w:rsidRPr="00AA642B">
        <w:t xml:space="preserve"> </w:t>
      </w:r>
      <w:r w:rsidRPr="00EF643D">
        <w:t xml:space="preserve">objects and data will have been upgraded. </w:t>
      </w:r>
    </w:p>
    <w:p w14:paraId="4D53C5C0" w14:textId="77777777" w:rsidR="00220342" w:rsidRPr="00EC59A4" w:rsidRDefault="00220342" w:rsidP="00220342">
      <w:pPr>
        <w:pStyle w:val="Heading4"/>
        <w:ind w:left="432" w:hanging="432"/>
      </w:pPr>
      <w:r w:rsidRPr="00EC59A4">
        <w:t>Checking Log File(s)</w:t>
      </w:r>
    </w:p>
    <w:p w14:paraId="21D6395C" w14:textId="77777777" w:rsidR="00220342" w:rsidRPr="00EF643D" w:rsidRDefault="00220342" w:rsidP="00220342">
      <w:pPr>
        <w:pStyle w:val="Body"/>
      </w:pPr>
      <w:r w:rsidRPr="00EF643D">
        <w:t>The following log files are produced in the working directory.  At the end of the upgrade, they can be viewed to check for any errors that could have occurred during the upgrade process.</w:t>
      </w:r>
    </w:p>
    <w:p w14:paraId="32633366" w14:textId="77777777" w:rsidR="00220342" w:rsidRPr="00EF643D" w:rsidRDefault="00220342" w:rsidP="00220342">
      <w:pPr>
        <w:pStyle w:val="Body"/>
      </w:pPr>
      <w:r w:rsidRPr="00EF643D">
        <w:lastRenderedPageBreak/>
        <w:tab/>
      </w:r>
    </w:p>
    <w:p w14:paraId="22B793A4" w14:textId="11E53AB3" w:rsidR="00220342" w:rsidRPr="00EF643D" w:rsidRDefault="00F97FDD" w:rsidP="00220342">
      <w:pPr>
        <w:pStyle w:val="Body"/>
        <w:ind w:firstLine="720"/>
      </w:pPr>
      <w:r>
        <w:t>mai</w:t>
      </w:r>
      <w:r w:rsidR="00220342">
        <w:t>4700_</w:t>
      </w:r>
      <w:r>
        <w:t>mai</w:t>
      </w:r>
      <w:r w:rsidR="00220342">
        <w:t>48</w:t>
      </w:r>
      <w:r w:rsidR="00220342" w:rsidRPr="00EF643D">
        <w:t>00_1_&lt;date&amp;time&gt;.LOG</w:t>
      </w:r>
    </w:p>
    <w:p w14:paraId="77A7CE45" w14:textId="17EFA4BE" w:rsidR="00220342" w:rsidRDefault="00F97FDD" w:rsidP="00220342">
      <w:pPr>
        <w:pStyle w:val="Body"/>
        <w:ind w:firstLine="720"/>
      </w:pPr>
      <w:r>
        <w:t>mai</w:t>
      </w:r>
      <w:r w:rsidR="00220342">
        <w:t>4700_</w:t>
      </w:r>
      <w:r>
        <w:t>mai</w:t>
      </w:r>
      <w:r w:rsidR="00220342">
        <w:t>48</w:t>
      </w:r>
      <w:r w:rsidR="00220342" w:rsidRPr="00EF643D">
        <w:t>00_2_&lt;date&amp;time&gt;.LOG</w:t>
      </w:r>
    </w:p>
    <w:p w14:paraId="7BA12925" w14:textId="77777777" w:rsidR="00220342" w:rsidRDefault="00220342" w:rsidP="00220342">
      <w:pPr>
        <w:pStyle w:val="Body"/>
        <w:ind w:firstLine="720"/>
      </w:pPr>
    </w:p>
    <w:p w14:paraId="70B468D9" w14:textId="20BA91BA" w:rsidR="00220342" w:rsidRPr="00EF643D" w:rsidRDefault="00220342" w:rsidP="00220342">
      <w:pPr>
        <w:pStyle w:val="Body"/>
      </w:pPr>
      <w:r w:rsidRPr="00EF643D">
        <w:t xml:space="preserve">Please raise and attach the logs to a ticket with </w:t>
      </w:r>
      <w:hyperlink r:id="rId46" w:history="1">
        <w:r w:rsidRPr="00EF643D">
          <w:rPr>
            <w:rStyle w:val="Hyperlink"/>
          </w:rPr>
          <w:t>http://selectservices.bentley.com</w:t>
        </w:r>
      </w:hyperlink>
      <w:r w:rsidRPr="00EF643D">
        <w:t xml:space="preserve"> to allow Bentley (formerly exor) support staff to verify the upgrade has been successful.</w:t>
      </w:r>
    </w:p>
    <w:p w14:paraId="54274923" w14:textId="77777777" w:rsidR="00220342" w:rsidRPr="00EF643D" w:rsidRDefault="00220342" w:rsidP="00220342">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022DAABF" w14:textId="77777777" w:rsidR="00220342" w:rsidRPr="00EF643D" w:rsidRDefault="00220342" w:rsidP="00220342">
      <w:pPr>
        <w:pStyle w:val="Heading3"/>
        <w:tabs>
          <w:tab w:val="left" w:pos="1080"/>
        </w:tabs>
        <w:ind w:left="432" w:hanging="432"/>
      </w:pPr>
      <w:bookmarkStart w:id="155" w:name="_Toc47445425"/>
      <w:r w:rsidRPr="00EF643D">
        <w:t xml:space="preserve">Post </w:t>
      </w:r>
      <w:r>
        <w:t>Install/</w:t>
      </w:r>
      <w:r w:rsidRPr="00EF643D">
        <w:t>Upgrade Tasks</w:t>
      </w:r>
      <w:bookmarkEnd w:id="155"/>
    </w:p>
    <w:p w14:paraId="2CFC0B7F" w14:textId="113A490B" w:rsidR="00220342" w:rsidRPr="00EF643D" w:rsidRDefault="00220342" w:rsidP="00220342">
      <w:pPr>
        <w:pStyle w:val="Body"/>
      </w:pPr>
      <w:r w:rsidRPr="00EF643D">
        <w:t xml:space="preserve">Before accessing </w:t>
      </w:r>
      <w:r w:rsidR="00F97FDD">
        <w:t xml:space="preserve">Maintenance </w:t>
      </w:r>
      <w:r>
        <w:t>Manager</w:t>
      </w:r>
      <w:r w:rsidRPr="00AA642B">
        <w:t xml:space="preserve"> </w:t>
      </w:r>
      <w:r w:rsidRPr="00EF643D">
        <w:t xml:space="preserve">you must check the file exor_version.txt.  </w:t>
      </w:r>
    </w:p>
    <w:p w14:paraId="5C51E420" w14:textId="77777777" w:rsidR="00220342" w:rsidRPr="00EF643D" w:rsidRDefault="00220342" w:rsidP="00220342">
      <w:pPr>
        <w:pStyle w:val="Body"/>
      </w:pPr>
      <w:r w:rsidRPr="00EF643D">
        <w:t xml:space="preserve">This file is referenced in Windows Registry setting ‘EXOR_VERSION’ and by default can be located in the </w:t>
      </w:r>
      <w:r>
        <w:t xml:space="preserve">runtime environment bin folder. </w:t>
      </w:r>
    </w:p>
    <w:p w14:paraId="4CA97A10" w14:textId="6FE63B02" w:rsidR="00220342" w:rsidRPr="00EF643D" w:rsidRDefault="00220342" w:rsidP="00220342">
      <w:pPr>
        <w:pStyle w:val="Body"/>
      </w:pPr>
      <w:r w:rsidRPr="00EF643D">
        <w:t xml:space="preserve">Ensure that the entry for </w:t>
      </w:r>
      <w:r w:rsidR="00F97FDD">
        <w:t xml:space="preserve">Maintenance </w:t>
      </w:r>
      <w:r>
        <w:t>Manager</w:t>
      </w:r>
      <w:r w:rsidRPr="00AA642B">
        <w:t xml:space="preserve"> </w:t>
      </w:r>
      <w:r w:rsidRPr="00EF643D">
        <w:t>is set accordingly;</w:t>
      </w:r>
    </w:p>
    <w:p w14:paraId="1CBC9ADF" w14:textId="3AAB4DA3" w:rsidR="00220342" w:rsidRPr="00541833" w:rsidRDefault="00220342" w:rsidP="00220342">
      <w:pPr>
        <w:ind w:left="720"/>
        <w:rPr>
          <w:rStyle w:val="HighlightText"/>
        </w:rPr>
      </w:pPr>
      <w:r>
        <w:rPr>
          <w:rStyle w:val="HighlightText"/>
        </w:rPr>
        <w:br/>
      </w:r>
      <w:r w:rsidR="00F97FDD">
        <w:rPr>
          <w:rStyle w:val="HighlightText"/>
        </w:rPr>
        <w:t>MAI</w:t>
      </w:r>
      <w:r w:rsidRPr="00541833">
        <w:rPr>
          <w:rStyle w:val="HighlightText"/>
        </w:rPr>
        <w:t>=4.</w:t>
      </w:r>
      <w:r>
        <w:rPr>
          <w:rStyle w:val="HighlightText"/>
        </w:rPr>
        <w:t>8</w:t>
      </w:r>
      <w:r w:rsidRPr="00541833">
        <w:rPr>
          <w:rStyle w:val="HighlightText"/>
        </w:rPr>
        <w:t>.0.</w:t>
      </w:r>
      <w:r>
        <w:rPr>
          <w:rStyle w:val="HighlightText"/>
        </w:rPr>
        <w:t>1</w:t>
      </w:r>
    </w:p>
    <w:p w14:paraId="2A852ED0" w14:textId="77777777" w:rsidR="002A6A6E" w:rsidRPr="00EF643D" w:rsidRDefault="002A6A6E" w:rsidP="002A6A6E">
      <w:pPr>
        <w:pStyle w:val="Heading3"/>
        <w:tabs>
          <w:tab w:val="left" w:pos="1080"/>
        </w:tabs>
        <w:ind w:left="432" w:hanging="432"/>
      </w:pPr>
      <w:bookmarkStart w:id="156" w:name="_Toc254883665"/>
      <w:bookmarkStart w:id="157" w:name="_Toc279737355"/>
      <w:bookmarkStart w:id="158" w:name="_Toc299616306"/>
      <w:bookmarkStart w:id="159" w:name="_Toc320697284"/>
      <w:bookmarkStart w:id="160" w:name="_Toc366492017"/>
      <w:bookmarkStart w:id="161" w:name="_Toc378938054"/>
      <w:bookmarkStart w:id="162" w:name="_Toc222221891"/>
      <w:bookmarkStart w:id="163" w:name="_Toc47445426"/>
      <w:r w:rsidRPr="00EF643D">
        <w:t>Conflated Networks</w:t>
      </w:r>
      <w:bookmarkEnd w:id="156"/>
      <w:bookmarkEnd w:id="157"/>
      <w:r w:rsidRPr="00EF643D">
        <w:t xml:space="preserve"> (Post Install only)</w:t>
      </w:r>
      <w:bookmarkEnd w:id="158"/>
      <w:bookmarkEnd w:id="159"/>
      <w:bookmarkEnd w:id="160"/>
      <w:bookmarkEnd w:id="161"/>
      <w:bookmarkEnd w:id="163"/>
    </w:p>
    <w:p w14:paraId="5261B99A" w14:textId="77777777" w:rsidR="002A6A6E" w:rsidRPr="00EF643D" w:rsidRDefault="002A6A6E" w:rsidP="002A6A6E">
      <w:pPr>
        <w:pStyle w:val="Body"/>
      </w:pPr>
      <w:r w:rsidRPr="00EF643D">
        <w:t>Customers using a Conflated Network must run an additional script to implement an appropriate view for Cyclic Maintenance.</w:t>
      </w:r>
    </w:p>
    <w:p w14:paraId="0A1A3332" w14:textId="77777777" w:rsidR="002A6A6E" w:rsidRPr="00EF643D" w:rsidRDefault="002A6A6E" w:rsidP="002A6A6E">
      <w:pPr>
        <w:pStyle w:val="Body"/>
      </w:pPr>
      <w:r>
        <w:rPr>
          <w:rStyle w:val="HighlightText"/>
        </w:rPr>
        <w:t>NB</w:t>
      </w:r>
      <w:r w:rsidRPr="00EF643D">
        <w:t xml:space="preserve"> This step is not required if the Maintenance Sections used by Maintenance Manager are Datum Elements.</w:t>
      </w:r>
    </w:p>
    <w:p w14:paraId="2A2ACE5F" w14:textId="77777777" w:rsidR="002A6A6E" w:rsidRPr="00EF643D" w:rsidRDefault="002A6A6E" w:rsidP="002A6A6E">
      <w:pPr>
        <w:pStyle w:val="Body"/>
      </w:pPr>
      <w:r w:rsidRPr="00EF643D">
        <w:t>To implement the view;</w:t>
      </w:r>
    </w:p>
    <w:p w14:paraId="473BD7BF" w14:textId="77777777" w:rsidR="002A6A6E" w:rsidRPr="00EF643D" w:rsidRDefault="002A6A6E" w:rsidP="002A6A6E">
      <w:pPr>
        <w:pStyle w:val="Body"/>
        <w:numPr>
          <w:ilvl w:val="0"/>
          <w:numId w:val="61"/>
        </w:numPr>
      </w:pPr>
      <w:r>
        <w:t>Change</w:t>
      </w:r>
      <w:r w:rsidRPr="00EF643D">
        <w:t xml:space="preserve"> directory to </w:t>
      </w:r>
      <w:r w:rsidRPr="00E06E14">
        <w:rPr>
          <w:rStyle w:val="HighlightText"/>
        </w:rPr>
        <w:t>&lt;exor_base&gt;</w:t>
      </w:r>
      <w:r w:rsidRPr="00EF643D">
        <w:t>\mai\admin\views</w:t>
      </w:r>
    </w:p>
    <w:p w14:paraId="24E1D19C" w14:textId="77777777" w:rsidR="002A6A6E" w:rsidRDefault="002A6A6E" w:rsidP="002A6A6E">
      <w:pPr>
        <w:pStyle w:val="Body"/>
        <w:numPr>
          <w:ilvl w:val="0"/>
          <w:numId w:val="61"/>
        </w:numPr>
      </w:pPr>
      <w:r>
        <w:t xml:space="preserve">Login </w:t>
      </w:r>
      <w:r w:rsidRPr="00EF643D">
        <w:t xml:space="preserve">to SQL*PLUS as the highways owner on the client PC </w:t>
      </w:r>
    </w:p>
    <w:p w14:paraId="6DD11FB3" w14:textId="3DA165E8" w:rsidR="002A6A6E" w:rsidRDefault="002A6A6E" w:rsidP="002A6A6E">
      <w:pPr>
        <w:pStyle w:val="ListBullet"/>
        <w:numPr>
          <w:ilvl w:val="0"/>
          <w:numId w:val="61"/>
        </w:numPr>
      </w:pPr>
      <w:r w:rsidRPr="00EF643D">
        <w:t>Run the following command</w:t>
      </w:r>
    </w:p>
    <w:p w14:paraId="73CF5064" w14:textId="77777777" w:rsidR="002A6A6E" w:rsidRPr="00EF643D" w:rsidRDefault="002A6A6E" w:rsidP="002A6A6E">
      <w:pPr>
        <w:pStyle w:val="ListBullet"/>
        <w:numPr>
          <w:ilvl w:val="0"/>
          <w:numId w:val="0"/>
        </w:numPr>
        <w:ind w:left="720"/>
      </w:pPr>
    </w:p>
    <w:p w14:paraId="0AB9FD0F" w14:textId="5BD7B381" w:rsidR="002A6A6E" w:rsidRPr="00697742" w:rsidRDefault="002A6A6E" w:rsidP="002A6A6E">
      <w:pPr>
        <w:rPr>
          <w:rStyle w:val="CodeText"/>
        </w:rPr>
      </w:pPr>
      <w:r w:rsidRPr="00EF643D">
        <w:tab/>
      </w:r>
      <w:r>
        <w:tab/>
      </w:r>
      <w:r w:rsidRPr="00697742">
        <w:rPr>
          <w:rStyle w:val="CodeText"/>
        </w:rPr>
        <w:t>start inv_items_all_section.sql</w:t>
      </w:r>
    </w:p>
    <w:p w14:paraId="1C2DD2A3" w14:textId="77777777" w:rsidR="002A6A6E" w:rsidRDefault="002A6A6E" w:rsidP="002A6A6E">
      <w:pPr>
        <w:pStyle w:val="ListBullet"/>
        <w:numPr>
          <w:ilvl w:val="0"/>
          <w:numId w:val="62"/>
        </w:numPr>
      </w:pPr>
      <w:r w:rsidRPr="00EF643D">
        <w:t>You will be prompted to enter the Group Type of the Maintenance Sections used by Maintenance Manager.</w:t>
      </w:r>
    </w:p>
    <w:p w14:paraId="1DEBE884" w14:textId="77777777" w:rsidR="002A6A6E" w:rsidRPr="00EF643D" w:rsidRDefault="002A6A6E" w:rsidP="002A6A6E">
      <w:pPr>
        <w:pStyle w:val="ListBullet"/>
        <w:numPr>
          <w:ilvl w:val="0"/>
          <w:numId w:val="62"/>
        </w:numPr>
      </w:pPr>
      <w:r>
        <w:t>When</w:t>
      </w:r>
      <w:r w:rsidRPr="00EF643D">
        <w:t xml:space="preserve"> you have supplied this value press enter and the script will create the appropriate view.</w:t>
      </w:r>
    </w:p>
    <w:p w14:paraId="7E43D615" w14:textId="77777777" w:rsidR="002A6A6E" w:rsidRPr="00EF643D" w:rsidRDefault="002A6A6E" w:rsidP="002A6A6E">
      <w:pPr>
        <w:pStyle w:val="Heading3"/>
        <w:tabs>
          <w:tab w:val="left" w:pos="1080"/>
        </w:tabs>
        <w:ind w:left="432" w:hanging="432"/>
      </w:pPr>
      <w:bookmarkStart w:id="164" w:name="_Toc254883666"/>
      <w:bookmarkStart w:id="165" w:name="_Toc279737356"/>
      <w:bookmarkStart w:id="166" w:name="_Toc299616307"/>
      <w:bookmarkStart w:id="167" w:name="_Toc320697285"/>
      <w:bookmarkStart w:id="168" w:name="_Toc366492018"/>
      <w:bookmarkStart w:id="169" w:name="_Toc378938055"/>
      <w:bookmarkStart w:id="170" w:name="_Toc47445427"/>
      <w:r w:rsidRPr="00EF643D">
        <w:t>Additional Configuration</w:t>
      </w:r>
      <w:bookmarkEnd w:id="162"/>
      <w:bookmarkEnd w:id="164"/>
      <w:bookmarkEnd w:id="165"/>
      <w:r w:rsidRPr="00EF643D">
        <w:t xml:space="preserve"> (Post Install and Upgrade)</w:t>
      </w:r>
      <w:bookmarkEnd w:id="166"/>
      <w:bookmarkEnd w:id="167"/>
      <w:bookmarkEnd w:id="168"/>
      <w:bookmarkEnd w:id="169"/>
      <w:bookmarkEnd w:id="170"/>
    </w:p>
    <w:p w14:paraId="0B78E46F" w14:textId="77777777" w:rsidR="002A6A6E" w:rsidRPr="00EF643D" w:rsidRDefault="002A6A6E" w:rsidP="00BA6C10">
      <w:pPr>
        <w:pStyle w:val="Body"/>
      </w:pPr>
      <w:r w:rsidRPr="00EF643D">
        <w:t xml:space="preserve">Consult the documentation that accompanies this release for details of any additional configuration that may be required following an install/upgrade. </w:t>
      </w:r>
    </w:p>
    <w:p w14:paraId="37E03318" w14:textId="5780464B" w:rsidR="002A6A6E" w:rsidRDefault="002A6A6E" w:rsidP="00BA6C10">
      <w:pPr>
        <w:pStyle w:val="Body"/>
      </w:pPr>
      <w:r w:rsidRPr="00EF643D">
        <w:t>For example, to obtain details of product options, and for details of new product features/amendments.</w:t>
      </w:r>
    </w:p>
    <w:p w14:paraId="6F15A168" w14:textId="77777777" w:rsidR="00BA6C10" w:rsidRPr="00EF643D" w:rsidRDefault="00BA6C10" w:rsidP="00BA6C10">
      <w:pPr>
        <w:pStyle w:val="Body"/>
      </w:pPr>
    </w:p>
    <w:p w14:paraId="4EC00246" w14:textId="2BE864ED" w:rsidR="002A6A6E" w:rsidRPr="00EF643D" w:rsidRDefault="002A6A6E" w:rsidP="00BA6C10">
      <w:pPr>
        <w:pStyle w:val="Body"/>
      </w:pPr>
      <w:r w:rsidRPr="00E06E14">
        <w:rPr>
          <w:rStyle w:val="HighlightText"/>
        </w:rPr>
        <w:t>Important</w:t>
      </w:r>
      <w:r w:rsidRPr="00EF643D">
        <w:t>:</w:t>
      </w:r>
      <w:r w:rsidR="00BA6C10">
        <w:t xml:space="preserve"> </w:t>
      </w:r>
      <w:r w:rsidRPr="00EF643D">
        <w:t>It is highly recommended that you do this before attempting to use the application.</w:t>
      </w:r>
    </w:p>
    <w:p w14:paraId="37240DBF" w14:textId="77777777" w:rsidR="002A6A6E" w:rsidRPr="00EF643D" w:rsidRDefault="002A6A6E" w:rsidP="002A6A6E">
      <w:pPr>
        <w:pStyle w:val="Heading3"/>
        <w:tabs>
          <w:tab w:val="left" w:pos="1080"/>
        </w:tabs>
        <w:ind w:left="432" w:hanging="432"/>
      </w:pPr>
      <w:bookmarkStart w:id="171" w:name="_Toc254883667"/>
      <w:bookmarkStart w:id="172" w:name="_Toc279737357"/>
      <w:bookmarkStart w:id="173" w:name="_Toc299616308"/>
      <w:bookmarkStart w:id="174" w:name="_Toc320697286"/>
      <w:bookmarkStart w:id="175" w:name="_Toc366492019"/>
      <w:bookmarkStart w:id="176" w:name="_Toc378938056"/>
      <w:bookmarkStart w:id="177" w:name="_Toc47445428"/>
      <w:r w:rsidRPr="00EF643D">
        <w:lastRenderedPageBreak/>
        <w:t>Product Licencing</w:t>
      </w:r>
      <w:bookmarkEnd w:id="171"/>
      <w:bookmarkEnd w:id="172"/>
      <w:r w:rsidRPr="00EF643D">
        <w:t xml:space="preserve"> (Post Install only)</w:t>
      </w:r>
      <w:bookmarkEnd w:id="173"/>
      <w:bookmarkEnd w:id="174"/>
      <w:bookmarkEnd w:id="175"/>
      <w:bookmarkEnd w:id="176"/>
      <w:bookmarkEnd w:id="177"/>
    </w:p>
    <w:p w14:paraId="7D303BD0" w14:textId="77777777" w:rsidR="002A6A6E" w:rsidRPr="00EF643D" w:rsidRDefault="002A6A6E" w:rsidP="00BA6C10">
      <w:pPr>
        <w:pStyle w:val="Body"/>
      </w:pPr>
      <w:r w:rsidRPr="00EF643D">
        <w:t xml:space="preserve">Following first time installation you must licence the product for use.  </w:t>
      </w:r>
    </w:p>
    <w:p w14:paraId="3E739C30" w14:textId="77777777" w:rsidR="002A6A6E" w:rsidRPr="00EF643D" w:rsidRDefault="002A6A6E" w:rsidP="00BA6C10">
      <w:pPr>
        <w:pStyle w:val="Body"/>
      </w:pPr>
      <w:r w:rsidRPr="00EF643D">
        <w:t>To do this start highways by exor and invoke module HIG1890 from the Fastpath menu.</w:t>
      </w:r>
    </w:p>
    <w:p w14:paraId="743BC091" w14:textId="77777777" w:rsidR="002A6A6E" w:rsidRPr="00EF643D" w:rsidRDefault="002A6A6E" w:rsidP="002A6A6E"/>
    <w:p w14:paraId="3357606E" w14:textId="77777777" w:rsidR="002A6A6E" w:rsidRPr="00EF643D" w:rsidRDefault="002A6A6E" w:rsidP="002A6A6E">
      <w:r w:rsidRPr="00EF643D">
        <w:object w:dxaOrig="8986" w:dyaOrig="1980" w14:anchorId="464A46A6">
          <v:shape id="_x0000_i1027" type="#_x0000_t75" style="width:415.5pt;height:90.75pt" o:ole="">
            <v:imagedata r:id="rId35" o:title=""/>
          </v:shape>
          <o:OLEObject Type="Embed" ProgID="PBrush" ShapeID="_x0000_i1027" DrawAspect="Content" ObjectID="_1658058231" r:id="rId47"/>
        </w:object>
      </w:r>
      <w:r w:rsidRPr="00EF643D">
        <w:t xml:space="preserve"> </w:t>
      </w:r>
    </w:p>
    <w:p w14:paraId="3A1B2936" w14:textId="77777777" w:rsidR="002A6A6E" w:rsidRPr="00EF643D" w:rsidRDefault="002A6A6E" w:rsidP="00BA6C10">
      <w:pPr>
        <w:pStyle w:val="Body"/>
      </w:pPr>
      <w:r w:rsidRPr="00EF643D">
        <w:t>For further details please refer to the “</w:t>
      </w:r>
      <w:r>
        <w:rPr>
          <w:rStyle w:val="HighlightText"/>
        </w:rPr>
        <w:t>Network Manager General System Admin Guide</w:t>
      </w:r>
      <w:r w:rsidRPr="00EF643D">
        <w:t>”</w:t>
      </w:r>
    </w:p>
    <w:p w14:paraId="3F08E0DF" w14:textId="77777777" w:rsidR="002A6A6E" w:rsidRPr="00EF643D" w:rsidRDefault="002A6A6E" w:rsidP="002A6A6E">
      <w:pPr>
        <w:pStyle w:val="Heading3"/>
        <w:tabs>
          <w:tab w:val="left" w:pos="1080"/>
        </w:tabs>
        <w:ind w:left="432" w:hanging="432"/>
      </w:pPr>
      <w:bookmarkStart w:id="178" w:name="_Toc222221892"/>
      <w:bookmarkStart w:id="179" w:name="_Toc254883668"/>
      <w:bookmarkStart w:id="180" w:name="_Toc279737358"/>
      <w:bookmarkStart w:id="181" w:name="_Toc299616309"/>
      <w:bookmarkStart w:id="182" w:name="_Toc320697287"/>
      <w:bookmarkStart w:id="183" w:name="_Toc366492020"/>
      <w:bookmarkStart w:id="184" w:name="_Toc378938057"/>
      <w:bookmarkStart w:id="185" w:name="_Toc47445429"/>
      <w:r w:rsidRPr="00EF643D">
        <w:t>Spatial Configuration</w:t>
      </w:r>
      <w:bookmarkEnd w:id="178"/>
      <w:bookmarkEnd w:id="179"/>
      <w:bookmarkEnd w:id="180"/>
      <w:r w:rsidRPr="00EF643D">
        <w:t xml:space="preserve"> (Post Install and Upgrade)</w:t>
      </w:r>
      <w:bookmarkEnd w:id="181"/>
      <w:bookmarkEnd w:id="182"/>
      <w:bookmarkEnd w:id="183"/>
      <w:bookmarkEnd w:id="184"/>
      <w:bookmarkEnd w:id="185"/>
    </w:p>
    <w:p w14:paraId="52A7A633" w14:textId="77777777" w:rsidR="002A6A6E" w:rsidRPr="00EF643D" w:rsidRDefault="002A6A6E" w:rsidP="00BA6C10">
      <w:pPr>
        <w:pStyle w:val="Body"/>
      </w:pPr>
      <w:r w:rsidRPr="00EF643D">
        <w:t>Specific information regarding the registration of spatial layers can be found in the “</w:t>
      </w:r>
      <w:r>
        <w:rPr>
          <w:rStyle w:val="HighlightText"/>
        </w:rPr>
        <w:t>Locator and Web Mapping</w:t>
      </w:r>
      <w:r w:rsidRPr="00EF643D">
        <w:t>” document.</w:t>
      </w:r>
    </w:p>
    <w:p w14:paraId="049FCE8B" w14:textId="77777777" w:rsidR="002A6A6E" w:rsidRPr="00EF643D" w:rsidRDefault="002A6A6E" w:rsidP="002A6A6E"/>
    <w:p w14:paraId="4A3422C2" w14:textId="77777777" w:rsidR="00A03812" w:rsidRDefault="00A03812">
      <w:pPr>
        <w:rPr>
          <w:rFonts w:ascii="Arial" w:eastAsia="Times New Roman" w:hAnsi="Arial" w:cs="Arial"/>
          <w:b/>
          <w:kern w:val="28"/>
          <w:sz w:val="24"/>
          <w:szCs w:val="20"/>
        </w:rPr>
      </w:pPr>
      <w:r>
        <w:br w:type="page"/>
      </w:r>
    </w:p>
    <w:p w14:paraId="4368CEC6" w14:textId="2C8EC3D7" w:rsidR="00A03812" w:rsidRDefault="00A03812" w:rsidP="00A03812">
      <w:pPr>
        <w:pStyle w:val="Heading1"/>
      </w:pPr>
      <w:bookmarkStart w:id="186" w:name="_Toc47445430"/>
      <w:r>
        <w:lastRenderedPageBreak/>
        <w:t>Enquiry Manager</w:t>
      </w:r>
      <w:bookmarkEnd w:id="186"/>
    </w:p>
    <w:p w14:paraId="26D15660" w14:textId="220701C9" w:rsidR="00A03812" w:rsidRPr="00EF643D" w:rsidRDefault="00A03812" w:rsidP="00A03812">
      <w:pPr>
        <w:pStyle w:val="Heading2"/>
      </w:pPr>
      <w:bookmarkStart w:id="187" w:name="_Toc47445431"/>
      <w:r w:rsidRPr="00EF643D">
        <w:t xml:space="preserve">Installation of the </w:t>
      </w:r>
      <w:r>
        <w:t>Enquiry</w:t>
      </w:r>
      <w:r w:rsidRPr="002703E7">
        <w:t xml:space="preserve"> Manager</w:t>
      </w:r>
      <w:r>
        <w:t xml:space="preserve"> </w:t>
      </w:r>
      <w:r w:rsidRPr="00EF643D">
        <w:t>Software files</w:t>
      </w:r>
      <w:bookmarkEnd w:id="187"/>
    </w:p>
    <w:p w14:paraId="47EB6F8D" w14:textId="506DA194" w:rsidR="00A03812" w:rsidRPr="00EF643D" w:rsidRDefault="00A03812" w:rsidP="00A03812">
      <w:pPr>
        <w:pStyle w:val="Body"/>
      </w:pPr>
      <w:r w:rsidRPr="00EF643D">
        <w:t xml:space="preserve">To install the software components for </w:t>
      </w:r>
      <w:r>
        <w:t>Enquiry</w:t>
      </w:r>
      <w:r w:rsidRPr="002703E7">
        <w:t xml:space="preserve"> Manager</w:t>
      </w:r>
      <w:r w:rsidRPr="00EF643D">
        <w:t xml:space="preserve">, extract the </w:t>
      </w:r>
      <w:r>
        <w:t>PEM</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2E23436C" w14:textId="77777777" w:rsidR="00A03812" w:rsidRPr="00F735F8" w:rsidRDefault="00A03812" w:rsidP="00A03812">
      <w:pPr>
        <w:pStyle w:val="Heading3"/>
      </w:pPr>
      <w:bookmarkStart w:id="188" w:name="_Toc47445432"/>
      <w:r w:rsidRPr="00F735F8">
        <w:t>Product Run-time Environment</w:t>
      </w:r>
      <w:bookmarkEnd w:id="188"/>
    </w:p>
    <w:p w14:paraId="19DE5FDA" w14:textId="45FF37FE" w:rsidR="00A03812" w:rsidRPr="00AA642B" w:rsidRDefault="00A03812" w:rsidP="00A03812">
      <w:pPr>
        <w:pStyle w:val="Body"/>
      </w:pPr>
      <w:r w:rsidRPr="00AA642B">
        <w:t xml:space="preserve">All </w:t>
      </w:r>
      <w:r w:rsidR="00AE6CAD">
        <w:t>Enquiry</w:t>
      </w:r>
      <w:r>
        <w:t xml:space="preserve"> Manager</w:t>
      </w:r>
      <w:r w:rsidRPr="00AA642B">
        <w:t xml:space="preserve"> run-time modules, held in the product release installation folder </w:t>
      </w:r>
      <w:r w:rsidRPr="00AA642B">
        <w:rPr>
          <w:rStyle w:val="HighlightText"/>
        </w:rPr>
        <w:t>&lt;exor_base&gt;</w:t>
      </w:r>
      <w:r w:rsidRPr="00AA642B">
        <w:t>\</w:t>
      </w:r>
      <w:r w:rsidR="00050F16">
        <w:t>pem</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A80D8B">
        <w:t>3.1.1</w:t>
      </w:r>
      <w:r w:rsidRPr="00AA642B">
        <w:fldChar w:fldCharType="end"/>
      </w:r>
    </w:p>
    <w:p w14:paraId="030FEAF7" w14:textId="77777777" w:rsidR="00A03812" w:rsidRPr="00F735F8" w:rsidRDefault="00A03812" w:rsidP="00A03812">
      <w:pPr>
        <w:rPr>
          <w:rStyle w:val="HighlightText"/>
        </w:rPr>
      </w:pPr>
      <w:r w:rsidRPr="00F735F8">
        <w:rPr>
          <w:rStyle w:val="HighlightText"/>
        </w:rPr>
        <w:t>If in any doubt, please raise a ticket at http://selectservices.bentley.com.</w:t>
      </w:r>
    </w:p>
    <w:p w14:paraId="14B5C51F" w14:textId="7A00B04F" w:rsidR="00A03812" w:rsidRPr="00EF643D" w:rsidRDefault="00A03812" w:rsidP="00A03812">
      <w:pPr>
        <w:pStyle w:val="Heading2"/>
      </w:pPr>
      <w:bookmarkStart w:id="189" w:name="_Toc47445433"/>
      <w:r>
        <w:t>Enquiry</w:t>
      </w:r>
      <w:r w:rsidRPr="002703E7">
        <w:t xml:space="preserve"> </w:t>
      </w:r>
      <w:r>
        <w:t>Manager</w:t>
      </w:r>
      <w:r w:rsidRPr="00AA642B">
        <w:t xml:space="preserve"> </w:t>
      </w:r>
      <w:r>
        <w:t>DB Server</w:t>
      </w:r>
      <w:r w:rsidRPr="00EF643D">
        <w:t xml:space="preserve"> </w:t>
      </w:r>
      <w:r>
        <w:t>I</w:t>
      </w:r>
      <w:r w:rsidRPr="00EF643D">
        <w:t>nstall/Upgrade</w:t>
      </w:r>
      <w:bookmarkEnd w:id="189"/>
    </w:p>
    <w:p w14:paraId="1C58035E" w14:textId="63ED08B5" w:rsidR="00A03812" w:rsidRDefault="00A03812" w:rsidP="00A03812">
      <w:pPr>
        <w:pStyle w:val="Body"/>
      </w:pPr>
      <w:r w:rsidRPr="00EF643D">
        <w:t xml:space="preserve">This section provides details of steps involved in installing/upgrading the server components for </w:t>
      </w:r>
      <w:r w:rsidRPr="00A03812">
        <w:t xml:space="preserve">Enquiry </w:t>
      </w:r>
      <w:r>
        <w:t>Manager</w:t>
      </w:r>
      <w:r w:rsidRPr="00EF643D">
        <w:t xml:space="preserve"> to 4.</w:t>
      </w:r>
      <w:r>
        <w:t>8</w:t>
      </w:r>
      <w:r w:rsidRPr="00EF643D">
        <w:t>.0.</w:t>
      </w:r>
      <w:r>
        <w:t>x</w:t>
      </w:r>
      <w:r w:rsidRPr="00EF643D">
        <w:t>.</w:t>
      </w:r>
    </w:p>
    <w:p w14:paraId="7785F41A" w14:textId="77777777" w:rsidR="00A03812" w:rsidRDefault="00A03812" w:rsidP="00A03812">
      <w:pPr>
        <w:pStyle w:val="Heading3"/>
      </w:pPr>
      <w:bookmarkStart w:id="190" w:name="_Toc47445434"/>
      <w:r>
        <w:t>Pre-Install and Upgrade</w:t>
      </w:r>
      <w:bookmarkEnd w:id="190"/>
    </w:p>
    <w:p w14:paraId="68F28A2C" w14:textId="34E64E9B" w:rsidR="00A03812" w:rsidRPr="00CA218E" w:rsidRDefault="00A03812" w:rsidP="00423F1D">
      <w:pPr>
        <w:pStyle w:val="Body"/>
      </w:pPr>
      <w:r>
        <w:t xml:space="preserve">Please refer to sections </w:t>
      </w:r>
      <w:r>
        <w:fldChar w:fldCharType="begin"/>
      </w:r>
      <w:r>
        <w:instrText xml:space="preserve"> REF _Ref21942151 \r \h </w:instrText>
      </w:r>
      <w:r w:rsidR="00423F1D">
        <w:instrText xml:space="preserve"> \* MERGEFORMAT </w:instrText>
      </w:r>
      <w:r>
        <w:fldChar w:fldCharType="separate"/>
      </w:r>
      <w:r w:rsidR="00A80D8B">
        <w:t>3.2.1</w:t>
      </w:r>
      <w:r>
        <w:fldChar w:fldCharType="end"/>
      </w:r>
      <w:r>
        <w:t xml:space="preserve"> and </w:t>
      </w:r>
      <w:r>
        <w:fldChar w:fldCharType="begin"/>
      </w:r>
      <w:r>
        <w:instrText xml:space="preserve"> REF _Ref21942161 \r \h </w:instrText>
      </w:r>
      <w:r w:rsidR="00423F1D">
        <w:instrText xml:space="preserve"> \* MERGEFORMAT </w:instrText>
      </w:r>
      <w:r>
        <w:fldChar w:fldCharType="separate"/>
      </w:r>
      <w:r w:rsidR="00A80D8B">
        <w:t>3.2.2</w:t>
      </w:r>
      <w:r>
        <w:fldChar w:fldCharType="end"/>
      </w:r>
      <w:r>
        <w:t xml:space="preserve"> prior to Installing or Upgrading </w:t>
      </w:r>
      <w:r w:rsidRPr="00A03812">
        <w:t xml:space="preserve">Enquiry </w:t>
      </w:r>
      <w:r>
        <w:t xml:space="preserve">Manager. </w:t>
      </w:r>
    </w:p>
    <w:p w14:paraId="3BAB9639" w14:textId="6CE95B6F" w:rsidR="00A03812" w:rsidRPr="00EF643D" w:rsidRDefault="00A03812" w:rsidP="00A03812">
      <w:pPr>
        <w:pStyle w:val="Heading3"/>
        <w:tabs>
          <w:tab w:val="left" w:pos="1080"/>
        </w:tabs>
        <w:ind w:left="432" w:hanging="432"/>
      </w:pPr>
      <w:bookmarkStart w:id="191" w:name="_Toc47445435"/>
      <w:r w:rsidRPr="00EF643D">
        <w:t xml:space="preserve">Install of </w:t>
      </w:r>
      <w:r w:rsidRPr="00A03812">
        <w:t xml:space="preserve">Enquiry </w:t>
      </w:r>
      <w:r>
        <w:t>Manager</w:t>
      </w:r>
      <w:bookmarkEnd w:id="191"/>
    </w:p>
    <w:p w14:paraId="40AED330" w14:textId="74AABE54" w:rsidR="00A03812" w:rsidRPr="00EF643D" w:rsidRDefault="00A03812" w:rsidP="00A03812">
      <w:pPr>
        <w:pStyle w:val="Body"/>
      </w:pPr>
      <w:r w:rsidRPr="00EF643D">
        <w:t>To create the base data and objects for t</w:t>
      </w:r>
      <w:r>
        <w:t xml:space="preserve">he </w:t>
      </w:r>
      <w:r w:rsidR="00AE6CAD" w:rsidRPr="00A03812">
        <w:t xml:space="preserve">Enquiry </w:t>
      </w:r>
      <w:r>
        <w:t>Manager</w:t>
      </w:r>
      <w:r w:rsidRPr="00AA642B">
        <w:t xml:space="preserve"> </w:t>
      </w:r>
      <w:r>
        <w:t>modules:</w:t>
      </w:r>
    </w:p>
    <w:p w14:paraId="0DE8A10C" w14:textId="7E5480D7" w:rsidR="00A03812" w:rsidRPr="00EF643D" w:rsidRDefault="00A03812" w:rsidP="00A03812">
      <w:pPr>
        <w:pStyle w:val="Body"/>
        <w:numPr>
          <w:ilvl w:val="0"/>
          <w:numId w:val="38"/>
        </w:numPr>
      </w:pPr>
      <w:r w:rsidRPr="00EF643D">
        <w:t xml:space="preserve">Change directory to </w:t>
      </w:r>
      <w:r w:rsidRPr="00E06E14">
        <w:rPr>
          <w:rStyle w:val="HighlightText"/>
        </w:rPr>
        <w:t>&lt;exor_base&gt;</w:t>
      </w:r>
      <w:r w:rsidRPr="00EF643D">
        <w:t>\</w:t>
      </w:r>
      <w:r>
        <w:t>pem</w:t>
      </w:r>
      <w:r w:rsidRPr="00EF643D">
        <w:t>\install</w:t>
      </w:r>
    </w:p>
    <w:p w14:paraId="3076FD36" w14:textId="77777777" w:rsidR="00A03812" w:rsidRPr="00EF643D" w:rsidRDefault="00A03812" w:rsidP="00A03812">
      <w:pPr>
        <w:pStyle w:val="Body"/>
        <w:numPr>
          <w:ilvl w:val="0"/>
          <w:numId w:val="38"/>
        </w:numPr>
      </w:pPr>
      <w:r w:rsidRPr="00EF643D">
        <w:t>Login to SQL*PLUS as the highways owner on the client PC and run the following command</w:t>
      </w:r>
      <w:r>
        <w:br/>
      </w:r>
    </w:p>
    <w:p w14:paraId="5FDCCEC4" w14:textId="5A4BF1D3" w:rsidR="00A03812" w:rsidRPr="00EF643D" w:rsidRDefault="00A03812" w:rsidP="00A03812">
      <w:pPr>
        <w:pStyle w:val="Body"/>
      </w:pPr>
      <w:r w:rsidRPr="00EF643D">
        <w:tab/>
      </w:r>
      <w:r>
        <w:tab/>
      </w:r>
      <w:r w:rsidRPr="00EF643D">
        <w:t xml:space="preserve">start </w:t>
      </w:r>
      <w:r>
        <w:t>pem_</w:t>
      </w:r>
      <w:r w:rsidRPr="00EF643D">
        <w:t>inst.sql</w:t>
      </w:r>
    </w:p>
    <w:p w14:paraId="34F5205A" w14:textId="77777777" w:rsidR="00A03812" w:rsidRPr="00EF643D" w:rsidRDefault="00A03812" w:rsidP="00A03812">
      <w:pPr>
        <w:pStyle w:val="Body"/>
      </w:pPr>
    </w:p>
    <w:p w14:paraId="3AE6ECCB" w14:textId="77777777" w:rsidR="00A03812" w:rsidRPr="00EF643D" w:rsidRDefault="00A03812" w:rsidP="00A03812">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8170841" w14:textId="77777777" w:rsidR="00A03812" w:rsidRDefault="00A03812" w:rsidP="00A03812">
      <w:pPr>
        <w:pStyle w:val="Body"/>
        <w:numPr>
          <w:ilvl w:val="0"/>
          <w:numId w:val="39"/>
        </w:numPr>
      </w:pPr>
      <w:r w:rsidRPr="00EF643D">
        <w:t>For example, if you installed your highways software in a directory called EXOR on your C drive, you would enter the following when prompted.</w:t>
      </w:r>
    </w:p>
    <w:p w14:paraId="36A47DA8" w14:textId="77777777" w:rsidR="00A03812" w:rsidRPr="00EF643D" w:rsidRDefault="00A03812" w:rsidP="00A03812">
      <w:r>
        <w:br/>
      </w:r>
      <w:r w:rsidRPr="00EF643D">
        <w:t> </w:t>
      </w:r>
      <w:r>
        <w:tab/>
      </w:r>
      <w:r>
        <w:tab/>
      </w:r>
      <w:r w:rsidRPr="00EF643D">
        <w:t>C:\EXOR\</w:t>
      </w:r>
    </w:p>
    <w:p w14:paraId="5F7559EA" w14:textId="77777777" w:rsidR="00A03812" w:rsidRPr="00EF643D" w:rsidRDefault="00A03812" w:rsidP="00A03812">
      <w:pPr>
        <w:pStyle w:val="Body"/>
        <w:numPr>
          <w:ilvl w:val="0"/>
          <w:numId w:val="40"/>
        </w:numPr>
      </w:pPr>
      <w:r w:rsidRPr="00EF643D">
        <w:t>When you have supplied this value, you will be prompted to confirm that it is correct and asked whether you wish to continue.</w:t>
      </w:r>
    </w:p>
    <w:p w14:paraId="34075594" w14:textId="77777777" w:rsidR="00A03812" w:rsidRPr="00EF643D" w:rsidRDefault="00A03812" w:rsidP="00A03812">
      <w:pPr>
        <w:pStyle w:val="Body"/>
      </w:pPr>
      <w:r w:rsidRPr="00EF643D">
        <w:t> </w:t>
      </w:r>
    </w:p>
    <w:p w14:paraId="186AD401" w14:textId="77777777" w:rsidR="00A03812" w:rsidRPr="00EF643D" w:rsidRDefault="00A03812" w:rsidP="00A03812">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5553D78B" w14:textId="2A8C958A" w:rsidR="00A03812" w:rsidRPr="00EF643D" w:rsidRDefault="00A03812" w:rsidP="00A03812">
      <w:pPr>
        <w:pStyle w:val="Body"/>
        <w:numPr>
          <w:ilvl w:val="0"/>
          <w:numId w:val="40"/>
        </w:numPr>
      </w:pPr>
      <w:r w:rsidRPr="00EF643D">
        <w:t xml:space="preserve">When the script has completed, all the </w:t>
      </w:r>
      <w:r w:rsidR="00AE6CAD" w:rsidRPr="00A03812">
        <w:t xml:space="preserve">Enquiry </w:t>
      </w:r>
      <w:r>
        <w:t>Manager</w:t>
      </w:r>
      <w:r w:rsidRPr="00AA642B">
        <w:t xml:space="preserve"> </w:t>
      </w:r>
      <w:r w:rsidRPr="00EF643D">
        <w:t xml:space="preserve">objects and data will have been installed. </w:t>
      </w:r>
    </w:p>
    <w:p w14:paraId="0C80DDA5" w14:textId="77777777" w:rsidR="00A03812" w:rsidRPr="00EC59A4" w:rsidRDefault="00A03812" w:rsidP="00A03812">
      <w:pPr>
        <w:pStyle w:val="Heading4"/>
        <w:ind w:left="432" w:hanging="432"/>
      </w:pPr>
      <w:r w:rsidRPr="00EC59A4">
        <w:lastRenderedPageBreak/>
        <w:t>Checking Log File(s)</w:t>
      </w:r>
    </w:p>
    <w:p w14:paraId="46C3B6DE" w14:textId="77777777" w:rsidR="00A03812" w:rsidRDefault="00A03812" w:rsidP="00A03812">
      <w:pPr>
        <w:pStyle w:val="Body"/>
      </w:pPr>
      <w:r w:rsidRPr="00EF643D">
        <w:t>The following log files are produced in the working directory.  At the end of the install, they can be viewed to check for any errors that could have occurred during the install process.</w:t>
      </w:r>
    </w:p>
    <w:p w14:paraId="5D4B37C4" w14:textId="77777777" w:rsidR="00A03812" w:rsidRPr="00EF643D" w:rsidRDefault="00A03812" w:rsidP="00A03812">
      <w:pPr>
        <w:pStyle w:val="Body"/>
      </w:pPr>
    </w:p>
    <w:p w14:paraId="29A7413B" w14:textId="2298FD80" w:rsidR="00A03812" w:rsidRPr="00EF643D" w:rsidRDefault="00A03812" w:rsidP="00A03812">
      <w:pPr>
        <w:pStyle w:val="Body"/>
        <w:ind w:firstLine="720"/>
      </w:pPr>
      <w:r>
        <w:t>pem</w:t>
      </w:r>
      <w:r w:rsidRPr="00EF643D">
        <w:t>_install_1_&lt;date&amp;time&gt;.LOG</w:t>
      </w:r>
    </w:p>
    <w:p w14:paraId="107E44E9" w14:textId="754C4B1A" w:rsidR="00A03812" w:rsidRPr="00EF643D" w:rsidRDefault="00A03812" w:rsidP="00A03812">
      <w:pPr>
        <w:pStyle w:val="Body"/>
        <w:ind w:firstLine="720"/>
      </w:pPr>
      <w:r>
        <w:t>pem</w:t>
      </w:r>
      <w:r w:rsidRPr="00EF643D">
        <w:t>_install_2_&lt;date&amp;time&gt;.LOG</w:t>
      </w:r>
    </w:p>
    <w:p w14:paraId="57265544" w14:textId="77777777" w:rsidR="00A03812" w:rsidRPr="00EF643D" w:rsidRDefault="00A03812" w:rsidP="00A03812">
      <w:pPr>
        <w:pStyle w:val="Body"/>
      </w:pPr>
    </w:p>
    <w:p w14:paraId="74A1FB80" w14:textId="795245F6" w:rsidR="00A03812" w:rsidRPr="00EF643D" w:rsidRDefault="00A03812" w:rsidP="00A03812">
      <w:pPr>
        <w:pStyle w:val="Body"/>
      </w:pPr>
      <w:r w:rsidRPr="00EF643D">
        <w:t xml:space="preserve">Please raise and attach the logs to a ticket with </w:t>
      </w:r>
      <w:hyperlink r:id="rId48" w:history="1">
        <w:r w:rsidRPr="00EF643D">
          <w:rPr>
            <w:rStyle w:val="Hyperlink"/>
          </w:rPr>
          <w:t>http://selectservices.bentley.com</w:t>
        </w:r>
      </w:hyperlink>
      <w:r w:rsidRPr="00EF643D">
        <w:t xml:space="preserve"> to allow Bentley (formerly exor) support staff to verify the install has been successful.</w:t>
      </w:r>
    </w:p>
    <w:p w14:paraId="053A49A0" w14:textId="77777777" w:rsidR="00A03812" w:rsidRPr="00EF643D" w:rsidRDefault="00A03812" w:rsidP="00A03812">
      <w:pPr>
        <w:pStyle w:val="Body"/>
      </w:pPr>
      <w:r w:rsidRPr="00EF643D">
        <w:t>Due to interdependencies between some Exor products, please ignore all compilation errors until all of your products have been installed.</w:t>
      </w:r>
    </w:p>
    <w:p w14:paraId="282736CC" w14:textId="1DCEF474" w:rsidR="00A03812" w:rsidRPr="00EF643D" w:rsidRDefault="00A03812" w:rsidP="00A03812">
      <w:pPr>
        <w:pStyle w:val="Heading3"/>
        <w:tabs>
          <w:tab w:val="left" w:pos="1080"/>
        </w:tabs>
        <w:ind w:left="432" w:hanging="432"/>
      </w:pPr>
      <w:bookmarkStart w:id="192" w:name="_Toc47445436"/>
      <w:r w:rsidRPr="00EF643D">
        <w:t xml:space="preserve">Upgrade of </w:t>
      </w:r>
      <w:r w:rsidRPr="00A03812">
        <w:t xml:space="preserve">Enquiry </w:t>
      </w:r>
      <w:r>
        <w:t>Manager</w:t>
      </w:r>
      <w:bookmarkEnd w:id="192"/>
    </w:p>
    <w:p w14:paraId="036E0861" w14:textId="3865E163" w:rsidR="00A03812" w:rsidRPr="00EF643D" w:rsidRDefault="00A03812" w:rsidP="00A03812">
      <w:pPr>
        <w:pStyle w:val="Body"/>
      </w:pPr>
      <w:r w:rsidRPr="00EF643D">
        <w:t xml:space="preserve">This section describes the steps necessary to upgrade </w:t>
      </w:r>
      <w:r w:rsidR="00AE6CAD" w:rsidRPr="00A03812">
        <w:t xml:space="preserve">Enquiry </w:t>
      </w:r>
      <w:r>
        <w:t>Manager</w:t>
      </w:r>
      <w:r w:rsidRPr="00AA642B">
        <w:t xml:space="preserve"> </w:t>
      </w:r>
      <w:r w:rsidRPr="00EF643D">
        <w:t>to 4.</w:t>
      </w:r>
      <w:r>
        <w:t>8</w:t>
      </w:r>
      <w:r w:rsidRPr="00EF643D">
        <w:t>.0.</w:t>
      </w:r>
      <w:r>
        <w:t>x</w:t>
      </w:r>
    </w:p>
    <w:p w14:paraId="2F4423AB" w14:textId="17813C54" w:rsidR="00A03812" w:rsidRPr="00EF643D" w:rsidRDefault="00A03812" w:rsidP="00A03812">
      <w:pPr>
        <w:pStyle w:val="Body"/>
      </w:pPr>
      <w:r w:rsidRPr="00EF643D">
        <w:t xml:space="preserve">To upgrade the base data and objects for the </w:t>
      </w:r>
      <w:r w:rsidR="00AE6CAD" w:rsidRPr="00A03812">
        <w:t xml:space="preserve">Enquiry </w:t>
      </w:r>
      <w:r>
        <w:t>Manager</w:t>
      </w:r>
      <w:r w:rsidRPr="00AA642B">
        <w:t xml:space="preserve"> </w:t>
      </w:r>
      <w:r w:rsidRPr="00EF643D">
        <w:t>modules;</w:t>
      </w:r>
    </w:p>
    <w:p w14:paraId="641913F6" w14:textId="77777777" w:rsidR="00A03812" w:rsidRPr="00EF643D" w:rsidRDefault="00A03812" w:rsidP="00A03812">
      <w:pPr>
        <w:pStyle w:val="Body"/>
      </w:pPr>
    </w:p>
    <w:p w14:paraId="311FB117" w14:textId="70A795B2" w:rsidR="00A03812" w:rsidRPr="00EF643D" w:rsidRDefault="00A03812" w:rsidP="00A03812">
      <w:pPr>
        <w:pStyle w:val="Body"/>
        <w:numPr>
          <w:ilvl w:val="0"/>
          <w:numId w:val="41"/>
        </w:numPr>
      </w:pPr>
      <w:r w:rsidRPr="00EF643D">
        <w:t xml:space="preserve">Change directory to </w:t>
      </w:r>
      <w:r w:rsidRPr="00E06E14">
        <w:rPr>
          <w:rStyle w:val="HighlightText"/>
        </w:rPr>
        <w:t>&lt;exor_base&gt;</w:t>
      </w:r>
      <w:r w:rsidRPr="00EF643D">
        <w:t>\</w:t>
      </w:r>
      <w:r w:rsidR="00AE6CAD">
        <w:t>pem</w:t>
      </w:r>
      <w:r w:rsidRPr="00EF643D">
        <w:t>\install</w:t>
      </w:r>
    </w:p>
    <w:p w14:paraId="27D98856" w14:textId="77777777" w:rsidR="00A03812" w:rsidRPr="00EF643D" w:rsidRDefault="00A03812" w:rsidP="00A03812">
      <w:pPr>
        <w:pStyle w:val="Body"/>
        <w:numPr>
          <w:ilvl w:val="0"/>
          <w:numId w:val="41"/>
        </w:numPr>
      </w:pPr>
      <w:r w:rsidRPr="00EF643D">
        <w:t xml:space="preserve">Login to SQL*PLUS as the highways owner on the client PC </w:t>
      </w:r>
    </w:p>
    <w:p w14:paraId="5F5021EF" w14:textId="77777777" w:rsidR="00A03812" w:rsidRDefault="00A03812" w:rsidP="00A03812">
      <w:pPr>
        <w:pStyle w:val="Body"/>
        <w:numPr>
          <w:ilvl w:val="0"/>
          <w:numId w:val="41"/>
        </w:numPr>
      </w:pPr>
      <w:r w:rsidRPr="00EF643D">
        <w:t>Run the following command</w:t>
      </w:r>
    </w:p>
    <w:p w14:paraId="2032ADBC" w14:textId="77777777" w:rsidR="00A03812" w:rsidRPr="00EF643D" w:rsidRDefault="00A03812" w:rsidP="00A03812">
      <w:pPr>
        <w:pStyle w:val="Body"/>
        <w:ind w:left="720"/>
      </w:pPr>
    </w:p>
    <w:p w14:paraId="533FCBF4" w14:textId="4D3FEA2D" w:rsidR="00A03812" w:rsidRPr="00EF643D" w:rsidRDefault="00A03812" w:rsidP="00A03812">
      <w:pPr>
        <w:pStyle w:val="Body"/>
      </w:pPr>
      <w:r w:rsidRPr="00EF643D">
        <w:tab/>
      </w:r>
      <w:r>
        <w:tab/>
      </w:r>
      <w:r w:rsidRPr="00EF643D">
        <w:t xml:space="preserve">start </w:t>
      </w:r>
      <w:r w:rsidR="00AE6CAD">
        <w:t>pem</w:t>
      </w:r>
      <w:r w:rsidRPr="00EF643D">
        <w:t>4</w:t>
      </w:r>
      <w:r>
        <w:t>7</w:t>
      </w:r>
      <w:r w:rsidRPr="00EF643D">
        <w:t>00_</w:t>
      </w:r>
      <w:r w:rsidR="00AE6CAD">
        <w:t>pem</w:t>
      </w:r>
      <w:r w:rsidRPr="00EF643D">
        <w:t>4</w:t>
      </w:r>
      <w:r>
        <w:t>8</w:t>
      </w:r>
      <w:r w:rsidRPr="00EF643D">
        <w:t>00.sql</w:t>
      </w:r>
    </w:p>
    <w:p w14:paraId="5180347E" w14:textId="77777777" w:rsidR="00A03812" w:rsidRPr="00EF643D" w:rsidRDefault="00A03812" w:rsidP="00A03812">
      <w:pPr>
        <w:pStyle w:val="Body"/>
      </w:pPr>
      <w:r w:rsidRPr="00EF643D">
        <w:tab/>
      </w:r>
      <w:r w:rsidRPr="00EF643D">
        <w:tab/>
        <w:t> </w:t>
      </w:r>
    </w:p>
    <w:p w14:paraId="3E6AB258" w14:textId="77777777" w:rsidR="00A03812" w:rsidRPr="00EF643D" w:rsidRDefault="00A03812" w:rsidP="00A03812">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1E48BB61" w14:textId="77777777" w:rsidR="00A03812" w:rsidRPr="00EF643D" w:rsidRDefault="00A03812" w:rsidP="00A03812">
      <w:pPr>
        <w:pStyle w:val="Body"/>
        <w:numPr>
          <w:ilvl w:val="0"/>
          <w:numId w:val="42"/>
        </w:numPr>
      </w:pPr>
      <w:r w:rsidRPr="00EF643D">
        <w:t>For example, if you installed your highways software in a directory called EXOR on your C drive, you would enter the following when prompted.</w:t>
      </w:r>
    </w:p>
    <w:p w14:paraId="674930CF" w14:textId="77777777" w:rsidR="00A03812" w:rsidRPr="00EF643D" w:rsidRDefault="00A03812" w:rsidP="00A03812">
      <w:pPr>
        <w:pStyle w:val="Body"/>
      </w:pPr>
      <w:r w:rsidRPr="00EF643D">
        <w:t> </w:t>
      </w:r>
    </w:p>
    <w:p w14:paraId="7DE2545B" w14:textId="77777777" w:rsidR="00A03812" w:rsidRPr="00EF643D" w:rsidRDefault="00A03812" w:rsidP="00A03812">
      <w:pPr>
        <w:pStyle w:val="Body"/>
        <w:ind w:left="720" w:firstLine="720"/>
      </w:pPr>
      <w:r w:rsidRPr="00EF643D">
        <w:t>C:\EXOR\</w:t>
      </w:r>
    </w:p>
    <w:p w14:paraId="6ECB1B1F" w14:textId="77777777" w:rsidR="00A03812" w:rsidRPr="00EF643D" w:rsidRDefault="00A03812" w:rsidP="00A03812">
      <w:pPr>
        <w:pStyle w:val="Body"/>
      </w:pPr>
      <w:r w:rsidRPr="00EF643D">
        <w:t> </w:t>
      </w:r>
    </w:p>
    <w:p w14:paraId="00DC5C0B" w14:textId="77777777" w:rsidR="00A03812" w:rsidRPr="00EF643D" w:rsidRDefault="00A03812" w:rsidP="00A03812">
      <w:pPr>
        <w:pStyle w:val="Body"/>
        <w:numPr>
          <w:ilvl w:val="0"/>
          <w:numId w:val="42"/>
        </w:numPr>
      </w:pPr>
      <w:r w:rsidRPr="00EF643D">
        <w:t>When you have supplied this value, you will be prompted to confirm that it is correct and asked whether you wish to continue.</w:t>
      </w:r>
    </w:p>
    <w:p w14:paraId="20C3B524" w14:textId="77777777" w:rsidR="00A03812" w:rsidRPr="00EF643D" w:rsidRDefault="00A03812" w:rsidP="00A03812">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0F08E0D4" w14:textId="2D4BC4F1" w:rsidR="00A03812" w:rsidRPr="00EF643D" w:rsidRDefault="00A03812" w:rsidP="00A03812">
      <w:pPr>
        <w:pStyle w:val="Body"/>
        <w:numPr>
          <w:ilvl w:val="0"/>
          <w:numId w:val="42"/>
        </w:numPr>
      </w:pPr>
      <w:r w:rsidRPr="00EF643D">
        <w:t xml:space="preserve">When the script has completed, all the </w:t>
      </w:r>
      <w:r w:rsidR="00AE6CAD" w:rsidRPr="00A03812">
        <w:t xml:space="preserve">Enquiry </w:t>
      </w:r>
      <w:r>
        <w:t>Manager</w:t>
      </w:r>
      <w:r w:rsidRPr="00AA642B">
        <w:t xml:space="preserve"> </w:t>
      </w:r>
      <w:r w:rsidRPr="00EF643D">
        <w:t xml:space="preserve">objects and data will have been upgraded. </w:t>
      </w:r>
    </w:p>
    <w:p w14:paraId="62A5CD36" w14:textId="77777777" w:rsidR="00A03812" w:rsidRPr="00EC59A4" w:rsidRDefault="00A03812" w:rsidP="00A03812">
      <w:pPr>
        <w:pStyle w:val="Heading4"/>
        <w:ind w:left="432" w:hanging="432"/>
      </w:pPr>
      <w:r w:rsidRPr="00EC59A4">
        <w:t>Checking Log File(s)</w:t>
      </w:r>
    </w:p>
    <w:p w14:paraId="0DBE8EEA" w14:textId="77777777" w:rsidR="00A03812" w:rsidRPr="00EF643D" w:rsidRDefault="00A03812" w:rsidP="00A03812">
      <w:pPr>
        <w:pStyle w:val="Body"/>
      </w:pPr>
      <w:r w:rsidRPr="00EF643D">
        <w:t>The following log files are produced in the working directory.  At the end of the upgrade, they can be viewed to check for any errors that could have occurred during the upgrade process.</w:t>
      </w:r>
    </w:p>
    <w:p w14:paraId="627D4D38" w14:textId="77777777" w:rsidR="00A03812" w:rsidRPr="00EF643D" w:rsidRDefault="00A03812" w:rsidP="00A03812">
      <w:pPr>
        <w:pStyle w:val="Body"/>
      </w:pPr>
      <w:r w:rsidRPr="00EF643D">
        <w:lastRenderedPageBreak/>
        <w:tab/>
      </w:r>
    </w:p>
    <w:p w14:paraId="7C084F9B" w14:textId="64A3B21E" w:rsidR="00A03812" w:rsidRPr="00EF643D" w:rsidRDefault="00AE6CAD" w:rsidP="00A03812">
      <w:pPr>
        <w:pStyle w:val="Body"/>
        <w:ind w:firstLine="720"/>
      </w:pPr>
      <w:r>
        <w:t>pem</w:t>
      </w:r>
      <w:r w:rsidR="00A03812">
        <w:t>4700_</w:t>
      </w:r>
      <w:r>
        <w:t>pem</w:t>
      </w:r>
      <w:r w:rsidR="00A03812">
        <w:t>48</w:t>
      </w:r>
      <w:r w:rsidR="00A03812" w:rsidRPr="00EF643D">
        <w:t>00_1_&lt;date&amp;time&gt;.LOG</w:t>
      </w:r>
    </w:p>
    <w:p w14:paraId="65E2ED95" w14:textId="4B6C986E" w:rsidR="00A03812" w:rsidRDefault="00AE6CAD" w:rsidP="00A03812">
      <w:pPr>
        <w:pStyle w:val="Body"/>
        <w:ind w:firstLine="720"/>
      </w:pPr>
      <w:r>
        <w:t>pem</w:t>
      </w:r>
      <w:r w:rsidR="00A03812">
        <w:t>4700_</w:t>
      </w:r>
      <w:r>
        <w:t>pem</w:t>
      </w:r>
      <w:r w:rsidR="00A03812">
        <w:t>48</w:t>
      </w:r>
      <w:r w:rsidR="00A03812" w:rsidRPr="00EF643D">
        <w:t>00_2_&lt;date&amp;time&gt;.LOG</w:t>
      </w:r>
    </w:p>
    <w:p w14:paraId="4DC16C22" w14:textId="77777777" w:rsidR="00A03812" w:rsidRDefault="00A03812" w:rsidP="00A03812">
      <w:pPr>
        <w:pStyle w:val="Body"/>
        <w:ind w:firstLine="720"/>
      </w:pPr>
    </w:p>
    <w:p w14:paraId="105E29A0" w14:textId="6452EC3F" w:rsidR="00A03812" w:rsidRPr="00EF643D" w:rsidRDefault="00A03812" w:rsidP="00A03812">
      <w:pPr>
        <w:pStyle w:val="Body"/>
      </w:pPr>
      <w:r w:rsidRPr="00EF643D">
        <w:t xml:space="preserve">Please raise and attach the logs to a ticket with </w:t>
      </w:r>
      <w:hyperlink r:id="rId49" w:history="1">
        <w:r w:rsidRPr="00EF643D">
          <w:rPr>
            <w:rStyle w:val="Hyperlink"/>
          </w:rPr>
          <w:t>http://selectservices.bentley.com</w:t>
        </w:r>
      </w:hyperlink>
      <w:r w:rsidRPr="00EF643D">
        <w:t xml:space="preserve"> to allow Bentley (formerly exor) support staff to verify the upgrade has been successful.</w:t>
      </w:r>
    </w:p>
    <w:p w14:paraId="076F875E" w14:textId="77777777" w:rsidR="00A03812" w:rsidRPr="00EF643D" w:rsidRDefault="00A03812" w:rsidP="00A03812">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5CA8C304" w14:textId="77777777" w:rsidR="00A03812" w:rsidRPr="00EF643D" w:rsidRDefault="00A03812" w:rsidP="00A03812">
      <w:pPr>
        <w:pStyle w:val="Heading3"/>
        <w:tabs>
          <w:tab w:val="left" w:pos="1080"/>
        </w:tabs>
        <w:ind w:left="432" w:hanging="432"/>
      </w:pPr>
      <w:bookmarkStart w:id="193" w:name="_Toc47445437"/>
      <w:r w:rsidRPr="00EF643D">
        <w:t xml:space="preserve">Post </w:t>
      </w:r>
      <w:r>
        <w:t>Install/</w:t>
      </w:r>
      <w:r w:rsidRPr="00EF643D">
        <w:t>Upgrade Tasks</w:t>
      </w:r>
      <w:bookmarkEnd w:id="193"/>
    </w:p>
    <w:p w14:paraId="514E4E30" w14:textId="7C35D7C4" w:rsidR="00A03812" w:rsidRPr="00EF643D" w:rsidRDefault="00A03812" w:rsidP="00A03812">
      <w:pPr>
        <w:pStyle w:val="Body"/>
      </w:pPr>
      <w:r w:rsidRPr="00EF643D">
        <w:t xml:space="preserve">Before accessing </w:t>
      </w:r>
      <w:r w:rsidR="00AE6CAD" w:rsidRPr="00A03812">
        <w:t xml:space="preserve">Enquiry </w:t>
      </w:r>
      <w:r>
        <w:t>Manager</w:t>
      </w:r>
      <w:r w:rsidRPr="00AA642B">
        <w:t xml:space="preserve"> </w:t>
      </w:r>
      <w:r w:rsidRPr="00EF643D">
        <w:t xml:space="preserve">you must check the file exor_version.txt.  </w:t>
      </w:r>
    </w:p>
    <w:p w14:paraId="441A6A31" w14:textId="77777777" w:rsidR="00A03812" w:rsidRPr="00EF643D" w:rsidRDefault="00A03812" w:rsidP="00A03812">
      <w:pPr>
        <w:pStyle w:val="Body"/>
      </w:pPr>
      <w:r w:rsidRPr="00EF643D">
        <w:t xml:space="preserve">This file is referenced in Windows Registry setting ‘EXOR_VERSION’ and by default can be located in the </w:t>
      </w:r>
      <w:r>
        <w:t xml:space="preserve">runtime environment bin folder. </w:t>
      </w:r>
    </w:p>
    <w:p w14:paraId="4468C313" w14:textId="23CA5C32" w:rsidR="00A03812" w:rsidRPr="00EF643D" w:rsidRDefault="00A03812" w:rsidP="00A03812">
      <w:pPr>
        <w:pStyle w:val="Body"/>
      </w:pPr>
      <w:r w:rsidRPr="00EF643D">
        <w:t xml:space="preserve">Ensure that the entry for </w:t>
      </w:r>
      <w:r w:rsidR="00AE6CAD" w:rsidRPr="00A03812">
        <w:t xml:space="preserve">Enquiry </w:t>
      </w:r>
      <w:r>
        <w:t>Manager</w:t>
      </w:r>
      <w:r w:rsidRPr="00AA642B">
        <w:t xml:space="preserve"> </w:t>
      </w:r>
      <w:r w:rsidRPr="00EF643D">
        <w:t>is set accordingly;</w:t>
      </w:r>
    </w:p>
    <w:p w14:paraId="0210919D" w14:textId="797A149C" w:rsidR="00A03812" w:rsidRPr="00541833" w:rsidRDefault="00A03812" w:rsidP="00A03812">
      <w:pPr>
        <w:ind w:left="720"/>
        <w:rPr>
          <w:rStyle w:val="HighlightText"/>
        </w:rPr>
      </w:pPr>
      <w:r>
        <w:rPr>
          <w:rStyle w:val="HighlightText"/>
        </w:rPr>
        <w:br/>
      </w:r>
      <w:r w:rsidR="00AE6CAD">
        <w:rPr>
          <w:rStyle w:val="HighlightText"/>
        </w:rPr>
        <w:t>PEM</w:t>
      </w:r>
      <w:r w:rsidRPr="00541833">
        <w:rPr>
          <w:rStyle w:val="HighlightText"/>
        </w:rPr>
        <w:t>=4.</w:t>
      </w:r>
      <w:r>
        <w:rPr>
          <w:rStyle w:val="HighlightText"/>
        </w:rPr>
        <w:t>8</w:t>
      </w:r>
      <w:r w:rsidRPr="00541833">
        <w:rPr>
          <w:rStyle w:val="HighlightText"/>
        </w:rPr>
        <w:t>.0.</w:t>
      </w:r>
      <w:r>
        <w:rPr>
          <w:rStyle w:val="HighlightText"/>
        </w:rPr>
        <w:t>1</w:t>
      </w:r>
    </w:p>
    <w:p w14:paraId="42D42964" w14:textId="77777777" w:rsidR="00A03812" w:rsidRPr="00EF643D" w:rsidRDefault="00A03812" w:rsidP="00A03812">
      <w:pPr>
        <w:pStyle w:val="Heading3"/>
        <w:tabs>
          <w:tab w:val="left" w:pos="1080"/>
        </w:tabs>
        <w:ind w:left="432" w:hanging="432"/>
      </w:pPr>
      <w:bookmarkStart w:id="194" w:name="_Toc47445438"/>
      <w:r w:rsidRPr="00EF643D">
        <w:t>Additional Configuration (Post Install and Upgrade)</w:t>
      </w:r>
      <w:bookmarkEnd w:id="194"/>
    </w:p>
    <w:p w14:paraId="6044C847" w14:textId="77777777" w:rsidR="00A03812" w:rsidRPr="00EF643D" w:rsidRDefault="00A03812" w:rsidP="00A03812">
      <w:pPr>
        <w:pStyle w:val="Body"/>
      </w:pPr>
      <w:r w:rsidRPr="00EF643D">
        <w:t xml:space="preserve">Consult the documentation that accompanies this release for details of any additional configuration that may be required following an install/upgrade. </w:t>
      </w:r>
    </w:p>
    <w:p w14:paraId="49C43BA9" w14:textId="77777777" w:rsidR="00A03812" w:rsidRDefault="00A03812" w:rsidP="00A03812">
      <w:pPr>
        <w:pStyle w:val="Body"/>
      </w:pPr>
      <w:r w:rsidRPr="00EF643D">
        <w:t>For example, to obtain details of product options, and for details of new product features/amendments.</w:t>
      </w:r>
    </w:p>
    <w:p w14:paraId="0831A381" w14:textId="77777777" w:rsidR="00A03812" w:rsidRPr="00EF643D" w:rsidRDefault="00A03812" w:rsidP="00A03812">
      <w:pPr>
        <w:pStyle w:val="Body"/>
      </w:pPr>
    </w:p>
    <w:p w14:paraId="735A4EEC" w14:textId="77777777" w:rsidR="00A03812" w:rsidRPr="00EF643D" w:rsidRDefault="00A03812" w:rsidP="00A03812">
      <w:pPr>
        <w:pStyle w:val="Body"/>
      </w:pPr>
      <w:r w:rsidRPr="00E06E14">
        <w:rPr>
          <w:rStyle w:val="HighlightText"/>
        </w:rPr>
        <w:t>Important</w:t>
      </w:r>
      <w:r w:rsidRPr="00EF643D">
        <w:t>:</w:t>
      </w:r>
      <w:r>
        <w:t xml:space="preserve"> </w:t>
      </w:r>
      <w:r w:rsidRPr="00EF643D">
        <w:t>It is highly recommended that you do this before attempting to use the application.</w:t>
      </w:r>
    </w:p>
    <w:p w14:paraId="6A92A360" w14:textId="77777777" w:rsidR="00A03812" w:rsidRPr="00EF643D" w:rsidRDefault="00A03812" w:rsidP="00A03812">
      <w:pPr>
        <w:pStyle w:val="Heading3"/>
        <w:tabs>
          <w:tab w:val="left" w:pos="1080"/>
        </w:tabs>
        <w:ind w:left="432" w:hanging="432"/>
      </w:pPr>
      <w:bookmarkStart w:id="195" w:name="_Toc47445439"/>
      <w:r w:rsidRPr="00EF643D">
        <w:t>Product Licencing (Post Install only)</w:t>
      </w:r>
      <w:bookmarkEnd w:id="195"/>
    </w:p>
    <w:p w14:paraId="16928C98" w14:textId="77777777" w:rsidR="00A03812" w:rsidRPr="00EF643D" w:rsidRDefault="00A03812" w:rsidP="00A03812">
      <w:pPr>
        <w:pStyle w:val="Body"/>
      </w:pPr>
      <w:r w:rsidRPr="00EF643D">
        <w:t xml:space="preserve">Following first time installation you must licence the product for use.  </w:t>
      </w:r>
    </w:p>
    <w:p w14:paraId="0F285A38" w14:textId="77777777" w:rsidR="00A03812" w:rsidRPr="00EF643D" w:rsidRDefault="00A03812" w:rsidP="00A03812">
      <w:pPr>
        <w:pStyle w:val="Body"/>
      </w:pPr>
      <w:r w:rsidRPr="00EF643D">
        <w:t>To do this start highways by exor and invoke module HIG1890 from the Fastpath menu.</w:t>
      </w:r>
    </w:p>
    <w:p w14:paraId="1A19D643" w14:textId="77777777" w:rsidR="00A03812" w:rsidRPr="00EF643D" w:rsidRDefault="00A03812" w:rsidP="00A03812"/>
    <w:p w14:paraId="6C3D797E" w14:textId="77777777" w:rsidR="00A03812" w:rsidRPr="00EF643D" w:rsidRDefault="00A03812" w:rsidP="00A03812">
      <w:r w:rsidRPr="00EF643D">
        <w:object w:dxaOrig="8986" w:dyaOrig="1980" w14:anchorId="5A928E45">
          <v:shape id="_x0000_i1028" type="#_x0000_t75" style="width:415.5pt;height:90.75pt" o:ole="">
            <v:imagedata r:id="rId35" o:title=""/>
          </v:shape>
          <o:OLEObject Type="Embed" ProgID="PBrush" ShapeID="_x0000_i1028" DrawAspect="Content" ObjectID="_1658058232" r:id="rId50"/>
        </w:object>
      </w:r>
      <w:r w:rsidRPr="00EF643D">
        <w:t xml:space="preserve"> </w:t>
      </w:r>
    </w:p>
    <w:p w14:paraId="0D6AB69C" w14:textId="77777777" w:rsidR="00A03812" w:rsidRPr="00EF643D" w:rsidRDefault="00A03812" w:rsidP="00A03812">
      <w:pPr>
        <w:pStyle w:val="Body"/>
      </w:pPr>
      <w:r w:rsidRPr="00EF643D">
        <w:t>For further details please refer to the “</w:t>
      </w:r>
      <w:r>
        <w:rPr>
          <w:rStyle w:val="HighlightText"/>
        </w:rPr>
        <w:t>Network Manager General System Admin Guide</w:t>
      </w:r>
      <w:r w:rsidRPr="00EF643D">
        <w:t>”</w:t>
      </w:r>
    </w:p>
    <w:p w14:paraId="51EC3E6F" w14:textId="77777777" w:rsidR="00A03812" w:rsidRPr="00EF643D" w:rsidRDefault="00A03812" w:rsidP="00A03812">
      <w:pPr>
        <w:pStyle w:val="Heading3"/>
        <w:tabs>
          <w:tab w:val="left" w:pos="1080"/>
        </w:tabs>
        <w:ind w:left="432" w:hanging="432"/>
      </w:pPr>
      <w:bookmarkStart w:id="196" w:name="_Toc47445440"/>
      <w:r w:rsidRPr="00EF643D">
        <w:lastRenderedPageBreak/>
        <w:t>Spatial Configuration (Post Install and Upgrade)</w:t>
      </w:r>
      <w:bookmarkEnd w:id="196"/>
    </w:p>
    <w:p w14:paraId="6F241844" w14:textId="77777777" w:rsidR="00A03812" w:rsidRPr="00EF643D" w:rsidRDefault="00A03812" w:rsidP="00A03812">
      <w:pPr>
        <w:pStyle w:val="Body"/>
      </w:pPr>
      <w:r w:rsidRPr="00EF643D">
        <w:t>Specific information regarding the registration of spatial layers can be found in the “</w:t>
      </w:r>
      <w:r>
        <w:rPr>
          <w:rStyle w:val="HighlightText"/>
        </w:rPr>
        <w:t>Locator and Web Mapping</w:t>
      </w:r>
      <w:r w:rsidRPr="00EF643D">
        <w:t>” document.</w:t>
      </w:r>
    </w:p>
    <w:p w14:paraId="56C3D0C7" w14:textId="77777777" w:rsidR="00A03812" w:rsidRPr="00EF643D" w:rsidRDefault="00A03812" w:rsidP="00A03812"/>
    <w:p w14:paraId="0A8E1570" w14:textId="7DA05612" w:rsidR="00220342" w:rsidRDefault="00A03812" w:rsidP="00A03812">
      <w:pPr>
        <w:rPr>
          <w:rFonts w:ascii="Arial" w:eastAsia="Times New Roman" w:hAnsi="Arial" w:cs="Arial"/>
          <w:b/>
          <w:kern w:val="28"/>
          <w:sz w:val="24"/>
          <w:szCs w:val="20"/>
        </w:rPr>
      </w:pPr>
      <w:r>
        <w:br w:type="page"/>
      </w:r>
    </w:p>
    <w:p w14:paraId="64E8AF5E" w14:textId="77777777" w:rsidR="00BA0B97" w:rsidRPr="000041C1" w:rsidRDefault="00BA0B97" w:rsidP="00BA0B97">
      <w:pPr>
        <w:pStyle w:val="Heading1"/>
      </w:pPr>
      <w:bookmarkStart w:id="197" w:name="_Toc47445441"/>
      <w:r>
        <w:lastRenderedPageBreak/>
        <w:t>TMA Manager</w:t>
      </w:r>
      <w:bookmarkEnd w:id="197"/>
    </w:p>
    <w:p w14:paraId="4D9CA2FB" w14:textId="77777777" w:rsidR="00BA0B97" w:rsidRDefault="00BA0B97" w:rsidP="00BA0B97">
      <w:pPr>
        <w:pStyle w:val="Heading2"/>
        <w:tabs>
          <w:tab w:val="left" w:pos="720"/>
        </w:tabs>
        <w:spacing w:before="60" w:after="60" w:line="240" w:lineRule="auto"/>
        <w:ind w:left="0" w:firstLine="0"/>
      </w:pPr>
      <w:bookmarkStart w:id="198" w:name="_Toc381176257"/>
      <w:bookmarkStart w:id="199" w:name="_Toc47445442"/>
      <w:r w:rsidRPr="00EF643D">
        <w:t>I</w:t>
      </w:r>
      <w:r>
        <w:t>nstallation</w:t>
      </w:r>
      <w:r w:rsidRPr="00EF643D">
        <w:t xml:space="preserve"> of the TMA Manager Software files</w:t>
      </w:r>
      <w:bookmarkEnd w:id="198"/>
      <w:bookmarkEnd w:id="199"/>
    </w:p>
    <w:p w14:paraId="0D255E5D" w14:textId="77777777" w:rsidR="00BA0B97" w:rsidRPr="00C77F1A" w:rsidRDefault="00BA0B97" w:rsidP="00BA0B97">
      <w:pPr>
        <w:pStyle w:val="Body"/>
      </w:pPr>
    </w:p>
    <w:p w14:paraId="6DA1CDD4" w14:textId="77777777" w:rsidR="00BA0B97" w:rsidRPr="00C77F1A" w:rsidRDefault="00BA0B97" w:rsidP="00BA0B97">
      <w:pPr>
        <w:pStyle w:val="Body"/>
      </w:pPr>
      <w:r w:rsidRPr="00C77F1A">
        <w:t xml:space="preserve">To install the software components for TMA Manager, extract the TMA files from the zip file into a working directory e.g. C:\EXOR to be referred to as </w:t>
      </w:r>
      <w:r w:rsidRPr="00C77F1A">
        <w:rPr>
          <w:rStyle w:val="HighlightText"/>
          <w:rFonts w:cs="Times New Roman"/>
          <w:b w:val="0"/>
        </w:rPr>
        <w:t>&lt;exor_base&gt;</w:t>
      </w:r>
      <w:r w:rsidRPr="00C77F1A">
        <w:t>.</w:t>
      </w:r>
    </w:p>
    <w:p w14:paraId="7362391F" w14:textId="77777777" w:rsidR="00BA0B97" w:rsidRPr="00F735F8" w:rsidRDefault="00BA0B97" w:rsidP="00BA0B97">
      <w:pPr>
        <w:pStyle w:val="Heading3"/>
      </w:pPr>
      <w:bookmarkStart w:id="200" w:name="_Toc22129159"/>
      <w:bookmarkStart w:id="201" w:name="_Toc47445443"/>
      <w:r w:rsidRPr="00F735F8">
        <w:t>Product Run-time Environment</w:t>
      </w:r>
      <w:bookmarkEnd w:id="200"/>
      <w:bookmarkEnd w:id="201"/>
    </w:p>
    <w:p w14:paraId="1A3644E3" w14:textId="1424AA44" w:rsidR="00BA0B97" w:rsidRPr="00AA642B" w:rsidRDefault="00BA0B97" w:rsidP="00BA0B97">
      <w:pPr>
        <w:pStyle w:val="Body"/>
      </w:pPr>
      <w:r w:rsidRPr="00AA642B">
        <w:t xml:space="preserve">All </w:t>
      </w:r>
      <w:r>
        <w:t>TMA Manager</w:t>
      </w:r>
      <w:r w:rsidRPr="00AA642B">
        <w:t xml:space="preserve"> run-time modules, held in the product release installation folder</w:t>
      </w:r>
      <w:r>
        <w:t>s</w:t>
      </w:r>
      <w:r w:rsidRPr="00AA642B">
        <w:t xml:space="preserve"> </w:t>
      </w:r>
      <w:r w:rsidRPr="00AA642B">
        <w:rPr>
          <w:rStyle w:val="HighlightText"/>
        </w:rPr>
        <w:t>&lt;exor_base&gt;</w:t>
      </w:r>
      <w:r w:rsidRPr="00AA642B">
        <w:t>\</w:t>
      </w:r>
      <w:r>
        <w:t>tma</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A80D8B">
        <w:t>3.1.1</w:t>
      </w:r>
      <w:r w:rsidRPr="00AA642B">
        <w:fldChar w:fldCharType="end"/>
      </w:r>
    </w:p>
    <w:p w14:paraId="2EFD7E39" w14:textId="2A463E2B" w:rsidR="00BA0B97" w:rsidRDefault="00BA0B97" w:rsidP="00BA0B97">
      <w:pPr>
        <w:rPr>
          <w:rStyle w:val="HighlightText"/>
        </w:rPr>
      </w:pPr>
      <w:r w:rsidRPr="00F735F8">
        <w:rPr>
          <w:rStyle w:val="HighlightText"/>
        </w:rPr>
        <w:t xml:space="preserve">If in any doubt, please raise a ticket at </w:t>
      </w:r>
      <w:hyperlink r:id="rId51" w:history="1">
        <w:r w:rsidRPr="00EC659C">
          <w:rPr>
            <w:rStyle w:val="Hyperlink"/>
            <w:rFonts w:ascii="Arial" w:hAnsi="Arial" w:cs="Arial"/>
            <w:sz w:val="20"/>
          </w:rPr>
          <w:t>http://selectservices.bentley.com</w:t>
        </w:r>
      </w:hyperlink>
      <w:r w:rsidRPr="00F735F8">
        <w:rPr>
          <w:rStyle w:val="HighlightText"/>
        </w:rPr>
        <w:t>.</w:t>
      </w:r>
    </w:p>
    <w:p w14:paraId="4DE02EAB" w14:textId="77777777" w:rsidR="00BA0B97" w:rsidRPr="00F735F8" w:rsidRDefault="00BA0B97" w:rsidP="00BA0B97">
      <w:pPr>
        <w:rPr>
          <w:rStyle w:val="HighlightText"/>
        </w:rPr>
      </w:pPr>
    </w:p>
    <w:p w14:paraId="2C6B276B" w14:textId="77777777" w:rsidR="00BA0B97" w:rsidRDefault="00BA0B97" w:rsidP="00BA0B97">
      <w:pPr>
        <w:pStyle w:val="Heading2"/>
        <w:tabs>
          <w:tab w:val="left" w:pos="720"/>
        </w:tabs>
        <w:spacing w:before="60" w:after="60" w:line="240" w:lineRule="auto"/>
        <w:ind w:left="0" w:firstLine="0"/>
      </w:pPr>
      <w:bookmarkStart w:id="202" w:name="_Toc381176258"/>
      <w:bookmarkStart w:id="203" w:name="_Toc222221862"/>
      <w:bookmarkStart w:id="204" w:name="_Toc254883682"/>
      <w:bookmarkStart w:id="205" w:name="_Toc279737373"/>
      <w:bookmarkStart w:id="206" w:name="_Toc299616323"/>
      <w:bookmarkStart w:id="207" w:name="_Toc320697301"/>
      <w:bookmarkStart w:id="208" w:name="_Toc366492034"/>
      <w:bookmarkStart w:id="209" w:name="_Toc47445444"/>
      <w:r>
        <w:t>TMA M</w:t>
      </w:r>
      <w:r w:rsidRPr="00EF643D">
        <w:t>anager Server Install/Upgrade</w:t>
      </w:r>
      <w:bookmarkEnd w:id="202"/>
      <w:bookmarkEnd w:id="209"/>
    </w:p>
    <w:p w14:paraId="25D410C9" w14:textId="77777777" w:rsidR="00BA0B97" w:rsidRDefault="00BA0B97" w:rsidP="00BA0B97">
      <w:pPr>
        <w:pStyle w:val="Body"/>
      </w:pPr>
    </w:p>
    <w:p w14:paraId="5394AB7C" w14:textId="77777777" w:rsidR="00BA0B97" w:rsidRDefault="00BA0B97" w:rsidP="00BA0B97">
      <w:pPr>
        <w:pStyle w:val="Body"/>
      </w:pPr>
      <w:r w:rsidRPr="00EF643D">
        <w:t xml:space="preserve">This section provides details of steps involved in installing/upgrading the server components for </w:t>
      </w:r>
      <w:r>
        <w:t>TMA Manager</w:t>
      </w:r>
      <w:r w:rsidRPr="00EF643D">
        <w:t xml:space="preserve"> to 4.</w:t>
      </w:r>
      <w:r>
        <w:t>8</w:t>
      </w:r>
      <w:r w:rsidRPr="00EF643D">
        <w:t>.0.</w:t>
      </w:r>
      <w:r>
        <w:t>x</w:t>
      </w:r>
      <w:r w:rsidRPr="00EF643D">
        <w:t>.</w:t>
      </w:r>
    </w:p>
    <w:bookmarkEnd w:id="203"/>
    <w:bookmarkEnd w:id="204"/>
    <w:bookmarkEnd w:id="205"/>
    <w:bookmarkEnd w:id="206"/>
    <w:bookmarkEnd w:id="207"/>
    <w:bookmarkEnd w:id="208"/>
    <w:p w14:paraId="0983A44B" w14:textId="77777777" w:rsidR="00BA0B97" w:rsidRPr="00EF643D" w:rsidRDefault="00BA0B97" w:rsidP="00BA0B97">
      <w:pPr>
        <w:pStyle w:val="Body"/>
      </w:pPr>
      <w:r w:rsidRPr="00E06E14">
        <w:rPr>
          <w:rStyle w:val="HighlightText"/>
        </w:rPr>
        <w:t>Important</w:t>
      </w:r>
      <w:r w:rsidRPr="00EF643D">
        <w:t>:</w:t>
      </w:r>
    </w:p>
    <w:p w14:paraId="1A428879" w14:textId="77777777" w:rsidR="00BA0B97" w:rsidRPr="00EF643D" w:rsidRDefault="00BA0B97" w:rsidP="00BA0B97">
      <w:pPr>
        <w:pStyle w:val="Body"/>
      </w:pPr>
      <w:r w:rsidRPr="00EF643D">
        <w:t xml:space="preserve">This product will require installing/upgrading </w:t>
      </w:r>
      <w:r w:rsidRPr="00175E7B">
        <w:t>after</w:t>
      </w:r>
      <w:r w:rsidRPr="00EF643D">
        <w:t xml:space="preserve"> Network Manager and Street Gazetteer Manager.</w:t>
      </w:r>
    </w:p>
    <w:p w14:paraId="057A386B" w14:textId="77777777" w:rsidR="00BA0B97" w:rsidRDefault="00BA0B97" w:rsidP="00BA0B97">
      <w:pPr>
        <w:pStyle w:val="Heading3"/>
        <w:tabs>
          <w:tab w:val="left" w:pos="1080"/>
        </w:tabs>
        <w:ind w:left="432" w:hanging="432"/>
      </w:pPr>
      <w:bookmarkStart w:id="210" w:name="_Toc381176259"/>
      <w:bookmarkStart w:id="211" w:name="_Toc47445445"/>
      <w:r>
        <w:t>Pre-Install and Upgrade</w:t>
      </w:r>
      <w:bookmarkEnd w:id="210"/>
      <w:bookmarkEnd w:id="211"/>
    </w:p>
    <w:p w14:paraId="3CD305A9" w14:textId="6BE97314" w:rsidR="00BA0B97" w:rsidRPr="00CA218E" w:rsidRDefault="00BA0B97" w:rsidP="00BA0B97">
      <w:pPr>
        <w:pStyle w:val="Body"/>
      </w:pPr>
      <w:r>
        <w:t xml:space="preserve">Please refer to sections </w:t>
      </w:r>
      <w:r>
        <w:fldChar w:fldCharType="begin"/>
      </w:r>
      <w:r>
        <w:instrText xml:space="preserve"> REF _Ref21942151 \r \h  \* MERGEFORMAT </w:instrText>
      </w:r>
      <w:r>
        <w:fldChar w:fldCharType="separate"/>
      </w:r>
      <w:r w:rsidR="00A80D8B">
        <w:t>3.2.1</w:t>
      </w:r>
      <w:r>
        <w:fldChar w:fldCharType="end"/>
      </w:r>
      <w:r>
        <w:t xml:space="preserve"> and </w:t>
      </w:r>
      <w:r>
        <w:fldChar w:fldCharType="begin"/>
      </w:r>
      <w:r>
        <w:instrText xml:space="preserve"> REF _Ref21942161 \r \h  \* MERGEFORMAT </w:instrText>
      </w:r>
      <w:r>
        <w:fldChar w:fldCharType="separate"/>
      </w:r>
      <w:r w:rsidR="00A80D8B">
        <w:t>3.2.2</w:t>
      </w:r>
      <w:r>
        <w:fldChar w:fldCharType="end"/>
      </w:r>
      <w:r>
        <w:t xml:space="preserve"> prior to Installing or Upgrading TMA Manager. </w:t>
      </w:r>
    </w:p>
    <w:p w14:paraId="068D055B" w14:textId="77777777" w:rsidR="00BA0B97" w:rsidRDefault="00BA0B97" w:rsidP="00BA0B97">
      <w:pPr>
        <w:pStyle w:val="Body"/>
      </w:pPr>
      <w:r w:rsidRPr="00EF643D">
        <w:t>Also, please be aware of the following;</w:t>
      </w:r>
    </w:p>
    <w:p w14:paraId="6B13292E" w14:textId="77777777" w:rsidR="00BA0B97" w:rsidRPr="00EF643D" w:rsidRDefault="00BA0B97" w:rsidP="00BA0B97">
      <w:pPr>
        <w:pStyle w:val="Body"/>
      </w:pPr>
      <w:r>
        <w:rPr>
          <w:noProof/>
        </w:rPr>
        <mc:AlternateContent>
          <mc:Choice Requires="wps">
            <w:drawing>
              <wp:anchor distT="0" distB="0" distL="114300" distR="114300" simplePos="0" relativeHeight="251659264" behindDoc="0" locked="0" layoutInCell="1" allowOverlap="1" wp14:anchorId="2039613A" wp14:editId="54539E8C">
                <wp:simplePos x="0" y="0"/>
                <wp:positionH relativeFrom="column">
                  <wp:posOffset>996950</wp:posOffset>
                </wp:positionH>
                <wp:positionV relativeFrom="paragraph">
                  <wp:posOffset>151765</wp:posOffset>
                </wp:positionV>
                <wp:extent cx="4229100" cy="1339215"/>
                <wp:effectExtent l="0" t="0" r="19050" b="13335"/>
                <wp:wrapSquare wrapText="bothSides"/>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1339215"/>
                        </a:xfrm>
                        <a:prstGeom prst="rect">
                          <a:avLst/>
                        </a:prstGeom>
                        <a:solidFill>
                          <a:srgbClr val="FFFF99"/>
                        </a:solidFill>
                        <a:ln w="9525">
                          <a:solidFill>
                            <a:srgbClr val="000000"/>
                          </a:solidFill>
                          <a:miter lim="800000"/>
                          <a:headEnd/>
                          <a:tailEnd/>
                        </a:ln>
                      </wps:spPr>
                      <wps:txbx>
                        <w:txbxContent>
                          <w:p w14:paraId="64FC7C9D" w14:textId="77777777" w:rsidR="00A01F44" w:rsidRDefault="00A01F44" w:rsidP="00BA0B97">
                            <w:pPr>
                              <w:ind w:left="360"/>
                              <w:rPr>
                                <w:b/>
                                <w:bCs/>
                              </w:rPr>
                            </w:pPr>
                          </w:p>
                          <w:p w14:paraId="454571E5" w14:textId="77777777" w:rsidR="00A01F44" w:rsidRDefault="00A01F44" w:rsidP="00BA0B97">
                            <w:pP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14:paraId="142F3663" w14:textId="77777777" w:rsidR="00A01F44" w:rsidRPr="00243D59" w:rsidRDefault="00A01F44" w:rsidP="00BA0B97">
                            <w:r>
                              <w:t>Before upgrading TMA Manager shutdown the TMA .Net Web Service and restart it after successfully upgrading TMA Manager.</w:t>
                            </w:r>
                          </w:p>
                          <w:p w14:paraId="72461F6C" w14:textId="77777777" w:rsidR="00A01F44" w:rsidRDefault="00A01F44" w:rsidP="00BA0B97">
                            <w:pPr>
                              <w:ind w:left="360"/>
                            </w:pPr>
                          </w:p>
                          <w:p w14:paraId="07305990" w14:textId="77777777" w:rsidR="00A01F44" w:rsidRDefault="00A01F44" w:rsidP="00BA0B97">
                            <w:p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39613A" id="Rectangle 31" o:spid="_x0000_s1026" style="position:absolute;margin-left:78.5pt;margin-top:11.95pt;width:333pt;height:10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" fillcolor="#ff9">
                <v:textbox>
                  <w:txbxContent>
                    <w:p w14:paraId="64FC7C9D" w14:textId="77777777" w:rsidR="00A01F44" w:rsidRDefault="00A01F44" w:rsidP="00BA0B97">
                      <w:pPr>
                        <w:ind w:left="360"/>
                        <w:rPr>
                          <w:b/>
                          <w:bCs/>
                        </w:rPr>
                      </w:pPr>
                    </w:p>
                    <w:p w14:paraId="454571E5" w14:textId="77777777" w:rsidR="00A01F44" w:rsidRDefault="00A01F44" w:rsidP="00BA0B97">
                      <w:pP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14:paraId="142F3663" w14:textId="77777777" w:rsidR="00A01F44" w:rsidRPr="00243D59" w:rsidRDefault="00A01F44" w:rsidP="00BA0B97">
                      <w:r>
                        <w:t>Before upgrading TMA Manager shutdown the TMA .Net Web Service and restart it after successfully upgrading TMA Manager.</w:t>
                      </w:r>
                    </w:p>
                    <w:p w14:paraId="72461F6C" w14:textId="77777777" w:rsidR="00A01F44" w:rsidRDefault="00A01F44" w:rsidP="00BA0B97">
                      <w:pPr>
                        <w:ind w:left="360"/>
                      </w:pPr>
                    </w:p>
                    <w:p w14:paraId="07305990" w14:textId="77777777" w:rsidR="00A01F44" w:rsidRDefault="00A01F44" w:rsidP="00BA0B97">
                      <w:pPr>
                        <w:ind w:left="360"/>
                      </w:pPr>
                    </w:p>
                  </w:txbxContent>
                </v:textbox>
                <w10:wrap type="square"/>
              </v:rect>
            </w:pict>
          </mc:Fallback>
        </mc:AlternateContent>
      </w:r>
    </w:p>
    <w:p w14:paraId="591FC198" w14:textId="77777777" w:rsidR="00BA0B97" w:rsidRPr="00EF643D" w:rsidRDefault="00BA0B97" w:rsidP="00BA0B97"/>
    <w:p w14:paraId="3252D609" w14:textId="77777777" w:rsidR="00BA0B97" w:rsidRPr="00EF643D" w:rsidRDefault="00BA0B97" w:rsidP="00BA0B97"/>
    <w:p w14:paraId="2EE9EDBD" w14:textId="77777777" w:rsidR="00BA0B97" w:rsidRPr="00EF643D" w:rsidRDefault="00BA0B97" w:rsidP="00BA0B97"/>
    <w:p w14:paraId="5F5236A9" w14:textId="77777777" w:rsidR="00BA0B97" w:rsidRDefault="00BA0B97" w:rsidP="00BA0B97"/>
    <w:p w14:paraId="7007EAC7" w14:textId="77777777" w:rsidR="00BA0B97" w:rsidRPr="00EF643D" w:rsidRDefault="00BA0B97" w:rsidP="00BA0B97"/>
    <w:p w14:paraId="7AC6B805" w14:textId="77777777" w:rsidR="00BA0B97" w:rsidRDefault="00BA0B97" w:rsidP="00BA0B97">
      <w:pPr>
        <w:pStyle w:val="Heading3"/>
        <w:tabs>
          <w:tab w:val="left" w:pos="1080"/>
        </w:tabs>
        <w:ind w:left="432" w:hanging="432"/>
        <w:rPr>
          <w:rStyle w:val="InstructionALT"/>
          <w:i w:val="0"/>
          <w:color w:val="auto"/>
        </w:rPr>
      </w:pPr>
      <w:bookmarkStart w:id="212" w:name="_Toc381176261"/>
      <w:bookmarkStart w:id="213" w:name="_Toc47445446"/>
      <w:r w:rsidRPr="00BD0597">
        <w:rPr>
          <w:rStyle w:val="InstructionALT"/>
          <w:i w:val="0"/>
          <w:color w:val="auto"/>
        </w:rPr>
        <w:t>Import the tma_apex_rpts Workspace (</w:t>
      </w:r>
      <w:r>
        <w:rPr>
          <w:rStyle w:val="InstructionALT"/>
          <w:i w:val="0"/>
          <w:color w:val="auto"/>
        </w:rPr>
        <w:t>Install Only</w:t>
      </w:r>
      <w:r w:rsidRPr="00BD0597">
        <w:rPr>
          <w:rStyle w:val="InstructionALT"/>
          <w:i w:val="0"/>
          <w:color w:val="auto"/>
        </w:rPr>
        <w:t>)</w:t>
      </w:r>
      <w:bookmarkEnd w:id="212"/>
      <w:bookmarkEnd w:id="213"/>
    </w:p>
    <w:p w14:paraId="348E8F07" w14:textId="77777777" w:rsidR="00BA0B97" w:rsidRPr="00B74C5B" w:rsidRDefault="00BA0B97" w:rsidP="00BA0B97">
      <w:pPr>
        <w:pStyle w:val="Body"/>
        <w:rPr>
          <w:rStyle w:val="Emphasis"/>
        </w:rPr>
      </w:pPr>
      <w:bookmarkStart w:id="214" w:name="_Toc381176262"/>
      <w:bookmarkStart w:id="215" w:name="_Toc222221865"/>
      <w:r w:rsidRPr="00B74C5B">
        <w:rPr>
          <w:rStyle w:val="Emphasis"/>
        </w:rPr>
        <w:t>Check the DAD Configuration</w:t>
      </w:r>
      <w:bookmarkEnd w:id="214"/>
    </w:p>
    <w:p w14:paraId="5C11D915" w14:textId="77777777" w:rsidR="00BA0B97" w:rsidRPr="0075094F" w:rsidRDefault="00BA0B97" w:rsidP="00BA0B97">
      <w:pPr>
        <w:pStyle w:val="Body"/>
      </w:pPr>
      <w:r w:rsidRPr="0075094F">
        <w:t xml:space="preserve">To be able to connect to the database server it is required that a DAD Configuration file (dads.conf) entry is created/configured to create a link between the Application Server and the Highways Owner. </w:t>
      </w:r>
    </w:p>
    <w:p w14:paraId="33C1D6CB" w14:textId="77777777" w:rsidR="00BA0B97" w:rsidRDefault="00BA0B97" w:rsidP="00BA0B97">
      <w:pPr>
        <w:pStyle w:val="Body"/>
      </w:pPr>
    </w:p>
    <w:p w14:paraId="2E59ED42" w14:textId="77777777" w:rsidR="00BA0B97" w:rsidRDefault="00BA0B97" w:rsidP="00BA0B97">
      <w:pPr>
        <w:pStyle w:val="Body"/>
      </w:pPr>
    </w:p>
    <w:p w14:paraId="4AEFC9B4" w14:textId="77777777" w:rsidR="00BA0B97" w:rsidRPr="0075094F" w:rsidRDefault="00BA0B97" w:rsidP="00BA0B97">
      <w:pPr>
        <w:pStyle w:val="Body"/>
      </w:pPr>
      <w:r w:rsidRPr="0075094F">
        <w:lastRenderedPageBreak/>
        <w:t xml:space="preserve">Connect to the Application Server and log onto the Enterprise Manager.  Right click the ‘ohs1’ element of the ‘Web Tier’ folder and select ‘Advanced Configuration’: </w:t>
      </w:r>
    </w:p>
    <w:p w14:paraId="6C19D83A" w14:textId="77777777" w:rsidR="00BA0B97" w:rsidRPr="00EF643D" w:rsidRDefault="00BA0B97" w:rsidP="00BA0B97">
      <w:r w:rsidRPr="00EF643D">
        <w:rPr>
          <w:noProof/>
        </w:rPr>
        <w:drawing>
          <wp:inline distT="0" distB="0" distL="0" distR="0" wp14:anchorId="26F64EB5" wp14:editId="5236342B">
            <wp:extent cx="5728970" cy="4377350"/>
            <wp:effectExtent l="19050" t="0" r="5080" b="0"/>
            <wp:docPr id="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srcRect/>
                    <a:stretch>
                      <a:fillRect/>
                    </a:stretch>
                  </pic:blipFill>
                  <pic:spPr bwMode="auto">
                    <a:xfrm>
                      <a:off x="0" y="0"/>
                      <a:ext cx="5728970" cy="4377350"/>
                    </a:xfrm>
                    <a:prstGeom prst="rect">
                      <a:avLst/>
                    </a:prstGeom>
                    <a:noFill/>
                    <a:ln w="9525">
                      <a:noFill/>
                      <a:miter lim="800000"/>
                      <a:headEnd/>
                      <a:tailEnd/>
                    </a:ln>
                  </pic:spPr>
                </pic:pic>
              </a:graphicData>
            </a:graphic>
          </wp:inline>
        </w:drawing>
      </w:r>
    </w:p>
    <w:p w14:paraId="3689211B" w14:textId="77777777" w:rsidR="00BA0B97" w:rsidRPr="00EF643D" w:rsidRDefault="00BA0B97" w:rsidP="00BA0B97">
      <w:pPr>
        <w:pStyle w:val="Body"/>
      </w:pPr>
      <w:r w:rsidRPr="00EF643D">
        <w:lastRenderedPageBreak/>
        <w:t>In the Advanced Server Configuration page select ‘dads.conf’ from the drop down list:</w:t>
      </w:r>
      <w:r w:rsidRPr="00EF643D">
        <w:rPr>
          <w:noProof/>
        </w:rPr>
        <w:drawing>
          <wp:inline distT="0" distB="0" distL="0" distR="0" wp14:anchorId="047C3B3A" wp14:editId="2CF8DF3D">
            <wp:extent cx="4833349" cy="3482340"/>
            <wp:effectExtent l="19050" t="0" r="5351" b="0"/>
            <wp:docPr id="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cstate="print"/>
                    <a:srcRect/>
                    <a:stretch>
                      <a:fillRect/>
                    </a:stretch>
                  </pic:blipFill>
                  <pic:spPr bwMode="auto">
                    <a:xfrm>
                      <a:off x="0" y="0"/>
                      <a:ext cx="4833349" cy="3482340"/>
                    </a:xfrm>
                    <a:prstGeom prst="rect">
                      <a:avLst/>
                    </a:prstGeom>
                    <a:noFill/>
                    <a:ln w="9525">
                      <a:noFill/>
                      <a:miter lim="800000"/>
                      <a:headEnd/>
                      <a:tailEnd/>
                    </a:ln>
                  </pic:spPr>
                </pic:pic>
              </a:graphicData>
            </a:graphic>
          </wp:inline>
        </w:drawing>
      </w:r>
    </w:p>
    <w:p w14:paraId="45C7E259" w14:textId="77777777" w:rsidR="00BA0B97" w:rsidRDefault="00BA0B97" w:rsidP="00BA0B97">
      <w:pPr>
        <w:pStyle w:val="Body"/>
      </w:pPr>
      <w:r w:rsidRPr="00EF643D">
        <w:t>Add an entry entering the {database_name}, {PlsqlDatabaseConnectString}, {PlsqlDatabaseUsername} and {DatabasePassword}:</w:t>
      </w:r>
    </w:p>
    <w:p w14:paraId="20434C7F" w14:textId="77777777" w:rsidR="00BA0B97" w:rsidRPr="00EF643D" w:rsidRDefault="00BA0B97" w:rsidP="00BA0B97">
      <w:pPr>
        <w:pStyle w:val="Body"/>
      </w:pPr>
      <w:r w:rsidRPr="00EF643D">
        <w:t>&lt;Location /{database_name}/apex&gt;</w:t>
      </w:r>
    </w:p>
    <w:p w14:paraId="50DA67A5" w14:textId="77777777" w:rsidR="00BA0B97" w:rsidRPr="00EF643D" w:rsidRDefault="00BA0B97" w:rsidP="00BA0B97">
      <w:pPr>
        <w:pStyle w:val="Body"/>
      </w:pPr>
      <w:r w:rsidRPr="00EF643D">
        <w:t xml:space="preserve">    Order deny,allow</w:t>
      </w:r>
    </w:p>
    <w:p w14:paraId="65C71807" w14:textId="77777777" w:rsidR="00BA0B97" w:rsidRPr="00EF643D" w:rsidRDefault="00BA0B97" w:rsidP="00BA0B97">
      <w:pPr>
        <w:pStyle w:val="Body"/>
      </w:pPr>
      <w:r w:rsidRPr="00EF643D">
        <w:t xml:space="preserve">    PlsqlDocumentPath docs</w:t>
      </w:r>
    </w:p>
    <w:p w14:paraId="21F1C4BF" w14:textId="77777777" w:rsidR="00BA0B97" w:rsidRPr="00EF643D" w:rsidRDefault="00BA0B97" w:rsidP="00BA0B97">
      <w:pPr>
        <w:pStyle w:val="Body"/>
      </w:pPr>
      <w:r w:rsidRPr="00EF643D">
        <w:t xml:space="preserve">    AllowOverride None</w:t>
      </w:r>
    </w:p>
    <w:p w14:paraId="5315A50F" w14:textId="77777777" w:rsidR="00BA0B97" w:rsidRPr="00EF643D" w:rsidRDefault="00BA0B97" w:rsidP="00BA0B97">
      <w:pPr>
        <w:pStyle w:val="Body"/>
      </w:pPr>
      <w:r w:rsidRPr="00EF643D">
        <w:t xml:space="preserve">    PlsqlDocumentProcedure wwv_flow_file_mgr.process_download</w:t>
      </w:r>
    </w:p>
    <w:p w14:paraId="006A09D8" w14:textId="77777777" w:rsidR="00BA0B97" w:rsidRPr="00EF643D" w:rsidRDefault="00BA0B97" w:rsidP="00BA0B97">
      <w:pPr>
        <w:pStyle w:val="Body"/>
      </w:pPr>
      <w:r w:rsidRPr="00EF643D">
        <w:t xml:space="preserve">    PlsqlDatabaseConnectString {PlsqlDatabaseConnectString} ServiceNameFormat</w:t>
      </w:r>
    </w:p>
    <w:p w14:paraId="7F084B54" w14:textId="77777777" w:rsidR="00BA0B97" w:rsidRPr="00EF643D" w:rsidRDefault="00BA0B97" w:rsidP="00BA0B97">
      <w:pPr>
        <w:pStyle w:val="Body"/>
      </w:pPr>
      <w:r w:rsidRPr="00EF643D">
        <w:t xml:space="preserve">    PlsqlNLSLanguage AMERICAN_AMERICA.AL32UTF8</w:t>
      </w:r>
    </w:p>
    <w:p w14:paraId="7C3EC7A1" w14:textId="77777777" w:rsidR="00BA0B97" w:rsidRPr="00EF643D" w:rsidRDefault="00BA0B97" w:rsidP="00BA0B97">
      <w:pPr>
        <w:pStyle w:val="Body"/>
      </w:pPr>
      <w:r w:rsidRPr="00EF643D">
        <w:t xml:space="preserve">    PlsqlAuthenticationMode Basic</w:t>
      </w:r>
    </w:p>
    <w:p w14:paraId="0F7D6C4B" w14:textId="77777777" w:rsidR="00BA0B97" w:rsidRPr="00EF643D" w:rsidRDefault="00BA0B97" w:rsidP="00BA0B97">
      <w:pPr>
        <w:pStyle w:val="Body"/>
      </w:pPr>
      <w:r w:rsidRPr="00EF643D">
        <w:t xml:space="preserve">    SetHandler pls_handler</w:t>
      </w:r>
    </w:p>
    <w:p w14:paraId="59B03603" w14:textId="77777777" w:rsidR="00BA0B97" w:rsidRPr="00EF643D" w:rsidRDefault="00BA0B97" w:rsidP="00BA0B97">
      <w:pPr>
        <w:pStyle w:val="Body"/>
      </w:pPr>
      <w:r w:rsidRPr="00EF643D">
        <w:t xml:space="preserve">    PlsqlDocumentTablename wwv_flow_file_objects$</w:t>
      </w:r>
    </w:p>
    <w:p w14:paraId="5814F6D7" w14:textId="77777777" w:rsidR="00BA0B97" w:rsidRPr="00EF643D" w:rsidRDefault="00BA0B97" w:rsidP="00BA0B97">
      <w:pPr>
        <w:pStyle w:val="Body"/>
      </w:pPr>
      <w:r w:rsidRPr="00EF643D">
        <w:t xml:space="preserve">    PlsqlDatabaseUsername {PlsqlDatabaseUsername}</w:t>
      </w:r>
    </w:p>
    <w:p w14:paraId="374E8992" w14:textId="77777777" w:rsidR="00BA0B97" w:rsidRPr="00EF643D" w:rsidRDefault="00BA0B97" w:rsidP="00BA0B97">
      <w:pPr>
        <w:pStyle w:val="Body"/>
      </w:pPr>
      <w:r w:rsidRPr="00EF643D">
        <w:t xml:space="preserve">    PlsqlDefaultPage apex</w:t>
      </w:r>
    </w:p>
    <w:p w14:paraId="5B007C5B" w14:textId="77777777" w:rsidR="00BA0B97" w:rsidRPr="00EF643D" w:rsidRDefault="00BA0B97" w:rsidP="00BA0B97">
      <w:pPr>
        <w:pStyle w:val="Body"/>
      </w:pPr>
      <w:r w:rsidRPr="00EF643D">
        <w:t xml:space="preserve">    PlsqlDatabasePassword {DatabasePassword}</w:t>
      </w:r>
    </w:p>
    <w:p w14:paraId="3CAF927D" w14:textId="77777777" w:rsidR="00BA0B97" w:rsidRPr="00EF643D" w:rsidRDefault="00BA0B97" w:rsidP="00BA0B97">
      <w:pPr>
        <w:pStyle w:val="Body"/>
      </w:pPr>
      <w:r w:rsidRPr="00EF643D">
        <w:t xml:space="preserve">    PlsqlRequestValidationFunction wwv_flow_epg_include_modules.authorize</w:t>
      </w:r>
    </w:p>
    <w:p w14:paraId="3693A0AC" w14:textId="77777777" w:rsidR="00BA0B97" w:rsidRPr="00EF643D" w:rsidRDefault="00BA0B97" w:rsidP="00BA0B97">
      <w:pPr>
        <w:pStyle w:val="Body"/>
      </w:pPr>
      <w:r w:rsidRPr="00EF643D">
        <w:t xml:space="preserve">    Allow from all</w:t>
      </w:r>
    </w:p>
    <w:p w14:paraId="5887C977" w14:textId="77777777" w:rsidR="00BA0B97" w:rsidRPr="00EF643D" w:rsidRDefault="00BA0B97" w:rsidP="00BA0B97">
      <w:pPr>
        <w:pStyle w:val="Body"/>
      </w:pPr>
      <w:r w:rsidRPr="00EF643D">
        <w:t>&lt;/Location&gt;</w:t>
      </w:r>
    </w:p>
    <w:p w14:paraId="6C48B20B" w14:textId="77777777" w:rsidR="00BA0B97" w:rsidRPr="00EF643D" w:rsidRDefault="00BA0B97" w:rsidP="00BA0B97">
      <w:r w:rsidRPr="00EF643D">
        <w:rPr>
          <w:noProof/>
        </w:rPr>
        <w:lastRenderedPageBreak/>
        <w:drawing>
          <wp:inline distT="0" distB="0" distL="0" distR="0" wp14:anchorId="6298DF5B" wp14:editId="1DBD88BE">
            <wp:extent cx="4614766" cy="2697480"/>
            <wp:effectExtent l="19050" t="0" r="0" b="0"/>
            <wp:docPr id="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srcRect/>
                    <a:stretch>
                      <a:fillRect/>
                    </a:stretch>
                  </pic:blipFill>
                  <pic:spPr bwMode="auto">
                    <a:xfrm>
                      <a:off x="0" y="0"/>
                      <a:ext cx="4619716" cy="2700373"/>
                    </a:xfrm>
                    <a:prstGeom prst="rect">
                      <a:avLst/>
                    </a:prstGeom>
                    <a:noFill/>
                    <a:ln w="9525">
                      <a:noFill/>
                      <a:miter lim="800000"/>
                      <a:headEnd/>
                      <a:tailEnd/>
                    </a:ln>
                  </pic:spPr>
                </pic:pic>
              </a:graphicData>
            </a:graphic>
          </wp:inline>
        </w:drawing>
      </w:r>
    </w:p>
    <w:p w14:paraId="3BE34BB4" w14:textId="77777777" w:rsidR="00BA0B97" w:rsidRPr="00EF643D" w:rsidRDefault="00BA0B97" w:rsidP="00BA0B97">
      <w:pPr>
        <w:pStyle w:val="Body"/>
      </w:pPr>
      <w:r w:rsidRPr="00EF643D">
        <w:t>For example</w:t>
      </w:r>
      <w:r>
        <w:t>,</w:t>
      </w:r>
      <w:r w:rsidRPr="00EF643D">
        <w:t xml:space="preserve"> if the </w:t>
      </w:r>
    </w:p>
    <w:p w14:paraId="19DC0E09" w14:textId="77777777" w:rsidR="00BA0B97" w:rsidRPr="00EF643D" w:rsidRDefault="00BA0B97" w:rsidP="00BA0B97">
      <w:pPr>
        <w:pStyle w:val="Body"/>
      </w:pPr>
      <w:r w:rsidRPr="00EF643D">
        <w:t>database name was DB</w:t>
      </w:r>
      <w:r>
        <w:t>48</w:t>
      </w:r>
      <w:r w:rsidRPr="00EF643D">
        <w:t>00</w:t>
      </w:r>
    </w:p>
    <w:p w14:paraId="2A133A59" w14:textId="77777777" w:rsidR="00BA0B97" w:rsidRPr="00EF643D" w:rsidRDefault="00BA0B97" w:rsidP="00BA0B97">
      <w:pPr>
        <w:pStyle w:val="Body"/>
      </w:pPr>
      <w:r w:rsidRPr="00EF643D">
        <w:t>connect string was 192.192.192.192:1522/DB</w:t>
      </w:r>
      <w:r>
        <w:t>48</w:t>
      </w:r>
      <w:r w:rsidRPr="00EF643D">
        <w:t>00</w:t>
      </w:r>
    </w:p>
    <w:p w14:paraId="3EB24252" w14:textId="77777777" w:rsidR="00BA0B97" w:rsidRPr="00EF643D" w:rsidRDefault="00BA0B97" w:rsidP="00BA0B97">
      <w:pPr>
        <w:pStyle w:val="Body"/>
      </w:pPr>
      <w:r w:rsidRPr="00EF643D">
        <w:t>database username (highways owner) was HIGHWAYS</w:t>
      </w:r>
    </w:p>
    <w:p w14:paraId="57A72365" w14:textId="77777777" w:rsidR="00BA0B97" w:rsidRPr="00EF643D" w:rsidRDefault="00BA0B97" w:rsidP="00BA0B97">
      <w:pPr>
        <w:pStyle w:val="Body"/>
      </w:pPr>
      <w:r w:rsidRPr="00EF643D">
        <w:t>database password was HIGHWAYS</w:t>
      </w:r>
    </w:p>
    <w:p w14:paraId="4205D134" w14:textId="77777777" w:rsidR="00BA0B97" w:rsidRPr="00EF643D" w:rsidRDefault="00BA0B97" w:rsidP="00BA0B97">
      <w:pPr>
        <w:pStyle w:val="Body"/>
      </w:pPr>
      <w:r w:rsidRPr="00EF643D">
        <w:t>The DAD entry would look something like this:</w:t>
      </w:r>
    </w:p>
    <w:p w14:paraId="743786DD" w14:textId="77777777" w:rsidR="00BA0B97" w:rsidRPr="00EF643D" w:rsidRDefault="00BA0B97" w:rsidP="00BA0B97">
      <w:pPr>
        <w:pStyle w:val="Body"/>
      </w:pPr>
      <w:r w:rsidRPr="00EF643D">
        <w:t>&lt;Location /DB</w:t>
      </w:r>
      <w:r>
        <w:t>48</w:t>
      </w:r>
      <w:r w:rsidRPr="00EF643D">
        <w:t>00/apex&gt;</w:t>
      </w:r>
    </w:p>
    <w:p w14:paraId="113DB75C" w14:textId="77777777" w:rsidR="00BA0B97" w:rsidRPr="00EF643D" w:rsidRDefault="00BA0B97" w:rsidP="00BA0B97">
      <w:pPr>
        <w:pStyle w:val="Body"/>
      </w:pPr>
      <w:r w:rsidRPr="00EF643D">
        <w:t xml:space="preserve">    Order deny,allow</w:t>
      </w:r>
    </w:p>
    <w:p w14:paraId="07B00DA1" w14:textId="77777777" w:rsidR="00BA0B97" w:rsidRPr="00EF643D" w:rsidRDefault="00BA0B97" w:rsidP="00BA0B97">
      <w:pPr>
        <w:pStyle w:val="Body"/>
      </w:pPr>
      <w:r w:rsidRPr="00EF643D">
        <w:t xml:space="preserve">    PlsqlDocumentPath docs</w:t>
      </w:r>
    </w:p>
    <w:p w14:paraId="08079EBA" w14:textId="77777777" w:rsidR="00BA0B97" w:rsidRPr="00EF643D" w:rsidRDefault="00BA0B97" w:rsidP="00BA0B97">
      <w:pPr>
        <w:pStyle w:val="Body"/>
      </w:pPr>
      <w:r w:rsidRPr="00EF643D">
        <w:t xml:space="preserve">    AllowOverride None</w:t>
      </w:r>
    </w:p>
    <w:p w14:paraId="2760F2C1" w14:textId="77777777" w:rsidR="00BA0B97" w:rsidRPr="00EF643D" w:rsidRDefault="00BA0B97" w:rsidP="00BA0B97">
      <w:pPr>
        <w:pStyle w:val="Body"/>
      </w:pPr>
      <w:r w:rsidRPr="00EF643D">
        <w:t xml:space="preserve">    PlsqlDocumentProcedure wwv_flow_file_mgr.process_download</w:t>
      </w:r>
    </w:p>
    <w:p w14:paraId="4D4D9DE5" w14:textId="77777777" w:rsidR="00BA0B97" w:rsidRPr="00EF643D" w:rsidRDefault="00BA0B97" w:rsidP="00BA0B97">
      <w:pPr>
        <w:pStyle w:val="Body"/>
      </w:pPr>
      <w:r w:rsidRPr="00EF643D">
        <w:t xml:space="preserve">    PlsqlDatabaseConnectString 192.192.192.192:1522/DB</w:t>
      </w:r>
      <w:r>
        <w:t>48</w:t>
      </w:r>
      <w:r w:rsidRPr="00EF643D">
        <w:t>00 ServiceNameFormat</w:t>
      </w:r>
    </w:p>
    <w:p w14:paraId="35AF347B" w14:textId="77777777" w:rsidR="00BA0B97" w:rsidRPr="00EF643D" w:rsidRDefault="00BA0B97" w:rsidP="00BA0B97">
      <w:pPr>
        <w:pStyle w:val="Body"/>
      </w:pPr>
      <w:r w:rsidRPr="00EF643D">
        <w:t xml:space="preserve">    PlsqlNLSLanguage AMERICAN_AMERICA.AL32UTF8</w:t>
      </w:r>
    </w:p>
    <w:p w14:paraId="1D7D27CE" w14:textId="77777777" w:rsidR="00BA0B97" w:rsidRPr="00EF643D" w:rsidRDefault="00BA0B97" w:rsidP="00BA0B97">
      <w:pPr>
        <w:pStyle w:val="Body"/>
      </w:pPr>
      <w:r w:rsidRPr="00EF643D">
        <w:t xml:space="preserve">    PlsqlAuthenticationMode Basic</w:t>
      </w:r>
    </w:p>
    <w:p w14:paraId="656CCA7F" w14:textId="77777777" w:rsidR="00BA0B97" w:rsidRPr="00EF643D" w:rsidRDefault="00BA0B97" w:rsidP="00BA0B97">
      <w:pPr>
        <w:pStyle w:val="Body"/>
      </w:pPr>
      <w:r w:rsidRPr="00EF643D">
        <w:t xml:space="preserve">    SetHandler pls_handler</w:t>
      </w:r>
    </w:p>
    <w:p w14:paraId="19A160FA" w14:textId="77777777" w:rsidR="00BA0B97" w:rsidRPr="00EF643D" w:rsidRDefault="00BA0B97" w:rsidP="00BA0B97">
      <w:pPr>
        <w:pStyle w:val="Body"/>
      </w:pPr>
      <w:r w:rsidRPr="00EF643D">
        <w:t xml:space="preserve">    PlsqlDocumentTablename wwv_flow_file_objects$</w:t>
      </w:r>
    </w:p>
    <w:p w14:paraId="5F120D71" w14:textId="77777777" w:rsidR="00BA0B97" w:rsidRPr="00EF643D" w:rsidRDefault="00BA0B97" w:rsidP="00BA0B97">
      <w:pPr>
        <w:pStyle w:val="Body"/>
      </w:pPr>
      <w:r w:rsidRPr="00EF643D">
        <w:t xml:space="preserve">    PlsqlDatabaseUsername HIGHWAYS</w:t>
      </w:r>
    </w:p>
    <w:p w14:paraId="529A91D9" w14:textId="77777777" w:rsidR="00BA0B97" w:rsidRPr="00EF643D" w:rsidRDefault="00BA0B97" w:rsidP="00BA0B97">
      <w:pPr>
        <w:pStyle w:val="Body"/>
      </w:pPr>
      <w:r w:rsidRPr="00EF643D">
        <w:t xml:space="preserve">    PlsqlDefaultPage apex</w:t>
      </w:r>
    </w:p>
    <w:p w14:paraId="0EDA1DF5" w14:textId="77777777" w:rsidR="00BA0B97" w:rsidRPr="00EF643D" w:rsidRDefault="00BA0B97" w:rsidP="00BA0B97">
      <w:pPr>
        <w:pStyle w:val="Body"/>
      </w:pPr>
      <w:r w:rsidRPr="00EF643D">
        <w:t xml:space="preserve">    PlsqlDatabasePassword HIGHWAYS</w:t>
      </w:r>
    </w:p>
    <w:p w14:paraId="60BBF799" w14:textId="77777777" w:rsidR="00BA0B97" w:rsidRPr="00EF643D" w:rsidRDefault="00BA0B97" w:rsidP="00BA0B97">
      <w:pPr>
        <w:pStyle w:val="Body"/>
      </w:pPr>
      <w:r w:rsidRPr="00EF643D">
        <w:t xml:space="preserve">    PlsqlRequestValidationFunction wwv_flow_epg_include_modules.authorize</w:t>
      </w:r>
    </w:p>
    <w:p w14:paraId="2616A03F" w14:textId="77777777" w:rsidR="00BA0B97" w:rsidRPr="00EF643D" w:rsidRDefault="00BA0B97" w:rsidP="00BA0B97">
      <w:pPr>
        <w:pStyle w:val="Body"/>
      </w:pPr>
      <w:r w:rsidRPr="00EF643D">
        <w:t xml:space="preserve">    Allow from all</w:t>
      </w:r>
    </w:p>
    <w:p w14:paraId="4D0E476F" w14:textId="77777777" w:rsidR="00BA0B97" w:rsidRPr="00EF643D" w:rsidRDefault="00BA0B97" w:rsidP="00BA0B97">
      <w:pPr>
        <w:pStyle w:val="Body"/>
      </w:pPr>
      <w:r w:rsidRPr="00EF643D">
        <w:t>&lt;/Location&gt;</w:t>
      </w:r>
    </w:p>
    <w:p w14:paraId="37D75028" w14:textId="77777777" w:rsidR="00BA0B97" w:rsidRDefault="00BA0B97" w:rsidP="00BA0B97">
      <w:pPr>
        <w:pStyle w:val="Body"/>
      </w:pPr>
      <w:r w:rsidRPr="00EF643D">
        <w:lastRenderedPageBreak/>
        <w:t xml:space="preserve">Ensure, also, that the Alias images string is set correctly to the location of the ApEx image files.  The location should be something like this: </w:t>
      </w:r>
    </w:p>
    <w:p w14:paraId="5A2AD869" w14:textId="77777777" w:rsidR="00BA0B97" w:rsidRPr="00EF643D" w:rsidRDefault="00BA0B97" w:rsidP="00BA0B97">
      <w:pPr>
        <w:pStyle w:val="Body"/>
      </w:pPr>
      <w:r w:rsidRPr="00EF643D">
        <w:t>C:\Oracle\Middleware\instances\FR11g\config\OHS\ohs1\Apex\images</w:t>
      </w:r>
    </w:p>
    <w:p w14:paraId="38BD11BB" w14:textId="77777777" w:rsidR="00BA0B97" w:rsidRPr="00EF643D" w:rsidRDefault="00BA0B97" w:rsidP="00BA0B97">
      <w:pPr>
        <w:pStyle w:val="Body"/>
      </w:pPr>
      <w:r w:rsidRPr="00EF643D">
        <w:t>Using the example location above setting the location of the images requires that the following entries are added to the dads.conf file and apply the changes.</w:t>
      </w:r>
    </w:p>
    <w:p w14:paraId="485E07C1" w14:textId="77777777" w:rsidR="00BA0B97" w:rsidRPr="00EF643D" w:rsidRDefault="00BA0B97" w:rsidP="00BA0B97">
      <w:pPr>
        <w:pStyle w:val="Body"/>
      </w:pPr>
      <w:r w:rsidRPr="00EF643D">
        <w:t>Alias /i/ "C:\Oracle\Middleware\instances\FR11g\config\OHS\ohs1\Apex\images/"</w:t>
      </w:r>
    </w:p>
    <w:p w14:paraId="5A5C4244" w14:textId="77777777" w:rsidR="00BA0B97" w:rsidRPr="00EF643D" w:rsidRDefault="00BA0B97" w:rsidP="00BA0B97">
      <w:pPr>
        <w:pStyle w:val="Body"/>
      </w:pPr>
      <w:r w:rsidRPr="00EF643D">
        <w:t>AddType text/xml xbl</w:t>
      </w:r>
    </w:p>
    <w:p w14:paraId="20670BAA" w14:textId="77777777" w:rsidR="00BA0B97" w:rsidRPr="00EF643D" w:rsidRDefault="00BA0B97" w:rsidP="00BA0B97">
      <w:pPr>
        <w:pStyle w:val="Body"/>
      </w:pPr>
      <w:r w:rsidRPr="00EF643D">
        <w:t>AddType text/x-component htc</w:t>
      </w:r>
    </w:p>
    <w:p w14:paraId="2C372DE2" w14:textId="77777777" w:rsidR="00BA0B97" w:rsidRDefault="00BA0B97" w:rsidP="00BA0B97">
      <w:r w:rsidRPr="00EF643D">
        <w:rPr>
          <w:noProof/>
        </w:rPr>
        <w:drawing>
          <wp:inline distT="0" distB="0" distL="0" distR="0" wp14:anchorId="0B339CF8" wp14:editId="5619958F">
            <wp:extent cx="4969329" cy="3162300"/>
            <wp:effectExtent l="19050" t="0" r="2721" b="0"/>
            <wp:docPr id="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cstate="print"/>
                    <a:srcRect/>
                    <a:stretch>
                      <a:fillRect/>
                    </a:stretch>
                  </pic:blipFill>
                  <pic:spPr bwMode="auto">
                    <a:xfrm>
                      <a:off x="0" y="0"/>
                      <a:ext cx="4973897" cy="3165207"/>
                    </a:xfrm>
                    <a:prstGeom prst="rect">
                      <a:avLst/>
                    </a:prstGeom>
                    <a:noFill/>
                    <a:ln w="9525">
                      <a:noFill/>
                      <a:miter lim="800000"/>
                      <a:headEnd/>
                      <a:tailEnd/>
                    </a:ln>
                  </pic:spPr>
                </pic:pic>
              </a:graphicData>
            </a:graphic>
          </wp:inline>
        </w:drawing>
      </w:r>
    </w:p>
    <w:p w14:paraId="5BE8089F" w14:textId="77777777" w:rsidR="00BA0B97" w:rsidRDefault="00BA0B97" w:rsidP="00BA0B97">
      <w:pPr>
        <w:pStyle w:val="Body"/>
        <w:rPr>
          <w:rStyle w:val="InstructionALT"/>
          <w:i w:val="0"/>
          <w:color w:val="auto"/>
        </w:rPr>
      </w:pPr>
      <w:bookmarkStart w:id="216" w:name="_Toc381176263"/>
    </w:p>
    <w:p w14:paraId="6F9FAD93" w14:textId="77777777" w:rsidR="00BA0B97" w:rsidRDefault="00BA0B97" w:rsidP="00BA0B97">
      <w:pPr>
        <w:pStyle w:val="Body"/>
        <w:rPr>
          <w:rStyle w:val="InstructionALT"/>
          <w:i w:val="0"/>
          <w:color w:val="auto"/>
        </w:rPr>
      </w:pPr>
    </w:p>
    <w:p w14:paraId="5BD2DD3B" w14:textId="77777777" w:rsidR="00BA0B97" w:rsidRDefault="00BA0B97" w:rsidP="00BA0B97">
      <w:pPr>
        <w:pStyle w:val="Body"/>
        <w:rPr>
          <w:rStyle w:val="InstructionALT"/>
          <w:i w:val="0"/>
          <w:color w:val="auto"/>
        </w:rPr>
      </w:pPr>
    </w:p>
    <w:p w14:paraId="437E11F3" w14:textId="77777777" w:rsidR="00BA0B97" w:rsidRDefault="00BA0B97" w:rsidP="00BA0B97">
      <w:pPr>
        <w:pStyle w:val="Body"/>
        <w:rPr>
          <w:rStyle w:val="InstructionALT"/>
          <w:i w:val="0"/>
          <w:color w:val="auto"/>
        </w:rPr>
      </w:pPr>
    </w:p>
    <w:p w14:paraId="5683783C" w14:textId="77777777" w:rsidR="00BA0B97" w:rsidRDefault="00BA0B97" w:rsidP="00BA0B97">
      <w:pPr>
        <w:pStyle w:val="Body"/>
        <w:rPr>
          <w:rStyle w:val="InstructionALT"/>
          <w:i w:val="0"/>
          <w:color w:val="auto"/>
        </w:rPr>
      </w:pPr>
    </w:p>
    <w:p w14:paraId="0CA8714A" w14:textId="77777777" w:rsidR="00BA0B97" w:rsidRDefault="00BA0B97" w:rsidP="00BA0B97">
      <w:pPr>
        <w:pStyle w:val="Body"/>
        <w:rPr>
          <w:rStyle w:val="InstructionALT"/>
          <w:i w:val="0"/>
          <w:color w:val="auto"/>
        </w:rPr>
      </w:pPr>
    </w:p>
    <w:p w14:paraId="350ECF0B" w14:textId="77777777" w:rsidR="00BA0B97" w:rsidRDefault="00BA0B97" w:rsidP="00BA0B97">
      <w:pPr>
        <w:pStyle w:val="Body"/>
        <w:rPr>
          <w:rStyle w:val="InstructionALT"/>
          <w:i w:val="0"/>
          <w:color w:val="auto"/>
        </w:rPr>
      </w:pPr>
    </w:p>
    <w:p w14:paraId="1429A474" w14:textId="77777777" w:rsidR="00BA0B97" w:rsidRDefault="00BA0B97" w:rsidP="00BA0B97">
      <w:pPr>
        <w:pStyle w:val="Body"/>
        <w:rPr>
          <w:rStyle w:val="InstructionALT"/>
          <w:i w:val="0"/>
          <w:color w:val="auto"/>
        </w:rPr>
      </w:pPr>
    </w:p>
    <w:p w14:paraId="1C96A63F" w14:textId="77777777" w:rsidR="00BA0B97" w:rsidRDefault="00BA0B97" w:rsidP="00BA0B97">
      <w:pPr>
        <w:pStyle w:val="Body"/>
        <w:rPr>
          <w:rStyle w:val="InstructionALT"/>
          <w:i w:val="0"/>
          <w:color w:val="auto"/>
        </w:rPr>
      </w:pPr>
    </w:p>
    <w:p w14:paraId="5A7489E3" w14:textId="77777777" w:rsidR="00BA0B97" w:rsidRDefault="00BA0B97" w:rsidP="00BA0B97">
      <w:pPr>
        <w:pStyle w:val="Body"/>
        <w:rPr>
          <w:rStyle w:val="InstructionALT"/>
          <w:i w:val="0"/>
          <w:color w:val="auto"/>
        </w:rPr>
      </w:pPr>
    </w:p>
    <w:p w14:paraId="43DAC2D9" w14:textId="77777777" w:rsidR="00BA0B97" w:rsidRDefault="00BA0B97" w:rsidP="00BA0B97">
      <w:pPr>
        <w:pStyle w:val="Body"/>
        <w:rPr>
          <w:rStyle w:val="InstructionALT"/>
          <w:i w:val="0"/>
          <w:color w:val="auto"/>
        </w:rPr>
      </w:pPr>
    </w:p>
    <w:p w14:paraId="3A71E290" w14:textId="77777777" w:rsidR="00BA0B97" w:rsidRDefault="00BA0B97" w:rsidP="00BA0B97">
      <w:pPr>
        <w:pStyle w:val="Body"/>
        <w:rPr>
          <w:rStyle w:val="InstructionALT"/>
          <w:i w:val="0"/>
          <w:color w:val="auto"/>
        </w:rPr>
      </w:pPr>
    </w:p>
    <w:p w14:paraId="3E0D7F16" w14:textId="77777777" w:rsidR="00BA0B97" w:rsidRPr="00BD0597" w:rsidRDefault="00BA0B97" w:rsidP="00BA0B97">
      <w:pPr>
        <w:pStyle w:val="Body"/>
        <w:rPr>
          <w:rStyle w:val="InstructionALT"/>
          <w:i w:val="0"/>
          <w:color w:val="auto"/>
        </w:rPr>
      </w:pPr>
      <w:r w:rsidRPr="00BD0597">
        <w:rPr>
          <w:rStyle w:val="InstructionALT"/>
          <w:i w:val="0"/>
          <w:color w:val="auto"/>
        </w:rPr>
        <w:lastRenderedPageBreak/>
        <w:t>Restart the HTTP server</w:t>
      </w:r>
      <w:bookmarkEnd w:id="216"/>
    </w:p>
    <w:p w14:paraId="26D1417D" w14:textId="77777777" w:rsidR="00BA0B97" w:rsidRPr="00EF643D" w:rsidRDefault="00BA0B97" w:rsidP="00BA0B97">
      <w:pPr>
        <w:pStyle w:val="Body"/>
      </w:pPr>
      <w:r w:rsidRPr="00EF643D">
        <w:t>Once the DAD file has been saved the HTTP server should be restarted to pick up the changes:</w:t>
      </w:r>
    </w:p>
    <w:p w14:paraId="44CA31BA" w14:textId="77777777" w:rsidR="00BA0B97" w:rsidRPr="00EF643D" w:rsidRDefault="00BA0B97" w:rsidP="00BA0B97">
      <w:r w:rsidRPr="00EF643D">
        <w:t xml:space="preserve"> </w:t>
      </w:r>
      <w:r w:rsidRPr="00EF643D">
        <w:rPr>
          <w:noProof/>
        </w:rPr>
        <w:drawing>
          <wp:inline distT="0" distB="0" distL="0" distR="0" wp14:anchorId="2E8B6305" wp14:editId="34628904">
            <wp:extent cx="4367824" cy="3406140"/>
            <wp:effectExtent l="19050" t="0" r="0" b="0"/>
            <wp:docPr id="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cstate="print"/>
                    <a:srcRect/>
                    <a:stretch>
                      <a:fillRect/>
                    </a:stretch>
                  </pic:blipFill>
                  <pic:spPr bwMode="auto">
                    <a:xfrm>
                      <a:off x="0" y="0"/>
                      <a:ext cx="4370051" cy="3407876"/>
                    </a:xfrm>
                    <a:prstGeom prst="rect">
                      <a:avLst/>
                    </a:prstGeom>
                    <a:noFill/>
                    <a:ln w="9525">
                      <a:noFill/>
                      <a:miter lim="800000"/>
                      <a:headEnd/>
                      <a:tailEnd/>
                    </a:ln>
                  </pic:spPr>
                </pic:pic>
              </a:graphicData>
            </a:graphic>
          </wp:inline>
        </w:drawing>
      </w:r>
    </w:p>
    <w:p w14:paraId="1BE273D4" w14:textId="77777777" w:rsidR="00BA0B97" w:rsidRDefault="00BA0B97" w:rsidP="00BA0B97">
      <w:pPr>
        <w:pStyle w:val="Body"/>
        <w:rPr>
          <w:rStyle w:val="Emphasis"/>
        </w:rPr>
      </w:pPr>
      <w:bookmarkStart w:id="217" w:name="_Toc381176264"/>
    </w:p>
    <w:p w14:paraId="59825BE3" w14:textId="77777777" w:rsidR="00BA0B97" w:rsidRPr="007479E7" w:rsidRDefault="00BA0B97" w:rsidP="00BA0B97">
      <w:pPr>
        <w:pStyle w:val="Body"/>
        <w:rPr>
          <w:rStyle w:val="Emphasis"/>
        </w:rPr>
      </w:pPr>
      <w:r w:rsidRPr="007479E7">
        <w:rPr>
          <w:rStyle w:val="Emphasis"/>
        </w:rPr>
        <w:t>ApEx Admin Account</w:t>
      </w:r>
      <w:bookmarkEnd w:id="217"/>
    </w:p>
    <w:p w14:paraId="790C056D" w14:textId="77777777" w:rsidR="00BA0B97" w:rsidRDefault="00BA0B97" w:rsidP="00BA0B97">
      <w:pPr>
        <w:pStyle w:val="Body"/>
      </w:pPr>
      <w:r w:rsidRPr="00EF643D">
        <w:t>You should be able to connect to the ApEx admin account using the DAD entry created above.</w:t>
      </w:r>
    </w:p>
    <w:p w14:paraId="5D39315D" w14:textId="77777777" w:rsidR="00BA0B97" w:rsidRPr="00EF643D" w:rsidRDefault="00BA0B97" w:rsidP="00BA0B97">
      <w:pPr>
        <w:pStyle w:val="Body"/>
      </w:pPr>
    </w:p>
    <w:p w14:paraId="7627A5E8" w14:textId="77777777" w:rsidR="00BA0B97" w:rsidRPr="007479E7" w:rsidRDefault="00BA0B97" w:rsidP="00BA0B97">
      <w:pPr>
        <w:pStyle w:val="Body"/>
        <w:rPr>
          <w:rStyle w:val="Emphasis"/>
        </w:rPr>
      </w:pPr>
      <w:r w:rsidRPr="007479E7">
        <w:rPr>
          <w:rStyle w:val="Emphasis"/>
        </w:rPr>
        <w:t xml:space="preserve">ApEx Admin Connection string: </w:t>
      </w:r>
    </w:p>
    <w:p w14:paraId="6A14AF6A" w14:textId="77777777" w:rsidR="00BA0B97" w:rsidRPr="00EF643D" w:rsidRDefault="00BA0B97" w:rsidP="00BA0B97">
      <w:pPr>
        <w:pStyle w:val="Body"/>
      </w:pPr>
      <w:r w:rsidRPr="00EF643D">
        <w:t xml:space="preserve">http://{Application Server Name}:{port number}/{location string of the DAD}/apex_admin </w:t>
      </w:r>
    </w:p>
    <w:p w14:paraId="369A5258" w14:textId="77777777" w:rsidR="00BA0B97" w:rsidRPr="00EF643D" w:rsidRDefault="00BA0B97" w:rsidP="00BA0B97">
      <w:pPr>
        <w:pStyle w:val="Body"/>
      </w:pPr>
      <w:r w:rsidRPr="00EF643D">
        <w:t>Using the examples above the connection string required to connect to ApEx should be (and hypothetical Application Server name and port being myAppServer:8888):</w:t>
      </w:r>
    </w:p>
    <w:p w14:paraId="5955D5D4" w14:textId="2B002A83" w:rsidR="00BA0B97" w:rsidRDefault="00A01F44" w:rsidP="00BA0B97">
      <w:pPr>
        <w:pStyle w:val="Body"/>
      </w:pPr>
      <w:hyperlink r:id="rId57" w:history="1">
        <w:r w:rsidR="00BA0B97" w:rsidRPr="00766D7C">
          <w:rPr>
            <w:rStyle w:val="Hyperlink"/>
          </w:rPr>
          <w:t>http://myAppServer:8888/DB4800/apex/apex_admin</w:t>
        </w:r>
      </w:hyperlink>
    </w:p>
    <w:p w14:paraId="4CF91A61" w14:textId="77777777" w:rsidR="00BA0B97" w:rsidRDefault="00BA0B97" w:rsidP="00BA0B97">
      <w:pPr>
        <w:pStyle w:val="Body"/>
      </w:pPr>
    </w:p>
    <w:p w14:paraId="0B75D874" w14:textId="77777777" w:rsidR="00BA0B97" w:rsidRDefault="00BA0B97" w:rsidP="00BA0B97">
      <w:pPr>
        <w:pStyle w:val="Body"/>
      </w:pPr>
    </w:p>
    <w:p w14:paraId="42FD8C1E" w14:textId="77777777" w:rsidR="00BA0B97" w:rsidRDefault="00BA0B97" w:rsidP="00BA0B97">
      <w:pPr>
        <w:pStyle w:val="Body"/>
      </w:pPr>
    </w:p>
    <w:p w14:paraId="13F53AA9" w14:textId="77777777" w:rsidR="00BA0B97" w:rsidRDefault="00BA0B97" w:rsidP="00BA0B97">
      <w:pPr>
        <w:pStyle w:val="Body"/>
      </w:pPr>
    </w:p>
    <w:p w14:paraId="41D81E1E" w14:textId="77777777" w:rsidR="00BA0B97" w:rsidRDefault="00BA0B97" w:rsidP="00BA0B97">
      <w:pPr>
        <w:pStyle w:val="Body"/>
      </w:pPr>
    </w:p>
    <w:p w14:paraId="1B082BA2" w14:textId="77777777" w:rsidR="00BA0B97" w:rsidRDefault="00BA0B97" w:rsidP="00BA0B97">
      <w:pPr>
        <w:pStyle w:val="Body"/>
      </w:pPr>
    </w:p>
    <w:p w14:paraId="237EAB50" w14:textId="77777777" w:rsidR="00BA0B97" w:rsidRDefault="00BA0B97" w:rsidP="00BA0B97">
      <w:pPr>
        <w:pStyle w:val="Body"/>
      </w:pPr>
    </w:p>
    <w:p w14:paraId="4D7EDE26" w14:textId="77777777" w:rsidR="00BA0B97" w:rsidRDefault="00BA0B97" w:rsidP="00BA0B97">
      <w:pPr>
        <w:pStyle w:val="Body"/>
      </w:pPr>
    </w:p>
    <w:p w14:paraId="171D3997" w14:textId="77777777" w:rsidR="00BA0B97" w:rsidRPr="00EF643D" w:rsidRDefault="00BA0B97" w:rsidP="00BA0B97">
      <w:pPr>
        <w:pStyle w:val="Body"/>
      </w:pPr>
      <w:r w:rsidRPr="00EF643D">
        <w:lastRenderedPageBreak/>
        <w:t>Log onto the ApEx administration account:</w:t>
      </w:r>
    </w:p>
    <w:p w14:paraId="57370AE7" w14:textId="77777777" w:rsidR="00BA0B97" w:rsidRPr="00EF643D" w:rsidRDefault="00BA0B97" w:rsidP="00BA0B97">
      <w:r w:rsidRPr="00EF643D">
        <w:rPr>
          <w:noProof/>
        </w:rPr>
        <w:drawing>
          <wp:inline distT="0" distB="0" distL="0" distR="0" wp14:anchorId="432F1BE5" wp14:editId="014DF7F0">
            <wp:extent cx="3825240" cy="1720029"/>
            <wp:effectExtent l="19050" t="0" r="3810" b="0"/>
            <wp:docPr id="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36171" cy="1724944"/>
                    </a:xfrm>
                    <a:prstGeom prst="rect">
                      <a:avLst/>
                    </a:prstGeom>
                    <a:noFill/>
                    <a:ln>
                      <a:noFill/>
                    </a:ln>
                  </pic:spPr>
                </pic:pic>
              </a:graphicData>
            </a:graphic>
          </wp:inline>
        </w:drawing>
      </w:r>
    </w:p>
    <w:p w14:paraId="75AA30D5" w14:textId="77777777" w:rsidR="00BA0B97" w:rsidRPr="00EF643D" w:rsidRDefault="00BA0B97" w:rsidP="00BA0B97">
      <w:pPr>
        <w:pStyle w:val="Body"/>
      </w:pPr>
      <w:r w:rsidRPr="00EF643D">
        <w:t xml:space="preserve">Choose ‘Manage Workspaces’ using the button or tab: </w:t>
      </w:r>
    </w:p>
    <w:p w14:paraId="1D205152" w14:textId="77777777" w:rsidR="00BA0B97" w:rsidRPr="00EF643D" w:rsidRDefault="00BA0B97" w:rsidP="00BA0B97">
      <w:r w:rsidRPr="00EF643D">
        <w:rPr>
          <w:noProof/>
        </w:rPr>
        <w:drawing>
          <wp:inline distT="0" distB="0" distL="0" distR="0" wp14:anchorId="272D5A33" wp14:editId="11EA3039">
            <wp:extent cx="3878580" cy="1885422"/>
            <wp:effectExtent l="19050" t="0" r="762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885908" cy="1888984"/>
                    </a:xfrm>
                    <a:prstGeom prst="rect">
                      <a:avLst/>
                    </a:prstGeom>
                    <a:noFill/>
                    <a:ln>
                      <a:noFill/>
                    </a:ln>
                  </pic:spPr>
                </pic:pic>
              </a:graphicData>
            </a:graphic>
          </wp:inline>
        </w:drawing>
      </w:r>
    </w:p>
    <w:p w14:paraId="7BDC66AA" w14:textId="77777777" w:rsidR="00BA0B97" w:rsidRPr="00EF643D" w:rsidRDefault="00BA0B97" w:rsidP="00BA0B97">
      <w:pPr>
        <w:pStyle w:val="Body"/>
      </w:pPr>
      <w:r w:rsidRPr="00EF643D">
        <w:t>Choose the ‘Import Workspace’ hyperlink:</w:t>
      </w:r>
    </w:p>
    <w:p w14:paraId="515B8A95" w14:textId="77777777" w:rsidR="00BA0B97" w:rsidRPr="00EF643D" w:rsidRDefault="00BA0B97" w:rsidP="00BA0B97">
      <w:r w:rsidRPr="00EF643D">
        <w:rPr>
          <w:noProof/>
        </w:rPr>
        <w:drawing>
          <wp:inline distT="0" distB="0" distL="0" distR="0" wp14:anchorId="6048A394" wp14:editId="5DB8550B">
            <wp:extent cx="3825240" cy="1982472"/>
            <wp:effectExtent l="19050" t="0" r="3810" b="0"/>
            <wp:docPr id="9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834414" cy="1987226"/>
                    </a:xfrm>
                    <a:prstGeom prst="rect">
                      <a:avLst/>
                    </a:prstGeom>
                    <a:noFill/>
                    <a:ln>
                      <a:noFill/>
                    </a:ln>
                  </pic:spPr>
                </pic:pic>
              </a:graphicData>
            </a:graphic>
          </wp:inline>
        </w:drawing>
      </w:r>
    </w:p>
    <w:p w14:paraId="3FE055AA" w14:textId="77777777" w:rsidR="00BA0B97" w:rsidRDefault="00BA0B97" w:rsidP="00BA0B97">
      <w:pPr>
        <w:pStyle w:val="Body"/>
      </w:pPr>
    </w:p>
    <w:p w14:paraId="1C4324F0" w14:textId="77777777" w:rsidR="00BA0B97" w:rsidRDefault="00BA0B97" w:rsidP="00BA0B97">
      <w:pPr>
        <w:pStyle w:val="Body"/>
      </w:pPr>
    </w:p>
    <w:p w14:paraId="56ECDE48" w14:textId="77777777" w:rsidR="00BA0B97" w:rsidRDefault="00BA0B97" w:rsidP="00BA0B97">
      <w:pPr>
        <w:pStyle w:val="Body"/>
      </w:pPr>
    </w:p>
    <w:p w14:paraId="58185ADA" w14:textId="77777777" w:rsidR="00BA0B97" w:rsidRDefault="00BA0B97" w:rsidP="00BA0B97">
      <w:pPr>
        <w:pStyle w:val="Body"/>
      </w:pPr>
    </w:p>
    <w:p w14:paraId="39625036" w14:textId="77777777" w:rsidR="00BA0B97" w:rsidRPr="00EF643D" w:rsidRDefault="00BA0B97" w:rsidP="00BA0B97">
      <w:pPr>
        <w:pStyle w:val="Body"/>
      </w:pPr>
      <w:r w:rsidRPr="00EF643D">
        <w:lastRenderedPageBreak/>
        <w:t xml:space="preserve">Browse for the workspace to be imported which will exist in the </w:t>
      </w:r>
      <w:r w:rsidRPr="00E06E14">
        <w:rPr>
          <w:rStyle w:val="HighlightText"/>
        </w:rPr>
        <w:t>&lt;exor_base&gt;</w:t>
      </w:r>
      <w:r w:rsidRPr="00EF643D">
        <w:t>/tma/admin/sql/ directory as extracted from the zip file.  The workspace is called tma_apex_rpts_workspace.sql:</w:t>
      </w:r>
    </w:p>
    <w:p w14:paraId="0BABFA7E" w14:textId="77777777" w:rsidR="00BA0B97" w:rsidRDefault="00BA0B97" w:rsidP="00BA0B97">
      <w:r w:rsidRPr="00EF643D">
        <w:rPr>
          <w:noProof/>
        </w:rPr>
        <w:drawing>
          <wp:inline distT="0" distB="0" distL="0" distR="0" wp14:anchorId="03A37B4A" wp14:editId="31BD75C3">
            <wp:extent cx="4230478" cy="1828800"/>
            <wp:effectExtent l="0" t="0" r="0" b="0"/>
            <wp:docPr id="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36923" cy="1831586"/>
                    </a:xfrm>
                    <a:prstGeom prst="rect">
                      <a:avLst/>
                    </a:prstGeom>
                    <a:noFill/>
                    <a:ln>
                      <a:noFill/>
                    </a:ln>
                  </pic:spPr>
                </pic:pic>
              </a:graphicData>
            </a:graphic>
          </wp:inline>
        </w:drawing>
      </w:r>
    </w:p>
    <w:p w14:paraId="5FB56334" w14:textId="77777777" w:rsidR="00BA0B97" w:rsidRPr="00EF643D" w:rsidRDefault="00BA0B97" w:rsidP="00BA0B97">
      <w:pPr>
        <w:pStyle w:val="Body"/>
      </w:pPr>
      <w:r w:rsidRPr="00EF643D">
        <w:t>Once selected click the ‘Next’ button:</w:t>
      </w:r>
    </w:p>
    <w:p w14:paraId="4CAB9AE8" w14:textId="77777777" w:rsidR="00BA0B97" w:rsidRPr="00EF643D" w:rsidRDefault="00BA0B97" w:rsidP="00BA0B97">
      <w:r w:rsidRPr="00EF643D">
        <w:rPr>
          <w:noProof/>
        </w:rPr>
        <w:drawing>
          <wp:inline distT="0" distB="0" distL="0" distR="0" wp14:anchorId="4C5B964D" wp14:editId="70A1E75B">
            <wp:extent cx="4226944" cy="2179518"/>
            <wp:effectExtent l="0" t="0" r="2540" b="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229399" cy="2180784"/>
                    </a:xfrm>
                    <a:prstGeom prst="rect">
                      <a:avLst/>
                    </a:prstGeom>
                    <a:noFill/>
                    <a:ln>
                      <a:noFill/>
                    </a:ln>
                  </pic:spPr>
                </pic:pic>
              </a:graphicData>
            </a:graphic>
          </wp:inline>
        </w:drawing>
      </w:r>
    </w:p>
    <w:p w14:paraId="6E628807" w14:textId="77777777" w:rsidR="00BA0B97" w:rsidRPr="00EF643D" w:rsidRDefault="00BA0B97" w:rsidP="00BA0B97">
      <w:pPr>
        <w:pStyle w:val="Body"/>
      </w:pPr>
      <w:r w:rsidRPr="00EF643D">
        <w:t>When imported successfully, as highlighted in the screenshot below, click the ‘Install’ button:</w:t>
      </w:r>
    </w:p>
    <w:p w14:paraId="550954E6" w14:textId="77777777" w:rsidR="00BA0B97" w:rsidRPr="00EF643D" w:rsidRDefault="00BA0B97" w:rsidP="00BA0B97">
      <w:r w:rsidRPr="00EF643D">
        <w:rPr>
          <w:noProof/>
        </w:rPr>
        <w:drawing>
          <wp:inline distT="0" distB="0" distL="0" distR="0" wp14:anchorId="0E3570AB" wp14:editId="33300519">
            <wp:extent cx="4303208" cy="2260120"/>
            <wp:effectExtent l="0" t="0" r="2540" b="6985"/>
            <wp:docPr id="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23917" cy="2270997"/>
                    </a:xfrm>
                    <a:prstGeom prst="rect">
                      <a:avLst/>
                    </a:prstGeom>
                    <a:noFill/>
                    <a:ln>
                      <a:noFill/>
                    </a:ln>
                  </pic:spPr>
                </pic:pic>
              </a:graphicData>
            </a:graphic>
          </wp:inline>
        </w:drawing>
      </w:r>
    </w:p>
    <w:p w14:paraId="620AEC2C" w14:textId="77777777" w:rsidR="00BA0B97" w:rsidRPr="00EF643D" w:rsidRDefault="00BA0B97" w:rsidP="00BA0B97">
      <w:pPr>
        <w:pStyle w:val="Body"/>
      </w:pPr>
      <w:r w:rsidRPr="00EF643D">
        <w:lastRenderedPageBreak/>
        <w:t>Choose to ‘Re-use existing schema?’, as highlighted by option 1 in the screenshot and then enter or select the highways schema name from the LoV as highlighted by option 2 in the screenshot.</w:t>
      </w:r>
    </w:p>
    <w:p w14:paraId="58132E0C" w14:textId="77777777" w:rsidR="00BA0B97" w:rsidRPr="00EF643D" w:rsidRDefault="00BA0B97" w:rsidP="00BA0B97">
      <w:pPr>
        <w:pStyle w:val="Body"/>
      </w:pPr>
      <w:r w:rsidRPr="00EF643D">
        <w:t>Click the ‘Next’ button when the above is completed:</w:t>
      </w:r>
    </w:p>
    <w:p w14:paraId="72DA68EF" w14:textId="77777777" w:rsidR="00BA0B97" w:rsidRDefault="00BA0B97" w:rsidP="00BA0B97">
      <w:r w:rsidRPr="00EF643D">
        <w:rPr>
          <w:noProof/>
        </w:rPr>
        <w:drawing>
          <wp:inline distT="0" distB="0" distL="0" distR="0" wp14:anchorId="544053AB" wp14:editId="42D69AD1">
            <wp:extent cx="4356179" cy="2053086"/>
            <wp:effectExtent l="0" t="0" r="6350" b="4445"/>
            <wp:docPr id="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359518" cy="2054660"/>
                    </a:xfrm>
                    <a:prstGeom prst="rect">
                      <a:avLst/>
                    </a:prstGeom>
                    <a:noFill/>
                    <a:ln>
                      <a:noFill/>
                    </a:ln>
                  </pic:spPr>
                </pic:pic>
              </a:graphicData>
            </a:graphic>
          </wp:inline>
        </w:drawing>
      </w:r>
    </w:p>
    <w:p w14:paraId="3FF88C37" w14:textId="77777777" w:rsidR="00BA0B97" w:rsidRPr="00EF643D" w:rsidRDefault="00BA0B97" w:rsidP="00BA0B97">
      <w:pPr>
        <w:pStyle w:val="Body"/>
      </w:pPr>
      <w:r w:rsidRPr="00EF643D">
        <w:t>Check the ‘Check to proceed …’ check box and click the ‘Next’ button to proceed:</w:t>
      </w:r>
      <w:r w:rsidRPr="00EF643D">
        <w:rPr>
          <w:noProof/>
        </w:rPr>
        <w:drawing>
          <wp:inline distT="0" distB="0" distL="0" distR="0" wp14:anchorId="3DFE19A5" wp14:editId="582AA0FD">
            <wp:extent cx="4356340" cy="2272872"/>
            <wp:effectExtent l="0" t="0" r="6350" b="0"/>
            <wp:docPr id="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370427" cy="2280222"/>
                    </a:xfrm>
                    <a:prstGeom prst="rect">
                      <a:avLst/>
                    </a:prstGeom>
                    <a:noFill/>
                    <a:ln>
                      <a:noFill/>
                    </a:ln>
                  </pic:spPr>
                </pic:pic>
              </a:graphicData>
            </a:graphic>
          </wp:inline>
        </w:drawing>
      </w:r>
    </w:p>
    <w:p w14:paraId="3D27E954" w14:textId="77777777" w:rsidR="00BA0B97" w:rsidRPr="00EF643D" w:rsidRDefault="00BA0B97" w:rsidP="00BA0B97">
      <w:pPr>
        <w:pStyle w:val="Body"/>
      </w:pPr>
      <w:r w:rsidRPr="00EF643D">
        <w:t>Click the ‘Install Workspace’ button:</w:t>
      </w:r>
      <w:r w:rsidRPr="00EF643D">
        <w:rPr>
          <w:noProof/>
        </w:rPr>
        <w:drawing>
          <wp:inline distT="0" distB="0" distL="0" distR="0" wp14:anchorId="766EDFC6" wp14:editId="168BB547">
            <wp:extent cx="4416725" cy="2143071"/>
            <wp:effectExtent l="0" t="0" r="3175" b="0"/>
            <wp:docPr id="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419431" cy="2144384"/>
                    </a:xfrm>
                    <a:prstGeom prst="rect">
                      <a:avLst/>
                    </a:prstGeom>
                    <a:noFill/>
                    <a:ln>
                      <a:noFill/>
                    </a:ln>
                  </pic:spPr>
                </pic:pic>
              </a:graphicData>
            </a:graphic>
          </wp:inline>
        </w:drawing>
      </w:r>
    </w:p>
    <w:p w14:paraId="3F2F2311" w14:textId="77777777" w:rsidR="00BA0B97" w:rsidRPr="00EF643D" w:rsidRDefault="00BA0B97" w:rsidP="00BA0B97">
      <w:pPr>
        <w:pStyle w:val="Body"/>
      </w:pPr>
      <w:r w:rsidRPr="00EF643D">
        <w:lastRenderedPageBreak/>
        <w:t>The tma_apex_rpts workspace is now installed.</w:t>
      </w:r>
    </w:p>
    <w:p w14:paraId="0E611E11" w14:textId="77777777" w:rsidR="00BA0B97" w:rsidRDefault="00BA0B97" w:rsidP="00BA0B97">
      <w:pPr>
        <w:pStyle w:val="Body"/>
      </w:pPr>
    </w:p>
    <w:p w14:paraId="3ECB3251" w14:textId="77777777" w:rsidR="00BA0B97" w:rsidRPr="00EF643D" w:rsidRDefault="00BA0B97" w:rsidP="00BA0B97">
      <w:pPr>
        <w:pStyle w:val="Body"/>
      </w:pPr>
      <w:r w:rsidRPr="00EF643D">
        <w:t>Select the ‘Manage Workspaces’ tab to amend some of the user settings:</w:t>
      </w:r>
      <w:r w:rsidRPr="00EF643D">
        <w:rPr>
          <w:noProof/>
        </w:rPr>
        <w:drawing>
          <wp:inline distT="0" distB="0" distL="0" distR="0" wp14:anchorId="08B6327F" wp14:editId="50BBF379">
            <wp:extent cx="4347714" cy="2188953"/>
            <wp:effectExtent l="0" t="0" r="0" b="1905"/>
            <wp:docPr id="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351736" cy="2190978"/>
                    </a:xfrm>
                    <a:prstGeom prst="rect">
                      <a:avLst/>
                    </a:prstGeom>
                    <a:noFill/>
                    <a:ln>
                      <a:noFill/>
                    </a:ln>
                  </pic:spPr>
                </pic:pic>
              </a:graphicData>
            </a:graphic>
          </wp:inline>
        </w:drawing>
      </w:r>
    </w:p>
    <w:p w14:paraId="1456137D" w14:textId="77777777" w:rsidR="00BA0B97" w:rsidRPr="00EF643D" w:rsidRDefault="00BA0B97" w:rsidP="00BA0B97">
      <w:pPr>
        <w:pStyle w:val="Body"/>
      </w:pPr>
      <w:r w:rsidRPr="00EF643D">
        <w:t>Select the ‘Manage Developers and Users’ hyperlink:</w:t>
      </w:r>
      <w:r w:rsidRPr="00EF643D">
        <w:rPr>
          <w:noProof/>
        </w:rPr>
        <w:drawing>
          <wp:inline distT="0" distB="0" distL="0" distR="0" wp14:anchorId="557851C8" wp14:editId="03E643EC">
            <wp:extent cx="4130040" cy="2072190"/>
            <wp:effectExtent l="19050" t="0" r="3810" b="0"/>
            <wp:docPr id="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131601" cy="2072973"/>
                    </a:xfrm>
                    <a:prstGeom prst="rect">
                      <a:avLst/>
                    </a:prstGeom>
                    <a:noFill/>
                    <a:ln>
                      <a:noFill/>
                    </a:ln>
                  </pic:spPr>
                </pic:pic>
              </a:graphicData>
            </a:graphic>
          </wp:inline>
        </w:drawing>
      </w:r>
    </w:p>
    <w:p w14:paraId="45364F84" w14:textId="77777777" w:rsidR="00BA0B97" w:rsidRPr="00EF643D" w:rsidRDefault="00BA0B97" w:rsidP="00BA0B97">
      <w:pPr>
        <w:pStyle w:val="Body"/>
      </w:pPr>
      <w:r w:rsidRPr="00EF643D">
        <w:t>Select the ‘Admin’ user account hyperlink (for TMA_APEX_RPTS workspace):</w:t>
      </w:r>
      <w:r w:rsidRPr="00EF643D">
        <w:rPr>
          <w:noProof/>
        </w:rPr>
        <w:drawing>
          <wp:inline distT="0" distB="0" distL="0" distR="0" wp14:anchorId="33C8552E" wp14:editId="27789224">
            <wp:extent cx="4236720" cy="1882987"/>
            <wp:effectExtent l="19050" t="0" r="0" b="0"/>
            <wp:docPr id="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237363" cy="1883273"/>
                    </a:xfrm>
                    <a:prstGeom prst="rect">
                      <a:avLst/>
                    </a:prstGeom>
                    <a:noFill/>
                    <a:ln>
                      <a:noFill/>
                    </a:ln>
                  </pic:spPr>
                </pic:pic>
              </a:graphicData>
            </a:graphic>
          </wp:inline>
        </w:drawing>
      </w:r>
    </w:p>
    <w:p w14:paraId="4F956221" w14:textId="77777777" w:rsidR="00BA0B97" w:rsidRDefault="00BA0B97" w:rsidP="00BA0B97">
      <w:pPr>
        <w:pStyle w:val="Body"/>
      </w:pPr>
    </w:p>
    <w:p w14:paraId="30E26A66" w14:textId="77777777" w:rsidR="00BA0B97" w:rsidRPr="00EF643D" w:rsidRDefault="00BA0B97" w:rsidP="00BA0B97">
      <w:pPr>
        <w:pStyle w:val="Body"/>
      </w:pPr>
      <w:r w:rsidRPr="00EF643D">
        <w:lastRenderedPageBreak/>
        <w:t>Set the ‘Email Address’ to the email address of the ApEx administrator, as highlighted in option 1 of the screenshot.</w:t>
      </w:r>
    </w:p>
    <w:p w14:paraId="79189FCC" w14:textId="77777777" w:rsidR="00BA0B97" w:rsidRPr="00EF643D" w:rsidRDefault="00BA0B97" w:rsidP="00BA0B97">
      <w:pPr>
        <w:pStyle w:val="Body"/>
      </w:pPr>
      <w:r w:rsidRPr="00EF643D">
        <w:t>Enter the ‘Default Schema’ as the highways schema, as highlighted in option 2 of the screenshot.</w:t>
      </w:r>
    </w:p>
    <w:p w14:paraId="40B73FA8" w14:textId="77777777" w:rsidR="00BA0B97" w:rsidRPr="00EF643D" w:rsidRDefault="00BA0B97" w:rsidP="00BA0B97">
      <w:pPr>
        <w:pStyle w:val="Body"/>
      </w:pPr>
      <w:r w:rsidRPr="00EF643D">
        <w:t>When the above is completed press the ‘Apply Changes’ button:</w:t>
      </w:r>
      <w:r w:rsidRPr="00EF643D">
        <w:rPr>
          <w:noProof/>
        </w:rPr>
        <w:drawing>
          <wp:inline distT="0" distB="0" distL="0" distR="0" wp14:anchorId="578B2D0B" wp14:editId="114BE128">
            <wp:extent cx="3806190" cy="2273140"/>
            <wp:effectExtent l="19050" t="0" r="3810" b="0"/>
            <wp:docPr id="1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10757" cy="2275867"/>
                    </a:xfrm>
                    <a:prstGeom prst="rect">
                      <a:avLst/>
                    </a:prstGeom>
                    <a:noFill/>
                    <a:ln>
                      <a:noFill/>
                    </a:ln>
                  </pic:spPr>
                </pic:pic>
              </a:graphicData>
            </a:graphic>
          </wp:inline>
        </w:drawing>
      </w:r>
    </w:p>
    <w:p w14:paraId="5111F542" w14:textId="77777777" w:rsidR="00BA0B97" w:rsidRPr="00EF643D" w:rsidRDefault="00BA0B97" w:rsidP="00BA0B97">
      <w:pPr>
        <w:pStyle w:val="Body"/>
      </w:pPr>
      <w:r w:rsidRPr="00EF643D">
        <w:t>Select the ‘TMA_APEX_RPTS’ user account hyperlink:</w:t>
      </w:r>
      <w:r w:rsidRPr="00EF643D">
        <w:rPr>
          <w:noProof/>
        </w:rPr>
        <w:drawing>
          <wp:inline distT="0" distB="0" distL="0" distR="0" wp14:anchorId="27096D10" wp14:editId="2FA9B4C3">
            <wp:extent cx="3810000" cy="1941443"/>
            <wp:effectExtent l="19050" t="0" r="0" b="0"/>
            <wp:docPr id="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15169" cy="1944077"/>
                    </a:xfrm>
                    <a:prstGeom prst="rect">
                      <a:avLst/>
                    </a:prstGeom>
                    <a:noFill/>
                    <a:ln>
                      <a:noFill/>
                    </a:ln>
                  </pic:spPr>
                </pic:pic>
              </a:graphicData>
            </a:graphic>
          </wp:inline>
        </w:drawing>
      </w:r>
    </w:p>
    <w:p w14:paraId="38FACE07" w14:textId="77777777" w:rsidR="00BA0B97" w:rsidRDefault="00BA0B97" w:rsidP="00BA0B97">
      <w:pPr>
        <w:pStyle w:val="Body"/>
      </w:pPr>
    </w:p>
    <w:p w14:paraId="08BEAF59" w14:textId="77777777" w:rsidR="00BA0B97" w:rsidRDefault="00BA0B97" w:rsidP="00BA0B97">
      <w:pPr>
        <w:pStyle w:val="Body"/>
      </w:pPr>
    </w:p>
    <w:p w14:paraId="1659A3C7" w14:textId="77777777" w:rsidR="00BA0B97" w:rsidRDefault="00BA0B97" w:rsidP="00BA0B97">
      <w:pPr>
        <w:pStyle w:val="Body"/>
      </w:pPr>
    </w:p>
    <w:p w14:paraId="07ECD6D9" w14:textId="77777777" w:rsidR="00BA0B97" w:rsidRDefault="00BA0B97" w:rsidP="00BA0B97">
      <w:pPr>
        <w:pStyle w:val="Body"/>
      </w:pPr>
    </w:p>
    <w:p w14:paraId="23FAF63C" w14:textId="77777777" w:rsidR="00BA0B97" w:rsidRDefault="00BA0B97" w:rsidP="00BA0B97">
      <w:pPr>
        <w:pStyle w:val="Body"/>
      </w:pPr>
    </w:p>
    <w:p w14:paraId="6DC5267F" w14:textId="77777777" w:rsidR="00BA0B97" w:rsidRDefault="00BA0B97" w:rsidP="00BA0B97">
      <w:pPr>
        <w:pStyle w:val="Body"/>
      </w:pPr>
    </w:p>
    <w:p w14:paraId="3F62DA03" w14:textId="77777777" w:rsidR="00BA0B97" w:rsidRDefault="00BA0B97" w:rsidP="00BA0B97">
      <w:pPr>
        <w:pStyle w:val="Body"/>
      </w:pPr>
    </w:p>
    <w:p w14:paraId="4E5272F1" w14:textId="77777777" w:rsidR="00BA0B97" w:rsidRDefault="00BA0B97" w:rsidP="00BA0B97">
      <w:pPr>
        <w:pStyle w:val="Body"/>
      </w:pPr>
    </w:p>
    <w:p w14:paraId="4C1056D3" w14:textId="77777777" w:rsidR="00BA0B97" w:rsidRDefault="00BA0B97" w:rsidP="00BA0B97">
      <w:pPr>
        <w:pStyle w:val="Body"/>
      </w:pPr>
    </w:p>
    <w:p w14:paraId="29DFBD3D" w14:textId="77777777" w:rsidR="00BA0B97" w:rsidRDefault="00BA0B97" w:rsidP="00BA0B97">
      <w:pPr>
        <w:pStyle w:val="Body"/>
      </w:pPr>
    </w:p>
    <w:p w14:paraId="076B85CF" w14:textId="77777777" w:rsidR="00BA0B97" w:rsidRPr="00EF643D" w:rsidRDefault="00BA0B97" w:rsidP="00BA0B97">
      <w:pPr>
        <w:pStyle w:val="Body"/>
      </w:pPr>
      <w:r w:rsidRPr="00EF643D">
        <w:lastRenderedPageBreak/>
        <w:t>Set the ‘Email Address’ to the email address of the ApEx administrator, as highlighted in option 1 of the screenshot.</w:t>
      </w:r>
    </w:p>
    <w:p w14:paraId="42F915F7" w14:textId="77777777" w:rsidR="00BA0B97" w:rsidRPr="00EF643D" w:rsidRDefault="00BA0B97" w:rsidP="00BA0B97">
      <w:pPr>
        <w:pStyle w:val="Body"/>
      </w:pPr>
      <w:r w:rsidRPr="00EF643D">
        <w:t>Enter the ‘Default Schema’ as the highways schema, as highlighted in option 2 of the screenshot.</w:t>
      </w:r>
    </w:p>
    <w:p w14:paraId="68CC6E4F" w14:textId="77777777" w:rsidR="00BA0B97" w:rsidRPr="00EF643D" w:rsidRDefault="00BA0B97" w:rsidP="00BA0B97">
      <w:pPr>
        <w:pStyle w:val="Body"/>
      </w:pPr>
      <w:r w:rsidRPr="00EF643D">
        <w:t>When the above is completed press the ‘Apply Changes’ button:</w:t>
      </w:r>
      <w:r w:rsidRPr="00EF643D">
        <w:rPr>
          <w:noProof/>
        </w:rPr>
        <w:drawing>
          <wp:inline distT="0" distB="0" distL="0" distR="0" wp14:anchorId="1C886E4A" wp14:editId="38FBD15E">
            <wp:extent cx="3844290" cy="2349287"/>
            <wp:effectExtent l="19050" t="0" r="3810" b="0"/>
            <wp:docPr id="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853978" cy="2355208"/>
                    </a:xfrm>
                    <a:prstGeom prst="rect">
                      <a:avLst/>
                    </a:prstGeom>
                    <a:noFill/>
                    <a:ln>
                      <a:noFill/>
                    </a:ln>
                  </pic:spPr>
                </pic:pic>
              </a:graphicData>
            </a:graphic>
          </wp:inline>
        </w:drawing>
      </w:r>
    </w:p>
    <w:p w14:paraId="05B0B4C7" w14:textId="77777777" w:rsidR="00BA0B97" w:rsidRPr="00EF643D" w:rsidRDefault="00BA0B97" w:rsidP="00BA0B97">
      <w:pPr>
        <w:pStyle w:val="Body"/>
      </w:pPr>
      <w:r w:rsidRPr="00EF643D">
        <w:t>Logout of the ApEx administrator’s account and proceed with the Install of TMA Manager:</w:t>
      </w:r>
      <w:r w:rsidRPr="00EF643D">
        <w:rPr>
          <w:noProof/>
        </w:rPr>
        <w:drawing>
          <wp:inline distT="0" distB="0" distL="0" distR="0" wp14:anchorId="2F9BDDBD" wp14:editId="0996664B">
            <wp:extent cx="3978275" cy="1881897"/>
            <wp:effectExtent l="19050" t="0" r="3175" b="0"/>
            <wp:docPr id="1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001110" cy="1892699"/>
                    </a:xfrm>
                    <a:prstGeom prst="rect">
                      <a:avLst/>
                    </a:prstGeom>
                    <a:noFill/>
                    <a:ln>
                      <a:noFill/>
                    </a:ln>
                  </pic:spPr>
                </pic:pic>
              </a:graphicData>
            </a:graphic>
          </wp:inline>
        </w:drawing>
      </w:r>
    </w:p>
    <w:p w14:paraId="6713F53B" w14:textId="77777777" w:rsidR="00BA0B97" w:rsidRPr="00EF643D" w:rsidRDefault="00BA0B97" w:rsidP="00BA0B97"/>
    <w:p w14:paraId="03B3C875" w14:textId="77777777" w:rsidR="00BA0B97" w:rsidRDefault="00BA0B97" w:rsidP="00BA0B97">
      <w:pPr>
        <w:pStyle w:val="Heading3"/>
        <w:tabs>
          <w:tab w:val="left" w:pos="1080"/>
        </w:tabs>
        <w:ind w:left="432" w:hanging="432"/>
      </w:pPr>
      <w:bookmarkStart w:id="218" w:name="_Toc381176265"/>
      <w:bookmarkStart w:id="219" w:name="_Toc47445447"/>
      <w:r w:rsidRPr="00EF643D">
        <w:t xml:space="preserve">Install of </w:t>
      </w:r>
      <w:r>
        <w:t>TMA</w:t>
      </w:r>
      <w:r w:rsidRPr="00EF643D">
        <w:t xml:space="preserve"> Manager</w:t>
      </w:r>
      <w:bookmarkEnd w:id="218"/>
      <w:bookmarkEnd w:id="219"/>
    </w:p>
    <w:p w14:paraId="231DD2D3" w14:textId="77777777" w:rsidR="00BA0B97" w:rsidRPr="00EF643D" w:rsidRDefault="00BA0B97" w:rsidP="00BA0B97">
      <w:pPr>
        <w:pStyle w:val="Body"/>
      </w:pPr>
      <w:r w:rsidRPr="00EF643D">
        <w:t>To create the base data and objects for t</w:t>
      </w:r>
      <w:r>
        <w:t>he TMA Manager</w:t>
      </w:r>
      <w:r w:rsidRPr="00AA642B">
        <w:t xml:space="preserve"> </w:t>
      </w:r>
      <w:r>
        <w:t>modules:</w:t>
      </w:r>
    </w:p>
    <w:p w14:paraId="4A2DA379" w14:textId="77777777" w:rsidR="00BA0B97" w:rsidRPr="00EF643D" w:rsidRDefault="00BA0B97" w:rsidP="00BA0B97">
      <w:pPr>
        <w:pStyle w:val="Body"/>
        <w:numPr>
          <w:ilvl w:val="0"/>
          <w:numId w:val="38"/>
        </w:numPr>
      </w:pPr>
      <w:r w:rsidRPr="00EF643D">
        <w:t xml:space="preserve">Change directory to </w:t>
      </w:r>
      <w:r w:rsidRPr="00E06E14">
        <w:rPr>
          <w:rStyle w:val="HighlightText"/>
        </w:rPr>
        <w:t>&lt;exor_base&gt;</w:t>
      </w:r>
      <w:r w:rsidRPr="00EF643D">
        <w:t>\</w:t>
      </w:r>
      <w:r>
        <w:t>tma</w:t>
      </w:r>
      <w:r w:rsidRPr="00EF643D">
        <w:t>\install</w:t>
      </w:r>
    </w:p>
    <w:p w14:paraId="53E522FC" w14:textId="77777777" w:rsidR="00BA0B97" w:rsidRPr="00EF643D" w:rsidRDefault="00BA0B97" w:rsidP="00BA0B97">
      <w:pPr>
        <w:pStyle w:val="Body"/>
        <w:numPr>
          <w:ilvl w:val="0"/>
          <w:numId w:val="38"/>
        </w:numPr>
      </w:pPr>
      <w:r w:rsidRPr="00EF643D">
        <w:t>Login to SQL*PLUS as the highways owner on the client PC and run the following command</w:t>
      </w:r>
      <w:r>
        <w:br/>
      </w:r>
    </w:p>
    <w:p w14:paraId="187C0912" w14:textId="77777777" w:rsidR="00BA0B97" w:rsidRPr="00EF643D" w:rsidRDefault="00BA0B97" w:rsidP="00BA0B97">
      <w:pPr>
        <w:pStyle w:val="Body"/>
      </w:pPr>
      <w:r w:rsidRPr="00EF643D">
        <w:tab/>
      </w:r>
      <w:r>
        <w:tab/>
      </w:r>
      <w:r w:rsidRPr="00EF643D">
        <w:t xml:space="preserve">start </w:t>
      </w:r>
      <w:r>
        <w:t>tma</w:t>
      </w:r>
      <w:r w:rsidRPr="00EF643D">
        <w:t>_inst.sql</w:t>
      </w:r>
    </w:p>
    <w:p w14:paraId="6974C41D" w14:textId="77777777" w:rsidR="00BA0B97" w:rsidRPr="00EF643D" w:rsidRDefault="00BA0B97" w:rsidP="00BA0B97">
      <w:pPr>
        <w:pStyle w:val="Body"/>
      </w:pPr>
    </w:p>
    <w:p w14:paraId="3F947ECD" w14:textId="77777777" w:rsidR="00BA0B97" w:rsidRPr="00EF643D" w:rsidRDefault="00BA0B97" w:rsidP="00BA0B97">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3ED15863" w14:textId="77777777" w:rsidR="00BA0B97" w:rsidRDefault="00BA0B97" w:rsidP="00BA0B97">
      <w:pPr>
        <w:pStyle w:val="Body"/>
        <w:numPr>
          <w:ilvl w:val="0"/>
          <w:numId w:val="39"/>
        </w:numPr>
      </w:pPr>
      <w:r w:rsidRPr="00EF643D">
        <w:lastRenderedPageBreak/>
        <w:t>For example, if you installed your highways software in a directory called EXOR on your C drive, you would enter the following when prompted.</w:t>
      </w:r>
    </w:p>
    <w:p w14:paraId="0038A69C" w14:textId="77777777" w:rsidR="00BA0B97" w:rsidRPr="00EF643D" w:rsidRDefault="00BA0B97" w:rsidP="00BA0B97">
      <w:r>
        <w:br/>
      </w:r>
      <w:r w:rsidRPr="00EF643D">
        <w:t> </w:t>
      </w:r>
      <w:r>
        <w:tab/>
      </w:r>
      <w:r>
        <w:tab/>
      </w:r>
      <w:r w:rsidRPr="00EF643D">
        <w:t>C:\EXOR\</w:t>
      </w:r>
    </w:p>
    <w:p w14:paraId="185C5D94" w14:textId="77777777" w:rsidR="00BA0B97" w:rsidRPr="00EF643D" w:rsidRDefault="00BA0B97" w:rsidP="00BA0B97">
      <w:pPr>
        <w:pStyle w:val="Body"/>
        <w:numPr>
          <w:ilvl w:val="0"/>
          <w:numId w:val="40"/>
        </w:numPr>
      </w:pPr>
      <w:r w:rsidRPr="00EF643D">
        <w:t>When you have supplied this value, you will be prompted to confirm that it is correct and asked whether you wish to continue. </w:t>
      </w:r>
    </w:p>
    <w:p w14:paraId="2A7EC55E" w14:textId="77777777" w:rsidR="00BA0B97" w:rsidRPr="00EF643D" w:rsidRDefault="00BA0B97" w:rsidP="00BA0B97">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5C667DBF" w14:textId="77777777" w:rsidR="00BA0B97" w:rsidRPr="00EF643D" w:rsidRDefault="00BA0B97" w:rsidP="00BA0B97">
      <w:pPr>
        <w:pStyle w:val="Body"/>
        <w:numPr>
          <w:ilvl w:val="0"/>
          <w:numId w:val="40"/>
        </w:numPr>
      </w:pPr>
      <w:r w:rsidRPr="00EF643D">
        <w:t xml:space="preserve">When the script has completed, all the </w:t>
      </w:r>
      <w:r>
        <w:t>Street Gazetteer Manager</w:t>
      </w:r>
      <w:r w:rsidRPr="00AA642B">
        <w:t xml:space="preserve"> </w:t>
      </w:r>
      <w:r w:rsidRPr="00EF643D">
        <w:t xml:space="preserve">objects and data will have been installed. </w:t>
      </w:r>
    </w:p>
    <w:p w14:paraId="62F2E931" w14:textId="77777777" w:rsidR="00BA0B97" w:rsidRPr="00254559" w:rsidRDefault="00BA0B97" w:rsidP="00BA0B97"/>
    <w:p w14:paraId="1BE8F0B8" w14:textId="77777777" w:rsidR="00BA0B97" w:rsidRDefault="00BA0B97" w:rsidP="00BA0B97">
      <w:pPr>
        <w:pStyle w:val="Heading4"/>
        <w:ind w:left="432" w:hanging="432"/>
      </w:pPr>
      <w:bookmarkStart w:id="220" w:name="_Toc381176266"/>
      <w:r w:rsidRPr="00EC59A4">
        <w:t>Checking Log File(s)</w:t>
      </w:r>
    </w:p>
    <w:p w14:paraId="5267763E" w14:textId="77777777" w:rsidR="00BA0B97" w:rsidRPr="00254559" w:rsidRDefault="00BA0B97" w:rsidP="00BA0B97">
      <w:pPr>
        <w:pStyle w:val="AddressInfo"/>
      </w:pPr>
    </w:p>
    <w:p w14:paraId="66301997" w14:textId="77777777" w:rsidR="00BA0B97" w:rsidRDefault="00BA0B97" w:rsidP="00BA0B97">
      <w:pPr>
        <w:pStyle w:val="Body"/>
      </w:pPr>
      <w:r w:rsidRPr="00EF643D">
        <w:t>The following log files are produced in the working directory.  At the end of the install, they can be viewed to check for any errors that could have occurred during the install process.</w:t>
      </w:r>
    </w:p>
    <w:p w14:paraId="5E52935D" w14:textId="77777777" w:rsidR="00BA0B97" w:rsidRPr="00EF643D" w:rsidRDefault="00BA0B97" w:rsidP="00BA0B97">
      <w:pPr>
        <w:pStyle w:val="Body"/>
        <w:ind w:firstLine="720"/>
      </w:pPr>
      <w:r>
        <w:t>tma</w:t>
      </w:r>
      <w:r w:rsidRPr="00EF643D">
        <w:t>_install_1_&lt;date&amp;time&gt;.LOG</w:t>
      </w:r>
    </w:p>
    <w:p w14:paraId="20EC4B00" w14:textId="77777777" w:rsidR="00BA0B97" w:rsidRPr="00EF643D" w:rsidRDefault="00BA0B97" w:rsidP="00BA0B97">
      <w:pPr>
        <w:pStyle w:val="Body"/>
        <w:ind w:firstLine="720"/>
      </w:pPr>
      <w:r>
        <w:t>tma</w:t>
      </w:r>
      <w:r w:rsidRPr="00EF643D">
        <w:t>_install_2_&lt;date&amp;time&gt;.LOG</w:t>
      </w:r>
    </w:p>
    <w:p w14:paraId="24060E47" w14:textId="406BBF3A" w:rsidR="00BA0B97" w:rsidRPr="00EF643D" w:rsidRDefault="00BA0B97" w:rsidP="00BA0B97">
      <w:pPr>
        <w:pStyle w:val="Body"/>
      </w:pPr>
      <w:r w:rsidRPr="00EF643D">
        <w:t xml:space="preserve">Please raise and attach the logs to a ticket with </w:t>
      </w:r>
      <w:hyperlink r:id="rId74" w:history="1">
        <w:r w:rsidRPr="00EF643D">
          <w:rPr>
            <w:rStyle w:val="Hyperlink"/>
          </w:rPr>
          <w:t>http://selectservices.bentley.com</w:t>
        </w:r>
      </w:hyperlink>
      <w:r w:rsidRPr="00EF643D">
        <w:t xml:space="preserve"> to allow Bentley (formerly exor) support staff to verify the install has been successful.</w:t>
      </w:r>
    </w:p>
    <w:p w14:paraId="175E7404" w14:textId="77777777" w:rsidR="00BA0B97" w:rsidRPr="00EF643D" w:rsidRDefault="00BA0B97" w:rsidP="00BA0B97">
      <w:pPr>
        <w:pStyle w:val="Body"/>
      </w:pPr>
      <w:r w:rsidRPr="00EF643D">
        <w:t>Due to interdependencies between some Exor products, please ignore all compilation errors until all your products have been installed.</w:t>
      </w:r>
    </w:p>
    <w:p w14:paraId="1D95761A" w14:textId="77777777" w:rsidR="00BA0B97" w:rsidRDefault="00BA0B97" w:rsidP="00BA0B97">
      <w:pPr>
        <w:pStyle w:val="Heading4"/>
        <w:numPr>
          <w:ilvl w:val="0"/>
          <w:numId w:val="0"/>
        </w:numPr>
        <w:ind w:left="864" w:hanging="864"/>
      </w:pPr>
    </w:p>
    <w:p w14:paraId="09E08337" w14:textId="77777777" w:rsidR="00BA0B97" w:rsidRDefault="00BA0B97" w:rsidP="00BA0B97">
      <w:pPr>
        <w:pStyle w:val="Heading3"/>
        <w:tabs>
          <w:tab w:val="left" w:pos="1080"/>
        </w:tabs>
        <w:ind w:left="432" w:hanging="432"/>
      </w:pPr>
      <w:bookmarkStart w:id="221" w:name="_Toc381176267"/>
      <w:bookmarkStart w:id="222" w:name="_Toc47445448"/>
      <w:bookmarkEnd w:id="215"/>
      <w:bookmarkEnd w:id="220"/>
      <w:r w:rsidRPr="00EF643D">
        <w:t xml:space="preserve">Upgrade of </w:t>
      </w:r>
      <w:r>
        <w:t>TMA</w:t>
      </w:r>
      <w:r w:rsidRPr="00EF643D">
        <w:t xml:space="preserve"> Manager</w:t>
      </w:r>
      <w:bookmarkEnd w:id="221"/>
      <w:bookmarkEnd w:id="222"/>
    </w:p>
    <w:p w14:paraId="05167833" w14:textId="77777777" w:rsidR="00BA0B97" w:rsidRPr="00EF643D" w:rsidRDefault="00BA0B97" w:rsidP="00BA0B97">
      <w:pPr>
        <w:pStyle w:val="Body"/>
      </w:pPr>
      <w:r w:rsidRPr="00EF643D">
        <w:t>This section describes the steps necessary to upgrade TMA Manager to 4.</w:t>
      </w:r>
      <w:r>
        <w:t>8</w:t>
      </w:r>
      <w:r w:rsidRPr="00EF643D">
        <w:t>.0.</w:t>
      </w:r>
      <w:r>
        <w:t>x</w:t>
      </w:r>
    </w:p>
    <w:p w14:paraId="4A0DFE3D" w14:textId="77777777" w:rsidR="00BA0B97" w:rsidRPr="00EF643D" w:rsidRDefault="00BA0B97" w:rsidP="00BA0B97">
      <w:pPr>
        <w:pStyle w:val="Body"/>
      </w:pPr>
      <w:r w:rsidRPr="00EF643D">
        <w:t xml:space="preserve">To upgrade the base data and objects for the </w:t>
      </w:r>
      <w:r>
        <w:t>TMA Manager</w:t>
      </w:r>
      <w:r w:rsidRPr="00AA642B">
        <w:t xml:space="preserve"> </w:t>
      </w:r>
      <w:r w:rsidRPr="00EF643D">
        <w:t>modules;</w:t>
      </w:r>
    </w:p>
    <w:p w14:paraId="15DF4F77" w14:textId="77777777" w:rsidR="00BA0B97" w:rsidRPr="00EF643D" w:rsidRDefault="00BA0B97" w:rsidP="00BA0B97">
      <w:pPr>
        <w:pStyle w:val="Body"/>
      </w:pPr>
    </w:p>
    <w:p w14:paraId="32F851E3" w14:textId="77777777" w:rsidR="00BA0B97" w:rsidRPr="00EF643D" w:rsidRDefault="00BA0B97" w:rsidP="00BA0B97">
      <w:pPr>
        <w:pStyle w:val="Body"/>
        <w:numPr>
          <w:ilvl w:val="0"/>
          <w:numId w:val="41"/>
        </w:numPr>
      </w:pPr>
      <w:r w:rsidRPr="00EF643D">
        <w:t xml:space="preserve">Change directory to </w:t>
      </w:r>
      <w:r w:rsidRPr="00E06E14">
        <w:rPr>
          <w:rStyle w:val="HighlightText"/>
        </w:rPr>
        <w:t>&lt;exor_base&gt;</w:t>
      </w:r>
      <w:r w:rsidRPr="00EF643D">
        <w:t>\</w:t>
      </w:r>
      <w:r>
        <w:t>tma</w:t>
      </w:r>
      <w:r w:rsidRPr="00EF643D">
        <w:t>\install</w:t>
      </w:r>
    </w:p>
    <w:p w14:paraId="7B6A3A24" w14:textId="77777777" w:rsidR="00BA0B97" w:rsidRPr="00EF643D" w:rsidRDefault="00BA0B97" w:rsidP="00BA0B97">
      <w:pPr>
        <w:pStyle w:val="Body"/>
        <w:numPr>
          <w:ilvl w:val="0"/>
          <w:numId w:val="41"/>
        </w:numPr>
      </w:pPr>
      <w:r w:rsidRPr="00EF643D">
        <w:t xml:space="preserve">Login to SQL*PLUS as the highways owner on the client PC </w:t>
      </w:r>
    </w:p>
    <w:p w14:paraId="35457EA0" w14:textId="77777777" w:rsidR="00BA0B97" w:rsidRDefault="00BA0B97" w:rsidP="00BA0B97">
      <w:pPr>
        <w:pStyle w:val="Body"/>
        <w:numPr>
          <w:ilvl w:val="0"/>
          <w:numId w:val="41"/>
        </w:numPr>
      </w:pPr>
      <w:r w:rsidRPr="00EF643D">
        <w:t>Run the following command</w:t>
      </w:r>
    </w:p>
    <w:p w14:paraId="46178A3B" w14:textId="77777777" w:rsidR="00BA0B97" w:rsidRDefault="00BA0B97" w:rsidP="00BA0B97">
      <w:pPr>
        <w:pStyle w:val="Body"/>
        <w:ind w:left="720"/>
      </w:pPr>
    </w:p>
    <w:p w14:paraId="101EC590" w14:textId="77777777" w:rsidR="00BA0B97" w:rsidRDefault="00BA0B97" w:rsidP="00BA0B97">
      <w:pPr>
        <w:pStyle w:val="Body"/>
      </w:pPr>
      <w:r w:rsidRPr="00EF643D">
        <w:tab/>
      </w:r>
      <w:r>
        <w:tab/>
      </w:r>
      <w:r w:rsidRPr="00EF643D">
        <w:t xml:space="preserve">start </w:t>
      </w:r>
      <w:r>
        <w:t>tma</w:t>
      </w:r>
      <w:r w:rsidRPr="00EF643D">
        <w:t>4</w:t>
      </w:r>
      <w:r>
        <w:t>7</w:t>
      </w:r>
      <w:r w:rsidRPr="00EF643D">
        <w:t>00_</w:t>
      </w:r>
      <w:r>
        <w:t>tma</w:t>
      </w:r>
      <w:r w:rsidRPr="00EF643D">
        <w:t>4</w:t>
      </w:r>
      <w:r>
        <w:t>8</w:t>
      </w:r>
      <w:r w:rsidRPr="00EF643D">
        <w:t>00.sql</w:t>
      </w:r>
    </w:p>
    <w:p w14:paraId="078DEDC6" w14:textId="77777777" w:rsidR="00BA0B97" w:rsidRPr="00EF643D" w:rsidRDefault="00BA0B97" w:rsidP="00BA0B97">
      <w:pPr>
        <w:pStyle w:val="Body"/>
      </w:pPr>
      <w:r w:rsidRPr="00EF643D">
        <w:tab/>
        <w:t> </w:t>
      </w:r>
    </w:p>
    <w:p w14:paraId="6AE76AD7" w14:textId="77777777" w:rsidR="00BA0B97" w:rsidRPr="00EF643D" w:rsidRDefault="00BA0B97" w:rsidP="00BA0B97">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AFAB6DC" w14:textId="77777777" w:rsidR="00BA0B97" w:rsidRPr="00EF643D" w:rsidRDefault="00BA0B97" w:rsidP="00BA0B97">
      <w:pPr>
        <w:pStyle w:val="Body"/>
        <w:numPr>
          <w:ilvl w:val="0"/>
          <w:numId w:val="42"/>
        </w:numPr>
      </w:pPr>
      <w:r w:rsidRPr="00EF643D">
        <w:lastRenderedPageBreak/>
        <w:t>For example, if you installed your highways software in a directory called EXOR on your C drive, you would enter the following when prompted.</w:t>
      </w:r>
    </w:p>
    <w:p w14:paraId="0F460066" w14:textId="77777777" w:rsidR="00BA0B97" w:rsidRPr="00EF643D" w:rsidRDefault="00BA0B97" w:rsidP="00BA0B97">
      <w:pPr>
        <w:pStyle w:val="Body"/>
      </w:pPr>
      <w:r w:rsidRPr="00EF643D">
        <w:t> </w:t>
      </w:r>
    </w:p>
    <w:p w14:paraId="0B8A00CE" w14:textId="77777777" w:rsidR="00BA0B97" w:rsidRPr="00EF643D" w:rsidRDefault="00BA0B97" w:rsidP="00BA0B97">
      <w:pPr>
        <w:pStyle w:val="Body"/>
        <w:ind w:left="720" w:firstLine="720"/>
      </w:pPr>
      <w:r w:rsidRPr="00EF643D">
        <w:t>C:\EXOR\</w:t>
      </w:r>
    </w:p>
    <w:p w14:paraId="484D97B5" w14:textId="77777777" w:rsidR="00BA0B97" w:rsidRPr="00EF643D" w:rsidRDefault="00BA0B97" w:rsidP="00BA0B97">
      <w:pPr>
        <w:pStyle w:val="Body"/>
      </w:pPr>
      <w:r w:rsidRPr="00EF643D">
        <w:t> </w:t>
      </w:r>
    </w:p>
    <w:p w14:paraId="63C1CF6C" w14:textId="77777777" w:rsidR="00BA0B97" w:rsidRPr="00EF643D" w:rsidRDefault="00BA0B97" w:rsidP="00BA0B97">
      <w:pPr>
        <w:pStyle w:val="Body"/>
        <w:numPr>
          <w:ilvl w:val="0"/>
          <w:numId w:val="42"/>
        </w:numPr>
      </w:pPr>
      <w:r w:rsidRPr="00EF643D">
        <w:t>When you have supplied this value, you will be prompted to confirm that it is correct and asked whether you wish to continue.</w:t>
      </w:r>
    </w:p>
    <w:p w14:paraId="1D3F45D1" w14:textId="77777777" w:rsidR="00BA0B97" w:rsidRPr="00EF643D" w:rsidRDefault="00BA0B97" w:rsidP="00BA0B97">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1F6625C4" w14:textId="77777777" w:rsidR="00BA0B97" w:rsidRPr="00EF643D" w:rsidRDefault="00BA0B97" w:rsidP="00BA0B97">
      <w:pPr>
        <w:pStyle w:val="Body"/>
        <w:numPr>
          <w:ilvl w:val="0"/>
          <w:numId w:val="42"/>
        </w:numPr>
      </w:pPr>
      <w:r w:rsidRPr="00EF643D">
        <w:t xml:space="preserve">When the script has completed, all the </w:t>
      </w:r>
      <w:r>
        <w:t>TMA Manager</w:t>
      </w:r>
      <w:r w:rsidRPr="00AA642B">
        <w:t xml:space="preserve"> </w:t>
      </w:r>
      <w:r w:rsidRPr="00EF643D">
        <w:t xml:space="preserve">objects and data will have been upgraded. </w:t>
      </w:r>
    </w:p>
    <w:p w14:paraId="2CC38494" w14:textId="77777777" w:rsidR="00BA0B97" w:rsidRPr="00254559" w:rsidRDefault="00BA0B97" w:rsidP="00BA0B97"/>
    <w:p w14:paraId="63C1FA54" w14:textId="77777777" w:rsidR="00BA0B97" w:rsidRPr="00EC59A4" w:rsidRDefault="00BA0B97" w:rsidP="00BA0B97">
      <w:pPr>
        <w:pStyle w:val="Heading4"/>
        <w:ind w:left="432" w:hanging="432"/>
      </w:pPr>
      <w:bookmarkStart w:id="223" w:name="_Toc381176268"/>
      <w:r w:rsidRPr="00EC59A4">
        <w:t>Checking Log File(s)</w:t>
      </w:r>
    </w:p>
    <w:p w14:paraId="23AD5D2E" w14:textId="77777777" w:rsidR="00BA0B97" w:rsidRPr="00EF643D" w:rsidRDefault="00BA0B97" w:rsidP="00BA0B97">
      <w:pPr>
        <w:pStyle w:val="Body"/>
      </w:pPr>
      <w:r w:rsidRPr="00EF643D">
        <w:t>The following log files are produced in the working directory.  At the end of the upgrade, they can be viewed to check for any errors that could have occurred during the upgrade process.</w:t>
      </w:r>
    </w:p>
    <w:p w14:paraId="4CDC806E" w14:textId="77777777" w:rsidR="00BA0B97" w:rsidRPr="00EF643D" w:rsidRDefault="00BA0B97" w:rsidP="00BA0B97">
      <w:pPr>
        <w:pStyle w:val="Body"/>
      </w:pPr>
      <w:r w:rsidRPr="00EF643D">
        <w:tab/>
      </w:r>
    </w:p>
    <w:p w14:paraId="4237EA2E" w14:textId="77777777" w:rsidR="00BA0B97" w:rsidRPr="00EF643D" w:rsidRDefault="00BA0B97" w:rsidP="00BA0B97">
      <w:pPr>
        <w:pStyle w:val="Body"/>
        <w:ind w:firstLine="720"/>
      </w:pPr>
      <w:r>
        <w:t>tma4700_tma48</w:t>
      </w:r>
      <w:r w:rsidRPr="00EF643D">
        <w:t>00_1_&lt;date&amp;time&gt;.LOG</w:t>
      </w:r>
    </w:p>
    <w:p w14:paraId="761FC7F7" w14:textId="77777777" w:rsidR="00BA0B97" w:rsidRDefault="00BA0B97" w:rsidP="00BA0B97">
      <w:pPr>
        <w:pStyle w:val="Body"/>
        <w:ind w:firstLine="720"/>
      </w:pPr>
      <w:r>
        <w:t>tma4700_tma48</w:t>
      </w:r>
      <w:r w:rsidRPr="00EF643D">
        <w:t>00_2_&lt;date&amp;time&gt;.LOG</w:t>
      </w:r>
    </w:p>
    <w:p w14:paraId="3C474617" w14:textId="77777777" w:rsidR="00BA0B97" w:rsidRDefault="00BA0B97" w:rsidP="00BA0B97">
      <w:pPr>
        <w:pStyle w:val="Body"/>
        <w:ind w:firstLine="720"/>
      </w:pPr>
    </w:p>
    <w:p w14:paraId="1558C7D6" w14:textId="0093F388" w:rsidR="00BA0B97" w:rsidRPr="00EF643D" w:rsidRDefault="00BA0B97" w:rsidP="00BA0B97">
      <w:pPr>
        <w:pStyle w:val="Body"/>
      </w:pPr>
      <w:r w:rsidRPr="00EF643D">
        <w:t xml:space="preserve">Please raise and attach the logs to a ticket with </w:t>
      </w:r>
      <w:hyperlink r:id="rId75" w:history="1">
        <w:r w:rsidRPr="00EF643D">
          <w:rPr>
            <w:rStyle w:val="Hyperlink"/>
          </w:rPr>
          <w:t>http://selectservices.bentley.com</w:t>
        </w:r>
      </w:hyperlink>
      <w:r w:rsidRPr="00EF643D">
        <w:t xml:space="preserve"> to allow Bentley (formerly exor) support staff to verify the upgrade has been successful.</w:t>
      </w:r>
    </w:p>
    <w:p w14:paraId="09F70A4D" w14:textId="77777777" w:rsidR="00BA0B97" w:rsidRPr="00EF643D" w:rsidRDefault="00BA0B97" w:rsidP="00BA0B97">
      <w:pPr>
        <w:pStyle w:val="Body"/>
      </w:pPr>
      <w:r w:rsidRPr="00EF643D">
        <w:t>Due to interdependencies between some Exor products, please ignore all compilation errors until all your products have been installed.  Also, objects may be invalid for certain products due to post configuration tasks not being completed.  In this case reassess invalid objects when post installation task</w:t>
      </w:r>
      <w:r>
        <w:t>s</w:t>
      </w:r>
      <w:r w:rsidRPr="00EF643D">
        <w:t xml:space="preserve"> have been completed. </w:t>
      </w:r>
    </w:p>
    <w:bookmarkEnd w:id="223"/>
    <w:p w14:paraId="6552F03B" w14:textId="77777777" w:rsidR="00BA0B97" w:rsidRPr="00EF643D" w:rsidRDefault="00BA0B97" w:rsidP="00BA0B97"/>
    <w:p w14:paraId="39D6F37B" w14:textId="77777777" w:rsidR="00BA0B97" w:rsidRPr="00EF643D" w:rsidRDefault="00BA0B97" w:rsidP="00BA0B97">
      <w:pPr>
        <w:pStyle w:val="Heading3"/>
        <w:tabs>
          <w:tab w:val="left" w:pos="1080"/>
        </w:tabs>
        <w:ind w:left="432" w:hanging="432"/>
      </w:pPr>
      <w:bookmarkStart w:id="224" w:name="_Toc222221866"/>
      <w:bookmarkStart w:id="225" w:name="_Toc254883688"/>
      <w:bookmarkStart w:id="226" w:name="_Toc279737378"/>
      <w:bookmarkStart w:id="227" w:name="_Toc299616329"/>
      <w:bookmarkStart w:id="228" w:name="_Toc320697307"/>
      <w:bookmarkStart w:id="229" w:name="_Toc366492040"/>
      <w:bookmarkStart w:id="230" w:name="_Toc381176269"/>
      <w:bookmarkStart w:id="231" w:name="_Toc47445449"/>
      <w:r w:rsidRPr="00EF643D">
        <w:t xml:space="preserve">Post </w:t>
      </w:r>
      <w:r>
        <w:t>Install/</w:t>
      </w:r>
      <w:r w:rsidRPr="00EF643D">
        <w:t>Upgrade Tasks</w:t>
      </w:r>
      <w:bookmarkEnd w:id="231"/>
    </w:p>
    <w:p w14:paraId="06478CAE" w14:textId="77777777" w:rsidR="00BA0B97" w:rsidRPr="00EF643D" w:rsidRDefault="00BA0B97" w:rsidP="00BA0B97">
      <w:pPr>
        <w:pStyle w:val="Body"/>
      </w:pPr>
      <w:r w:rsidRPr="00EF643D">
        <w:t xml:space="preserve">Before accessing </w:t>
      </w:r>
      <w:r>
        <w:t>TMA Manager</w:t>
      </w:r>
      <w:r w:rsidRPr="00AA642B">
        <w:t xml:space="preserve"> </w:t>
      </w:r>
      <w:r w:rsidRPr="00EF643D">
        <w:t xml:space="preserve">you must check the file exor_version.txt.  </w:t>
      </w:r>
    </w:p>
    <w:p w14:paraId="01EC9E45" w14:textId="77777777" w:rsidR="00BA0B97" w:rsidRDefault="00BA0B97" w:rsidP="00BA0B97">
      <w:pPr>
        <w:pStyle w:val="Body"/>
      </w:pPr>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14:paraId="6D80733D" w14:textId="77777777" w:rsidR="00BA0B97" w:rsidRPr="00EF643D" w:rsidRDefault="00BA0B97" w:rsidP="00BA0B97">
      <w:pPr>
        <w:pStyle w:val="Body"/>
      </w:pPr>
      <w:r w:rsidRPr="00EF643D">
        <w:t xml:space="preserve">Ensure that the entry for </w:t>
      </w:r>
      <w:r>
        <w:t>TMA Manager</w:t>
      </w:r>
      <w:r w:rsidRPr="00AA642B">
        <w:t xml:space="preserve"> </w:t>
      </w:r>
      <w:r w:rsidRPr="00EF643D">
        <w:t>is set accordingly;</w:t>
      </w:r>
    </w:p>
    <w:p w14:paraId="73D1D183" w14:textId="77777777" w:rsidR="00BA0B97" w:rsidRPr="006521F8" w:rsidRDefault="00BA0B97" w:rsidP="00BA0B97">
      <w:pPr>
        <w:ind w:left="720"/>
        <w:rPr>
          <w:rFonts w:ascii="Arial" w:hAnsi="Arial" w:cs="Arial"/>
          <w:b/>
          <w:sz w:val="20"/>
        </w:rPr>
      </w:pPr>
      <w:r>
        <w:rPr>
          <w:rStyle w:val="HighlightText"/>
        </w:rPr>
        <w:br/>
        <w:t>TMA</w:t>
      </w:r>
      <w:r w:rsidRPr="00541833">
        <w:rPr>
          <w:rStyle w:val="HighlightText"/>
        </w:rPr>
        <w:t>=4.</w:t>
      </w:r>
      <w:r>
        <w:rPr>
          <w:rStyle w:val="HighlightText"/>
        </w:rPr>
        <w:t>8</w:t>
      </w:r>
      <w:r w:rsidRPr="00541833">
        <w:rPr>
          <w:rStyle w:val="HighlightText"/>
        </w:rPr>
        <w:t>.0.</w:t>
      </w:r>
      <w:r>
        <w:rPr>
          <w:rStyle w:val="HighlightText"/>
        </w:rPr>
        <w:t>1</w:t>
      </w:r>
    </w:p>
    <w:bookmarkEnd w:id="224"/>
    <w:bookmarkEnd w:id="225"/>
    <w:bookmarkEnd w:id="226"/>
    <w:bookmarkEnd w:id="227"/>
    <w:bookmarkEnd w:id="228"/>
    <w:bookmarkEnd w:id="229"/>
    <w:bookmarkEnd w:id="230"/>
    <w:p w14:paraId="535F8427" w14:textId="77777777" w:rsidR="00BA0B97" w:rsidRPr="00EF643D" w:rsidRDefault="00BA0B97" w:rsidP="00BA0B97"/>
    <w:p w14:paraId="125DA5DC" w14:textId="77777777" w:rsidR="00BA0B97" w:rsidRPr="00EF643D" w:rsidRDefault="00BA0B97" w:rsidP="00BA0B97">
      <w:pPr>
        <w:pStyle w:val="Heading3"/>
        <w:tabs>
          <w:tab w:val="left" w:pos="1080"/>
        </w:tabs>
        <w:ind w:left="432" w:hanging="432"/>
      </w:pPr>
      <w:bookmarkStart w:id="232" w:name="_Toc254883689"/>
      <w:bookmarkStart w:id="233" w:name="_Toc279737379"/>
      <w:bookmarkStart w:id="234" w:name="_Toc299616330"/>
      <w:bookmarkStart w:id="235" w:name="_Toc320697308"/>
      <w:bookmarkStart w:id="236" w:name="_Toc366492041"/>
      <w:bookmarkStart w:id="237" w:name="_Toc381176271"/>
      <w:bookmarkStart w:id="238" w:name="_Toc47445450"/>
      <w:r w:rsidRPr="00EF643D">
        <w:t>Product Licencing</w:t>
      </w:r>
      <w:bookmarkEnd w:id="232"/>
      <w:bookmarkEnd w:id="233"/>
      <w:r w:rsidRPr="00EF643D">
        <w:t xml:space="preserve"> (Post Install only)</w:t>
      </w:r>
      <w:bookmarkEnd w:id="234"/>
      <w:bookmarkEnd w:id="235"/>
      <w:bookmarkEnd w:id="236"/>
      <w:bookmarkEnd w:id="237"/>
      <w:bookmarkEnd w:id="238"/>
    </w:p>
    <w:p w14:paraId="2DB0ACA9" w14:textId="77777777" w:rsidR="00BA0B97" w:rsidRDefault="00BA0B97" w:rsidP="00BA0B97">
      <w:pPr>
        <w:pStyle w:val="Body"/>
      </w:pPr>
      <w:r>
        <w:t xml:space="preserve">Following </w:t>
      </w:r>
      <w:r w:rsidRPr="00477080">
        <w:rPr>
          <w:b/>
        </w:rPr>
        <w:t>first time installation</w:t>
      </w:r>
      <w:r>
        <w:t xml:space="preserve"> you must licence the product for use.  </w:t>
      </w:r>
    </w:p>
    <w:p w14:paraId="6DDC8AA9" w14:textId="77777777" w:rsidR="00BA0B97" w:rsidRDefault="00BA0B97" w:rsidP="00BA0B97">
      <w:pPr>
        <w:pStyle w:val="Body"/>
      </w:pPr>
      <w:r>
        <w:lastRenderedPageBreak/>
        <w:t>To do this start highways by exor and invoke module HIG1890 from the Fastpath menu.</w:t>
      </w:r>
    </w:p>
    <w:p w14:paraId="40C0693C" w14:textId="77777777" w:rsidR="00BA0B97" w:rsidRPr="00EF643D" w:rsidRDefault="00BA0B97" w:rsidP="00BA0B97">
      <w:r w:rsidRPr="00EF643D">
        <w:object w:dxaOrig="8986" w:dyaOrig="1980" w14:anchorId="10B759CB">
          <v:shape id="_x0000_i1029" type="#_x0000_t75" style="width:415.5pt;height:90.75pt" o:ole="">
            <v:imagedata r:id="rId35" o:title=""/>
          </v:shape>
          <o:OLEObject Type="Embed" ProgID="PBrush" ShapeID="_x0000_i1029" DrawAspect="Content" ObjectID="_1658058233" r:id="rId76"/>
        </w:object>
      </w:r>
      <w:r w:rsidRPr="00EF643D">
        <w:t xml:space="preserve"> </w:t>
      </w:r>
    </w:p>
    <w:p w14:paraId="3091F5BE" w14:textId="77777777" w:rsidR="00BA0B97" w:rsidRDefault="00BA0B97" w:rsidP="00BA0B97">
      <w:pPr>
        <w:pStyle w:val="Body"/>
      </w:pPr>
      <w:r>
        <w:t>For further details please refer to the “</w:t>
      </w:r>
      <w:r w:rsidRPr="00477080">
        <w:rPr>
          <w:b/>
        </w:rPr>
        <w:t>Network Manager General System Admin Guide</w:t>
      </w:r>
      <w:r>
        <w:t>”</w:t>
      </w:r>
    </w:p>
    <w:p w14:paraId="6A8D56C8" w14:textId="77777777" w:rsidR="00BA0B97" w:rsidRPr="00EF643D" w:rsidRDefault="00BA0B97" w:rsidP="00BA0B97"/>
    <w:p w14:paraId="4B4731EA" w14:textId="77777777" w:rsidR="00BA0B97" w:rsidRPr="00EF643D" w:rsidRDefault="00BA0B97" w:rsidP="00BA0B97">
      <w:pPr>
        <w:pStyle w:val="Heading3"/>
        <w:tabs>
          <w:tab w:val="left" w:pos="1080"/>
        </w:tabs>
        <w:ind w:left="432" w:hanging="432"/>
      </w:pPr>
      <w:bookmarkStart w:id="239" w:name="_Toc254883690"/>
      <w:bookmarkStart w:id="240" w:name="_Toc279737380"/>
      <w:bookmarkStart w:id="241" w:name="_Toc299616331"/>
      <w:bookmarkStart w:id="242" w:name="_Toc320697309"/>
      <w:bookmarkStart w:id="243" w:name="_Toc366492042"/>
      <w:bookmarkStart w:id="244" w:name="_Toc381176272"/>
      <w:bookmarkStart w:id="245" w:name="_Toc47445451"/>
      <w:r w:rsidRPr="00EF643D">
        <w:t>Web Service Install</w:t>
      </w:r>
      <w:bookmarkEnd w:id="239"/>
      <w:r w:rsidRPr="00EF643D">
        <w:t>/Upgrade</w:t>
      </w:r>
      <w:bookmarkEnd w:id="240"/>
      <w:r w:rsidRPr="00EF643D">
        <w:t xml:space="preserve"> (Post Install and Upgrade)</w:t>
      </w:r>
      <w:bookmarkEnd w:id="241"/>
      <w:bookmarkEnd w:id="242"/>
      <w:bookmarkEnd w:id="243"/>
      <w:bookmarkEnd w:id="244"/>
      <w:bookmarkEnd w:id="245"/>
    </w:p>
    <w:p w14:paraId="0552B022" w14:textId="77777777" w:rsidR="00BA0B97" w:rsidRPr="009E50FD" w:rsidRDefault="00BA0B97" w:rsidP="00BA0B97">
      <w:pPr>
        <w:pStyle w:val="Body"/>
      </w:pPr>
      <w:r w:rsidRPr="009E50FD">
        <w:t>After a successful install/upgrade of TMA Manager to version 4.8.0</w:t>
      </w:r>
      <w:r>
        <w:t>.x</w:t>
      </w:r>
      <w:r w:rsidRPr="009E50FD">
        <w:t xml:space="preserve"> the TMA Web Service will require installation/upgrade. </w:t>
      </w:r>
    </w:p>
    <w:p w14:paraId="503BBED3" w14:textId="77777777" w:rsidR="00BA0B97" w:rsidRPr="00EF643D" w:rsidRDefault="00BA0B97" w:rsidP="00BA0B97">
      <w:pPr>
        <w:pStyle w:val="Body"/>
      </w:pPr>
      <w:r w:rsidRPr="00EF643D">
        <w:t xml:space="preserve">Specific information regarding the installation or </w:t>
      </w:r>
      <w:r w:rsidRPr="00F3010B">
        <w:t xml:space="preserve">upgrade of the TMA Web Service can be found in the “TMA .NET Web Services Installation Guide” located in the </w:t>
      </w:r>
      <w:r w:rsidRPr="00827BA5">
        <w:rPr>
          <w:rStyle w:val="HighlightText"/>
        </w:rPr>
        <w:t>&lt;exor_base&gt;</w:t>
      </w:r>
      <w:r w:rsidRPr="00827BA5">
        <w:t>\TMA\TMAWebService folder.</w:t>
      </w:r>
      <w:r w:rsidRPr="00F3010B">
        <w:t xml:space="preserve">  </w:t>
      </w:r>
      <w:r w:rsidRPr="009E50FD">
        <w:t xml:space="preserve">For customers </w:t>
      </w:r>
      <w:r>
        <w:t>who</w:t>
      </w:r>
      <w:r w:rsidRPr="009E50FD">
        <w:t xml:space="preserve"> have upgraded</w:t>
      </w:r>
      <w:r>
        <w:t xml:space="preserve"> we refer you to Sections 2.8 and 3.0.  For all new installations please follow the instructions in their entirety.</w:t>
      </w:r>
    </w:p>
    <w:p w14:paraId="1F148084" w14:textId="77777777" w:rsidR="00BA0B97" w:rsidRPr="009E50FD" w:rsidRDefault="00BA0B97" w:rsidP="00BA0B97">
      <w:pPr>
        <w:pStyle w:val="Heading3"/>
        <w:tabs>
          <w:tab w:val="left" w:pos="1080"/>
        </w:tabs>
        <w:ind w:left="432" w:hanging="432"/>
      </w:pPr>
      <w:bookmarkStart w:id="246" w:name="_Toc279737381"/>
      <w:bookmarkStart w:id="247" w:name="_Toc299616332"/>
      <w:bookmarkStart w:id="248" w:name="_Toc320697310"/>
      <w:bookmarkStart w:id="249" w:name="_Toc366492043"/>
      <w:bookmarkStart w:id="250" w:name="_Toc381176273"/>
      <w:bookmarkStart w:id="251" w:name="_Toc47445452"/>
      <w:r w:rsidRPr="009E50FD">
        <w:t xml:space="preserve">TMA </w:t>
      </w:r>
      <w:bookmarkEnd w:id="246"/>
      <w:r w:rsidRPr="009E50FD">
        <w:t>Process Types (Install only)</w:t>
      </w:r>
      <w:bookmarkEnd w:id="247"/>
      <w:bookmarkEnd w:id="248"/>
      <w:bookmarkEnd w:id="249"/>
      <w:bookmarkEnd w:id="250"/>
      <w:bookmarkEnd w:id="251"/>
    </w:p>
    <w:p w14:paraId="709315F3" w14:textId="77777777" w:rsidR="00BA0B97" w:rsidRPr="009E50FD" w:rsidRDefault="00BA0B97" w:rsidP="00BA0B97">
      <w:pPr>
        <w:pStyle w:val="Body"/>
      </w:pPr>
      <w:r w:rsidRPr="009E50FD">
        <w:t xml:space="preserve">For customers that have upgraded, </w:t>
      </w:r>
      <w:r>
        <w:t xml:space="preserve">there are </w:t>
      </w:r>
      <w:r w:rsidRPr="009E50FD">
        <w:t xml:space="preserve">no new TMA process types </w:t>
      </w:r>
      <w:r>
        <w:t>being</w:t>
      </w:r>
      <w:r w:rsidRPr="009E50FD">
        <w:t xml:space="preserve"> introduced </w:t>
      </w:r>
      <w:r>
        <w:t>in</w:t>
      </w:r>
      <w:r w:rsidRPr="009E50FD">
        <w:t xml:space="preserve"> this release so the following instructions are for new installations of TMA Manager only.   </w:t>
      </w:r>
    </w:p>
    <w:p w14:paraId="55BE0EDA" w14:textId="77777777" w:rsidR="00BA0B97" w:rsidRPr="00EF643D" w:rsidRDefault="00BA0B97" w:rsidP="00BA0B97">
      <w:pPr>
        <w:pStyle w:val="Heading4"/>
        <w:ind w:left="432" w:hanging="432"/>
      </w:pPr>
      <w:bookmarkStart w:id="252" w:name="_Toc381176274"/>
      <w:r w:rsidRPr="00EF643D">
        <w:t>Following the Install of TMA v4.</w:t>
      </w:r>
      <w:r>
        <w:t>8</w:t>
      </w:r>
      <w:r w:rsidRPr="00EF643D">
        <w:t>.0.</w:t>
      </w:r>
      <w:bookmarkEnd w:id="252"/>
    </w:p>
    <w:p w14:paraId="774C9988" w14:textId="77777777" w:rsidR="00BA0B97" w:rsidRPr="009E50FD" w:rsidRDefault="00BA0B97" w:rsidP="00BA0B97">
      <w:pPr>
        <w:pStyle w:val="Body"/>
      </w:pPr>
      <w:r w:rsidRPr="009E50FD">
        <w:t>An Administrator must submit a Process of each relevant type to the desired frequency.</w:t>
      </w:r>
    </w:p>
    <w:p w14:paraId="50AAFC87" w14:textId="77777777" w:rsidR="00BA0B97" w:rsidRPr="009E50FD" w:rsidRDefault="00BA0B97" w:rsidP="00BA0B97">
      <w:pPr>
        <w:pStyle w:val="Body"/>
      </w:pPr>
      <w:r w:rsidRPr="009E50FD">
        <w:t xml:space="preserve">For example:  </w:t>
      </w:r>
    </w:p>
    <w:p w14:paraId="4AA6A647" w14:textId="77777777" w:rsidR="00BA0B97" w:rsidRDefault="00BA0B97" w:rsidP="00BA0B97">
      <w:r>
        <w:rPr>
          <w:noProof/>
        </w:rPr>
        <w:drawing>
          <wp:inline distT="0" distB="0" distL="0" distR="0" wp14:anchorId="69DEFB6C" wp14:editId="2DED4BD0">
            <wp:extent cx="2907030" cy="2141855"/>
            <wp:effectExtent l="0" t="0" r="7620" b="0"/>
            <wp:docPr id="44" name="Picture 34" descr="cid:image003.jpg@01CB6A01.9040D2B0"/>
            <wp:cNvGraphicFramePr/>
            <a:graphic xmlns:a="http://schemas.openxmlformats.org/drawingml/2006/main">
              <a:graphicData uri="http://schemas.openxmlformats.org/drawingml/2006/picture">
                <pic:pic xmlns:pic="http://schemas.openxmlformats.org/drawingml/2006/picture">
                  <pic:nvPicPr>
                    <pic:cNvPr id="44" name="Picture 34" descr="cid:image003.jpg@01CB6A01.9040D2B0"/>
                    <pic:cNvPicPr/>
                  </pic:nvPicPr>
                  <pic:blipFill>
                    <a:blip r:link="rId77" cstate="print">
                      <a:extLst>
                        <a:ext uri="{28A0092B-C50C-407E-A947-70E740481C1C}">
                          <a14:useLocalDpi xmlns:a14="http://schemas.microsoft.com/office/drawing/2010/main" val="0"/>
                        </a:ext>
                      </a:extLst>
                    </a:blip>
                    <a:srcRect/>
                    <a:stretch>
                      <a:fillRect/>
                    </a:stretch>
                  </pic:blipFill>
                  <pic:spPr bwMode="auto">
                    <a:xfrm>
                      <a:off x="0" y="0"/>
                      <a:ext cx="2907030" cy="2141855"/>
                    </a:xfrm>
                    <a:prstGeom prst="rect">
                      <a:avLst/>
                    </a:prstGeom>
                    <a:noFill/>
                    <a:ln>
                      <a:noFill/>
                    </a:ln>
                  </pic:spPr>
                </pic:pic>
              </a:graphicData>
            </a:graphic>
          </wp:inline>
        </w:drawing>
      </w:r>
    </w:p>
    <w:p w14:paraId="7645C675" w14:textId="77777777" w:rsidR="00BA0B97" w:rsidRDefault="00BA0B97" w:rsidP="00BA0B97">
      <w:pPr>
        <w:rPr>
          <w:noProof/>
        </w:rPr>
      </w:pPr>
    </w:p>
    <w:p w14:paraId="6DDB8072" w14:textId="77777777" w:rsidR="00BA0B97" w:rsidRPr="00EF643D" w:rsidRDefault="00BA0B97" w:rsidP="00BA0B97">
      <w:r>
        <w:rPr>
          <w:noProof/>
        </w:rPr>
        <w:lastRenderedPageBreak/>
        <w:drawing>
          <wp:inline distT="0" distB="0" distL="0" distR="0" wp14:anchorId="4CE5EDF0" wp14:editId="038228D5">
            <wp:extent cx="2907030" cy="2141855"/>
            <wp:effectExtent l="0" t="0" r="7620" b="0"/>
            <wp:docPr id="46" name="Picture 33" descr="cid:image004.jpg@01CB6A01.9040D2B0"/>
            <wp:cNvGraphicFramePr/>
            <a:graphic xmlns:a="http://schemas.openxmlformats.org/drawingml/2006/main">
              <a:graphicData uri="http://schemas.openxmlformats.org/drawingml/2006/picture">
                <pic:pic xmlns:pic="http://schemas.openxmlformats.org/drawingml/2006/picture">
                  <pic:nvPicPr>
                    <pic:cNvPr id="46" name="Picture 33" descr="cid:image004.jpg@01CB6A01.9040D2B0"/>
                    <pic:cNvPicPr/>
                  </pic:nvPicPr>
                  <pic:blipFill>
                    <a:blip r:link="rId78" cstate="print">
                      <a:extLst>
                        <a:ext uri="{28A0092B-C50C-407E-A947-70E740481C1C}">
                          <a14:useLocalDpi xmlns:a14="http://schemas.microsoft.com/office/drawing/2010/main" val="0"/>
                        </a:ext>
                      </a:extLst>
                    </a:blip>
                    <a:srcRect/>
                    <a:stretch>
                      <a:fillRect/>
                    </a:stretch>
                  </pic:blipFill>
                  <pic:spPr bwMode="auto">
                    <a:xfrm>
                      <a:off x="0" y="0"/>
                      <a:ext cx="2907030" cy="2141855"/>
                    </a:xfrm>
                    <a:prstGeom prst="rect">
                      <a:avLst/>
                    </a:prstGeom>
                    <a:noFill/>
                    <a:ln>
                      <a:noFill/>
                    </a:ln>
                  </pic:spPr>
                </pic:pic>
              </a:graphicData>
            </a:graphic>
          </wp:inline>
        </w:drawing>
      </w:r>
    </w:p>
    <w:p w14:paraId="18DB7EB1" w14:textId="77777777" w:rsidR="00BA0B97" w:rsidRDefault="00BA0B97" w:rsidP="00BA0B97">
      <w:pPr>
        <w:pStyle w:val="Body"/>
      </w:pPr>
      <w:r w:rsidRPr="009E50FD">
        <w:t xml:space="preserve">When the TMA1000-Works form (and other key forms are opened) a check </w:t>
      </w:r>
      <w:r>
        <w:t>is undertaken</w:t>
      </w:r>
      <w:r w:rsidRPr="009E50FD">
        <w:t xml:space="preserve"> to see if TMA is correctly configured.</w:t>
      </w:r>
    </w:p>
    <w:p w14:paraId="379807B8" w14:textId="77777777" w:rsidR="00BA0B97" w:rsidRPr="009E50FD" w:rsidRDefault="00BA0B97" w:rsidP="00BA0B97">
      <w:pPr>
        <w:pStyle w:val="Body"/>
      </w:pPr>
    </w:p>
    <w:p w14:paraId="5E6CF941" w14:textId="77777777" w:rsidR="00BA0B97" w:rsidRPr="009E50FD" w:rsidRDefault="00BA0B97" w:rsidP="00BA0B97">
      <w:pPr>
        <w:pStyle w:val="Body"/>
      </w:pPr>
      <w:r w:rsidRPr="009E50FD">
        <w:t>Th</w:t>
      </w:r>
      <w:r>
        <w:t>is</w:t>
      </w:r>
      <w:r w:rsidRPr="009E50FD">
        <w:t xml:space="preserve"> check will look for the existence of a process of each given type.  </w:t>
      </w:r>
      <w:r>
        <w:t>Details as follows:</w:t>
      </w:r>
    </w:p>
    <w:tbl>
      <w:tblPr>
        <w:tblW w:w="6995" w:type="dxa"/>
        <w:jc w:val="center"/>
        <w:tblCellMar>
          <w:left w:w="0" w:type="dxa"/>
          <w:right w:w="0" w:type="dxa"/>
        </w:tblCellMar>
        <w:tblLook w:val="04A0" w:firstRow="1" w:lastRow="0" w:firstColumn="1" w:lastColumn="0" w:noHBand="0" w:noVBand="1"/>
      </w:tblPr>
      <w:tblGrid>
        <w:gridCol w:w="2430"/>
        <w:gridCol w:w="4565"/>
      </w:tblGrid>
      <w:tr w:rsidR="00BA0B97" w14:paraId="6E4E5E46" w14:textId="77777777" w:rsidTr="00BD2B72">
        <w:trPr>
          <w:trHeight w:val="20"/>
          <w:tblHeader/>
          <w:jc w:val="center"/>
        </w:trPr>
        <w:tc>
          <w:tcPr>
            <w:tcW w:w="2430" w:type="dxa"/>
            <w:tcBorders>
              <w:top w:val="single" w:sz="8" w:space="0" w:color="auto"/>
              <w:left w:val="single" w:sz="8" w:space="0" w:color="auto"/>
              <w:bottom w:val="single" w:sz="8" w:space="0" w:color="auto"/>
              <w:right w:val="single" w:sz="8" w:space="0" w:color="auto"/>
            </w:tcBorders>
            <w:shd w:val="clear" w:color="auto" w:fill="83A7A9"/>
            <w:noWrap/>
            <w:tcMar>
              <w:top w:w="57" w:type="dxa"/>
              <w:left w:w="108" w:type="dxa"/>
              <w:bottom w:w="57" w:type="dxa"/>
              <w:right w:w="108" w:type="dxa"/>
            </w:tcMar>
            <w:vAlign w:val="center"/>
            <w:hideMark/>
          </w:tcPr>
          <w:p w14:paraId="15A32388"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Process Type</w:t>
            </w:r>
          </w:p>
        </w:tc>
        <w:tc>
          <w:tcPr>
            <w:tcW w:w="4565" w:type="dxa"/>
            <w:tcBorders>
              <w:top w:val="single" w:sz="8" w:space="0" w:color="auto"/>
              <w:left w:val="nil"/>
              <w:bottom w:val="single" w:sz="8" w:space="0" w:color="auto"/>
              <w:right w:val="single" w:sz="8" w:space="0" w:color="auto"/>
            </w:tcBorders>
            <w:shd w:val="clear" w:color="auto" w:fill="83A7A9"/>
            <w:tcMar>
              <w:top w:w="57" w:type="dxa"/>
              <w:left w:w="108" w:type="dxa"/>
              <w:bottom w:w="57" w:type="dxa"/>
              <w:right w:w="108" w:type="dxa"/>
            </w:tcMar>
            <w:vAlign w:val="center"/>
            <w:hideMark/>
          </w:tcPr>
          <w:p w14:paraId="2E96E7FB"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Checking Rule</w:t>
            </w:r>
          </w:p>
        </w:tc>
      </w:tr>
      <w:tr w:rsidR="00BA0B97" w14:paraId="28542B95" w14:textId="77777777" w:rsidTr="00BD2B72">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4F839851"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TMA Receive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0677430E"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Mandatory - always checked for</w:t>
            </w:r>
          </w:p>
        </w:tc>
      </w:tr>
      <w:tr w:rsidR="00BA0B97" w14:paraId="4C2FF31C" w14:textId="77777777" w:rsidTr="00BD2B72">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4018AF26"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TMA Send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0E040B3E"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Mandatory - always checked for</w:t>
            </w:r>
          </w:p>
        </w:tc>
      </w:tr>
      <w:tr w:rsidR="00BA0B97" w14:paraId="246BD1D6" w14:textId="77777777" w:rsidTr="00BD2B72">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668E4BBE"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TMA Housekeeping</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7BFC984E"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Mandatory - always checked for</w:t>
            </w:r>
          </w:p>
        </w:tc>
      </w:tr>
      <w:tr w:rsidR="00BA0B97" w14:paraId="145FA8DC" w14:textId="77777777" w:rsidTr="00BD2B72">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575DCEFD"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TMA Reset Forwarding Errors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44DAAE5B"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Only checked for if product option 'FWD_NOTICE' = ‘Y’</w:t>
            </w:r>
          </w:p>
        </w:tc>
      </w:tr>
      <w:tr w:rsidR="00BA0B97" w14:paraId="016F6EED" w14:textId="77777777" w:rsidTr="00BD2B72">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34DDC48F"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TMA Upload Inspections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3ACA641D"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Only checked for if product option 'INSPAUTIMP ' = ‘Y’</w:t>
            </w:r>
          </w:p>
        </w:tc>
      </w:tr>
      <w:tr w:rsidR="00BA0B97" w14:paraId="3727D783" w14:textId="77777777" w:rsidTr="00BD2B72">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2AFF2B07"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TMA Evaluate Applied Notices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1A22767A"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Mandatory - always checked for</w:t>
            </w:r>
          </w:p>
        </w:tc>
      </w:tr>
    </w:tbl>
    <w:p w14:paraId="0E838CBB" w14:textId="77777777" w:rsidR="00BA0B97" w:rsidRDefault="00BA0B97" w:rsidP="00BA0B97">
      <w:pPr>
        <w:pStyle w:val="Body"/>
      </w:pPr>
    </w:p>
    <w:p w14:paraId="67BA8C57" w14:textId="77777777" w:rsidR="00BA0B97" w:rsidRDefault="00BA0B97" w:rsidP="00BA0B97">
      <w:pPr>
        <w:pStyle w:val="Body"/>
      </w:pPr>
      <w:r w:rsidRPr="006010D5">
        <w:t xml:space="preserve">If the process is expected to exist and it’s either missing or is neither ‘Running’ nor ‘Scheduled’, an error will be </w:t>
      </w:r>
      <w:r>
        <w:t>raised</w:t>
      </w:r>
      <w:r w:rsidRPr="006010D5">
        <w:t>.</w:t>
      </w:r>
    </w:p>
    <w:p w14:paraId="7AA6DE76" w14:textId="77777777" w:rsidR="00BA0B97" w:rsidRPr="006010D5" w:rsidRDefault="00BA0B97" w:rsidP="00BA0B97">
      <w:pPr>
        <w:pStyle w:val="Body"/>
      </w:pPr>
      <w:r>
        <w:t>For example:</w:t>
      </w:r>
    </w:p>
    <w:p w14:paraId="6EB1548B" w14:textId="77777777" w:rsidR="00BA0B97" w:rsidRDefault="00BA0B97" w:rsidP="00BA0B97">
      <w:r>
        <w:rPr>
          <w:noProof/>
        </w:rPr>
        <w:lastRenderedPageBreak/>
        <w:drawing>
          <wp:inline distT="0" distB="0" distL="0" distR="0" wp14:anchorId="2FD9AE80" wp14:editId="336524AF">
            <wp:extent cx="3269615" cy="1207770"/>
            <wp:effectExtent l="0" t="0" r="6985" b="0"/>
            <wp:docPr id="49" name="Picture 37" descr="cid:image005.jpg@01CB6A01.9040D2B0"/>
            <wp:cNvGraphicFramePr/>
            <a:graphic xmlns:a="http://schemas.openxmlformats.org/drawingml/2006/main">
              <a:graphicData uri="http://schemas.openxmlformats.org/drawingml/2006/picture">
                <pic:pic xmlns:pic="http://schemas.openxmlformats.org/drawingml/2006/picture">
                  <pic:nvPicPr>
                    <pic:cNvPr id="49" name="Picture 37" descr="cid:image005.jpg@01CB6A01.9040D2B0"/>
                    <pic:cNvPicPr/>
                  </pic:nvPicPr>
                  <pic:blipFill>
                    <a:blip r:link="rId79" cstate="print">
                      <a:extLst>
                        <a:ext uri="{28A0092B-C50C-407E-A947-70E740481C1C}">
                          <a14:useLocalDpi xmlns:a14="http://schemas.microsoft.com/office/drawing/2010/main" val="0"/>
                        </a:ext>
                      </a:extLst>
                    </a:blip>
                    <a:srcRect/>
                    <a:stretch>
                      <a:fillRect/>
                    </a:stretch>
                  </pic:blipFill>
                  <pic:spPr bwMode="auto">
                    <a:xfrm>
                      <a:off x="0" y="0"/>
                      <a:ext cx="3269615" cy="1207770"/>
                    </a:xfrm>
                    <a:prstGeom prst="rect">
                      <a:avLst/>
                    </a:prstGeom>
                    <a:noFill/>
                    <a:ln>
                      <a:noFill/>
                    </a:ln>
                  </pic:spPr>
                </pic:pic>
              </a:graphicData>
            </a:graphic>
          </wp:inline>
        </w:drawing>
      </w:r>
    </w:p>
    <w:p w14:paraId="2405461E" w14:textId="77777777" w:rsidR="00BA0B97" w:rsidRDefault="00BA0B97" w:rsidP="00BA0B97">
      <w:pPr>
        <w:spacing w:after="0"/>
        <w:rPr>
          <w:rFonts w:cs="Arial"/>
        </w:rPr>
      </w:pPr>
      <w:bookmarkStart w:id="253" w:name="_Toc299616333"/>
      <w:bookmarkStart w:id="254" w:name="_Toc320697311"/>
      <w:bookmarkStart w:id="255" w:name="_Toc366492044"/>
    </w:p>
    <w:p w14:paraId="795FBCD8" w14:textId="77777777" w:rsidR="00BA0B97" w:rsidRDefault="00BA0B97" w:rsidP="00BA0B97">
      <w:pPr>
        <w:pStyle w:val="Heading3"/>
        <w:tabs>
          <w:tab w:val="left" w:pos="1080"/>
        </w:tabs>
        <w:ind w:left="432" w:hanging="432"/>
      </w:pPr>
      <w:bookmarkStart w:id="256" w:name="_Toc381176275"/>
      <w:bookmarkStart w:id="257" w:name="_Toc47445453"/>
      <w:r w:rsidRPr="00EF643D">
        <w:t>System Holidays (Post Install and Upgrade)</w:t>
      </w:r>
      <w:bookmarkEnd w:id="253"/>
      <w:bookmarkEnd w:id="254"/>
      <w:bookmarkEnd w:id="255"/>
      <w:bookmarkEnd w:id="256"/>
      <w:bookmarkEnd w:id="257"/>
    </w:p>
    <w:p w14:paraId="68DCA367" w14:textId="77777777" w:rsidR="00BA0B97" w:rsidRDefault="00BA0B97" w:rsidP="00BA0B97">
      <w:pPr>
        <w:pStyle w:val="Body"/>
      </w:pPr>
      <w:r w:rsidRPr="00E3625A">
        <w:t>After</w:t>
      </w:r>
      <w:r>
        <w:t xml:space="preserve"> install/upgrade to 4.8.0.x has been completed, please ensure that the system Holidays have been set before using TMA Manager.</w:t>
      </w:r>
    </w:p>
    <w:p w14:paraId="737586D9" w14:textId="77777777" w:rsidR="00BA0B97" w:rsidRPr="00E3625A" w:rsidRDefault="00BA0B97" w:rsidP="00BA0B97">
      <w:pPr>
        <w:pStyle w:val="Body"/>
      </w:pPr>
      <w:r>
        <w:rPr>
          <w:noProof/>
        </w:rPr>
        <w:drawing>
          <wp:inline distT="0" distB="0" distL="0" distR="0" wp14:anchorId="4C1C3184" wp14:editId="70A470F6">
            <wp:extent cx="5966977" cy="435901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66977" cy="4359018"/>
                    </a:xfrm>
                    <a:prstGeom prst="rect">
                      <a:avLst/>
                    </a:prstGeom>
                  </pic:spPr>
                </pic:pic>
              </a:graphicData>
            </a:graphic>
          </wp:inline>
        </w:drawing>
      </w:r>
    </w:p>
    <w:p w14:paraId="7EC32A44" w14:textId="77777777" w:rsidR="00BA0B97" w:rsidRDefault="00BA0B97" w:rsidP="00BA0B97"/>
    <w:p w14:paraId="27E4AAF3" w14:textId="77777777" w:rsidR="00653653" w:rsidRDefault="00653653" w:rsidP="00653653">
      <w:pPr>
        <w:pStyle w:val="Heading1"/>
      </w:pPr>
      <w:bookmarkStart w:id="258" w:name="_Toc47445454"/>
      <w:r>
        <w:lastRenderedPageBreak/>
        <w:t>Accidents Manager</w:t>
      </w:r>
      <w:bookmarkEnd w:id="258"/>
    </w:p>
    <w:p w14:paraId="0A7EEB5F" w14:textId="77777777" w:rsidR="00653653" w:rsidRPr="00EF643D" w:rsidRDefault="00653653" w:rsidP="00653653">
      <w:pPr>
        <w:pStyle w:val="Heading2"/>
      </w:pPr>
      <w:bookmarkStart w:id="259" w:name="_Toc47445455"/>
      <w:r w:rsidRPr="00EF643D">
        <w:t xml:space="preserve">Installation of the </w:t>
      </w:r>
      <w:r>
        <w:t>Accidents Manager</w:t>
      </w:r>
      <w:r w:rsidRPr="00EF643D">
        <w:t xml:space="preserve"> Software files</w:t>
      </w:r>
      <w:bookmarkEnd w:id="259"/>
    </w:p>
    <w:p w14:paraId="42184CBD" w14:textId="77777777" w:rsidR="00653653" w:rsidRPr="00EF643D" w:rsidRDefault="00653653" w:rsidP="00653653">
      <w:pPr>
        <w:pStyle w:val="Body"/>
      </w:pPr>
      <w:r w:rsidRPr="00EF643D">
        <w:t xml:space="preserve">To install the software components for </w:t>
      </w:r>
      <w:r>
        <w:t>Accidents Manager</w:t>
      </w:r>
      <w:r w:rsidRPr="00EF643D">
        <w:t xml:space="preserve">, extract the </w:t>
      </w:r>
      <w:r>
        <w:t>ACC</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3944D576" w14:textId="77777777" w:rsidR="00653653" w:rsidRPr="00F735F8" w:rsidRDefault="00653653" w:rsidP="00653653">
      <w:pPr>
        <w:pStyle w:val="Heading3"/>
      </w:pPr>
      <w:bookmarkStart w:id="260" w:name="_Toc47445456"/>
      <w:r w:rsidRPr="00F735F8">
        <w:t>Product Run-time Environment</w:t>
      </w:r>
      <w:bookmarkEnd w:id="260"/>
    </w:p>
    <w:p w14:paraId="20BDF1CD" w14:textId="2D62E4BA" w:rsidR="00653653" w:rsidRPr="00AA642B" w:rsidRDefault="00653653" w:rsidP="00653653">
      <w:pPr>
        <w:pStyle w:val="Body"/>
      </w:pPr>
      <w:r w:rsidRPr="00AA642B">
        <w:t xml:space="preserve">All </w:t>
      </w:r>
      <w:r>
        <w:t>Accidents Manager</w:t>
      </w:r>
      <w:r w:rsidRPr="00AA642B">
        <w:t xml:space="preserve"> run-time modules, held in the product release installation folder</w:t>
      </w:r>
      <w:r>
        <w:t>s</w:t>
      </w:r>
      <w:r w:rsidRPr="00AA642B">
        <w:t xml:space="preserve"> </w:t>
      </w:r>
      <w:r w:rsidRPr="00AA642B">
        <w:rPr>
          <w:rStyle w:val="HighlightText"/>
        </w:rPr>
        <w:t>&lt;exor_base&gt;</w:t>
      </w:r>
      <w:r w:rsidRPr="00AA642B">
        <w:t>\</w:t>
      </w:r>
      <w:r>
        <w:t>acc</w:t>
      </w:r>
      <w:r w:rsidRPr="00AA642B">
        <w:t>\11g_bin</w:t>
      </w:r>
      <w:r>
        <w:t xml:space="preserve"> and </w:t>
      </w:r>
      <w:r w:rsidRPr="00AA642B">
        <w:rPr>
          <w:rStyle w:val="HighlightText"/>
        </w:rPr>
        <w:t>&lt;exor_base&gt;</w:t>
      </w:r>
      <w:r w:rsidRPr="00AA642B">
        <w:t>\</w:t>
      </w:r>
      <w:r>
        <w:t>acc</w:t>
      </w:r>
      <w:r w:rsidRPr="00AA642B">
        <w:t>\</w:t>
      </w:r>
      <w:r>
        <w:t>admin\c\</w:t>
      </w:r>
      <w:r w:rsidRPr="00AA642B">
        <w:t>11g_</w:t>
      </w:r>
      <w:r>
        <w:t>exe</w:t>
      </w:r>
      <w:r w:rsidRPr="00AA642B">
        <w:t>, 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A80D8B">
        <w:t>3.1.1</w:t>
      </w:r>
      <w:r w:rsidRPr="00AA642B">
        <w:fldChar w:fldCharType="end"/>
      </w:r>
    </w:p>
    <w:p w14:paraId="31F20876" w14:textId="77777777" w:rsidR="00653653" w:rsidRPr="00F735F8" w:rsidRDefault="00653653" w:rsidP="00653653">
      <w:pPr>
        <w:rPr>
          <w:rStyle w:val="HighlightText"/>
        </w:rPr>
      </w:pPr>
      <w:r w:rsidRPr="00F735F8">
        <w:rPr>
          <w:rStyle w:val="HighlightText"/>
        </w:rPr>
        <w:t>If in any doubt, please raise a ticket at http://selectservices.bentley.com.</w:t>
      </w:r>
    </w:p>
    <w:p w14:paraId="2D3B592E" w14:textId="77777777" w:rsidR="00653653" w:rsidRPr="00EF643D" w:rsidRDefault="00653653" w:rsidP="00653653">
      <w:pPr>
        <w:pStyle w:val="Heading2"/>
      </w:pPr>
      <w:bookmarkStart w:id="261" w:name="_Toc47445457"/>
      <w:r>
        <w:t>Accidents Manager DB Server</w:t>
      </w:r>
      <w:r w:rsidRPr="00EF643D">
        <w:t xml:space="preserve"> </w:t>
      </w:r>
      <w:r>
        <w:t>I</w:t>
      </w:r>
      <w:r w:rsidRPr="00EF643D">
        <w:t>nstall/Upgrade</w:t>
      </w:r>
      <w:bookmarkEnd w:id="261"/>
    </w:p>
    <w:p w14:paraId="58D90A08" w14:textId="77777777" w:rsidR="00653653" w:rsidRDefault="00653653" w:rsidP="00653653">
      <w:pPr>
        <w:pStyle w:val="Body"/>
      </w:pPr>
      <w:r w:rsidRPr="00EF643D">
        <w:t xml:space="preserve">This section provides details of steps involved in installing/upgrading the server components for </w:t>
      </w:r>
      <w:r>
        <w:t>Accidents Manager</w:t>
      </w:r>
      <w:r w:rsidRPr="00EF643D">
        <w:t xml:space="preserve"> to 4.</w:t>
      </w:r>
      <w:r>
        <w:t>8</w:t>
      </w:r>
      <w:r w:rsidRPr="00EF643D">
        <w:t>.0.</w:t>
      </w:r>
      <w:r>
        <w:t>x</w:t>
      </w:r>
      <w:r w:rsidRPr="00EF643D">
        <w:t>.</w:t>
      </w:r>
    </w:p>
    <w:p w14:paraId="1962CA52" w14:textId="77777777" w:rsidR="00653653" w:rsidRDefault="00653653" w:rsidP="00653653">
      <w:pPr>
        <w:pStyle w:val="Heading3"/>
      </w:pPr>
      <w:bookmarkStart w:id="262" w:name="_Toc47445458"/>
      <w:r>
        <w:t>Pre-Install and Upgrade</w:t>
      </w:r>
      <w:bookmarkEnd w:id="262"/>
    </w:p>
    <w:p w14:paraId="7DF87777" w14:textId="46AD579C" w:rsidR="00653653" w:rsidRPr="00CA218E" w:rsidRDefault="00653653" w:rsidP="00653653">
      <w:r>
        <w:t xml:space="preserve">Please refer to sections </w:t>
      </w:r>
      <w:r>
        <w:fldChar w:fldCharType="begin"/>
      </w:r>
      <w:r>
        <w:instrText xml:space="preserve"> REF _Ref21942151 \r \h </w:instrText>
      </w:r>
      <w:r>
        <w:fldChar w:fldCharType="separate"/>
      </w:r>
      <w:r w:rsidR="00A80D8B">
        <w:t>3.2.1</w:t>
      </w:r>
      <w:r>
        <w:fldChar w:fldCharType="end"/>
      </w:r>
      <w:r>
        <w:t xml:space="preserve"> and </w:t>
      </w:r>
      <w:r>
        <w:fldChar w:fldCharType="begin"/>
      </w:r>
      <w:r>
        <w:instrText xml:space="preserve"> REF _Ref21942161 \r \h </w:instrText>
      </w:r>
      <w:r>
        <w:fldChar w:fldCharType="separate"/>
      </w:r>
      <w:r w:rsidR="00A80D8B">
        <w:t>3.2.2</w:t>
      </w:r>
      <w:r>
        <w:fldChar w:fldCharType="end"/>
      </w:r>
      <w:r>
        <w:t xml:space="preserve"> prior to Installing or Upgrading Accidents Manager. </w:t>
      </w:r>
    </w:p>
    <w:p w14:paraId="400BFB9A" w14:textId="77777777" w:rsidR="00653653" w:rsidRPr="00EF643D" w:rsidRDefault="00653653" w:rsidP="00653653">
      <w:pPr>
        <w:pStyle w:val="Heading3"/>
        <w:tabs>
          <w:tab w:val="left" w:pos="1080"/>
        </w:tabs>
        <w:ind w:left="432" w:hanging="432"/>
      </w:pPr>
      <w:bookmarkStart w:id="263" w:name="_Toc47445459"/>
      <w:r w:rsidRPr="00EF643D">
        <w:t xml:space="preserve">Install of </w:t>
      </w:r>
      <w:r>
        <w:t>Accidents Manager</w:t>
      </w:r>
      <w:bookmarkEnd w:id="263"/>
    </w:p>
    <w:p w14:paraId="26C02807" w14:textId="77777777" w:rsidR="00653653" w:rsidRPr="00EF643D" w:rsidRDefault="00653653" w:rsidP="00653653">
      <w:pPr>
        <w:pStyle w:val="Body"/>
      </w:pPr>
      <w:r w:rsidRPr="00EF643D">
        <w:t>To create the base data and objects for t</w:t>
      </w:r>
      <w:r>
        <w:t>he Accidents Manager modules:</w:t>
      </w:r>
    </w:p>
    <w:p w14:paraId="34CC494B" w14:textId="77777777" w:rsidR="00653653" w:rsidRPr="00EF643D" w:rsidRDefault="00653653" w:rsidP="00653653">
      <w:pPr>
        <w:pStyle w:val="Body"/>
        <w:numPr>
          <w:ilvl w:val="0"/>
          <w:numId w:val="38"/>
        </w:numPr>
      </w:pPr>
      <w:r w:rsidRPr="00EF643D">
        <w:t xml:space="preserve">Change directory to </w:t>
      </w:r>
      <w:r w:rsidRPr="00E06E14">
        <w:rPr>
          <w:rStyle w:val="HighlightText"/>
        </w:rPr>
        <w:t>&lt;exor_base&gt;</w:t>
      </w:r>
      <w:r w:rsidRPr="00EF643D">
        <w:t>\</w:t>
      </w:r>
      <w:r>
        <w:t>acc</w:t>
      </w:r>
      <w:r w:rsidRPr="00EF643D">
        <w:t>\install</w:t>
      </w:r>
    </w:p>
    <w:p w14:paraId="1C24974B" w14:textId="77777777" w:rsidR="00653653" w:rsidRPr="00EF643D" w:rsidRDefault="00653653" w:rsidP="00653653">
      <w:pPr>
        <w:pStyle w:val="Body"/>
        <w:numPr>
          <w:ilvl w:val="0"/>
          <w:numId w:val="38"/>
        </w:numPr>
      </w:pPr>
      <w:r w:rsidRPr="00EF643D">
        <w:t>Login to SQL*PLUS as the highways owner on the client PC and run the following command</w:t>
      </w:r>
      <w:r>
        <w:br/>
      </w:r>
    </w:p>
    <w:p w14:paraId="42CCD1F1" w14:textId="77777777" w:rsidR="00653653" w:rsidRPr="00EF643D" w:rsidRDefault="00653653" w:rsidP="00653653">
      <w:pPr>
        <w:pStyle w:val="Body"/>
      </w:pPr>
      <w:r w:rsidRPr="00EF643D">
        <w:tab/>
      </w:r>
      <w:r>
        <w:tab/>
      </w:r>
      <w:r w:rsidRPr="00EF643D">
        <w:t xml:space="preserve">start </w:t>
      </w:r>
      <w:r>
        <w:t>acc</w:t>
      </w:r>
      <w:r w:rsidRPr="00EF643D">
        <w:t>_inst.sql</w:t>
      </w:r>
    </w:p>
    <w:p w14:paraId="469EDF25" w14:textId="77777777" w:rsidR="00653653" w:rsidRPr="00EF643D" w:rsidRDefault="00653653" w:rsidP="00653653">
      <w:pPr>
        <w:pStyle w:val="Body"/>
      </w:pPr>
    </w:p>
    <w:p w14:paraId="57E36B0D" w14:textId="77777777" w:rsidR="00653653" w:rsidRPr="00EF643D" w:rsidRDefault="00653653" w:rsidP="00653653">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A8EBF0B" w14:textId="77777777" w:rsidR="00653653" w:rsidRDefault="00653653" w:rsidP="00653653">
      <w:pPr>
        <w:pStyle w:val="Body"/>
        <w:numPr>
          <w:ilvl w:val="0"/>
          <w:numId w:val="39"/>
        </w:numPr>
      </w:pPr>
      <w:r w:rsidRPr="00EF643D">
        <w:t>For example, if you installed your highways software in a directory called EXOR on your C drive, you would enter the following when prompted.</w:t>
      </w:r>
    </w:p>
    <w:p w14:paraId="6143E35C" w14:textId="77777777" w:rsidR="00653653" w:rsidRPr="00EF643D" w:rsidRDefault="00653653" w:rsidP="00653653">
      <w:r>
        <w:br/>
      </w:r>
      <w:r w:rsidRPr="00EF643D">
        <w:t> </w:t>
      </w:r>
      <w:r>
        <w:tab/>
      </w:r>
      <w:r>
        <w:tab/>
      </w:r>
      <w:r w:rsidRPr="00EF643D">
        <w:t>C:\EXOR\</w:t>
      </w:r>
    </w:p>
    <w:p w14:paraId="04761C83" w14:textId="77777777" w:rsidR="00653653" w:rsidRPr="00EF643D" w:rsidRDefault="00653653" w:rsidP="00653653">
      <w:pPr>
        <w:pStyle w:val="Body"/>
        <w:numPr>
          <w:ilvl w:val="0"/>
          <w:numId w:val="40"/>
        </w:numPr>
      </w:pPr>
      <w:r w:rsidRPr="00EF643D">
        <w:t>When you have supplied this value, you will be prompted to confirm that it is correct and asked whether you wish to continue.</w:t>
      </w:r>
    </w:p>
    <w:p w14:paraId="42308A22" w14:textId="77777777" w:rsidR="00653653" w:rsidRPr="00EF643D" w:rsidRDefault="00653653" w:rsidP="00653653">
      <w:pPr>
        <w:pStyle w:val="Body"/>
      </w:pPr>
      <w:r w:rsidRPr="00EF643D">
        <w:t> </w:t>
      </w:r>
    </w:p>
    <w:p w14:paraId="5B300B33" w14:textId="77777777" w:rsidR="00653653" w:rsidRPr="00EF643D" w:rsidRDefault="00653653" w:rsidP="00653653">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5D2A7CFE" w14:textId="77777777" w:rsidR="00653653" w:rsidRPr="00EF643D" w:rsidRDefault="00653653" w:rsidP="00653653">
      <w:pPr>
        <w:pStyle w:val="Body"/>
        <w:numPr>
          <w:ilvl w:val="0"/>
          <w:numId w:val="40"/>
        </w:numPr>
      </w:pPr>
      <w:r w:rsidRPr="00EF643D">
        <w:t xml:space="preserve">When the script has completed, all the </w:t>
      </w:r>
      <w:r>
        <w:t>Accidents Manager</w:t>
      </w:r>
      <w:r w:rsidRPr="00EF643D">
        <w:t xml:space="preserve"> objects and data will have been installed. </w:t>
      </w:r>
    </w:p>
    <w:p w14:paraId="4209F178" w14:textId="77777777" w:rsidR="00653653" w:rsidRPr="00EC59A4" w:rsidRDefault="00653653" w:rsidP="00653653">
      <w:pPr>
        <w:pStyle w:val="Heading4"/>
        <w:ind w:left="432" w:hanging="432"/>
      </w:pPr>
      <w:r w:rsidRPr="00EC59A4">
        <w:lastRenderedPageBreak/>
        <w:t>Checking Log File(s)</w:t>
      </w:r>
    </w:p>
    <w:p w14:paraId="1281503A" w14:textId="77777777" w:rsidR="00653653" w:rsidRDefault="00653653" w:rsidP="00653653">
      <w:pPr>
        <w:pStyle w:val="Body"/>
      </w:pPr>
      <w:r w:rsidRPr="00EF643D">
        <w:t>The following log files are produced in the working directory.  At the end of the install, they can be viewed to check for any errors that could have occurred during the install process.</w:t>
      </w:r>
    </w:p>
    <w:p w14:paraId="05EF8D6D" w14:textId="77777777" w:rsidR="00653653" w:rsidRPr="00EF643D" w:rsidRDefault="00653653" w:rsidP="00653653">
      <w:pPr>
        <w:pStyle w:val="Body"/>
      </w:pPr>
    </w:p>
    <w:p w14:paraId="52114598" w14:textId="77777777" w:rsidR="00653653" w:rsidRPr="00EF643D" w:rsidRDefault="00653653" w:rsidP="00653653">
      <w:pPr>
        <w:pStyle w:val="Body"/>
        <w:ind w:firstLine="720"/>
      </w:pPr>
      <w:r>
        <w:t>acc</w:t>
      </w:r>
      <w:r w:rsidRPr="00EF643D">
        <w:t>_install_1_&lt;date&amp;time&gt;.LOG</w:t>
      </w:r>
    </w:p>
    <w:p w14:paraId="7BA7BE7E" w14:textId="77777777" w:rsidR="00653653" w:rsidRPr="00EF643D" w:rsidRDefault="00653653" w:rsidP="00653653">
      <w:pPr>
        <w:pStyle w:val="Body"/>
        <w:ind w:firstLine="720"/>
      </w:pPr>
      <w:r>
        <w:t>acc</w:t>
      </w:r>
      <w:r w:rsidRPr="00EF643D">
        <w:t>_install_2_&lt;date&amp;time&gt;.LOG</w:t>
      </w:r>
    </w:p>
    <w:p w14:paraId="6D43E5A7" w14:textId="77777777" w:rsidR="00653653" w:rsidRPr="00EF643D" w:rsidRDefault="00653653" w:rsidP="00653653">
      <w:pPr>
        <w:pStyle w:val="Body"/>
      </w:pPr>
    </w:p>
    <w:p w14:paraId="60CE1780" w14:textId="45B5F935" w:rsidR="00653653" w:rsidRPr="00EF643D" w:rsidRDefault="00653653" w:rsidP="00653653">
      <w:pPr>
        <w:pStyle w:val="Body"/>
      </w:pPr>
      <w:r w:rsidRPr="00EF643D">
        <w:t xml:space="preserve">Please raise and attach the logs to a ticket with </w:t>
      </w:r>
      <w:hyperlink r:id="rId81" w:history="1">
        <w:r w:rsidRPr="00EF643D">
          <w:rPr>
            <w:rStyle w:val="Hyperlink"/>
          </w:rPr>
          <w:t>http://selectservices.bentley.com</w:t>
        </w:r>
      </w:hyperlink>
      <w:r w:rsidRPr="00EF643D">
        <w:t xml:space="preserve"> to allow Bentley (formerly exor) support staff to verify the install has been successful.</w:t>
      </w:r>
    </w:p>
    <w:p w14:paraId="5D686FA0" w14:textId="77777777" w:rsidR="00653653" w:rsidRPr="00EF643D" w:rsidRDefault="00653653" w:rsidP="00653653">
      <w:pPr>
        <w:pStyle w:val="Body"/>
      </w:pPr>
      <w:r w:rsidRPr="00EF643D">
        <w:t>Due to interdependencies between some Exor products, please ignore all compilation errors until all of your products have been installed.</w:t>
      </w:r>
    </w:p>
    <w:p w14:paraId="0A8F3D12" w14:textId="77777777" w:rsidR="00653653" w:rsidRPr="00EF643D" w:rsidRDefault="00653653" w:rsidP="00653653">
      <w:pPr>
        <w:pStyle w:val="Heading3"/>
        <w:tabs>
          <w:tab w:val="left" w:pos="1080"/>
        </w:tabs>
        <w:ind w:left="432" w:hanging="432"/>
      </w:pPr>
      <w:bookmarkStart w:id="264" w:name="_Toc47445460"/>
      <w:r w:rsidRPr="00EF643D">
        <w:t xml:space="preserve">Upgrade of </w:t>
      </w:r>
      <w:r>
        <w:t>Accidents Manager</w:t>
      </w:r>
      <w:bookmarkEnd w:id="264"/>
    </w:p>
    <w:p w14:paraId="34269D41" w14:textId="77777777" w:rsidR="00653653" w:rsidRPr="00EF643D" w:rsidRDefault="00653653" w:rsidP="00653653">
      <w:pPr>
        <w:pStyle w:val="Body"/>
      </w:pPr>
      <w:r w:rsidRPr="00EF643D">
        <w:t xml:space="preserve">This section describes the steps necessary to upgrade </w:t>
      </w:r>
      <w:r>
        <w:t>Accidents Manager</w:t>
      </w:r>
      <w:r w:rsidRPr="00EF643D">
        <w:t xml:space="preserve"> to 4.</w:t>
      </w:r>
      <w:r>
        <w:t>8</w:t>
      </w:r>
      <w:r w:rsidRPr="00EF643D">
        <w:t>.0.</w:t>
      </w:r>
      <w:r>
        <w:t>x</w:t>
      </w:r>
    </w:p>
    <w:p w14:paraId="486B858E" w14:textId="77777777" w:rsidR="00653653" w:rsidRPr="00EF643D" w:rsidRDefault="00653653" w:rsidP="00653653">
      <w:pPr>
        <w:pStyle w:val="Body"/>
      </w:pPr>
      <w:r w:rsidRPr="00EF643D">
        <w:t xml:space="preserve">To upgrade the base data and objects for the </w:t>
      </w:r>
      <w:r>
        <w:t>Accidents Manager</w:t>
      </w:r>
      <w:r w:rsidRPr="00EF643D">
        <w:t xml:space="preserve"> modules;</w:t>
      </w:r>
    </w:p>
    <w:p w14:paraId="5FEF623D" w14:textId="77777777" w:rsidR="00653653" w:rsidRPr="00EF643D" w:rsidRDefault="00653653" w:rsidP="00653653">
      <w:pPr>
        <w:pStyle w:val="Body"/>
      </w:pPr>
    </w:p>
    <w:p w14:paraId="7D98AD33" w14:textId="77777777" w:rsidR="00653653" w:rsidRPr="00EF643D" w:rsidRDefault="00653653" w:rsidP="00653653">
      <w:pPr>
        <w:pStyle w:val="Body"/>
        <w:numPr>
          <w:ilvl w:val="0"/>
          <w:numId w:val="41"/>
        </w:numPr>
      </w:pPr>
      <w:r w:rsidRPr="00EF643D">
        <w:t xml:space="preserve">Change directory to </w:t>
      </w:r>
      <w:r w:rsidRPr="00E06E14">
        <w:rPr>
          <w:rStyle w:val="HighlightText"/>
        </w:rPr>
        <w:t>&lt;exor_base&gt;</w:t>
      </w:r>
      <w:r w:rsidRPr="00EF643D">
        <w:t>\</w:t>
      </w:r>
      <w:r>
        <w:t>acc</w:t>
      </w:r>
      <w:r w:rsidRPr="00EF643D">
        <w:t>\install</w:t>
      </w:r>
    </w:p>
    <w:p w14:paraId="65398512" w14:textId="77777777" w:rsidR="00653653" w:rsidRPr="00EF643D" w:rsidRDefault="00653653" w:rsidP="00653653">
      <w:pPr>
        <w:pStyle w:val="Body"/>
        <w:numPr>
          <w:ilvl w:val="0"/>
          <w:numId w:val="41"/>
        </w:numPr>
      </w:pPr>
      <w:r w:rsidRPr="00EF643D">
        <w:t xml:space="preserve">Login to SQL*PLUS as the highways owner on the client PC </w:t>
      </w:r>
    </w:p>
    <w:p w14:paraId="6AB2F401" w14:textId="77777777" w:rsidR="00653653" w:rsidRDefault="00653653" w:rsidP="00653653">
      <w:pPr>
        <w:pStyle w:val="Body"/>
        <w:numPr>
          <w:ilvl w:val="0"/>
          <w:numId w:val="41"/>
        </w:numPr>
      </w:pPr>
      <w:r w:rsidRPr="00EF643D">
        <w:t>Run the following command</w:t>
      </w:r>
    </w:p>
    <w:p w14:paraId="6E47BCDA" w14:textId="77777777" w:rsidR="00653653" w:rsidRPr="00EF643D" w:rsidRDefault="00653653" w:rsidP="00653653">
      <w:pPr>
        <w:pStyle w:val="Body"/>
        <w:ind w:left="720"/>
      </w:pPr>
    </w:p>
    <w:p w14:paraId="5124E603" w14:textId="77777777" w:rsidR="00653653" w:rsidRPr="00EF643D" w:rsidRDefault="00653653" w:rsidP="00653653">
      <w:pPr>
        <w:pStyle w:val="Body"/>
      </w:pPr>
      <w:r w:rsidRPr="00EF643D">
        <w:tab/>
      </w:r>
      <w:r>
        <w:tab/>
      </w:r>
      <w:r w:rsidRPr="00EF643D">
        <w:t xml:space="preserve">start </w:t>
      </w:r>
      <w:r>
        <w:t>acc</w:t>
      </w:r>
      <w:r w:rsidRPr="00EF643D">
        <w:t>4</w:t>
      </w:r>
      <w:r>
        <w:t>7</w:t>
      </w:r>
      <w:r w:rsidRPr="00EF643D">
        <w:t>00_</w:t>
      </w:r>
      <w:r>
        <w:t>acc</w:t>
      </w:r>
      <w:r w:rsidRPr="00EF643D">
        <w:t>4</w:t>
      </w:r>
      <w:r>
        <w:t>8</w:t>
      </w:r>
      <w:r w:rsidRPr="00EF643D">
        <w:t>00.sql</w:t>
      </w:r>
    </w:p>
    <w:p w14:paraId="0F98F3CF" w14:textId="77777777" w:rsidR="00653653" w:rsidRPr="00EF643D" w:rsidRDefault="00653653" w:rsidP="00653653">
      <w:pPr>
        <w:pStyle w:val="Body"/>
      </w:pPr>
      <w:r w:rsidRPr="00EF643D">
        <w:tab/>
      </w:r>
      <w:r w:rsidRPr="00EF643D">
        <w:tab/>
        <w:t> </w:t>
      </w:r>
    </w:p>
    <w:p w14:paraId="79CE0332" w14:textId="77777777" w:rsidR="00653653" w:rsidRPr="00EF643D" w:rsidRDefault="00653653" w:rsidP="00653653">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6F5D7B70" w14:textId="77777777" w:rsidR="00653653" w:rsidRPr="00EF643D" w:rsidRDefault="00653653" w:rsidP="00653653">
      <w:pPr>
        <w:pStyle w:val="Body"/>
        <w:numPr>
          <w:ilvl w:val="0"/>
          <w:numId w:val="42"/>
        </w:numPr>
      </w:pPr>
      <w:r w:rsidRPr="00EF643D">
        <w:t>For example, if you installed your highways software in a directory called EXOR on your C drive, you would enter the following when prompted.</w:t>
      </w:r>
    </w:p>
    <w:p w14:paraId="705575A4" w14:textId="77777777" w:rsidR="00653653" w:rsidRPr="00EF643D" w:rsidRDefault="00653653" w:rsidP="00653653">
      <w:pPr>
        <w:pStyle w:val="Body"/>
      </w:pPr>
      <w:r w:rsidRPr="00EF643D">
        <w:t> </w:t>
      </w:r>
    </w:p>
    <w:p w14:paraId="198EFB75" w14:textId="77777777" w:rsidR="00653653" w:rsidRPr="00EF643D" w:rsidRDefault="00653653" w:rsidP="00653653">
      <w:pPr>
        <w:pStyle w:val="Body"/>
        <w:ind w:left="720" w:firstLine="720"/>
      </w:pPr>
      <w:r w:rsidRPr="00EF643D">
        <w:t>C:\EXOR\</w:t>
      </w:r>
    </w:p>
    <w:p w14:paraId="1D517A1E" w14:textId="77777777" w:rsidR="00653653" w:rsidRPr="00EF643D" w:rsidRDefault="00653653" w:rsidP="00653653">
      <w:pPr>
        <w:pStyle w:val="Body"/>
      </w:pPr>
      <w:r w:rsidRPr="00EF643D">
        <w:t> </w:t>
      </w:r>
    </w:p>
    <w:p w14:paraId="59C696BB" w14:textId="77777777" w:rsidR="00653653" w:rsidRPr="00EF643D" w:rsidRDefault="00653653" w:rsidP="00653653">
      <w:pPr>
        <w:pStyle w:val="Body"/>
        <w:numPr>
          <w:ilvl w:val="0"/>
          <w:numId w:val="42"/>
        </w:numPr>
      </w:pPr>
      <w:r w:rsidRPr="00EF643D">
        <w:t>When you have supplied this value, you will be prompted to confirm that it is correct and asked whether you wish to continue.</w:t>
      </w:r>
    </w:p>
    <w:p w14:paraId="329168DD" w14:textId="77777777" w:rsidR="00653653" w:rsidRPr="00EF643D" w:rsidRDefault="00653653" w:rsidP="00653653">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0F70B377" w14:textId="77777777" w:rsidR="00653653" w:rsidRPr="00EF643D" w:rsidRDefault="00653653" w:rsidP="00653653">
      <w:pPr>
        <w:pStyle w:val="Body"/>
        <w:numPr>
          <w:ilvl w:val="0"/>
          <w:numId w:val="42"/>
        </w:numPr>
      </w:pPr>
      <w:r w:rsidRPr="00EF643D">
        <w:t xml:space="preserve">When the script has completed, all the </w:t>
      </w:r>
      <w:r>
        <w:t>Accidents Manager</w:t>
      </w:r>
      <w:r w:rsidRPr="00EF643D">
        <w:t xml:space="preserve"> objects and data will have been upgraded. </w:t>
      </w:r>
    </w:p>
    <w:p w14:paraId="71A19326" w14:textId="77777777" w:rsidR="00653653" w:rsidRPr="00EC59A4" w:rsidRDefault="00653653" w:rsidP="00653653">
      <w:pPr>
        <w:pStyle w:val="Heading4"/>
        <w:ind w:left="432" w:hanging="432"/>
      </w:pPr>
      <w:r w:rsidRPr="00EC59A4">
        <w:t>Checking Log File(s)</w:t>
      </w:r>
    </w:p>
    <w:p w14:paraId="5E971E7A" w14:textId="77777777" w:rsidR="00653653" w:rsidRPr="00EF643D" w:rsidRDefault="00653653" w:rsidP="00653653">
      <w:pPr>
        <w:pStyle w:val="Body"/>
      </w:pPr>
      <w:r w:rsidRPr="00EF643D">
        <w:t>The following log files are produced in the working directory.  At the end of the upgrade, they can be viewed to check for any errors that could have occurred during the upgrade process.</w:t>
      </w:r>
    </w:p>
    <w:p w14:paraId="667909F5" w14:textId="77777777" w:rsidR="00653653" w:rsidRPr="00EF643D" w:rsidRDefault="00653653" w:rsidP="00653653">
      <w:pPr>
        <w:pStyle w:val="Body"/>
      </w:pPr>
      <w:r w:rsidRPr="00EF643D">
        <w:lastRenderedPageBreak/>
        <w:tab/>
      </w:r>
    </w:p>
    <w:p w14:paraId="4C7FDB76" w14:textId="77777777" w:rsidR="00653653" w:rsidRPr="00EF643D" w:rsidRDefault="00653653" w:rsidP="00653653">
      <w:pPr>
        <w:pStyle w:val="Body"/>
        <w:ind w:firstLine="720"/>
      </w:pPr>
      <w:r>
        <w:t>acc4700_acc48</w:t>
      </w:r>
      <w:r w:rsidRPr="00EF643D">
        <w:t>00_1_&lt;date&amp;time&gt;.LOG</w:t>
      </w:r>
    </w:p>
    <w:p w14:paraId="60132771" w14:textId="77777777" w:rsidR="00653653" w:rsidRDefault="00653653" w:rsidP="00653653">
      <w:pPr>
        <w:pStyle w:val="Body"/>
        <w:ind w:firstLine="720"/>
      </w:pPr>
      <w:r>
        <w:t>acc4700_acc48</w:t>
      </w:r>
      <w:r w:rsidRPr="00EF643D">
        <w:t>00_2_&lt;date&amp;time&gt;.LOG</w:t>
      </w:r>
    </w:p>
    <w:p w14:paraId="59DCF144" w14:textId="77777777" w:rsidR="00653653" w:rsidRDefault="00653653" w:rsidP="00653653">
      <w:pPr>
        <w:pStyle w:val="Body"/>
        <w:ind w:firstLine="720"/>
      </w:pPr>
    </w:p>
    <w:p w14:paraId="0C20A808" w14:textId="71264B7B" w:rsidR="00653653" w:rsidRPr="00EF643D" w:rsidRDefault="00653653" w:rsidP="00653653">
      <w:pPr>
        <w:pStyle w:val="Body"/>
      </w:pPr>
      <w:r w:rsidRPr="00EF643D">
        <w:t xml:space="preserve">Please raise and attach the logs to a ticket with </w:t>
      </w:r>
      <w:hyperlink r:id="rId82" w:history="1">
        <w:r w:rsidRPr="00EF643D">
          <w:rPr>
            <w:rStyle w:val="Hyperlink"/>
          </w:rPr>
          <w:t>http://selectservices.bentley.com</w:t>
        </w:r>
      </w:hyperlink>
      <w:r w:rsidRPr="00EF643D">
        <w:t xml:space="preserve"> to allow Bentley (formerly exor) support staff to verify the upgrade has been successful.</w:t>
      </w:r>
    </w:p>
    <w:p w14:paraId="5BDAE4B7" w14:textId="77777777" w:rsidR="00653653" w:rsidRPr="00EF643D" w:rsidRDefault="00653653" w:rsidP="00653653">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778527F4" w14:textId="77777777" w:rsidR="00653653" w:rsidRPr="00EF643D" w:rsidRDefault="00653653" w:rsidP="00653653">
      <w:pPr>
        <w:pStyle w:val="Heading3"/>
        <w:tabs>
          <w:tab w:val="left" w:pos="1080"/>
        </w:tabs>
        <w:ind w:left="432" w:hanging="432"/>
      </w:pPr>
      <w:bookmarkStart w:id="265" w:name="_Toc47445461"/>
      <w:r w:rsidRPr="00EF643D">
        <w:t xml:space="preserve">Post </w:t>
      </w:r>
      <w:r>
        <w:t>Install/</w:t>
      </w:r>
      <w:r w:rsidRPr="00EF643D">
        <w:t>Upgrade Tasks</w:t>
      </w:r>
      <w:bookmarkEnd w:id="265"/>
    </w:p>
    <w:p w14:paraId="4A5AB5EC" w14:textId="77777777" w:rsidR="00653653" w:rsidRPr="00EF643D" w:rsidRDefault="00653653" w:rsidP="00653653">
      <w:pPr>
        <w:pStyle w:val="Body"/>
      </w:pPr>
      <w:r w:rsidRPr="00EF643D">
        <w:t xml:space="preserve">Before accessing </w:t>
      </w:r>
      <w:r>
        <w:t>Accidents Manager</w:t>
      </w:r>
      <w:r w:rsidRPr="00EF643D">
        <w:t xml:space="preserve"> you must check the file exor_version.txt.  </w:t>
      </w:r>
    </w:p>
    <w:p w14:paraId="1502095C" w14:textId="77777777" w:rsidR="00653653" w:rsidRPr="00EF643D" w:rsidRDefault="00653653" w:rsidP="00653653">
      <w:pPr>
        <w:pStyle w:val="Body"/>
      </w:pPr>
      <w:r w:rsidRPr="00EF643D">
        <w:t xml:space="preserve">This file is referenced in Windows Registry setting ‘EXOR_VERSION’ and by default can be located in the </w:t>
      </w:r>
      <w:r>
        <w:t xml:space="preserve">runtime environment bin folder. </w:t>
      </w:r>
    </w:p>
    <w:p w14:paraId="0A2DD41C" w14:textId="77777777" w:rsidR="00653653" w:rsidRPr="00EF643D" w:rsidRDefault="00653653" w:rsidP="00653653">
      <w:pPr>
        <w:pStyle w:val="Body"/>
      </w:pPr>
      <w:r w:rsidRPr="00EF643D">
        <w:t xml:space="preserve">Ensure that the entry for </w:t>
      </w:r>
      <w:r>
        <w:t>Accidents Manager</w:t>
      </w:r>
      <w:r w:rsidRPr="00EF643D">
        <w:t xml:space="preserve"> is set accordingly;</w:t>
      </w:r>
    </w:p>
    <w:p w14:paraId="1B2EE6CE" w14:textId="77777777" w:rsidR="00653653" w:rsidRPr="00541833" w:rsidRDefault="00653653" w:rsidP="00653653">
      <w:pPr>
        <w:ind w:left="720"/>
        <w:rPr>
          <w:rStyle w:val="HighlightText"/>
        </w:rPr>
      </w:pPr>
      <w:r>
        <w:rPr>
          <w:rStyle w:val="HighlightText"/>
        </w:rPr>
        <w:br/>
        <w:t>ACC</w:t>
      </w:r>
      <w:r w:rsidRPr="00541833">
        <w:rPr>
          <w:rStyle w:val="HighlightText"/>
        </w:rPr>
        <w:t>=4.</w:t>
      </w:r>
      <w:r>
        <w:rPr>
          <w:rStyle w:val="HighlightText"/>
        </w:rPr>
        <w:t>8</w:t>
      </w:r>
      <w:r w:rsidRPr="00541833">
        <w:rPr>
          <w:rStyle w:val="HighlightText"/>
        </w:rPr>
        <w:t>.0.</w:t>
      </w:r>
      <w:r>
        <w:rPr>
          <w:rStyle w:val="HighlightText"/>
        </w:rPr>
        <w:t>1</w:t>
      </w:r>
    </w:p>
    <w:p w14:paraId="624E0383" w14:textId="77777777" w:rsidR="00AE6CAD" w:rsidRDefault="00AE6CAD">
      <w:pPr>
        <w:rPr>
          <w:rFonts w:ascii="Arial" w:eastAsia="Times New Roman" w:hAnsi="Arial" w:cs="Arial"/>
          <w:b/>
          <w:kern w:val="28"/>
          <w:sz w:val="24"/>
          <w:szCs w:val="20"/>
        </w:rPr>
      </w:pPr>
      <w:r>
        <w:br w:type="page"/>
      </w:r>
    </w:p>
    <w:p w14:paraId="53B6AAEA" w14:textId="2A085655" w:rsidR="00AE6CAD" w:rsidRDefault="00AE6CAD" w:rsidP="00AE6CAD">
      <w:pPr>
        <w:pStyle w:val="Heading1"/>
      </w:pPr>
      <w:bookmarkStart w:id="266" w:name="_Toc47445462"/>
      <w:r>
        <w:lastRenderedPageBreak/>
        <w:t>Schemes Manager</w:t>
      </w:r>
      <w:bookmarkEnd w:id="266"/>
    </w:p>
    <w:p w14:paraId="21C7AD4C" w14:textId="1DF69ADF" w:rsidR="00AE6CAD" w:rsidRPr="00EF643D" w:rsidRDefault="00AE6CAD" w:rsidP="00AE6CAD">
      <w:pPr>
        <w:pStyle w:val="Heading2"/>
      </w:pPr>
      <w:bookmarkStart w:id="267" w:name="_Toc47445463"/>
      <w:r w:rsidRPr="00EF643D">
        <w:t xml:space="preserve">Installation of the </w:t>
      </w:r>
      <w:r>
        <w:t>Schemes</w:t>
      </w:r>
      <w:r w:rsidRPr="002703E7">
        <w:t xml:space="preserve"> Manager</w:t>
      </w:r>
      <w:r>
        <w:t xml:space="preserve"> </w:t>
      </w:r>
      <w:r w:rsidRPr="00EF643D">
        <w:t>Software files</w:t>
      </w:r>
      <w:bookmarkEnd w:id="267"/>
    </w:p>
    <w:p w14:paraId="045011BB" w14:textId="4A739CE1" w:rsidR="00AE6CAD" w:rsidRPr="00EF643D" w:rsidRDefault="00AE6CAD" w:rsidP="00AE6CAD">
      <w:pPr>
        <w:pStyle w:val="Body"/>
      </w:pPr>
      <w:r w:rsidRPr="00EF643D">
        <w:t xml:space="preserve">To install the software components for </w:t>
      </w:r>
      <w:r>
        <w:t>Schemes</w:t>
      </w:r>
      <w:r w:rsidRPr="002703E7">
        <w:t xml:space="preserve"> Manager</w:t>
      </w:r>
      <w:r w:rsidRPr="00EF643D">
        <w:t xml:space="preserve">, extract the </w:t>
      </w:r>
      <w:r>
        <w:t>STP</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0EC4F39A" w14:textId="77777777" w:rsidR="00AE6CAD" w:rsidRPr="00F735F8" w:rsidRDefault="00AE6CAD" w:rsidP="00AE6CAD">
      <w:pPr>
        <w:pStyle w:val="Heading3"/>
      </w:pPr>
      <w:bookmarkStart w:id="268" w:name="_Toc47445464"/>
      <w:r w:rsidRPr="00F735F8">
        <w:t>Product Run-time Environment</w:t>
      </w:r>
      <w:bookmarkEnd w:id="268"/>
    </w:p>
    <w:p w14:paraId="34C2050E" w14:textId="37D258EB" w:rsidR="00AE6CAD" w:rsidRPr="00AA642B" w:rsidRDefault="00AE6CAD" w:rsidP="00AE6CAD">
      <w:pPr>
        <w:pStyle w:val="Body"/>
      </w:pPr>
      <w:r w:rsidRPr="00AA642B">
        <w:t xml:space="preserve">All </w:t>
      </w:r>
      <w:r>
        <w:t>Schemes Manager</w:t>
      </w:r>
      <w:r w:rsidRPr="00AA642B">
        <w:t xml:space="preserve"> run-time modules, held in the product release installation folder </w:t>
      </w:r>
      <w:r w:rsidRPr="00AA642B">
        <w:rPr>
          <w:rStyle w:val="HighlightText"/>
        </w:rPr>
        <w:t>&lt;exor_base&gt;</w:t>
      </w:r>
      <w:r w:rsidRPr="00AA642B">
        <w:t>\</w:t>
      </w:r>
      <w:r w:rsidR="00050F16">
        <w:t>stp</w:t>
      </w:r>
      <w:r>
        <w:t>i</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A80D8B">
        <w:t>3.1.1</w:t>
      </w:r>
      <w:r w:rsidRPr="00AA642B">
        <w:fldChar w:fldCharType="end"/>
      </w:r>
    </w:p>
    <w:p w14:paraId="1248C713" w14:textId="77777777" w:rsidR="00AE6CAD" w:rsidRPr="00F735F8" w:rsidRDefault="00AE6CAD" w:rsidP="00AE6CAD">
      <w:pPr>
        <w:rPr>
          <w:rStyle w:val="HighlightText"/>
        </w:rPr>
      </w:pPr>
      <w:r w:rsidRPr="00F735F8">
        <w:rPr>
          <w:rStyle w:val="HighlightText"/>
        </w:rPr>
        <w:t>If in any doubt, please raise a ticket at http://selectservices.bentley.com.</w:t>
      </w:r>
    </w:p>
    <w:p w14:paraId="0D09E757" w14:textId="1D29E3FE" w:rsidR="00AE6CAD" w:rsidRPr="00EF643D" w:rsidRDefault="00050F16" w:rsidP="00AE6CAD">
      <w:pPr>
        <w:pStyle w:val="Heading2"/>
      </w:pPr>
      <w:bookmarkStart w:id="269" w:name="_Toc47445465"/>
      <w:r w:rsidRPr="00050F16">
        <w:t xml:space="preserve">Schemes </w:t>
      </w:r>
      <w:r w:rsidR="00AE6CAD">
        <w:t>Manager</w:t>
      </w:r>
      <w:r w:rsidR="00AE6CAD" w:rsidRPr="00AA642B">
        <w:t xml:space="preserve"> </w:t>
      </w:r>
      <w:r w:rsidR="00AE6CAD">
        <w:t>DB Server</w:t>
      </w:r>
      <w:r w:rsidR="00AE6CAD" w:rsidRPr="00EF643D">
        <w:t xml:space="preserve"> </w:t>
      </w:r>
      <w:r w:rsidR="00AE6CAD">
        <w:t>I</w:t>
      </w:r>
      <w:r w:rsidR="00AE6CAD" w:rsidRPr="00EF643D">
        <w:t>nstall/Upgrade</w:t>
      </w:r>
      <w:bookmarkEnd w:id="269"/>
    </w:p>
    <w:p w14:paraId="4FFCBA5D" w14:textId="6FEA5D48" w:rsidR="00AE6CAD" w:rsidRDefault="00AE6CAD" w:rsidP="00AE6CAD">
      <w:pPr>
        <w:pStyle w:val="Body"/>
      </w:pPr>
      <w:r w:rsidRPr="00EF643D">
        <w:t xml:space="preserve">This section provides details of steps involved in installing/upgrading the server components for </w:t>
      </w:r>
      <w:r w:rsidR="00050F16">
        <w:t xml:space="preserve">Schemes </w:t>
      </w:r>
      <w:r>
        <w:t>Manager</w:t>
      </w:r>
      <w:r w:rsidRPr="00EF643D">
        <w:t xml:space="preserve"> to 4.</w:t>
      </w:r>
      <w:r>
        <w:t>8</w:t>
      </w:r>
      <w:r w:rsidRPr="00EF643D">
        <w:t>.0.</w:t>
      </w:r>
      <w:r>
        <w:t>x</w:t>
      </w:r>
      <w:r w:rsidRPr="00EF643D">
        <w:t>.</w:t>
      </w:r>
    </w:p>
    <w:p w14:paraId="2D865FBF" w14:textId="77777777" w:rsidR="00AE6CAD" w:rsidRDefault="00AE6CAD" w:rsidP="00AE6CAD">
      <w:pPr>
        <w:pStyle w:val="Heading3"/>
      </w:pPr>
      <w:bookmarkStart w:id="270" w:name="_Toc47445466"/>
      <w:r>
        <w:t>Pre-Install and Upgrade</w:t>
      </w:r>
      <w:bookmarkEnd w:id="270"/>
    </w:p>
    <w:p w14:paraId="1713F3B0" w14:textId="21956716" w:rsidR="00AE6CAD" w:rsidRPr="00CA218E" w:rsidRDefault="00AE6CAD" w:rsidP="00AE6CAD">
      <w:pPr>
        <w:pStyle w:val="Body"/>
      </w:pPr>
      <w:r>
        <w:t xml:space="preserve">Please refer to sections </w:t>
      </w:r>
      <w:r>
        <w:fldChar w:fldCharType="begin"/>
      </w:r>
      <w:r>
        <w:instrText xml:space="preserve"> REF _Ref21942151 \r \h  \* MERGEFORMAT </w:instrText>
      </w:r>
      <w:r>
        <w:fldChar w:fldCharType="separate"/>
      </w:r>
      <w:r w:rsidR="00A80D8B">
        <w:t>3.2.1</w:t>
      </w:r>
      <w:r>
        <w:fldChar w:fldCharType="end"/>
      </w:r>
      <w:r>
        <w:t xml:space="preserve"> and </w:t>
      </w:r>
      <w:r>
        <w:fldChar w:fldCharType="begin"/>
      </w:r>
      <w:r>
        <w:instrText xml:space="preserve"> REF _Ref21942161 \r \h  \* MERGEFORMAT </w:instrText>
      </w:r>
      <w:r>
        <w:fldChar w:fldCharType="separate"/>
      </w:r>
      <w:r w:rsidR="00A80D8B">
        <w:t>3.2.2</w:t>
      </w:r>
      <w:r>
        <w:fldChar w:fldCharType="end"/>
      </w:r>
      <w:r>
        <w:t xml:space="preserve"> prior to Installing or Upgrading </w:t>
      </w:r>
      <w:r w:rsidR="00050F16">
        <w:t xml:space="preserve">Schemes </w:t>
      </w:r>
      <w:r>
        <w:t xml:space="preserve">Manager. </w:t>
      </w:r>
    </w:p>
    <w:p w14:paraId="73785D7C" w14:textId="08644E2E" w:rsidR="00AE6CAD" w:rsidRPr="00EF643D" w:rsidRDefault="00AE6CAD" w:rsidP="00AE6CAD">
      <w:pPr>
        <w:pStyle w:val="Heading3"/>
        <w:tabs>
          <w:tab w:val="left" w:pos="1080"/>
        </w:tabs>
        <w:ind w:left="432" w:hanging="432"/>
      </w:pPr>
      <w:bookmarkStart w:id="271" w:name="_Toc47445467"/>
      <w:r w:rsidRPr="00EF643D">
        <w:t xml:space="preserve">Install of </w:t>
      </w:r>
      <w:r w:rsidR="00050F16">
        <w:t xml:space="preserve">Schemes </w:t>
      </w:r>
      <w:r>
        <w:t>Manager</w:t>
      </w:r>
      <w:bookmarkEnd w:id="271"/>
    </w:p>
    <w:p w14:paraId="6BA740E0" w14:textId="5832DC33" w:rsidR="00AE6CAD" w:rsidRPr="00EF643D" w:rsidRDefault="00AE6CAD" w:rsidP="00AE6CAD">
      <w:pPr>
        <w:pStyle w:val="Body"/>
      </w:pPr>
      <w:r w:rsidRPr="00EF643D">
        <w:t>To create the base data and objects for t</w:t>
      </w:r>
      <w:r>
        <w:t xml:space="preserve">he </w:t>
      </w:r>
      <w:r w:rsidR="00050F16">
        <w:t xml:space="preserve">Schemes </w:t>
      </w:r>
      <w:r>
        <w:t>Manager</w:t>
      </w:r>
      <w:r w:rsidRPr="00AA642B">
        <w:t xml:space="preserve"> </w:t>
      </w:r>
      <w:r>
        <w:t>modules:</w:t>
      </w:r>
    </w:p>
    <w:p w14:paraId="0A70C1B2" w14:textId="20FB53B2" w:rsidR="00AE6CAD" w:rsidRPr="00EF643D" w:rsidRDefault="00AE6CAD" w:rsidP="00AE6CAD">
      <w:pPr>
        <w:pStyle w:val="Body"/>
        <w:numPr>
          <w:ilvl w:val="0"/>
          <w:numId w:val="38"/>
        </w:numPr>
      </w:pPr>
      <w:r w:rsidRPr="00EF643D">
        <w:t xml:space="preserve">Change directory to </w:t>
      </w:r>
      <w:r w:rsidRPr="00E06E14">
        <w:rPr>
          <w:rStyle w:val="HighlightText"/>
        </w:rPr>
        <w:t>&lt;exor_base&gt;</w:t>
      </w:r>
      <w:r w:rsidRPr="00EF643D">
        <w:t>\</w:t>
      </w:r>
      <w:r w:rsidR="00050F16">
        <w:t>stp</w:t>
      </w:r>
      <w:r w:rsidRPr="00EF643D">
        <w:t>\install</w:t>
      </w:r>
    </w:p>
    <w:p w14:paraId="22C387EE" w14:textId="77777777" w:rsidR="00AE6CAD" w:rsidRPr="00EF643D" w:rsidRDefault="00AE6CAD" w:rsidP="00AE6CAD">
      <w:pPr>
        <w:pStyle w:val="Body"/>
        <w:numPr>
          <w:ilvl w:val="0"/>
          <w:numId w:val="38"/>
        </w:numPr>
      </w:pPr>
      <w:r w:rsidRPr="00EF643D">
        <w:t>Login to SQL*PLUS as the highways owner on the client PC and run the following command</w:t>
      </w:r>
      <w:r>
        <w:br/>
      </w:r>
    </w:p>
    <w:p w14:paraId="42428D21" w14:textId="1D4102A6" w:rsidR="00AE6CAD" w:rsidRPr="00EF643D" w:rsidRDefault="00AE6CAD" w:rsidP="00AE6CAD">
      <w:pPr>
        <w:pStyle w:val="Body"/>
      </w:pPr>
      <w:r w:rsidRPr="00EF643D">
        <w:tab/>
      </w:r>
      <w:r>
        <w:tab/>
      </w:r>
      <w:r w:rsidRPr="00EF643D">
        <w:t xml:space="preserve">start </w:t>
      </w:r>
      <w:r w:rsidR="00050F16">
        <w:t>stp</w:t>
      </w:r>
      <w:r>
        <w:t>_</w:t>
      </w:r>
      <w:r w:rsidRPr="00EF643D">
        <w:t>inst.sql</w:t>
      </w:r>
    </w:p>
    <w:p w14:paraId="0E2CF266" w14:textId="77777777" w:rsidR="00AE6CAD" w:rsidRPr="00EF643D" w:rsidRDefault="00AE6CAD" w:rsidP="00AE6CAD">
      <w:pPr>
        <w:pStyle w:val="Body"/>
      </w:pPr>
    </w:p>
    <w:p w14:paraId="6D5BEA80" w14:textId="77777777" w:rsidR="00AE6CAD" w:rsidRPr="00EF643D" w:rsidRDefault="00AE6CAD" w:rsidP="00AE6CAD">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7A401A38" w14:textId="77777777" w:rsidR="00AE6CAD" w:rsidRDefault="00AE6CAD" w:rsidP="00AE6CAD">
      <w:pPr>
        <w:pStyle w:val="Body"/>
        <w:numPr>
          <w:ilvl w:val="0"/>
          <w:numId w:val="39"/>
        </w:numPr>
      </w:pPr>
      <w:r w:rsidRPr="00EF643D">
        <w:t>For example, if you installed your highways software in a directory called EXOR on your C drive, you would enter the following when prompted.</w:t>
      </w:r>
    </w:p>
    <w:p w14:paraId="083AE1F0" w14:textId="77777777" w:rsidR="00AE6CAD" w:rsidRPr="00EF643D" w:rsidRDefault="00AE6CAD" w:rsidP="00AE6CAD">
      <w:r>
        <w:br/>
      </w:r>
      <w:r w:rsidRPr="00EF643D">
        <w:t> </w:t>
      </w:r>
      <w:r>
        <w:tab/>
      </w:r>
      <w:r>
        <w:tab/>
      </w:r>
      <w:r w:rsidRPr="00EF643D">
        <w:t>C:\EXOR\</w:t>
      </w:r>
    </w:p>
    <w:p w14:paraId="55FA76F3" w14:textId="77777777" w:rsidR="00AE6CAD" w:rsidRPr="00EF643D" w:rsidRDefault="00AE6CAD" w:rsidP="00AE6CAD">
      <w:pPr>
        <w:pStyle w:val="Body"/>
        <w:numPr>
          <w:ilvl w:val="0"/>
          <w:numId w:val="40"/>
        </w:numPr>
      </w:pPr>
      <w:r w:rsidRPr="00EF643D">
        <w:t>When you have supplied this value, you will be prompted to confirm that it is correct and asked whether you wish to continue.</w:t>
      </w:r>
    </w:p>
    <w:p w14:paraId="04B21C0D" w14:textId="77777777" w:rsidR="00AE6CAD" w:rsidRPr="00EF643D" w:rsidRDefault="00AE6CAD" w:rsidP="00AE6CAD">
      <w:pPr>
        <w:pStyle w:val="Body"/>
      </w:pPr>
      <w:r w:rsidRPr="00EF643D">
        <w:t> </w:t>
      </w:r>
    </w:p>
    <w:p w14:paraId="3FEAD50C" w14:textId="77777777" w:rsidR="00AE6CAD" w:rsidRPr="00EF643D" w:rsidRDefault="00AE6CAD" w:rsidP="00AE6CAD">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70F9297E" w14:textId="77777777" w:rsidR="00C11DE3" w:rsidRPr="00EF643D" w:rsidRDefault="00C11DE3" w:rsidP="007F7A8C">
      <w:pPr>
        <w:pStyle w:val="Body"/>
        <w:numPr>
          <w:ilvl w:val="0"/>
          <w:numId w:val="40"/>
        </w:numPr>
      </w:pPr>
      <w:r>
        <w:lastRenderedPageBreak/>
        <w:t xml:space="preserve">After confirming the </w:t>
      </w:r>
      <w:r w:rsidRPr="00C11DE3">
        <w:rPr>
          <w:b/>
        </w:rPr>
        <w:t>&lt;exor base&gt;</w:t>
      </w:r>
      <w:r>
        <w:t xml:space="preserve"> definition you will be prompted to enter the Admin Type Code and Datum Network Type code associated with the </w:t>
      </w:r>
      <w:r w:rsidRPr="00C11DE3">
        <w:t>Road Construction Inventory Type</w:t>
      </w:r>
      <w:r>
        <w:t xml:space="preserve"> and associated </w:t>
      </w:r>
      <w:r w:rsidRPr="00C11DE3">
        <w:t>Network Type Code</w:t>
      </w:r>
      <w:r>
        <w:t>.</w:t>
      </w:r>
    </w:p>
    <w:p w14:paraId="2EFBFB49" w14:textId="1135F917" w:rsidR="00AE6CAD" w:rsidRPr="00EF643D" w:rsidRDefault="00AE6CAD" w:rsidP="00AE6CAD">
      <w:pPr>
        <w:pStyle w:val="Body"/>
        <w:numPr>
          <w:ilvl w:val="0"/>
          <w:numId w:val="40"/>
        </w:numPr>
      </w:pPr>
      <w:r w:rsidRPr="00EF643D">
        <w:t xml:space="preserve">When the script has completed, all the </w:t>
      </w:r>
      <w:r w:rsidR="00050F16">
        <w:t xml:space="preserve">Schemes </w:t>
      </w:r>
      <w:r>
        <w:t>Manager</w:t>
      </w:r>
      <w:r w:rsidRPr="00AA642B">
        <w:t xml:space="preserve"> </w:t>
      </w:r>
      <w:r w:rsidRPr="00EF643D">
        <w:t xml:space="preserve">objects and data will have been installed. </w:t>
      </w:r>
    </w:p>
    <w:p w14:paraId="13E3F5C4" w14:textId="77777777" w:rsidR="00AE6CAD" w:rsidRPr="00EC59A4" w:rsidRDefault="00AE6CAD" w:rsidP="00AE6CAD">
      <w:pPr>
        <w:pStyle w:val="Heading4"/>
        <w:ind w:left="432" w:hanging="432"/>
      </w:pPr>
      <w:r w:rsidRPr="00EC59A4">
        <w:t>Checking Log File(s)</w:t>
      </w:r>
    </w:p>
    <w:p w14:paraId="2B58164E" w14:textId="77777777" w:rsidR="00AE6CAD" w:rsidRDefault="00AE6CAD" w:rsidP="00AE6CAD">
      <w:pPr>
        <w:pStyle w:val="Body"/>
      </w:pPr>
      <w:r w:rsidRPr="00EF643D">
        <w:t>The following log files are produced in the working directory.  At the end of the install, they can be viewed to check for any errors that could have occurred during the install process.</w:t>
      </w:r>
    </w:p>
    <w:p w14:paraId="6D5C675B" w14:textId="77777777" w:rsidR="00AE6CAD" w:rsidRPr="00EF643D" w:rsidRDefault="00AE6CAD" w:rsidP="00AE6CAD">
      <w:pPr>
        <w:pStyle w:val="Body"/>
      </w:pPr>
    </w:p>
    <w:p w14:paraId="0CF5F0AB" w14:textId="54E7AB29" w:rsidR="00AE6CAD" w:rsidRPr="00EF643D" w:rsidRDefault="00050F16" w:rsidP="00AE6CAD">
      <w:pPr>
        <w:pStyle w:val="Body"/>
        <w:ind w:firstLine="720"/>
      </w:pPr>
      <w:r>
        <w:t>stp</w:t>
      </w:r>
      <w:r w:rsidR="00AE6CAD" w:rsidRPr="00EF643D">
        <w:t>_install_1_&lt;date&amp;time&gt;.LOG</w:t>
      </w:r>
    </w:p>
    <w:p w14:paraId="521E8518" w14:textId="2912966A" w:rsidR="00AE6CAD" w:rsidRPr="00EF643D" w:rsidRDefault="00050F16" w:rsidP="00AE6CAD">
      <w:pPr>
        <w:pStyle w:val="Body"/>
        <w:ind w:firstLine="720"/>
      </w:pPr>
      <w:r>
        <w:t>stp</w:t>
      </w:r>
      <w:r w:rsidR="00AE6CAD" w:rsidRPr="00EF643D">
        <w:t>_install_2_&lt;date&amp;time&gt;.LOG</w:t>
      </w:r>
    </w:p>
    <w:p w14:paraId="77E4D3AA" w14:textId="77777777" w:rsidR="00AE6CAD" w:rsidRPr="00EF643D" w:rsidRDefault="00AE6CAD" w:rsidP="00AE6CAD">
      <w:pPr>
        <w:pStyle w:val="Body"/>
      </w:pPr>
    </w:p>
    <w:p w14:paraId="20991AD1" w14:textId="75F6097F" w:rsidR="00AE6CAD" w:rsidRPr="00EF643D" w:rsidRDefault="00AE6CAD" w:rsidP="00AE6CAD">
      <w:pPr>
        <w:pStyle w:val="Body"/>
      </w:pPr>
      <w:r w:rsidRPr="00EF643D">
        <w:t xml:space="preserve">Please raise and attach the logs to a ticket with </w:t>
      </w:r>
      <w:hyperlink r:id="rId83" w:history="1">
        <w:r w:rsidRPr="00EF643D">
          <w:rPr>
            <w:rStyle w:val="Hyperlink"/>
          </w:rPr>
          <w:t>http://selectservices.bentley.com</w:t>
        </w:r>
      </w:hyperlink>
      <w:r w:rsidRPr="00EF643D">
        <w:t xml:space="preserve"> to allow Bentley (formerly exor) support staff to verify the install has been successful.</w:t>
      </w:r>
    </w:p>
    <w:p w14:paraId="2CA699B8" w14:textId="77777777" w:rsidR="00AE6CAD" w:rsidRPr="00EF643D" w:rsidRDefault="00AE6CAD" w:rsidP="00AE6CAD">
      <w:pPr>
        <w:pStyle w:val="Body"/>
      </w:pPr>
      <w:r w:rsidRPr="00EF643D">
        <w:t>Due to interdependencies between some Exor products, please ignore all compilation errors until all of your products have been installed.</w:t>
      </w:r>
    </w:p>
    <w:p w14:paraId="0E6400DD" w14:textId="65C74702" w:rsidR="00AE6CAD" w:rsidRPr="00EF643D" w:rsidRDefault="00AE6CAD" w:rsidP="00AE6CAD">
      <w:pPr>
        <w:pStyle w:val="Heading3"/>
        <w:tabs>
          <w:tab w:val="left" w:pos="1080"/>
        </w:tabs>
        <w:ind w:left="432" w:hanging="432"/>
      </w:pPr>
      <w:bookmarkStart w:id="272" w:name="_Toc47445468"/>
      <w:r w:rsidRPr="00EF643D">
        <w:t xml:space="preserve">Upgrade of </w:t>
      </w:r>
      <w:r w:rsidR="00050F16">
        <w:t xml:space="preserve">Schemes </w:t>
      </w:r>
      <w:r>
        <w:t>Manager</w:t>
      </w:r>
      <w:bookmarkEnd w:id="272"/>
    </w:p>
    <w:p w14:paraId="2D81C9AC" w14:textId="79C9CFAB" w:rsidR="00AE6CAD" w:rsidRPr="00EF643D" w:rsidRDefault="00AE6CAD" w:rsidP="00AE6CAD">
      <w:pPr>
        <w:pStyle w:val="Body"/>
      </w:pPr>
      <w:r w:rsidRPr="00EF643D">
        <w:t xml:space="preserve">This section describes the steps necessary to upgrade </w:t>
      </w:r>
      <w:r w:rsidR="00050F16">
        <w:t xml:space="preserve">Schemes </w:t>
      </w:r>
      <w:r>
        <w:t>Manager</w:t>
      </w:r>
      <w:r w:rsidRPr="00AA642B">
        <w:t xml:space="preserve"> </w:t>
      </w:r>
      <w:r w:rsidRPr="00EF643D">
        <w:t>to 4.</w:t>
      </w:r>
      <w:r>
        <w:t>8</w:t>
      </w:r>
      <w:r w:rsidRPr="00EF643D">
        <w:t>.0.</w:t>
      </w:r>
      <w:r>
        <w:t>x</w:t>
      </w:r>
    </w:p>
    <w:p w14:paraId="6722857A" w14:textId="4F0A037A" w:rsidR="00AE6CAD" w:rsidRPr="00EF643D" w:rsidRDefault="00AE6CAD" w:rsidP="00AE6CAD">
      <w:pPr>
        <w:pStyle w:val="Body"/>
      </w:pPr>
      <w:r w:rsidRPr="00EF643D">
        <w:t xml:space="preserve">To upgrade the base data and objects for the </w:t>
      </w:r>
      <w:r w:rsidR="00050F16">
        <w:t xml:space="preserve">Schemes </w:t>
      </w:r>
      <w:r>
        <w:t>Manager</w:t>
      </w:r>
      <w:r w:rsidRPr="00AA642B">
        <w:t xml:space="preserve"> </w:t>
      </w:r>
      <w:r w:rsidRPr="00EF643D">
        <w:t>modules;</w:t>
      </w:r>
    </w:p>
    <w:p w14:paraId="326789CA" w14:textId="77777777" w:rsidR="00AE6CAD" w:rsidRPr="00EF643D" w:rsidRDefault="00AE6CAD" w:rsidP="00AE6CAD">
      <w:pPr>
        <w:pStyle w:val="Body"/>
      </w:pPr>
    </w:p>
    <w:p w14:paraId="491DD682" w14:textId="23FC5087" w:rsidR="00AE6CAD" w:rsidRPr="00EF643D" w:rsidRDefault="00AE6CAD" w:rsidP="00AE6CAD">
      <w:pPr>
        <w:pStyle w:val="Body"/>
        <w:numPr>
          <w:ilvl w:val="0"/>
          <w:numId w:val="41"/>
        </w:numPr>
      </w:pPr>
      <w:r w:rsidRPr="00EF643D">
        <w:t xml:space="preserve">Change directory to </w:t>
      </w:r>
      <w:r w:rsidRPr="00E06E14">
        <w:rPr>
          <w:rStyle w:val="HighlightText"/>
        </w:rPr>
        <w:t>&lt;exor_base&gt;</w:t>
      </w:r>
      <w:r w:rsidRPr="00EF643D">
        <w:t>\</w:t>
      </w:r>
      <w:r w:rsidR="00050F16">
        <w:t>stp</w:t>
      </w:r>
      <w:r w:rsidRPr="00EF643D">
        <w:t>\install</w:t>
      </w:r>
    </w:p>
    <w:p w14:paraId="18BB280C" w14:textId="77777777" w:rsidR="00AE6CAD" w:rsidRPr="00EF643D" w:rsidRDefault="00AE6CAD" w:rsidP="00AE6CAD">
      <w:pPr>
        <w:pStyle w:val="Body"/>
        <w:numPr>
          <w:ilvl w:val="0"/>
          <w:numId w:val="41"/>
        </w:numPr>
      </w:pPr>
      <w:r w:rsidRPr="00EF643D">
        <w:t xml:space="preserve">Login to SQL*PLUS as the highways owner on the client PC </w:t>
      </w:r>
    </w:p>
    <w:p w14:paraId="5EFC20A3" w14:textId="77777777" w:rsidR="00AE6CAD" w:rsidRDefault="00AE6CAD" w:rsidP="00AE6CAD">
      <w:pPr>
        <w:pStyle w:val="Body"/>
        <w:numPr>
          <w:ilvl w:val="0"/>
          <w:numId w:val="41"/>
        </w:numPr>
      </w:pPr>
      <w:r w:rsidRPr="00EF643D">
        <w:t>Run the following command</w:t>
      </w:r>
    </w:p>
    <w:p w14:paraId="097CE39C" w14:textId="77777777" w:rsidR="00AE6CAD" w:rsidRPr="00EF643D" w:rsidRDefault="00AE6CAD" w:rsidP="00AE6CAD">
      <w:pPr>
        <w:pStyle w:val="Body"/>
        <w:ind w:left="720"/>
      </w:pPr>
    </w:p>
    <w:p w14:paraId="17349BB6" w14:textId="22C50554" w:rsidR="00AE6CAD" w:rsidRPr="00EF643D" w:rsidRDefault="00AE6CAD" w:rsidP="00AE6CAD">
      <w:pPr>
        <w:pStyle w:val="Body"/>
      </w:pPr>
      <w:r w:rsidRPr="00EF643D">
        <w:tab/>
      </w:r>
      <w:r>
        <w:tab/>
      </w:r>
      <w:r w:rsidRPr="00EF643D">
        <w:t xml:space="preserve">start </w:t>
      </w:r>
      <w:r w:rsidR="00050F16">
        <w:t>stp</w:t>
      </w:r>
      <w:r w:rsidRPr="00EF643D">
        <w:t>4</w:t>
      </w:r>
      <w:r>
        <w:t>7</w:t>
      </w:r>
      <w:r w:rsidRPr="00EF643D">
        <w:t>00_</w:t>
      </w:r>
      <w:r w:rsidR="00050F16">
        <w:t>stp</w:t>
      </w:r>
      <w:r w:rsidRPr="00EF643D">
        <w:t>4</w:t>
      </w:r>
      <w:r>
        <w:t>8</w:t>
      </w:r>
      <w:r w:rsidRPr="00EF643D">
        <w:t>00.sql</w:t>
      </w:r>
    </w:p>
    <w:p w14:paraId="584645E5" w14:textId="77777777" w:rsidR="00AE6CAD" w:rsidRPr="00EF643D" w:rsidRDefault="00AE6CAD" w:rsidP="00AE6CAD">
      <w:pPr>
        <w:pStyle w:val="Body"/>
      </w:pPr>
      <w:r w:rsidRPr="00EF643D">
        <w:tab/>
      </w:r>
      <w:r w:rsidRPr="00EF643D">
        <w:tab/>
        <w:t> </w:t>
      </w:r>
    </w:p>
    <w:p w14:paraId="1AF4458D" w14:textId="77777777" w:rsidR="00AE6CAD" w:rsidRPr="00EF643D" w:rsidRDefault="00AE6CAD" w:rsidP="00AE6CAD">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81CE028" w14:textId="77777777" w:rsidR="00AE6CAD" w:rsidRPr="00EF643D" w:rsidRDefault="00AE6CAD" w:rsidP="00AE6CAD">
      <w:pPr>
        <w:pStyle w:val="Body"/>
        <w:numPr>
          <w:ilvl w:val="0"/>
          <w:numId w:val="42"/>
        </w:numPr>
      </w:pPr>
      <w:r w:rsidRPr="00EF643D">
        <w:t>For example, if you installed your highways software in a directory called EXOR on your C drive, you would enter the following when prompted.</w:t>
      </w:r>
    </w:p>
    <w:p w14:paraId="76D01F44" w14:textId="77777777" w:rsidR="00AE6CAD" w:rsidRPr="00EF643D" w:rsidRDefault="00AE6CAD" w:rsidP="00AE6CAD">
      <w:pPr>
        <w:pStyle w:val="Body"/>
      </w:pPr>
      <w:r w:rsidRPr="00EF643D">
        <w:t> </w:t>
      </w:r>
    </w:p>
    <w:p w14:paraId="294C7182" w14:textId="77777777" w:rsidR="00AE6CAD" w:rsidRPr="00EF643D" w:rsidRDefault="00AE6CAD" w:rsidP="00AE6CAD">
      <w:pPr>
        <w:pStyle w:val="Body"/>
        <w:ind w:left="720" w:firstLine="720"/>
      </w:pPr>
      <w:r w:rsidRPr="00EF643D">
        <w:t>C:\EXOR\</w:t>
      </w:r>
    </w:p>
    <w:p w14:paraId="74AB612A" w14:textId="77777777" w:rsidR="00AE6CAD" w:rsidRPr="00EF643D" w:rsidRDefault="00AE6CAD" w:rsidP="00AE6CAD">
      <w:pPr>
        <w:pStyle w:val="Body"/>
      </w:pPr>
      <w:r w:rsidRPr="00EF643D">
        <w:t> </w:t>
      </w:r>
    </w:p>
    <w:p w14:paraId="6DBB7966" w14:textId="77777777" w:rsidR="00AE6CAD" w:rsidRPr="00EF643D" w:rsidRDefault="00AE6CAD" w:rsidP="00AE6CAD">
      <w:pPr>
        <w:pStyle w:val="Body"/>
        <w:numPr>
          <w:ilvl w:val="0"/>
          <w:numId w:val="42"/>
        </w:numPr>
      </w:pPr>
      <w:r w:rsidRPr="00EF643D">
        <w:t>When you have supplied this value, you will be prompted to confirm that it is correct and asked whether you wish to continue.</w:t>
      </w:r>
    </w:p>
    <w:p w14:paraId="4C2D22AF" w14:textId="77777777" w:rsidR="00AE6CAD" w:rsidRPr="00C11DE3" w:rsidRDefault="00AE6CAD" w:rsidP="00C11DE3">
      <w:pPr>
        <w:pStyle w:val="Body"/>
        <w:numPr>
          <w:ilvl w:val="0"/>
          <w:numId w:val="42"/>
        </w:numPr>
      </w:pPr>
      <w:r w:rsidRPr="00C11DE3">
        <w:t>If the value specified is not correct or does not end with a slash character, you will be given an error message and the installation script will abort. You will then need to login to SQL*PLUS again and rerun the script.</w:t>
      </w:r>
    </w:p>
    <w:p w14:paraId="0648975E" w14:textId="77777777" w:rsidR="00C11DE3" w:rsidRPr="00EF643D" w:rsidRDefault="00C11DE3" w:rsidP="007F7A8C">
      <w:pPr>
        <w:pStyle w:val="Body"/>
        <w:numPr>
          <w:ilvl w:val="0"/>
          <w:numId w:val="42"/>
        </w:numPr>
      </w:pPr>
      <w:r>
        <w:lastRenderedPageBreak/>
        <w:t xml:space="preserve">After confirming the </w:t>
      </w:r>
      <w:r w:rsidRPr="00C11DE3">
        <w:rPr>
          <w:b/>
        </w:rPr>
        <w:t>&lt;exor base&gt;</w:t>
      </w:r>
      <w:r>
        <w:t xml:space="preserve"> definition you will be prompted to enter the Admin Type Code and Datum Network Type code associated with the </w:t>
      </w:r>
      <w:r w:rsidRPr="00C11DE3">
        <w:t>Road Construction Inventory Type</w:t>
      </w:r>
      <w:r>
        <w:t xml:space="preserve"> and associated </w:t>
      </w:r>
      <w:r w:rsidRPr="00C11DE3">
        <w:t>Network Type Code</w:t>
      </w:r>
      <w:r>
        <w:t>.</w:t>
      </w:r>
    </w:p>
    <w:p w14:paraId="7A986B50" w14:textId="6F305FF3" w:rsidR="00AE6CAD" w:rsidRPr="00EF643D" w:rsidRDefault="00AE6CAD" w:rsidP="00AE6CAD">
      <w:pPr>
        <w:pStyle w:val="Body"/>
        <w:numPr>
          <w:ilvl w:val="0"/>
          <w:numId w:val="42"/>
        </w:numPr>
      </w:pPr>
      <w:r w:rsidRPr="00EF643D">
        <w:t xml:space="preserve">When the script has completed, all the </w:t>
      </w:r>
      <w:r w:rsidR="00050F16">
        <w:t xml:space="preserve">Schemes </w:t>
      </w:r>
      <w:r>
        <w:t>Manager</w:t>
      </w:r>
      <w:r w:rsidRPr="00AA642B">
        <w:t xml:space="preserve"> </w:t>
      </w:r>
      <w:r w:rsidRPr="00EF643D">
        <w:t xml:space="preserve">objects and data will have been upgraded. </w:t>
      </w:r>
    </w:p>
    <w:p w14:paraId="4459D0CD" w14:textId="77777777" w:rsidR="00AE6CAD" w:rsidRPr="00EC59A4" w:rsidRDefault="00AE6CAD" w:rsidP="00AE6CAD">
      <w:pPr>
        <w:pStyle w:val="Heading4"/>
        <w:ind w:left="432" w:hanging="432"/>
      </w:pPr>
      <w:r w:rsidRPr="00EC59A4">
        <w:t>Checking Log File(s)</w:t>
      </w:r>
    </w:p>
    <w:p w14:paraId="44AC2250" w14:textId="77777777" w:rsidR="00AE6CAD" w:rsidRPr="00EF643D" w:rsidRDefault="00AE6CAD" w:rsidP="00AE6CAD">
      <w:pPr>
        <w:pStyle w:val="Body"/>
      </w:pPr>
      <w:r w:rsidRPr="00EF643D">
        <w:t>The following log files are produced in the working directory.  At the end of the upgrade, they can be viewed to check for any errors that could have occurred during the upgrade process.</w:t>
      </w:r>
    </w:p>
    <w:p w14:paraId="1AAD28BD" w14:textId="77777777" w:rsidR="00AE6CAD" w:rsidRPr="00EF643D" w:rsidRDefault="00AE6CAD" w:rsidP="00AE6CAD">
      <w:pPr>
        <w:pStyle w:val="Body"/>
      </w:pPr>
      <w:r w:rsidRPr="00EF643D">
        <w:tab/>
      </w:r>
    </w:p>
    <w:p w14:paraId="00008DB1" w14:textId="5F4A9868" w:rsidR="00AE6CAD" w:rsidRPr="00EF643D" w:rsidRDefault="00050F16" w:rsidP="00AE6CAD">
      <w:pPr>
        <w:pStyle w:val="Body"/>
        <w:ind w:firstLine="720"/>
      </w:pPr>
      <w:r>
        <w:t>stp</w:t>
      </w:r>
      <w:r w:rsidR="00AE6CAD">
        <w:t>4700_</w:t>
      </w:r>
      <w:r w:rsidR="00053476">
        <w:t>stp</w:t>
      </w:r>
      <w:r w:rsidR="00AE6CAD">
        <w:t>48</w:t>
      </w:r>
      <w:r w:rsidR="00AE6CAD" w:rsidRPr="00EF643D">
        <w:t>00_1_&lt;date&amp;time&gt;.LOG</w:t>
      </w:r>
    </w:p>
    <w:p w14:paraId="3048672A" w14:textId="5E98924F" w:rsidR="00AE6CAD" w:rsidRDefault="00050F16" w:rsidP="00AE6CAD">
      <w:pPr>
        <w:pStyle w:val="Body"/>
        <w:ind w:firstLine="720"/>
      </w:pPr>
      <w:r>
        <w:t>stp</w:t>
      </w:r>
      <w:r w:rsidR="00AE6CAD">
        <w:t>4700_</w:t>
      </w:r>
      <w:r w:rsidR="00053476">
        <w:t>stp</w:t>
      </w:r>
      <w:r w:rsidR="00AE6CAD">
        <w:t>48</w:t>
      </w:r>
      <w:r w:rsidR="00AE6CAD" w:rsidRPr="00EF643D">
        <w:t>00_2_&lt;date&amp;time&gt;.LOG</w:t>
      </w:r>
    </w:p>
    <w:p w14:paraId="64AA8203" w14:textId="77777777" w:rsidR="00AE6CAD" w:rsidRDefault="00AE6CAD" w:rsidP="00AE6CAD">
      <w:pPr>
        <w:pStyle w:val="Body"/>
        <w:ind w:firstLine="720"/>
      </w:pPr>
    </w:p>
    <w:p w14:paraId="7C4A86DA" w14:textId="7AD74518" w:rsidR="00AE6CAD" w:rsidRPr="00EF643D" w:rsidRDefault="00AE6CAD" w:rsidP="00AE6CAD">
      <w:pPr>
        <w:pStyle w:val="Body"/>
      </w:pPr>
      <w:r w:rsidRPr="00EF643D">
        <w:t xml:space="preserve">Please raise and attach the logs to a ticket with </w:t>
      </w:r>
      <w:hyperlink r:id="rId84" w:history="1">
        <w:r w:rsidRPr="00EF643D">
          <w:rPr>
            <w:rStyle w:val="Hyperlink"/>
          </w:rPr>
          <w:t>http://selectservices.bentley.com</w:t>
        </w:r>
      </w:hyperlink>
      <w:r w:rsidRPr="00EF643D">
        <w:t xml:space="preserve"> to allow Bentley (formerly exor) support staff to verify the upgrade has been successful.</w:t>
      </w:r>
    </w:p>
    <w:p w14:paraId="52244A43" w14:textId="77777777" w:rsidR="00AE6CAD" w:rsidRPr="00EF643D" w:rsidRDefault="00AE6CAD" w:rsidP="00AE6CAD">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5541C9ED" w14:textId="77777777" w:rsidR="00AE6CAD" w:rsidRPr="00EF643D" w:rsidRDefault="00AE6CAD" w:rsidP="00AE6CAD">
      <w:pPr>
        <w:pStyle w:val="Heading3"/>
        <w:tabs>
          <w:tab w:val="left" w:pos="1080"/>
        </w:tabs>
        <w:ind w:left="432" w:hanging="432"/>
      </w:pPr>
      <w:bookmarkStart w:id="273" w:name="_Toc47445469"/>
      <w:r w:rsidRPr="00EF643D">
        <w:t xml:space="preserve">Post </w:t>
      </w:r>
      <w:r>
        <w:t>Install/</w:t>
      </w:r>
      <w:r w:rsidRPr="00EF643D">
        <w:t>Upgrade Tasks</w:t>
      </w:r>
      <w:bookmarkEnd w:id="273"/>
    </w:p>
    <w:p w14:paraId="57EC5DEA" w14:textId="4FF437BD" w:rsidR="00AE6CAD" w:rsidRPr="00EF643D" w:rsidRDefault="00AE6CAD" w:rsidP="00AE6CAD">
      <w:pPr>
        <w:pStyle w:val="Body"/>
      </w:pPr>
      <w:r w:rsidRPr="00EF643D">
        <w:t xml:space="preserve">Before accessing </w:t>
      </w:r>
      <w:r w:rsidR="00050F16">
        <w:t xml:space="preserve">Schemes </w:t>
      </w:r>
      <w:r>
        <w:t>Manager</w:t>
      </w:r>
      <w:r w:rsidRPr="00AA642B">
        <w:t xml:space="preserve"> </w:t>
      </w:r>
      <w:r w:rsidRPr="00EF643D">
        <w:t xml:space="preserve">you must check the file exor_version.txt.  </w:t>
      </w:r>
    </w:p>
    <w:p w14:paraId="21DBCB87" w14:textId="77777777" w:rsidR="00AE6CAD" w:rsidRPr="00EF643D" w:rsidRDefault="00AE6CAD" w:rsidP="00AE6CAD">
      <w:pPr>
        <w:pStyle w:val="Body"/>
      </w:pPr>
      <w:r w:rsidRPr="00EF643D">
        <w:t xml:space="preserve">This file is referenced in Windows Registry setting ‘EXOR_VERSION’ and by default can be located in the </w:t>
      </w:r>
      <w:r>
        <w:t xml:space="preserve">runtime environment bin folder. </w:t>
      </w:r>
    </w:p>
    <w:p w14:paraId="081BB4A4" w14:textId="4F19CDAB" w:rsidR="00AE6CAD" w:rsidRPr="00EF643D" w:rsidRDefault="00AE6CAD" w:rsidP="00AE6CAD">
      <w:pPr>
        <w:pStyle w:val="Body"/>
      </w:pPr>
      <w:r w:rsidRPr="00EF643D">
        <w:t xml:space="preserve">Ensure that the entry for </w:t>
      </w:r>
      <w:r w:rsidR="00050F16">
        <w:t xml:space="preserve">Schemes </w:t>
      </w:r>
      <w:r>
        <w:t>Manager</w:t>
      </w:r>
      <w:r w:rsidRPr="00AA642B">
        <w:t xml:space="preserve"> </w:t>
      </w:r>
      <w:r w:rsidRPr="00EF643D">
        <w:t>is set accordingly;</w:t>
      </w:r>
    </w:p>
    <w:p w14:paraId="29EDACB4" w14:textId="51C1218A" w:rsidR="00AE6CAD" w:rsidRPr="00541833" w:rsidRDefault="00AE6CAD" w:rsidP="00AE6CAD">
      <w:pPr>
        <w:ind w:left="720"/>
        <w:rPr>
          <w:rStyle w:val="HighlightText"/>
        </w:rPr>
      </w:pPr>
      <w:r>
        <w:rPr>
          <w:rStyle w:val="HighlightText"/>
        </w:rPr>
        <w:br/>
      </w:r>
      <w:r w:rsidR="00050F16">
        <w:rPr>
          <w:rStyle w:val="HighlightText"/>
        </w:rPr>
        <w:t>STP</w:t>
      </w:r>
      <w:r w:rsidRPr="00541833">
        <w:rPr>
          <w:rStyle w:val="HighlightText"/>
        </w:rPr>
        <w:t>=4.</w:t>
      </w:r>
      <w:r>
        <w:rPr>
          <w:rStyle w:val="HighlightText"/>
        </w:rPr>
        <w:t>8</w:t>
      </w:r>
      <w:r w:rsidRPr="00541833">
        <w:rPr>
          <w:rStyle w:val="HighlightText"/>
        </w:rPr>
        <w:t>.0.</w:t>
      </w:r>
      <w:r>
        <w:rPr>
          <w:rStyle w:val="HighlightText"/>
        </w:rPr>
        <w:t>1</w:t>
      </w:r>
    </w:p>
    <w:p w14:paraId="1E0746EA" w14:textId="77777777" w:rsidR="00AE6CAD" w:rsidRPr="00EF643D" w:rsidRDefault="00AE6CAD" w:rsidP="00AE6CAD">
      <w:pPr>
        <w:pStyle w:val="Heading3"/>
        <w:tabs>
          <w:tab w:val="left" w:pos="1080"/>
        </w:tabs>
        <w:ind w:left="432" w:hanging="432"/>
      </w:pPr>
      <w:bookmarkStart w:id="274" w:name="_Toc47445470"/>
      <w:r w:rsidRPr="00EF643D">
        <w:t>Additional Configuration (Post Install and Upgrade)</w:t>
      </w:r>
      <w:bookmarkEnd w:id="274"/>
    </w:p>
    <w:p w14:paraId="18384A77" w14:textId="77777777" w:rsidR="00AE6CAD" w:rsidRPr="00EF643D" w:rsidRDefault="00AE6CAD" w:rsidP="00AE6CAD">
      <w:pPr>
        <w:pStyle w:val="Body"/>
      </w:pPr>
      <w:r w:rsidRPr="00EF643D">
        <w:t xml:space="preserve">Consult the documentation that accompanies this release for details of any additional configuration that may be required following an install/upgrade. </w:t>
      </w:r>
    </w:p>
    <w:p w14:paraId="428D6756" w14:textId="77777777" w:rsidR="00AE6CAD" w:rsidRDefault="00AE6CAD" w:rsidP="00AE6CAD">
      <w:pPr>
        <w:pStyle w:val="Body"/>
      </w:pPr>
      <w:r w:rsidRPr="00EF643D">
        <w:t>For example, to obtain details of product options, and for details of new product features/amendments.</w:t>
      </w:r>
    </w:p>
    <w:p w14:paraId="45C2193F" w14:textId="77777777" w:rsidR="00AE6CAD" w:rsidRPr="00EF643D" w:rsidRDefault="00AE6CAD" w:rsidP="00AE6CAD">
      <w:pPr>
        <w:pStyle w:val="Body"/>
      </w:pPr>
    </w:p>
    <w:p w14:paraId="424F58E8" w14:textId="77777777" w:rsidR="00AE6CAD" w:rsidRPr="00EF643D" w:rsidRDefault="00AE6CAD" w:rsidP="00AE6CAD">
      <w:pPr>
        <w:pStyle w:val="Body"/>
      </w:pPr>
      <w:r w:rsidRPr="00E06E14">
        <w:rPr>
          <w:rStyle w:val="HighlightText"/>
        </w:rPr>
        <w:t>Important</w:t>
      </w:r>
      <w:r w:rsidRPr="00EF643D">
        <w:t>:</w:t>
      </w:r>
      <w:r>
        <w:t xml:space="preserve"> </w:t>
      </w:r>
      <w:r w:rsidRPr="00EF643D">
        <w:t>It is highly recommended that you do this before attempting to use the application.</w:t>
      </w:r>
    </w:p>
    <w:p w14:paraId="7912A002" w14:textId="77777777" w:rsidR="00AE6CAD" w:rsidRPr="00EF643D" w:rsidRDefault="00AE6CAD" w:rsidP="00AE6CAD">
      <w:pPr>
        <w:pStyle w:val="Heading3"/>
        <w:tabs>
          <w:tab w:val="left" w:pos="1080"/>
        </w:tabs>
        <w:ind w:left="432" w:hanging="432"/>
      </w:pPr>
      <w:bookmarkStart w:id="275" w:name="_Toc47445471"/>
      <w:r w:rsidRPr="00EF643D">
        <w:t>Product Licencing (Post Install only)</w:t>
      </w:r>
      <w:bookmarkEnd w:id="275"/>
    </w:p>
    <w:p w14:paraId="5A9163DC" w14:textId="77777777" w:rsidR="00AE6CAD" w:rsidRPr="00EF643D" w:rsidRDefault="00AE6CAD" w:rsidP="00AE6CAD">
      <w:pPr>
        <w:pStyle w:val="Body"/>
      </w:pPr>
      <w:r w:rsidRPr="00EF643D">
        <w:t xml:space="preserve">Following first time installation you must licence the product for use.  </w:t>
      </w:r>
    </w:p>
    <w:p w14:paraId="16B0E7EF" w14:textId="77777777" w:rsidR="00AE6CAD" w:rsidRPr="00EF643D" w:rsidRDefault="00AE6CAD" w:rsidP="00AE6CAD">
      <w:pPr>
        <w:pStyle w:val="Body"/>
      </w:pPr>
      <w:r w:rsidRPr="00EF643D">
        <w:t>To do this start highways by exor and invoke module HIG1890 from the Fastpath menu.</w:t>
      </w:r>
    </w:p>
    <w:p w14:paraId="1BBE7CB7" w14:textId="77777777" w:rsidR="00AE6CAD" w:rsidRPr="00EF643D" w:rsidRDefault="00AE6CAD" w:rsidP="00AE6CAD"/>
    <w:p w14:paraId="75C3377E" w14:textId="77777777" w:rsidR="00AE6CAD" w:rsidRPr="00EF643D" w:rsidRDefault="00AE6CAD" w:rsidP="00AE6CAD">
      <w:r w:rsidRPr="00EF643D">
        <w:object w:dxaOrig="8986" w:dyaOrig="1980" w14:anchorId="0A8CB98A">
          <v:shape id="_x0000_i1030" type="#_x0000_t75" style="width:415.5pt;height:90.75pt" o:ole="">
            <v:imagedata r:id="rId35" o:title=""/>
          </v:shape>
          <o:OLEObject Type="Embed" ProgID="PBrush" ShapeID="_x0000_i1030" DrawAspect="Content" ObjectID="_1658058234" r:id="rId85"/>
        </w:object>
      </w:r>
      <w:r w:rsidRPr="00EF643D">
        <w:t xml:space="preserve"> </w:t>
      </w:r>
    </w:p>
    <w:p w14:paraId="5D34D3C2" w14:textId="77777777" w:rsidR="00AE6CAD" w:rsidRPr="00EF643D" w:rsidRDefault="00AE6CAD" w:rsidP="00AE6CAD">
      <w:pPr>
        <w:pStyle w:val="Body"/>
      </w:pPr>
      <w:r w:rsidRPr="00EF643D">
        <w:t>For further details please refer to the “</w:t>
      </w:r>
      <w:r>
        <w:rPr>
          <w:rStyle w:val="HighlightText"/>
        </w:rPr>
        <w:t>Network Manager General System Admin Guide</w:t>
      </w:r>
      <w:r w:rsidRPr="00EF643D">
        <w:t>”</w:t>
      </w:r>
    </w:p>
    <w:p w14:paraId="4EACA466" w14:textId="77777777" w:rsidR="00AE6CAD" w:rsidRPr="00EF643D" w:rsidRDefault="00AE6CAD" w:rsidP="00AE6CAD">
      <w:pPr>
        <w:pStyle w:val="Heading3"/>
        <w:tabs>
          <w:tab w:val="left" w:pos="1080"/>
        </w:tabs>
        <w:ind w:left="432" w:hanging="432"/>
      </w:pPr>
      <w:bookmarkStart w:id="276" w:name="_Toc47445472"/>
      <w:r w:rsidRPr="00EF643D">
        <w:t>Spatial Configuration (Post Install and Upgrade)</w:t>
      </w:r>
      <w:bookmarkEnd w:id="276"/>
    </w:p>
    <w:p w14:paraId="502BBE9C" w14:textId="77777777" w:rsidR="00AE6CAD" w:rsidRPr="00EF643D" w:rsidRDefault="00AE6CAD" w:rsidP="00AE6CAD">
      <w:pPr>
        <w:pStyle w:val="Body"/>
      </w:pPr>
      <w:r w:rsidRPr="00EF643D">
        <w:t>Specific information regarding the registration of spatial layers can be found in the “</w:t>
      </w:r>
      <w:r>
        <w:rPr>
          <w:rStyle w:val="HighlightText"/>
        </w:rPr>
        <w:t>Locator and Web Mapping</w:t>
      </w:r>
      <w:r w:rsidRPr="00EF643D">
        <w:t>” document.</w:t>
      </w:r>
    </w:p>
    <w:p w14:paraId="6E84EEB9" w14:textId="77777777" w:rsidR="000846F9" w:rsidRDefault="000846F9"/>
    <w:p w14:paraId="2B752DAC" w14:textId="77777777" w:rsidR="000846F9" w:rsidRDefault="000846F9"/>
    <w:p w14:paraId="783324BD" w14:textId="77777777" w:rsidR="000846F9" w:rsidRDefault="000846F9"/>
    <w:p w14:paraId="219E4B9E" w14:textId="77777777" w:rsidR="000846F9" w:rsidRDefault="000846F9"/>
    <w:p w14:paraId="165FD259" w14:textId="77777777" w:rsidR="000846F9" w:rsidRDefault="000846F9"/>
    <w:p w14:paraId="5CE0D5E9" w14:textId="77777777" w:rsidR="000846F9" w:rsidRDefault="000846F9"/>
    <w:p w14:paraId="477EA4C0" w14:textId="77777777" w:rsidR="000846F9" w:rsidRDefault="000846F9"/>
    <w:p w14:paraId="6796C978" w14:textId="77777777" w:rsidR="000846F9" w:rsidRDefault="000846F9"/>
    <w:p w14:paraId="24AC0452" w14:textId="77777777" w:rsidR="000846F9" w:rsidRDefault="000846F9"/>
    <w:p w14:paraId="1F404055" w14:textId="77777777" w:rsidR="000846F9" w:rsidRDefault="000846F9"/>
    <w:p w14:paraId="1178E638" w14:textId="77777777" w:rsidR="000846F9" w:rsidRDefault="000846F9"/>
    <w:p w14:paraId="2343683C" w14:textId="77777777" w:rsidR="000846F9" w:rsidRDefault="000846F9"/>
    <w:p w14:paraId="366CB9B2" w14:textId="77777777" w:rsidR="000846F9" w:rsidRDefault="000846F9"/>
    <w:p w14:paraId="4E7A72A3" w14:textId="77777777" w:rsidR="000846F9" w:rsidRDefault="000846F9"/>
    <w:p w14:paraId="2B247924" w14:textId="77777777" w:rsidR="000846F9" w:rsidRDefault="000846F9"/>
    <w:p w14:paraId="667A6FA5" w14:textId="77777777" w:rsidR="000846F9" w:rsidRDefault="000846F9"/>
    <w:p w14:paraId="7AD8F9D8" w14:textId="77777777" w:rsidR="000846F9" w:rsidRDefault="000846F9"/>
    <w:p w14:paraId="369F426F" w14:textId="66E5BBCF" w:rsidR="00790B65" w:rsidRDefault="00790B65" w:rsidP="00790B65">
      <w:pPr>
        <w:pStyle w:val="Heading1"/>
      </w:pPr>
      <w:bookmarkStart w:id="277" w:name="_Toc24642494"/>
      <w:bookmarkStart w:id="278" w:name="_Toc47445473"/>
      <w:r>
        <w:lastRenderedPageBreak/>
        <w:t>Structures Manager</w:t>
      </w:r>
      <w:bookmarkEnd w:id="278"/>
    </w:p>
    <w:p w14:paraId="16C46322" w14:textId="407A960F" w:rsidR="00790B65" w:rsidRPr="00EF643D" w:rsidRDefault="00790B65" w:rsidP="00790B65">
      <w:pPr>
        <w:pStyle w:val="Heading2"/>
      </w:pPr>
      <w:bookmarkStart w:id="279" w:name="_Toc47445474"/>
      <w:r w:rsidRPr="00EF643D">
        <w:t xml:space="preserve">Installation of the </w:t>
      </w:r>
      <w:r w:rsidR="00E715B9">
        <w:t xml:space="preserve">Structures </w:t>
      </w:r>
      <w:r w:rsidRPr="002703E7">
        <w:t>Manager</w:t>
      </w:r>
      <w:r>
        <w:t xml:space="preserve"> </w:t>
      </w:r>
      <w:r w:rsidRPr="00EF643D">
        <w:t>Software files</w:t>
      </w:r>
      <w:bookmarkEnd w:id="279"/>
    </w:p>
    <w:p w14:paraId="071BDBC8" w14:textId="50C07ACA" w:rsidR="00790B65" w:rsidRPr="00EF643D" w:rsidRDefault="00790B65" w:rsidP="00790B65">
      <w:pPr>
        <w:pStyle w:val="Body"/>
      </w:pPr>
      <w:r w:rsidRPr="00EF643D">
        <w:t xml:space="preserve">To install the software components for </w:t>
      </w:r>
      <w:r w:rsidR="00E715B9">
        <w:t xml:space="preserve">Structures </w:t>
      </w:r>
      <w:r w:rsidRPr="002703E7">
        <w:t>Manager</w:t>
      </w:r>
      <w:r w:rsidRPr="00EF643D">
        <w:t xml:space="preserve">, extract the </w:t>
      </w:r>
      <w:r w:rsidR="00E715B9">
        <w:t>STR</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52CB459F" w14:textId="77777777" w:rsidR="00790B65" w:rsidRPr="00F735F8" w:rsidRDefault="00790B65" w:rsidP="00790B65">
      <w:pPr>
        <w:pStyle w:val="Heading3"/>
      </w:pPr>
      <w:bookmarkStart w:id="280" w:name="_Toc47445475"/>
      <w:r w:rsidRPr="00F735F8">
        <w:t>Product Run-time Environment</w:t>
      </w:r>
      <w:bookmarkEnd w:id="280"/>
    </w:p>
    <w:p w14:paraId="5B3AC6EB" w14:textId="56911333" w:rsidR="00790B65" w:rsidRPr="00AA642B" w:rsidRDefault="00790B65" w:rsidP="00790B65">
      <w:pPr>
        <w:pStyle w:val="Body"/>
      </w:pPr>
      <w:r w:rsidRPr="00AA642B">
        <w:t xml:space="preserve">All </w:t>
      </w:r>
      <w:r w:rsidR="00E715B9">
        <w:t>Structures</w:t>
      </w:r>
      <w:r>
        <w:t xml:space="preserve"> Manager</w:t>
      </w:r>
      <w:r w:rsidRPr="00AA642B">
        <w:t xml:space="preserve"> run-time modules, held in the product release installation folder </w:t>
      </w:r>
      <w:r w:rsidRPr="00AA642B">
        <w:rPr>
          <w:rStyle w:val="HighlightText"/>
        </w:rPr>
        <w:t>&lt;exor_base&gt;</w:t>
      </w:r>
      <w:r w:rsidRPr="00AA642B">
        <w:t>\</w:t>
      </w:r>
      <w:r w:rsidR="00E715B9">
        <w:t>str</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A80D8B">
        <w:t>3.1.1</w:t>
      </w:r>
      <w:r w:rsidRPr="00AA642B">
        <w:fldChar w:fldCharType="end"/>
      </w:r>
    </w:p>
    <w:p w14:paraId="78EDFD42" w14:textId="77777777" w:rsidR="00790B65" w:rsidRPr="00F735F8" w:rsidRDefault="00790B65" w:rsidP="00790B65">
      <w:pPr>
        <w:rPr>
          <w:rStyle w:val="HighlightText"/>
        </w:rPr>
      </w:pPr>
      <w:r w:rsidRPr="00F735F8">
        <w:rPr>
          <w:rStyle w:val="HighlightText"/>
        </w:rPr>
        <w:t>If in any doubt, please raise a ticket at http://selectservices.bentley.com.</w:t>
      </w:r>
    </w:p>
    <w:p w14:paraId="5D19CFA6" w14:textId="7BDE92AE" w:rsidR="00790B65" w:rsidRPr="00EF643D" w:rsidRDefault="00E715B9" w:rsidP="00790B65">
      <w:pPr>
        <w:pStyle w:val="Heading2"/>
      </w:pPr>
      <w:bookmarkStart w:id="281" w:name="_Toc47445476"/>
      <w:r>
        <w:t xml:space="preserve">Structures </w:t>
      </w:r>
      <w:r w:rsidR="00790B65">
        <w:t>Manager</w:t>
      </w:r>
      <w:r w:rsidR="00790B65" w:rsidRPr="00AA642B">
        <w:t xml:space="preserve"> </w:t>
      </w:r>
      <w:r w:rsidR="00790B65">
        <w:t>DB Server</w:t>
      </w:r>
      <w:r w:rsidR="00790B65" w:rsidRPr="00EF643D">
        <w:t xml:space="preserve"> </w:t>
      </w:r>
      <w:r w:rsidR="00790B65">
        <w:t>I</w:t>
      </w:r>
      <w:r w:rsidR="00790B65" w:rsidRPr="00EF643D">
        <w:t>nstall/Upgrade</w:t>
      </w:r>
      <w:bookmarkEnd w:id="281"/>
    </w:p>
    <w:p w14:paraId="42400B1D" w14:textId="3CB0B6BB" w:rsidR="00790B65" w:rsidRDefault="00790B65" w:rsidP="00790B65">
      <w:pPr>
        <w:pStyle w:val="Body"/>
      </w:pPr>
      <w:r w:rsidRPr="00EF643D">
        <w:t xml:space="preserve">This section provides details of steps involved in installing/upgrading the server components for </w:t>
      </w:r>
      <w:r w:rsidR="00E715B9">
        <w:t xml:space="preserve">Structures </w:t>
      </w:r>
      <w:r>
        <w:t>Manager</w:t>
      </w:r>
      <w:r w:rsidRPr="00EF643D">
        <w:t xml:space="preserve"> to 4.</w:t>
      </w:r>
      <w:r>
        <w:t>8</w:t>
      </w:r>
      <w:r w:rsidRPr="00EF643D">
        <w:t>.0.</w:t>
      </w:r>
      <w:r>
        <w:t>x</w:t>
      </w:r>
      <w:r w:rsidRPr="00EF643D">
        <w:t>.</w:t>
      </w:r>
    </w:p>
    <w:p w14:paraId="2DF74262" w14:textId="77777777" w:rsidR="00790B65" w:rsidRDefault="00790B65" w:rsidP="00790B65">
      <w:pPr>
        <w:pStyle w:val="Heading3"/>
      </w:pPr>
      <w:bookmarkStart w:id="282" w:name="_Toc47445477"/>
      <w:r>
        <w:t>Pre-Install and Upgrade</w:t>
      </w:r>
      <w:bookmarkEnd w:id="282"/>
    </w:p>
    <w:p w14:paraId="01BA8432" w14:textId="5699ACFF" w:rsidR="00790B65" w:rsidRPr="00CA218E" w:rsidRDefault="00790B65" w:rsidP="00790B65">
      <w:pPr>
        <w:pStyle w:val="Body"/>
      </w:pPr>
      <w:r>
        <w:t xml:space="preserve">Please refer to sections </w:t>
      </w:r>
      <w:r>
        <w:fldChar w:fldCharType="begin"/>
      </w:r>
      <w:r>
        <w:instrText xml:space="preserve"> REF _Ref21942151 \r \h  \* MERGEFORMAT </w:instrText>
      </w:r>
      <w:r>
        <w:fldChar w:fldCharType="separate"/>
      </w:r>
      <w:r w:rsidR="00A80D8B">
        <w:t>3.2.1</w:t>
      </w:r>
      <w:r>
        <w:fldChar w:fldCharType="end"/>
      </w:r>
      <w:r>
        <w:t xml:space="preserve"> and </w:t>
      </w:r>
      <w:r>
        <w:fldChar w:fldCharType="begin"/>
      </w:r>
      <w:r>
        <w:instrText xml:space="preserve"> REF _Ref21942161 \r \h  \* MERGEFORMAT </w:instrText>
      </w:r>
      <w:r>
        <w:fldChar w:fldCharType="separate"/>
      </w:r>
      <w:r w:rsidR="00A80D8B">
        <w:t>3.2.2</w:t>
      </w:r>
      <w:r>
        <w:fldChar w:fldCharType="end"/>
      </w:r>
      <w:r>
        <w:t xml:space="preserve"> prior to Installing or Upgrading </w:t>
      </w:r>
      <w:r w:rsidR="00E715B9">
        <w:t xml:space="preserve">Structures </w:t>
      </w:r>
      <w:r>
        <w:t xml:space="preserve">Manager. </w:t>
      </w:r>
    </w:p>
    <w:p w14:paraId="6B6E166D" w14:textId="71B34EE5" w:rsidR="00790B65" w:rsidRPr="00EF643D" w:rsidRDefault="00790B65" w:rsidP="00790B65">
      <w:pPr>
        <w:pStyle w:val="Heading3"/>
        <w:tabs>
          <w:tab w:val="left" w:pos="1080"/>
        </w:tabs>
        <w:ind w:left="432" w:hanging="432"/>
      </w:pPr>
      <w:bookmarkStart w:id="283" w:name="_Toc47445478"/>
      <w:r w:rsidRPr="00EF643D">
        <w:t xml:space="preserve">Install of </w:t>
      </w:r>
      <w:r w:rsidR="00E715B9">
        <w:t xml:space="preserve">Structures </w:t>
      </w:r>
      <w:r>
        <w:t>Manager</w:t>
      </w:r>
      <w:bookmarkEnd w:id="283"/>
    </w:p>
    <w:p w14:paraId="795F5081" w14:textId="3435DE2D" w:rsidR="00790B65" w:rsidRPr="00EF643D" w:rsidRDefault="00790B65" w:rsidP="00790B65">
      <w:pPr>
        <w:pStyle w:val="Body"/>
      </w:pPr>
      <w:r w:rsidRPr="00EF643D">
        <w:t>To create the base data and objects for t</w:t>
      </w:r>
      <w:r>
        <w:t xml:space="preserve">he </w:t>
      </w:r>
      <w:r w:rsidR="00E715B9">
        <w:t xml:space="preserve">Structures </w:t>
      </w:r>
      <w:r>
        <w:t>Manager</w:t>
      </w:r>
      <w:r w:rsidRPr="00AA642B">
        <w:t xml:space="preserve"> </w:t>
      </w:r>
      <w:r>
        <w:t>modules:</w:t>
      </w:r>
    </w:p>
    <w:p w14:paraId="58A04DD6" w14:textId="0DCAC8F1" w:rsidR="00790B65" w:rsidRPr="00EF643D" w:rsidRDefault="00790B65" w:rsidP="00790B65">
      <w:pPr>
        <w:pStyle w:val="Body"/>
        <w:numPr>
          <w:ilvl w:val="0"/>
          <w:numId w:val="38"/>
        </w:numPr>
      </w:pPr>
      <w:r w:rsidRPr="00EF643D">
        <w:t xml:space="preserve">Change directory to </w:t>
      </w:r>
      <w:r w:rsidRPr="00E06E14">
        <w:rPr>
          <w:rStyle w:val="HighlightText"/>
        </w:rPr>
        <w:t>&lt;exor_base&gt;</w:t>
      </w:r>
      <w:r w:rsidRPr="00EF643D">
        <w:t>\</w:t>
      </w:r>
      <w:r w:rsidR="0040316D">
        <w:t>str</w:t>
      </w:r>
      <w:r w:rsidRPr="00EF643D">
        <w:t>\install</w:t>
      </w:r>
    </w:p>
    <w:p w14:paraId="18D6F704" w14:textId="77777777" w:rsidR="00790B65" w:rsidRPr="00EF643D" w:rsidRDefault="00790B65" w:rsidP="00790B65">
      <w:pPr>
        <w:pStyle w:val="Body"/>
        <w:numPr>
          <w:ilvl w:val="0"/>
          <w:numId w:val="38"/>
        </w:numPr>
      </w:pPr>
      <w:r w:rsidRPr="00EF643D">
        <w:t>Login to SQL*PLUS as the highways owner on the client PC and run the following command</w:t>
      </w:r>
      <w:r>
        <w:br/>
      </w:r>
    </w:p>
    <w:p w14:paraId="09CF19FD" w14:textId="72FD1F91" w:rsidR="00790B65" w:rsidRPr="00EF643D" w:rsidRDefault="00790B65" w:rsidP="00790B65">
      <w:pPr>
        <w:pStyle w:val="Body"/>
      </w:pPr>
      <w:r w:rsidRPr="00EF643D">
        <w:tab/>
      </w:r>
      <w:r>
        <w:tab/>
      </w:r>
      <w:r w:rsidRPr="00EF643D">
        <w:t xml:space="preserve">start </w:t>
      </w:r>
      <w:r w:rsidR="00E715B9">
        <w:t>str</w:t>
      </w:r>
      <w:r>
        <w:t>_</w:t>
      </w:r>
      <w:r w:rsidRPr="00EF643D">
        <w:t>inst.sql</w:t>
      </w:r>
    </w:p>
    <w:p w14:paraId="6924C7F7" w14:textId="77777777" w:rsidR="00790B65" w:rsidRPr="00EF643D" w:rsidRDefault="00790B65" w:rsidP="00790B65">
      <w:pPr>
        <w:pStyle w:val="Body"/>
      </w:pPr>
    </w:p>
    <w:p w14:paraId="43182C64" w14:textId="77777777" w:rsidR="00790B65" w:rsidRPr="00EF643D" w:rsidRDefault="00790B65" w:rsidP="00790B65">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116BD41E" w14:textId="77777777" w:rsidR="00790B65" w:rsidRDefault="00790B65" w:rsidP="00790B65">
      <w:pPr>
        <w:pStyle w:val="Body"/>
        <w:numPr>
          <w:ilvl w:val="0"/>
          <w:numId w:val="39"/>
        </w:numPr>
      </w:pPr>
      <w:r w:rsidRPr="00EF643D">
        <w:t>For example, if you installed your highways software in a directory called EXOR on your C drive, you would enter the following when prompted.</w:t>
      </w:r>
    </w:p>
    <w:p w14:paraId="70B549EE" w14:textId="77777777" w:rsidR="00790B65" w:rsidRPr="00EF643D" w:rsidRDefault="00790B65" w:rsidP="00790B65">
      <w:r>
        <w:br/>
      </w:r>
      <w:r w:rsidRPr="00EF643D">
        <w:t> </w:t>
      </w:r>
      <w:r>
        <w:tab/>
      </w:r>
      <w:r>
        <w:tab/>
      </w:r>
      <w:r w:rsidRPr="00EF643D">
        <w:t>C:\EXOR\</w:t>
      </w:r>
    </w:p>
    <w:p w14:paraId="75E210CA" w14:textId="77777777" w:rsidR="00790B65" w:rsidRPr="00EF643D" w:rsidRDefault="00790B65" w:rsidP="00790B65">
      <w:pPr>
        <w:pStyle w:val="Body"/>
        <w:numPr>
          <w:ilvl w:val="0"/>
          <w:numId w:val="40"/>
        </w:numPr>
      </w:pPr>
      <w:r w:rsidRPr="00EF643D">
        <w:t>When you have supplied this value, you will be prompted to confirm that it is correct and asked whether you wish to continue.</w:t>
      </w:r>
    </w:p>
    <w:p w14:paraId="7CAB13C9" w14:textId="77777777" w:rsidR="00790B65" w:rsidRPr="00EF643D" w:rsidRDefault="00790B65" w:rsidP="00790B65">
      <w:pPr>
        <w:pStyle w:val="Body"/>
      </w:pPr>
      <w:r w:rsidRPr="00EF643D">
        <w:t> </w:t>
      </w:r>
    </w:p>
    <w:p w14:paraId="4A22F058" w14:textId="77777777" w:rsidR="00790B65" w:rsidRPr="00EF643D" w:rsidRDefault="00790B65" w:rsidP="00790B65">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396B3038" w14:textId="0E830F6C" w:rsidR="00790B65" w:rsidRPr="00EF643D" w:rsidRDefault="00790B65" w:rsidP="00790B65">
      <w:pPr>
        <w:pStyle w:val="Body"/>
        <w:numPr>
          <w:ilvl w:val="0"/>
          <w:numId w:val="40"/>
        </w:numPr>
      </w:pPr>
      <w:r w:rsidRPr="00EF643D">
        <w:t xml:space="preserve">When the script has completed, all the </w:t>
      </w:r>
      <w:r w:rsidR="00547B80">
        <w:t>Structures</w:t>
      </w:r>
      <w:r w:rsidRPr="00A03812">
        <w:t xml:space="preserve"> </w:t>
      </w:r>
      <w:r>
        <w:t>Manager</w:t>
      </w:r>
      <w:r w:rsidRPr="00AA642B">
        <w:t xml:space="preserve"> </w:t>
      </w:r>
      <w:r w:rsidRPr="00EF643D">
        <w:t xml:space="preserve">objects and data will have been installed. </w:t>
      </w:r>
    </w:p>
    <w:p w14:paraId="60259C6C" w14:textId="77777777" w:rsidR="00790B65" w:rsidRPr="00EC59A4" w:rsidRDefault="00790B65" w:rsidP="00790B65">
      <w:pPr>
        <w:pStyle w:val="Heading4"/>
        <w:ind w:left="432" w:hanging="432"/>
      </w:pPr>
      <w:r w:rsidRPr="00EC59A4">
        <w:lastRenderedPageBreak/>
        <w:t>Checking Log File(s)</w:t>
      </w:r>
    </w:p>
    <w:p w14:paraId="1DEED166" w14:textId="77777777" w:rsidR="00790B65" w:rsidRDefault="00790B65" w:rsidP="00790B65">
      <w:pPr>
        <w:pStyle w:val="Body"/>
      </w:pPr>
      <w:r w:rsidRPr="00EF643D">
        <w:t>The following log files are produced in the working directory.  At the end of the install, they can be viewed to check for any errors that could have occurred during the install process.</w:t>
      </w:r>
    </w:p>
    <w:p w14:paraId="6DE3FAB0" w14:textId="77777777" w:rsidR="00790B65" w:rsidRPr="00EF643D" w:rsidRDefault="00790B65" w:rsidP="00790B65">
      <w:pPr>
        <w:pStyle w:val="Body"/>
      </w:pPr>
    </w:p>
    <w:p w14:paraId="5E151A76" w14:textId="0B35D296" w:rsidR="00790B65" w:rsidRPr="00EF643D" w:rsidRDefault="00E715B9" w:rsidP="00790B65">
      <w:pPr>
        <w:pStyle w:val="Body"/>
        <w:ind w:firstLine="720"/>
      </w:pPr>
      <w:r>
        <w:t>str</w:t>
      </w:r>
      <w:r w:rsidR="00790B65" w:rsidRPr="00EF643D">
        <w:t>_install_1_&lt;date&amp;time&gt;.LOG</w:t>
      </w:r>
    </w:p>
    <w:p w14:paraId="6AA509B1" w14:textId="512E2840" w:rsidR="00790B65" w:rsidRPr="00EF643D" w:rsidRDefault="00E715B9" w:rsidP="00790B65">
      <w:pPr>
        <w:pStyle w:val="Body"/>
        <w:ind w:firstLine="720"/>
      </w:pPr>
      <w:r>
        <w:t>str</w:t>
      </w:r>
      <w:r w:rsidR="00790B65" w:rsidRPr="00EF643D">
        <w:t>_install_2_&lt;date&amp;time&gt;.LOG</w:t>
      </w:r>
    </w:p>
    <w:p w14:paraId="5871A98F" w14:textId="77777777" w:rsidR="00790B65" w:rsidRPr="00EF643D" w:rsidRDefault="00790B65" w:rsidP="00790B65">
      <w:pPr>
        <w:pStyle w:val="Body"/>
      </w:pPr>
    </w:p>
    <w:p w14:paraId="1B82C01F" w14:textId="7BB6140F" w:rsidR="00790B65" w:rsidRPr="00EF643D" w:rsidRDefault="00790B65" w:rsidP="00790B65">
      <w:pPr>
        <w:pStyle w:val="Body"/>
      </w:pPr>
      <w:r w:rsidRPr="00EF643D">
        <w:t xml:space="preserve">Please raise and attach the logs to a ticket with </w:t>
      </w:r>
      <w:hyperlink r:id="rId86" w:history="1">
        <w:r w:rsidRPr="00EF643D">
          <w:rPr>
            <w:rStyle w:val="Hyperlink"/>
          </w:rPr>
          <w:t>http://selectservices.bentley.com</w:t>
        </w:r>
      </w:hyperlink>
      <w:r w:rsidRPr="00EF643D">
        <w:t xml:space="preserve"> to allow Bentley (formerly exor) support staff to verify the install has been successful.</w:t>
      </w:r>
    </w:p>
    <w:p w14:paraId="021131B1" w14:textId="77777777" w:rsidR="00790B65" w:rsidRPr="00EF643D" w:rsidRDefault="00790B65" w:rsidP="00790B65">
      <w:pPr>
        <w:pStyle w:val="Body"/>
      </w:pPr>
      <w:r w:rsidRPr="00EF643D">
        <w:t>Due to interdependencies between some Exor products, please ignore all compilation errors until all of your products have been installed.</w:t>
      </w:r>
    </w:p>
    <w:p w14:paraId="68AC1144" w14:textId="02C2A931" w:rsidR="00790B65" w:rsidRPr="00EF643D" w:rsidRDefault="00790B65" w:rsidP="00790B65">
      <w:pPr>
        <w:pStyle w:val="Heading3"/>
        <w:tabs>
          <w:tab w:val="left" w:pos="1080"/>
        </w:tabs>
        <w:ind w:left="432" w:hanging="432"/>
      </w:pPr>
      <w:bookmarkStart w:id="284" w:name="_Toc47445479"/>
      <w:r w:rsidRPr="00EF643D">
        <w:t xml:space="preserve">Upgrade of </w:t>
      </w:r>
      <w:r w:rsidR="00E715B9">
        <w:t xml:space="preserve">Structures </w:t>
      </w:r>
      <w:r>
        <w:t>Manager</w:t>
      </w:r>
      <w:bookmarkEnd w:id="284"/>
    </w:p>
    <w:p w14:paraId="2C1F3FDD" w14:textId="51436249" w:rsidR="00790B65" w:rsidRPr="00EF643D" w:rsidRDefault="00790B65" w:rsidP="00790B65">
      <w:pPr>
        <w:pStyle w:val="Body"/>
      </w:pPr>
      <w:r w:rsidRPr="00EF643D">
        <w:t xml:space="preserve">This section describes the steps necessary to upgrade </w:t>
      </w:r>
      <w:r w:rsidR="00E715B9">
        <w:t xml:space="preserve">Structures </w:t>
      </w:r>
      <w:r>
        <w:t>Manager</w:t>
      </w:r>
      <w:r w:rsidRPr="00AA642B">
        <w:t xml:space="preserve"> </w:t>
      </w:r>
      <w:r w:rsidRPr="00EF643D">
        <w:t>to 4.</w:t>
      </w:r>
      <w:r>
        <w:t>8</w:t>
      </w:r>
      <w:r w:rsidRPr="00EF643D">
        <w:t>.0.</w:t>
      </w:r>
      <w:r>
        <w:t>x</w:t>
      </w:r>
    </w:p>
    <w:p w14:paraId="45E1C9D1" w14:textId="6A2BBE1E" w:rsidR="00790B65" w:rsidRPr="00EF643D" w:rsidRDefault="00790B65" w:rsidP="00790B65">
      <w:pPr>
        <w:pStyle w:val="Body"/>
      </w:pPr>
      <w:r w:rsidRPr="00EF643D">
        <w:t xml:space="preserve">To upgrade the base data and objects for the </w:t>
      </w:r>
      <w:r w:rsidR="00E715B9">
        <w:t xml:space="preserve">Structures </w:t>
      </w:r>
      <w:r>
        <w:t>Manager</w:t>
      </w:r>
      <w:r w:rsidRPr="00AA642B">
        <w:t xml:space="preserve"> </w:t>
      </w:r>
      <w:r w:rsidRPr="00EF643D">
        <w:t>modules;</w:t>
      </w:r>
    </w:p>
    <w:p w14:paraId="02082A2D" w14:textId="77777777" w:rsidR="00790B65" w:rsidRPr="00EF643D" w:rsidRDefault="00790B65" w:rsidP="00790B65">
      <w:pPr>
        <w:pStyle w:val="Body"/>
      </w:pPr>
    </w:p>
    <w:p w14:paraId="0E46AC42" w14:textId="00855086" w:rsidR="00790B65" w:rsidRPr="00EF643D" w:rsidRDefault="00790B65" w:rsidP="00790B65">
      <w:pPr>
        <w:pStyle w:val="Body"/>
        <w:numPr>
          <w:ilvl w:val="0"/>
          <w:numId w:val="41"/>
        </w:numPr>
      </w:pPr>
      <w:r w:rsidRPr="00EF643D">
        <w:t xml:space="preserve">Change directory to </w:t>
      </w:r>
      <w:r w:rsidRPr="00E06E14">
        <w:rPr>
          <w:rStyle w:val="HighlightText"/>
        </w:rPr>
        <w:t>&lt;exor_base&gt;</w:t>
      </w:r>
      <w:r w:rsidRPr="00EF643D">
        <w:t>\</w:t>
      </w:r>
      <w:r w:rsidR="00E715B9">
        <w:t>str\</w:t>
      </w:r>
      <w:r w:rsidRPr="00EF643D">
        <w:t>install</w:t>
      </w:r>
    </w:p>
    <w:p w14:paraId="484B2463" w14:textId="77777777" w:rsidR="00790B65" w:rsidRPr="00EF643D" w:rsidRDefault="00790B65" w:rsidP="00790B65">
      <w:pPr>
        <w:pStyle w:val="Body"/>
        <w:numPr>
          <w:ilvl w:val="0"/>
          <w:numId w:val="41"/>
        </w:numPr>
      </w:pPr>
      <w:r w:rsidRPr="00EF643D">
        <w:t xml:space="preserve">Login to SQL*PLUS as the highways owner on the client PC </w:t>
      </w:r>
    </w:p>
    <w:p w14:paraId="05BFD497" w14:textId="77777777" w:rsidR="00790B65" w:rsidRDefault="00790B65" w:rsidP="00790B65">
      <w:pPr>
        <w:pStyle w:val="Body"/>
        <w:numPr>
          <w:ilvl w:val="0"/>
          <w:numId w:val="41"/>
        </w:numPr>
      </w:pPr>
      <w:r w:rsidRPr="00EF643D">
        <w:t>Run the following command</w:t>
      </w:r>
    </w:p>
    <w:p w14:paraId="2B4B6A8A" w14:textId="77777777" w:rsidR="00790B65" w:rsidRPr="00EF643D" w:rsidRDefault="00790B65" w:rsidP="00790B65">
      <w:pPr>
        <w:pStyle w:val="Body"/>
        <w:ind w:left="720"/>
      </w:pPr>
    </w:p>
    <w:p w14:paraId="07430721" w14:textId="6B6D97B7" w:rsidR="00790B65" w:rsidRPr="00EF643D" w:rsidRDefault="00790B65" w:rsidP="00790B65">
      <w:pPr>
        <w:pStyle w:val="Body"/>
      </w:pPr>
      <w:r w:rsidRPr="00EF643D">
        <w:tab/>
      </w:r>
      <w:r>
        <w:tab/>
      </w:r>
      <w:r w:rsidRPr="00EF643D">
        <w:t xml:space="preserve">start </w:t>
      </w:r>
      <w:r w:rsidR="00E715B9">
        <w:t>str</w:t>
      </w:r>
      <w:r w:rsidRPr="00EF643D">
        <w:t>4</w:t>
      </w:r>
      <w:r>
        <w:t>7</w:t>
      </w:r>
      <w:r w:rsidRPr="00EF643D">
        <w:t>00_</w:t>
      </w:r>
      <w:r w:rsidR="00E715B9">
        <w:t>str</w:t>
      </w:r>
      <w:r w:rsidRPr="00EF643D">
        <w:t>4</w:t>
      </w:r>
      <w:r>
        <w:t>8</w:t>
      </w:r>
      <w:r w:rsidRPr="00EF643D">
        <w:t>00.sql</w:t>
      </w:r>
    </w:p>
    <w:p w14:paraId="31752C0B" w14:textId="77777777" w:rsidR="00790B65" w:rsidRPr="00EF643D" w:rsidRDefault="00790B65" w:rsidP="00790B65">
      <w:pPr>
        <w:pStyle w:val="Body"/>
      </w:pPr>
      <w:r w:rsidRPr="00EF643D">
        <w:tab/>
      </w:r>
      <w:r w:rsidRPr="00EF643D">
        <w:tab/>
        <w:t> </w:t>
      </w:r>
    </w:p>
    <w:p w14:paraId="77277E88" w14:textId="77777777" w:rsidR="00790B65" w:rsidRPr="00EF643D" w:rsidRDefault="00790B65" w:rsidP="00790B65">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12E0DC2" w14:textId="77777777" w:rsidR="00790B65" w:rsidRPr="00EF643D" w:rsidRDefault="00790B65" w:rsidP="00790B65">
      <w:pPr>
        <w:pStyle w:val="Body"/>
        <w:numPr>
          <w:ilvl w:val="0"/>
          <w:numId w:val="42"/>
        </w:numPr>
      </w:pPr>
      <w:r w:rsidRPr="00EF643D">
        <w:t>For example, if you installed your highways software in a directory called EXOR on your C drive, you would enter the following when prompted.</w:t>
      </w:r>
    </w:p>
    <w:p w14:paraId="1ED2AA1D" w14:textId="77777777" w:rsidR="00790B65" w:rsidRPr="00EF643D" w:rsidRDefault="00790B65" w:rsidP="00790B65">
      <w:pPr>
        <w:pStyle w:val="Body"/>
      </w:pPr>
      <w:r w:rsidRPr="00EF643D">
        <w:t> </w:t>
      </w:r>
    </w:p>
    <w:p w14:paraId="12D4DDD3" w14:textId="77777777" w:rsidR="00790B65" w:rsidRPr="00EF643D" w:rsidRDefault="00790B65" w:rsidP="00790B65">
      <w:pPr>
        <w:pStyle w:val="Body"/>
        <w:ind w:left="720" w:firstLine="720"/>
      </w:pPr>
      <w:r w:rsidRPr="00EF643D">
        <w:t>C:\EXOR\</w:t>
      </w:r>
    </w:p>
    <w:p w14:paraId="0B4E9F7A" w14:textId="77777777" w:rsidR="00790B65" w:rsidRPr="00EF643D" w:rsidRDefault="00790B65" w:rsidP="00790B65">
      <w:pPr>
        <w:pStyle w:val="Body"/>
      </w:pPr>
      <w:r w:rsidRPr="00EF643D">
        <w:t> </w:t>
      </w:r>
    </w:p>
    <w:p w14:paraId="6248CB28" w14:textId="77777777" w:rsidR="00790B65" w:rsidRPr="00EF643D" w:rsidRDefault="00790B65" w:rsidP="00790B65">
      <w:pPr>
        <w:pStyle w:val="Body"/>
        <w:numPr>
          <w:ilvl w:val="0"/>
          <w:numId w:val="42"/>
        </w:numPr>
      </w:pPr>
      <w:r w:rsidRPr="00EF643D">
        <w:t>When you have supplied this value, you will be prompted to confirm that it is correct and asked whether you wish to continue.</w:t>
      </w:r>
    </w:p>
    <w:p w14:paraId="1DA6B472" w14:textId="77777777" w:rsidR="00790B65" w:rsidRPr="00EF643D" w:rsidRDefault="00790B65" w:rsidP="00790B65">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1F653702" w14:textId="2A6641A4" w:rsidR="00790B65" w:rsidRPr="00EF643D" w:rsidRDefault="00790B65" w:rsidP="00790B65">
      <w:pPr>
        <w:pStyle w:val="Body"/>
        <w:numPr>
          <w:ilvl w:val="0"/>
          <w:numId w:val="42"/>
        </w:numPr>
      </w:pPr>
      <w:r w:rsidRPr="00EF643D">
        <w:t xml:space="preserve">When the script has completed, all the </w:t>
      </w:r>
      <w:r w:rsidR="00E715B9">
        <w:t xml:space="preserve">Structures </w:t>
      </w:r>
      <w:r>
        <w:t>Manager</w:t>
      </w:r>
      <w:r w:rsidRPr="00AA642B">
        <w:t xml:space="preserve"> </w:t>
      </w:r>
      <w:r w:rsidRPr="00EF643D">
        <w:t xml:space="preserve">objects and data will have been upgraded. </w:t>
      </w:r>
    </w:p>
    <w:p w14:paraId="08FC070B" w14:textId="77777777" w:rsidR="00790B65" w:rsidRPr="00EC59A4" w:rsidRDefault="00790B65" w:rsidP="00790B65">
      <w:pPr>
        <w:pStyle w:val="Heading4"/>
        <w:ind w:left="432" w:hanging="432"/>
      </w:pPr>
      <w:r w:rsidRPr="00EC59A4">
        <w:t>Checking Log File(s)</w:t>
      </w:r>
    </w:p>
    <w:p w14:paraId="47A6F721" w14:textId="77777777" w:rsidR="00790B65" w:rsidRPr="00EF643D" w:rsidRDefault="00790B65" w:rsidP="00790B65">
      <w:pPr>
        <w:pStyle w:val="Body"/>
      </w:pPr>
      <w:r w:rsidRPr="00EF643D">
        <w:t>The following log files are produced in the working directory.  At the end of the upgrade, they can be viewed to check for any errors that could have occurred during the upgrade process.</w:t>
      </w:r>
    </w:p>
    <w:p w14:paraId="6B63876D" w14:textId="77777777" w:rsidR="00790B65" w:rsidRPr="00EF643D" w:rsidRDefault="00790B65" w:rsidP="00790B65">
      <w:pPr>
        <w:pStyle w:val="Body"/>
      </w:pPr>
      <w:r w:rsidRPr="00EF643D">
        <w:lastRenderedPageBreak/>
        <w:tab/>
      </w:r>
    </w:p>
    <w:p w14:paraId="644F43A7" w14:textId="4C8B951E" w:rsidR="00790B65" w:rsidRPr="00EF643D" w:rsidRDefault="00E715B9" w:rsidP="00790B65">
      <w:pPr>
        <w:pStyle w:val="Body"/>
        <w:ind w:firstLine="720"/>
      </w:pPr>
      <w:r>
        <w:t>str</w:t>
      </w:r>
      <w:r w:rsidR="00790B65">
        <w:t>4700_</w:t>
      </w:r>
      <w:r>
        <w:t>str</w:t>
      </w:r>
      <w:r w:rsidR="00790B65">
        <w:t>48</w:t>
      </w:r>
      <w:r w:rsidR="00790B65" w:rsidRPr="00EF643D">
        <w:t>00_1_&lt;date&amp;time&gt;.LOG</w:t>
      </w:r>
    </w:p>
    <w:p w14:paraId="4FE33C9A" w14:textId="3C86415D" w:rsidR="00790B65" w:rsidRDefault="00E715B9" w:rsidP="00790B65">
      <w:pPr>
        <w:pStyle w:val="Body"/>
        <w:ind w:firstLine="720"/>
      </w:pPr>
      <w:r>
        <w:t>str</w:t>
      </w:r>
      <w:r w:rsidR="00790B65">
        <w:t>4700_</w:t>
      </w:r>
      <w:r>
        <w:t>str</w:t>
      </w:r>
      <w:r w:rsidR="00790B65">
        <w:t>48</w:t>
      </w:r>
      <w:r w:rsidR="00790B65" w:rsidRPr="00EF643D">
        <w:t>00_2_&lt;date&amp;time&gt;.LOG</w:t>
      </w:r>
    </w:p>
    <w:p w14:paraId="5B98BF1A" w14:textId="77777777" w:rsidR="00790B65" w:rsidRDefault="00790B65" w:rsidP="00790B65">
      <w:pPr>
        <w:pStyle w:val="Body"/>
        <w:ind w:firstLine="720"/>
      </w:pPr>
    </w:p>
    <w:p w14:paraId="0DE83C83" w14:textId="132C7F75" w:rsidR="00790B65" w:rsidRPr="00EF643D" w:rsidRDefault="00790B65" w:rsidP="00790B65">
      <w:pPr>
        <w:pStyle w:val="Body"/>
      </w:pPr>
      <w:r w:rsidRPr="00EF643D">
        <w:t xml:space="preserve">Please raise and attach the logs to a ticket with </w:t>
      </w:r>
      <w:hyperlink r:id="rId87" w:history="1">
        <w:r w:rsidRPr="00EF643D">
          <w:rPr>
            <w:rStyle w:val="Hyperlink"/>
          </w:rPr>
          <w:t>http://selectservices.bentley.com</w:t>
        </w:r>
      </w:hyperlink>
      <w:r w:rsidRPr="00EF643D">
        <w:t xml:space="preserve"> to allow Bentley (formerly exor) support staff to verify the upgrade has been successful.</w:t>
      </w:r>
    </w:p>
    <w:p w14:paraId="21662EEE" w14:textId="77777777" w:rsidR="00790B65" w:rsidRPr="00EF643D" w:rsidRDefault="00790B65" w:rsidP="00790B65">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682322EC" w14:textId="77777777" w:rsidR="00790B65" w:rsidRPr="00EF643D" w:rsidRDefault="00790B65" w:rsidP="00790B65">
      <w:pPr>
        <w:pStyle w:val="Heading3"/>
        <w:tabs>
          <w:tab w:val="left" w:pos="1080"/>
        </w:tabs>
        <w:ind w:left="432" w:hanging="432"/>
      </w:pPr>
      <w:bookmarkStart w:id="285" w:name="_Toc47445480"/>
      <w:r w:rsidRPr="00EF643D">
        <w:t xml:space="preserve">Post </w:t>
      </w:r>
      <w:r>
        <w:t>Install/</w:t>
      </w:r>
      <w:r w:rsidRPr="00EF643D">
        <w:t>Upgrade Tasks</w:t>
      </w:r>
      <w:bookmarkEnd w:id="285"/>
    </w:p>
    <w:p w14:paraId="26FF95FF" w14:textId="7B04303B" w:rsidR="00790B65" w:rsidRPr="00EF643D" w:rsidRDefault="00790B65" w:rsidP="00790B65">
      <w:pPr>
        <w:pStyle w:val="Body"/>
      </w:pPr>
      <w:r w:rsidRPr="00EF643D">
        <w:t xml:space="preserve">Before accessing </w:t>
      </w:r>
      <w:r w:rsidR="00E715B9">
        <w:t xml:space="preserve">Structures </w:t>
      </w:r>
      <w:r>
        <w:t>Manager</w:t>
      </w:r>
      <w:r w:rsidRPr="00AA642B">
        <w:t xml:space="preserve"> </w:t>
      </w:r>
      <w:r w:rsidRPr="00EF643D">
        <w:t xml:space="preserve">you must check the file exor_version.txt.  </w:t>
      </w:r>
    </w:p>
    <w:p w14:paraId="362A1E72" w14:textId="77777777" w:rsidR="00790B65" w:rsidRPr="00EF643D" w:rsidRDefault="00790B65" w:rsidP="00790B65">
      <w:pPr>
        <w:pStyle w:val="Body"/>
      </w:pPr>
      <w:r w:rsidRPr="00EF643D">
        <w:t xml:space="preserve">This file is referenced in Windows Registry setting ‘EXOR_VERSION’ and by default can be located in the </w:t>
      </w:r>
      <w:r>
        <w:t xml:space="preserve">runtime environment bin folder. </w:t>
      </w:r>
    </w:p>
    <w:p w14:paraId="08DEC7D8" w14:textId="5ED92EC5" w:rsidR="00790B65" w:rsidRPr="00EF643D" w:rsidRDefault="00790B65" w:rsidP="00790B65">
      <w:pPr>
        <w:pStyle w:val="Body"/>
      </w:pPr>
      <w:r w:rsidRPr="00EF643D">
        <w:t xml:space="preserve">Ensure that the entry for </w:t>
      </w:r>
      <w:r w:rsidR="00E715B9">
        <w:t xml:space="preserve">Structures </w:t>
      </w:r>
      <w:r>
        <w:t>Manager</w:t>
      </w:r>
      <w:r w:rsidRPr="00AA642B">
        <w:t xml:space="preserve"> </w:t>
      </w:r>
      <w:r w:rsidRPr="00EF643D">
        <w:t>is set accordingly;</w:t>
      </w:r>
    </w:p>
    <w:p w14:paraId="65A5676F" w14:textId="1D25C6D9" w:rsidR="00790B65" w:rsidRPr="00541833" w:rsidRDefault="00790B65" w:rsidP="00790B65">
      <w:pPr>
        <w:ind w:left="720"/>
        <w:rPr>
          <w:rStyle w:val="HighlightText"/>
        </w:rPr>
      </w:pPr>
      <w:r>
        <w:rPr>
          <w:rStyle w:val="HighlightText"/>
        </w:rPr>
        <w:br/>
      </w:r>
      <w:r w:rsidR="00E715B9">
        <w:rPr>
          <w:rStyle w:val="HighlightText"/>
        </w:rPr>
        <w:t>STR</w:t>
      </w:r>
      <w:r w:rsidRPr="00541833">
        <w:rPr>
          <w:rStyle w:val="HighlightText"/>
        </w:rPr>
        <w:t>=4.</w:t>
      </w:r>
      <w:r>
        <w:rPr>
          <w:rStyle w:val="HighlightText"/>
        </w:rPr>
        <w:t>8</w:t>
      </w:r>
      <w:r w:rsidRPr="00541833">
        <w:rPr>
          <w:rStyle w:val="HighlightText"/>
        </w:rPr>
        <w:t>.0.</w:t>
      </w:r>
      <w:r>
        <w:rPr>
          <w:rStyle w:val="HighlightText"/>
        </w:rPr>
        <w:t>1</w:t>
      </w:r>
    </w:p>
    <w:p w14:paraId="157DEF7C" w14:textId="77777777" w:rsidR="00790B65" w:rsidRPr="00EF643D" w:rsidRDefault="00790B65" w:rsidP="00790B65">
      <w:pPr>
        <w:pStyle w:val="Heading3"/>
        <w:tabs>
          <w:tab w:val="left" w:pos="1080"/>
        </w:tabs>
        <w:ind w:left="432" w:hanging="432"/>
      </w:pPr>
      <w:bookmarkStart w:id="286" w:name="_Toc47445481"/>
      <w:r w:rsidRPr="00EF643D">
        <w:t>Additional Configuration (Post Install and Upgrade)</w:t>
      </w:r>
      <w:bookmarkEnd w:id="286"/>
    </w:p>
    <w:p w14:paraId="1B591994" w14:textId="77777777" w:rsidR="00790B65" w:rsidRPr="00EF643D" w:rsidRDefault="00790B65" w:rsidP="00790B65">
      <w:pPr>
        <w:pStyle w:val="Body"/>
      </w:pPr>
      <w:r w:rsidRPr="00EF643D">
        <w:t xml:space="preserve">Consult the documentation that accompanies this release for details of any additional configuration that may be required following an install/upgrade. </w:t>
      </w:r>
    </w:p>
    <w:p w14:paraId="4436F8B7" w14:textId="77777777" w:rsidR="00790B65" w:rsidRDefault="00790B65" w:rsidP="00790B65">
      <w:pPr>
        <w:pStyle w:val="Body"/>
      </w:pPr>
      <w:r w:rsidRPr="00EF643D">
        <w:t>For example, to obtain details of product options, and for details of new product features/amendments.</w:t>
      </w:r>
    </w:p>
    <w:p w14:paraId="0BF055EE" w14:textId="77777777" w:rsidR="00790B65" w:rsidRPr="00EF643D" w:rsidRDefault="00790B65" w:rsidP="00790B65">
      <w:pPr>
        <w:pStyle w:val="Body"/>
      </w:pPr>
    </w:p>
    <w:p w14:paraId="1E1D4FF3" w14:textId="77777777" w:rsidR="00790B65" w:rsidRPr="00EF643D" w:rsidRDefault="00790B65" w:rsidP="00790B65">
      <w:pPr>
        <w:pStyle w:val="Body"/>
      </w:pPr>
      <w:r w:rsidRPr="00E06E14">
        <w:rPr>
          <w:rStyle w:val="HighlightText"/>
        </w:rPr>
        <w:t>Important</w:t>
      </w:r>
      <w:r w:rsidRPr="00EF643D">
        <w:t>:</w:t>
      </w:r>
      <w:r>
        <w:t xml:space="preserve"> </w:t>
      </w:r>
      <w:r w:rsidRPr="00EF643D">
        <w:t>It is highly recommended that you do this before attempting to use the application.</w:t>
      </w:r>
    </w:p>
    <w:p w14:paraId="6590D180" w14:textId="77777777" w:rsidR="00790B65" w:rsidRPr="00EF643D" w:rsidRDefault="00790B65" w:rsidP="00790B65">
      <w:pPr>
        <w:pStyle w:val="Heading3"/>
        <w:tabs>
          <w:tab w:val="left" w:pos="1080"/>
        </w:tabs>
        <w:ind w:left="432" w:hanging="432"/>
      </w:pPr>
      <w:bookmarkStart w:id="287" w:name="_Toc47445482"/>
      <w:r w:rsidRPr="00EF643D">
        <w:t>Product Licencing (Post Install only)</w:t>
      </w:r>
      <w:bookmarkEnd w:id="287"/>
    </w:p>
    <w:p w14:paraId="7FC20C7D" w14:textId="77777777" w:rsidR="00790B65" w:rsidRPr="00EF643D" w:rsidRDefault="00790B65" w:rsidP="00790B65">
      <w:pPr>
        <w:pStyle w:val="Body"/>
      </w:pPr>
      <w:r w:rsidRPr="00EF643D">
        <w:t xml:space="preserve">Following first time installation you must licence the product for use.  </w:t>
      </w:r>
    </w:p>
    <w:p w14:paraId="52661451" w14:textId="77777777" w:rsidR="00790B65" w:rsidRPr="00EF643D" w:rsidRDefault="00790B65" w:rsidP="00790B65">
      <w:pPr>
        <w:pStyle w:val="Body"/>
      </w:pPr>
      <w:r w:rsidRPr="00EF643D">
        <w:t>To do this start highways by exor and invoke module HIG1890 from the Fastpath menu.</w:t>
      </w:r>
    </w:p>
    <w:p w14:paraId="31263979" w14:textId="77777777" w:rsidR="00790B65" w:rsidRPr="00EF643D" w:rsidRDefault="00790B65" w:rsidP="00790B65"/>
    <w:p w14:paraId="2277ACD4" w14:textId="77777777" w:rsidR="00790B65" w:rsidRPr="00EF643D" w:rsidRDefault="00790B65" w:rsidP="00790B65">
      <w:r w:rsidRPr="00EF643D">
        <w:object w:dxaOrig="8986" w:dyaOrig="1980" w14:anchorId="6F15E92C">
          <v:shape id="_x0000_i1031" type="#_x0000_t75" style="width:415.5pt;height:90.75pt" o:ole="">
            <v:imagedata r:id="rId35" o:title=""/>
          </v:shape>
          <o:OLEObject Type="Embed" ProgID="PBrush" ShapeID="_x0000_i1031" DrawAspect="Content" ObjectID="_1658058235" r:id="rId88"/>
        </w:object>
      </w:r>
      <w:r w:rsidRPr="00EF643D">
        <w:t xml:space="preserve"> </w:t>
      </w:r>
    </w:p>
    <w:p w14:paraId="642DFAA2" w14:textId="77777777" w:rsidR="00790B65" w:rsidRPr="00EF643D" w:rsidRDefault="00790B65" w:rsidP="00790B65">
      <w:pPr>
        <w:pStyle w:val="Body"/>
      </w:pPr>
      <w:r w:rsidRPr="00EF643D">
        <w:t>For further details please refer to the “</w:t>
      </w:r>
      <w:r>
        <w:rPr>
          <w:rStyle w:val="HighlightText"/>
        </w:rPr>
        <w:t>Network Manager General System Admin Guide</w:t>
      </w:r>
      <w:r w:rsidRPr="00EF643D">
        <w:t>”</w:t>
      </w:r>
    </w:p>
    <w:p w14:paraId="52F50CD7" w14:textId="77777777" w:rsidR="00790B65" w:rsidRPr="00EF643D" w:rsidRDefault="00790B65" w:rsidP="00790B65">
      <w:pPr>
        <w:pStyle w:val="Heading3"/>
        <w:tabs>
          <w:tab w:val="left" w:pos="1080"/>
        </w:tabs>
        <w:ind w:left="432" w:hanging="432"/>
      </w:pPr>
      <w:bookmarkStart w:id="288" w:name="_Toc47445483"/>
      <w:r w:rsidRPr="00EF643D">
        <w:lastRenderedPageBreak/>
        <w:t>Spatial Configuration (Post Install and Upgrade)</w:t>
      </w:r>
      <w:bookmarkEnd w:id="288"/>
    </w:p>
    <w:p w14:paraId="1DFA74D7" w14:textId="77777777" w:rsidR="00790B65" w:rsidRPr="00EF643D" w:rsidRDefault="00790B65" w:rsidP="00790B65">
      <w:pPr>
        <w:pStyle w:val="Body"/>
      </w:pPr>
      <w:r w:rsidRPr="00EF643D">
        <w:t>Specific information regarding the registration of spatial layers can be found in the “</w:t>
      </w:r>
      <w:r>
        <w:rPr>
          <w:rStyle w:val="HighlightText"/>
        </w:rPr>
        <w:t>Locator and Web Mapping</w:t>
      </w:r>
      <w:r w:rsidRPr="00EF643D">
        <w:t>” document.</w:t>
      </w:r>
    </w:p>
    <w:p w14:paraId="2C6122B0" w14:textId="77777777" w:rsidR="00790B65" w:rsidRPr="00EF643D" w:rsidRDefault="00790B65" w:rsidP="00790B65"/>
    <w:p w14:paraId="257C97D3" w14:textId="77777777" w:rsidR="00790B65" w:rsidRDefault="00790B65" w:rsidP="00790B65">
      <w:pPr>
        <w:rPr>
          <w:rFonts w:ascii="Arial" w:eastAsia="Times New Roman" w:hAnsi="Arial" w:cs="Arial"/>
          <w:b/>
          <w:kern w:val="28"/>
          <w:sz w:val="24"/>
          <w:szCs w:val="20"/>
        </w:rPr>
      </w:pPr>
      <w:r>
        <w:br w:type="page"/>
      </w:r>
    </w:p>
    <w:p w14:paraId="28FF25D2" w14:textId="77777777" w:rsidR="000846F9" w:rsidRDefault="000846F9" w:rsidP="000846F9">
      <w:pPr>
        <w:pStyle w:val="Heading1"/>
      </w:pPr>
      <w:bookmarkStart w:id="289" w:name="_Toc47445484"/>
      <w:r>
        <w:lastRenderedPageBreak/>
        <w:t>Traffic Interface Manager</w:t>
      </w:r>
      <w:bookmarkEnd w:id="277"/>
      <w:bookmarkEnd w:id="289"/>
    </w:p>
    <w:p w14:paraId="5F5ABBEF" w14:textId="77777777" w:rsidR="000846F9" w:rsidRPr="00EF643D" w:rsidRDefault="000846F9" w:rsidP="000846F9">
      <w:pPr>
        <w:pStyle w:val="Heading2"/>
      </w:pPr>
      <w:bookmarkStart w:id="290" w:name="_Toc24642495"/>
      <w:bookmarkStart w:id="291" w:name="_Toc47445485"/>
      <w:r w:rsidRPr="00EF643D">
        <w:t xml:space="preserve">Implementation of the </w:t>
      </w:r>
      <w:r>
        <w:t xml:space="preserve">Traffic Interface Manager </w:t>
      </w:r>
      <w:r w:rsidRPr="00EF643D">
        <w:t>Software files</w:t>
      </w:r>
      <w:bookmarkEnd w:id="290"/>
      <w:bookmarkEnd w:id="291"/>
    </w:p>
    <w:p w14:paraId="36E8A714" w14:textId="77777777" w:rsidR="000846F9" w:rsidRDefault="000846F9" w:rsidP="000846F9">
      <w:pPr>
        <w:spacing w:before="240"/>
        <w:jc w:val="both"/>
      </w:pPr>
      <w:r w:rsidRPr="0094550E">
        <w:rPr>
          <w:rFonts w:ascii="Arial" w:eastAsia="Times New Roman" w:hAnsi="Arial" w:cs="Times New Roman"/>
          <w:sz w:val="20"/>
        </w:rPr>
        <w:t xml:space="preserve">To install the software components for Traffic Interface Manager, extract the TM files from the zip file into a working directory e.g. C:\EXOR to be referred to as </w:t>
      </w:r>
      <w:r w:rsidRPr="00E06E14">
        <w:rPr>
          <w:rStyle w:val="HighlightText"/>
        </w:rPr>
        <w:t>&lt;exor_base&gt;</w:t>
      </w:r>
      <w:r w:rsidRPr="00EF643D">
        <w:t>.</w:t>
      </w:r>
    </w:p>
    <w:p w14:paraId="165E6948" w14:textId="77777777" w:rsidR="000846F9" w:rsidRPr="00F735F8" w:rsidRDefault="000846F9" w:rsidP="000846F9">
      <w:pPr>
        <w:pStyle w:val="Heading3"/>
      </w:pPr>
      <w:bookmarkStart w:id="292" w:name="_Toc24642496"/>
      <w:bookmarkStart w:id="293" w:name="_Toc47445486"/>
      <w:r w:rsidRPr="00F735F8">
        <w:t>Product Run-time Environment</w:t>
      </w:r>
      <w:bookmarkEnd w:id="292"/>
      <w:bookmarkEnd w:id="293"/>
    </w:p>
    <w:p w14:paraId="3EF9BFC8" w14:textId="5BA3C878" w:rsidR="000846F9" w:rsidRPr="00AA642B" w:rsidRDefault="000846F9" w:rsidP="000846F9">
      <w:pPr>
        <w:pStyle w:val="Body"/>
      </w:pPr>
      <w:r w:rsidRPr="00AA642B">
        <w:t xml:space="preserve">All </w:t>
      </w:r>
      <w:r>
        <w:t>Traffic Interface</w:t>
      </w:r>
      <w:r w:rsidRPr="00EF643D">
        <w:t xml:space="preserve"> </w:t>
      </w:r>
      <w:r>
        <w:t>Manager</w:t>
      </w:r>
      <w:r w:rsidRPr="00AA642B">
        <w:t xml:space="preserve"> run-time modules, held in the product release installation folder</w:t>
      </w:r>
      <w:r>
        <w:t>s</w:t>
      </w:r>
      <w:r w:rsidRPr="00AA642B">
        <w:t xml:space="preserve"> </w:t>
      </w:r>
      <w:r w:rsidRPr="00AA642B">
        <w:rPr>
          <w:rStyle w:val="HighlightText"/>
        </w:rPr>
        <w:t>&lt;exor_base&gt;</w:t>
      </w:r>
      <w:r w:rsidRPr="00AA642B">
        <w:t>\</w:t>
      </w:r>
      <w:r>
        <w:t>tm3</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A80D8B">
        <w:t>3.1.1</w:t>
      </w:r>
      <w:r w:rsidRPr="00AA642B">
        <w:fldChar w:fldCharType="end"/>
      </w:r>
    </w:p>
    <w:p w14:paraId="0E3F2038" w14:textId="77777777" w:rsidR="000846F9" w:rsidRDefault="000846F9" w:rsidP="000846F9">
      <w:r w:rsidRPr="00F735F8">
        <w:rPr>
          <w:rStyle w:val="HighlightText"/>
        </w:rPr>
        <w:t>If in any doubt, please raise a ticket at http://selectservices.bentley.com.</w:t>
      </w:r>
    </w:p>
    <w:p w14:paraId="26C3BF8A" w14:textId="77777777" w:rsidR="000846F9" w:rsidRPr="00EF643D" w:rsidRDefault="000846F9" w:rsidP="000846F9">
      <w:pPr>
        <w:pStyle w:val="Heading2"/>
      </w:pPr>
      <w:bookmarkStart w:id="294" w:name="_Toc24642497"/>
      <w:bookmarkStart w:id="295" w:name="_Toc47445487"/>
      <w:r>
        <w:t>Traffic Interface Manager DB Server</w:t>
      </w:r>
      <w:r w:rsidRPr="00EF643D">
        <w:t xml:space="preserve"> </w:t>
      </w:r>
      <w:r>
        <w:t>I</w:t>
      </w:r>
      <w:r w:rsidRPr="00EF643D">
        <w:t>nstall/Upgrade</w:t>
      </w:r>
      <w:bookmarkEnd w:id="294"/>
      <w:bookmarkEnd w:id="295"/>
    </w:p>
    <w:p w14:paraId="3E97D7A4" w14:textId="77777777" w:rsidR="000846F9" w:rsidRDefault="000846F9" w:rsidP="000846F9">
      <w:pPr>
        <w:pStyle w:val="Body"/>
      </w:pPr>
      <w:r w:rsidRPr="00EF643D">
        <w:t xml:space="preserve">This section provides details of steps involved in installing/upgrading the server components for </w:t>
      </w:r>
      <w:r>
        <w:t>Traffic Interface</w:t>
      </w:r>
      <w:r w:rsidRPr="00EF643D">
        <w:t xml:space="preserve"> </w:t>
      </w:r>
      <w:r>
        <w:t xml:space="preserve">Manager </w:t>
      </w:r>
      <w:r w:rsidRPr="00EF643D">
        <w:t>to 4.</w:t>
      </w:r>
      <w:r>
        <w:t>8</w:t>
      </w:r>
      <w:r w:rsidRPr="00EF643D">
        <w:t>.0.</w:t>
      </w:r>
      <w:r>
        <w:t>x</w:t>
      </w:r>
      <w:r w:rsidRPr="00EF643D">
        <w:t>.</w:t>
      </w:r>
    </w:p>
    <w:p w14:paraId="6238857E" w14:textId="77777777" w:rsidR="000846F9" w:rsidRPr="0094550E" w:rsidRDefault="000846F9" w:rsidP="000846F9">
      <w:pPr>
        <w:pStyle w:val="Heading3"/>
        <w:ind w:left="900" w:hanging="900"/>
        <w:rPr>
          <w:rFonts w:cs="Times New Roman"/>
          <w:szCs w:val="22"/>
        </w:rPr>
      </w:pPr>
      <w:bookmarkStart w:id="296" w:name="_Toc24642498"/>
      <w:bookmarkStart w:id="297" w:name="_Toc47445488"/>
      <w:r w:rsidRPr="0094550E">
        <w:rPr>
          <w:rFonts w:cs="Times New Roman"/>
          <w:szCs w:val="22"/>
        </w:rPr>
        <w:t>Typical problems that you may encounter</w:t>
      </w:r>
      <w:bookmarkEnd w:id="296"/>
      <w:bookmarkEnd w:id="297"/>
    </w:p>
    <w:p w14:paraId="2D662797" w14:textId="77777777" w:rsidR="000846F9" w:rsidRPr="0094550E" w:rsidRDefault="000846F9" w:rsidP="000846F9">
      <w:pPr>
        <w:pStyle w:val="Default"/>
        <w:rPr>
          <w:rFonts w:eastAsia="Times New Roman" w:cs="Times New Roman"/>
          <w:color w:val="auto"/>
          <w:sz w:val="20"/>
          <w:szCs w:val="22"/>
        </w:rPr>
      </w:pPr>
      <w:r w:rsidRPr="0094550E">
        <w:rPr>
          <w:rFonts w:eastAsia="Times New Roman" w:cs="Times New Roman"/>
          <w:color w:val="auto"/>
          <w:sz w:val="20"/>
          <w:szCs w:val="22"/>
        </w:rPr>
        <w:t xml:space="preserve">Traffic Interface Manager requires a configuration of specific asset types to model the traffic sections and count sites. These must be configured for a full and successful configuration of Traffic Interface Manager. These asset types and their respective attributes are used in the generation of objects which are then referenced in the package aimed at publishing the traffic data, namely TM3PUB. Without the configuration and the subsequent object generation, TM3PUB package body will fail to compile with the errors shown below. </w:t>
      </w:r>
    </w:p>
    <w:p w14:paraId="43098626" w14:textId="77777777" w:rsidR="000846F9" w:rsidRPr="009A675E" w:rsidRDefault="000846F9" w:rsidP="000846F9">
      <w:pPr>
        <w:pStyle w:val="Default"/>
        <w:rPr>
          <w:rFonts w:asciiTheme="minorHAnsi" w:hAnsiTheme="minorHAnsi" w:cstheme="minorBidi"/>
          <w:color w:val="auto"/>
          <w:sz w:val="22"/>
          <w:szCs w:val="22"/>
        </w:rPr>
      </w:pPr>
    </w:p>
    <w:p w14:paraId="5F6C45C8" w14:textId="77777777" w:rsidR="000846F9" w:rsidRPr="0094550E" w:rsidRDefault="000846F9" w:rsidP="000846F9">
      <w:pPr>
        <w:pStyle w:val="Default"/>
        <w:rPr>
          <w:rFonts w:eastAsia="Times New Roman" w:cs="Times New Roman"/>
          <w:color w:val="auto"/>
          <w:sz w:val="20"/>
          <w:szCs w:val="22"/>
        </w:rPr>
      </w:pPr>
      <w:r w:rsidRPr="0094550E">
        <w:rPr>
          <w:rFonts w:eastAsia="Times New Roman" w:cs="Times New Roman"/>
          <w:color w:val="auto"/>
          <w:sz w:val="20"/>
          <w:szCs w:val="22"/>
        </w:rPr>
        <w:t xml:space="preserve">[Error] PLS-00201 (1056: 3): PLS-00201: identifier 'TM3FG.SNAPSHOT_TS' must be declared </w:t>
      </w:r>
    </w:p>
    <w:p w14:paraId="57BDEBA9" w14:textId="77777777" w:rsidR="000846F9" w:rsidRPr="0094550E" w:rsidRDefault="000846F9" w:rsidP="000846F9">
      <w:pPr>
        <w:pStyle w:val="Default"/>
        <w:rPr>
          <w:rFonts w:eastAsia="Times New Roman" w:cs="Times New Roman"/>
          <w:color w:val="auto"/>
          <w:sz w:val="20"/>
          <w:szCs w:val="22"/>
        </w:rPr>
      </w:pPr>
      <w:r w:rsidRPr="0094550E">
        <w:rPr>
          <w:rFonts w:eastAsia="Times New Roman" w:cs="Times New Roman"/>
          <w:color w:val="auto"/>
          <w:sz w:val="20"/>
          <w:szCs w:val="22"/>
        </w:rPr>
        <w:t xml:space="preserve">[Error] PLS-00201 (1064: 3): PLS-00201: identifier 'TM3FG.SNAPSHOT_CS' must be declared </w:t>
      </w:r>
    </w:p>
    <w:p w14:paraId="2C06A2B7" w14:textId="77777777" w:rsidR="000846F9" w:rsidRPr="0094550E" w:rsidRDefault="000846F9" w:rsidP="000846F9">
      <w:pPr>
        <w:pStyle w:val="Default"/>
        <w:rPr>
          <w:rFonts w:eastAsia="Times New Roman" w:cs="Times New Roman"/>
          <w:color w:val="auto"/>
          <w:sz w:val="20"/>
          <w:szCs w:val="22"/>
        </w:rPr>
      </w:pPr>
      <w:r w:rsidRPr="0094550E">
        <w:rPr>
          <w:rFonts w:eastAsia="Times New Roman" w:cs="Times New Roman"/>
          <w:color w:val="auto"/>
          <w:sz w:val="20"/>
          <w:szCs w:val="22"/>
        </w:rPr>
        <w:t xml:space="preserve">[Error] PLS-00201 (1072: 3): PLS-00201: identifier 'TM3FG.CREATE_LINK_DATA' must be declared </w:t>
      </w:r>
    </w:p>
    <w:p w14:paraId="159D04AD" w14:textId="77777777" w:rsidR="000846F9" w:rsidRPr="0094550E" w:rsidRDefault="000846F9" w:rsidP="000846F9">
      <w:pPr>
        <w:pStyle w:val="Default"/>
        <w:rPr>
          <w:rFonts w:eastAsia="Times New Roman" w:cs="Times New Roman"/>
          <w:color w:val="auto"/>
          <w:sz w:val="20"/>
          <w:szCs w:val="22"/>
        </w:rPr>
      </w:pPr>
      <w:r w:rsidRPr="0094550E">
        <w:rPr>
          <w:rFonts w:eastAsia="Times New Roman" w:cs="Times New Roman"/>
          <w:color w:val="auto"/>
          <w:sz w:val="20"/>
          <w:szCs w:val="22"/>
        </w:rPr>
        <w:t xml:space="preserve">[Error] PLS-00201 (1080: 3): PLS-00201: identifier 'TM3FG.SET_LINK_DATA' must be declared </w:t>
      </w:r>
    </w:p>
    <w:p w14:paraId="43C90B2F" w14:textId="77777777" w:rsidR="000846F9" w:rsidRPr="0094550E" w:rsidRDefault="000846F9" w:rsidP="000846F9">
      <w:pPr>
        <w:pStyle w:val="Default"/>
        <w:rPr>
          <w:rFonts w:eastAsia="Times New Roman" w:cs="Times New Roman"/>
          <w:color w:val="auto"/>
          <w:sz w:val="20"/>
          <w:szCs w:val="22"/>
        </w:rPr>
      </w:pPr>
    </w:p>
    <w:p w14:paraId="12BED59B" w14:textId="77777777" w:rsidR="000846F9" w:rsidRDefault="000846F9" w:rsidP="000846F9">
      <w:pPr>
        <w:jc w:val="both"/>
        <w:rPr>
          <w:rFonts w:ascii="Arial" w:eastAsia="Times New Roman" w:hAnsi="Arial" w:cs="Times New Roman"/>
          <w:sz w:val="20"/>
        </w:rPr>
      </w:pPr>
      <w:r w:rsidRPr="0094550E">
        <w:rPr>
          <w:rFonts w:ascii="Arial" w:eastAsia="Times New Roman" w:hAnsi="Arial" w:cs="Times New Roman"/>
          <w:sz w:val="20"/>
        </w:rPr>
        <w:t>These errors must be corrected by configuring the asset-types, executing the generation of the dependent objects and then re-compilation of the TM3PUB package body.</w:t>
      </w:r>
    </w:p>
    <w:p w14:paraId="3E155262" w14:textId="77777777" w:rsidR="000846F9" w:rsidRDefault="000846F9" w:rsidP="000846F9">
      <w:pPr>
        <w:pStyle w:val="Heading3"/>
      </w:pPr>
      <w:bookmarkStart w:id="298" w:name="_Toc24642499"/>
      <w:bookmarkStart w:id="299" w:name="_Toc47445489"/>
      <w:r>
        <w:t>Pre-Install and Upgrade</w:t>
      </w:r>
      <w:bookmarkEnd w:id="298"/>
      <w:bookmarkEnd w:id="299"/>
    </w:p>
    <w:p w14:paraId="5306407C" w14:textId="72059904" w:rsidR="000846F9" w:rsidRPr="00CA218E" w:rsidRDefault="000846F9" w:rsidP="000846F9">
      <w:pPr>
        <w:pStyle w:val="Body"/>
      </w:pPr>
      <w:r>
        <w:t xml:space="preserve">Please refer to sections </w:t>
      </w:r>
      <w:r>
        <w:fldChar w:fldCharType="begin"/>
      </w:r>
      <w:r>
        <w:instrText xml:space="preserve"> REF _Ref21942151 \r \h  \* MERGEFORMAT </w:instrText>
      </w:r>
      <w:r>
        <w:fldChar w:fldCharType="separate"/>
      </w:r>
      <w:r w:rsidR="00A80D8B">
        <w:t>3.2.1</w:t>
      </w:r>
      <w:r>
        <w:fldChar w:fldCharType="end"/>
      </w:r>
      <w:r>
        <w:t xml:space="preserve"> and </w:t>
      </w:r>
      <w:r>
        <w:fldChar w:fldCharType="begin"/>
      </w:r>
      <w:r>
        <w:instrText xml:space="preserve"> REF _Ref21942161 \r \h  \* MERGEFORMAT </w:instrText>
      </w:r>
      <w:r>
        <w:fldChar w:fldCharType="separate"/>
      </w:r>
      <w:r w:rsidR="00A80D8B">
        <w:t>3.2.2</w:t>
      </w:r>
      <w:r>
        <w:fldChar w:fldCharType="end"/>
      </w:r>
      <w:r>
        <w:t xml:space="preserve"> prior to Installing or Upgrading Traffic Interface Manager</w:t>
      </w:r>
    </w:p>
    <w:p w14:paraId="31E4A871" w14:textId="77777777" w:rsidR="000846F9" w:rsidRPr="00EF643D" w:rsidRDefault="000846F9" w:rsidP="000846F9">
      <w:pPr>
        <w:pStyle w:val="Heading3"/>
        <w:tabs>
          <w:tab w:val="left" w:pos="1080"/>
        </w:tabs>
        <w:ind w:left="432" w:hanging="432"/>
      </w:pPr>
      <w:bookmarkStart w:id="300" w:name="_Toc24642500"/>
      <w:bookmarkStart w:id="301" w:name="_Toc47445490"/>
      <w:r w:rsidRPr="00EF643D">
        <w:t xml:space="preserve">Install of </w:t>
      </w:r>
      <w:r>
        <w:t>Traffic Interface Manager</w:t>
      </w:r>
      <w:bookmarkEnd w:id="300"/>
      <w:bookmarkEnd w:id="301"/>
    </w:p>
    <w:p w14:paraId="2C1ED743" w14:textId="77777777" w:rsidR="000846F9" w:rsidRPr="00EF643D" w:rsidRDefault="000846F9" w:rsidP="000846F9">
      <w:pPr>
        <w:pStyle w:val="Body"/>
      </w:pPr>
      <w:r w:rsidRPr="00EF643D">
        <w:t>To create the base data and objects for t</w:t>
      </w:r>
      <w:r>
        <w:t>he Traffic Interface Manager modules:</w:t>
      </w:r>
    </w:p>
    <w:p w14:paraId="3634E182" w14:textId="77777777" w:rsidR="000846F9" w:rsidRPr="00EF643D" w:rsidRDefault="000846F9" w:rsidP="000846F9">
      <w:pPr>
        <w:pStyle w:val="Body"/>
        <w:numPr>
          <w:ilvl w:val="0"/>
          <w:numId w:val="38"/>
        </w:numPr>
      </w:pPr>
      <w:r w:rsidRPr="00EF643D">
        <w:t xml:space="preserve">Change directory to </w:t>
      </w:r>
      <w:r w:rsidRPr="00E06E14">
        <w:rPr>
          <w:rStyle w:val="HighlightText"/>
        </w:rPr>
        <w:t>&lt;exor_base&gt;</w:t>
      </w:r>
      <w:r w:rsidRPr="00EF643D">
        <w:t>\</w:t>
      </w:r>
      <w:r>
        <w:t>tm3</w:t>
      </w:r>
      <w:r w:rsidRPr="00EF643D">
        <w:t>\install</w:t>
      </w:r>
    </w:p>
    <w:p w14:paraId="25BC0C99" w14:textId="77777777" w:rsidR="000846F9" w:rsidRPr="00EF643D" w:rsidRDefault="000846F9" w:rsidP="000846F9">
      <w:pPr>
        <w:pStyle w:val="Body"/>
        <w:numPr>
          <w:ilvl w:val="0"/>
          <w:numId w:val="38"/>
        </w:numPr>
      </w:pPr>
      <w:r w:rsidRPr="00EF643D">
        <w:t>Login to SQL*PLUS as the highways owner on the client PC and run the following command</w:t>
      </w:r>
      <w:r>
        <w:br/>
      </w:r>
    </w:p>
    <w:p w14:paraId="3A3C114A" w14:textId="77777777" w:rsidR="000846F9" w:rsidRPr="00EF643D" w:rsidRDefault="000846F9" w:rsidP="000846F9">
      <w:pPr>
        <w:pStyle w:val="Body"/>
      </w:pPr>
      <w:r w:rsidRPr="00EF643D">
        <w:tab/>
      </w:r>
      <w:r>
        <w:tab/>
      </w:r>
      <w:r w:rsidRPr="00EF643D">
        <w:t xml:space="preserve">start </w:t>
      </w:r>
      <w:r w:rsidRPr="0094550E">
        <w:t>tm_inst.sql</w:t>
      </w:r>
    </w:p>
    <w:p w14:paraId="2D701734" w14:textId="77777777" w:rsidR="000846F9" w:rsidRPr="00EF643D" w:rsidRDefault="000846F9" w:rsidP="000846F9">
      <w:pPr>
        <w:pStyle w:val="Body"/>
      </w:pPr>
    </w:p>
    <w:p w14:paraId="4036FF21" w14:textId="77777777" w:rsidR="000846F9" w:rsidRPr="00EF643D" w:rsidRDefault="000846F9" w:rsidP="000846F9">
      <w:pPr>
        <w:pStyle w:val="Body"/>
        <w:numPr>
          <w:ilvl w:val="0"/>
          <w:numId w:val="39"/>
        </w:numPr>
      </w:pPr>
      <w:r w:rsidRPr="00EF643D">
        <w:lastRenderedPageBreak/>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18E67BA5" w14:textId="77777777" w:rsidR="000846F9" w:rsidRDefault="000846F9" w:rsidP="000846F9">
      <w:pPr>
        <w:pStyle w:val="Body"/>
        <w:numPr>
          <w:ilvl w:val="0"/>
          <w:numId w:val="39"/>
        </w:numPr>
      </w:pPr>
      <w:r w:rsidRPr="00EF643D">
        <w:t>For example, if you installed your highways software in a directory called EXOR on your C drive, you would enter the following when prompted.</w:t>
      </w:r>
    </w:p>
    <w:p w14:paraId="5D221692" w14:textId="77777777" w:rsidR="000846F9" w:rsidRPr="00EF643D" w:rsidRDefault="000846F9" w:rsidP="000846F9">
      <w:r>
        <w:br/>
      </w:r>
      <w:r w:rsidRPr="00EF643D">
        <w:t> </w:t>
      </w:r>
      <w:r>
        <w:tab/>
      </w:r>
      <w:r>
        <w:tab/>
      </w:r>
      <w:r w:rsidRPr="00EF643D">
        <w:t>C:\EXOR\</w:t>
      </w:r>
    </w:p>
    <w:p w14:paraId="7FC8D0A0" w14:textId="77777777" w:rsidR="000846F9" w:rsidRPr="00EF643D" w:rsidRDefault="000846F9" w:rsidP="000846F9">
      <w:pPr>
        <w:pStyle w:val="Body"/>
        <w:numPr>
          <w:ilvl w:val="0"/>
          <w:numId w:val="40"/>
        </w:numPr>
      </w:pPr>
      <w:r w:rsidRPr="00EF643D">
        <w:t>When you have supplied this value, you will be prompted to confirm that it is correct and asked whether you wish to continue.</w:t>
      </w:r>
    </w:p>
    <w:p w14:paraId="55F8986A" w14:textId="77777777" w:rsidR="000846F9" w:rsidRPr="00EF643D" w:rsidRDefault="000846F9" w:rsidP="000846F9">
      <w:pPr>
        <w:pStyle w:val="Body"/>
      </w:pPr>
      <w:r w:rsidRPr="00EF643D">
        <w:t> </w:t>
      </w:r>
    </w:p>
    <w:p w14:paraId="3CFBF1F3" w14:textId="77777777" w:rsidR="000846F9" w:rsidRPr="00EF643D" w:rsidRDefault="000846F9" w:rsidP="000846F9">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287DD025" w14:textId="77777777" w:rsidR="000846F9" w:rsidRPr="00EF643D" w:rsidRDefault="000846F9" w:rsidP="000846F9">
      <w:pPr>
        <w:pStyle w:val="Body"/>
        <w:numPr>
          <w:ilvl w:val="0"/>
          <w:numId w:val="40"/>
        </w:numPr>
      </w:pPr>
      <w:r w:rsidRPr="00EF643D">
        <w:t xml:space="preserve">When the script has completed, all the </w:t>
      </w:r>
      <w:r>
        <w:t>Traffic Interface Manager</w:t>
      </w:r>
      <w:r w:rsidRPr="00EF643D">
        <w:t xml:space="preserve"> objects and data will have been installed. </w:t>
      </w:r>
    </w:p>
    <w:p w14:paraId="7DA6DF40" w14:textId="77777777" w:rsidR="000846F9" w:rsidRPr="00EC59A4" w:rsidRDefault="000846F9" w:rsidP="000846F9">
      <w:pPr>
        <w:pStyle w:val="Heading4"/>
        <w:ind w:left="432" w:hanging="432"/>
      </w:pPr>
      <w:r w:rsidRPr="00EC59A4">
        <w:t>Checking Log File(s)</w:t>
      </w:r>
    </w:p>
    <w:p w14:paraId="05CF82DB" w14:textId="77777777" w:rsidR="000846F9" w:rsidRPr="00EC4B2B" w:rsidRDefault="000846F9" w:rsidP="000846F9">
      <w:pPr>
        <w:rPr>
          <w:b/>
        </w:rPr>
      </w:pPr>
    </w:p>
    <w:p w14:paraId="04DBAE8E" w14:textId="77777777" w:rsidR="000846F9" w:rsidRDefault="000846F9" w:rsidP="000846F9">
      <w:pPr>
        <w:pStyle w:val="Body"/>
      </w:pPr>
      <w:r w:rsidRPr="00EF643D">
        <w:t>The following log files are produced in the working directory.  At the end of the install, they can be viewed to check for any errors that could have occurred during the install process.</w:t>
      </w:r>
    </w:p>
    <w:p w14:paraId="7AC42A64" w14:textId="77777777" w:rsidR="000846F9" w:rsidRPr="00EF643D" w:rsidRDefault="000846F9" w:rsidP="000846F9">
      <w:pPr>
        <w:pStyle w:val="Body"/>
      </w:pPr>
    </w:p>
    <w:p w14:paraId="529B2FFE" w14:textId="77777777" w:rsidR="000846F9" w:rsidRPr="00EF643D" w:rsidRDefault="000846F9" w:rsidP="000846F9">
      <w:pPr>
        <w:pStyle w:val="Body"/>
        <w:ind w:firstLine="720"/>
      </w:pPr>
      <w:r>
        <w:t>tm3</w:t>
      </w:r>
      <w:r w:rsidRPr="00EF643D">
        <w:t>_install_1_&lt;date&amp;time&gt;.LOG</w:t>
      </w:r>
    </w:p>
    <w:p w14:paraId="268D123E" w14:textId="77777777" w:rsidR="000846F9" w:rsidRPr="00EF643D" w:rsidRDefault="000846F9" w:rsidP="000846F9">
      <w:pPr>
        <w:pStyle w:val="Body"/>
        <w:ind w:firstLine="720"/>
      </w:pPr>
      <w:r>
        <w:t>tm3</w:t>
      </w:r>
      <w:r w:rsidRPr="00EF643D">
        <w:t>_install_2_&lt;date&amp;time&gt;.LOG</w:t>
      </w:r>
    </w:p>
    <w:p w14:paraId="0D01AEBE" w14:textId="77777777" w:rsidR="000846F9" w:rsidRPr="00EF643D" w:rsidRDefault="000846F9" w:rsidP="000846F9">
      <w:pPr>
        <w:pStyle w:val="Body"/>
      </w:pPr>
    </w:p>
    <w:p w14:paraId="149956D0" w14:textId="4B5E6F91" w:rsidR="000846F9" w:rsidRPr="00EF643D" w:rsidRDefault="000846F9" w:rsidP="000846F9">
      <w:pPr>
        <w:pStyle w:val="Body"/>
      </w:pPr>
      <w:r w:rsidRPr="00EF643D">
        <w:t xml:space="preserve">Please raise and attach the logs to a ticket with </w:t>
      </w:r>
      <w:hyperlink r:id="rId89" w:history="1">
        <w:r w:rsidRPr="00EF643D">
          <w:rPr>
            <w:rStyle w:val="Hyperlink"/>
          </w:rPr>
          <w:t>http://selectservices.bentley.com</w:t>
        </w:r>
      </w:hyperlink>
      <w:r w:rsidRPr="00EF643D">
        <w:t xml:space="preserve"> to allow Bentley (formerly exor) support staff to verify the install has been successful.</w:t>
      </w:r>
    </w:p>
    <w:p w14:paraId="59A42E58" w14:textId="77777777" w:rsidR="000846F9" w:rsidRPr="00EF643D" w:rsidRDefault="000846F9" w:rsidP="000846F9">
      <w:pPr>
        <w:pStyle w:val="Body"/>
      </w:pPr>
    </w:p>
    <w:p w14:paraId="0A92DC6F" w14:textId="77777777" w:rsidR="000846F9" w:rsidRPr="00EF643D" w:rsidRDefault="000846F9" w:rsidP="000846F9">
      <w:pPr>
        <w:pStyle w:val="Body"/>
      </w:pPr>
      <w:r w:rsidRPr="00EF643D">
        <w:t>Due to interdependencies between some Exor products, please ignore all compilation errors until all of your products have been installed.</w:t>
      </w:r>
    </w:p>
    <w:p w14:paraId="3F1F4878" w14:textId="77777777" w:rsidR="000846F9" w:rsidRPr="00EF643D" w:rsidRDefault="000846F9" w:rsidP="000846F9">
      <w:pPr>
        <w:pStyle w:val="Heading3"/>
        <w:tabs>
          <w:tab w:val="left" w:pos="1080"/>
        </w:tabs>
        <w:ind w:left="432" w:hanging="432"/>
      </w:pPr>
      <w:bookmarkStart w:id="302" w:name="_Toc24642501"/>
      <w:bookmarkStart w:id="303" w:name="_Toc47445491"/>
      <w:r w:rsidRPr="00EF643D">
        <w:t xml:space="preserve">Upgrade of </w:t>
      </w:r>
      <w:r>
        <w:t>Traffic Interface Manager</w:t>
      </w:r>
      <w:bookmarkEnd w:id="302"/>
      <w:bookmarkEnd w:id="303"/>
    </w:p>
    <w:p w14:paraId="2E2BFBA3" w14:textId="77777777" w:rsidR="000846F9" w:rsidRPr="00EF643D" w:rsidRDefault="000846F9" w:rsidP="000846F9">
      <w:pPr>
        <w:pStyle w:val="Body"/>
      </w:pPr>
      <w:r w:rsidRPr="00EF643D">
        <w:t xml:space="preserve">This section describes the steps necessary to upgrade </w:t>
      </w:r>
      <w:r>
        <w:t>Traffic Interface Manager</w:t>
      </w:r>
      <w:r w:rsidRPr="00EF643D">
        <w:t xml:space="preserve"> to 4.</w:t>
      </w:r>
      <w:r>
        <w:t>8</w:t>
      </w:r>
      <w:r w:rsidRPr="00EF643D">
        <w:t>.0.</w:t>
      </w:r>
      <w:r>
        <w:t>x</w:t>
      </w:r>
    </w:p>
    <w:p w14:paraId="68616019" w14:textId="77777777" w:rsidR="000846F9" w:rsidRPr="00EF643D" w:rsidRDefault="000846F9" w:rsidP="000846F9">
      <w:pPr>
        <w:pStyle w:val="Body"/>
      </w:pPr>
      <w:r w:rsidRPr="00EF643D">
        <w:t xml:space="preserve">To upgrade the base data and objects for the </w:t>
      </w:r>
      <w:r>
        <w:t>Traffic Interface Manager</w:t>
      </w:r>
      <w:r w:rsidRPr="00EF643D">
        <w:t xml:space="preserve"> modules;</w:t>
      </w:r>
    </w:p>
    <w:p w14:paraId="7AB08EA6" w14:textId="77777777" w:rsidR="000846F9" w:rsidRPr="00EF643D" w:rsidRDefault="000846F9" w:rsidP="000846F9">
      <w:pPr>
        <w:pStyle w:val="Body"/>
      </w:pPr>
    </w:p>
    <w:p w14:paraId="625D61E6" w14:textId="77777777" w:rsidR="000846F9" w:rsidRPr="00EF643D" w:rsidRDefault="000846F9" w:rsidP="000846F9">
      <w:pPr>
        <w:pStyle w:val="Body"/>
        <w:numPr>
          <w:ilvl w:val="0"/>
          <w:numId w:val="41"/>
        </w:numPr>
      </w:pPr>
      <w:r w:rsidRPr="00EF643D">
        <w:t xml:space="preserve">Change directory to </w:t>
      </w:r>
      <w:r w:rsidRPr="00E06E14">
        <w:rPr>
          <w:rStyle w:val="HighlightText"/>
        </w:rPr>
        <w:t>&lt;exor_base&gt;</w:t>
      </w:r>
      <w:r w:rsidRPr="00EF643D">
        <w:t>\</w:t>
      </w:r>
      <w:r>
        <w:t>tm3</w:t>
      </w:r>
      <w:r w:rsidRPr="00EF643D">
        <w:t>\install</w:t>
      </w:r>
    </w:p>
    <w:p w14:paraId="3381AE77" w14:textId="77777777" w:rsidR="000846F9" w:rsidRPr="00EF643D" w:rsidRDefault="000846F9" w:rsidP="000846F9">
      <w:pPr>
        <w:pStyle w:val="Body"/>
        <w:numPr>
          <w:ilvl w:val="0"/>
          <w:numId w:val="41"/>
        </w:numPr>
      </w:pPr>
      <w:r w:rsidRPr="00EF643D">
        <w:t xml:space="preserve">Login to SQL*PLUS as the highways owner on the client PC </w:t>
      </w:r>
    </w:p>
    <w:p w14:paraId="110ED304" w14:textId="77777777" w:rsidR="000846F9" w:rsidRDefault="000846F9" w:rsidP="000846F9">
      <w:pPr>
        <w:pStyle w:val="Body"/>
        <w:numPr>
          <w:ilvl w:val="0"/>
          <w:numId w:val="41"/>
        </w:numPr>
      </w:pPr>
      <w:r w:rsidRPr="00EF643D">
        <w:t>Run the following command</w:t>
      </w:r>
    </w:p>
    <w:p w14:paraId="00C1F462" w14:textId="77777777" w:rsidR="000846F9" w:rsidRPr="00EF643D" w:rsidRDefault="000846F9" w:rsidP="000846F9">
      <w:pPr>
        <w:pStyle w:val="Body"/>
        <w:ind w:left="720"/>
      </w:pPr>
    </w:p>
    <w:p w14:paraId="2BC9025C" w14:textId="77777777" w:rsidR="000846F9" w:rsidRPr="00EF643D" w:rsidRDefault="000846F9" w:rsidP="000846F9">
      <w:pPr>
        <w:pStyle w:val="Body"/>
      </w:pPr>
      <w:r w:rsidRPr="00EF643D">
        <w:tab/>
      </w:r>
      <w:r>
        <w:tab/>
      </w:r>
      <w:r w:rsidRPr="00EF643D">
        <w:t xml:space="preserve">start </w:t>
      </w:r>
      <w:r>
        <w:t>tm</w:t>
      </w:r>
      <w:r w:rsidRPr="00EF643D">
        <w:t>4</w:t>
      </w:r>
      <w:r>
        <w:t>7</w:t>
      </w:r>
      <w:r w:rsidRPr="00EF643D">
        <w:t>00_</w:t>
      </w:r>
      <w:r>
        <w:t>tm</w:t>
      </w:r>
      <w:r w:rsidRPr="00EF643D">
        <w:t>4</w:t>
      </w:r>
      <w:r>
        <w:t>8</w:t>
      </w:r>
      <w:r w:rsidRPr="00EF643D">
        <w:t>00.sql</w:t>
      </w:r>
    </w:p>
    <w:p w14:paraId="596C4416" w14:textId="77777777" w:rsidR="000846F9" w:rsidRPr="00EF643D" w:rsidRDefault="000846F9" w:rsidP="000846F9">
      <w:pPr>
        <w:pStyle w:val="Body"/>
      </w:pPr>
      <w:r w:rsidRPr="00EF643D">
        <w:lastRenderedPageBreak/>
        <w:tab/>
      </w:r>
      <w:r w:rsidRPr="00EF643D">
        <w:tab/>
        <w:t> </w:t>
      </w:r>
    </w:p>
    <w:p w14:paraId="297CDBF8" w14:textId="77777777" w:rsidR="000846F9" w:rsidRPr="00EF643D" w:rsidRDefault="000846F9" w:rsidP="000846F9">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360F7E54" w14:textId="77777777" w:rsidR="000846F9" w:rsidRPr="00EF643D" w:rsidRDefault="000846F9" w:rsidP="000846F9">
      <w:pPr>
        <w:pStyle w:val="Body"/>
        <w:numPr>
          <w:ilvl w:val="0"/>
          <w:numId w:val="42"/>
        </w:numPr>
      </w:pPr>
      <w:r w:rsidRPr="00EF643D">
        <w:t>For example, if you installed your highways software in a directory called EXOR on your C drive, you would enter the following when prompted.</w:t>
      </w:r>
    </w:p>
    <w:p w14:paraId="0B6E3010" w14:textId="77777777" w:rsidR="000846F9" w:rsidRPr="00EF643D" w:rsidRDefault="000846F9" w:rsidP="000846F9">
      <w:pPr>
        <w:pStyle w:val="Body"/>
      </w:pPr>
      <w:r w:rsidRPr="00EF643D">
        <w:t> </w:t>
      </w:r>
    </w:p>
    <w:p w14:paraId="1D369D99" w14:textId="77777777" w:rsidR="000846F9" w:rsidRPr="00EF643D" w:rsidRDefault="000846F9" w:rsidP="000846F9">
      <w:pPr>
        <w:pStyle w:val="Body"/>
        <w:ind w:left="720" w:firstLine="720"/>
      </w:pPr>
      <w:r w:rsidRPr="00EF643D">
        <w:t>C:\EXOR\</w:t>
      </w:r>
    </w:p>
    <w:p w14:paraId="5348AA82" w14:textId="77777777" w:rsidR="000846F9" w:rsidRPr="00EF643D" w:rsidRDefault="000846F9" w:rsidP="000846F9">
      <w:pPr>
        <w:pStyle w:val="Body"/>
      </w:pPr>
      <w:r w:rsidRPr="00EF643D">
        <w:t> </w:t>
      </w:r>
    </w:p>
    <w:p w14:paraId="25C21259" w14:textId="77777777" w:rsidR="000846F9" w:rsidRPr="00EF643D" w:rsidRDefault="000846F9" w:rsidP="000846F9">
      <w:pPr>
        <w:pStyle w:val="Body"/>
        <w:numPr>
          <w:ilvl w:val="0"/>
          <w:numId w:val="42"/>
        </w:numPr>
      </w:pPr>
      <w:r w:rsidRPr="00EF643D">
        <w:t>When you have supplied this value, you will be prompted to confirm that it is correct and asked whether you wish to continue.</w:t>
      </w:r>
    </w:p>
    <w:p w14:paraId="2146A0FF" w14:textId="77777777" w:rsidR="000846F9" w:rsidRPr="00EF643D" w:rsidRDefault="000846F9" w:rsidP="000846F9">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2D9B271C" w14:textId="77777777" w:rsidR="000846F9" w:rsidRPr="00EF643D" w:rsidRDefault="000846F9" w:rsidP="000846F9">
      <w:pPr>
        <w:pStyle w:val="Body"/>
        <w:numPr>
          <w:ilvl w:val="0"/>
          <w:numId w:val="42"/>
        </w:numPr>
      </w:pPr>
      <w:r w:rsidRPr="00EF643D">
        <w:t xml:space="preserve">When the script has completed, all the </w:t>
      </w:r>
      <w:r>
        <w:t>Traffic Interface Manager</w:t>
      </w:r>
      <w:r w:rsidRPr="00EF643D">
        <w:t xml:space="preserve"> objects and data will have been upgraded. </w:t>
      </w:r>
    </w:p>
    <w:p w14:paraId="34383A29" w14:textId="77777777" w:rsidR="000846F9" w:rsidRPr="00EC59A4" w:rsidRDefault="000846F9" w:rsidP="000846F9">
      <w:pPr>
        <w:pStyle w:val="Heading4"/>
        <w:ind w:left="432" w:hanging="432"/>
      </w:pPr>
      <w:r w:rsidRPr="00EC59A4">
        <w:t>Checking Log File(s)</w:t>
      </w:r>
    </w:p>
    <w:p w14:paraId="6C1BFA54" w14:textId="77777777" w:rsidR="000846F9" w:rsidRPr="00EF643D" w:rsidRDefault="000846F9" w:rsidP="000846F9">
      <w:pPr>
        <w:pStyle w:val="Body"/>
      </w:pPr>
      <w:r w:rsidRPr="00EF643D">
        <w:t>The following log files are produced in the working directory.  At the end of the upgrade, they can be viewed to check for any errors that could have occurred during the upgrade process.</w:t>
      </w:r>
    </w:p>
    <w:p w14:paraId="085F54A4" w14:textId="77777777" w:rsidR="000846F9" w:rsidRPr="00EF643D" w:rsidRDefault="000846F9" w:rsidP="000846F9">
      <w:pPr>
        <w:pStyle w:val="Body"/>
      </w:pPr>
      <w:r w:rsidRPr="00EF643D">
        <w:tab/>
      </w:r>
    </w:p>
    <w:p w14:paraId="4C3ECF40" w14:textId="77777777" w:rsidR="000846F9" w:rsidRPr="00EF643D" w:rsidRDefault="000846F9" w:rsidP="000846F9">
      <w:pPr>
        <w:pStyle w:val="Body"/>
        <w:ind w:firstLine="720"/>
      </w:pPr>
      <w:r>
        <w:t>tm4700_tm48</w:t>
      </w:r>
      <w:r w:rsidRPr="00EF643D">
        <w:t>00_1_&lt;date&amp;time&gt;.LOG</w:t>
      </w:r>
    </w:p>
    <w:p w14:paraId="20A1A285" w14:textId="77777777" w:rsidR="000846F9" w:rsidRDefault="000846F9" w:rsidP="000846F9">
      <w:pPr>
        <w:pStyle w:val="Body"/>
        <w:ind w:firstLine="720"/>
      </w:pPr>
      <w:r>
        <w:t>tm4700_tm48</w:t>
      </w:r>
      <w:r w:rsidRPr="00EF643D">
        <w:t>00_2_&lt;date&amp;time&gt;.LOG</w:t>
      </w:r>
    </w:p>
    <w:p w14:paraId="73E47ABE" w14:textId="77777777" w:rsidR="000846F9" w:rsidRDefault="000846F9" w:rsidP="000846F9">
      <w:pPr>
        <w:pStyle w:val="Body"/>
        <w:ind w:firstLine="720"/>
      </w:pPr>
    </w:p>
    <w:p w14:paraId="1F45AE3B" w14:textId="00EAE0B3" w:rsidR="000846F9" w:rsidRPr="00EF643D" w:rsidRDefault="000846F9" w:rsidP="000846F9">
      <w:pPr>
        <w:pStyle w:val="Body"/>
      </w:pPr>
      <w:r w:rsidRPr="00EF643D">
        <w:t xml:space="preserve">Please raise and attach the logs to a ticket with </w:t>
      </w:r>
      <w:hyperlink r:id="rId90" w:history="1">
        <w:r w:rsidRPr="00EF643D">
          <w:rPr>
            <w:rStyle w:val="Hyperlink"/>
          </w:rPr>
          <w:t>http://selectservices.bentley.com</w:t>
        </w:r>
      </w:hyperlink>
      <w:r w:rsidRPr="00EF643D">
        <w:t xml:space="preserve"> to allow Bentley (formerly exor) support staff to verify the upgrade has been successful.</w:t>
      </w:r>
    </w:p>
    <w:p w14:paraId="4F39D3CA" w14:textId="77777777" w:rsidR="000846F9" w:rsidRPr="00EF643D" w:rsidRDefault="000846F9" w:rsidP="000846F9">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787EDBB9" w14:textId="77777777" w:rsidR="000846F9" w:rsidRPr="00EF643D" w:rsidRDefault="000846F9" w:rsidP="000846F9">
      <w:pPr>
        <w:pStyle w:val="Heading3"/>
        <w:tabs>
          <w:tab w:val="left" w:pos="1080"/>
        </w:tabs>
        <w:ind w:left="432" w:hanging="432"/>
      </w:pPr>
      <w:bookmarkStart w:id="304" w:name="_Toc24642502"/>
      <w:bookmarkStart w:id="305" w:name="_Toc47445492"/>
      <w:r w:rsidRPr="00EF643D">
        <w:t>Mandatory Configuration</w:t>
      </w:r>
      <w:bookmarkEnd w:id="304"/>
      <w:bookmarkEnd w:id="305"/>
    </w:p>
    <w:p w14:paraId="35C04543" w14:textId="77777777" w:rsidR="000846F9" w:rsidRPr="00EF643D" w:rsidRDefault="000846F9" w:rsidP="000846F9">
      <w:pPr>
        <w:pStyle w:val="Body"/>
      </w:pPr>
      <w:r w:rsidRPr="00EF643D">
        <w:t xml:space="preserve">Before accessing </w:t>
      </w:r>
      <w:r w:rsidRPr="009E50FD">
        <w:t>T</w:t>
      </w:r>
      <w:r>
        <w:t>raffic Interface</w:t>
      </w:r>
      <w:r w:rsidRPr="009E50FD">
        <w:t xml:space="preserve"> Manager, </w:t>
      </w:r>
      <w:r w:rsidRPr="00EF643D">
        <w:t xml:space="preserve">you must check the file exor_version.txt.  </w:t>
      </w:r>
    </w:p>
    <w:p w14:paraId="2C2DFB53" w14:textId="77777777" w:rsidR="000846F9" w:rsidRPr="00EF643D" w:rsidRDefault="000846F9" w:rsidP="000846F9">
      <w:pPr>
        <w:pStyle w:val="Body"/>
      </w:pPr>
      <w:r w:rsidRPr="00EF643D">
        <w:t xml:space="preserve">This file is referenced in Windows Registry setting ‘EXOR_VERSION’ and by default can be located in the </w:t>
      </w:r>
      <w:r>
        <w:t xml:space="preserve">runtime environment bin folder. </w:t>
      </w:r>
    </w:p>
    <w:p w14:paraId="7B0F6CC6" w14:textId="77777777" w:rsidR="000846F9" w:rsidRPr="00EF643D" w:rsidRDefault="000846F9" w:rsidP="000846F9">
      <w:pPr>
        <w:pStyle w:val="Body"/>
      </w:pPr>
      <w:r w:rsidRPr="00EF643D">
        <w:t xml:space="preserve">Ensure that the entry for </w:t>
      </w:r>
      <w:r w:rsidRPr="009E50FD">
        <w:t>T</w:t>
      </w:r>
      <w:r>
        <w:t>raffic Interface</w:t>
      </w:r>
      <w:r w:rsidRPr="009E50FD">
        <w:t xml:space="preserve"> Manager </w:t>
      </w:r>
      <w:r w:rsidRPr="00EF643D">
        <w:t>is set accordingly;</w:t>
      </w:r>
    </w:p>
    <w:p w14:paraId="19CCEF07" w14:textId="20197510" w:rsidR="000846F9" w:rsidRDefault="000846F9" w:rsidP="000846F9">
      <w:pPr>
        <w:ind w:left="720"/>
        <w:rPr>
          <w:rStyle w:val="HighlightText"/>
        </w:rPr>
      </w:pPr>
      <w:r>
        <w:rPr>
          <w:rStyle w:val="HighlightText"/>
        </w:rPr>
        <w:br/>
        <w:t>TM</w:t>
      </w:r>
      <w:r w:rsidRPr="00541833">
        <w:rPr>
          <w:rStyle w:val="HighlightText"/>
        </w:rPr>
        <w:t>=4.</w:t>
      </w:r>
      <w:r>
        <w:rPr>
          <w:rStyle w:val="HighlightText"/>
        </w:rPr>
        <w:t>8</w:t>
      </w:r>
      <w:r w:rsidRPr="00541833">
        <w:rPr>
          <w:rStyle w:val="HighlightText"/>
        </w:rPr>
        <w:t>.0.</w:t>
      </w:r>
      <w:r w:rsidR="007877A6">
        <w:rPr>
          <w:rStyle w:val="HighlightText"/>
        </w:rPr>
        <w:t>2</w:t>
      </w:r>
    </w:p>
    <w:p w14:paraId="65FAA633" w14:textId="77777777" w:rsidR="000846F9" w:rsidRPr="00541833" w:rsidRDefault="000846F9" w:rsidP="000846F9">
      <w:pPr>
        <w:ind w:left="720"/>
        <w:rPr>
          <w:rStyle w:val="HighlightText"/>
        </w:rPr>
      </w:pPr>
    </w:p>
    <w:p w14:paraId="5BC6D761" w14:textId="77777777" w:rsidR="000846F9" w:rsidRPr="00EF643D" w:rsidRDefault="000846F9" w:rsidP="000846F9">
      <w:pPr>
        <w:pStyle w:val="Heading3"/>
        <w:tabs>
          <w:tab w:val="left" w:pos="900"/>
        </w:tabs>
        <w:ind w:left="432" w:hanging="432"/>
      </w:pPr>
      <w:bookmarkStart w:id="306" w:name="_Toc24642503"/>
      <w:bookmarkStart w:id="307" w:name="_Toc47445493"/>
      <w:r w:rsidRPr="00EF643D">
        <w:lastRenderedPageBreak/>
        <w:t>Web Service Install/Upgrade (Post Install and Upgrade)</w:t>
      </w:r>
      <w:bookmarkEnd w:id="306"/>
      <w:bookmarkEnd w:id="307"/>
    </w:p>
    <w:p w14:paraId="764190CE" w14:textId="77777777" w:rsidR="000846F9" w:rsidRPr="009E50FD" w:rsidRDefault="000846F9" w:rsidP="000846F9">
      <w:pPr>
        <w:pStyle w:val="Body"/>
      </w:pPr>
      <w:r w:rsidRPr="009E50FD">
        <w:t>After a successful install/upgrade of T</w:t>
      </w:r>
      <w:r>
        <w:t>raffic Interface</w:t>
      </w:r>
      <w:r w:rsidRPr="009E50FD">
        <w:t xml:space="preserve"> Manager to version 4.8.0</w:t>
      </w:r>
      <w:r>
        <w:t>.x</w:t>
      </w:r>
      <w:r w:rsidRPr="009E50FD">
        <w:t xml:space="preserve"> the </w:t>
      </w:r>
      <w:r>
        <w:t>TIM</w:t>
      </w:r>
      <w:r w:rsidRPr="009E50FD">
        <w:t xml:space="preserve"> Web Service will require installation/upgrade. </w:t>
      </w:r>
    </w:p>
    <w:p w14:paraId="4C5D369B" w14:textId="77777777" w:rsidR="000846F9" w:rsidRDefault="000846F9" w:rsidP="000846F9">
      <w:pPr>
        <w:pStyle w:val="Body"/>
      </w:pPr>
      <w:r w:rsidRPr="00EF643D">
        <w:t xml:space="preserve">Specific information regarding the installation or </w:t>
      </w:r>
      <w:r w:rsidRPr="00F3010B">
        <w:t xml:space="preserve">upgrade of the </w:t>
      </w:r>
      <w:r>
        <w:t>TIM</w:t>
      </w:r>
      <w:r w:rsidRPr="00F3010B">
        <w:t xml:space="preserve"> Web Service can be found in the “</w:t>
      </w:r>
      <w:r w:rsidRPr="00F502A0">
        <w:t>TIM Web Service Installation and Configuration Guide</w:t>
      </w:r>
      <w:r w:rsidRPr="00F3010B">
        <w:t xml:space="preserve">” located in the </w:t>
      </w:r>
      <w:r w:rsidRPr="00827BA5">
        <w:rPr>
          <w:rStyle w:val="HighlightText"/>
        </w:rPr>
        <w:t>&lt;exor_base&gt;</w:t>
      </w:r>
      <w:r w:rsidRPr="00827BA5">
        <w:t>\</w:t>
      </w:r>
      <w:r>
        <w:t>tm3</w:t>
      </w:r>
      <w:r w:rsidRPr="00827BA5">
        <w:t>\T</w:t>
      </w:r>
      <w:r>
        <w:t>IM</w:t>
      </w:r>
      <w:r w:rsidRPr="00827BA5">
        <w:t>WebService folder.</w:t>
      </w:r>
      <w:r w:rsidRPr="00F3010B">
        <w:t xml:space="preserve">  </w:t>
      </w:r>
    </w:p>
    <w:p w14:paraId="195136AA" w14:textId="3A94D5C0" w:rsidR="00653653" w:rsidRDefault="00653653">
      <w:pPr>
        <w:rPr>
          <w:rFonts w:ascii="Arial" w:eastAsia="Times New Roman" w:hAnsi="Arial" w:cs="Arial"/>
          <w:b/>
          <w:kern w:val="28"/>
          <w:sz w:val="24"/>
          <w:szCs w:val="20"/>
        </w:rPr>
      </w:pPr>
      <w:r>
        <w:br w:type="page"/>
      </w:r>
    </w:p>
    <w:p w14:paraId="7A592BEC" w14:textId="43C5E0E3" w:rsidR="00762A82" w:rsidRDefault="00762A82" w:rsidP="00762A82">
      <w:pPr>
        <w:pStyle w:val="Heading1"/>
      </w:pPr>
      <w:bookmarkStart w:id="308" w:name="_Toc47445494"/>
      <w:r w:rsidRPr="00EF643D">
        <w:lastRenderedPageBreak/>
        <w:t>MapCapture Interface</w:t>
      </w:r>
      <w:bookmarkEnd w:id="114"/>
      <w:bookmarkEnd w:id="308"/>
    </w:p>
    <w:p w14:paraId="0D98BAC6" w14:textId="595226B1" w:rsidR="00AA642B" w:rsidRPr="00EF643D" w:rsidRDefault="00AA642B" w:rsidP="00AA642B">
      <w:pPr>
        <w:pStyle w:val="Heading2"/>
      </w:pPr>
      <w:bookmarkStart w:id="309" w:name="_Toc279737487"/>
      <w:bookmarkStart w:id="310" w:name="_Toc299616438"/>
      <w:bookmarkStart w:id="311" w:name="_Toc320697416"/>
      <w:bookmarkStart w:id="312" w:name="_Toc366492089"/>
      <w:bookmarkStart w:id="313" w:name="_Toc378938194"/>
      <w:bookmarkStart w:id="314" w:name="_Toc47445495"/>
      <w:r w:rsidRPr="00EF643D">
        <w:t xml:space="preserve">Installation of the </w:t>
      </w:r>
      <w:r>
        <w:t>Mapcapture Interface</w:t>
      </w:r>
      <w:r w:rsidRPr="00EF643D">
        <w:t xml:space="preserve"> Software files</w:t>
      </w:r>
      <w:bookmarkEnd w:id="314"/>
    </w:p>
    <w:p w14:paraId="2860DC84" w14:textId="210645D4" w:rsidR="00AA642B" w:rsidRPr="00EF643D" w:rsidRDefault="00AA642B" w:rsidP="00AA642B">
      <w:pPr>
        <w:pStyle w:val="Body"/>
      </w:pPr>
      <w:r w:rsidRPr="00EF643D">
        <w:t xml:space="preserve">To install the software components for </w:t>
      </w:r>
      <w:r>
        <w:t>Mapcapture Interface</w:t>
      </w:r>
      <w:r w:rsidRPr="00EF643D">
        <w:t xml:space="preserve">, extract the </w:t>
      </w:r>
      <w:r>
        <w:t>MCP</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4F010B18" w14:textId="77777777" w:rsidR="00AA642B" w:rsidRPr="00F735F8" w:rsidRDefault="00AA642B" w:rsidP="00AA642B">
      <w:pPr>
        <w:pStyle w:val="Heading3"/>
      </w:pPr>
      <w:bookmarkStart w:id="315" w:name="_Toc47445496"/>
      <w:r w:rsidRPr="00F735F8">
        <w:t>Product Run-time Environment</w:t>
      </w:r>
      <w:bookmarkEnd w:id="315"/>
    </w:p>
    <w:p w14:paraId="28E3D0C8" w14:textId="3173181A" w:rsidR="00AA642B" w:rsidRPr="00AA642B" w:rsidRDefault="00AA642B" w:rsidP="00AA642B">
      <w:pPr>
        <w:pStyle w:val="Body"/>
      </w:pPr>
      <w:r w:rsidRPr="00AA642B">
        <w:t xml:space="preserve">All Mapcapture Interface run-time modules, held in the product release installation folder </w:t>
      </w:r>
      <w:r w:rsidRPr="00AA642B">
        <w:rPr>
          <w:rStyle w:val="HighlightText"/>
        </w:rPr>
        <w:t>&lt;exor_base&gt;</w:t>
      </w:r>
      <w:r w:rsidRPr="00AA642B">
        <w:t>\mcp\11g_bin, must be copied into the fusion-middleware folder dedicated for this purpose</w:t>
      </w:r>
      <w:r w:rsidR="00CA218E">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A80D8B">
        <w:t>3.1.1</w:t>
      </w:r>
      <w:r w:rsidRPr="00AA642B">
        <w:fldChar w:fldCharType="end"/>
      </w:r>
    </w:p>
    <w:p w14:paraId="2A9F5365" w14:textId="77777777" w:rsidR="00AA642B" w:rsidRPr="00F735F8" w:rsidRDefault="00AA642B" w:rsidP="00AA642B">
      <w:pPr>
        <w:rPr>
          <w:rStyle w:val="HighlightText"/>
        </w:rPr>
      </w:pPr>
      <w:r w:rsidRPr="00F735F8">
        <w:rPr>
          <w:rStyle w:val="HighlightText"/>
        </w:rPr>
        <w:t>If in any doubt, please raise a ticket at http://selectservices.bentley.com.</w:t>
      </w:r>
    </w:p>
    <w:p w14:paraId="3D4F143F" w14:textId="63BE84E0" w:rsidR="00AA642B" w:rsidRPr="00EF643D" w:rsidRDefault="00CA218E" w:rsidP="00AA642B">
      <w:pPr>
        <w:pStyle w:val="Heading2"/>
      </w:pPr>
      <w:bookmarkStart w:id="316" w:name="_Toc47445497"/>
      <w:r>
        <w:t>Mapcapture Interface</w:t>
      </w:r>
      <w:r w:rsidR="00AA642B">
        <w:t xml:space="preserve"> DB Server</w:t>
      </w:r>
      <w:r w:rsidR="00AA642B" w:rsidRPr="00EF643D">
        <w:t xml:space="preserve"> </w:t>
      </w:r>
      <w:r w:rsidR="00AA642B">
        <w:t>I</w:t>
      </w:r>
      <w:r w:rsidR="00AA642B" w:rsidRPr="00EF643D">
        <w:t>nstall/Upgrade</w:t>
      </w:r>
      <w:bookmarkEnd w:id="316"/>
    </w:p>
    <w:p w14:paraId="1DC88477" w14:textId="61D9150C" w:rsidR="00AA642B" w:rsidRDefault="00AA642B" w:rsidP="00AA642B">
      <w:pPr>
        <w:pStyle w:val="Body"/>
      </w:pPr>
      <w:r w:rsidRPr="00EF643D">
        <w:t xml:space="preserve">This section provides details of steps involved in installing/upgrading the server components for </w:t>
      </w:r>
      <w:r w:rsidR="00CA218E">
        <w:t>Mapcapture Interface</w:t>
      </w:r>
      <w:r w:rsidRPr="00EF643D">
        <w:t xml:space="preserve"> to 4.</w:t>
      </w:r>
      <w:r>
        <w:t>8</w:t>
      </w:r>
      <w:r w:rsidRPr="00EF643D">
        <w:t>.0.</w:t>
      </w:r>
      <w:r>
        <w:t>x</w:t>
      </w:r>
      <w:r w:rsidRPr="00EF643D">
        <w:t>.</w:t>
      </w:r>
    </w:p>
    <w:p w14:paraId="31835419" w14:textId="566F54DC" w:rsidR="00CA218E" w:rsidRDefault="00CA218E" w:rsidP="00AA642B">
      <w:pPr>
        <w:pStyle w:val="Heading3"/>
      </w:pPr>
      <w:bookmarkStart w:id="317" w:name="_Toc47445498"/>
      <w:r>
        <w:t>Pre-Install and Upgrade</w:t>
      </w:r>
      <w:bookmarkEnd w:id="317"/>
    </w:p>
    <w:p w14:paraId="081768DF" w14:textId="61DC1A7A" w:rsidR="00CA218E" w:rsidRPr="00CA218E" w:rsidRDefault="00CA218E" w:rsidP="00050F16">
      <w:pPr>
        <w:pStyle w:val="Body"/>
      </w:pPr>
      <w:r>
        <w:t xml:space="preserve">Please refer to sections </w:t>
      </w:r>
      <w:r>
        <w:fldChar w:fldCharType="begin"/>
      </w:r>
      <w:r>
        <w:instrText xml:space="preserve"> REF _Ref21942151 \r \h </w:instrText>
      </w:r>
      <w:r w:rsidR="00050F16">
        <w:instrText xml:space="preserve"> \* MERGEFORMAT </w:instrText>
      </w:r>
      <w:r>
        <w:fldChar w:fldCharType="separate"/>
      </w:r>
      <w:r w:rsidR="00A80D8B">
        <w:t>3.2.1</w:t>
      </w:r>
      <w:r>
        <w:fldChar w:fldCharType="end"/>
      </w:r>
      <w:r>
        <w:t xml:space="preserve"> and </w:t>
      </w:r>
      <w:r>
        <w:fldChar w:fldCharType="begin"/>
      </w:r>
      <w:r>
        <w:instrText xml:space="preserve"> REF _Ref21942161 \r \h </w:instrText>
      </w:r>
      <w:r w:rsidR="00050F16">
        <w:instrText xml:space="preserve"> \* MERGEFORMAT </w:instrText>
      </w:r>
      <w:r>
        <w:fldChar w:fldCharType="separate"/>
      </w:r>
      <w:r w:rsidR="00A80D8B">
        <w:t>3.2.2</w:t>
      </w:r>
      <w:r>
        <w:fldChar w:fldCharType="end"/>
      </w:r>
      <w:r>
        <w:t xml:space="preserve"> prior to Installing or Upgrading Mapcapture Interface </w:t>
      </w:r>
    </w:p>
    <w:p w14:paraId="16DE1C10" w14:textId="2BBF9F37" w:rsidR="00762A82" w:rsidRPr="00EF643D" w:rsidRDefault="00762A82" w:rsidP="00762A82">
      <w:pPr>
        <w:pStyle w:val="Heading3"/>
        <w:tabs>
          <w:tab w:val="left" w:pos="1080"/>
        </w:tabs>
        <w:ind w:left="432" w:hanging="432"/>
      </w:pPr>
      <w:bookmarkStart w:id="318" w:name="_Toc47445499"/>
      <w:r w:rsidRPr="00EF643D">
        <w:t>Install of MapCapture Interface</w:t>
      </w:r>
      <w:bookmarkEnd w:id="309"/>
      <w:bookmarkEnd w:id="310"/>
      <w:bookmarkEnd w:id="311"/>
      <w:bookmarkEnd w:id="312"/>
      <w:bookmarkEnd w:id="313"/>
      <w:bookmarkEnd w:id="318"/>
    </w:p>
    <w:p w14:paraId="023CE3D5" w14:textId="54819A4B" w:rsidR="00762A82" w:rsidRPr="00EF643D" w:rsidRDefault="00762A82" w:rsidP="00B801F5">
      <w:pPr>
        <w:pStyle w:val="Body"/>
      </w:pPr>
      <w:r w:rsidRPr="00EF643D">
        <w:t>To create the base data and objects for t</w:t>
      </w:r>
      <w:r w:rsidR="00B801F5">
        <w:t>he MapCapture Interface modules:</w:t>
      </w:r>
    </w:p>
    <w:p w14:paraId="2BE6081D" w14:textId="77777777" w:rsidR="00762A82" w:rsidRPr="00EF643D" w:rsidRDefault="00762A82" w:rsidP="00FD1EF6">
      <w:pPr>
        <w:pStyle w:val="Body"/>
        <w:numPr>
          <w:ilvl w:val="0"/>
          <w:numId w:val="38"/>
        </w:numPr>
      </w:pPr>
      <w:r w:rsidRPr="00EF643D">
        <w:t xml:space="preserve">Change directory to </w:t>
      </w:r>
      <w:r w:rsidRPr="00E06E14">
        <w:rPr>
          <w:rStyle w:val="HighlightText"/>
        </w:rPr>
        <w:t>&lt;exor_base&gt;</w:t>
      </w:r>
      <w:r w:rsidRPr="00EF643D">
        <w:t>\mcp\install</w:t>
      </w:r>
    </w:p>
    <w:p w14:paraId="32D2132F" w14:textId="75E45E8B" w:rsidR="00762A82" w:rsidRPr="00EF643D" w:rsidRDefault="00762A82" w:rsidP="00FD1EF6">
      <w:pPr>
        <w:pStyle w:val="Body"/>
        <w:numPr>
          <w:ilvl w:val="0"/>
          <w:numId w:val="38"/>
        </w:numPr>
      </w:pPr>
      <w:r w:rsidRPr="00EF643D">
        <w:t>Login to SQL*PLUS as the highways owner on the client PC and run the following command</w:t>
      </w:r>
      <w:r w:rsidR="00B801F5">
        <w:br/>
      </w:r>
    </w:p>
    <w:p w14:paraId="4036B2F6" w14:textId="32DDE4A8" w:rsidR="00762A82" w:rsidRPr="00EF643D" w:rsidRDefault="00762A82" w:rsidP="00B801F5">
      <w:pPr>
        <w:pStyle w:val="Body"/>
      </w:pPr>
      <w:r w:rsidRPr="00EF643D">
        <w:tab/>
      </w:r>
      <w:r w:rsidR="00B801F5">
        <w:tab/>
      </w:r>
      <w:r w:rsidRPr="00EF643D">
        <w:t>start mcp_inst.sql</w:t>
      </w:r>
    </w:p>
    <w:p w14:paraId="0D7C6CC0" w14:textId="77777777" w:rsidR="00762A82" w:rsidRPr="00EF643D" w:rsidRDefault="00762A82" w:rsidP="00B801F5">
      <w:pPr>
        <w:pStyle w:val="Body"/>
      </w:pPr>
    </w:p>
    <w:p w14:paraId="7964AC02" w14:textId="77777777" w:rsidR="00762A82" w:rsidRPr="00EF643D" w:rsidRDefault="00762A82" w:rsidP="00FD1EF6">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627B3A7" w14:textId="3437E17A" w:rsidR="00762A82" w:rsidRDefault="00762A82" w:rsidP="00FD1EF6">
      <w:pPr>
        <w:pStyle w:val="Body"/>
        <w:numPr>
          <w:ilvl w:val="0"/>
          <w:numId w:val="39"/>
        </w:numPr>
      </w:pPr>
      <w:r w:rsidRPr="00EF643D">
        <w:t>For example, if you installed your highways software in a directory called EXOR on your C drive, you would enter the following when prompted.</w:t>
      </w:r>
    </w:p>
    <w:p w14:paraId="63E06CA9" w14:textId="643C2671" w:rsidR="00762A82" w:rsidRPr="00EF643D" w:rsidRDefault="00832ED7" w:rsidP="00762A82">
      <w:r>
        <w:br/>
      </w:r>
      <w:r w:rsidR="00762A82" w:rsidRPr="00EF643D">
        <w:t> </w:t>
      </w:r>
      <w:r>
        <w:tab/>
      </w:r>
      <w:r>
        <w:tab/>
      </w:r>
      <w:r w:rsidR="00762A82" w:rsidRPr="00EF643D">
        <w:t>C:\EXOR\</w:t>
      </w:r>
    </w:p>
    <w:p w14:paraId="56447E69" w14:textId="77777777" w:rsidR="00762A82" w:rsidRPr="00EF643D" w:rsidRDefault="00762A82" w:rsidP="00FD1EF6">
      <w:pPr>
        <w:pStyle w:val="Body"/>
        <w:numPr>
          <w:ilvl w:val="0"/>
          <w:numId w:val="40"/>
        </w:numPr>
      </w:pPr>
      <w:r w:rsidRPr="00EF643D">
        <w:t>When you have supplied this value, you will be prompted to confirm that it is correct and asked whether you wish to continue.</w:t>
      </w:r>
    </w:p>
    <w:p w14:paraId="1CB25F48" w14:textId="77777777" w:rsidR="00762A82" w:rsidRPr="00EF643D" w:rsidRDefault="00762A82" w:rsidP="00832ED7">
      <w:pPr>
        <w:pStyle w:val="Body"/>
      </w:pPr>
      <w:r w:rsidRPr="00EF643D">
        <w:t> </w:t>
      </w:r>
    </w:p>
    <w:p w14:paraId="01FE1E88" w14:textId="77777777" w:rsidR="00762A82" w:rsidRPr="00EF643D" w:rsidRDefault="00762A82" w:rsidP="00FD1EF6">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0CE604ED" w14:textId="77777777" w:rsidR="00762A82" w:rsidRPr="00EF643D" w:rsidRDefault="00762A82" w:rsidP="00FD1EF6">
      <w:pPr>
        <w:pStyle w:val="Body"/>
        <w:numPr>
          <w:ilvl w:val="0"/>
          <w:numId w:val="40"/>
        </w:numPr>
      </w:pPr>
      <w:r w:rsidRPr="00EF643D">
        <w:t xml:space="preserve">When the script has completed, all the MapCapture Interface objects and data will have been installed. </w:t>
      </w:r>
    </w:p>
    <w:p w14:paraId="1218E6AA" w14:textId="48233E7E" w:rsidR="00762A82" w:rsidRPr="00EC59A4" w:rsidRDefault="00762A82" w:rsidP="00762A82">
      <w:pPr>
        <w:pStyle w:val="Heading4"/>
        <w:ind w:left="432" w:hanging="432"/>
      </w:pPr>
      <w:bookmarkStart w:id="319" w:name="_Toc378938195"/>
      <w:r w:rsidRPr="00EC59A4">
        <w:lastRenderedPageBreak/>
        <w:t>Checking Log File(s)</w:t>
      </w:r>
      <w:bookmarkEnd w:id="319"/>
    </w:p>
    <w:p w14:paraId="6055C99E" w14:textId="77777777" w:rsidR="00762A82" w:rsidRPr="00EC4B2B" w:rsidRDefault="00762A82" w:rsidP="00762A82">
      <w:pPr>
        <w:rPr>
          <w:b/>
        </w:rPr>
      </w:pPr>
    </w:p>
    <w:p w14:paraId="5624A5A3" w14:textId="6546781A" w:rsidR="00762A82" w:rsidRDefault="00762A82" w:rsidP="00832ED7">
      <w:pPr>
        <w:pStyle w:val="Body"/>
      </w:pPr>
      <w:r w:rsidRPr="00EF643D">
        <w:t>The following log files are produced in the working directory.  At the end of the install, they can be viewed to check for any errors that could have occurred during the install process.</w:t>
      </w:r>
    </w:p>
    <w:p w14:paraId="5B7A5FFA" w14:textId="77777777" w:rsidR="00832ED7" w:rsidRPr="00EF643D" w:rsidRDefault="00832ED7" w:rsidP="00832ED7">
      <w:pPr>
        <w:pStyle w:val="Body"/>
      </w:pPr>
    </w:p>
    <w:p w14:paraId="56F345FD" w14:textId="77777777" w:rsidR="00762A82" w:rsidRPr="00EF643D" w:rsidRDefault="00762A82" w:rsidP="00832ED7">
      <w:pPr>
        <w:pStyle w:val="Body"/>
        <w:ind w:firstLine="720"/>
      </w:pPr>
      <w:r w:rsidRPr="00EF643D">
        <w:t>mcp_install_1_&lt;date&amp;time&gt;.LOG</w:t>
      </w:r>
    </w:p>
    <w:p w14:paraId="4DD0EAB4" w14:textId="77777777" w:rsidR="00762A82" w:rsidRPr="00EF643D" w:rsidRDefault="00762A82" w:rsidP="00832ED7">
      <w:pPr>
        <w:pStyle w:val="Body"/>
        <w:ind w:firstLine="720"/>
      </w:pPr>
      <w:r w:rsidRPr="00EF643D">
        <w:t>mcp_install_2_&lt;date&amp;time&gt;.LOG</w:t>
      </w:r>
    </w:p>
    <w:p w14:paraId="62C8D587" w14:textId="77777777" w:rsidR="00762A82" w:rsidRPr="00EF643D" w:rsidRDefault="00762A82" w:rsidP="00832ED7">
      <w:pPr>
        <w:pStyle w:val="Body"/>
      </w:pPr>
    </w:p>
    <w:p w14:paraId="4DB48996" w14:textId="183526B1" w:rsidR="00762A82" w:rsidRPr="00EF643D" w:rsidRDefault="00762A82" w:rsidP="00832ED7">
      <w:pPr>
        <w:pStyle w:val="Body"/>
      </w:pPr>
      <w:r w:rsidRPr="00EF643D">
        <w:t xml:space="preserve">Please raise and attach the logs to a ticket with </w:t>
      </w:r>
      <w:hyperlink r:id="rId91" w:history="1">
        <w:r w:rsidRPr="00EF643D">
          <w:rPr>
            <w:rStyle w:val="Hyperlink"/>
          </w:rPr>
          <w:t>http://selectservices.bentley.com</w:t>
        </w:r>
      </w:hyperlink>
      <w:r w:rsidRPr="00EF643D">
        <w:t xml:space="preserve"> to allow Bentley (formerly exor) support staff to verify the install has been successful.</w:t>
      </w:r>
    </w:p>
    <w:p w14:paraId="220F2EC3" w14:textId="77777777" w:rsidR="00762A82" w:rsidRPr="00EF643D" w:rsidRDefault="00762A82" w:rsidP="00832ED7">
      <w:pPr>
        <w:pStyle w:val="Body"/>
      </w:pPr>
    </w:p>
    <w:p w14:paraId="3B81BE90" w14:textId="77777777" w:rsidR="00762A82" w:rsidRPr="00EF643D" w:rsidRDefault="00762A82" w:rsidP="00832ED7">
      <w:pPr>
        <w:pStyle w:val="Body"/>
      </w:pPr>
      <w:r w:rsidRPr="00EF643D">
        <w:t>Due to interdependencies between some Exor products, please ignore all compilation errors until all of your products have been installed.</w:t>
      </w:r>
    </w:p>
    <w:p w14:paraId="5893BC40" w14:textId="277E55D8" w:rsidR="00762A82" w:rsidRPr="00EF643D" w:rsidRDefault="00762A82" w:rsidP="00762A82">
      <w:pPr>
        <w:pStyle w:val="Heading3"/>
        <w:tabs>
          <w:tab w:val="left" w:pos="1080"/>
        </w:tabs>
        <w:ind w:left="432" w:hanging="432"/>
      </w:pPr>
      <w:bookmarkStart w:id="320" w:name="_Toc267554022"/>
      <w:bookmarkStart w:id="321" w:name="_Toc279737488"/>
      <w:bookmarkStart w:id="322" w:name="_Toc299616439"/>
      <w:bookmarkStart w:id="323" w:name="_Toc320697417"/>
      <w:bookmarkStart w:id="324" w:name="_Toc366492090"/>
      <w:bookmarkStart w:id="325" w:name="_Toc378938196"/>
      <w:bookmarkStart w:id="326" w:name="_Toc47445500"/>
      <w:r w:rsidRPr="00EF643D">
        <w:t>Upgrade of MapCapture</w:t>
      </w:r>
      <w:bookmarkEnd w:id="320"/>
      <w:r w:rsidRPr="00EF643D">
        <w:t xml:space="preserve"> Interface</w:t>
      </w:r>
      <w:bookmarkEnd w:id="321"/>
      <w:bookmarkEnd w:id="322"/>
      <w:bookmarkEnd w:id="323"/>
      <w:bookmarkEnd w:id="324"/>
      <w:bookmarkEnd w:id="325"/>
      <w:bookmarkEnd w:id="326"/>
    </w:p>
    <w:p w14:paraId="2AFB53AE" w14:textId="0C02A460" w:rsidR="00762A82" w:rsidRPr="00EF643D" w:rsidRDefault="00762A82" w:rsidP="00832ED7">
      <w:pPr>
        <w:pStyle w:val="Body"/>
      </w:pPr>
      <w:r w:rsidRPr="00EF643D">
        <w:t>This section describes the steps necessary to upgrade MapCapture Interface to 4.</w:t>
      </w:r>
      <w:r w:rsidR="00832ED7">
        <w:t>8</w:t>
      </w:r>
      <w:r w:rsidRPr="00EF643D">
        <w:t>.0.</w:t>
      </w:r>
      <w:r w:rsidR="003C77F6">
        <w:t>x</w:t>
      </w:r>
    </w:p>
    <w:p w14:paraId="779A4CCA" w14:textId="77777777" w:rsidR="00762A82" w:rsidRPr="00EF643D" w:rsidRDefault="00762A82" w:rsidP="00832ED7">
      <w:pPr>
        <w:pStyle w:val="Body"/>
      </w:pPr>
      <w:r w:rsidRPr="00EF643D">
        <w:t>To upgrade the base data and objects for the MapCapture Interface modules;</w:t>
      </w:r>
    </w:p>
    <w:p w14:paraId="7580D3CC" w14:textId="77777777" w:rsidR="00762A82" w:rsidRPr="00EF643D" w:rsidRDefault="00762A82" w:rsidP="00832ED7">
      <w:pPr>
        <w:pStyle w:val="Body"/>
      </w:pPr>
    </w:p>
    <w:p w14:paraId="6A4A2108" w14:textId="77777777" w:rsidR="00762A82" w:rsidRPr="00EF643D" w:rsidRDefault="00762A82" w:rsidP="00FD1EF6">
      <w:pPr>
        <w:pStyle w:val="Body"/>
        <w:numPr>
          <w:ilvl w:val="0"/>
          <w:numId w:val="41"/>
        </w:numPr>
      </w:pPr>
      <w:r w:rsidRPr="00EF643D">
        <w:t xml:space="preserve">Change directory to </w:t>
      </w:r>
      <w:r w:rsidRPr="00E06E14">
        <w:rPr>
          <w:rStyle w:val="HighlightText"/>
        </w:rPr>
        <w:t>&lt;exor_base&gt;</w:t>
      </w:r>
      <w:r w:rsidRPr="00EF643D">
        <w:t>\mcp\install</w:t>
      </w:r>
    </w:p>
    <w:p w14:paraId="38E22DB6" w14:textId="77777777" w:rsidR="00762A82" w:rsidRPr="00EF643D" w:rsidRDefault="00762A82" w:rsidP="00FD1EF6">
      <w:pPr>
        <w:pStyle w:val="Body"/>
        <w:numPr>
          <w:ilvl w:val="0"/>
          <w:numId w:val="41"/>
        </w:numPr>
      </w:pPr>
      <w:r w:rsidRPr="00EF643D">
        <w:t xml:space="preserve">Login to SQL*PLUS as the highways owner on the client PC </w:t>
      </w:r>
    </w:p>
    <w:p w14:paraId="580077FB" w14:textId="26F1ECFF" w:rsidR="00762A82" w:rsidRDefault="00762A82" w:rsidP="00FD1EF6">
      <w:pPr>
        <w:pStyle w:val="Body"/>
        <w:numPr>
          <w:ilvl w:val="0"/>
          <w:numId w:val="41"/>
        </w:numPr>
      </w:pPr>
      <w:r w:rsidRPr="00EF643D">
        <w:t>Run the following command</w:t>
      </w:r>
    </w:p>
    <w:p w14:paraId="2A1DA776" w14:textId="77777777" w:rsidR="00832ED7" w:rsidRPr="00EF643D" w:rsidRDefault="00832ED7" w:rsidP="00832ED7">
      <w:pPr>
        <w:pStyle w:val="Body"/>
        <w:ind w:left="720"/>
      </w:pPr>
    </w:p>
    <w:p w14:paraId="2507C25C" w14:textId="634E2B30" w:rsidR="00762A82" w:rsidRPr="00EF643D" w:rsidRDefault="00762A82" w:rsidP="00832ED7">
      <w:pPr>
        <w:pStyle w:val="Body"/>
      </w:pPr>
      <w:r w:rsidRPr="00EF643D">
        <w:tab/>
      </w:r>
      <w:r w:rsidR="00832ED7">
        <w:tab/>
      </w:r>
      <w:r w:rsidRPr="00EF643D">
        <w:t>start mcp4</w:t>
      </w:r>
      <w:r w:rsidR="00832ED7">
        <w:t>7</w:t>
      </w:r>
      <w:r w:rsidRPr="00EF643D">
        <w:t>00_mcp4</w:t>
      </w:r>
      <w:r w:rsidR="00832ED7">
        <w:t>8</w:t>
      </w:r>
      <w:r w:rsidRPr="00EF643D">
        <w:t>00.sql</w:t>
      </w:r>
    </w:p>
    <w:p w14:paraId="35B805A9" w14:textId="77777777" w:rsidR="00762A82" w:rsidRPr="00EF643D" w:rsidRDefault="00762A82" w:rsidP="00832ED7">
      <w:pPr>
        <w:pStyle w:val="Body"/>
      </w:pPr>
      <w:r w:rsidRPr="00EF643D">
        <w:tab/>
      </w:r>
      <w:r w:rsidRPr="00EF643D">
        <w:tab/>
        <w:t> </w:t>
      </w:r>
    </w:p>
    <w:p w14:paraId="6FBDEDBF" w14:textId="77777777" w:rsidR="00762A82" w:rsidRPr="00EF643D" w:rsidRDefault="00762A82" w:rsidP="00FD1EF6">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6456B1EB" w14:textId="77777777" w:rsidR="00762A82" w:rsidRPr="00EF643D" w:rsidRDefault="00762A82" w:rsidP="00FD1EF6">
      <w:pPr>
        <w:pStyle w:val="Body"/>
        <w:numPr>
          <w:ilvl w:val="0"/>
          <w:numId w:val="42"/>
        </w:numPr>
      </w:pPr>
      <w:r w:rsidRPr="00EF643D">
        <w:t>For example, if you installed your highways software in a directory called EXOR on your C drive, you would enter the following when prompted.</w:t>
      </w:r>
    </w:p>
    <w:p w14:paraId="6CF4762F" w14:textId="77777777" w:rsidR="00762A82" w:rsidRPr="00EF643D" w:rsidRDefault="00762A82" w:rsidP="00832ED7">
      <w:pPr>
        <w:pStyle w:val="Body"/>
      </w:pPr>
      <w:r w:rsidRPr="00EF643D">
        <w:t> </w:t>
      </w:r>
    </w:p>
    <w:p w14:paraId="7966E5E7" w14:textId="77777777" w:rsidR="00762A82" w:rsidRPr="00EF643D" w:rsidRDefault="00762A82" w:rsidP="00832ED7">
      <w:pPr>
        <w:pStyle w:val="Body"/>
        <w:ind w:left="720" w:firstLine="720"/>
      </w:pPr>
      <w:r w:rsidRPr="00EF643D">
        <w:t>C:\EXOR\</w:t>
      </w:r>
    </w:p>
    <w:p w14:paraId="7B8EC06E" w14:textId="77777777" w:rsidR="00762A82" w:rsidRPr="00EF643D" w:rsidRDefault="00762A82" w:rsidP="00832ED7">
      <w:pPr>
        <w:pStyle w:val="Body"/>
      </w:pPr>
      <w:r w:rsidRPr="00EF643D">
        <w:t> </w:t>
      </w:r>
    </w:p>
    <w:p w14:paraId="2E79435C" w14:textId="77777777" w:rsidR="00762A82" w:rsidRPr="00EF643D" w:rsidRDefault="00762A82" w:rsidP="00FD1EF6">
      <w:pPr>
        <w:pStyle w:val="Body"/>
        <w:numPr>
          <w:ilvl w:val="0"/>
          <w:numId w:val="42"/>
        </w:numPr>
      </w:pPr>
      <w:r w:rsidRPr="00EF643D">
        <w:t>When you have supplied this value, you will be prompted to confirm that it is correct and asked whether you wish to continue.</w:t>
      </w:r>
    </w:p>
    <w:p w14:paraId="7D19DC96" w14:textId="077C94A2" w:rsidR="00762A82" w:rsidRPr="00EF643D" w:rsidRDefault="00762A82" w:rsidP="00FD1EF6">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64306139" w14:textId="77777777" w:rsidR="00762A82" w:rsidRPr="00EF643D" w:rsidRDefault="00762A82" w:rsidP="00FD1EF6">
      <w:pPr>
        <w:pStyle w:val="Body"/>
        <w:numPr>
          <w:ilvl w:val="0"/>
          <w:numId w:val="42"/>
        </w:numPr>
      </w:pPr>
      <w:r w:rsidRPr="00EF643D">
        <w:t xml:space="preserve">When the script has completed, all the MapCapture Interface objects and data will have been upgraded. </w:t>
      </w:r>
    </w:p>
    <w:p w14:paraId="6266265A" w14:textId="7726824A" w:rsidR="00762A82" w:rsidRPr="00EC59A4" w:rsidRDefault="00762A82" w:rsidP="00762A82">
      <w:pPr>
        <w:pStyle w:val="Heading4"/>
        <w:ind w:left="432" w:hanging="432"/>
      </w:pPr>
      <w:bookmarkStart w:id="327" w:name="_Toc378938197"/>
      <w:r w:rsidRPr="00EC59A4">
        <w:lastRenderedPageBreak/>
        <w:t>Checking Log File(s)</w:t>
      </w:r>
      <w:bookmarkEnd w:id="327"/>
    </w:p>
    <w:p w14:paraId="6724FA7C" w14:textId="77777777" w:rsidR="00762A82" w:rsidRPr="00EF643D" w:rsidRDefault="00762A82" w:rsidP="00832ED7">
      <w:pPr>
        <w:pStyle w:val="Body"/>
      </w:pPr>
      <w:r w:rsidRPr="00EF643D">
        <w:t>The following log files are produced in the working directory.  At the end of the upgrade, they can be viewed to check for any errors that could have occurred during the upgrade process.</w:t>
      </w:r>
    </w:p>
    <w:p w14:paraId="10AA5A5D" w14:textId="77777777" w:rsidR="00762A82" w:rsidRPr="00EF643D" w:rsidRDefault="00762A82" w:rsidP="00832ED7">
      <w:pPr>
        <w:pStyle w:val="Body"/>
      </w:pPr>
      <w:r w:rsidRPr="00EF643D">
        <w:tab/>
      </w:r>
    </w:p>
    <w:p w14:paraId="72596A2A" w14:textId="0566D53E" w:rsidR="00762A82" w:rsidRPr="00EF643D" w:rsidRDefault="00CA218E" w:rsidP="00832ED7">
      <w:pPr>
        <w:pStyle w:val="Body"/>
        <w:ind w:firstLine="720"/>
      </w:pPr>
      <w:r>
        <w:t>m</w:t>
      </w:r>
      <w:r w:rsidR="00762A82">
        <w:t>cp</w:t>
      </w:r>
      <w:r w:rsidR="00832ED7">
        <w:t>47</w:t>
      </w:r>
      <w:r w:rsidR="00762A82">
        <w:t>00_mcp4</w:t>
      </w:r>
      <w:r w:rsidR="00832ED7">
        <w:t>8</w:t>
      </w:r>
      <w:r w:rsidR="00762A82" w:rsidRPr="00EF643D">
        <w:t>00_1_&lt;date&amp;time&gt;.LOG</w:t>
      </w:r>
    </w:p>
    <w:p w14:paraId="6B4AB8ED" w14:textId="09364D6F" w:rsidR="00762A82" w:rsidRDefault="00CA218E" w:rsidP="00832ED7">
      <w:pPr>
        <w:pStyle w:val="Body"/>
        <w:ind w:firstLine="720"/>
      </w:pPr>
      <w:r>
        <w:t>m</w:t>
      </w:r>
      <w:r w:rsidR="00762A82">
        <w:t>cp</w:t>
      </w:r>
      <w:r w:rsidR="00832ED7">
        <w:t>47</w:t>
      </w:r>
      <w:r w:rsidR="00762A82">
        <w:t>00_mcp4</w:t>
      </w:r>
      <w:r w:rsidR="00832ED7">
        <w:t>8</w:t>
      </w:r>
      <w:r w:rsidR="00762A82" w:rsidRPr="00EF643D">
        <w:t>00_2_&lt;date&amp;time&gt;.LOG</w:t>
      </w:r>
    </w:p>
    <w:p w14:paraId="4D7C71D3" w14:textId="77777777" w:rsidR="00832ED7" w:rsidRDefault="00832ED7" w:rsidP="00832ED7">
      <w:pPr>
        <w:pStyle w:val="Body"/>
        <w:ind w:firstLine="720"/>
      </w:pPr>
    </w:p>
    <w:p w14:paraId="2604E11C" w14:textId="4A1A0B86" w:rsidR="00762A82" w:rsidRPr="00EF643D" w:rsidRDefault="00762A82" w:rsidP="00832ED7">
      <w:pPr>
        <w:pStyle w:val="Body"/>
      </w:pPr>
      <w:r w:rsidRPr="00EF643D">
        <w:t xml:space="preserve">Please raise and attach the logs to a ticket with </w:t>
      </w:r>
      <w:hyperlink r:id="rId92" w:history="1">
        <w:r w:rsidRPr="00EF643D">
          <w:rPr>
            <w:rStyle w:val="Hyperlink"/>
          </w:rPr>
          <w:t>http://selectservices.bentley.com</w:t>
        </w:r>
      </w:hyperlink>
      <w:r w:rsidRPr="00EF643D">
        <w:t xml:space="preserve"> to allow Bentley (formerly exor) support staff to verify the upgrade has been successful.</w:t>
      </w:r>
    </w:p>
    <w:p w14:paraId="492C5E74" w14:textId="77777777" w:rsidR="00762A82" w:rsidRPr="00EF643D" w:rsidRDefault="00762A82" w:rsidP="00832ED7">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4A2E6037" w14:textId="0E84A214" w:rsidR="00762A82" w:rsidRPr="00EF643D" w:rsidRDefault="00762A82" w:rsidP="00762A82">
      <w:pPr>
        <w:pStyle w:val="Heading3"/>
        <w:tabs>
          <w:tab w:val="left" w:pos="1080"/>
        </w:tabs>
        <w:ind w:left="432" w:hanging="432"/>
      </w:pPr>
      <w:bookmarkStart w:id="328" w:name="_Toc320697418"/>
      <w:bookmarkStart w:id="329" w:name="_Toc366492091"/>
      <w:bookmarkStart w:id="330" w:name="_Toc378938198"/>
      <w:bookmarkStart w:id="331" w:name="_Toc47445501"/>
      <w:r w:rsidRPr="00EF643D">
        <w:t>Post Upgrade Tasks</w:t>
      </w:r>
      <w:bookmarkEnd w:id="328"/>
      <w:bookmarkEnd w:id="329"/>
      <w:bookmarkEnd w:id="330"/>
      <w:bookmarkEnd w:id="331"/>
    </w:p>
    <w:p w14:paraId="30606FC1" w14:textId="77777777" w:rsidR="00762A82" w:rsidRPr="00EF643D" w:rsidRDefault="00762A82" w:rsidP="00832ED7">
      <w:pPr>
        <w:pStyle w:val="Body"/>
      </w:pPr>
      <w:r w:rsidRPr="00EF643D">
        <w:t>After the upgrade of MapCapture Interface has completed it is necessary to create the metadata for the loader.</w:t>
      </w:r>
    </w:p>
    <w:p w14:paraId="7EAC00F9" w14:textId="77777777" w:rsidR="00762A82" w:rsidRPr="00EF643D" w:rsidRDefault="00762A82" w:rsidP="00832ED7">
      <w:pPr>
        <w:pStyle w:val="Body"/>
      </w:pPr>
    </w:p>
    <w:p w14:paraId="27AE43B3" w14:textId="77777777" w:rsidR="00762A82" w:rsidRPr="00EF643D" w:rsidRDefault="00762A82" w:rsidP="00FD1EF6">
      <w:pPr>
        <w:pStyle w:val="Body"/>
        <w:numPr>
          <w:ilvl w:val="0"/>
          <w:numId w:val="43"/>
        </w:numPr>
      </w:pPr>
      <w:r w:rsidRPr="00EF643D">
        <w:t xml:space="preserve">Change directory to </w:t>
      </w:r>
      <w:r w:rsidRPr="00E06E14">
        <w:rPr>
          <w:rStyle w:val="HighlightText"/>
        </w:rPr>
        <w:t>&lt;exor_base&gt;</w:t>
      </w:r>
      <w:r w:rsidRPr="00EF643D">
        <w:t>\mcp\install</w:t>
      </w:r>
    </w:p>
    <w:p w14:paraId="6367EB96" w14:textId="77777777" w:rsidR="00762A82" w:rsidRPr="00EF643D" w:rsidRDefault="00762A82" w:rsidP="00FD1EF6">
      <w:pPr>
        <w:pStyle w:val="Body"/>
        <w:numPr>
          <w:ilvl w:val="0"/>
          <w:numId w:val="43"/>
        </w:numPr>
      </w:pPr>
      <w:r w:rsidRPr="00EF643D">
        <w:t xml:space="preserve">Login to SQL*PLUS as the highways owner on the client PC </w:t>
      </w:r>
    </w:p>
    <w:p w14:paraId="24C5D739" w14:textId="438DAD55" w:rsidR="00762A82" w:rsidRDefault="00762A82" w:rsidP="00FD1EF6">
      <w:pPr>
        <w:pStyle w:val="Body"/>
        <w:numPr>
          <w:ilvl w:val="0"/>
          <w:numId w:val="43"/>
        </w:numPr>
      </w:pPr>
      <w:r w:rsidRPr="00EF643D">
        <w:t>Run the following command</w:t>
      </w:r>
    </w:p>
    <w:p w14:paraId="2D3F65E7" w14:textId="77777777" w:rsidR="00832ED7" w:rsidRPr="00EF643D" w:rsidRDefault="00832ED7" w:rsidP="00832ED7">
      <w:pPr>
        <w:pStyle w:val="Body"/>
        <w:ind w:left="720"/>
      </w:pPr>
    </w:p>
    <w:p w14:paraId="54DE779A" w14:textId="7547A315" w:rsidR="00762A82" w:rsidRPr="00EF643D" w:rsidRDefault="00762A82" w:rsidP="00832ED7">
      <w:pPr>
        <w:pStyle w:val="Body"/>
      </w:pPr>
      <w:r w:rsidRPr="00EF643D">
        <w:tab/>
      </w:r>
      <w:r w:rsidR="00832ED7">
        <w:tab/>
      </w:r>
      <w:r w:rsidRPr="00EF643D">
        <w:t>start mcp_nlf_data.sql</w:t>
      </w:r>
    </w:p>
    <w:p w14:paraId="24F5E3EB" w14:textId="2C3CE0CA" w:rsidR="00762A82" w:rsidRPr="00EF643D" w:rsidRDefault="00762A82" w:rsidP="00762A82">
      <w:pPr>
        <w:pStyle w:val="Heading3"/>
        <w:tabs>
          <w:tab w:val="left" w:pos="1080"/>
        </w:tabs>
        <w:ind w:left="432" w:hanging="432"/>
      </w:pPr>
      <w:bookmarkStart w:id="332" w:name="_Toc267554023"/>
      <w:bookmarkStart w:id="333" w:name="_Toc279737489"/>
      <w:bookmarkStart w:id="334" w:name="_Toc299616441"/>
      <w:bookmarkStart w:id="335" w:name="_Toc320697419"/>
      <w:bookmarkStart w:id="336" w:name="_Toc366492092"/>
      <w:bookmarkStart w:id="337" w:name="_Toc378938199"/>
      <w:bookmarkStart w:id="338" w:name="_Toc47445502"/>
      <w:r w:rsidRPr="00EF643D">
        <w:t>Mandatory Configuration</w:t>
      </w:r>
      <w:bookmarkEnd w:id="332"/>
      <w:bookmarkEnd w:id="333"/>
      <w:bookmarkEnd w:id="334"/>
      <w:bookmarkEnd w:id="335"/>
      <w:bookmarkEnd w:id="336"/>
      <w:bookmarkEnd w:id="337"/>
      <w:bookmarkEnd w:id="338"/>
    </w:p>
    <w:p w14:paraId="0BE666A4" w14:textId="77777777" w:rsidR="00762A82" w:rsidRPr="00EF643D" w:rsidRDefault="00762A82" w:rsidP="00832ED7">
      <w:pPr>
        <w:pStyle w:val="Body"/>
      </w:pPr>
      <w:r w:rsidRPr="00EF643D">
        <w:t xml:space="preserve">Before accessing MapCapture Interface you must check the file exor_version.txt.  </w:t>
      </w:r>
    </w:p>
    <w:p w14:paraId="0DD30F2E" w14:textId="26CD3E52" w:rsidR="00762A82" w:rsidRPr="00EF643D" w:rsidRDefault="00762A82" w:rsidP="00832ED7">
      <w:pPr>
        <w:pStyle w:val="Body"/>
      </w:pPr>
      <w:r w:rsidRPr="00EF643D">
        <w:t xml:space="preserve">This file is referenced in Windows Registry setting ‘EXOR_VERSION’ and by default can be located in the </w:t>
      </w:r>
      <w:r>
        <w:t xml:space="preserve">runtime environment bin folder. </w:t>
      </w:r>
    </w:p>
    <w:p w14:paraId="38F911B0" w14:textId="77777777" w:rsidR="00762A82" w:rsidRPr="00EF643D" w:rsidRDefault="00762A82" w:rsidP="00832ED7">
      <w:pPr>
        <w:pStyle w:val="Body"/>
      </w:pPr>
      <w:r w:rsidRPr="00EF643D">
        <w:t>Ensure that the entry for MapCapture Interface is set accordingly;</w:t>
      </w:r>
    </w:p>
    <w:p w14:paraId="133B9D2A" w14:textId="23ECE7B7" w:rsidR="00762A82" w:rsidRPr="00541833" w:rsidRDefault="00CA218E" w:rsidP="00CA218E">
      <w:pPr>
        <w:ind w:left="720"/>
        <w:rPr>
          <w:rStyle w:val="HighlightText"/>
        </w:rPr>
      </w:pPr>
      <w:r>
        <w:rPr>
          <w:rStyle w:val="HighlightText"/>
        </w:rPr>
        <w:br/>
      </w:r>
      <w:r w:rsidR="00762A82" w:rsidRPr="00541833">
        <w:rPr>
          <w:rStyle w:val="HighlightText"/>
        </w:rPr>
        <w:t>MCP=4.</w:t>
      </w:r>
      <w:r w:rsidR="00832ED7">
        <w:rPr>
          <w:rStyle w:val="HighlightText"/>
        </w:rPr>
        <w:t>8</w:t>
      </w:r>
      <w:r w:rsidR="00762A82" w:rsidRPr="00541833">
        <w:rPr>
          <w:rStyle w:val="HighlightText"/>
        </w:rPr>
        <w:t>.0.</w:t>
      </w:r>
      <w:r w:rsidR="003C77F6">
        <w:rPr>
          <w:rStyle w:val="HighlightText"/>
        </w:rPr>
        <w:t>1</w:t>
      </w:r>
    </w:p>
    <w:p w14:paraId="5A889CAA" w14:textId="46FAAF9C" w:rsidR="00325635" w:rsidRDefault="00325635" w:rsidP="00730AE7">
      <w:pPr>
        <w:jc w:val="both"/>
        <w:rPr>
          <w:b/>
        </w:rPr>
      </w:pPr>
    </w:p>
    <w:p w14:paraId="5AC11273" w14:textId="2CBEF0DC" w:rsidR="00BA5B6D" w:rsidRDefault="00BA5B6D" w:rsidP="002703E7">
      <w:pPr>
        <w:jc w:val="both"/>
        <w:rPr>
          <w:b/>
        </w:rPr>
      </w:pPr>
    </w:p>
    <w:p w14:paraId="342AE417" w14:textId="06F84EC2" w:rsidR="00314DA9" w:rsidRDefault="00314DA9" w:rsidP="002703E7">
      <w:pPr>
        <w:jc w:val="both"/>
        <w:rPr>
          <w:b/>
        </w:rPr>
      </w:pPr>
    </w:p>
    <w:p w14:paraId="7EF2197A" w14:textId="55C4CBB0" w:rsidR="00314DA9" w:rsidRDefault="00314DA9" w:rsidP="002703E7">
      <w:pPr>
        <w:jc w:val="both"/>
        <w:rPr>
          <w:b/>
        </w:rPr>
      </w:pPr>
    </w:p>
    <w:p w14:paraId="79C6F2DB" w14:textId="46FC58A0" w:rsidR="00314DA9" w:rsidRDefault="00314DA9" w:rsidP="002703E7">
      <w:pPr>
        <w:jc w:val="both"/>
        <w:rPr>
          <w:b/>
        </w:rPr>
      </w:pPr>
    </w:p>
    <w:p w14:paraId="64B4CA5A" w14:textId="77777777" w:rsidR="00A01F44" w:rsidRDefault="00A01F44" w:rsidP="00A01F44">
      <w:pPr>
        <w:pStyle w:val="Heading1"/>
      </w:pPr>
      <w:bookmarkStart w:id="339" w:name="_Toc279737501"/>
      <w:bookmarkStart w:id="340" w:name="_Toc299616453"/>
      <w:bookmarkStart w:id="341" w:name="_Toc320697431"/>
      <w:bookmarkStart w:id="342" w:name="_Toc338943914"/>
      <w:bookmarkStart w:id="343" w:name="_Toc366492103"/>
      <w:bookmarkStart w:id="344" w:name="_Toc381176396"/>
      <w:bookmarkStart w:id="345" w:name="_Toc381176385"/>
      <w:bookmarkStart w:id="346" w:name="_Toc47445503"/>
      <w:r w:rsidRPr="00EF643D">
        <w:lastRenderedPageBreak/>
        <w:t>UKPMS</w:t>
      </w:r>
      <w:bookmarkEnd w:id="345"/>
      <w:bookmarkEnd w:id="346"/>
    </w:p>
    <w:p w14:paraId="4F6CF2ED" w14:textId="56069DC3" w:rsidR="00D14AEA" w:rsidRPr="00EF643D" w:rsidRDefault="00D14AEA" w:rsidP="00D14AEA">
      <w:pPr>
        <w:pStyle w:val="Heading2"/>
      </w:pPr>
      <w:bookmarkStart w:id="347" w:name="_Toc47445504"/>
      <w:r w:rsidRPr="00EF643D">
        <w:t xml:space="preserve">Installation of the </w:t>
      </w:r>
      <w:r>
        <w:t>UKPMS</w:t>
      </w:r>
      <w:r>
        <w:t xml:space="preserve"> </w:t>
      </w:r>
      <w:r w:rsidRPr="00EF643D">
        <w:t>Software files</w:t>
      </w:r>
      <w:bookmarkEnd w:id="347"/>
    </w:p>
    <w:p w14:paraId="21B04265" w14:textId="1AD2CC47" w:rsidR="00D14AEA" w:rsidRPr="00EF643D" w:rsidRDefault="00D14AEA" w:rsidP="00D14AEA">
      <w:pPr>
        <w:pStyle w:val="Body"/>
      </w:pPr>
      <w:r w:rsidRPr="00EF643D">
        <w:t xml:space="preserve">To install the software components for </w:t>
      </w:r>
      <w:r>
        <w:t>UKPMS</w:t>
      </w:r>
      <w:r w:rsidRPr="00EF643D">
        <w:t xml:space="preserve">, extract the </w:t>
      </w:r>
      <w:r>
        <w:t>UKP</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01EFDD6F" w14:textId="77777777" w:rsidR="00D14AEA" w:rsidRPr="00F735F8" w:rsidRDefault="00D14AEA" w:rsidP="00D14AEA">
      <w:pPr>
        <w:pStyle w:val="Heading3"/>
      </w:pPr>
      <w:bookmarkStart w:id="348" w:name="_Toc47445505"/>
      <w:r w:rsidRPr="00F735F8">
        <w:t>Product Run-time Environment</w:t>
      </w:r>
      <w:bookmarkEnd w:id="348"/>
    </w:p>
    <w:p w14:paraId="6A0E9C66" w14:textId="37ABE67E" w:rsidR="00D14AEA" w:rsidRPr="00AA642B" w:rsidRDefault="00D14AEA" w:rsidP="00D14AEA">
      <w:pPr>
        <w:pStyle w:val="Body"/>
      </w:pPr>
      <w:r w:rsidRPr="00AA642B">
        <w:t xml:space="preserve">All </w:t>
      </w:r>
      <w:r>
        <w:t>UKPMS</w:t>
      </w:r>
      <w:r w:rsidRPr="00AA642B">
        <w:t xml:space="preserve"> run-time modules, held in the product release installation folder </w:t>
      </w:r>
      <w:r w:rsidRPr="00AA642B">
        <w:rPr>
          <w:rStyle w:val="HighlightText"/>
        </w:rPr>
        <w:t>&lt;exor_base&gt;</w:t>
      </w:r>
      <w:r w:rsidRPr="00AA642B">
        <w:t>\</w:t>
      </w:r>
      <w:r>
        <w:t>ukp</w:t>
      </w:r>
      <w:r w:rsidRPr="00AA642B">
        <w:t>\11g_bin, 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A80D8B">
        <w:t>3.1.1</w:t>
      </w:r>
      <w:r w:rsidRPr="00AA642B">
        <w:fldChar w:fldCharType="end"/>
      </w:r>
    </w:p>
    <w:p w14:paraId="4D92F449" w14:textId="77777777" w:rsidR="00D14AEA" w:rsidRPr="00F735F8" w:rsidRDefault="00D14AEA" w:rsidP="00D14AEA">
      <w:pPr>
        <w:rPr>
          <w:rStyle w:val="HighlightText"/>
        </w:rPr>
      </w:pPr>
      <w:r w:rsidRPr="00F735F8">
        <w:rPr>
          <w:rStyle w:val="HighlightText"/>
        </w:rPr>
        <w:t>If in any doubt, please raise a ticket at http://selectservices.bentley.com.</w:t>
      </w:r>
    </w:p>
    <w:p w14:paraId="19B26F56" w14:textId="45682872" w:rsidR="00D14AEA" w:rsidRPr="00EF643D" w:rsidRDefault="00D14AEA" w:rsidP="00D14AEA">
      <w:pPr>
        <w:pStyle w:val="Heading2"/>
      </w:pPr>
      <w:bookmarkStart w:id="349" w:name="_Toc47445506"/>
      <w:r>
        <w:t>UKPMS</w:t>
      </w:r>
      <w:r>
        <w:t xml:space="preserve"> DB Server</w:t>
      </w:r>
      <w:r w:rsidRPr="00EF643D">
        <w:t xml:space="preserve"> </w:t>
      </w:r>
      <w:r>
        <w:t>I</w:t>
      </w:r>
      <w:r w:rsidRPr="00EF643D">
        <w:t>nstall/Upgrade</w:t>
      </w:r>
      <w:bookmarkEnd w:id="349"/>
    </w:p>
    <w:p w14:paraId="6D65EF69" w14:textId="6D2E72C2" w:rsidR="00D14AEA" w:rsidRDefault="00D14AEA" w:rsidP="00D14AEA">
      <w:pPr>
        <w:pStyle w:val="Body"/>
      </w:pPr>
      <w:r w:rsidRPr="00EF643D">
        <w:t xml:space="preserve">This section provides details of steps involved in installing/upgrading the server components for </w:t>
      </w:r>
      <w:r>
        <w:t>UKPMS</w:t>
      </w:r>
      <w:r>
        <w:t xml:space="preserve"> </w:t>
      </w:r>
      <w:r w:rsidRPr="00EF643D">
        <w:t>to 4.</w:t>
      </w:r>
      <w:r>
        <w:t>8</w:t>
      </w:r>
      <w:r w:rsidRPr="00EF643D">
        <w:t>.0.</w:t>
      </w:r>
      <w:r>
        <w:t>x</w:t>
      </w:r>
      <w:r w:rsidRPr="00EF643D">
        <w:t>.</w:t>
      </w:r>
    </w:p>
    <w:p w14:paraId="7A9E7FAF" w14:textId="77777777" w:rsidR="00D14AEA" w:rsidRDefault="00D14AEA" w:rsidP="00D14AEA">
      <w:pPr>
        <w:pStyle w:val="Heading3"/>
      </w:pPr>
      <w:bookmarkStart w:id="350" w:name="_Toc47445507"/>
      <w:r>
        <w:t>Pre-Install and Upgrade</w:t>
      </w:r>
      <w:bookmarkEnd w:id="350"/>
    </w:p>
    <w:p w14:paraId="2D95562F" w14:textId="7B2D0B89" w:rsidR="00D14AEA" w:rsidRPr="00CA218E" w:rsidRDefault="00D14AEA" w:rsidP="00D14AEA">
      <w:pPr>
        <w:pStyle w:val="Body"/>
      </w:pPr>
      <w:r>
        <w:t xml:space="preserve">Please refer to sections </w:t>
      </w:r>
      <w:r>
        <w:fldChar w:fldCharType="begin"/>
      </w:r>
      <w:r>
        <w:instrText xml:space="preserve"> REF _Ref21942151 \r \h  \* MERGEFORMAT </w:instrText>
      </w:r>
      <w:r>
        <w:fldChar w:fldCharType="separate"/>
      </w:r>
      <w:r w:rsidR="00A80D8B">
        <w:t>3.2.1</w:t>
      </w:r>
      <w:r>
        <w:fldChar w:fldCharType="end"/>
      </w:r>
      <w:r>
        <w:t xml:space="preserve"> and </w:t>
      </w:r>
      <w:r>
        <w:fldChar w:fldCharType="begin"/>
      </w:r>
      <w:r>
        <w:instrText xml:space="preserve"> REF _Ref21942161 \r \h  \* MERGEFORMAT </w:instrText>
      </w:r>
      <w:r>
        <w:fldChar w:fldCharType="separate"/>
      </w:r>
      <w:r w:rsidR="00A80D8B">
        <w:t>3.2.2</w:t>
      </w:r>
      <w:r>
        <w:fldChar w:fldCharType="end"/>
      </w:r>
      <w:r>
        <w:t xml:space="preserve"> prior to Installing or Upgrading </w:t>
      </w:r>
      <w:r>
        <w:t>UKPMS</w:t>
      </w:r>
      <w:r>
        <w:t xml:space="preserve"> </w:t>
      </w:r>
    </w:p>
    <w:p w14:paraId="55181B6B" w14:textId="2327CB70" w:rsidR="00D14AEA" w:rsidRPr="00EF643D" w:rsidRDefault="00D14AEA" w:rsidP="00D14AEA">
      <w:pPr>
        <w:pStyle w:val="Heading3"/>
        <w:tabs>
          <w:tab w:val="left" w:pos="1080"/>
        </w:tabs>
        <w:ind w:left="432" w:hanging="432"/>
      </w:pPr>
      <w:bookmarkStart w:id="351" w:name="_Toc47445508"/>
      <w:r w:rsidRPr="00EF643D">
        <w:t xml:space="preserve">Install of </w:t>
      </w:r>
      <w:r>
        <w:t>UKPMS</w:t>
      </w:r>
      <w:bookmarkEnd w:id="351"/>
    </w:p>
    <w:p w14:paraId="18E0C99D" w14:textId="28C6A27F" w:rsidR="00D14AEA" w:rsidRPr="00EF643D" w:rsidRDefault="00D14AEA" w:rsidP="00D14AEA">
      <w:pPr>
        <w:pStyle w:val="Body"/>
      </w:pPr>
      <w:r w:rsidRPr="00EF643D">
        <w:t>To create the base data and objects for t</w:t>
      </w:r>
      <w:r>
        <w:t xml:space="preserve">he </w:t>
      </w:r>
      <w:r>
        <w:t>UKPMS</w:t>
      </w:r>
      <w:r>
        <w:t xml:space="preserve"> modules:</w:t>
      </w:r>
    </w:p>
    <w:p w14:paraId="02A35B8A" w14:textId="74FAD445" w:rsidR="00D14AEA" w:rsidRPr="00EF643D" w:rsidRDefault="00D14AEA" w:rsidP="00D14AEA">
      <w:pPr>
        <w:pStyle w:val="Body"/>
        <w:numPr>
          <w:ilvl w:val="0"/>
          <w:numId w:val="38"/>
        </w:numPr>
      </w:pPr>
      <w:r w:rsidRPr="00EF643D">
        <w:t xml:space="preserve">Change directory to </w:t>
      </w:r>
      <w:r w:rsidRPr="00E06E14">
        <w:rPr>
          <w:rStyle w:val="HighlightText"/>
        </w:rPr>
        <w:t>&lt;exor_base&gt;</w:t>
      </w:r>
      <w:r w:rsidRPr="00EF643D">
        <w:t>\</w:t>
      </w:r>
      <w:r>
        <w:t>ukp</w:t>
      </w:r>
      <w:r w:rsidRPr="00EF643D">
        <w:t>\install</w:t>
      </w:r>
    </w:p>
    <w:p w14:paraId="4FFB65E5" w14:textId="77777777" w:rsidR="00D14AEA" w:rsidRPr="00EF643D" w:rsidRDefault="00D14AEA" w:rsidP="00D14AEA">
      <w:pPr>
        <w:pStyle w:val="Body"/>
        <w:numPr>
          <w:ilvl w:val="0"/>
          <w:numId w:val="38"/>
        </w:numPr>
      </w:pPr>
      <w:r w:rsidRPr="00EF643D">
        <w:t>Login to SQL*PLUS as the highways owner on the client PC and run the following command</w:t>
      </w:r>
      <w:r>
        <w:br/>
      </w:r>
    </w:p>
    <w:p w14:paraId="7A80D4D6" w14:textId="4A668F84" w:rsidR="00D14AEA" w:rsidRPr="00EF643D" w:rsidRDefault="00D14AEA" w:rsidP="00D14AEA">
      <w:pPr>
        <w:pStyle w:val="Body"/>
      </w:pPr>
      <w:r w:rsidRPr="00EF643D">
        <w:tab/>
      </w:r>
      <w:r>
        <w:tab/>
      </w:r>
      <w:r w:rsidRPr="00EF643D">
        <w:t xml:space="preserve">start </w:t>
      </w:r>
      <w:r>
        <w:t>ukp</w:t>
      </w:r>
      <w:r w:rsidRPr="00EF643D">
        <w:t>_inst.sql</w:t>
      </w:r>
    </w:p>
    <w:p w14:paraId="3B7213FF" w14:textId="77777777" w:rsidR="00D14AEA" w:rsidRPr="00EF643D" w:rsidRDefault="00D14AEA" w:rsidP="00D14AEA">
      <w:pPr>
        <w:pStyle w:val="Body"/>
      </w:pPr>
    </w:p>
    <w:p w14:paraId="2275FA07" w14:textId="77777777" w:rsidR="00D14AEA" w:rsidRPr="00EF643D" w:rsidRDefault="00D14AEA" w:rsidP="00D14AEA">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3059099" w14:textId="77777777" w:rsidR="00D14AEA" w:rsidRDefault="00D14AEA" w:rsidP="00D14AEA">
      <w:pPr>
        <w:pStyle w:val="Body"/>
        <w:numPr>
          <w:ilvl w:val="0"/>
          <w:numId w:val="39"/>
        </w:numPr>
      </w:pPr>
      <w:r w:rsidRPr="00EF643D">
        <w:t>For example, if you installed your highways software in a directory called EXOR on your C drive, you would enter the following when prompted.</w:t>
      </w:r>
    </w:p>
    <w:p w14:paraId="2788FDF2" w14:textId="77777777" w:rsidR="00D14AEA" w:rsidRPr="00EF643D" w:rsidRDefault="00D14AEA" w:rsidP="00D14AEA">
      <w:r>
        <w:br/>
      </w:r>
      <w:r w:rsidRPr="00EF643D">
        <w:t> </w:t>
      </w:r>
      <w:r>
        <w:tab/>
      </w:r>
      <w:r>
        <w:tab/>
      </w:r>
      <w:r w:rsidRPr="00EF643D">
        <w:t>C:\EXOR\</w:t>
      </w:r>
    </w:p>
    <w:p w14:paraId="4D8307E0" w14:textId="77777777" w:rsidR="00D14AEA" w:rsidRPr="00EF643D" w:rsidRDefault="00D14AEA" w:rsidP="00D14AEA">
      <w:pPr>
        <w:pStyle w:val="Body"/>
        <w:numPr>
          <w:ilvl w:val="0"/>
          <w:numId w:val="40"/>
        </w:numPr>
      </w:pPr>
      <w:r w:rsidRPr="00EF643D">
        <w:t>When you have supplied this value, you will be prompted to confirm that it is correct and asked whether you wish to continue.</w:t>
      </w:r>
    </w:p>
    <w:p w14:paraId="36D209D9" w14:textId="77777777" w:rsidR="00D14AEA" w:rsidRPr="00EF643D" w:rsidRDefault="00D14AEA" w:rsidP="00D14AEA">
      <w:pPr>
        <w:pStyle w:val="Body"/>
      </w:pPr>
      <w:r w:rsidRPr="00EF643D">
        <w:t> </w:t>
      </w:r>
    </w:p>
    <w:p w14:paraId="32D08BC5" w14:textId="77777777" w:rsidR="00D14AEA" w:rsidRPr="00EF643D" w:rsidRDefault="00D14AEA" w:rsidP="00D14AEA">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058ED86A" w14:textId="79B21740" w:rsidR="00D14AEA" w:rsidRPr="00EF643D" w:rsidRDefault="00D14AEA" w:rsidP="00D14AEA">
      <w:pPr>
        <w:pStyle w:val="Body"/>
        <w:numPr>
          <w:ilvl w:val="0"/>
          <w:numId w:val="40"/>
        </w:numPr>
      </w:pPr>
      <w:r w:rsidRPr="00EF643D">
        <w:t xml:space="preserve">When the script has completed, all the </w:t>
      </w:r>
      <w:r>
        <w:t>UKPMS</w:t>
      </w:r>
      <w:r w:rsidRPr="00EF643D">
        <w:t xml:space="preserve"> objects and data will have been installed. </w:t>
      </w:r>
    </w:p>
    <w:p w14:paraId="541117CC" w14:textId="77777777" w:rsidR="00D14AEA" w:rsidRPr="00EC59A4" w:rsidRDefault="00D14AEA" w:rsidP="00D14AEA">
      <w:pPr>
        <w:pStyle w:val="Heading4"/>
        <w:ind w:left="432" w:hanging="432"/>
      </w:pPr>
      <w:r w:rsidRPr="00EC59A4">
        <w:lastRenderedPageBreak/>
        <w:t>Checking Log File(s)</w:t>
      </w:r>
    </w:p>
    <w:p w14:paraId="2ECADD47" w14:textId="77777777" w:rsidR="00D14AEA" w:rsidRPr="00EC4B2B" w:rsidRDefault="00D14AEA" w:rsidP="00D14AEA">
      <w:pPr>
        <w:rPr>
          <w:b/>
        </w:rPr>
      </w:pPr>
    </w:p>
    <w:p w14:paraId="3797C369" w14:textId="77777777" w:rsidR="00D14AEA" w:rsidRDefault="00D14AEA" w:rsidP="00D14AEA">
      <w:pPr>
        <w:pStyle w:val="Body"/>
      </w:pPr>
      <w:r w:rsidRPr="00EF643D">
        <w:t>The following log files are produced in the working directory.  At the end of the install, they can be viewed to check for any errors that could have occurred during the install process.</w:t>
      </w:r>
    </w:p>
    <w:p w14:paraId="54306C15" w14:textId="77777777" w:rsidR="00D14AEA" w:rsidRPr="00EF643D" w:rsidRDefault="00D14AEA" w:rsidP="00D14AEA">
      <w:pPr>
        <w:pStyle w:val="Body"/>
      </w:pPr>
    </w:p>
    <w:p w14:paraId="60AF52C5" w14:textId="0B2A7C3F" w:rsidR="00D14AEA" w:rsidRPr="00EF643D" w:rsidRDefault="00D14AEA" w:rsidP="00D14AEA">
      <w:pPr>
        <w:pStyle w:val="Body"/>
        <w:ind w:firstLine="720"/>
      </w:pPr>
      <w:r>
        <w:t>ukp</w:t>
      </w:r>
      <w:r w:rsidRPr="00EF643D">
        <w:t>_install_1_&lt;date&amp;time&gt;.LOG</w:t>
      </w:r>
    </w:p>
    <w:p w14:paraId="4107340C" w14:textId="7C6AA8F9" w:rsidR="00D14AEA" w:rsidRPr="00EF643D" w:rsidRDefault="00D14AEA" w:rsidP="00D14AEA">
      <w:pPr>
        <w:pStyle w:val="Body"/>
        <w:ind w:firstLine="720"/>
      </w:pPr>
      <w:r>
        <w:t>ukp</w:t>
      </w:r>
      <w:r w:rsidRPr="00EF643D">
        <w:t>_install_2_&lt;date&amp;time&gt;.LOG</w:t>
      </w:r>
    </w:p>
    <w:p w14:paraId="4C647A17" w14:textId="77777777" w:rsidR="00D14AEA" w:rsidRPr="00EF643D" w:rsidRDefault="00D14AEA" w:rsidP="00D14AEA">
      <w:pPr>
        <w:pStyle w:val="Body"/>
      </w:pPr>
    </w:p>
    <w:p w14:paraId="346A39E8" w14:textId="03A46A7B" w:rsidR="00D14AEA" w:rsidRPr="00EF643D" w:rsidRDefault="00D14AEA" w:rsidP="00D14AEA">
      <w:r w:rsidRPr="00EF643D">
        <w:t xml:space="preserve">Note: following the install it is usual for packages NET1119 and/or UKPMS_ROAD_CONDITION to be invalid.  Once the </w:t>
      </w:r>
      <w:hyperlink r:id="rId93" w:anchor="ur_asset_type" w:history="1">
        <w:r w:rsidRPr="00EF643D">
          <w:rPr>
            <w:rStyle w:val="Hyperlink"/>
          </w:rPr>
          <w:t>UR Asset Type</w:t>
        </w:r>
      </w:hyperlink>
      <w:r w:rsidRPr="00EF643D">
        <w:t xml:space="preserve"> has been assigned and </w:t>
      </w:r>
      <w:hyperlink r:id="rId94" w:anchor="UKPMS_Inventory_Views" w:history="1">
        <w:r w:rsidRPr="00EF643D">
          <w:rPr>
            <w:rStyle w:val="Hyperlink"/>
          </w:rPr>
          <w:t>UKPMS inventory views</w:t>
        </w:r>
      </w:hyperlink>
      <w:r w:rsidRPr="00EF643D">
        <w:t xml:space="preserve"> are regenerated (as part of the post install tasks), the packages should be valid.  The post install tasks are detailed in the accom</w:t>
      </w:r>
      <w:r>
        <w:t>panying Release Notes for UKP 48</w:t>
      </w:r>
      <w:r w:rsidRPr="00EF643D">
        <w:t>00.</w:t>
      </w:r>
    </w:p>
    <w:p w14:paraId="45AC9401" w14:textId="5595AD73" w:rsidR="00D14AEA" w:rsidRPr="00EF643D" w:rsidRDefault="00D14AEA" w:rsidP="00D14AEA">
      <w:pPr>
        <w:pStyle w:val="Body"/>
      </w:pPr>
      <w:r w:rsidRPr="00EF643D">
        <w:t xml:space="preserve">Please raise and attach the logs to a ticket with </w:t>
      </w:r>
      <w:hyperlink r:id="rId95" w:history="1">
        <w:r w:rsidRPr="00EF643D">
          <w:rPr>
            <w:rStyle w:val="Hyperlink"/>
          </w:rPr>
          <w:t>http://selectservices.bentley.com</w:t>
        </w:r>
      </w:hyperlink>
      <w:r w:rsidRPr="00EF643D">
        <w:t xml:space="preserve"> to allow Bentley (formerly exor) support staff to verify the install has been successful.</w:t>
      </w:r>
    </w:p>
    <w:p w14:paraId="08B6C76E" w14:textId="77777777" w:rsidR="00D14AEA" w:rsidRPr="00EF643D" w:rsidRDefault="00D14AEA" w:rsidP="00D14AEA">
      <w:pPr>
        <w:pStyle w:val="Body"/>
      </w:pPr>
    </w:p>
    <w:p w14:paraId="670D6B00" w14:textId="77777777" w:rsidR="00D14AEA" w:rsidRPr="00EF643D" w:rsidRDefault="00D14AEA" w:rsidP="00D14AEA">
      <w:pPr>
        <w:pStyle w:val="Body"/>
      </w:pPr>
      <w:r w:rsidRPr="00EF643D">
        <w:t>Due to interdependencies between some Exor products, please ignore all compilation errors until all of your products have been installed.</w:t>
      </w:r>
    </w:p>
    <w:p w14:paraId="08CEC701" w14:textId="795864A1" w:rsidR="00D14AEA" w:rsidRPr="00EF643D" w:rsidRDefault="00D14AEA" w:rsidP="00D14AEA">
      <w:pPr>
        <w:pStyle w:val="Heading3"/>
        <w:tabs>
          <w:tab w:val="left" w:pos="1080"/>
        </w:tabs>
        <w:ind w:left="432" w:hanging="432"/>
      </w:pPr>
      <w:bookmarkStart w:id="352" w:name="_Toc47445509"/>
      <w:r w:rsidRPr="00EF643D">
        <w:t xml:space="preserve">Upgrade of </w:t>
      </w:r>
      <w:r>
        <w:t>UKPMS</w:t>
      </w:r>
      <w:bookmarkEnd w:id="352"/>
    </w:p>
    <w:p w14:paraId="7FB52955" w14:textId="7671A91D" w:rsidR="00D14AEA" w:rsidRPr="00EF643D" w:rsidRDefault="00D14AEA" w:rsidP="00D14AEA">
      <w:pPr>
        <w:pStyle w:val="Body"/>
      </w:pPr>
      <w:r w:rsidRPr="00EF643D">
        <w:t xml:space="preserve">This section describes the steps necessary to upgrade </w:t>
      </w:r>
      <w:r>
        <w:t>UKPMS</w:t>
      </w:r>
      <w:r w:rsidRPr="00EF643D">
        <w:t xml:space="preserve"> to 4.</w:t>
      </w:r>
      <w:r>
        <w:t>8</w:t>
      </w:r>
      <w:r w:rsidRPr="00EF643D">
        <w:t>.0.</w:t>
      </w:r>
      <w:r>
        <w:t>x</w:t>
      </w:r>
    </w:p>
    <w:p w14:paraId="63FF9604" w14:textId="371F86DC" w:rsidR="00D14AEA" w:rsidRPr="00EF643D" w:rsidRDefault="00D14AEA" w:rsidP="00D14AEA">
      <w:pPr>
        <w:pStyle w:val="Body"/>
      </w:pPr>
      <w:r w:rsidRPr="00EF643D">
        <w:t xml:space="preserve">To upgrade the base data and objects for the </w:t>
      </w:r>
      <w:r w:rsidR="00BA3634">
        <w:t>UKPMS</w:t>
      </w:r>
      <w:r w:rsidRPr="00EF643D">
        <w:t xml:space="preserve"> modules;</w:t>
      </w:r>
    </w:p>
    <w:p w14:paraId="5F2B0645" w14:textId="77777777" w:rsidR="00D14AEA" w:rsidRPr="00EF643D" w:rsidRDefault="00D14AEA" w:rsidP="00D14AEA">
      <w:pPr>
        <w:pStyle w:val="Body"/>
      </w:pPr>
    </w:p>
    <w:p w14:paraId="109C77B6" w14:textId="77777777" w:rsidR="00D14AEA" w:rsidRPr="00EF643D" w:rsidRDefault="00D14AEA" w:rsidP="00D14AEA">
      <w:pPr>
        <w:pStyle w:val="Body"/>
        <w:numPr>
          <w:ilvl w:val="0"/>
          <w:numId w:val="41"/>
        </w:numPr>
      </w:pPr>
      <w:r w:rsidRPr="00EF643D">
        <w:t xml:space="preserve">Change directory to </w:t>
      </w:r>
      <w:r w:rsidRPr="00E06E14">
        <w:rPr>
          <w:rStyle w:val="HighlightText"/>
        </w:rPr>
        <w:t>&lt;exor_base&gt;</w:t>
      </w:r>
      <w:r w:rsidRPr="00EF643D">
        <w:t>\mcp\install</w:t>
      </w:r>
    </w:p>
    <w:p w14:paraId="5DA93125" w14:textId="77777777" w:rsidR="00D14AEA" w:rsidRPr="00EF643D" w:rsidRDefault="00D14AEA" w:rsidP="00D14AEA">
      <w:pPr>
        <w:pStyle w:val="Body"/>
        <w:numPr>
          <w:ilvl w:val="0"/>
          <w:numId w:val="41"/>
        </w:numPr>
      </w:pPr>
      <w:r w:rsidRPr="00EF643D">
        <w:t xml:space="preserve">Login to SQL*PLUS as the highways owner on the client PC </w:t>
      </w:r>
    </w:p>
    <w:p w14:paraId="3ECF42D7" w14:textId="77777777" w:rsidR="00D14AEA" w:rsidRDefault="00D14AEA" w:rsidP="00D14AEA">
      <w:pPr>
        <w:pStyle w:val="Body"/>
        <w:numPr>
          <w:ilvl w:val="0"/>
          <w:numId w:val="41"/>
        </w:numPr>
      </w:pPr>
      <w:r w:rsidRPr="00EF643D">
        <w:t>Run the following command</w:t>
      </w:r>
    </w:p>
    <w:p w14:paraId="30440940" w14:textId="77777777" w:rsidR="00D14AEA" w:rsidRPr="00EF643D" w:rsidRDefault="00D14AEA" w:rsidP="00D14AEA">
      <w:pPr>
        <w:pStyle w:val="Body"/>
        <w:ind w:left="720"/>
      </w:pPr>
    </w:p>
    <w:p w14:paraId="3D23993E" w14:textId="77D49994" w:rsidR="00D14AEA" w:rsidRPr="00EF643D" w:rsidRDefault="00D14AEA" w:rsidP="00D14AEA">
      <w:pPr>
        <w:pStyle w:val="Body"/>
      </w:pPr>
      <w:r w:rsidRPr="00EF643D">
        <w:tab/>
      </w:r>
      <w:r>
        <w:tab/>
      </w:r>
      <w:r w:rsidRPr="00EF643D">
        <w:t xml:space="preserve">start </w:t>
      </w:r>
      <w:r>
        <w:t>ukp</w:t>
      </w:r>
      <w:r w:rsidRPr="00EF643D">
        <w:t>4</w:t>
      </w:r>
      <w:r>
        <w:t>7</w:t>
      </w:r>
      <w:r w:rsidRPr="00EF643D">
        <w:t>00_</w:t>
      </w:r>
      <w:r>
        <w:t>ukp</w:t>
      </w:r>
      <w:r w:rsidRPr="00EF643D">
        <w:t>4</w:t>
      </w:r>
      <w:r>
        <w:t>8</w:t>
      </w:r>
      <w:r w:rsidRPr="00EF643D">
        <w:t>00.sql</w:t>
      </w:r>
    </w:p>
    <w:p w14:paraId="19BAB3D2" w14:textId="77777777" w:rsidR="00D14AEA" w:rsidRPr="00EF643D" w:rsidRDefault="00D14AEA" w:rsidP="00D14AEA">
      <w:pPr>
        <w:pStyle w:val="Body"/>
      </w:pPr>
      <w:r w:rsidRPr="00EF643D">
        <w:tab/>
      </w:r>
      <w:r w:rsidRPr="00EF643D">
        <w:tab/>
        <w:t> </w:t>
      </w:r>
    </w:p>
    <w:p w14:paraId="2A914007" w14:textId="77777777" w:rsidR="00D14AEA" w:rsidRPr="00EF643D" w:rsidRDefault="00D14AEA" w:rsidP="00D14AEA">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15223FD" w14:textId="77777777" w:rsidR="00D14AEA" w:rsidRPr="00EF643D" w:rsidRDefault="00D14AEA" w:rsidP="00D14AEA">
      <w:pPr>
        <w:pStyle w:val="Body"/>
        <w:numPr>
          <w:ilvl w:val="0"/>
          <w:numId w:val="42"/>
        </w:numPr>
      </w:pPr>
      <w:r w:rsidRPr="00EF643D">
        <w:t>For example, if you installed your highways software in a directory called EXOR on your C drive, you would enter the following when prompted.</w:t>
      </w:r>
    </w:p>
    <w:p w14:paraId="673B5369" w14:textId="77777777" w:rsidR="00D14AEA" w:rsidRPr="00EF643D" w:rsidRDefault="00D14AEA" w:rsidP="00D14AEA">
      <w:pPr>
        <w:pStyle w:val="Body"/>
      </w:pPr>
      <w:r w:rsidRPr="00EF643D">
        <w:t> </w:t>
      </w:r>
    </w:p>
    <w:p w14:paraId="69FBCD51" w14:textId="77777777" w:rsidR="00D14AEA" w:rsidRPr="00EF643D" w:rsidRDefault="00D14AEA" w:rsidP="00D14AEA">
      <w:pPr>
        <w:pStyle w:val="Body"/>
        <w:ind w:left="720" w:firstLine="720"/>
      </w:pPr>
      <w:r w:rsidRPr="00EF643D">
        <w:t>C:\EXOR\</w:t>
      </w:r>
    </w:p>
    <w:p w14:paraId="7C008506" w14:textId="77777777" w:rsidR="00D14AEA" w:rsidRPr="00EF643D" w:rsidRDefault="00D14AEA" w:rsidP="00D14AEA">
      <w:pPr>
        <w:pStyle w:val="Body"/>
      </w:pPr>
      <w:r w:rsidRPr="00EF643D">
        <w:t> </w:t>
      </w:r>
    </w:p>
    <w:p w14:paraId="3AFC26E6" w14:textId="77777777" w:rsidR="00D14AEA" w:rsidRPr="00EF643D" w:rsidRDefault="00D14AEA" w:rsidP="00D14AEA">
      <w:pPr>
        <w:pStyle w:val="Body"/>
        <w:numPr>
          <w:ilvl w:val="0"/>
          <w:numId w:val="42"/>
        </w:numPr>
      </w:pPr>
      <w:r w:rsidRPr="00EF643D">
        <w:lastRenderedPageBreak/>
        <w:t>When you have supplied this value, you will be prompted to confirm that it is correct and asked whether you wish to continue.</w:t>
      </w:r>
    </w:p>
    <w:p w14:paraId="766D18CC" w14:textId="77777777" w:rsidR="00D14AEA" w:rsidRPr="00EF643D" w:rsidRDefault="00D14AEA" w:rsidP="00D14AEA">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525D42BE" w14:textId="4C64071F" w:rsidR="00D14AEA" w:rsidRPr="00EF643D" w:rsidRDefault="00D14AEA" w:rsidP="00D14AEA">
      <w:pPr>
        <w:pStyle w:val="Body"/>
        <w:numPr>
          <w:ilvl w:val="0"/>
          <w:numId w:val="42"/>
        </w:numPr>
      </w:pPr>
      <w:r w:rsidRPr="00EF643D">
        <w:t xml:space="preserve">When the script has completed, all the </w:t>
      </w:r>
      <w:r w:rsidR="00BA3634">
        <w:t>UKPMS</w:t>
      </w:r>
      <w:r w:rsidRPr="00EF643D">
        <w:t xml:space="preserve"> objects and data will have been upgraded. </w:t>
      </w:r>
    </w:p>
    <w:p w14:paraId="5ED65DF2" w14:textId="77777777" w:rsidR="00D14AEA" w:rsidRPr="00EC59A4" w:rsidRDefault="00D14AEA" w:rsidP="00D14AEA">
      <w:pPr>
        <w:pStyle w:val="Heading4"/>
        <w:ind w:left="432" w:hanging="432"/>
      </w:pPr>
      <w:r w:rsidRPr="00EC59A4">
        <w:t>Checking Log File(s)</w:t>
      </w:r>
    </w:p>
    <w:p w14:paraId="60DEEE78" w14:textId="00B99CC0" w:rsidR="00D14AEA" w:rsidRPr="00EF643D" w:rsidRDefault="00D14AEA" w:rsidP="00D14AEA">
      <w:pPr>
        <w:pStyle w:val="Body"/>
      </w:pPr>
      <w:r w:rsidRPr="00EF643D">
        <w:t xml:space="preserve">The following log </w:t>
      </w:r>
      <w:r w:rsidR="00BA3634">
        <w:t>file is</w:t>
      </w:r>
      <w:r w:rsidRPr="00EF643D">
        <w:t xml:space="preserve"> produced in the working directory.  At the end of the upgrade, </w:t>
      </w:r>
      <w:r w:rsidR="00BA3634">
        <w:t>it</w:t>
      </w:r>
      <w:r w:rsidRPr="00EF643D">
        <w:t xml:space="preserve"> can be viewed to check for any errors that could have occurred during the upgrade process.</w:t>
      </w:r>
    </w:p>
    <w:p w14:paraId="636F5E76" w14:textId="77777777" w:rsidR="00D14AEA" w:rsidRPr="00EF643D" w:rsidRDefault="00D14AEA" w:rsidP="00D14AEA">
      <w:pPr>
        <w:pStyle w:val="Body"/>
      </w:pPr>
      <w:r w:rsidRPr="00EF643D">
        <w:tab/>
      </w:r>
    </w:p>
    <w:p w14:paraId="4287D226" w14:textId="79AB537A" w:rsidR="00D14AEA" w:rsidRPr="00EF643D" w:rsidRDefault="00D14AEA" w:rsidP="00D14AEA">
      <w:pPr>
        <w:pStyle w:val="Body"/>
        <w:ind w:firstLine="720"/>
      </w:pPr>
      <w:r>
        <w:t>ukp</w:t>
      </w:r>
      <w:r>
        <w:t>4700_mcp48</w:t>
      </w:r>
      <w:r w:rsidRPr="00EF643D">
        <w:t>00_1_&lt;date&amp;time&gt;.LOG</w:t>
      </w:r>
    </w:p>
    <w:p w14:paraId="607D0045" w14:textId="77777777" w:rsidR="00D14AEA" w:rsidRDefault="00D14AEA" w:rsidP="00D14AEA">
      <w:pPr>
        <w:pStyle w:val="Body"/>
        <w:ind w:firstLine="720"/>
      </w:pPr>
    </w:p>
    <w:p w14:paraId="71383207" w14:textId="34370082" w:rsidR="00BA3634" w:rsidRPr="00EF643D" w:rsidRDefault="00BA3634" w:rsidP="00BA3634">
      <w:r w:rsidRPr="00EF643D">
        <w:t xml:space="preserve">Note: following the upgrade it is usual for packages NET1119 and/or UKPMS_ROAD_CONDITION to be invalid.  Once the </w:t>
      </w:r>
      <w:hyperlink r:id="rId96" w:anchor="ur_asset_type" w:history="1">
        <w:r w:rsidRPr="00EF643D">
          <w:rPr>
            <w:rStyle w:val="Hyperlink"/>
          </w:rPr>
          <w:t>UR Asset Type</w:t>
        </w:r>
      </w:hyperlink>
      <w:r w:rsidRPr="00EF643D">
        <w:t xml:space="preserve"> has been assigned and </w:t>
      </w:r>
      <w:hyperlink r:id="rId97" w:anchor="UKPMS_Inventory_Views" w:history="1">
        <w:r w:rsidRPr="00EF643D">
          <w:rPr>
            <w:rStyle w:val="Hyperlink"/>
          </w:rPr>
          <w:t>UKPMS inventory views</w:t>
        </w:r>
      </w:hyperlink>
      <w:r w:rsidRPr="00EF643D">
        <w:t xml:space="preserve"> are regenerated (as part of the post upgrade tasks), the packages should be valid.  The post upgrade tasks are detailed in the accom</w:t>
      </w:r>
      <w:r>
        <w:t>panying Release Notes for UKP 47</w:t>
      </w:r>
      <w:r w:rsidRPr="00EF643D">
        <w:t>00.</w:t>
      </w:r>
    </w:p>
    <w:p w14:paraId="36803D32" w14:textId="3D1B518B" w:rsidR="00D14AEA" w:rsidRPr="00EF643D" w:rsidRDefault="00D14AEA" w:rsidP="00D14AEA">
      <w:pPr>
        <w:pStyle w:val="Body"/>
      </w:pPr>
      <w:r w:rsidRPr="00EF643D">
        <w:t xml:space="preserve">Please raise and attach the logs to a ticket with </w:t>
      </w:r>
      <w:hyperlink r:id="rId98" w:history="1">
        <w:r w:rsidRPr="00EF643D">
          <w:rPr>
            <w:rStyle w:val="Hyperlink"/>
          </w:rPr>
          <w:t>http://selectservices.bentley.com</w:t>
        </w:r>
      </w:hyperlink>
      <w:r w:rsidRPr="00EF643D">
        <w:t xml:space="preserve"> to allow Bentley (formerly exor) support staff to verify the upgrade has been successful.</w:t>
      </w:r>
    </w:p>
    <w:p w14:paraId="70B870BE" w14:textId="77777777" w:rsidR="00D14AEA" w:rsidRPr="00EF643D" w:rsidRDefault="00D14AEA" w:rsidP="00D14AEA">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2DB95448" w14:textId="77777777" w:rsidR="00D14AEA" w:rsidRPr="00EF643D" w:rsidRDefault="00D14AEA" w:rsidP="00D14AEA">
      <w:pPr>
        <w:pStyle w:val="Heading3"/>
        <w:tabs>
          <w:tab w:val="left" w:pos="1080"/>
        </w:tabs>
        <w:ind w:left="432" w:hanging="432"/>
      </w:pPr>
      <w:bookmarkStart w:id="353" w:name="_Toc47445510"/>
      <w:r w:rsidRPr="00EF643D">
        <w:t>Mandatory Configuration</w:t>
      </w:r>
      <w:bookmarkEnd w:id="353"/>
    </w:p>
    <w:p w14:paraId="39E31F02" w14:textId="30A032D4" w:rsidR="00D14AEA" w:rsidRPr="00EF643D" w:rsidRDefault="00D14AEA" w:rsidP="00D14AEA">
      <w:pPr>
        <w:pStyle w:val="Body"/>
      </w:pPr>
      <w:r w:rsidRPr="00EF643D">
        <w:t xml:space="preserve">Before accessing </w:t>
      </w:r>
      <w:r w:rsidR="00BA3634">
        <w:t>UKPMS</w:t>
      </w:r>
      <w:r w:rsidRPr="00EF643D">
        <w:t xml:space="preserve"> you must check the file exor_version.txt.  </w:t>
      </w:r>
    </w:p>
    <w:p w14:paraId="592959D4" w14:textId="77777777" w:rsidR="00D14AEA" w:rsidRPr="00EF643D" w:rsidRDefault="00D14AEA" w:rsidP="00D14AEA">
      <w:pPr>
        <w:pStyle w:val="Body"/>
      </w:pPr>
      <w:r w:rsidRPr="00EF643D">
        <w:t xml:space="preserve">This file is referenced in Windows Registry setting ‘EXOR_VERSION’ and by default can be located in the </w:t>
      </w:r>
      <w:r>
        <w:t xml:space="preserve">runtime environment bin folder. </w:t>
      </w:r>
    </w:p>
    <w:p w14:paraId="22680C82" w14:textId="4634A2F6" w:rsidR="00D14AEA" w:rsidRPr="00EF643D" w:rsidRDefault="00D14AEA" w:rsidP="00D14AEA">
      <w:pPr>
        <w:pStyle w:val="Body"/>
      </w:pPr>
      <w:r w:rsidRPr="00EF643D">
        <w:t xml:space="preserve">Ensure that the entry for </w:t>
      </w:r>
      <w:r w:rsidR="00BA3634">
        <w:t>UKPMS</w:t>
      </w:r>
      <w:r w:rsidRPr="00EF643D">
        <w:t xml:space="preserve"> is set accordingly;</w:t>
      </w:r>
    </w:p>
    <w:p w14:paraId="0CB49FB0" w14:textId="09BD9E4E" w:rsidR="00D14AEA" w:rsidRPr="00541833" w:rsidRDefault="00D14AEA" w:rsidP="00D14AEA">
      <w:pPr>
        <w:ind w:left="720"/>
        <w:rPr>
          <w:rStyle w:val="HighlightText"/>
        </w:rPr>
      </w:pPr>
      <w:r>
        <w:rPr>
          <w:rStyle w:val="HighlightText"/>
        </w:rPr>
        <w:br/>
      </w:r>
      <w:r w:rsidR="00BA3634">
        <w:rPr>
          <w:rStyle w:val="HighlightText"/>
        </w:rPr>
        <w:t>UKP</w:t>
      </w:r>
      <w:r w:rsidRPr="00541833">
        <w:rPr>
          <w:rStyle w:val="HighlightText"/>
        </w:rPr>
        <w:t>=4.</w:t>
      </w:r>
      <w:r>
        <w:rPr>
          <w:rStyle w:val="HighlightText"/>
        </w:rPr>
        <w:t>8</w:t>
      </w:r>
      <w:r w:rsidRPr="00541833">
        <w:rPr>
          <w:rStyle w:val="HighlightText"/>
        </w:rPr>
        <w:t>.0.</w:t>
      </w:r>
      <w:r>
        <w:rPr>
          <w:rStyle w:val="HighlightText"/>
        </w:rPr>
        <w:t>1</w:t>
      </w:r>
    </w:p>
    <w:p w14:paraId="5F04F269" w14:textId="77777777" w:rsidR="00A01F44" w:rsidRPr="00EF643D" w:rsidRDefault="00A01F44" w:rsidP="00A01F44">
      <w:pPr>
        <w:pStyle w:val="Heading3"/>
        <w:tabs>
          <w:tab w:val="left" w:pos="1080"/>
        </w:tabs>
        <w:ind w:left="432" w:hanging="432"/>
      </w:pPr>
      <w:bookmarkStart w:id="354" w:name="_Toc254883788"/>
      <w:bookmarkStart w:id="355" w:name="_Toc279737499"/>
      <w:bookmarkStart w:id="356" w:name="_Toc299616451"/>
      <w:bookmarkStart w:id="357" w:name="_Toc320697429"/>
      <w:bookmarkStart w:id="358" w:name="_Toc366492101"/>
      <w:bookmarkStart w:id="359" w:name="_Toc381176394"/>
      <w:bookmarkStart w:id="360" w:name="_Toc47445511"/>
      <w:r w:rsidRPr="00EF643D">
        <w:t>Product Licencing</w:t>
      </w:r>
      <w:bookmarkEnd w:id="354"/>
      <w:bookmarkEnd w:id="355"/>
      <w:bookmarkEnd w:id="356"/>
      <w:bookmarkEnd w:id="357"/>
      <w:bookmarkEnd w:id="358"/>
      <w:bookmarkEnd w:id="359"/>
      <w:bookmarkEnd w:id="360"/>
      <w:r w:rsidRPr="00EF643D">
        <w:t xml:space="preserve"> </w:t>
      </w:r>
    </w:p>
    <w:p w14:paraId="052FD657" w14:textId="77777777" w:rsidR="00A01F44" w:rsidRPr="00EF643D" w:rsidRDefault="00A01F44" w:rsidP="00A01F44">
      <w:r w:rsidRPr="00EF643D">
        <w:t xml:space="preserve">Following first time installation you must licence the product for use.  </w:t>
      </w:r>
    </w:p>
    <w:p w14:paraId="521EB0A5" w14:textId="77777777" w:rsidR="00A01F44" w:rsidRPr="00EF643D" w:rsidRDefault="00A01F44" w:rsidP="00A01F44">
      <w:r w:rsidRPr="00EF643D">
        <w:t>To do this start highways by exor and invoke module HIG1890 from the Fastpath menu.</w:t>
      </w:r>
    </w:p>
    <w:p w14:paraId="0103FACB" w14:textId="77777777" w:rsidR="00A01F44" w:rsidRPr="00EF643D" w:rsidRDefault="00A01F44" w:rsidP="00A01F44">
      <w:r w:rsidRPr="00EF643D">
        <w:object w:dxaOrig="8986" w:dyaOrig="1980" w14:anchorId="02507C14">
          <v:shape id="_x0000_i1032" type="#_x0000_t75" style="width:415.5pt;height:91.5pt" o:ole="">
            <v:imagedata r:id="rId35" o:title=""/>
          </v:shape>
          <o:OLEObject Type="Embed" ProgID="PBrush" ShapeID="_x0000_i1032" DrawAspect="Content" ObjectID="_1658058236" r:id="rId99"/>
        </w:object>
      </w:r>
      <w:r w:rsidRPr="00EF643D">
        <w:t xml:space="preserve"> </w:t>
      </w:r>
    </w:p>
    <w:p w14:paraId="10B8F053" w14:textId="77777777" w:rsidR="00A01F44" w:rsidRPr="00EF643D" w:rsidRDefault="00A01F44" w:rsidP="00A01F44">
      <w:r w:rsidRPr="00EF643D">
        <w:t>For further details please refer to the “Network Manager General System Admin Guide”</w:t>
      </w:r>
    </w:p>
    <w:p w14:paraId="098B972C" w14:textId="77777777" w:rsidR="00A01F44" w:rsidRPr="00EF643D" w:rsidRDefault="00A01F44" w:rsidP="00A01F44"/>
    <w:p w14:paraId="4B331D3E" w14:textId="77777777" w:rsidR="00A01F44" w:rsidRPr="00EF643D" w:rsidRDefault="00A01F44" w:rsidP="00A01F44">
      <w:r w:rsidRPr="00EF643D">
        <w:br w:type="page"/>
      </w:r>
    </w:p>
    <w:p w14:paraId="35B38003" w14:textId="1819EA58" w:rsidR="00314DA9" w:rsidRPr="00C62E4C" w:rsidRDefault="00314DA9" w:rsidP="00C62E4C">
      <w:pPr>
        <w:pStyle w:val="Heading1"/>
        <w:spacing w:line="360" w:lineRule="auto"/>
      </w:pPr>
      <w:bookmarkStart w:id="361" w:name="_Toc47445512"/>
      <w:r w:rsidRPr="00EF643D">
        <w:lastRenderedPageBreak/>
        <w:t>Information Manager Foundation Layer</w:t>
      </w:r>
      <w:bookmarkEnd w:id="339"/>
      <w:bookmarkEnd w:id="340"/>
      <w:bookmarkEnd w:id="341"/>
      <w:bookmarkEnd w:id="342"/>
      <w:bookmarkEnd w:id="343"/>
      <w:bookmarkEnd w:id="344"/>
      <w:bookmarkEnd w:id="361"/>
    </w:p>
    <w:p w14:paraId="4242B63A" w14:textId="77777777" w:rsidR="00314DA9" w:rsidRPr="00314DA9" w:rsidRDefault="00314DA9" w:rsidP="00A5222D">
      <w:pPr>
        <w:pStyle w:val="Heading2"/>
        <w:spacing w:before="60" w:after="60"/>
        <w:ind w:left="0" w:firstLine="0"/>
      </w:pPr>
      <w:bookmarkStart w:id="362" w:name="_Toc254883816"/>
      <w:bookmarkStart w:id="363" w:name="_Toc279737502"/>
      <w:bookmarkStart w:id="364" w:name="_Toc299616454"/>
      <w:bookmarkStart w:id="365" w:name="_Toc320697432"/>
      <w:bookmarkStart w:id="366" w:name="_Toc338943915"/>
      <w:bookmarkStart w:id="367" w:name="_Toc366492104"/>
      <w:bookmarkStart w:id="368" w:name="_Toc381176397"/>
      <w:bookmarkStart w:id="369" w:name="_Toc47445513"/>
      <w:r w:rsidRPr="00314DA9">
        <w:t>Implementation of the Information Manager Foundation Layer Software files</w:t>
      </w:r>
      <w:bookmarkEnd w:id="362"/>
      <w:bookmarkEnd w:id="363"/>
      <w:bookmarkEnd w:id="364"/>
      <w:bookmarkEnd w:id="365"/>
      <w:bookmarkEnd w:id="366"/>
      <w:bookmarkEnd w:id="367"/>
      <w:bookmarkEnd w:id="368"/>
      <w:bookmarkEnd w:id="369"/>
    </w:p>
    <w:p w14:paraId="33CDD4DF" w14:textId="1BE72795" w:rsidR="00314DA9" w:rsidRPr="00314DA9" w:rsidRDefault="00314DA9" w:rsidP="00314DA9">
      <w:pPr>
        <w:jc w:val="both"/>
        <w:rPr>
          <w:rFonts w:ascii="Arial" w:hAnsi="Arial" w:cs="Arial"/>
          <w:sz w:val="20"/>
          <w:szCs w:val="20"/>
        </w:rPr>
      </w:pPr>
      <w:r w:rsidRPr="00314DA9">
        <w:rPr>
          <w:rFonts w:ascii="Arial" w:hAnsi="Arial" w:cs="Arial"/>
          <w:sz w:val="20"/>
          <w:szCs w:val="20"/>
        </w:rPr>
        <w:t xml:space="preserve">To install the software components for Information Manager Foundation Layer first check that the </w:t>
      </w:r>
      <w:r w:rsidRPr="003422D9">
        <w:rPr>
          <w:rFonts w:ascii="Courier New" w:hAnsi="Courier New" w:cs="Courier New"/>
          <w:sz w:val="20"/>
          <w:szCs w:val="20"/>
        </w:rPr>
        <w:t>IMF</w:t>
      </w:r>
      <w:r w:rsidRPr="00314DA9">
        <w:rPr>
          <w:rFonts w:ascii="Arial" w:hAnsi="Arial" w:cs="Arial"/>
          <w:sz w:val="20"/>
          <w:szCs w:val="20"/>
        </w:rPr>
        <w:t xml:space="preserve"> folder is present and correctly unzipped from the release zip file.</w:t>
      </w:r>
    </w:p>
    <w:p w14:paraId="7A6C3ECF" w14:textId="77777777" w:rsidR="00314DA9" w:rsidRPr="00314DA9" w:rsidRDefault="00314DA9" w:rsidP="00314DA9">
      <w:pPr>
        <w:jc w:val="both"/>
        <w:rPr>
          <w:rFonts w:ascii="Arial" w:hAnsi="Arial" w:cs="Arial"/>
          <w:sz w:val="20"/>
          <w:szCs w:val="20"/>
        </w:rPr>
      </w:pPr>
      <w:r w:rsidRPr="00314DA9">
        <w:rPr>
          <w:rStyle w:val="HighlightText"/>
          <w:szCs w:val="20"/>
        </w:rPr>
        <w:t>Important</w:t>
      </w:r>
      <w:r w:rsidRPr="00314DA9">
        <w:rPr>
          <w:rFonts w:ascii="Arial" w:hAnsi="Arial" w:cs="Arial"/>
          <w:sz w:val="20"/>
          <w:szCs w:val="20"/>
        </w:rPr>
        <w:t>:</w:t>
      </w:r>
    </w:p>
    <w:p w14:paraId="25B27633" w14:textId="77777777" w:rsidR="00314DA9" w:rsidRPr="00314DA9" w:rsidRDefault="00314DA9" w:rsidP="00314DA9">
      <w:pPr>
        <w:jc w:val="both"/>
        <w:rPr>
          <w:rFonts w:ascii="Arial" w:hAnsi="Arial" w:cs="Arial"/>
          <w:sz w:val="20"/>
          <w:szCs w:val="20"/>
        </w:rPr>
      </w:pPr>
      <w:r w:rsidRPr="00314DA9">
        <w:rPr>
          <w:rFonts w:ascii="Arial" w:hAnsi="Arial" w:cs="Arial"/>
          <w:sz w:val="20"/>
          <w:szCs w:val="20"/>
        </w:rPr>
        <w:t xml:space="preserve">All exor applications that you install must go into the same destination – what is often referred to as </w:t>
      </w:r>
      <w:r w:rsidRPr="003422D9">
        <w:rPr>
          <w:rStyle w:val="HighlightText"/>
          <w:rFonts w:ascii="Courier New" w:hAnsi="Courier New" w:cs="Courier New"/>
          <w:szCs w:val="20"/>
        </w:rPr>
        <w:t>&lt;exor_base&gt;</w:t>
      </w:r>
      <w:r w:rsidRPr="00314DA9">
        <w:rPr>
          <w:rFonts w:ascii="Arial" w:hAnsi="Arial" w:cs="Arial"/>
          <w:sz w:val="20"/>
          <w:szCs w:val="20"/>
        </w:rPr>
        <w:t>.</w:t>
      </w:r>
    </w:p>
    <w:p w14:paraId="4A6D44B0" w14:textId="77777777" w:rsidR="00314DA9" w:rsidRPr="00314DA9" w:rsidRDefault="00314DA9" w:rsidP="00314DA9">
      <w:pPr>
        <w:rPr>
          <w:rFonts w:ascii="Arial" w:hAnsi="Arial" w:cs="Arial"/>
          <w:sz w:val="20"/>
          <w:szCs w:val="20"/>
        </w:rPr>
      </w:pPr>
    </w:p>
    <w:p w14:paraId="5CF0FCB0" w14:textId="1C36BF2E" w:rsidR="00314DA9" w:rsidRPr="00314DA9" w:rsidRDefault="00314DA9" w:rsidP="008B5453">
      <w:pPr>
        <w:pStyle w:val="Heading2"/>
        <w:tabs>
          <w:tab w:val="left" w:pos="720"/>
        </w:tabs>
        <w:spacing w:before="60" w:after="60"/>
        <w:ind w:left="0" w:firstLine="0"/>
      </w:pPr>
      <w:r w:rsidRPr="00314DA9">
        <w:br w:type="page"/>
      </w:r>
      <w:bookmarkStart w:id="370" w:name="_Toc248901070"/>
      <w:bookmarkStart w:id="371" w:name="_Toc254883817"/>
      <w:bookmarkStart w:id="372" w:name="_Toc279737503"/>
      <w:bookmarkStart w:id="373" w:name="_Toc299616455"/>
      <w:bookmarkStart w:id="374" w:name="_Toc320697433"/>
      <w:bookmarkStart w:id="375" w:name="_Toc338943916"/>
      <w:bookmarkStart w:id="376" w:name="_Toc366492105"/>
      <w:bookmarkStart w:id="377" w:name="_Toc381176398"/>
      <w:bookmarkStart w:id="378" w:name="_Toc47445514"/>
      <w:r w:rsidRPr="00314DA9">
        <w:rPr>
          <w:rStyle w:val="Heading2Char"/>
          <w:b/>
        </w:rPr>
        <w:lastRenderedPageBreak/>
        <w:t>Information</w:t>
      </w:r>
      <w:r w:rsidRPr="00314DA9">
        <w:t xml:space="preserve"> Manager Foundation Layer Server Install/Upgrade</w:t>
      </w:r>
      <w:bookmarkEnd w:id="370"/>
      <w:bookmarkEnd w:id="371"/>
      <w:bookmarkEnd w:id="372"/>
      <w:bookmarkEnd w:id="373"/>
      <w:bookmarkEnd w:id="374"/>
      <w:bookmarkEnd w:id="375"/>
      <w:bookmarkEnd w:id="376"/>
      <w:bookmarkEnd w:id="377"/>
      <w:bookmarkEnd w:id="378"/>
      <w:r w:rsidR="008B5453">
        <w:t xml:space="preserve"> </w:t>
      </w:r>
    </w:p>
    <w:p w14:paraId="31C0795D" w14:textId="7F690623" w:rsidR="00314DA9" w:rsidRDefault="00314DA9" w:rsidP="003422D9">
      <w:pPr>
        <w:spacing w:after="0"/>
        <w:jc w:val="both"/>
        <w:rPr>
          <w:rFonts w:ascii="Arial" w:hAnsi="Arial" w:cs="Arial"/>
          <w:sz w:val="20"/>
          <w:szCs w:val="20"/>
        </w:rPr>
      </w:pPr>
      <w:r w:rsidRPr="00314DA9">
        <w:rPr>
          <w:rFonts w:ascii="Arial" w:hAnsi="Arial" w:cs="Arial"/>
          <w:sz w:val="20"/>
          <w:szCs w:val="20"/>
        </w:rPr>
        <w:t>This chapter provides details of steps involved in installing/upgrading the server components for Information Manager Foundation Layer.</w:t>
      </w:r>
    </w:p>
    <w:p w14:paraId="7B1D5CBB" w14:textId="77777777" w:rsidR="00314DA9" w:rsidRPr="00314DA9" w:rsidRDefault="00314DA9" w:rsidP="003422D9">
      <w:pPr>
        <w:spacing w:after="0"/>
        <w:jc w:val="both"/>
        <w:rPr>
          <w:rFonts w:ascii="Arial" w:hAnsi="Arial" w:cs="Arial"/>
          <w:sz w:val="20"/>
          <w:szCs w:val="20"/>
        </w:rPr>
      </w:pPr>
    </w:p>
    <w:p w14:paraId="3FFCB0D6" w14:textId="77777777" w:rsidR="00314DA9" w:rsidRPr="00314DA9" w:rsidRDefault="00314DA9" w:rsidP="003422D9">
      <w:pPr>
        <w:jc w:val="both"/>
        <w:rPr>
          <w:rFonts w:ascii="Arial" w:hAnsi="Arial" w:cs="Arial"/>
          <w:sz w:val="20"/>
          <w:szCs w:val="20"/>
        </w:rPr>
      </w:pPr>
      <w:r w:rsidRPr="00314DA9">
        <w:rPr>
          <w:rStyle w:val="HighlightText"/>
          <w:szCs w:val="20"/>
        </w:rPr>
        <w:t>Important</w:t>
      </w:r>
      <w:r w:rsidRPr="00314DA9">
        <w:rPr>
          <w:rFonts w:ascii="Arial" w:hAnsi="Arial" w:cs="Arial"/>
          <w:sz w:val="20"/>
          <w:szCs w:val="20"/>
        </w:rPr>
        <w:t>:</w:t>
      </w:r>
    </w:p>
    <w:p w14:paraId="5C18E997" w14:textId="01C21B65" w:rsidR="00314DA9" w:rsidRPr="00314DA9" w:rsidRDefault="00314DA9" w:rsidP="003422D9">
      <w:pPr>
        <w:spacing w:after="0"/>
        <w:jc w:val="both"/>
        <w:rPr>
          <w:rFonts w:ascii="Arial" w:hAnsi="Arial" w:cs="Arial"/>
          <w:sz w:val="20"/>
          <w:szCs w:val="20"/>
        </w:rPr>
      </w:pPr>
      <w:r w:rsidRPr="00314DA9">
        <w:rPr>
          <w:rFonts w:ascii="Arial" w:hAnsi="Arial" w:cs="Arial"/>
          <w:sz w:val="20"/>
          <w:szCs w:val="20"/>
        </w:rPr>
        <w:t>This product will require installing/upgrading after 4.</w:t>
      </w:r>
      <w:r>
        <w:rPr>
          <w:rFonts w:ascii="Arial" w:hAnsi="Arial" w:cs="Arial"/>
          <w:sz w:val="20"/>
          <w:szCs w:val="20"/>
        </w:rPr>
        <w:t>8</w:t>
      </w:r>
      <w:r w:rsidRPr="00314DA9">
        <w:rPr>
          <w:rFonts w:ascii="Arial" w:hAnsi="Arial" w:cs="Arial"/>
          <w:sz w:val="20"/>
          <w:szCs w:val="20"/>
        </w:rPr>
        <w:t>.0.</w:t>
      </w:r>
      <w:r w:rsidR="005469F5">
        <w:rPr>
          <w:rFonts w:ascii="Arial" w:hAnsi="Arial" w:cs="Arial"/>
          <w:sz w:val="20"/>
          <w:szCs w:val="20"/>
        </w:rPr>
        <w:t>x</w:t>
      </w:r>
      <w:r w:rsidRPr="00314DA9">
        <w:rPr>
          <w:rFonts w:ascii="Arial" w:hAnsi="Arial" w:cs="Arial"/>
          <w:sz w:val="20"/>
          <w:szCs w:val="20"/>
        </w:rPr>
        <w:t xml:space="preserve"> versions of products integrated with Information Manager Foundation Layer</w:t>
      </w:r>
      <w:r w:rsidR="003422D9">
        <w:rPr>
          <w:rFonts w:ascii="Arial" w:hAnsi="Arial" w:cs="Arial"/>
          <w:sz w:val="20"/>
          <w:szCs w:val="20"/>
        </w:rPr>
        <w:t>,</w:t>
      </w:r>
      <w:r w:rsidRPr="00314DA9">
        <w:rPr>
          <w:rFonts w:ascii="Arial" w:hAnsi="Arial" w:cs="Arial"/>
          <w:sz w:val="20"/>
          <w:szCs w:val="20"/>
        </w:rPr>
        <w:t xml:space="preserve"> i.e. Network Manager and/or Maintenance Manager, Enquiry Manager, TMA Manager, Schemes Manager.</w:t>
      </w:r>
    </w:p>
    <w:p w14:paraId="42C63C9E" w14:textId="77777777" w:rsidR="00314DA9" w:rsidRPr="00314DA9" w:rsidRDefault="00314DA9" w:rsidP="003422D9">
      <w:pPr>
        <w:spacing w:after="0"/>
        <w:jc w:val="both"/>
        <w:rPr>
          <w:rFonts w:ascii="Arial" w:hAnsi="Arial" w:cs="Arial"/>
          <w:sz w:val="20"/>
          <w:szCs w:val="20"/>
        </w:rPr>
      </w:pPr>
    </w:p>
    <w:p w14:paraId="4A104F6A" w14:textId="77777777" w:rsidR="00314DA9" w:rsidRPr="00314DA9" w:rsidRDefault="00314DA9" w:rsidP="003422D9">
      <w:pPr>
        <w:pStyle w:val="Heading3"/>
        <w:tabs>
          <w:tab w:val="left" w:pos="1080"/>
        </w:tabs>
        <w:spacing w:before="0"/>
        <w:ind w:left="432" w:hanging="432"/>
        <w:jc w:val="both"/>
        <w:rPr>
          <w:b/>
        </w:rPr>
      </w:pPr>
      <w:bookmarkStart w:id="379" w:name="_Toc248901071"/>
      <w:bookmarkStart w:id="380" w:name="_Toc254883818"/>
      <w:bookmarkStart w:id="381" w:name="_Toc279737504"/>
      <w:bookmarkStart w:id="382" w:name="_Toc299616456"/>
      <w:bookmarkStart w:id="383" w:name="_Toc320697434"/>
      <w:bookmarkStart w:id="384" w:name="_Toc338943917"/>
      <w:bookmarkStart w:id="385" w:name="_Toc366492106"/>
      <w:bookmarkStart w:id="386" w:name="_Toc381176399"/>
      <w:bookmarkStart w:id="387" w:name="_Toc47445515"/>
      <w:r w:rsidRPr="00314DA9">
        <w:rPr>
          <w:b/>
        </w:rPr>
        <w:t>Before you Start</w:t>
      </w:r>
      <w:bookmarkEnd w:id="379"/>
      <w:bookmarkEnd w:id="380"/>
      <w:bookmarkEnd w:id="381"/>
      <w:bookmarkEnd w:id="382"/>
      <w:bookmarkEnd w:id="383"/>
      <w:bookmarkEnd w:id="384"/>
      <w:bookmarkEnd w:id="385"/>
      <w:bookmarkEnd w:id="386"/>
      <w:bookmarkEnd w:id="387"/>
    </w:p>
    <w:p w14:paraId="6EC3836D" w14:textId="7EA1237F" w:rsidR="00314DA9" w:rsidRPr="00314DA9" w:rsidRDefault="00314DA9" w:rsidP="00D90ACF">
      <w:pPr>
        <w:spacing w:after="0"/>
        <w:jc w:val="both"/>
        <w:rPr>
          <w:rFonts w:ascii="Arial" w:hAnsi="Arial" w:cs="Arial"/>
          <w:sz w:val="20"/>
          <w:szCs w:val="20"/>
        </w:rPr>
      </w:pPr>
      <w:r w:rsidRPr="00314DA9">
        <w:rPr>
          <w:rFonts w:ascii="Arial" w:hAnsi="Arial" w:cs="Arial"/>
          <w:sz w:val="20"/>
          <w:szCs w:val="20"/>
        </w:rPr>
        <w:t xml:space="preserve">Before proceeding please ensure that the pre-requisites mentioned in </w:t>
      </w:r>
      <w:r w:rsidRPr="00314DA9">
        <w:rPr>
          <w:rFonts w:ascii="Arial" w:hAnsi="Arial" w:cs="Arial"/>
          <w:b/>
          <w:sz w:val="20"/>
          <w:szCs w:val="20"/>
        </w:rPr>
        <w:t xml:space="preserve">Section </w:t>
      </w:r>
      <w:r w:rsidRPr="00314DA9">
        <w:rPr>
          <w:rFonts w:ascii="Arial" w:hAnsi="Arial" w:cs="Arial"/>
          <w:sz w:val="20"/>
          <w:szCs w:val="20"/>
        </w:rPr>
        <w:fldChar w:fldCharType="begin"/>
      </w:r>
      <w:r w:rsidRPr="00314DA9">
        <w:rPr>
          <w:rFonts w:ascii="Arial" w:hAnsi="Arial" w:cs="Arial"/>
          <w:sz w:val="20"/>
          <w:szCs w:val="20"/>
        </w:rPr>
        <w:instrText xml:space="preserve"> REF _Ref371063417 \r \h  \* MERGEFORMAT </w:instrText>
      </w:r>
      <w:r w:rsidRPr="00314DA9">
        <w:rPr>
          <w:rFonts w:ascii="Arial" w:hAnsi="Arial" w:cs="Arial"/>
          <w:sz w:val="20"/>
          <w:szCs w:val="20"/>
        </w:rPr>
      </w:r>
      <w:r w:rsidRPr="00314DA9">
        <w:rPr>
          <w:rFonts w:ascii="Arial" w:hAnsi="Arial" w:cs="Arial"/>
          <w:sz w:val="20"/>
          <w:szCs w:val="20"/>
        </w:rPr>
        <w:fldChar w:fldCharType="separate"/>
      </w:r>
      <w:r w:rsidR="00A80D8B" w:rsidRPr="00A80D8B">
        <w:rPr>
          <w:rFonts w:ascii="Arial" w:hAnsi="Arial" w:cs="Arial"/>
          <w:b/>
          <w:sz w:val="20"/>
          <w:szCs w:val="20"/>
        </w:rPr>
        <w:t>2.1</w:t>
      </w:r>
      <w:r w:rsidRPr="00314DA9">
        <w:rPr>
          <w:rFonts w:ascii="Arial" w:hAnsi="Arial" w:cs="Arial"/>
          <w:sz w:val="20"/>
          <w:szCs w:val="20"/>
        </w:rPr>
        <w:fldChar w:fldCharType="end"/>
      </w:r>
      <w:r w:rsidRPr="00314DA9">
        <w:rPr>
          <w:rFonts w:ascii="Arial" w:hAnsi="Arial" w:cs="Arial"/>
          <w:sz w:val="20"/>
          <w:szCs w:val="20"/>
        </w:rPr>
        <w:t xml:space="preserve"> of this document are met.</w:t>
      </w:r>
    </w:p>
    <w:p w14:paraId="5D95D858" w14:textId="77777777" w:rsidR="00314DA9" w:rsidRPr="00314DA9" w:rsidRDefault="00314DA9" w:rsidP="00D90ACF">
      <w:pPr>
        <w:spacing w:after="0"/>
        <w:jc w:val="both"/>
        <w:rPr>
          <w:rFonts w:ascii="Arial" w:hAnsi="Arial" w:cs="Arial"/>
          <w:sz w:val="20"/>
          <w:szCs w:val="20"/>
        </w:rPr>
      </w:pPr>
    </w:p>
    <w:p w14:paraId="58998999" w14:textId="77777777" w:rsidR="00314DA9" w:rsidRPr="00314DA9" w:rsidRDefault="00314DA9" w:rsidP="00D90ACF">
      <w:pPr>
        <w:spacing w:after="0"/>
        <w:jc w:val="both"/>
        <w:rPr>
          <w:rFonts w:ascii="Arial" w:hAnsi="Arial" w:cs="Arial"/>
          <w:sz w:val="20"/>
          <w:szCs w:val="20"/>
        </w:rPr>
      </w:pPr>
      <w:r w:rsidRPr="00314DA9">
        <w:rPr>
          <w:rFonts w:ascii="Arial" w:hAnsi="Arial" w:cs="Arial"/>
          <w:sz w:val="20"/>
          <w:szCs w:val="20"/>
        </w:rPr>
        <w:t>Also, please be aware of the following;</w:t>
      </w:r>
    </w:p>
    <w:p w14:paraId="1540A66D" w14:textId="77777777" w:rsidR="00314DA9" w:rsidRPr="00314DA9" w:rsidRDefault="00314DA9" w:rsidP="00D90ACF">
      <w:pPr>
        <w:spacing w:after="0"/>
        <w:jc w:val="both"/>
        <w:rPr>
          <w:rFonts w:ascii="Arial" w:hAnsi="Arial" w:cs="Arial"/>
          <w:sz w:val="20"/>
          <w:szCs w:val="20"/>
        </w:rPr>
      </w:pPr>
    </w:p>
    <w:p w14:paraId="6C3D5007" w14:textId="77777777" w:rsidR="00314DA9" w:rsidRPr="00314DA9" w:rsidRDefault="00314DA9" w:rsidP="00D90ACF">
      <w:pPr>
        <w:spacing w:after="0"/>
        <w:jc w:val="both"/>
        <w:rPr>
          <w:rFonts w:ascii="Arial" w:hAnsi="Arial" w:cs="Arial"/>
          <w:sz w:val="20"/>
          <w:szCs w:val="20"/>
        </w:rPr>
      </w:pPr>
      <w:r w:rsidRPr="00314DA9">
        <w:rPr>
          <w:rFonts w:ascii="Arial" w:hAnsi="Arial" w:cs="Arial"/>
          <w:sz w:val="20"/>
          <w:szCs w:val="20"/>
        </w:rPr>
        <w:t xml:space="preserve">Where instructed to change to a directory before running a script, it is assumed that you are running SQL*PLUS from a DOS Command prompt.  </w:t>
      </w:r>
    </w:p>
    <w:p w14:paraId="073411BC" w14:textId="77777777" w:rsidR="00314DA9" w:rsidRPr="00314DA9" w:rsidRDefault="00314DA9" w:rsidP="00D90ACF">
      <w:pPr>
        <w:spacing w:after="0"/>
        <w:jc w:val="both"/>
        <w:rPr>
          <w:rFonts w:ascii="Arial" w:hAnsi="Arial" w:cs="Arial"/>
          <w:sz w:val="20"/>
          <w:szCs w:val="20"/>
        </w:rPr>
      </w:pPr>
    </w:p>
    <w:p w14:paraId="73991011" w14:textId="7F8F6CD7" w:rsidR="00314DA9" w:rsidRPr="00314DA9" w:rsidRDefault="00314DA9" w:rsidP="00D90ACF">
      <w:pPr>
        <w:spacing w:after="0"/>
        <w:jc w:val="both"/>
        <w:rPr>
          <w:rFonts w:ascii="Arial" w:hAnsi="Arial" w:cs="Arial"/>
          <w:sz w:val="20"/>
          <w:szCs w:val="20"/>
        </w:rPr>
      </w:pPr>
      <w:r w:rsidRPr="00314DA9">
        <w:rPr>
          <w:rFonts w:ascii="Arial" w:hAnsi="Arial" w:cs="Arial"/>
          <w:sz w:val="20"/>
          <w:szCs w:val="20"/>
        </w:rPr>
        <w:t xml:space="preserve">If you are running SQL*PLUS in </w:t>
      </w:r>
      <w:r w:rsidR="00D90ACF">
        <w:rPr>
          <w:rFonts w:ascii="Arial" w:hAnsi="Arial" w:cs="Arial"/>
          <w:sz w:val="20"/>
          <w:szCs w:val="20"/>
        </w:rPr>
        <w:t>W</w:t>
      </w:r>
      <w:r w:rsidR="00D90ACF" w:rsidRPr="00314DA9">
        <w:rPr>
          <w:rFonts w:ascii="Arial" w:hAnsi="Arial" w:cs="Arial"/>
          <w:sz w:val="20"/>
          <w:szCs w:val="20"/>
        </w:rPr>
        <w:t>indows,</w:t>
      </w:r>
      <w:r w:rsidRPr="00314DA9">
        <w:rPr>
          <w:rFonts w:ascii="Arial" w:hAnsi="Arial" w:cs="Arial"/>
          <w:sz w:val="20"/>
          <w:szCs w:val="20"/>
        </w:rPr>
        <w:t xml:space="preserve"> you should set the 'start in' directory of the SQL*PLUS shortcut to simulate the change of directory.   </w:t>
      </w:r>
    </w:p>
    <w:p w14:paraId="520A53E9" w14:textId="77777777" w:rsidR="00314DA9" w:rsidRPr="00314DA9" w:rsidRDefault="00314DA9" w:rsidP="00D90ACF">
      <w:pPr>
        <w:spacing w:after="0"/>
        <w:jc w:val="both"/>
        <w:rPr>
          <w:rFonts w:ascii="Arial" w:hAnsi="Arial" w:cs="Arial"/>
          <w:sz w:val="20"/>
          <w:szCs w:val="20"/>
        </w:rPr>
      </w:pPr>
    </w:p>
    <w:p w14:paraId="7141F5AC" w14:textId="77777777" w:rsidR="00314DA9" w:rsidRPr="00314DA9" w:rsidRDefault="00314DA9" w:rsidP="00D90ACF">
      <w:pPr>
        <w:spacing w:after="0"/>
        <w:jc w:val="both"/>
        <w:rPr>
          <w:rFonts w:ascii="Arial" w:hAnsi="Arial" w:cs="Arial"/>
          <w:b/>
          <w:sz w:val="20"/>
          <w:szCs w:val="20"/>
        </w:rPr>
      </w:pPr>
      <w:r w:rsidRPr="00314DA9">
        <w:rPr>
          <w:rFonts w:ascii="Arial" w:hAnsi="Arial" w:cs="Arial"/>
          <w:b/>
          <w:sz w:val="20"/>
          <w:szCs w:val="20"/>
        </w:rPr>
        <w:t>If you do not run SQL*PLUS from the directory stated in each step of the guide, the installation will fail.</w:t>
      </w:r>
    </w:p>
    <w:p w14:paraId="0A7AB422" w14:textId="77777777" w:rsidR="00314DA9" w:rsidRPr="00314DA9" w:rsidRDefault="00314DA9" w:rsidP="00D90ACF">
      <w:pPr>
        <w:spacing w:after="0"/>
        <w:jc w:val="both"/>
        <w:rPr>
          <w:rFonts w:ascii="Arial" w:hAnsi="Arial" w:cs="Arial"/>
          <w:sz w:val="20"/>
          <w:szCs w:val="20"/>
        </w:rPr>
      </w:pPr>
    </w:p>
    <w:p w14:paraId="205D3E84" w14:textId="77777777" w:rsidR="00314DA9" w:rsidRPr="00314DA9" w:rsidRDefault="00314DA9" w:rsidP="00D90ACF">
      <w:pPr>
        <w:spacing w:after="0"/>
        <w:jc w:val="both"/>
        <w:rPr>
          <w:rFonts w:ascii="Arial" w:hAnsi="Arial" w:cs="Arial"/>
          <w:sz w:val="20"/>
          <w:szCs w:val="20"/>
        </w:rPr>
      </w:pPr>
      <w:r w:rsidRPr="00314DA9">
        <w:rPr>
          <w:rFonts w:ascii="Arial" w:hAnsi="Arial" w:cs="Arial"/>
          <w:sz w:val="20"/>
          <w:szCs w:val="20"/>
        </w:rPr>
        <w:t xml:space="preserve">Also, whilst following the instructions in this section you will be required to know the location of </w:t>
      </w:r>
      <w:r w:rsidRPr="003422D9">
        <w:rPr>
          <w:rStyle w:val="HighlightText"/>
          <w:rFonts w:ascii="Courier New" w:hAnsi="Courier New" w:cs="Courier New"/>
          <w:szCs w:val="20"/>
        </w:rPr>
        <w:t>&lt;exor_base&gt;</w:t>
      </w:r>
      <w:r w:rsidRPr="00314DA9">
        <w:rPr>
          <w:rFonts w:ascii="Arial" w:hAnsi="Arial" w:cs="Arial"/>
          <w:sz w:val="20"/>
          <w:szCs w:val="20"/>
        </w:rPr>
        <w:t xml:space="preserve">.  You may recall that whilst undertaking the tasks in the previous subsection you will have implemented software into the location referred to as </w:t>
      </w:r>
      <w:r w:rsidRPr="003422D9">
        <w:rPr>
          <w:rStyle w:val="HighlightText"/>
          <w:rFonts w:ascii="Courier New" w:hAnsi="Courier New" w:cs="Courier New"/>
          <w:szCs w:val="20"/>
        </w:rPr>
        <w:t>&lt;exor_base&gt;</w:t>
      </w:r>
      <w:r w:rsidRPr="00314DA9">
        <w:rPr>
          <w:rFonts w:ascii="Arial" w:hAnsi="Arial" w:cs="Arial"/>
          <w:sz w:val="20"/>
          <w:szCs w:val="20"/>
        </w:rPr>
        <w:t xml:space="preserve">, for example, </w:t>
      </w:r>
      <w:r w:rsidRPr="003422D9">
        <w:rPr>
          <w:rFonts w:ascii="Courier New" w:hAnsi="Courier New" w:cs="Courier New"/>
          <w:sz w:val="20"/>
          <w:szCs w:val="20"/>
        </w:rPr>
        <w:t>C:\EXOR</w:t>
      </w:r>
      <w:r w:rsidRPr="00314DA9">
        <w:rPr>
          <w:rFonts w:ascii="Arial" w:hAnsi="Arial" w:cs="Arial"/>
          <w:sz w:val="20"/>
          <w:szCs w:val="20"/>
        </w:rPr>
        <w:t xml:space="preserve">.  </w:t>
      </w:r>
    </w:p>
    <w:p w14:paraId="34341057" w14:textId="391AF028" w:rsidR="00314DA9" w:rsidRDefault="00314DA9" w:rsidP="00D90ACF">
      <w:pPr>
        <w:spacing w:after="0"/>
        <w:jc w:val="both"/>
        <w:rPr>
          <w:rFonts w:ascii="Arial" w:hAnsi="Arial" w:cs="Arial"/>
          <w:sz w:val="20"/>
          <w:szCs w:val="20"/>
        </w:rPr>
      </w:pPr>
    </w:p>
    <w:p w14:paraId="597BEE12" w14:textId="5D5B7BC8" w:rsidR="00204F68" w:rsidRDefault="00204F68" w:rsidP="00D90ACF">
      <w:pPr>
        <w:spacing w:after="0"/>
        <w:jc w:val="both"/>
        <w:rPr>
          <w:rFonts w:ascii="Arial" w:hAnsi="Arial" w:cs="Arial"/>
          <w:sz w:val="20"/>
          <w:szCs w:val="20"/>
        </w:rPr>
      </w:pPr>
    </w:p>
    <w:p w14:paraId="19A8A144" w14:textId="76012B41" w:rsidR="00204F68" w:rsidRDefault="00204F68" w:rsidP="00D90ACF">
      <w:pPr>
        <w:spacing w:after="0"/>
        <w:jc w:val="both"/>
        <w:rPr>
          <w:rFonts w:ascii="Arial" w:hAnsi="Arial" w:cs="Arial"/>
          <w:sz w:val="20"/>
          <w:szCs w:val="20"/>
        </w:rPr>
      </w:pPr>
    </w:p>
    <w:p w14:paraId="25E549B6" w14:textId="2D09A5FA" w:rsidR="00204F68" w:rsidRDefault="00204F68" w:rsidP="00D90ACF">
      <w:pPr>
        <w:spacing w:after="0"/>
        <w:jc w:val="both"/>
        <w:rPr>
          <w:rFonts w:ascii="Arial" w:hAnsi="Arial" w:cs="Arial"/>
          <w:sz w:val="20"/>
          <w:szCs w:val="20"/>
        </w:rPr>
      </w:pPr>
    </w:p>
    <w:p w14:paraId="6631451B" w14:textId="5C8E2B5E" w:rsidR="00204F68" w:rsidRDefault="00204F68" w:rsidP="00D90ACF">
      <w:pPr>
        <w:spacing w:after="0"/>
        <w:jc w:val="both"/>
        <w:rPr>
          <w:rFonts w:ascii="Arial" w:hAnsi="Arial" w:cs="Arial"/>
          <w:sz w:val="20"/>
          <w:szCs w:val="20"/>
        </w:rPr>
      </w:pPr>
    </w:p>
    <w:p w14:paraId="5522A53D" w14:textId="7F6FE276" w:rsidR="00204F68" w:rsidRDefault="00204F68" w:rsidP="00D90ACF">
      <w:pPr>
        <w:spacing w:after="0"/>
        <w:jc w:val="both"/>
        <w:rPr>
          <w:rFonts w:ascii="Arial" w:hAnsi="Arial" w:cs="Arial"/>
          <w:sz w:val="20"/>
          <w:szCs w:val="20"/>
        </w:rPr>
      </w:pPr>
    </w:p>
    <w:p w14:paraId="024FD5D0" w14:textId="2C86DF8D" w:rsidR="00204F68" w:rsidRDefault="00204F68" w:rsidP="00D90ACF">
      <w:pPr>
        <w:spacing w:after="0"/>
        <w:jc w:val="both"/>
        <w:rPr>
          <w:rFonts w:ascii="Arial" w:hAnsi="Arial" w:cs="Arial"/>
          <w:sz w:val="20"/>
          <w:szCs w:val="20"/>
        </w:rPr>
      </w:pPr>
    </w:p>
    <w:p w14:paraId="4D3AEBC7" w14:textId="5DFE3FD6" w:rsidR="00204F68" w:rsidRDefault="00204F68" w:rsidP="00D90ACF">
      <w:pPr>
        <w:spacing w:after="0"/>
        <w:jc w:val="both"/>
        <w:rPr>
          <w:rFonts w:ascii="Arial" w:hAnsi="Arial" w:cs="Arial"/>
          <w:sz w:val="20"/>
          <w:szCs w:val="20"/>
        </w:rPr>
      </w:pPr>
    </w:p>
    <w:p w14:paraId="7DE3DA1E" w14:textId="227A8C0D" w:rsidR="003422D9" w:rsidRDefault="003422D9" w:rsidP="00D90ACF">
      <w:pPr>
        <w:spacing w:after="0"/>
        <w:jc w:val="both"/>
        <w:rPr>
          <w:rFonts w:ascii="Arial" w:hAnsi="Arial" w:cs="Arial"/>
          <w:sz w:val="20"/>
          <w:szCs w:val="20"/>
        </w:rPr>
      </w:pPr>
    </w:p>
    <w:p w14:paraId="525BA0EB" w14:textId="5AEAE4C8" w:rsidR="003422D9" w:rsidRDefault="003422D9" w:rsidP="00D90ACF">
      <w:pPr>
        <w:spacing w:after="0"/>
        <w:jc w:val="both"/>
        <w:rPr>
          <w:rFonts w:ascii="Arial" w:hAnsi="Arial" w:cs="Arial"/>
          <w:sz w:val="20"/>
          <w:szCs w:val="20"/>
        </w:rPr>
      </w:pPr>
    </w:p>
    <w:p w14:paraId="0057A527" w14:textId="77777777" w:rsidR="003422D9" w:rsidRDefault="003422D9" w:rsidP="00D90ACF">
      <w:pPr>
        <w:spacing w:after="0"/>
        <w:jc w:val="both"/>
        <w:rPr>
          <w:rFonts w:ascii="Arial" w:hAnsi="Arial" w:cs="Arial"/>
          <w:sz w:val="20"/>
          <w:szCs w:val="20"/>
        </w:rPr>
      </w:pPr>
    </w:p>
    <w:p w14:paraId="0B561F7E" w14:textId="7B233AFD" w:rsidR="00204F68" w:rsidRDefault="00204F68" w:rsidP="00D90ACF">
      <w:pPr>
        <w:spacing w:after="0"/>
        <w:jc w:val="both"/>
        <w:rPr>
          <w:rFonts w:ascii="Arial" w:hAnsi="Arial" w:cs="Arial"/>
          <w:sz w:val="20"/>
          <w:szCs w:val="20"/>
        </w:rPr>
      </w:pPr>
    </w:p>
    <w:p w14:paraId="119AF6CC" w14:textId="3FB2CE8E" w:rsidR="00204F68" w:rsidRDefault="00204F68" w:rsidP="00D90ACF">
      <w:pPr>
        <w:spacing w:after="0"/>
        <w:jc w:val="both"/>
        <w:rPr>
          <w:rFonts w:ascii="Arial" w:hAnsi="Arial" w:cs="Arial"/>
          <w:sz w:val="20"/>
          <w:szCs w:val="20"/>
        </w:rPr>
      </w:pPr>
    </w:p>
    <w:p w14:paraId="49AAE0CC" w14:textId="5CF2B04E" w:rsidR="00204F68" w:rsidRDefault="00204F68" w:rsidP="00D90ACF">
      <w:pPr>
        <w:spacing w:after="0"/>
        <w:jc w:val="both"/>
        <w:rPr>
          <w:rFonts w:ascii="Arial" w:hAnsi="Arial" w:cs="Arial"/>
          <w:sz w:val="20"/>
          <w:szCs w:val="20"/>
        </w:rPr>
      </w:pPr>
    </w:p>
    <w:p w14:paraId="65628A5C" w14:textId="77777777" w:rsidR="00204F68" w:rsidRPr="00314DA9" w:rsidRDefault="00204F68" w:rsidP="00D90ACF">
      <w:pPr>
        <w:spacing w:after="0"/>
        <w:jc w:val="both"/>
        <w:rPr>
          <w:rFonts w:ascii="Arial" w:hAnsi="Arial" w:cs="Arial"/>
          <w:sz w:val="20"/>
          <w:szCs w:val="20"/>
        </w:rPr>
      </w:pPr>
    </w:p>
    <w:p w14:paraId="4C63B0E6" w14:textId="77777777" w:rsidR="00314DA9" w:rsidRPr="00314DA9" w:rsidRDefault="00314DA9" w:rsidP="00314DA9">
      <w:pPr>
        <w:pStyle w:val="Heading3"/>
        <w:tabs>
          <w:tab w:val="left" w:pos="1080"/>
        </w:tabs>
        <w:ind w:left="432" w:hanging="432"/>
        <w:jc w:val="both"/>
        <w:rPr>
          <w:b/>
        </w:rPr>
      </w:pPr>
      <w:bookmarkStart w:id="388" w:name="_Toc248901072"/>
      <w:bookmarkStart w:id="389" w:name="_Toc254883819"/>
      <w:bookmarkStart w:id="390" w:name="_Toc279737505"/>
      <w:bookmarkStart w:id="391" w:name="_Toc299616457"/>
      <w:bookmarkStart w:id="392" w:name="_Toc320697435"/>
      <w:bookmarkStart w:id="393" w:name="_Toc338943918"/>
      <w:bookmarkStart w:id="394" w:name="_Toc366492107"/>
      <w:bookmarkStart w:id="395" w:name="_Toc381176400"/>
      <w:bookmarkStart w:id="396" w:name="_Toc47445516"/>
      <w:r w:rsidRPr="00314DA9">
        <w:rPr>
          <w:b/>
        </w:rPr>
        <w:lastRenderedPageBreak/>
        <w:t>Install or Upgrade of Information Manager Foundation Layer</w:t>
      </w:r>
      <w:bookmarkEnd w:id="388"/>
      <w:bookmarkEnd w:id="389"/>
      <w:bookmarkEnd w:id="390"/>
      <w:bookmarkEnd w:id="391"/>
      <w:bookmarkEnd w:id="392"/>
      <w:bookmarkEnd w:id="393"/>
      <w:bookmarkEnd w:id="394"/>
      <w:bookmarkEnd w:id="395"/>
      <w:bookmarkEnd w:id="396"/>
    </w:p>
    <w:p w14:paraId="2786327C" w14:textId="3A94C698"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The IMF installation or upgrade is executed using the same command </w:t>
      </w:r>
      <w:r w:rsidRPr="00204F68">
        <w:rPr>
          <w:rFonts w:ascii="Courier New" w:hAnsi="Courier New" w:cs="Courier New"/>
          <w:sz w:val="20"/>
          <w:szCs w:val="20"/>
        </w:rPr>
        <w:t>imf_inst.sql</w:t>
      </w:r>
      <w:r w:rsidRPr="00314DA9">
        <w:rPr>
          <w:rFonts w:ascii="Arial" w:hAnsi="Arial" w:cs="Arial"/>
          <w:sz w:val="20"/>
          <w:szCs w:val="20"/>
        </w:rPr>
        <w:t xml:space="preserve">.  This script will determine the starting point, new install or upgrade, and produce the relevant log files accordingly. </w:t>
      </w:r>
    </w:p>
    <w:p w14:paraId="624B8B19" w14:textId="77777777" w:rsidR="00314DA9" w:rsidRPr="00314DA9" w:rsidRDefault="00314DA9" w:rsidP="00204F68">
      <w:pPr>
        <w:spacing w:after="0"/>
        <w:jc w:val="both"/>
        <w:rPr>
          <w:rFonts w:ascii="Arial" w:hAnsi="Arial" w:cs="Arial"/>
          <w:sz w:val="20"/>
          <w:szCs w:val="20"/>
        </w:rPr>
      </w:pPr>
    </w:p>
    <w:p w14:paraId="072425F0"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To create the base data and objects for Information Manager Foundation Layer modules; </w:t>
      </w:r>
    </w:p>
    <w:p w14:paraId="10D0123A" w14:textId="77777777" w:rsidR="00314DA9" w:rsidRPr="00314DA9" w:rsidRDefault="00314DA9" w:rsidP="00204F68">
      <w:pPr>
        <w:spacing w:after="0"/>
        <w:jc w:val="both"/>
        <w:rPr>
          <w:rFonts w:ascii="Arial" w:hAnsi="Arial" w:cs="Arial"/>
          <w:sz w:val="20"/>
          <w:szCs w:val="20"/>
        </w:rPr>
      </w:pPr>
    </w:p>
    <w:p w14:paraId="1957EABA"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Change directory to </w:t>
      </w:r>
      <w:r w:rsidRPr="00204F68">
        <w:rPr>
          <w:rStyle w:val="HighlightText"/>
          <w:rFonts w:ascii="Courier New" w:hAnsi="Courier New" w:cs="Courier New"/>
          <w:szCs w:val="20"/>
        </w:rPr>
        <w:t>&lt;exor_base&gt;</w:t>
      </w:r>
      <w:r w:rsidRPr="00204F68">
        <w:rPr>
          <w:rFonts w:ascii="Courier New" w:hAnsi="Courier New" w:cs="Courier New"/>
          <w:sz w:val="20"/>
          <w:szCs w:val="20"/>
        </w:rPr>
        <w:t>\imf\install</w:t>
      </w:r>
    </w:p>
    <w:p w14:paraId="21DE8F73" w14:textId="77777777" w:rsidR="00204F68" w:rsidRDefault="00204F68" w:rsidP="00204F68">
      <w:pPr>
        <w:spacing w:after="0"/>
        <w:jc w:val="both"/>
        <w:rPr>
          <w:rFonts w:ascii="Arial" w:hAnsi="Arial" w:cs="Arial"/>
          <w:sz w:val="20"/>
          <w:szCs w:val="20"/>
        </w:rPr>
      </w:pPr>
    </w:p>
    <w:p w14:paraId="5CD4A920" w14:textId="47710D5B" w:rsidR="00314DA9" w:rsidRDefault="00314DA9" w:rsidP="00204F68">
      <w:pPr>
        <w:spacing w:after="0"/>
        <w:jc w:val="both"/>
        <w:rPr>
          <w:rFonts w:ascii="Arial" w:hAnsi="Arial" w:cs="Arial"/>
          <w:sz w:val="20"/>
          <w:szCs w:val="20"/>
        </w:rPr>
      </w:pPr>
      <w:r w:rsidRPr="00314DA9">
        <w:rPr>
          <w:rFonts w:ascii="Arial" w:hAnsi="Arial" w:cs="Arial"/>
          <w:sz w:val="20"/>
          <w:szCs w:val="20"/>
        </w:rPr>
        <w:t xml:space="preserve">Login to SQL*PLUS as the </w:t>
      </w:r>
      <w:r w:rsidR="00204F68">
        <w:rPr>
          <w:rFonts w:ascii="Arial" w:hAnsi="Arial" w:cs="Arial"/>
          <w:sz w:val="20"/>
          <w:szCs w:val="20"/>
        </w:rPr>
        <w:t>H</w:t>
      </w:r>
      <w:r w:rsidRPr="00314DA9">
        <w:rPr>
          <w:rFonts w:ascii="Arial" w:hAnsi="Arial" w:cs="Arial"/>
          <w:sz w:val="20"/>
          <w:szCs w:val="20"/>
        </w:rPr>
        <w:t xml:space="preserve">ighways </w:t>
      </w:r>
      <w:r w:rsidR="00204F68">
        <w:rPr>
          <w:rFonts w:ascii="Arial" w:hAnsi="Arial" w:cs="Arial"/>
          <w:sz w:val="20"/>
          <w:szCs w:val="20"/>
        </w:rPr>
        <w:t>O</w:t>
      </w:r>
      <w:r w:rsidRPr="00314DA9">
        <w:rPr>
          <w:rFonts w:ascii="Arial" w:hAnsi="Arial" w:cs="Arial"/>
          <w:sz w:val="20"/>
          <w:szCs w:val="20"/>
        </w:rPr>
        <w:t>wner on the client PC and run the following command:</w:t>
      </w:r>
    </w:p>
    <w:p w14:paraId="571A2C4E" w14:textId="77777777" w:rsidR="00204F68" w:rsidRPr="00314DA9" w:rsidRDefault="00204F68" w:rsidP="00204F68">
      <w:pPr>
        <w:spacing w:after="0"/>
        <w:jc w:val="both"/>
        <w:rPr>
          <w:rFonts w:ascii="Arial" w:hAnsi="Arial" w:cs="Arial"/>
          <w:sz w:val="20"/>
          <w:szCs w:val="20"/>
        </w:rPr>
      </w:pPr>
    </w:p>
    <w:p w14:paraId="65691C5F" w14:textId="2151CF3D" w:rsidR="00314DA9" w:rsidRPr="002E34E3" w:rsidRDefault="00314DA9" w:rsidP="00204F68">
      <w:pPr>
        <w:spacing w:after="0"/>
        <w:ind w:left="720"/>
        <w:jc w:val="both"/>
        <w:rPr>
          <w:rFonts w:ascii="Courier New" w:hAnsi="Courier New" w:cs="Courier New"/>
        </w:rPr>
      </w:pPr>
      <w:r w:rsidRPr="002E34E3">
        <w:rPr>
          <w:rFonts w:ascii="Courier New" w:hAnsi="Courier New" w:cs="Courier New"/>
        </w:rPr>
        <w:t>start imf_inst.sql</w:t>
      </w:r>
    </w:p>
    <w:p w14:paraId="0C7249FF" w14:textId="77777777" w:rsidR="00314DA9" w:rsidRPr="00314DA9" w:rsidRDefault="00314DA9" w:rsidP="00204F68">
      <w:pPr>
        <w:spacing w:after="0"/>
        <w:jc w:val="both"/>
        <w:rPr>
          <w:rFonts w:ascii="Arial" w:hAnsi="Arial" w:cs="Arial"/>
          <w:sz w:val="20"/>
          <w:szCs w:val="20"/>
        </w:rPr>
      </w:pPr>
    </w:p>
    <w:p w14:paraId="178D7B2E" w14:textId="33ED5132"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You will be prompted to enter the path of the location of your </w:t>
      </w:r>
      <w:r w:rsidR="00204F68">
        <w:rPr>
          <w:rFonts w:ascii="Arial" w:hAnsi="Arial" w:cs="Arial"/>
          <w:sz w:val="20"/>
          <w:szCs w:val="20"/>
        </w:rPr>
        <w:t>H</w:t>
      </w:r>
      <w:r w:rsidRPr="00314DA9">
        <w:rPr>
          <w:rFonts w:ascii="Arial" w:hAnsi="Arial" w:cs="Arial"/>
          <w:sz w:val="20"/>
          <w:szCs w:val="20"/>
        </w:rPr>
        <w:t xml:space="preserve">ighways software. This should be name of the directory, including disk identifier and a trailing slash character, referred to as </w:t>
      </w:r>
      <w:r w:rsidRPr="00204F68">
        <w:rPr>
          <w:rStyle w:val="HighlightText"/>
          <w:rFonts w:ascii="Courier New" w:hAnsi="Courier New" w:cs="Courier New"/>
          <w:szCs w:val="20"/>
        </w:rPr>
        <w:t>&lt;exor_base&gt;</w:t>
      </w:r>
      <w:r w:rsidRPr="00314DA9">
        <w:rPr>
          <w:rFonts w:ascii="Arial" w:hAnsi="Arial" w:cs="Arial"/>
          <w:sz w:val="20"/>
          <w:szCs w:val="20"/>
        </w:rPr>
        <w:t xml:space="preserve">. </w:t>
      </w:r>
    </w:p>
    <w:p w14:paraId="29BB4863" w14:textId="77777777" w:rsidR="00314DA9" w:rsidRPr="00314DA9" w:rsidRDefault="00314DA9" w:rsidP="00204F68">
      <w:pPr>
        <w:spacing w:after="0"/>
        <w:jc w:val="both"/>
        <w:rPr>
          <w:rFonts w:ascii="Arial" w:hAnsi="Arial" w:cs="Arial"/>
          <w:sz w:val="20"/>
          <w:szCs w:val="20"/>
        </w:rPr>
      </w:pPr>
    </w:p>
    <w:p w14:paraId="10D4CC0B"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For example, if you installed your highways software in a directory called EXOR on your C drive, you would enter the following when prompted.</w:t>
      </w:r>
    </w:p>
    <w:p w14:paraId="4EA47FD0"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w:t>
      </w:r>
    </w:p>
    <w:p w14:paraId="17C822C9" w14:textId="77777777" w:rsidR="00314DA9" w:rsidRPr="00204F68" w:rsidRDefault="00314DA9" w:rsidP="00204F68">
      <w:pPr>
        <w:tabs>
          <w:tab w:val="left" w:pos="90"/>
        </w:tabs>
        <w:spacing w:after="0"/>
        <w:ind w:left="720"/>
        <w:jc w:val="both"/>
        <w:rPr>
          <w:rFonts w:ascii="Courier New" w:hAnsi="Courier New" w:cs="Courier New"/>
          <w:sz w:val="20"/>
          <w:szCs w:val="20"/>
        </w:rPr>
      </w:pPr>
      <w:r w:rsidRPr="00204F68">
        <w:rPr>
          <w:rFonts w:ascii="Courier New" w:hAnsi="Courier New" w:cs="Courier New"/>
          <w:sz w:val="20"/>
          <w:szCs w:val="20"/>
        </w:rPr>
        <w:t>C:\EXOR\</w:t>
      </w:r>
      <w:r w:rsidRPr="00204F68">
        <w:rPr>
          <w:rFonts w:ascii="Courier New" w:hAnsi="Courier New" w:cs="Courier New"/>
          <w:sz w:val="20"/>
          <w:szCs w:val="20"/>
        </w:rPr>
        <w:tab/>
      </w:r>
    </w:p>
    <w:p w14:paraId="73EB32C9"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w:t>
      </w:r>
    </w:p>
    <w:p w14:paraId="21084AF3"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When you have supplied this value, you will be prompted to confirm that it is correct and asked whether you wish to continue.</w:t>
      </w:r>
    </w:p>
    <w:p w14:paraId="562FFE8E"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w:t>
      </w:r>
    </w:p>
    <w:p w14:paraId="0A4562DC" w14:textId="098D2F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If the value specified is not correct or does not end with a </w:t>
      </w:r>
      <w:r w:rsidRPr="00204F68">
        <w:rPr>
          <w:rFonts w:ascii="Arial" w:hAnsi="Arial" w:cs="Arial"/>
          <w:i/>
          <w:sz w:val="20"/>
          <w:szCs w:val="20"/>
        </w:rPr>
        <w:t>slash</w:t>
      </w:r>
      <w:r w:rsidRPr="00314DA9">
        <w:rPr>
          <w:rFonts w:ascii="Arial" w:hAnsi="Arial" w:cs="Arial"/>
          <w:sz w:val="20"/>
          <w:szCs w:val="20"/>
        </w:rPr>
        <w:t xml:space="preserve"> character, you will be given an error message and the installation script will abort. You will then need to login to SQL*PLUS again and re</w:t>
      </w:r>
      <w:r w:rsidR="00204F68">
        <w:rPr>
          <w:rFonts w:ascii="Arial" w:hAnsi="Arial" w:cs="Arial"/>
          <w:sz w:val="20"/>
          <w:szCs w:val="20"/>
        </w:rPr>
        <w:t>-</w:t>
      </w:r>
      <w:r w:rsidRPr="00314DA9">
        <w:rPr>
          <w:rFonts w:ascii="Arial" w:hAnsi="Arial" w:cs="Arial"/>
          <w:sz w:val="20"/>
          <w:szCs w:val="20"/>
        </w:rPr>
        <w:t>run the script.</w:t>
      </w:r>
    </w:p>
    <w:p w14:paraId="22EE3A29"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w:t>
      </w:r>
    </w:p>
    <w:p w14:paraId="2839FF21"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When the script has completed, all the Information Manager Foundation Layer objects and data will have been installed/upgraded. </w:t>
      </w:r>
    </w:p>
    <w:p w14:paraId="53FD4C5C" w14:textId="77777777" w:rsidR="00314DA9" w:rsidRPr="00314DA9" w:rsidRDefault="00314DA9" w:rsidP="00204F68">
      <w:pPr>
        <w:spacing w:after="0"/>
        <w:jc w:val="both"/>
        <w:rPr>
          <w:rFonts w:ascii="Arial" w:hAnsi="Arial" w:cs="Arial"/>
          <w:sz w:val="20"/>
          <w:szCs w:val="20"/>
        </w:rPr>
      </w:pPr>
    </w:p>
    <w:p w14:paraId="3767482E" w14:textId="77777777" w:rsidR="00314DA9" w:rsidRPr="00314DA9" w:rsidRDefault="00314DA9" w:rsidP="00314DA9">
      <w:pPr>
        <w:jc w:val="both"/>
        <w:rPr>
          <w:rFonts w:ascii="Arial" w:hAnsi="Arial" w:cs="Arial"/>
          <w:b/>
          <w:sz w:val="20"/>
          <w:szCs w:val="20"/>
        </w:rPr>
      </w:pPr>
      <w:r w:rsidRPr="00314DA9">
        <w:rPr>
          <w:rFonts w:ascii="Arial" w:hAnsi="Arial" w:cs="Arial"/>
          <w:b/>
          <w:sz w:val="20"/>
          <w:szCs w:val="20"/>
        </w:rPr>
        <w:t>Checking Log File(s)</w:t>
      </w:r>
    </w:p>
    <w:p w14:paraId="1048CFA0"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The following log files are produced in the working directory.  At the end of the installation/upgrade files can be viewed to check for any errors that could have occurred during installation/upgrade.</w:t>
      </w:r>
    </w:p>
    <w:p w14:paraId="5451E878" w14:textId="77777777" w:rsidR="00314DA9" w:rsidRPr="00314DA9" w:rsidRDefault="00314DA9" w:rsidP="00204F68">
      <w:pPr>
        <w:spacing w:after="0"/>
        <w:jc w:val="both"/>
        <w:rPr>
          <w:rFonts w:ascii="Arial" w:hAnsi="Arial" w:cs="Arial"/>
          <w:sz w:val="20"/>
          <w:szCs w:val="20"/>
        </w:rPr>
      </w:pPr>
    </w:p>
    <w:p w14:paraId="65501809" w14:textId="3BBFCA00" w:rsidR="00314DA9" w:rsidRDefault="00314DA9" w:rsidP="00204F68">
      <w:pPr>
        <w:spacing w:after="0"/>
        <w:jc w:val="both"/>
        <w:rPr>
          <w:rFonts w:ascii="Arial" w:hAnsi="Arial" w:cs="Arial"/>
          <w:sz w:val="20"/>
          <w:szCs w:val="20"/>
        </w:rPr>
      </w:pPr>
      <w:r w:rsidRPr="00314DA9">
        <w:rPr>
          <w:rFonts w:ascii="Arial" w:hAnsi="Arial" w:cs="Arial"/>
          <w:sz w:val="20"/>
          <w:szCs w:val="20"/>
        </w:rPr>
        <w:t>A new installation of Information Manager Foundation Layer will produce the following LOG file:</w:t>
      </w:r>
    </w:p>
    <w:p w14:paraId="47B52A28" w14:textId="77777777" w:rsidR="00204F68" w:rsidRPr="00314DA9" w:rsidRDefault="00204F68" w:rsidP="00204F68">
      <w:pPr>
        <w:spacing w:after="0"/>
        <w:jc w:val="both"/>
        <w:rPr>
          <w:rFonts w:ascii="Arial" w:hAnsi="Arial" w:cs="Arial"/>
          <w:sz w:val="20"/>
          <w:szCs w:val="20"/>
        </w:rPr>
      </w:pPr>
    </w:p>
    <w:p w14:paraId="4CB7064F" w14:textId="77777777" w:rsidR="00314DA9" w:rsidRPr="002E34E3" w:rsidRDefault="00314DA9" w:rsidP="00204F68">
      <w:pPr>
        <w:spacing w:after="0"/>
        <w:ind w:left="720"/>
        <w:jc w:val="both"/>
        <w:rPr>
          <w:rFonts w:ascii="Courier New" w:hAnsi="Courier New" w:cs="Courier New"/>
        </w:rPr>
      </w:pPr>
      <w:r w:rsidRPr="002E34E3">
        <w:rPr>
          <w:rFonts w:ascii="Courier New" w:hAnsi="Courier New" w:cs="Courier New"/>
        </w:rPr>
        <w:t>imf_install_&lt;</w:t>
      </w:r>
      <w:r w:rsidRPr="002D4774">
        <w:rPr>
          <w:rFonts w:ascii="Courier New" w:hAnsi="Courier New" w:cs="Courier New"/>
          <w:b/>
        </w:rPr>
        <w:t>date&amp;time</w:t>
      </w:r>
      <w:r w:rsidRPr="002E34E3">
        <w:rPr>
          <w:rFonts w:ascii="Courier New" w:hAnsi="Courier New" w:cs="Courier New"/>
        </w:rPr>
        <w:t>&gt;.LOG</w:t>
      </w:r>
    </w:p>
    <w:p w14:paraId="2479D3E7" w14:textId="77777777" w:rsidR="00314DA9" w:rsidRPr="00314DA9" w:rsidRDefault="00314DA9" w:rsidP="00204F68">
      <w:pPr>
        <w:spacing w:after="0"/>
        <w:jc w:val="both"/>
        <w:rPr>
          <w:rFonts w:ascii="Arial" w:hAnsi="Arial" w:cs="Arial"/>
          <w:sz w:val="20"/>
          <w:szCs w:val="20"/>
        </w:rPr>
      </w:pPr>
    </w:p>
    <w:p w14:paraId="70C2F82B" w14:textId="63D092F1" w:rsidR="00314DA9" w:rsidRDefault="00314DA9" w:rsidP="00204F68">
      <w:pPr>
        <w:spacing w:after="0"/>
        <w:jc w:val="both"/>
        <w:rPr>
          <w:rFonts w:ascii="Arial" w:hAnsi="Arial" w:cs="Arial"/>
          <w:sz w:val="20"/>
          <w:szCs w:val="20"/>
        </w:rPr>
      </w:pPr>
      <w:r w:rsidRPr="00314DA9">
        <w:rPr>
          <w:rFonts w:ascii="Arial" w:hAnsi="Arial" w:cs="Arial"/>
          <w:sz w:val="20"/>
          <w:szCs w:val="20"/>
        </w:rPr>
        <w:t>An upgrade of Information Manager Foundation Layer from 4.</w:t>
      </w:r>
      <w:r w:rsidR="00204F68">
        <w:rPr>
          <w:rFonts w:ascii="Arial" w:hAnsi="Arial" w:cs="Arial"/>
          <w:sz w:val="20"/>
          <w:szCs w:val="20"/>
        </w:rPr>
        <w:t>7</w:t>
      </w:r>
      <w:r w:rsidRPr="00314DA9">
        <w:rPr>
          <w:rFonts w:ascii="Arial" w:hAnsi="Arial" w:cs="Arial"/>
          <w:sz w:val="20"/>
          <w:szCs w:val="20"/>
        </w:rPr>
        <w:t>.0.</w:t>
      </w:r>
      <w:r w:rsidR="00204F68">
        <w:rPr>
          <w:rFonts w:ascii="Arial" w:hAnsi="Arial" w:cs="Arial"/>
          <w:sz w:val="20"/>
          <w:szCs w:val="20"/>
        </w:rPr>
        <w:t>1</w:t>
      </w:r>
      <w:r w:rsidRPr="00314DA9">
        <w:rPr>
          <w:rFonts w:ascii="Arial" w:hAnsi="Arial" w:cs="Arial"/>
          <w:sz w:val="20"/>
          <w:szCs w:val="20"/>
        </w:rPr>
        <w:t xml:space="preserve"> will produce the following LOG file: </w:t>
      </w:r>
    </w:p>
    <w:p w14:paraId="18294D5C" w14:textId="77777777" w:rsidR="00204F68" w:rsidRPr="00314DA9" w:rsidRDefault="00204F68" w:rsidP="00204F68">
      <w:pPr>
        <w:spacing w:after="0"/>
        <w:jc w:val="both"/>
        <w:rPr>
          <w:rFonts w:ascii="Arial" w:hAnsi="Arial" w:cs="Arial"/>
          <w:sz w:val="20"/>
          <w:szCs w:val="20"/>
        </w:rPr>
      </w:pPr>
    </w:p>
    <w:p w14:paraId="02B76CC1" w14:textId="5EA111E0" w:rsidR="00314DA9" w:rsidRDefault="00314DA9" w:rsidP="00204F68">
      <w:pPr>
        <w:spacing w:after="0"/>
        <w:ind w:left="720"/>
        <w:jc w:val="both"/>
        <w:rPr>
          <w:rFonts w:ascii="Courier New" w:hAnsi="Courier New" w:cs="Courier New"/>
        </w:rPr>
      </w:pPr>
      <w:r w:rsidRPr="002E34E3">
        <w:rPr>
          <w:rFonts w:ascii="Courier New" w:hAnsi="Courier New" w:cs="Courier New"/>
        </w:rPr>
        <w:t>imf4</w:t>
      </w:r>
      <w:r w:rsidR="00204F68">
        <w:rPr>
          <w:rFonts w:ascii="Courier New" w:hAnsi="Courier New" w:cs="Courier New"/>
        </w:rPr>
        <w:t>7</w:t>
      </w:r>
      <w:r w:rsidRPr="002E34E3">
        <w:rPr>
          <w:rFonts w:ascii="Courier New" w:hAnsi="Courier New" w:cs="Courier New"/>
        </w:rPr>
        <w:t>0</w:t>
      </w:r>
      <w:r w:rsidR="00204F68">
        <w:rPr>
          <w:rFonts w:ascii="Courier New" w:hAnsi="Courier New" w:cs="Courier New"/>
        </w:rPr>
        <w:t>1</w:t>
      </w:r>
      <w:r w:rsidRPr="002E34E3">
        <w:rPr>
          <w:rFonts w:ascii="Courier New" w:hAnsi="Courier New" w:cs="Courier New"/>
        </w:rPr>
        <w:t>_imf4</w:t>
      </w:r>
      <w:r w:rsidR="00204F68">
        <w:rPr>
          <w:rFonts w:ascii="Courier New" w:hAnsi="Courier New" w:cs="Courier New"/>
        </w:rPr>
        <w:t>8</w:t>
      </w:r>
      <w:r w:rsidRPr="002E34E3">
        <w:rPr>
          <w:rFonts w:ascii="Courier New" w:hAnsi="Courier New" w:cs="Courier New"/>
        </w:rPr>
        <w:t>01_&lt;</w:t>
      </w:r>
      <w:r w:rsidRPr="002D4774">
        <w:rPr>
          <w:rFonts w:ascii="Courier New" w:hAnsi="Courier New" w:cs="Courier New"/>
          <w:b/>
        </w:rPr>
        <w:t>date&amp;time</w:t>
      </w:r>
      <w:r w:rsidRPr="002E34E3">
        <w:rPr>
          <w:rFonts w:ascii="Courier New" w:hAnsi="Courier New" w:cs="Courier New"/>
        </w:rPr>
        <w:t>&gt;.LOG</w:t>
      </w:r>
    </w:p>
    <w:p w14:paraId="6437B150" w14:textId="77777777" w:rsidR="00204F68" w:rsidRPr="002E34E3" w:rsidRDefault="00204F68" w:rsidP="00204F68">
      <w:pPr>
        <w:spacing w:after="0"/>
        <w:jc w:val="both"/>
        <w:rPr>
          <w:rFonts w:ascii="Courier New" w:hAnsi="Courier New" w:cs="Courier New"/>
        </w:rPr>
      </w:pPr>
    </w:p>
    <w:p w14:paraId="1778164B" w14:textId="302B736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Please raise and attach the logs to a ticket with </w:t>
      </w:r>
      <w:hyperlink r:id="rId100" w:history="1">
        <w:r w:rsidRPr="00314DA9">
          <w:rPr>
            <w:rStyle w:val="Hyperlink"/>
            <w:rFonts w:ascii="Arial" w:hAnsi="Arial" w:cs="Arial"/>
            <w:sz w:val="20"/>
            <w:szCs w:val="20"/>
          </w:rPr>
          <w:t>http://selectservices.bentley.com</w:t>
        </w:r>
      </w:hyperlink>
      <w:r w:rsidRPr="00314DA9">
        <w:rPr>
          <w:rFonts w:ascii="Arial" w:hAnsi="Arial" w:cs="Arial"/>
          <w:sz w:val="20"/>
          <w:szCs w:val="20"/>
        </w:rPr>
        <w:t xml:space="preserve"> to allow Bentley (formerly exor) support staff to verify the install/upgrade has been successful.</w:t>
      </w:r>
    </w:p>
    <w:p w14:paraId="74FBED72" w14:textId="77777777" w:rsidR="00314DA9" w:rsidRPr="00314DA9" w:rsidRDefault="00314DA9" w:rsidP="00204F68">
      <w:pPr>
        <w:spacing w:after="0"/>
        <w:jc w:val="both"/>
        <w:rPr>
          <w:rFonts w:ascii="Arial" w:hAnsi="Arial" w:cs="Arial"/>
          <w:sz w:val="20"/>
          <w:szCs w:val="20"/>
        </w:rPr>
      </w:pPr>
    </w:p>
    <w:p w14:paraId="061ACD93" w14:textId="60229E1A" w:rsidR="00204F68" w:rsidRPr="00204F68" w:rsidRDefault="00314DA9" w:rsidP="00204F68">
      <w:pPr>
        <w:pStyle w:val="Heading3"/>
        <w:tabs>
          <w:tab w:val="left" w:pos="1080"/>
        </w:tabs>
        <w:ind w:left="432" w:hanging="432"/>
        <w:jc w:val="both"/>
        <w:rPr>
          <w:b/>
        </w:rPr>
      </w:pPr>
      <w:bookmarkStart w:id="397" w:name="_Toc248901073"/>
      <w:bookmarkStart w:id="398" w:name="_Toc254883820"/>
      <w:bookmarkStart w:id="399" w:name="_Toc279737506"/>
      <w:bookmarkStart w:id="400" w:name="_Toc299616458"/>
      <w:bookmarkStart w:id="401" w:name="_Toc320697436"/>
      <w:bookmarkStart w:id="402" w:name="_Toc338943919"/>
      <w:bookmarkStart w:id="403" w:name="_Toc366492108"/>
      <w:bookmarkStart w:id="404" w:name="_Toc381176401"/>
      <w:bookmarkStart w:id="405" w:name="_Toc47445517"/>
      <w:r w:rsidRPr="00314DA9">
        <w:rPr>
          <w:b/>
        </w:rPr>
        <w:lastRenderedPageBreak/>
        <w:t>Documentation</w:t>
      </w:r>
      <w:bookmarkEnd w:id="397"/>
      <w:bookmarkEnd w:id="398"/>
      <w:bookmarkEnd w:id="399"/>
      <w:bookmarkEnd w:id="400"/>
      <w:bookmarkEnd w:id="401"/>
      <w:bookmarkEnd w:id="402"/>
      <w:bookmarkEnd w:id="403"/>
      <w:bookmarkEnd w:id="404"/>
      <w:bookmarkEnd w:id="405"/>
    </w:p>
    <w:p w14:paraId="153B8910"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Documentation is automatically produced as part of the installation/upgrade process</w:t>
      </w:r>
    </w:p>
    <w:p w14:paraId="2805F9B7" w14:textId="77777777" w:rsidR="00314DA9" w:rsidRPr="00314DA9" w:rsidRDefault="00314DA9" w:rsidP="00204F68">
      <w:pPr>
        <w:spacing w:after="0"/>
        <w:jc w:val="both"/>
        <w:rPr>
          <w:rFonts w:ascii="Arial" w:hAnsi="Arial" w:cs="Arial"/>
          <w:sz w:val="20"/>
          <w:szCs w:val="20"/>
        </w:rPr>
      </w:pPr>
    </w:p>
    <w:p w14:paraId="08499F3A"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Two documents are produced per licenced product with foundation views.  </w:t>
      </w:r>
    </w:p>
    <w:p w14:paraId="0B6E1AF6" w14:textId="77777777" w:rsidR="00314DA9" w:rsidRPr="00314DA9" w:rsidRDefault="00314DA9" w:rsidP="00204F68">
      <w:pPr>
        <w:spacing w:after="0"/>
        <w:jc w:val="both"/>
        <w:rPr>
          <w:rFonts w:ascii="Arial" w:hAnsi="Arial" w:cs="Arial"/>
          <w:sz w:val="20"/>
          <w:szCs w:val="20"/>
        </w:rPr>
      </w:pPr>
    </w:p>
    <w:p w14:paraId="72363F09" w14:textId="77777777" w:rsidR="00204F68" w:rsidRDefault="00314DA9" w:rsidP="00204F68">
      <w:pPr>
        <w:spacing w:after="0"/>
        <w:jc w:val="both"/>
        <w:rPr>
          <w:rFonts w:ascii="Arial" w:hAnsi="Arial" w:cs="Arial"/>
          <w:sz w:val="20"/>
          <w:szCs w:val="20"/>
        </w:rPr>
      </w:pPr>
      <w:r w:rsidRPr="00314DA9">
        <w:rPr>
          <w:rFonts w:ascii="Arial" w:hAnsi="Arial" w:cs="Arial"/>
          <w:sz w:val="20"/>
          <w:szCs w:val="20"/>
        </w:rPr>
        <w:t xml:space="preserve">All filenames are prefixed with the product code and they can be located in the working directory </w:t>
      </w:r>
    </w:p>
    <w:p w14:paraId="1A0D0D43" w14:textId="235EA278"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i.e. </w:t>
      </w:r>
      <w:r w:rsidRPr="00204F68">
        <w:rPr>
          <w:rStyle w:val="HighlightText"/>
          <w:rFonts w:ascii="Courier New" w:hAnsi="Courier New" w:cs="Courier New"/>
          <w:szCs w:val="20"/>
        </w:rPr>
        <w:t>&lt;exor_base&gt;</w:t>
      </w:r>
      <w:r w:rsidRPr="00204F68">
        <w:rPr>
          <w:rFonts w:ascii="Courier New" w:hAnsi="Courier New" w:cs="Courier New"/>
          <w:sz w:val="20"/>
          <w:szCs w:val="20"/>
        </w:rPr>
        <w:t>\imf\install</w:t>
      </w:r>
    </w:p>
    <w:p w14:paraId="01C2782B" w14:textId="77777777" w:rsidR="00314DA9" w:rsidRPr="00314DA9" w:rsidRDefault="00314DA9" w:rsidP="00204F68">
      <w:pPr>
        <w:spacing w:after="0"/>
        <w:jc w:val="both"/>
        <w:rPr>
          <w:rFonts w:ascii="Arial" w:hAnsi="Arial" w:cs="Arial"/>
          <w:sz w:val="20"/>
          <w:szCs w:val="20"/>
        </w:rPr>
      </w:pPr>
    </w:p>
    <w:p w14:paraId="1C88BF46"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For example, with the TMA product the following files will be produced;</w:t>
      </w:r>
    </w:p>
    <w:p w14:paraId="451E9601" w14:textId="77777777" w:rsidR="00314DA9" w:rsidRPr="002E34E3" w:rsidRDefault="00314DA9" w:rsidP="00204F68">
      <w:pPr>
        <w:spacing w:after="0"/>
        <w:ind w:firstLine="720"/>
        <w:jc w:val="both"/>
        <w:rPr>
          <w:rFonts w:ascii="Courier New" w:hAnsi="Courier New" w:cs="Courier New"/>
        </w:rPr>
      </w:pPr>
    </w:p>
    <w:p w14:paraId="416D9056" w14:textId="77777777" w:rsidR="00314DA9" w:rsidRPr="002E34E3" w:rsidRDefault="00314DA9" w:rsidP="00204F68">
      <w:pPr>
        <w:spacing w:after="0"/>
        <w:ind w:firstLine="720"/>
        <w:jc w:val="both"/>
        <w:rPr>
          <w:rFonts w:ascii="Courier New" w:hAnsi="Courier New" w:cs="Courier New"/>
        </w:rPr>
      </w:pPr>
      <w:r w:rsidRPr="002E34E3">
        <w:rPr>
          <w:rFonts w:ascii="Courier New" w:hAnsi="Courier New" w:cs="Courier New"/>
        </w:rPr>
        <w:t>TMA_foundation_view_list.txt</w:t>
      </w:r>
    </w:p>
    <w:p w14:paraId="3AE923B0" w14:textId="1961D89E" w:rsidR="00314DA9" w:rsidRPr="00204F68" w:rsidRDefault="00314DA9" w:rsidP="00204F68">
      <w:pPr>
        <w:spacing w:after="0"/>
        <w:ind w:firstLine="720"/>
        <w:jc w:val="both"/>
        <w:rPr>
          <w:rFonts w:ascii="Courier New" w:hAnsi="Courier New" w:cs="Courier New"/>
        </w:rPr>
      </w:pPr>
      <w:r w:rsidRPr="002E34E3">
        <w:rPr>
          <w:rFonts w:ascii="Courier New" w:hAnsi="Courier New" w:cs="Courier New"/>
        </w:rPr>
        <w:t>TMA_foundation_view_column_list.txt</w:t>
      </w:r>
    </w:p>
    <w:p w14:paraId="1D0ADA9A" w14:textId="77777777" w:rsidR="00314DA9" w:rsidRPr="00314DA9" w:rsidRDefault="00314DA9" w:rsidP="00204F68">
      <w:pPr>
        <w:pStyle w:val="Heading3"/>
        <w:tabs>
          <w:tab w:val="left" w:pos="1080"/>
        </w:tabs>
        <w:ind w:left="432" w:hanging="432"/>
        <w:jc w:val="both"/>
        <w:rPr>
          <w:b/>
        </w:rPr>
      </w:pPr>
      <w:bookmarkStart w:id="406" w:name="_Toc254883821"/>
      <w:bookmarkStart w:id="407" w:name="_Toc279737507"/>
      <w:bookmarkStart w:id="408" w:name="_Toc299616459"/>
      <w:bookmarkStart w:id="409" w:name="_Toc320697437"/>
      <w:bookmarkStart w:id="410" w:name="_Toc338943920"/>
      <w:bookmarkStart w:id="411" w:name="_Toc366492109"/>
      <w:bookmarkStart w:id="412" w:name="_Toc381176402"/>
      <w:bookmarkStart w:id="413" w:name="_Toc47445518"/>
      <w:r w:rsidRPr="00314DA9">
        <w:rPr>
          <w:b/>
        </w:rPr>
        <w:t>Mandatory Configuration</w:t>
      </w:r>
      <w:bookmarkEnd w:id="406"/>
      <w:bookmarkEnd w:id="407"/>
      <w:bookmarkEnd w:id="408"/>
      <w:bookmarkEnd w:id="409"/>
      <w:bookmarkEnd w:id="410"/>
      <w:bookmarkEnd w:id="411"/>
      <w:r w:rsidRPr="00314DA9">
        <w:rPr>
          <w:b/>
        </w:rPr>
        <w:t xml:space="preserve"> (Post Install and Upgrade)</w:t>
      </w:r>
      <w:bookmarkEnd w:id="412"/>
      <w:bookmarkEnd w:id="413"/>
    </w:p>
    <w:p w14:paraId="3D3D147C" w14:textId="52E39624" w:rsidR="00314DA9" w:rsidRPr="00204F68" w:rsidRDefault="00314DA9" w:rsidP="00204F68">
      <w:pPr>
        <w:jc w:val="both"/>
        <w:rPr>
          <w:rFonts w:ascii="Courier New" w:hAnsi="Courier New" w:cs="Courier New"/>
          <w:b/>
        </w:rPr>
      </w:pPr>
      <w:r w:rsidRPr="00204F68">
        <w:rPr>
          <w:rFonts w:ascii="Courier New" w:hAnsi="Courier New" w:cs="Courier New"/>
          <w:b/>
        </w:rPr>
        <w:t>exor_version.txt</w:t>
      </w:r>
    </w:p>
    <w:p w14:paraId="6B47AB77" w14:textId="78390463"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Before accessing Information Manager Foundation </w:t>
      </w:r>
      <w:r w:rsidR="004B46D3" w:rsidRPr="00314DA9">
        <w:rPr>
          <w:rFonts w:ascii="Arial" w:hAnsi="Arial" w:cs="Arial"/>
          <w:sz w:val="20"/>
          <w:szCs w:val="20"/>
        </w:rPr>
        <w:t>Layer,</w:t>
      </w:r>
      <w:r w:rsidRPr="00314DA9">
        <w:rPr>
          <w:rFonts w:ascii="Arial" w:hAnsi="Arial" w:cs="Arial"/>
          <w:sz w:val="20"/>
          <w:szCs w:val="20"/>
        </w:rPr>
        <w:t xml:space="preserve"> you must check the file </w:t>
      </w:r>
      <w:r w:rsidRPr="00204F68">
        <w:rPr>
          <w:rFonts w:ascii="Courier New" w:hAnsi="Courier New" w:cs="Courier New"/>
          <w:sz w:val="20"/>
          <w:szCs w:val="20"/>
        </w:rPr>
        <w:t>exor_version.txt</w:t>
      </w:r>
      <w:r w:rsidRPr="00314DA9">
        <w:rPr>
          <w:rFonts w:ascii="Arial" w:hAnsi="Arial" w:cs="Arial"/>
          <w:sz w:val="20"/>
          <w:szCs w:val="20"/>
        </w:rPr>
        <w:t xml:space="preserve">.  </w:t>
      </w:r>
    </w:p>
    <w:p w14:paraId="3789ECF1" w14:textId="77777777" w:rsidR="00314DA9" w:rsidRPr="00314DA9" w:rsidRDefault="00314DA9" w:rsidP="00204F68">
      <w:pPr>
        <w:spacing w:after="0"/>
        <w:jc w:val="both"/>
        <w:rPr>
          <w:rFonts w:ascii="Arial" w:hAnsi="Arial" w:cs="Arial"/>
          <w:sz w:val="20"/>
          <w:szCs w:val="20"/>
        </w:rPr>
      </w:pPr>
    </w:p>
    <w:p w14:paraId="4153A501"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This file is referenced in Windows Registry setting ‘EXOR_VERSION’ and by default can be located in the </w:t>
      </w:r>
      <w:r w:rsidRPr="00204F68">
        <w:rPr>
          <w:rStyle w:val="HighlightText"/>
          <w:rFonts w:ascii="Courier New" w:hAnsi="Courier New" w:cs="Courier New"/>
          <w:szCs w:val="20"/>
        </w:rPr>
        <w:t>&lt;exor_base&gt;</w:t>
      </w:r>
      <w:r w:rsidRPr="00204F68">
        <w:rPr>
          <w:rFonts w:ascii="Courier New" w:hAnsi="Courier New" w:cs="Courier New"/>
          <w:sz w:val="20"/>
          <w:szCs w:val="20"/>
        </w:rPr>
        <w:t>\bin</w:t>
      </w:r>
      <w:r w:rsidRPr="00314DA9">
        <w:rPr>
          <w:rFonts w:ascii="Arial" w:hAnsi="Arial" w:cs="Arial"/>
          <w:sz w:val="20"/>
          <w:szCs w:val="20"/>
        </w:rPr>
        <w:t xml:space="preserve"> directory.</w:t>
      </w:r>
    </w:p>
    <w:p w14:paraId="40EDEDD5" w14:textId="77777777" w:rsidR="00314DA9" w:rsidRPr="00314DA9" w:rsidRDefault="00314DA9" w:rsidP="00204F68">
      <w:pPr>
        <w:spacing w:after="0"/>
        <w:jc w:val="both"/>
        <w:rPr>
          <w:rFonts w:ascii="Arial" w:hAnsi="Arial" w:cs="Arial"/>
          <w:sz w:val="20"/>
          <w:szCs w:val="20"/>
        </w:rPr>
      </w:pPr>
    </w:p>
    <w:p w14:paraId="02C9CF63" w14:textId="67481E42" w:rsidR="00314DA9" w:rsidRDefault="00314DA9" w:rsidP="00204F68">
      <w:pPr>
        <w:spacing w:after="0"/>
        <w:jc w:val="both"/>
        <w:rPr>
          <w:rFonts w:ascii="Arial" w:hAnsi="Arial" w:cs="Arial"/>
          <w:sz w:val="20"/>
          <w:szCs w:val="20"/>
        </w:rPr>
      </w:pPr>
      <w:r w:rsidRPr="00314DA9">
        <w:rPr>
          <w:rFonts w:ascii="Arial" w:hAnsi="Arial" w:cs="Arial"/>
          <w:sz w:val="20"/>
          <w:szCs w:val="20"/>
        </w:rPr>
        <w:t>Ensure that the entry for Information Manager Foundation Layer is set accordingly;</w:t>
      </w:r>
    </w:p>
    <w:p w14:paraId="54BDC2C3" w14:textId="77777777" w:rsidR="00204F68" w:rsidRPr="00314DA9" w:rsidRDefault="00204F68" w:rsidP="00204F68">
      <w:pPr>
        <w:spacing w:after="0"/>
        <w:jc w:val="both"/>
        <w:rPr>
          <w:rFonts w:ascii="Arial" w:hAnsi="Arial" w:cs="Arial"/>
          <w:sz w:val="20"/>
          <w:szCs w:val="20"/>
        </w:rPr>
      </w:pPr>
    </w:p>
    <w:p w14:paraId="1325B5A0" w14:textId="545589A9" w:rsidR="00314DA9" w:rsidRDefault="00314DA9" w:rsidP="00204F68">
      <w:pPr>
        <w:spacing w:after="0"/>
        <w:jc w:val="both"/>
        <w:rPr>
          <w:rFonts w:ascii="Arial" w:hAnsi="Arial" w:cs="Arial"/>
          <w:b/>
          <w:sz w:val="20"/>
          <w:szCs w:val="20"/>
        </w:rPr>
      </w:pPr>
      <w:r w:rsidRPr="00314DA9">
        <w:rPr>
          <w:rFonts w:ascii="Arial" w:hAnsi="Arial" w:cs="Arial"/>
          <w:b/>
          <w:sz w:val="20"/>
          <w:szCs w:val="20"/>
        </w:rPr>
        <w:t>IMF=4.</w:t>
      </w:r>
      <w:r w:rsidR="00204F68">
        <w:rPr>
          <w:rFonts w:ascii="Arial" w:hAnsi="Arial" w:cs="Arial"/>
          <w:b/>
          <w:sz w:val="20"/>
          <w:szCs w:val="20"/>
        </w:rPr>
        <w:t>8</w:t>
      </w:r>
      <w:r w:rsidRPr="00314DA9">
        <w:rPr>
          <w:rFonts w:ascii="Arial" w:hAnsi="Arial" w:cs="Arial"/>
          <w:b/>
          <w:sz w:val="20"/>
          <w:szCs w:val="20"/>
        </w:rPr>
        <w:t>.0.1</w:t>
      </w:r>
      <w:r w:rsidR="00204F68">
        <w:rPr>
          <w:rFonts w:ascii="Arial" w:hAnsi="Arial" w:cs="Arial"/>
          <w:b/>
          <w:sz w:val="20"/>
          <w:szCs w:val="20"/>
        </w:rPr>
        <w:t xml:space="preserve"> </w:t>
      </w:r>
    </w:p>
    <w:p w14:paraId="708F0470" w14:textId="77777777" w:rsidR="004B46D3" w:rsidRPr="00314DA9" w:rsidRDefault="004B46D3" w:rsidP="00204F68">
      <w:pPr>
        <w:spacing w:after="0"/>
        <w:jc w:val="both"/>
        <w:rPr>
          <w:rFonts w:ascii="Arial" w:hAnsi="Arial" w:cs="Arial"/>
          <w:b/>
          <w:sz w:val="20"/>
          <w:szCs w:val="20"/>
        </w:rPr>
      </w:pPr>
    </w:p>
    <w:p w14:paraId="32D90BCF" w14:textId="77777777" w:rsidR="00314DA9" w:rsidRPr="00314DA9" w:rsidRDefault="00314DA9" w:rsidP="004B46D3">
      <w:pPr>
        <w:pStyle w:val="Heading3"/>
        <w:tabs>
          <w:tab w:val="left" w:pos="1080"/>
        </w:tabs>
        <w:spacing w:before="0"/>
        <w:ind w:left="432" w:hanging="432"/>
        <w:jc w:val="both"/>
        <w:rPr>
          <w:b/>
        </w:rPr>
      </w:pPr>
      <w:bookmarkStart w:id="414" w:name="_Toc254883822"/>
      <w:bookmarkStart w:id="415" w:name="_Toc279737508"/>
      <w:bookmarkStart w:id="416" w:name="_Toc299616460"/>
      <w:bookmarkStart w:id="417" w:name="_Toc320697438"/>
      <w:bookmarkStart w:id="418" w:name="_Toc338943921"/>
      <w:bookmarkStart w:id="419" w:name="_Toc366492110"/>
      <w:bookmarkStart w:id="420" w:name="_Toc381176403"/>
      <w:bookmarkStart w:id="421" w:name="_Toc47445519"/>
      <w:r w:rsidRPr="00314DA9">
        <w:rPr>
          <w:b/>
        </w:rPr>
        <w:t xml:space="preserve">Product </w:t>
      </w:r>
      <w:bookmarkEnd w:id="414"/>
      <w:bookmarkEnd w:id="415"/>
      <w:bookmarkEnd w:id="416"/>
      <w:bookmarkEnd w:id="417"/>
      <w:bookmarkEnd w:id="418"/>
      <w:bookmarkEnd w:id="419"/>
      <w:r w:rsidRPr="00314DA9">
        <w:rPr>
          <w:b/>
        </w:rPr>
        <w:t>Licensing (Post Install only)</w:t>
      </w:r>
      <w:bookmarkEnd w:id="420"/>
      <w:bookmarkEnd w:id="421"/>
    </w:p>
    <w:p w14:paraId="4BA6CB61" w14:textId="4A08F32F" w:rsidR="00314DA9" w:rsidRDefault="00314DA9" w:rsidP="00204F68">
      <w:pPr>
        <w:spacing w:after="0"/>
        <w:jc w:val="both"/>
        <w:rPr>
          <w:rFonts w:ascii="Arial" w:hAnsi="Arial" w:cs="Arial"/>
          <w:sz w:val="20"/>
          <w:szCs w:val="20"/>
        </w:rPr>
      </w:pPr>
      <w:r w:rsidRPr="00314DA9">
        <w:rPr>
          <w:rFonts w:ascii="Arial" w:hAnsi="Arial" w:cs="Arial"/>
          <w:sz w:val="20"/>
          <w:szCs w:val="20"/>
        </w:rPr>
        <w:t xml:space="preserve">Following first time installation you must licence the product for use.  </w:t>
      </w:r>
    </w:p>
    <w:p w14:paraId="5466355A" w14:textId="77777777" w:rsidR="004B46D3" w:rsidRPr="00314DA9" w:rsidRDefault="004B46D3" w:rsidP="00204F68">
      <w:pPr>
        <w:spacing w:after="0"/>
        <w:jc w:val="both"/>
        <w:rPr>
          <w:rFonts w:ascii="Arial" w:hAnsi="Arial" w:cs="Arial"/>
          <w:sz w:val="20"/>
          <w:szCs w:val="20"/>
        </w:rPr>
      </w:pPr>
    </w:p>
    <w:p w14:paraId="58D53781" w14:textId="34DB0D28"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To do this start </w:t>
      </w:r>
      <w:r w:rsidR="004B46D3">
        <w:rPr>
          <w:rFonts w:ascii="Arial" w:hAnsi="Arial" w:cs="Arial"/>
          <w:sz w:val="20"/>
          <w:szCs w:val="20"/>
        </w:rPr>
        <w:t>H</w:t>
      </w:r>
      <w:r w:rsidRPr="00314DA9">
        <w:rPr>
          <w:rFonts w:ascii="Arial" w:hAnsi="Arial" w:cs="Arial"/>
          <w:sz w:val="20"/>
          <w:szCs w:val="20"/>
        </w:rPr>
        <w:t xml:space="preserve">ighways by exor and invoke module </w:t>
      </w:r>
      <w:r w:rsidRPr="00314DA9">
        <w:rPr>
          <w:rFonts w:ascii="Arial" w:hAnsi="Arial" w:cs="Arial"/>
          <w:b/>
          <w:sz w:val="20"/>
          <w:szCs w:val="20"/>
        </w:rPr>
        <w:t>HIG1890</w:t>
      </w:r>
      <w:r w:rsidRPr="00314DA9">
        <w:rPr>
          <w:rFonts w:ascii="Arial" w:hAnsi="Arial" w:cs="Arial"/>
          <w:sz w:val="20"/>
          <w:szCs w:val="20"/>
        </w:rPr>
        <w:t xml:space="preserve"> from the </w:t>
      </w:r>
      <w:r w:rsidRPr="00314DA9">
        <w:rPr>
          <w:rFonts w:ascii="Arial" w:hAnsi="Arial" w:cs="Arial"/>
          <w:b/>
          <w:sz w:val="20"/>
          <w:szCs w:val="20"/>
        </w:rPr>
        <w:t>Fastpath</w:t>
      </w:r>
      <w:r w:rsidRPr="00314DA9">
        <w:rPr>
          <w:rFonts w:ascii="Arial" w:hAnsi="Arial" w:cs="Arial"/>
          <w:sz w:val="20"/>
          <w:szCs w:val="20"/>
        </w:rPr>
        <w:t xml:space="preserve"> menu.</w:t>
      </w:r>
    </w:p>
    <w:p w14:paraId="06BF45F4" w14:textId="77777777" w:rsidR="00314DA9" w:rsidRPr="00314DA9" w:rsidRDefault="00314DA9" w:rsidP="00204F68">
      <w:pPr>
        <w:spacing w:after="0"/>
        <w:jc w:val="both"/>
        <w:rPr>
          <w:rFonts w:ascii="Arial" w:hAnsi="Arial" w:cs="Arial"/>
          <w:sz w:val="20"/>
          <w:szCs w:val="20"/>
        </w:rPr>
      </w:pPr>
    </w:p>
    <w:p w14:paraId="72EB5F4E" w14:textId="00ABF755" w:rsidR="00314DA9" w:rsidRPr="00314DA9" w:rsidRDefault="004B46D3" w:rsidP="00204F68">
      <w:pPr>
        <w:spacing w:after="0"/>
        <w:jc w:val="both"/>
        <w:rPr>
          <w:rFonts w:ascii="Arial" w:hAnsi="Arial" w:cs="Arial"/>
          <w:sz w:val="20"/>
          <w:szCs w:val="20"/>
        </w:rPr>
      </w:pPr>
      <w:r>
        <w:rPr>
          <w:noProof/>
        </w:rPr>
        <w:drawing>
          <wp:inline distT="0" distB="0" distL="0" distR="0" wp14:anchorId="603C33BF" wp14:editId="009A0540">
            <wp:extent cx="5709285" cy="1256030"/>
            <wp:effectExtent l="0" t="0" r="571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09285" cy="1256030"/>
                    </a:xfrm>
                    <a:prstGeom prst="rect">
                      <a:avLst/>
                    </a:prstGeom>
                    <a:noFill/>
                    <a:ln>
                      <a:noFill/>
                    </a:ln>
                  </pic:spPr>
                </pic:pic>
              </a:graphicData>
            </a:graphic>
          </wp:inline>
        </w:drawing>
      </w:r>
    </w:p>
    <w:p w14:paraId="4AB41FFB" w14:textId="77777777" w:rsidR="00314DA9" w:rsidRPr="00314DA9" w:rsidRDefault="00314DA9" w:rsidP="00204F68">
      <w:pPr>
        <w:spacing w:after="0"/>
        <w:jc w:val="both"/>
        <w:rPr>
          <w:rFonts w:ascii="Arial" w:hAnsi="Arial" w:cs="Arial"/>
          <w:sz w:val="20"/>
          <w:szCs w:val="20"/>
        </w:rPr>
      </w:pPr>
    </w:p>
    <w:p w14:paraId="7B3BC8B5"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For further details please refer to the “</w:t>
      </w:r>
      <w:r w:rsidRPr="00314DA9">
        <w:rPr>
          <w:rFonts w:ascii="Arial" w:hAnsi="Arial" w:cs="Arial"/>
          <w:b/>
          <w:sz w:val="20"/>
          <w:szCs w:val="20"/>
        </w:rPr>
        <w:t>Network Manager General System Admin Guide</w:t>
      </w:r>
      <w:r w:rsidRPr="00314DA9">
        <w:rPr>
          <w:rFonts w:ascii="Arial" w:hAnsi="Arial" w:cs="Arial"/>
          <w:sz w:val="20"/>
          <w:szCs w:val="20"/>
        </w:rPr>
        <w:t>”.</w:t>
      </w:r>
    </w:p>
    <w:p w14:paraId="3F8FB081" w14:textId="77777777" w:rsidR="00314DA9" w:rsidRPr="00EF643D" w:rsidRDefault="00314DA9" w:rsidP="00314DA9">
      <w:pPr>
        <w:jc w:val="both"/>
      </w:pPr>
      <w:r w:rsidRPr="00EF643D">
        <w:br w:type="page"/>
      </w:r>
    </w:p>
    <w:p w14:paraId="0911B534" w14:textId="5E28A2F8" w:rsidR="00314DA9" w:rsidRPr="00C62E4C" w:rsidRDefault="00314DA9" w:rsidP="00C62E4C">
      <w:pPr>
        <w:pStyle w:val="Heading1"/>
        <w:spacing w:line="360" w:lineRule="auto"/>
        <w:jc w:val="both"/>
      </w:pPr>
      <w:bookmarkStart w:id="422" w:name="_Toc254883823"/>
      <w:bookmarkStart w:id="423" w:name="_Toc279737509"/>
      <w:bookmarkStart w:id="424" w:name="_Toc299616461"/>
      <w:bookmarkStart w:id="425" w:name="_Toc320697439"/>
      <w:bookmarkStart w:id="426" w:name="_Toc338943922"/>
      <w:bookmarkStart w:id="427" w:name="_Toc366492111"/>
      <w:bookmarkStart w:id="428" w:name="_Toc381176404"/>
      <w:bookmarkStart w:id="429" w:name="_Toc47445520"/>
      <w:r w:rsidRPr="00EF643D">
        <w:lastRenderedPageBreak/>
        <w:t>Information Manager 4</w:t>
      </w:r>
      <w:bookmarkEnd w:id="422"/>
      <w:bookmarkEnd w:id="423"/>
      <w:bookmarkEnd w:id="424"/>
      <w:bookmarkEnd w:id="425"/>
      <w:bookmarkEnd w:id="426"/>
      <w:bookmarkEnd w:id="427"/>
      <w:bookmarkEnd w:id="428"/>
      <w:bookmarkEnd w:id="429"/>
    </w:p>
    <w:p w14:paraId="07614FB4" w14:textId="77777777" w:rsidR="00314DA9" w:rsidRPr="00314DA9" w:rsidRDefault="00314DA9" w:rsidP="00C62E4C">
      <w:pPr>
        <w:pStyle w:val="Heading2"/>
        <w:tabs>
          <w:tab w:val="left" w:pos="720"/>
        </w:tabs>
        <w:spacing w:before="60" w:after="60"/>
        <w:ind w:left="0" w:firstLine="0"/>
        <w:jc w:val="both"/>
      </w:pPr>
      <w:bookmarkStart w:id="430" w:name="_Toc254883824"/>
      <w:bookmarkStart w:id="431" w:name="_Toc279737510"/>
      <w:bookmarkStart w:id="432" w:name="_Toc299616462"/>
      <w:bookmarkStart w:id="433" w:name="_Toc320697440"/>
      <w:bookmarkStart w:id="434" w:name="_Toc338943923"/>
      <w:bookmarkStart w:id="435" w:name="_Toc366492112"/>
      <w:bookmarkStart w:id="436" w:name="_Toc381176405"/>
      <w:bookmarkStart w:id="437" w:name="_Toc47445521"/>
      <w:r w:rsidRPr="00314DA9">
        <w:t>Implementation of the Information Manager 4 Software files</w:t>
      </w:r>
      <w:bookmarkEnd w:id="430"/>
      <w:bookmarkEnd w:id="431"/>
      <w:bookmarkEnd w:id="432"/>
      <w:bookmarkEnd w:id="433"/>
      <w:bookmarkEnd w:id="434"/>
      <w:bookmarkEnd w:id="435"/>
      <w:bookmarkEnd w:id="436"/>
      <w:bookmarkEnd w:id="437"/>
    </w:p>
    <w:p w14:paraId="3B3B6EA1" w14:textId="77777777" w:rsidR="00314DA9" w:rsidRPr="00314DA9" w:rsidRDefault="00314DA9" w:rsidP="00C62E4C">
      <w:pPr>
        <w:spacing w:after="0"/>
        <w:jc w:val="both"/>
        <w:rPr>
          <w:rFonts w:ascii="Arial" w:hAnsi="Arial" w:cs="Arial"/>
          <w:sz w:val="20"/>
          <w:szCs w:val="20"/>
        </w:rPr>
      </w:pPr>
      <w:r w:rsidRPr="00314DA9">
        <w:rPr>
          <w:rFonts w:ascii="Arial" w:hAnsi="Arial" w:cs="Arial"/>
          <w:sz w:val="20"/>
          <w:szCs w:val="20"/>
        </w:rPr>
        <w:t xml:space="preserve">To install the software components for Information Manager 4 first check that the </w:t>
      </w:r>
      <w:r w:rsidRPr="00C62E4C">
        <w:rPr>
          <w:rFonts w:ascii="Courier New" w:hAnsi="Courier New" w:cs="Courier New"/>
          <w:sz w:val="20"/>
          <w:szCs w:val="20"/>
        </w:rPr>
        <w:t>IM</w:t>
      </w:r>
      <w:r w:rsidRPr="00314DA9">
        <w:rPr>
          <w:rFonts w:ascii="Arial" w:hAnsi="Arial" w:cs="Arial"/>
          <w:sz w:val="20"/>
          <w:szCs w:val="20"/>
        </w:rPr>
        <w:t xml:space="preserve"> folder is present and correctly unzipped from the release zip file.</w:t>
      </w:r>
    </w:p>
    <w:p w14:paraId="720FDFD7" w14:textId="77777777" w:rsidR="00314DA9" w:rsidRPr="00314DA9" w:rsidRDefault="00314DA9" w:rsidP="00C62E4C">
      <w:pPr>
        <w:spacing w:after="0"/>
        <w:jc w:val="both"/>
        <w:rPr>
          <w:rFonts w:ascii="Arial" w:hAnsi="Arial" w:cs="Arial"/>
          <w:sz w:val="20"/>
          <w:szCs w:val="20"/>
        </w:rPr>
      </w:pPr>
    </w:p>
    <w:p w14:paraId="660B34A3" w14:textId="77777777" w:rsidR="00314DA9" w:rsidRPr="00314DA9" w:rsidRDefault="00314DA9" w:rsidP="00C62E4C">
      <w:pPr>
        <w:jc w:val="both"/>
        <w:rPr>
          <w:rFonts w:ascii="Arial" w:hAnsi="Arial" w:cs="Arial"/>
          <w:sz w:val="20"/>
          <w:szCs w:val="20"/>
        </w:rPr>
      </w:pPr>
      <w:r w:rsidRPr="00314DA9">
        <w:rPr>
          <w:rStyle w:val="HighlightText"/>
          <w:szCs w:val="20"/>
        </w:rPr>
        <w:t>Important</w:t>
      </w:r>
      <w:r w:rsidRPr="00314DA9">
        <w:rPr>
          <w:rFonts w:ascii="Arial" w:hAnsi="Arial" w:cs="Arial"/>
          <w:sz w:val="20"/>
          <w:szCs w:val="20"/>
        </w:rPr>
        <w:t>:</w:t>
      </w:r>
    </w:p>
    <w:p w14:paraId="56EF4308" w14:textId="77777777" w:rsidR="00314DA9" w:rsidRPr="00314DA9" w:rsidRDefault="00314DA9" w:rsidP="00C62E4C">
      <w:pPr>
        <w:spacing w:after="0"/>
        <w:jc w:val="both"/>
        <w:rPr>
          <w:rFonts w:ascii="Arial" w:hAnsi="Arial" w:cs="Arial"/>
          <w:sz w:val="20"/>
          <w:szCs w:val="20"/>
        </w:rPr>
      </w:pPr>
      <w:r w:rsidRPr="00314DA9">
        <w:rPr>
          <w:rFonts w:ascii="Arial" w:hAnsi="Arial" w:cs="Arial"/>
          <w:sz w:val="20"/>
          <w:szCs w:val="20"/>
        </w:rPr>
        <w:t xml:space="preserve">All exor applications that you install must go into the same destination – what is often referred to as </w:t>
      </w:r>
      <w:r w:rsidRPr="00C62E4C">
        <w:rPr>
          <w:rStyle w:val="HighlightText"/>
          <w:rFonts w:ascii="Courier New" w:hAnsi="Courier New" w:cs="Courier New"/>
          <w:szCs w:val="20"/>
        </w:rPr>
        <w:t>&lt;exor_base&gt;</w:t>
      </w:r>
      <w:r w:rsidRPr="00314DA9">
        <w:rPr>
          <w:rFonts w:ascii="Arial" w:hAnsi="Arial" w:cs="Arial"/>
          <w:sz w:val="20"/>
          <w:szCs w:val="20"/>
        </w:rPr>
        <w:t>.</w:t>
      </w:r>
    </w:p>
    <w:p w14:paraId="33EB6060" w14:textId="77777777" w:rsidR="00314DA9" w:rsidRPr="00314DA9" w:rsidRDefault="00314DA9" w:rsidP="00C62E4C">
      <w:pPr>
        <w:spacing w:after="0"/>
        <w:jc w:val="both"/>
        <w:rPr>
          <w:rFonts w:ascii="Arial" w:hAnsi="Arial" w:cs="Arial"/>
          <w:sz w:val="20"/>
          <w:szCs w:val="20"/>
        </w:rPr>
      </w:pPr>
    </w:p>
    <w:p w14:paraId="67DD0DE0" w14:textId="03B4F666" w:rsidR="00314DA9" w:rsidRDefault="00314DA9" w:rsidP="00C62E4C">
      <w:pPr>
        <w:spacing w:after="0"/>
        <w:jc w:val="both"/>
        <w:rPr>
          <w:rFonts w:ascii="Arial" w:hAnsi="Arial" w:cs="Arial"/>
          <w:sz w:val="20"/>
          <w:szCs w:val="20"/>
        </w:rPr>
      </w:pPr>
      <w:r w:rsidRPr="00314DA9">
        <w:rPr>
          <w:rFonts w:ascii="Arial" w:hAnsi="Arial" w:cs="Arial"/>
          <w:sz w:val="20"/>
          <w:szCs w:val="20"/>
        </w:rPr>
        <w:t>Further instructions are available in the “</w:t>
      </w:r>
      <w:r w:rsidRPr="00314DA9">
        <w:rPr>
          <w:rFonts w:ascii="Arial" w:hAnsi="Arial" w:cs="Arial"/>
          <w:b/>
          <w:sz w:val="20"/>
          <w:szCs w:val="20"/>
        </w:rPr>
        <w:t>Information Manager 4 Install</w:t>
      </w:r>
      <w:r w:rsidR="00C62E4C">
        <w:rPr>
          <w:rFonts w:ascii="Arial" w:hAnsi="Arial" w:cs="Arial"/>
          <w:b/>
          <w:sz w:val="20"/>
          <w:szCs w:val="20"/>
        </w:rPr>
        <w:t>ation</w:t>
      </w:r>
      <w:r w:rsidRPr="00314DA9">
        <w:rPr>
          <w:rFonts w:ascii="Arial" w:hAnsi="Arial" w:cs="Arial"/>
          <w:b/>
          <w:sz w:val="20"/>
          <w:szCs w:val="20"/>
        </w:rPr>
        <w:t xml:space="preserve"> and Configuration Guide.pdf</w:t>
      </w:r>
      <w:r w:rsidRPr="00314DA9">
        <w:rPr>
          <w:rFonts w:ascii="Arial" w:hAnsi="Arial" w:cs="Arial"/>
          <w:sz w:val="20"/>
          <w:szCs w:val="20"/>
        </w:rPr>
        <w:t>”.</w:t>
      </w:r>
    </w:p>
    <w:p w14:paraId="59E0B9AE" w14:textId="366972B3" w:rsidR="00314DA9" w:rsidRDefault="00314DA9" w:rsidP="002703E7">
      <w:pPr>
        <w:jc w:val="both"/>
        <w:rPr>
          <w:rFonts w:ascii="Arial" w:hAnsi="Arial" w:cs="Arial"/>
          <w:sz w:val="20"/>
          <w:szCs w:val="20"/>
        </w:rPr>
      </w:pPr>
    </w:p>
    <w:bookmarkEnd w:id="1"/>
    <w:p w14:paraId="06621EF6" w14:textId="77777777" w:rsidR="00B32F48" w:rsidRPr="00730AE7" w:rsidRDefault="00B32F48" w:rsidP="002703E7">
      <w:pPr>
        <w:jc w:val="both"/>
        <w:rPr>
          <w:b/>
        </w:rPr>
      </w:pPr>
    </w:p>
    <w:sectPr w:rsidR="00B32F48" w:rsidRPr="00730AE7" w:rsidSect="0076351E">
      <w:headerReference w:type="even" r:id="rId102"/>
      <w:headerReference w:type="default" r:id="rId103"/>
      <w:footerReference w:type="even" r:id="rId104"/>
      <w:footerReference w:type="default" r:id="rId105"/>
      <w:headerReference w:type="first" r:id="rId106"/>
      <w:footerReference w:type="first" r:id="rId107"/>
      <w:pgSz w:w="12240" w:h="15840" w:code="1"/>
      <w:pgMar w:top="1440" w:right="1080" w:bottom="1440" w:left="1080" w:header="72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7AE99A" w14:textId="77777777" w:rsidR="00555BE7" w:rsidRDefault="00555BE7" w:rsidP="005569C1">
      <w:pPr>
        <w:spacing w:after="0" w:line="240" w:lineRule="auto"/>
      </w:pPr>
      <w:r>
        <w:separator/>
      </w:r>
    </w:p>
  </w:endnote>
  <w:endnote w:type="continuationSeparator" w:id="0">
    <w:p w14:paraId="05CD0A28" w14:textId="77777777" w:rsidR="00555BE7" w:rsidRDefault="00555BE7" w:rsidP="00556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Bold">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EF108" w14:textId="77777777" w:rsidR="00A01F44" w:rsidRDefault="00A01F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EF983" w14:textId="77777777" w:rsidR="00A01F44" w:rsidRPr="008161F4" w:rsidRDefault="00A01F44" w:rsidP="0070557B">
    <w:pPr>
      <w:pStyle w:val="Footer"/>
    </w:pPr>
  </w:p>
  <w:p w14:paraId="1D66F454" w14:textId="77777777" w:rsidR="00A01F44" w:rsidRPr="007D5F4F" w:rsidRDefault="00A01F44" w:rsidP="0070557B">
    <w:pPr>
      <w:pStyle w:val="FooterText"/>
    </w:pPr>
    <w:r w:rsidRPr="007D5F4F">
      <w:t>CONFIDENTIALITY STATEMENT</w:t>
    </w:r>
  </w:p>
  <w:p w14:paraId="11B7F6E9" w14:textId="08AF86B0" w:rsidR="00A01F44" w:rsidRPr="007D5F4F" w:rsidRDefault="00A01F44" w:rsidP="0070557B">
    <w:pPr>
      <w:pStyle w:val="FooterText"/>
    </w:pPr>
    <w:r w:rsidRPr="007D5F4F">
      <w:t>The contents of this document, including system ideas and concepts, are confidential and proprietary in nature and are not to be distributed in any form without the prior written consent of Bentley Systems</w:t>
    </w:r>
    <w:r>
      <w:t>,</w:t>
    </w:r>
    <w:r w:rsidRPr="007D5F4F">
      <w:t xml:space="preserve"> </w:t>
    </w:r>
    <w:r>
      <w:t>I</w:t>
    </w:r>
    <w:r w:rsidRPr="007D5F4F">
      <w:t>nc.</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6654D" w14:textId="77777777" w:rsidR="00A01F44" w:rsidRDefault="00A01F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6BAD7C" w14:textId="77777777" w:rsidR="00555BE7" w:rsidRDefault="00555BE7" w:rsidP="005569C1">
      <w:pPr>
        <w:spacing w:after="0" w:line="240" w:lineRule="auto"/>
      </w:pPr>
      <w:r>
        <w:separator/>
      </w:r>
    </w:p>
  </w:footnote>
  <w:footnote w:type="continuationSeparator" w:id="0">
    <w:p w14:paraId="1C902600" w14:textId="77777777" w:rsidR="00555BE7" w:rsidRDefault="00555BE7" w:rsidP="005569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5BA6A5" w14:textId="77777777" w:rsidR="00A01F44" w:rsidRDefault="00A01F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3539"/>
      <w:gridCol w:w="2268"/>
      <w:gridCol w:w="2803"/>
      <w:gridCol w:w="1460"/>
    </w:tblGrid>
    <w:tr w:rsidR="00A01F44" w14:paraId="14396269" w14:textId="77777777" w:rsidTr="00D65D38">
      <w:trPr>
        <w:cantSplit/>
        <w:trHeight w:val="710"/>
        <w:jc w:val="center"/>
      </w:trPr>
      <w:tc>
        <w:tcPr>
          <w:tcW w:w="1757" w:type="pct"/>
          <w:vMerge w:val="restart"/>
          <w:vAlign w:val="center"/>
        </w:tcPr>
        <w:p w14:paraId="70278F0C" w14:textId="219C6D22" w:rsidR="00A01F44" w:rsidRPr="009E5C8E" w:rsidRDefault="00A01F44" w:rsidP="00D65D38">
          <w:pPr>
            <w:spacing w:after="0"/>
            <w:jc w:val="center"/>
          </w:pPr>
          <w:r>
            <w:rPr>
              <w:noProof/>
            </w:rPr>
            <w:drawing>
              <wp:inline distT="0" distB="0" distL="0" distR="0" wp14:anchorId="3140D7AC" wp14:editId="2FCD6EDA">
                <wp:extent cx="2075688" cy="48206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75688" cy="482062"/>
                        </a:xfrm>
                        <a:prstGeom prst="rect">
                          <a:avLst/>
                        </a:prstGeom>
                        <a:noFill/>
                        <a:ln>
                          <a:noFill/>
                        </a:ln>
                      </pic:spPr>
                    </pic:pic>
                  </a:graphicData>
                </a:graphic>
              </wp:inline>
            </w:drawing>
          </w:r>
        </w:p>
      </w:tc>
      <w:tc>
        <w:tcPr>
          <w:tcW w:w="3243" w:type="pct"/>
          <w:gridSpan w:val="3"/>
          <w:vAlign w:val="center"/>
        </w:tcPr>
        <w:p w14:paraId="1DC221A0" w14:textId="77777777" w:rsidR="00A01F44" w:rsidRDefault="00A01F44" w:rsidP="00D65D38">
          <w:pPr>
            <w:pStyle w:val="coverinfo"/>
            <w:spacing w:before="0" w:after="0"/>
            <w:jc w:val="center"/>
            <w:rPr>
              <w:rStyle w:val="HighlightText"/>
              <w:rFonts w:eastAsiaTheme="minorEastAsia"/>
            </w:rPr>
          </w:pPr>
          <w:r>
            <w:rPr>
              <w:rStyle w:val="HighlightText"/>
              <w:rFonts w:eastAsiaTheme="minorEastAsia"/>
            </w:rPr>
            <w:t>Exor 4.8.0</w:t>
          </w:r>
        </w:p>
        <w:p w14:paraId="38A7B0E0" w14:textId="123AB94C" w:rsidR="00A01F44" w:rsidRPr="0072315C" w:rsidRDefault="00A01F44" w:rsidP="00D65D38">
          <w:pPr>
            <w:pStyle w:val="coverinfo"/>
            <w:spacing w:before="0" w:after="0"/>
            <w:jc w:val="center"/>
            <w:rPr>
              <w:rStyle w:val="HighlightText"/>
              <w:rFonts w:asciiTheme="minorHAnsi" w:eastAsiaTheme="minorEastAsia" w:hAnsiTheme="minorHAnsi" w:cstheme="minorBidi"/>
              <w:bCs w:val="0"/>
              <w:sz w:val="22"/>
              <w:szCs w:val="22"/>
            </w:rPr>
          </w:pPr>
          <w:r w:rsidRPr="0072315C">
            <w:rPr>
              <w:rFonts w:asciiTheme="minorHAnsi" w:eastAsiaTheme="minorEastAsia" w:hAnsiTheme="minorHAnsi" w:cstheme="minorBidi"/>
              <w:b w:val="0"/>
              <w:bCs w:val="0"/>
              <w:sz w:val="22"/>
              <w:szCs w:val="22"/>
            </w:rPr>
            <w:fldChar w:fldCharType="begin"/>
          </w:r>
          <w:r w:rsidRPr="0072315C">
            <w:rPr>
              <w:rFonts w:asciiTheme="minorHAnsi" w:eastAsiaTheme="minorEastAsia" w:hAnsiTheme="minorHAnsi" w:cstheme="minorBidi"/>
              <w:b w:val="0"/>
              <w:bCs w:val="0"/>
              <w:sz w:val="22"/>
              <w:szCs w:val="22"/>
            </w:rPr>
            <w:instrText xml:space="preserve"> TITLE   \* MERGEFORMAT </w:instrText>
          </w:r>
          <w:r w:rsidRPr="0072315C">
            <w:rPr>
              <w:rFonts w:asciiTheme="minorHAnsi" w:eastAsiaTheme="minorEastAsia" w:hAnsiTheme="minorHAnsi" w:cstheme="minorBidi"/>
              <w:b w:val="0"/>
              <w:bCs w:val="0"/>
              <w:sz w:val="22"/>
              <w:szCs w:val="22"/>
            </w:rPr>
            <w:fldChar w:fldCharType="separate"/>
          </w:r>
          <w:r w:rsidR="00A80D8B">
            <w:rPr>
              <w:rFonts w:asciiTheme="minorHAnsi" w:eastAsiaTheme="minorEastAsia" w:hAnsiTheme="minorHAnsi" w:cstheme="minorBidi"/>
              <w:b w:val="0"/>
              <w:bCs w:val="0"/>
              <w:sz w:val="22"/>
              <w:szCs w:val="22"/>
            </w:rPr>
            <w:t>Product Installation and Upgrade Guide</w:t>
          </w:r>
          <w:r w:rsidRPr="0072315C">
            <w:rPr>
              <w:rFonts w:asciiTheme="minorHAnsi" w:eastAsiaTheme="minorEastAsia" w:hAnsiTheme="minorHAnsi" w:cstheme="minorBidi"/>
              <w:b w:val="0"/>
              <w:bCs w:val="0"/>
              <w:sz w:val="22"/>
              <w:szCs w:val="22"/>
            </w:rPr>
            <w:fldChar w:fldCharType="end"/>
          </w:r>
        </w:p>
      </w:tc>
    </w:tr>
    <w:tr w:rsidR="00A01F44" w14:paraId="40734BD5" w14:textId="77777777" w:rsidTr="00D65D38">
      <w:trPr>
        <w:cantSplit/>
        <w:trHeight w:val="557"/>
        <w:jc w:val="center"/>
      </w:trPr>
      <w:tc>
        <w:tcPr>
          <w:tcW w:w="1757" w:type="pct"/>
          <w:vMerge/>
          <w:vAlign w:val="center"/>
        </w:tcPr>
        <w:p w14:paraId="7881123C" w14:textId="77777777" w:rsidR="00A01F44" w:rsidRDefault="00A01F44" w:rsidP="00D65D38">
          <w:pPr>
            <w:pStyle w:val="Header"/>
          </w:pPr>
        </w:p>
      </w:tc>
      <w:tc>
        <w:tcPr>
          <w:tcW w:w="1126" w:type="pct"/>
          <w:vAlign w:val="center"/>
        </w:tcPr>
        <w:p w14:paraId="0AA57B91" w14:textId="38BC9039" w:rsidR="00A01F44" w:rsidRPr="009E5C8E" w:rsidRDefault="00A01F44" w:rsidP="00D65D38">
          <w:pPr>
            <w:spacing w:after="0"/>
            <w:jc w:val="center"/>
          </w:pPr>
          <w:fldSimple w:instr=" DOCPROPERTY  &quot;$Base Release$&quot;  \* MERGEFORMAT ">
            <w:r w:rsidR="00A80D8B">
              <w:t>v4.8.0.x</w:t>
            </w:r>
          </w:fldSimple>
        </w:p>
      </w:tc>
      <w:tc>
        <w:tcPr>
          <w:tcW w:w="1392" w:type="pct"/>
          <w:vAlign w:val="center"/>
        </w:tcPr>
        <w:p w14:paraId="09820F38" w14:textId="51F6A6B4" w:rsidR="00A01F44" w:rsidRPr="009E5C8E" w:rsidRDefault="00A01F44" w:rsidP="00D65D38">
          <w:pPr>
            <w:spacing w:after="0"/>
            <w:jc w:val="center"/>
          </w:pPr>
          <w:r>
            <w:t>Date</w:t>
          </w:r>
          <w:r w:rsidRPr="009E5C8E">
            <w:t xml:space="preserve">: </w:t>
          </w:r>
          <w:fldSimple w:instr=" DOCPROPERTY  &quot;$Release Date$&quot;  \* MERGEFORMAT ">
            <w:r w:rsidR="00A80D8B">
              <w:t>3-Feb-2020</w:t>
            </w:r>
          </w:fldSimple>
        </w:p>
      </w:tc>
      <w:tc>
        <w:tcPr>
          <w:tcW w:w="725" w:type="pct"/>
          <w:vAlign w:val="center"/>
        </w:tcPr>
        <w:p w14:paraId="5D8E8AE5" w14:textId="1D4AEEF3" w:rsidR="00A01F44" w:rsidRPr="009E5C8E" w:rsidRDefault="00A01F44" w:rsidP="00D65D38">
          <w:pPr>
            <w:spacing w:after="0"/>
            <w:jc w:val="center"/>
          </w:pPr>
          <w:r w:rsidRPr="00F354D2">
            <w:t xml:space="preserve">Page </w:t>
          </w:r>
          <w:r>
            <w:fldChar w:fldCharType="begin"/>
          </w:r>
          <w:r>
            <w:instrText xml:space="preserve"> PAGE </w:instrText>
          </w:r>
          <w:r>
            <w:fldChar w:fldCharType="separate"/>
          </w:r>
          <w:r>
            <w:rPr>
              <w:noProof/>
            </w:rPr>
            <w:t>7</w:t>
          </w:r>
          <w:r>
            <w:rPr>
              <w:noProof/>
            </w:rPr>
            <w:fldChar w:fldCharType="end"/>
          </w:r>
          <w:r w:rsidRPr="009E5C8E">
            <w:t xml:space="preserve"> of </w:t>
          </w:r>
          <w:r>
            <w:fldChar w:fldCharType="begin"/>
          </w:r>
          <w:r>
            <w:instrText xml:space="preserve"> { ={ NUMPAGES }-1 } \# "0" </w:instrText>
          </w:r>
          <w:r>
            <w:fldChar w:fldCharType="end"/>
          </w:r>
          <w:r>
            <w:fldChar w:fldCharType="begin"/>
          </w:r>
          <w:r>
            <w:instrText xml:space="preserve"> SECTIONPAGES  \# "0" </w:instrText>
          </w:r>
          <w:r>
            <w:fldChar w:fldCharType="separate"/>
          </w:r>
          <w:r w:rsidR="00A80D8B">
            <w:rPr>
              <w:noProof/>
            </w:rPr>
            <w:t>96</w:t>
          </w:r>
          <w:r>
            <w:rPr>
              <w:noProof/>
            </w:rPr>
            <w:fldChar w:fldCharType="end"/>
          </w:r>
          <w:r>
            <w:fldChar w:fldCharType="begin"/>
          </w:r>
          <w:r>
            <w:instrText xml:space="preserve"> { ={ NUMPAGES }-1 } </w:instrText>
          </w:r>
          <w:r>
            <w:fldChar w:fldCharType="end"/>
          </w:r>
          <w:r>
            <w:fldChar w:fldCharType="begin"/>
          </w:r>
          <w:r>
            <w:instrText xml:space="preserve"> { ={ NUMPAGES }-1 } </w:instrText>
          </w:r>
          <w:r>
            <w:fldChar w:fldCharType="end"/>
          </w:r>
          <w:r>
            <w:fldChar w:fldCharType="begin"/>
          </w:r>
          <w:r>
            <w:instrText xml:space="preserve"> { ={ NUMPAGES }-1 } </w:instrText>
          </w:r>
          <w:r>
            <w:fldChar w:fldCharType="end"/>
          </w:r>
        </w:p>
      </w:tc>
    </w:tr>
  </w:tbl>
  <w:p w14:paraId="2230FFA6" w14:textId="77777777" w:rsidR="00A01F44" w:rsidRPr="00C31B9A" w:rsidRDefault="00A01F44" w:rsidP="0070557B">
    <w:pPr>
      <w:pStyle w:val="spac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2EEDE" w14:textId="77777777" w:rsidR="00A01F44" w:rsidRDefault="00A01F44" w:rsidP="008D7C35">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8BAA7D2"/>
    <w:lvl w:ilvl="0">
      <w:start w:val="1"/>
      <w:numFmt w:val="decimal"/>
      <w:pStyle w:val="ListNumber5"/>
      <w:lvlText w:val="%1."/>
      <w:lvlJc w:val="left"/>
      <w:pPr>
        <w:tabs>
          <w:tab w:val="num" w:pos="1800"/>
        </w:tabs>
        <w:ind w:left="1800" w:hanging="360"/>
      </w:pPr>
    </w:lvl>
  </w:abstractNum>
  <w:abstractNum w:abstractNumId="1" w15:restartNumberingAfterBreak="0">
    <w:nsid w:val="FFFFFF80"/>
    <w:multiLevelType w:val="singleLevel"/>
    <w:tmpl w:val="B88A0AEE"/>
    <w:lvl w:ilvl="0">
      <w:start w:val="1"/>
      <w:numFmt w:val="bullet"/>
      <w:pStyle w:val="ListBullet5"/>
      <w:lvlText w:val=""/>
      <w:lvlJc w:val="left"/>
      <w:pPr>
        <w:tabs>
          <w:tab w:val="num" w:pos="1800"/>
        </w:tabs>
        <w:ind w:left="1800" w:hanging="360"/>
      </w:pPr>
      <w:rPr>
        <w:rFonts w:ascii="Symbol" w:hAnsi="Symbol" w:hint="default"/>
      </w:rPr>
    </w:lvl>
  </w:abstractNum>
  <w:abstractNum w:abstractNumId="2" w15:restartNumberingAfterBreak="0">
    <w:nsid w:val="FFFFFF81"/>
    <w:multiLevelType w:val="singleLevel"/>
    <w:tmpl w:val="890E4C12"/>
    <w:lvl w:ilvl="0">
      <w:start w:val="1"/>
      <w:numFmt w:val="bullet"/>
      <w:pStyle w:val="ListBullet4"/>
      <w:lvlText w:val=""/>
      <w:lvlJc w:val="left"/>
      <w:pPr>
        <w:tabs>
          <w:tab w:val="num" w:pos="1440"/>
        </w:tabs>
        <w:ind w:left="1440" w:hanging="360"/>
      </w:pPr>
      <w:rPr>
        <w:rFonts w:ascii="Symbol" w:hAnsi="Symbol" w:hint="default"/>
      </w:rPr>
    </w:lvl>
  </w:abstractNum>
  <w:abstractNum w:abstractNumId="3" w15:restartNumberingAfterBreak="0">
    <w:nsid w:val="FFFFFF82"/>
    <w:multiLevelType w:val="singleLevel"/>
    <w:tmpl w:val="C05C3DDC"/>
    <w:lvl w:ilvl="0">
      <w:start w:val="1"/>
      <w:numFmt w:val="bullet"/>
      <w:pStyle w:val="ListBullet3"/>
      <w:lvlText w:val=""/>
      <w:lvlJc w:val="left"/>
      <w:pPr>
        <w:tabs>
          <w:tab w:val="num" w:pos="1080"/>
        </w:tabs>
        <w:ind w:left="1080" w:hanging="360"/>
      </w:pPr>
      <w:rPr>
        <w:rFonts w:ascii="Symbol" w:hAnsi="Symbol" w:hint="default"/>
      </w:rPr>
    </w:lvl>
  </w:abstractNum>
  <w:abstractNum w:abstractNumId="4" w15:restartNumberingAfterBreak="0">
    <w:nsid w:val="FFFFFF83"/>
    <w:multiLevelType w:val="singleLevel"/>
    <w:tmpl w:val="304A1732"/>
    <w:lvl w:ilvl="0">
      <w:start w:val="1"/>
      <w:numFmt w:val="bullet"/>
      <w:pStyle w:val="ListBullet2"/>
      <w:lvlText w:val=""/>
      <w:lvlJc w:val="left"/>
      <w:pPr>
        <w:tabs>
          <w:tab w:val="num" w:pos="720"/>
        </w:tabs>
        <w:ind w:left="720" w:hanging="360"/>
      </w:pPr>
      <w:rPr>
        <w:rFonts w:ascii="Symbol" w:hAnsi="Symbol" w:hint="default"/>
      </w:rPr>
    </w:lvl>
  </w:abstractNum>
  <w:abstractNum w:abstractNumId="5" w15:restartNumberingAfterBreak="0">
    <w:nsid w:val="FFFFFF88"/>
    <w:multiLevelType w:val="singleLevel"/>
    <w:tmpl w:val="7AF46B34"/>
    <w:lvl w:ilvl="0">
      <w:start w:val="1"/>
      <w:numFmt w:val="decimal"/>
      <w:pStyle w:val="ListNumber"/>
      <w:lvlText w:val="%1."/>
      <w:lvlJc w:val="left"/>
      <w:pPr>
        <w:tabs>
          <w:tab w:val="num" w:pos="360"/>
        </w:tabs>
        <w:ind w:left="360" w:hanging="360"/>
      </w:pPr>
      <w:rPr>
        <w:rFonts w:hint="default"/>
      </w:rPr>
    </w:lvl>
  </w:abstractNum>
  <w:abstractNum w:abstractNumId="6" w15:restartNumberingAfterBreak="0">
    <w:nsid w:val="FFFFFF89"/>
    <w:multiLevelType w:val="singleLevel"/>
    <w:tmpl w:val="53346512"/>
    <w:lvl w:ilvl="0">
      <w:start w:val="1"/>
      <w:numFmt w:val="bullet"/>
      <w:pStyle w:val="List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78F4BD8E"/>
    <w:lvl w:ilvl="0">
      <w:numFmt w:val="bullet"/>
      <w:lvlText w:val="*"/>
      <w:lvlJc w:val="left"/>
    </w:lvl>
  </w:abstractNum>
  <w:abstractNum w:abstractNumId="8" w15:restartNumberingAfterBreak="0">
    <w:nsid w:val="01442AC3"/>
    <w:multiLevelType w:val="hybridMultilevel"/>
    <w:tmpl w:val="1B784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3FA3FBD"/>
    <w:multiLevelType w:val="singleLevel"/>
    <w:tmpl w:val="C888830C"/>
    <w:lvl w:ilvl="0">
      <w:start w:val="1"/>
      <w:numFmt w:val="bullet"/>
      <w:pStyle w:val="TopicTextNumbered"/>
      <w:lvlText w:val=""/>
      <w:lvlJc w:val="left"/>
      <w:pPr>
        <w:tabs>
          <w:tab w:val="num" w:pos="360"/>
        </w:tabs>
        <w:ind w:left="302" w:hanging="302"/>
      </w:pPr>
      <w:rPr>
        <w:rFonts w:ascii="Symbol" w:hAnsi="Symbol" w:hint="default"/>
      </w:rPr>
    </w:lvl>
  </w:abstractNum>
  <w:abstractNum w:abstractNumId="10" w15:restartNumberingAfterBreak="0">
    <w:nsid w:val="05082FB8"/>
    <w:multiLevelType w:val="hybridMultilevel"/>
    <w:tmpl w:val="8A72A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005669"/>
    <w:multiLevelType w:val="hybridMultilevel"/>
    <w:tmpl w:val="948893B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0658164E"/>
    <w:multiLevelType w:val="hybridMultilevel"/>
    <w:tmpl w:val="87487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6E354BD"/>
    <w:multiLevelType w:val="hybridMultilevel"/>
    <w:tmpl w:val="9D72A058"/>
    <w:lvl w:ilvl="0" w:tplc="5DC83FFA">
      <w:start w:val="1"/>
      <w:numFmt w:val="bullet"/>
      <w:pStyle w:val="keyboard"/>
      <w:lvlText w:val=""/>
      <w:lvlJc w:val="left"/>
      <w:pPr>
        <w:tabs>
          <w:tab w:val="num" w:pos="1080"/>
        </w:tabs>
        <w:ind w:left="1080" w:hanging="720"/>
      </w:pPr>
      <w:rPr>
        <w:rFonts w:ascii="Wingdings" w:hAnsi="Wingdings" w:hint="default"/>
        <w:b w:val="0"/>
        <w:i w:val="0"/>
        <w:sz w:val="24"/>
        <w:szCs w:val="24"/>
      </w:rPr>
    </w:lvl>
    <w:lvl w:ilvl="1" w:tplc="DF30BF3A" w:tentative="1">
      <w:start w:val="1"/>
      <w:numFmt w:val="bullet"/>
      <w:lvlText w:val="o"/>
      <w:lvlJc w:val="left"/>
      <w:pPr>
        <w:tabs>
          <w:tab w:val="num" w:pos="1440"/>
        </w:tabs>
        <w:ind w:left="1440" w:hanging="360"/>
      </w:pPr>
      <w:rPr>
        <w:rFonts w:ascii="Courier New" w:hAnsi="Courier New" w:cs="Courier New" w:hint="default"/>
      </w:rPr>
    </w:lvl>
    <w:lvl w:ilvl="2" w:tplc="AAC6DF90" w:tentative="1">
      <w:start w:val="1"/>
      <w:numFmt w:val="bullet"/>
      <w:lvlText w:val=""/>
      <w:lvlJc w:val="left"/>
      <w:pPr>
        <w:tabs>
          <w:tab w:val="num" w:pos="2160"/>
        </w:tabs>
        <w:ind w:left="2160" w:hanging="360"/>
      </w:pPr>
      <w:rPr>
        <w:rFonts w:ascii="Wingdings" w:hAnsi="Wingdings" w:hint="default"/>
      </w:rPr>
    </w:lvl>
    <w:lvl w:ilvl="3" w:tplc="3454F0EE" w:tentative="1">
      <w:start w:val="1"/>
      <w:numFmt w:val="bullet"/>
      <w:lvlText w:val=""/>
      <w:lvlJc w:val="left"/>
      <w:pPr>
        <w:tabs>
          <w:tab w:val="num" w:pos="2880"/>
        </w:tabs>
        <w:ind w:left="2880" w:hanging="360"/>
      </w:pPr>
      <w:rPr>
        <w:rFonts w:ascii="Symbol" w:hAnsi="Symbol" w:hint="default"/>
      </w:rPr>
    </w:lvl>
    <w:lvl w:ilvl="4" w:tplc="7A6E5784" w:tentative="1">
      <w:start w:val="1"/>
      <w:numFmt w:val="bullet"/>
      <w:lvlText w:val="o"/>
      <w:lvlJc w:val="left"/>
      <w:pPr>
        <w:tabs>
          <w:tab w:val="num" w:pos="3600"/>
        </w:tabs>
        <w:ind w:left="3600" w:hanging="360"/>
      </w:pPr>
      <w:rPr>
        <w:rFonts w:ascii="Courier New" w:hAnsi="Courier New" w:cs="Courier New" w:hint="default"/>
      </w:rPr>
    </w:lvl>
    <w:lvl w:ilvl="5" w:tplc="CAC216F4" w:tentative="1">
      <w:start w:val="1"/>
      <w:numFmt w:val="bullet"/>
      <w:lvlText w:val=""/>
      <w:lvlJc w:val="left"/>
      <w:pPr>
        <w:tabs>
          <w:tab w:val="num" w:pos="4320"/>
        </w:tabs>
        <w:ind w:left="4320" w:hanging="360"/>
      </w:pPr>
      <w:rPr>
        <w:rFonts w:ascii="Wingdings" w:hAnsi="Wingdings" w:hint="default"/>
      </w:rPr>
    </w:lvl>
    <w:lvl w:ilvl="6" w:tplc="12D019A8" w:tentative="1">
      <w:start w:val="1"/>
      <w:numFmt w:val="bullet"/>
      <w:lvlText w:val=""/>
      <w:lvlJc w:val="left"/>
      <w:pPr>
        <w:tabs>
          <w:tab w:val="num" w:pos="5040"/>
        </w:tabs>
        <w:ind w:left="5040" w:hanging="360"/>
      </w:pPr>
      <w:rPr>
        <w:rFonts w:ascii="Symbol" w:hAnsi="Symbol" w:hint="default"/>
      </w:rPr>
    </w:lvl>
    <w:lvl w:ilvl="7" w:tplc="CB22720C" w:tentative="1">
      <w:start w:val="1"/>
      <w:numFmt w:val="bullet"/>
      <w:lvlText w:val="o"/>
      <w:lvlJc w:val="left"/>
      <w:pPr>
        <w:tabs>
          <w:tab w:val="num" w:pos="5760"/>
        </w:tabs>
        <w:ind w:left="5760" w:hanging="360"/>
      </w:pPr>
      <w:rPr>
        <w:rFonts w:ascii="Courier New" w:hAnsi="Courier New" w:cs="Courier New" w:hint="default"/>
      </w:rPr>
    </w:lvl>
    <w:lvl w:ilvl="8" w:tplc="92DED7D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B7A7B54"/>
    <w:multiLevelType w:val="multilevel"/>
    <w:tmpl w:val="17E051AE"/>
    <w:styleLink w:val="111111"/>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40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200"/>
        </w:tabs>
        <w:ind w:left="3744" w:hanging="1224"/>
      </w:pPr>
    </w:lvl>
    <w:lvl w:ilvl="8">
      <w:start w:val="1"/>
      <w:numFmt w:val="decimal"/>
      <w:lvlText w:val="%1.%2.%3.%4.%5.%6.%7.%8.%9."/>
      <w:lvlJc w:val="left"/>
      <w:pPr>
        <w:tabs>
          <w:tab w:val="num" w:pos="8280"/>
        </w:tabs>
        <w:ind w:left="4320" w:hanging="1440"/>
      </w:pPr>
    </w:lvl>
  </w:abstractNum>
  <w:abstractNum w:abstractNumId="15" w15:restartNumberingAfterBreak="0">
    <w:nsid w:val="0C1D6752"/>
    <w:multiLevelType w:val="hybridMultilevel"/>
    <w:tmpl w:val="B34AC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831972"/>
    <w:multiLevelType w:val="hybridMultilevel"/>
    <w:tmpl w:val="53ECD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DC6171B"/>
    <w:multiLevelType w:val="hybridMultilevel"/>
    <w:tmpl w:val="17D83544"/>
    <w:lvl w:ilvl="0" w:tplc="942E4300">
      <w:start w:val="1"/>
      <w:numFmt w:val="bullet"/>
      <w:pStyle w:val="TableBullet"/>
      <w:lvlText w:val=""/>
      <w:lvlJc w:val="left"/>
      <w:pPr>
        <w:tabs>
          <w:tab w:val="num" w:pos="216"/>
        </w:tabs>
        <w:ind w:left="216" w:hanging="216"/>
      </w:pPr>
      <w:rPr>
        <w:rFonts w:ascii="Symbol" w:hAnsi="Symbol" w:hint="default"/>
      </w:rPr>
    </w:lvl>
    <w:lvl w:ilvl="1" w:tplc="E222C184" w:tentative="1">
      <w:start w:val="1"/>
      <w:numFmt w:val="bullet"/>
      <w:lvlText w:val="o"/>
      <w:lvlJc w:val="left"/>
      <w:pPr>
        <w:tabs>
          <w:tab w:val="num" w:pos="1440"/>
        </w:tabs>
        <w:ind w:left="1440" w:hanging="360"/>
      </w:pPr>
      <w:rPr>
        <w:rFonts w:ascii="Courier New" w:hAnsi="Courier New" w:cs="Courier New" w:hint="default"/>
      </w:rPr>
    </w:lvl>
    <w:lvl w:ilvl="2" w:tplc="97D07CB2" w:tentative="1">
      <w:start w:val="1"/>
      <w:numFmt w:val="bullet"/>
      <w:lvlText w:val=""/>
      <w:lvlJc w:val="left"/>
      <w:pPr>
        <w:tabs>
          <w:tab w:val="num" w:pos="2160"/>
        </w:tabs>
        <w:ind w:left="2160" w:hanging="360"/>
      </w:pPr>
      <w:rPr>
        <w:rFonts w:ascii="Wingdings" w:hAnsi="Wingdings" w:hint="default"/>
      </w:rPr>
    </w:lvl>
    <w:lvl w:ilvl="3" w:tplc="4EE868BC" w:tentative="1">
      <w:start w:val="1"/>
      <w:numFmt w:val="bullet"/>
      <w:lvlText w:val=""/>
      <w:lvlJc w:val="left"/>
      <w:pPr>
        <w:tabs>
          <w:tab w:val="num" w:pos="2880"/>
        </w:tabs>
        <w:ind w:left="2880" w:hanging="360"/>
      </w:pPr>
      <w:rPr>
        <w:rFonts w:ascii="Symbol" w:hAnsi="Symbol" w:hint="default"/>
      </w:rPr>
    </w:lvl>
    <w:lvl w:ilvl="4" w:tplc="87BA90BE" w:tentative="1">
      <w:start w:val="1"/>
      <w:numFmt w:val="bullet"/>
      <w:lvlText w:val="o"/>
      <w:lvlJc w:val="left"/>
      <w:pPr>
        <w:tabs>
          <w:tab w:val="num" w:pos="3600"/>
        </w:tabs>
        <w:ind w:left="3600" w:hanging="360"/>
      </w:pPr>
      <w:rPr>
        <w:rFonts w:ascii="Courier New" w:hAnsi="Courier New" w:cs="Courier New" w:hint="default"/>
      </w:rPr>
    </w:lvl>
    <w:lvl w:ilvl="5" w:tplc="66D2E2EC" w:tentative="1">
      <w:start w:val="1"/>
      <w:numFmt w:val="bullet"/>
      <w:lvlText w:val=""/>
      <w:lvlJc w:val="left"/>
      <w:pPr>
        <w:tabs>
          <w:tab w:val="num" w:pos="4320"/>
        </w:tabs>
        <w:ind w:left="4320" w:hanging="360"/>
      </w:pPr>
      <w:rPr>
        <w:rFonts w:ascii="Wingdings" w:hAnsi="Wingdings" w:hint="default"/>
      </w:rPr>
    </w:lvl>
    <w:lvl w:ilvl="6" w:tplc="162E67F4" w:tentative="1">
      <w:start w:val="1"/>
      <w:numFmt w:val="bullet"/>
      <w:lvlText w:val=""/>
      <w:lvlJc w:val="left"/>
      <w:pPr>
        <w:tabs>
          <w:tab w:val="num" w:pos="5040"/>
        </w:tabs>
        <w:ind w:left="5040" w:hanging="360"/>
      </w:pPr>
      <w:rPr>
        <w:rFonts w:ascii="Symbol" w:hAnsi="Symbol" w:hint="default"/>
      </w:rPr>
    </w:lvl>
    <w:lvl w:ilvl="7" w:tplc="79CE3C82" w:tentative="1">
      <w:start w:val="1"/>
      <w:numFmt w:val="bullet"/>
      <w:lvlText w:val="o"/>
      <w:lvlJc w:val="left"/>
      <w:pPr>
        <w:tabs>
          <w:tab w:val="num" w:pos="5760"/>
        </w:tabs>
        <w:ind w:left="5760" w:hanging="360"/>
      </w:pPr>
      <w:rPr>
        <w:rFonts w:ascii="Courier New" w:hAnsi="Courier New" w:cs="Courier New" w:hint="default"/>
      </w:rPr>
    </w:lvl>
    <w:lvl w:ilvl="8" w:tplc="A52C136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F195F3A"/>
    <w:multiLevelType w:val="hybridMultilevel"/>
    <w:tmpl w:val="56042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61594B"/>
    <w:multiLevelType w:val="multilevel"/>
    <w:tmpl w:val="28FA7A94"/>
    <w:lvl w:ilvl="0">
      <w:start w:val="1"/>
      <w:numFmt w:val="none"/>
      <w:pStyle w:val="Style10ptItalicBlue"/>
      <w:lvlText w:val="Instruction:"/>
      <w:lvlJc w:val="left"/>
      <w:pPr>
        <w:tabs>
          <w:tab w:val="num" w:pos="1440"/>
        </w:tabs>
        <w:ind w:left="1440" w:hanging="1440"/>
      </w:pPr>
      <w:rPr>
        <w:rFonts w:ascii="Times New Roman" w:hAnsi="Times New Roman" w:hint="default"/>
        <w:b/>
        <w:i/>
        <w:caps w:val="0"/>
        <w:strike w:val="0"/>
        <w:dstrike w:val="0"/>
        <w:vanish w:val="0"/>
        <w:color w:val="0000FF"/>
        <w:sz w:val="22"/>
        <w:szCs w:val="22"/>
        <w:vertAlign w:val="baseline"/>
      </w:rPr>
    </w:lvl>
    <w:lvl w:ilvl="1">
      <w:start w:val="4"/>
      <w:numFmt w:val="none"/>
      <w:suff w:val="nothing"/>
      <w:lvlText w:val=""/>
      <w:lvlJc w:val="left"/>
      <w:pPr>
        <w:ind w:left="360" w:firstLine="0"/>
      </w:pPr>
      <w:rPr>
        <w:rFonts w:hint="default"/>
      </w:rPr>
    </w:lvl>
    <w:lvl w:ilvl="2">
      <w:start w:val="1"/>
      <w:numFmt w:val="decimal"/>
      <w:lvlText w:val="%3"/>
      <w:lvlJc w:val="left"/>
      <w:pPr>
        <w:tabs>
          <w:tab w:val="num" w:pos="1440"/>
        </w:tabs>
        <w:ind w:left="720" w:firstLine="0"/>
      </w:pPr>
      <w:rPr>
        <w:rFonts w:ascii="Times New Roman" w:hAnsi="Times New Roman" w:hint="default"/>
        <w:b/>
        <w:i w:val="0"/>
        <w:sz w:val="90"/>
        <w:szCs w:val="90"/>
      </w:rPr>
    </w:lvl>
    <w:lvl w:ilvl="3">
      <w:start w:val="1"/>
      <w:numFmt w:val="none"/>
      <w:suff w:val="nothing"/>
      <w:lvlText w:val=""/>
      <w:lvlJc w:val="left"/>
      <w:pPr>
        <w:ind w:left="360" w:firstLine="0"/>
      </w:pPr>
      <w:rPr>
        <w:rFonts w:hint="default"/>
      </w:rPr>
    </w:lvl>
    <w:lvl w:ilvl="4">
      <w:start w:val="1"/>
      <w:numFmt w:val="none"/>
      <w:suff w:val="nothing"/>
      <w:lvlText w:val=""/>
      <w:lvlJc w:val="left"/>
      <w:pPr>
        <w:ind w:left="360" w:firstLine="0"/>
      </w:pPr>
      <w:rPr>
        <w:rFonts w:hint="default"/>
      </w:rPr>
    </w:lvl>
    <w:lvl w:ilvl="5">
      <w:start w:val="1"/>
      <w:numFmt w:val="none"/>
      <w:suff w:val="nothing"/>
      <w:lvlText w:val=""/>
      <w:lvlJc w:val="left"/>
      <w:pPr>
        <w:ind w:left="360" w:firstLine="0"/>
      </w:pPr>
      <w:rPr>
        <w:rFonts w:hint="default"/>
      </w:rPr>
    </w:lvl>
    <w:lvl w:ilvl="6">
      <w:start w:val="1"/>
      <w:numFmt w:val="none"/>
      <w:suff w:val="nothing"/>
      <w:lvlText w:val=""/>
      <w:lvlJc w:val="left"/>
      <w:pPr>
        <w:ind w:left="360" w:firstLine="0"/>
      </w:pPr>
      <w:rPr>
        <w:rFonts w:hint="default"/>
      </w:rPr>
    </w:lvl>
    <w:lvl w:ilvl="7">
      <w:start w:val="1"/>
      <w:numFmt w:val="none"/>
      <w:suff w:val="nothing"/>
      <w:lvlText w:val=""/>
      <w:lvlJc w:val="left"/>
      <w:pPr>
        <w:ind w:left="360" w:firstLine="0"/>
      </w:pPr>
      <w:rPr>
        <w:rFonts w:hint="default"/>
      </w:rPr>
    </w:lvl>
    <w:lvl w:ilvl="8">
      <w:start w:val="1"/>
      <w:numFmt w:val="none"/>
      <w:suff w:val="nothing"/>
      <w:lvlText w:val=""/>
      <w:lvlJc w:val="left"/>
      <w:pPr>
        <w:ind w:left="360" w:firstLine="0"/>
      </w:pPr>
      <w:rPr>
        <w:rFonts w:hint="default"/>
      </w:rPr>
    </w:lvl>
  </w:abstractNum>
  <w:abstractNum w:abstractNumId="20" w15:restartNumberingAfterBreak="0">
    <w:nsid w:val="1306735B"/>
    <w:multiLevelType w:val="hybridMultilevel"/>
    <w:tmpl w:val="7520D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462327F"/>
    <w:multiLevelType w:val="hybridMultilevel"/>
    <w:tmpl w:val="3AD08882"/>
    <w:lvl w:ilvl="0" w:tplc="150CE5C0">
      <w:start w:val="1"/>
      <w:numFmt w:val="decimal"/>
      <w:pStyle w:val="TableNumbering"/>
      <w:lvlText w:val="%1."/>
      <w:lvlJc w:val="center"/>
      <w:pPr>
        <w:tabs>
          <w:tab w:val="num" w:pos="720"/>
        </w:tabs>
        <w:ind w:left="720" w:hanging="360"/>
      </w:pPr>
      <w:rPr>
        <w:rFonts w:hint="default"/>
      </w:rPr>
    </w:lvl>
    <w:lvl w:ilvl="1" w:tplc="86C22810">
      <w:start w:val="1"/>
      <w:numFmt w:val="decimal"/>
      <w:lvlText w:val="%2."/>
      <w:lvlJc w:val="left"/>
      <w:pPr>
        <w:tabs>
          <w:tab w:val="num" w:pos="1440"/>
        </w:tabs>
        <w:ind w:left="1440" w:hanging="360"/>
      </w:pPr>
    </w:lvl>
    <w:lvl w:ilvl="2" w:tplc="704EF1BA" w:tentative="1">
      <w:start w:val="1"/>
      <w:numFmt w:val="lowerRoman"/>
      <w:lvlText w:val="%3."/>
      <w:lvlJc w:val="right"/>
      <w:pPr>
        <w:tabs>
          <w:tab w:val="num" w:pos="2160"/>
        </w:tabs>
        <w:ind w:left="2160" w:hanging="180"/>
      </w:pPr>
    </w:lvl>
    <w:lvl w:ilvl="3" w:tplc="FB0A742A" w:tentative="1">
      <w:start w:val="1"/>
      <w:numFmt w:val="decimal"/>
      <w:lvlText w:val="%4."/>
      <w:lvlJc w:val="left"/>
      <w:pPr>
        <w:tabs>
          <w:tab w:val="num" w:pos="2880"/>
        </w:tabs>
        <w:ind w:left="2880" w:hanging="360"/>
      </w:pPr>
    </w:lvl>
    <w:lvl w:ilvl="4" w:tplc="E11A5C96" w:tentative="1">
      <w:start w:val="1"/>
      <w:numFmt w:val="lowerLetter"/>
      <w:lvlText w:val="%5."/>
      <w:lvlJc w:val="left"/>
      <w:pPr>
        <w:tabs>
          <w:tab w:val="num" w:pos="3600"/>
        </w:tabs>
        <w:ind w:left="3600" w:hanging="360"/>
      </w:pPr>
    </w:lvl>
    <w:lvl w:ilvl="5" w:tplc="3F9A7266" w:tentative="1">
      <w:start w:val="1"/>
      <w:numFmt w:val="lowerRoman"/>
      <w:lvlText w:val="%6."/>
      <w:lvlJc w:val="right"/>
      <w:pPr>
        <w:tabs>
          <w:tab w:val="num" w:pos="4320"/>
        </w:tabs>
        <w:ind w:left="4320" w:hanging="180"/>
      </w:pPr>
    </w:lvl>
    <w:lvl w:ilvl="6" w:tplc="2BB8BACC" w:tentative="1">
      <w:start w:val="1"/>
      <w:numFmt w:val="decimal"/>
      <w:lvlText w:val="%7."/>
      <w:lvlJc w:val="left"/>
      <w:pPr>
        <w:tabs>
          <w:tab w:val="num" w:pos="5040"/>
        </w:tabs>
        <w:ind w:left="5040" w:hanging="360"/>
      </w:pPr>
    </w:lvl>
    <w:lvl w:ilvl="7" w:tplc="A860F174" w:tentative="1">
      <w:start w:val="1"/>
      <w:numFmt w:val="lowerLetter"/>
      <w:lvlText w:val="%8."/>
      <w:lvlJc w:val="left"/>
      <w:pPr>
        <w:tabs>
          <w:tab w:val="num" w:pos="5760"/>
        </w:tabs>
        <w:ind w:left="5760" w:hanging="360"/>
      </w:pPr>
    </w:lvl>
    <w:lvl w:ilvl="8" w:tplc="A92216A8" w:tentative="1">
      <w:start w:val="1"/>
      <w:numFmt w:val="lowerRoman"/>
      <w:lvlText w:val="%9."/>
      <w:lvlJc w:val="right"/>
      <w:pPr>
        <w:tabs>
          <w:tab w:val="num" w:pos="6480"/>
        </w:tabs>
        <w:ind w:left="6480" w:hanging="180"/>
      </w:pPr>
    </w:lvl>
  </w:abstractNum>
  <w:abstractNum w:abstractNumId="22" w15:restartNumberingAfterBreak="0">
    <w:nsid w:val="196E58B0"/>
    <w:multiLevelType w:val="hybridMultilevel"/>
    <w:tmpl w:val="566CF0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1B525689"/>
    <w:multiLevelType w:val="multilevel"/>
    <w:tmpl w:val="A4143CBA"/>
    <w:lvl w:ilvl="0">
      <w:start w:val="1"/>
      <w:numFmt w:val="none"/>
      <w:pStyle w:val="Warning"/>
      <w:lvlText w:val="Warning! "/>
      <w:lvlJc w:val="left"/>
      <w:pPr>
        <w:tabs>
          <w:tab w:val="num" w:pos="1368"/>
        </w:tabs>
        <w:ind w:left="1368" w:hanging="648"/>
      </w:pPr>
      <w:rPr>
        <w:rFonts w:ascii="Times New Roman" w:hAnsi="Times New Roman" w:hint="default"/>
        <w:b/>
        <w:i/>
        <w:color w:val="FF0000"/>
        <w:sz w:val="22"/>
        <w:szCs w:val="22"/>
      </w:rPr>
    </w:lvl>
    <w:lvl w:ilvl="1">
      <w:start w:val="1"/>
      <w:numFmt w:val="none"/>
      <w:lvlText w:val=""/>
      <w:lvlJc w:val="left"/>
      <w:pPr>
        <w:tabs>
          <w:tab w:val="num" w:pos="1080"/>
        </w:tabs>
        <w:ind w:left="1080" w:firstLine="0"/>
      </w:pPr>
      <w:rPr>
        <w:rFonts w:hint="default"/>
      </w:rPr>
    </w:lvl>
    <w:lvl w:ilvl="2">
      <w:start w:val="1"/>
      <w:numFmt w:val="none"/>
      <w:lvlText w:val=""/>
      <w:lvlJc w:val="left"/>
      <w:pPr>
        <w:tabs>
          <w:tab w:val="num" w:pos="1440"/>
        </w:tabs>
        <w:ind w:left="1440" w:firstLine="0"/>
      </w:pPr>
      <w:rPr>
        <w:rFonts w:hint="default"/>
      </w:rPr>
    </w:lvl>
    <w:lvl w:ilvl="3">
      <w:start w:val="1"/>
      <w:numFmt w:val="none"/>
      <w:lvlText w:val=""/>
      <w:lvlJc w:val="left"/>
      <w:pPr>
        <w:tabs>
          <w:tab w:val="num" w:pos="1800"/>
        </w:tabs>
        <w:ind w:left="1800" w:firstLine="0"/>
      </w:pPr>
      <w:rPr>
        <w:rFonts w:hint="default"/>
      </w:rPr>
    </w:lvl>
    <w:lvl w:ilvl="4">
      <w:start w:val="1"/>
      <w:numFmt w:val="none"/>
      <w:lvlText w:val=""/>
      <w:lvlJc w:val="left"/>
      <w:pPr>
        <w:tabs>
          <w:tab w:val="num" w:pos="2160"/>
        </w:tabs>
        <w:ind w:left="2160" w:firstLine="0"/>
      </w:pPr>
      <w:rPr>
        <w:rFonts w:hint="default"/>
      </w:rPr>
    </w:lvl>
    <w:lvl w:ilvl="5">
      <w:start w:val="1"/>
      <w:numFmt w:val="none"/>
      <w:lvlText w:val=""/>
      <w:lvlJc w:val="left"/>
      <w:pPr>
        <w:tabs>
          <w:tab w:val="num" w:pos="2520"/>
        </w:tabs>
        <w:ind w:left="2520" w:firstLine="0"/>
      </w:pPr>
      <w:rPr>
        <w:rFont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24" w15:restartNumberingAfterBreak="0">
    <w:nsid w:val="23CE42F9"/>
    <w:multiLevelType w:val="hybridMultilevel"/>
    <w:tmpl w:val="D8AE4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9D4580"/>
    <w:multiLevelType w:val="hybridMultilevel"/>
    <w:tmpl w:val="E81A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5584EE6"/>
    <w:multiLevelType w:val="hybridMultilevel"/>
    <w:tmpl w:val="53D8E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152462"/>
    <w:multiLevelType w:val="hybridMultilevel"/>
    <w:tmpl w:val="305CA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8062352"/>
    <w:multiLevelType w:val="hybridMultilevel"/>
    <w:tmpl w:val="1B0AA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2F5250"/>
    <w:multiLevelType w:val="hybridMultilevel"/>
    <w:tmpl w:val="77405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C050219"/>
    <w:multiLevelType w:val="hybridMultilevel"/>
    <w:tmpl w:val="D91EDC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CF91A14"/>
    <w:multiLevelType w:val="hybridMultilevel"/>
    <w:tmpl w:val="6B88C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682FB7"/>
    <w:multiLevelType w:val="hybridMultilevel"/>
    <w:tmpl w:val="5896F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1827A4"/>
    <w:multiLevelType w:val="hybridMultilevel"/>
    <w:tmpl w:val="FA0AF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7016E4D"/>
    <w:multiLevelType w:val="hybridMultilevel"/>
    <w:tmpl w:val="0D12D134"/>
    <w:lvl w:ilvl="0" w:tplc="14ECE034">
      <w:start w:val="1"/>
      <w:numFmt w:val="bullet"/>
      <w:lvlText w:val=""/>
      <w:lvlJc w:val="left"/>
      <w:pPr>
        <w:tabs>
          <w:tab w:val="num" w:pos="785"/>
        </w:tabs>
        <w:ind w:left="785" w:hanging="360"/>
      </w:pPr>
      <w:rPr>
        <w:rFonts w:ascii="Symbol" w:hAnsi="Symbol" w:hint="default"/>
        <w:color w:val="FABE3D"/>
      </w:rPr>
    </w:lvl>
    <w:lvl w:ilvl="1" w:tplc="04090003" w:tentative="1">
      <w:start w:val="1"/>
      <w:numFmt w:val="bullet"/>
      <w:lvlText w:val="o"/>
      <w:lvlJc w:val="left"/>
      <w:pPr>
        <w:tabs>
          <w:tab w:val="num" w:pos="-655"/>
        </w:tabs>
        <w:ind w:left="-655" w:hanging="360"/>
      </w:pPr>
      <w:rPr>
        <w:rFonts w:ascii="Courier New" w:hAnsi="Courier New" w:cs="Courier New" w:hint="default"/>
      </w:rPr>
    </w:lvl>
    <w:lvl w:ilvl="2" w:tplc="04090005" w:tentative="1">
      <w:start w:val="1"/>
      <w:numFmt w:val="bullet"/>
      <w:lvlText w:val=""/>
      <w:lvlJc w:val="left"/>
      <w:pPr>
        <w:tabs>
          <w:tab w:val="num" w:pos="65"/>
        </w:tabs>
        <w:ind w:left="65" w:hanging="360"/>
      </w:pPr>
      <w:rPr>
        <w:rFonts w:ascii="Wingdings" w:hAnsi="Wingdings" w:hint="default"/>
      </w:rPr>
    </w:lvl>
    <w:lvl w:ilvl="3" w:tplc="04090001" w:tentative="1">
      <w:start w:val="1"/>
      <w:numFmt w:val="bullet"/>
      <w:lvlText w:val=""/>
      <w:lvlJc w:val="left"/>
      <w:pPr>
        <w:tabs>
          <w:tab w:val="num" w:pos="785"/>
        </w:tabs>
        <w:ind w:left="785" w:hanging="360"/>
      </w:pPr>
      <w:rPr>
        <w:rFonts w:ascii="Symbol" w:hAnsi="Symbol" w:hint="default"/>
      </w:rPr>
    </w:lvl>
    <w:lvl w:ilvl="4" w:tplc="04090003" w:tentative="1">
      <w:start w:val="1"/>
      <w:numFmt w:val="bullet"/>
      <w:lvlText w:val="o"/>
      <w:lvlJc w:val="left"/>
      <w:pPr>
        <w:tabs>
          <w:tab w:val="num" w:pos="1505"/>
        </w:tabs>
        <w:ind w:left="1505" w:hanging="360"/>
      </w:pPr>
      <w:rPr>
        <w:rFonts w:ascii="Courier New" w:hAnsi="Courier New" w:cs="Courier New" w:hint="default"/>
      </w:rPr>
    </w:lvl>
    <w:lvl w:ilvl="5" w:tplc="04090005" w:tentative="1">
      <w:start w:val="1"/>
      <w:numFmt w:val="bullet"/>
      <w:lvlText w:val=""/>
      <w:lvlJc w:val="left"/>
      <w:pPr>
        <w:tabs>
          <w:tab w:val="num" w:pos="2225"/>
        </w:tabs>
        <w:ind w:left="2225" w:hanging="360"/>
      </w:pPr>
      <w:rPr>
        <w:rFonts w:ascii="Wingdings" w:hAnsi="Wingdings" w:hint="default"/>
      </w:rPr>
    </w:lvl>
    <w:lvl w:ilvl="6" w:tplc="04090001" w:tentative="1">
      <w:start w:val="1"/>
      <w:numFmt w:val="bullet"/>
      <w:lvlText w:val=""/>
      <w:lvlJc w:val="left"/>
      <w:pPr>
        <w:tabs>
          <w:tab w:val="num" w:pos="2945"/>
        </w:tabs>
        <w:ind w:left="2945" w:hanging="360"/>
      </w:pPr>
      <w:rPr>
        <w:rFonts w:ascii="Symbol" w:hAnsi="Symbol" w:hint="default"/>
      </w:rPr>
    </w:lvl>
    <w:lvl w:ilvl="7" w:tplc="04090003" w:tentative="1">
      <w:start w:val="1"/>
      <w:numFmt w:val="bullet"/>
      <w:lvlText w:val="o"/>
      <w:lvlJc w:val="left"/>
      <w:pPr>
        <w:tabs>
          <w:tab w:val="num" w:pos="3665"/>
        </w:tabs>
        <w:ind w:left="3665" w:hanging="360"/>
      </w:pPr>
      <w:rPr>
        <w:rFonts w:ascii="Courier New" w:hAnsi="Courier New" w:cs="Courier New" w:hint="default"/>
      </w:rPr>
    </w:lvl>
    <w:lvl w:ilvl="8" w:tplc="04090005" w:tentative="1">
      <w:start w:val="1"/>
      <w:numFmt w:val="bullet"/>
      <w:lvlText w:val=""/>
      <w:lvlJc w:val="left"/>
      <w:pPr>
        <w:tabs>
          <w:tab w:val="num" w:pos="4385"/>
        </w:tabs>
        <w:ind w:left="4385" w:hanging="360"/>
      </w:pPr>
      <w:rPr>
        <w:rFonts w:ascii="Wingdings" w:hAnsi="Wingdings" w:hint="default"/>
      </w:rPr>
    </w:lvl>
  </w:abstractNum>
  <w:abstractNum w:abstractNumId="35" w15:restartNumberingAfterBreak="0">
    <w:nsid w:val="38531177"/>
    <w:multiLevelType w:val="multilevel"/>
    <w:tmpl w:val="16D423D6"/>
    <w:lvl w:ilvl="0">
      <w:start w:val="1"/>
      <w:numFmt w:val="decimal"/>
      <w:lvlText w:val="%1"/>
      <w:lvlJc w:val="left"/>
      <w:pPr>
        <w:tabs>
          <w:tab w:val="num" w:pos="432"/>
        </w:tabs>
        <w:ind w:left="432" w:hanging="432"/>
      </w:pPr>
      <w:rPr>
        <w:rFonts w:hint="default"/>
        <w:b/>
        <w:i w:val="0"/>
        <w:sz w:val="24"/>
        <w:szCs w:val="40"/>
      </w:rPr>
    </w:lvl>
    <w:lvl w:ilvl="1">
      <w:start w:val="1"/>
      <w:numFmt w:val="decimal"/>
      <w:lvlText w:val="%2."/>
      <w:lvlJc w:val="left"/>
      <w:pPr>
        <w:tabs>
          <w:tab w:val="num" w:pos="718"/>
        </w:tabs>
        <w:ind w:left="718"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39221234"/>
    <w:multiLevelType w:val="hybridMultilevel"/>
    <w:tmpl w:val="CD109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CA65C79"/>
    <w:multiLevelType w:val="hybridMultilevel"/>
    <w:tmpl w:val="86C22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4A56E0"/>
    <w:multiLevelType w:val="multilevel"/>
    <w:tmpl w:val="8E26B164"/>
    <w:lvl w:ilvl="0">
      <w:start w:val="1"/>
      <w:numFmt w:val="decimal"/>
      <w:pStyle w:val="Heading1"/>
      <w:lvlText w:val="%1"/>
      <w:lvlJc w:val="left"/>
      <w:pPr>
        <w:ind w:left="432" w:hanging="432"/>
      </w:pPr>
      <w:rPr>
        <w:rFonts w:hint="default"/>
        <w:b/>
        <w:i w:val="0"/>
        <w:sz w:val="24"/>
        <w:szCs w:val="40"/>
      </w:rPr>
    </w:lvl>
    <w:lvl w:ilvl="1">
      <w:start w:val="1"/>
      <w:numFmt w:val="decimal"/>
      <w:pStyle w:val="Heading2"/>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9" w15:restartNumberingAfterBreak="0">
    <w:nsid w:val="3FF42250"/>
    <w:multiLevelType w:val="hybridMultilevel"/>
    <w:tmpl w:val="1B724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0B7657F"/>
    <w:multiLevelType w:val="hybridMultilevel"/>
    <w:tmpl w:val="771A8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2C2497B"/>
    <w:multiLevelType w:val="hybridMultilevel"/>
    <w:tmpl w:val="91B07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DD40321"/>
    <w:multiLevelType w:val="hybridMultilevel"/>
    <w:tmpl w:val="852EA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F1B0A02"/>
    <w:multiLevelType w:val="hybridMultilevel"/>
    <w:tmpl w:val="D11A8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1EA4190"/>
    <w:multiLevelType w:val="hybridMultilevel"/>
    <w:tmpl w:val="93B2C03A"/>
    <w:lvl w:ilvl="0" w:tplc="08090001">
      <w:start w:val="1"/>
      <w:numFmt w:val="bullet"/>
      <w:lvlText w:val=""/>
      <w:lvlJc w:val="left"/>
      <w:pPr>
        <w:ind w:left="720" w:hanging="360"/>
      </w:pPr>
      <w:rPr>
        <w:rFonts w:ascii="Symbol" w:hAnsi="Symbol"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2C461D9"/>
    <w:multiLevelType w:val="hybridMultilevel"/>
    <w:tmpl w:val="1750D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7D97727"/>
    <w:multiLevelType w:val="multilevel"/>
    <w:tmpl w:val="6EC4DC7A"/>
    <w:lvl w:ilvl="0">
      <w:start w:val="1"/>
      <w:numFmt w:val="none"/>
      <w:pStyle w:val="example"/>
      <w:lvlText w:val="ex."/>
      <w:lvlJc w:val="left"/>
      <w:pPr>
        <w:tabs>
          <w:tab w:val="num" w:pos="1440"/>
        </w:tabs>
        <w:ind w:left="1440" w:hanging="720"/>
      </w:pPr>
      <w:rPr>
        <w:rFonts w:ascii="Times New Roman" w:hAnsi="Times New Roman" w:hint="default"/>
        <w:b/>
        <w:i w:val="0"/>
        <w:caps w:val="0"/>
        <w:strike w:val="0"/>
        <w:dstrike w:val="0"/>
        <w:vanish w:val="0"/>
        <w:color w:val="000000"/>
        <w:sz w:val="24"/>
        <w:szCs w:val="24"/>
        <w:vertAlign w:val="baseline"/>
      </w:rPr>
    </w:lvl>
    <w:lvl w:ilvl="1">
      <w:start w:val="1"/>
      <w:numFmt w:val="lowerLetter"/>
      <w:lvlText w:val="%2."/>
      <w:lvlJc w:val="left"/>
      <w:pPr>
        <w:tabs>
          <w:tab w:val="num" w:pos="504"/>
        </w:tabs>
        <w:ind w:left="504" w:hanging="360"/>
      </w:pPr>
      <w:rPr>
        <w:rFonts w:ascii="Times New Roman" w:hAnsi="Times New Roman" w:hint="default"/>
        <w:b/>
        <w:i w:val="0"/>
        <w:caps w:val="0"/>
        <w:strike w:val="0"/>
        <w:dstrike w:val="0"/>
        <w:vanish w:val="0"/>
        <w:color w:val="000000"/>
        <w:sz w:val="24"/>
        <w:szCs w:val="24"/>
        <w:vertAlign w:val="baseline"/>
      </w:rPr>
    </w:lvl>
    <w:lvl w:ilvl="2">
      <w:start w:val="1"/>
      <w:numFmt w:val="decimal"/>
      <w:lvlText w:val="%3)"/>
      <w:lvlJc w:val="left"/>
      <w:pPr>
        <w:tabs>
          <w:tab w:val="num" w:pos="864"/>
        </w:tabs>
        <w:ind w:left="864" w:hanging="360"/>
      </w:pPr>
      <w:rPr>
        <w:rFonts w:ascii="Times New Roman" w:hAnsi="Times New Roman" w:hint="default"/>
        <w:b w:val="0"/>
        <w:i w:val="0"/>
        <w:caps w:val="0"/>
        <w:strike w:val="0"/>
        <w:dstrike w:val="0"/>
        <w:vanish w:val="0"/>
        <w:color w:val="000000"/>
        <w:sz w:val="24"/>
        <w:szCs w:val="24"/>
        <w:vertAlign w:val="baseline"/>
      </w:rPr>
    </w:lvl>
    <w:lvl w:ilvl="3">
      <w:start w:val="1"/>
      <w:numFmt w:val="lowerLetter"/>
      <w:lvlText w:val="%4)"/>
      <w:lvlJc w:val="left"/>
      <w:pPr>
        <w:tabs>
          <w:tab w:val="num" w:pos="1224"/>
        </w:tabs>
        <w:ind w:left="1224" w:hanging="360"/>
      </w:pPr>
      <w:rPr>
        <w:rFonts w:ascii="Times New Roman" w:hAnsi="Times New Roman" w:hint="default"/>
        <w:b w:val="0"/>
        <w:i w:val="0"/>
        <w:caps w:val="0"/>
        <w:strike w:val="0"/>
        <w:dstrike w:val="0"/>
        <w:vanish w:val="0"/>
        <w:color w:val="000000"/>
        <w:sz w:val="24"/>
        <w:szCs w:val="24"/>
        <w:vertAlign w:val="baseline"/>
      </w:rPr>
    </w:lvl>
    <w:lvl w:ilvl="4">
      <w:start w:val="1"/>
      <w:numFmt w:val="decimal"/>
      <w:lvlText w:val="%5."/>
      <w:lvlJc w:val="left"/>
      <w:pPr>
        <w:tabs>
          <w:tab w:val="num" w:pos="1584"/>
        </w:tabs>
        <w:ind w:left="1584" w:hanging="360"/>
      </w:pPr>
      <w:rPr>
        <w:rFonts w:hint="default"/>
      </w:rPr>
    </w:lvl>
    <w:lvl w:ilvl="5">
      <w:start w:val="1"/>
      <w:numFmt w:val="lowerRoman"/>
      <w:lvlText w:val="%6."/>
      <w:lvlJc w:val="right"/>
      <w:pPr>
        <w:tabs>
          <w:tab w:val="num" w:pos="3744"/>
        </w:tabs>
        <w:ind w:left="3744" w:hanging="180"/>
      </w:pPr>
      <w:rPr>
        <w:rFonts w:hint="default"/>
      </w:rPr>
    </w:lvl>
    <w:lvl w:ilvl="6">
      <w:numFmt w:val="none"/>
      <w:lvlText w:val=""/>
      <w:lvlJc w:val="left"/>
      <w:pPr>
        <w:tabs>
          <w:tab w:val="num" w:pos="144"/>
        </w:tabs>
        <w:ind w:left="-216" w:firstLine="0"/>
      </w:pPr>
      <w:rPr>
        <w:rFonts w:hint="default"/>
      </w:rPr>
    </w:lvl>
    <w:lvl w:ilvl="7">
      <w:start w:val="1"/>
      <w:numFmt w:val="lowerLetter"/>
      <w:lvlText w:val="%8."/>
      <w:lvlJc w:val="left"/>
      <w:pPr>
        <w:tabs>
          <w:tab w:val="num" w:pos="5184"/>
        </w:tabs>
        <w:ind w:left="5184" w:hanging="360"/>
      </w:pPr>
      <w:rPr>
        <w:rFonts w:hint="default"/>
      </w:rPr>
    </w:lvl>
    <w:lvl w:ilvl="8">
      <w:start w:val="1"/>
      <w:numFmt w:val="lowerRoman"/>
      <w:lvlText w:val="%9."/>
      <w:lvlJc w:val="right"/>
      <w:pPr>
        <w:tabs>
          <w:tab w:val="num" w:pos="5904"/>
        </w:tabs>
        <w:ind w:left="5904" w:hanging="180"/>
      </w:pPr>
      <w:rPr>
        <w:rFonts w:hint="default"/>
      </w:rPr>
    </w:lvl>
  </w:abstractNum>
  <w:abstractNum w:abstractNumId="47" w15:restartNumberingAfterBreak="0">
    <w:nsid w:val="59EB5DB6"/>
    <w:multiLevelType w:val="hybridMultilevel"/>
    <w:tmpl w:val="9E92D8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8" w15:restartNumberingAfterBreak="0">
    <w:nsid w:val="6287270F"/>
    <w:multiLevelType w:val="hybridMultilevel"/>
    <w:tmpl w:val="40AC66CE"/>
    <w:lvl w:ilvl="0" w:tplc="4B30FE8C">
      <w:start w:val="1"/>
      <w:numFmt w:val="decimal"/>
      <w:pStyle w:val="ListNumber3"/>
      <w:lvlText w:val="%1."/>
      <w:lvlJc w:val="left"/>
      <w:pPr>
        <w:tabs>
          <w:tab w:val="num" w:pos="1080"/>
        </w:tabs>
        <w:ind w:left="1080" w:hanging="360"/>
      </w:pPr>
      <w:rPr>
        <w:rFonts w:hint="default"/>
      </w:rPr>
    </w:lvl>
    <w:lvl w:ilvl="1" w:tplc="CC92B772" w:tentative="1">
      <w:start w:val="1"/>
      <w:numFmt w:val="lowerLetter"/>
      <w:lvlText w:val="%2."/>
      <w:lvlJc w:val="left"/>
      <w:pPr>
        <w:tabs>
          <w:tab w:val="num" w:pos="1440"/>
        </w:tabs>
        <w:ind w:left="1440" w:hanging="360"/>
      </w:pPr>
    </w:lvl>
    <w:lvl w:ilvl="2" w:tplc="4768E244" w:tentative="1">
      <w:start w:val="1"/>
      <w:numFmt w:val="lowerRoman"/>
      <w:lvlText w:val="%3."/>
      <w:lvlJc w:val="right"/>
      <w:pPr>
        <w:tabs>
          <w:tab w:val="num" w:pos="2160"/>
        </w:tabs>
        <w:ind w:left="2160" w:hanging="180"/>
      </w:pPr>
    </w:lvl>
    <w:lvl w:ilvl="3" w:tplc="D2FCADEC" w:tentative="1">
      <w:start w:val="1"/>
      <w:numFmt w:val="decimal"/>
      <w:lvlText w:val="%4."/>
      <w:lvlJc w:val="left"/>
      <w:pPr>
        <w:tabs>
          <w:tab w:val="num" w:pos="2880"/>
        </w:tabs>
        <w:ind w:left="2880" w:hanging="360"/>
      </w:pPr>
    </w:lvl>
    <w:lvl w:ilvl="4" w:tplc="AE3A6454" w:tentative="1">
      <w:start w:val="1"/>
      <w:numFmt w:val="lowerLetter"/>
      <w:lvlText w:val="%5."/>
      <w:lvlJc w:val="left"/>
      <w:pPr>
        <w:tabs>
          <w:tab w:val="num" w:pos="3600"/>
        </w:tabs>
        <w:ind w:left="3600" w:hanging="360"/>
      </w:pPr>
    </w:lvl>
    <w:lvl w:ilvl="5" w:tplc="4B4C01F0" w:tentative="1">
      <w:start w:val="1"/>
      <w:numFmt w:val="lowerRoman"/>
      <w:lvlText w:val="%6."/>
      <w:lvlJc w:val="right"/>
      <w:pPr>
        <w:tabs>
          <w:tab w:val="num" w:pos="4320"/>
        </w:tabs>
        <w:ind w:left="4320" w:hanging="180"/>
      </w:pPr>
    </w:lvl>
    <w:lvl w:ilvl="6" w:tplc="ACA819A0" w:tentative="1">
      <w:start w:val="1"/>
      <w:numFmt w:val="decimal"/>
      <w:lvlText w:val="%7."/>
      <w:lvlJc w:val="left"/>
      <w:pPr>
        <w:tabs>
          <w:tab w:val="num" w:pos="5040"/>
        </w:tabs>
        <w:ind w:left="5040" w:hanging="360"/>
      </w:pPr>
    </w:lvl>
    <w:lvl w:ilvl="7" w:tplc="59D6BCD6" w:tentative="1">
      <w:start w:val="1"/>
      <w:numFmt w:val="lowerLetter"/>
      <w:lvlText w:val="%8."/>
      <w:lvlJc w:val="left"/>
      <w:pPr>
        <w:tabs>
          <w:tab w:val="num" w:pos="5760"/>
        </w:tabs>
        <w:ind w:left="5760" w:hanging="360"/>
      </w:pPr>
    </w:lvl>
    <w:lvl w:ilvl="8" w:tplc="DE0E8474" w:tentative="1">
      <w:start w:val="1"/>
      <w:numFmt w:val="lowerRoman"/>
      <w:lvlText w:val="%9."/>
      <w:lvlJc w:val="right"/>
      <w:pPr>
        <w:tabs>
          <w:tab w:val="num" w:pos="6480"/>
        </w:tabs>
        <w:ind w:left="6480" w:hanging="180"/>
      </w:pPr>
    </w:lvl>
  </w:abstractNum>
  <w:abstractNum w:abstractNumId="49" w15:restartNumberingAfterBreak="0">
    <w:nsid w:val="63A331F7"/>
    <w:multiLevelType w:val="hybridMultilevel"/>
    <w:tmpl w:val="721E4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87B0AB9"/>
    <w:multiLevelType w:val="hybridMultilevel"/>
    <w:tmpl w:val="75582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CC3F5C"/>
    <w:multiLevelType w:val="hybridMultilevel"/>
    <w:tmpl w:val="CF6E4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6BCF2BC8"/>
    <w:multiLevelType w:val="multilevel"/>
    <w:tmpl w:val="87987664"/>
    <w:lvl w:ilvl="0">
      <w:start w:val="1"/>
      <w:numFmt w:val="lowerLetter"/>
      <w:pStyle w:val="Listalpha"/>
      <w:lvlText w:val="%1."/>
      <w:lvlJc w:val="left"/>
      <w:pPr>
        <w:ind w:left="720" w:hanging="360"/>
      </w:pPr>
      <w:rPr>
        <w:rFonts w:hint="default"/>
        <w:b w:val="0"/>
        <w:i w:val="0"/>
        <w:sz w:val="22"/>
        <w:szCs w:val="22"/>
      </w:rPr>
    </w:lvl>
    <w:lvl w:ilvl="1">
      <w:start w:val="1"/>
      <w:numFmt w:val="lowerLetter"/>
      <w:lvlText w:val="%2)"/>
      <w:lvlJc w:val="left"/>
      <w:pPr>
        <w:tabs>
          <w:tab w:val="num" w:pos="1080"/>
        </w:tabs>
        <w:ind w:left="1080" w:hanging="360"/>
      </w:pPr>
      <w:rPr>
        <w:rFonts w:ascii="Times New Roman" w:hAnsi="Times New Roman" w:hint="default"/>
        <w:b w:val="0"/>
        <w:i w:val="0"/>
        <w:sz w:val="22"/>
        <w:szCs w:val="22"/>
      </w:rPr>
    </w:lvl>
    <w:lvl w:ilvl="2">
      <w:start w:val="1"/>
      <w:numFmt w:val="lowerLetter"/>
      <w:pStyle w:val="Listalpha"/>
      <w:lvlText w:val="%3)"/>
      <w:lvlJc w:val="left"/>
      <w:pPr>
        <w:tabs>
          <w:tab w:val="num" w:pos="1440"/>
        </w:tabs>
        <w:ind w:left="1440" w:hanging="360"/>
      </w:pPr>
      <w:rPr>
        <w:rFonts w:ascii="Times New Roman" w:hAnsi="Times New Roman" w:hint="default"/>
        <w:b w:val="0"/>
        <w:i w:val="0"/>
        <w:sz w:val="22"/>
        <w:szCs w:val="22"/>
      </w:rPr>
    </w:lvl>
    <w:lvl w:ilvl="3">
      <w:start w:val="1"/>
      <w:numFmt w:val="lowerLetter"/>
      <w:lvlText w:val="%4)"/>
      <w:lvlJc w:val="left"/>
      <w:pPr>
        <w:tabs>
          <w:tab w:val="num" w:pos="1800"/>
        </w:tabs>
        <w:ind w:left="1800" w:hanging="360"/>
      </w:pPr>
      <w:rPr>
        <w:rFonts w:ascii="Times New Roman" w:hAnsi="Times New Roman" w:hint="default"/>
        <w:b w:val="0"/>
        <w:i w:val="0"/>
        <w:sz w:val="22"/>
        <w:szCs w:val="22"/>
      </w:rPr>
    </w:lvl>
    <w:lvl w:ilvl="4">
      <w:start w:val="1"/>
      <w:numFmt w:val="lowerLetter"/>
      <w:lvlText w:val="%5)"/>
      <w:lvlJc w:val="left"/>
      <w:pPr>
        <w:tabs>
          <w:tab w:val="num" w:pos="2160"/>
        </w:tabs>
        <w:ind w:left="2160" w:hanging="360"/>
      </w:pPr>
      <w:rPr>
        <w:rFonts w:ascii="Times New Roman" w:hAnsi="Times New Roman" w:hint="default"/>
        <w:b w:val="0"/>
        <w:i w:val="0"/>
        <w:sz w:val="22"/>
        <w:szCs w:val="22"/>
      </w:rPr>
    </w:lvl>
    <w:lvl w:ilvl="5">
      <w:start w:val="1"/>
      <w:numFmt w:val="lowerLetter"/>
      <w:lvlText w:val="(%6)"/>
      <w:lvlJc w:val="left"/>
      <w:pPr>
        <w:tabs>
          <w:tab w:val="num" w:pos="2880"/>
        </w:tabs>
        <w:ind w:left="2880" w:hanging="360"/>
      </w:pPr>
      <w:rPr>
        <w:rFonts w:hint="default"/>
      </w:rPr>
    </w:lvl>
    <w:lvl w:ilvl="6">
      <w:start w:val="1"/>
      <w:numFmt w:val="lowerLetter"/>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53" w15:restartNumberingAfterBreak="0">
    <w:nsid w:val="6E17288E"/>
    <w:multiLevelType w:val="multilevel"/>
    <w:tmpl w:val="32DA2350"/>
    <w:lvl w:ilvl="0">
      <w:start w:val="1"/>
      <w:numFmt w:val="none"/>
      <w:pStyle w:val="Note"/>
      <w:lvlText w:val="Note:"/>
      <w:lvlJc w:val="left"/>
      <w:pPr>
        <w:tabs>
          <w:tab w:val="num" w:pos="806"/>
        </w:tabs>
        <w:ind w:left="806" w:hanging="806"/>
      </w:pPr>
      <w:rPr>
        <w:rFonts w:ascii="Times New Roman" w:hAnsi="Times New Roman" w:hint="default"/>
        <w:b/>
        <w:i/>
        <w:caps w:val="0"/>
        <w:strike w:val="0"/>
        <w:dstrike w:val="0"/>
        <w:vanish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4"/>
      <w:numFmt w:val="none"/>
      <w:lvlText w:val="Note:"/>
      <w:lvlJc w:val="left"/>
      <w:pPr>
        <w:tabs>
          <w:tab w:val="num" w:pos="1089"/>
        </w:tabs>
        <w:ind w:left="1094" w:hanging="720"/>
      </w:pPr>
      <w:rPr>
        <w:rFonts w:ascii="Times New Roman" w:hAnsi="Times New Roman" w:hint="default"/>
        <w:b/>
        <w:i/>
        <w:sz w:val="22"/>
        <w:szCs w:val="22"/>
      </w:rPr>
    </w:lvl>
    <w:lvl w:ilvl="2">
      <w:start w:val="1"/>
      <w:numFmt w:val="none"/>
      <w:lvlText w:val="Note:"/>
      <w:lvlJc w:val="left"/>
      <w:pPr>
        <w:tabs>
          <w:tab w:val="num" w:pos="1526"/>
        </w:tabs>
        <w:ind w:left="1526" w:hanging="720"/>
      </w:pPr>
      <w:rPr>
        <w:rFonts w:ascii="Times New Roman" w:hAnsi="Times New Roman" w:hint="default"/>
        <w:b/>
        <w:i/>
        <w:sz w:val="22"/>
        <w:szCs w:val="22"/>
      </w:rPr>
    </w:lvl>
    <w:lvl w:ilvl="3">
      <w:start w:val="1"/>
      <w:numFmt w:val="none"/>
      <w:lvlRestart w:val="0"/>
      <w:lvlText w:val="%4Note:"/>
      <w:lvlJc w:val="left"/>
      <w:pPr>
        <w:tabs>
          <w:tab w:val="num" w:pos="2520"/>
        </w:tabs>
        <w:ind w:left="2520" w:hanging="720"/>
      </w:pPr>
      <w:rPr>
        <w:rFonts w:ascii="Times New Roman" w:hAnsi="Times New Roman" w:hint="default"/>
        <w:b/>
        <w:i/>
        <w:sz w:val="22"/>
      </w:rPr>
    </w:lvl>
    <w:lvl w:ilvl="4">
      <w:start w:val="1"/>
      <w:numFmt w:val="none"/>
      <w:suff w:val="nothing"/>
      <w:lvlText w:val=""/>
      <w:lvlJc w:val="left"/>
      <w:pPr>
        <w:ind w:left="9" w:firstLine="0"/>
      </w:pPr>
      <w:rPr>
        <w:rFonts w:hint="default"/>
      </w:rPr>
    </w:lvl>
    <w:lvl w:ilvl="5">
      <w:start w:val="1"/>
      <w:numFmt w:val="none"/>
      <w:suff w:val="nothing"/>
      <w:lvlText w:val=""/>
      <w:lvlJc w:val="left"/>
      <w:pPr>
        <w:ind w:left="9" w:firstLine="0"/>
      </w:pPr>
      <w:rPr>
        <w:rFonts w:hint="default"/>
      </w:rPr>
    </w:lvl>
    <w:lvl w:ilvl="6">
      <w:start w:val="1"/>
      <w:numFmt w:val="none"/>
      <w:suff w:val="nothing"/>
      <w:lvlText w:val=""/>
      <w:lvlJc w:val="left"/>
      <w:pPr>
        <w:ind w:left="9" w:firstLine="0"/>
      </w:pPr>
      <w:rPr>
        <w:rFonts w:hint="default"/>
      </w:rPr>
    </w:lvl>
    <w:lvl w:ilvl="7">
      <w:start w:val="1"/>
      <w:numFmt w:val="none"/>
      <w:suff w:val="nothing"/>
      <w:lvlText w:val=""/>
      <w:lvlJc w:val="left"/>
      <w:pPr>
        <w:ind w:left="9" w:firstLine="0"/>
      </w:pPr>
      <w:rPr>
        <w:rFonts w:hint="default"/>
      </w:rPr>
    </w:lvl>
    <w:lvl w:ilvl="8">
      <w:start w:val="1"/>
      <w:numFmt w:val="none"/>
      <w:suff w:val="nothing"/>
      <w:lvlText w:val=""/>
      <w:lvlJc w:val="left"/>
      <w:pPr>
        <w:ind w:left="9" w:firstLine="0"/>
      </w:pPr>
      <w:rPr>
        <w:rFonts w:hint="default"/>
      </w:rPr>
    </w:lvl>
  </w:abstractNum>
  <w:abstractNum w:abstractNumId="54" w15:restartNumberingAfterBreak="0">
    <w:nsid w:val="6F85065D"/>
    <w:multiLevelType w:val="hybridMultilevel"/>
    <w:tmpl w:val="FA7AD3CC"/>
    <w:lvl w:ilvl="0" w:tplc="962CAE06">
      <w:start w:val="1"/>
      <w:numFmt w:val="decimal"/>
      <w:pStyle w:val="ListNumber4"/>
      <w:lvlText w:val="%1."/>
      <w:lvlJc w:val="left"/>
      <w:pPr>
        <w:tabs>
          <w:tab w:val="num" w:pos="1440"/>
        </w:tabs>
        <w:ind w:left="1440" w:hanging="360"/>
      </w:pPr>
      <w:rPr>
        <w:rFonts w:hint="default"/>
      </w:rPr>
    </w:lvl>
    <w:lvl w:ilvl="1" w:tplc="8BFCA7A2" w:tentative="1">
      <w:start w:val="1"/>
      <w:numFmt w:val="lowerLetter"/>
      <w:lvlText w:val="%2."/>
      <w:lvlJc w:val="left"/>
      <w:pPr>
        <w:tabs>
          <w:tab w:val="num" w:pos="1440"/>
        </w:tabs>
        <w:ind w:left="1440" w:hanging="360"/>
      </w:pPr>
    </w:lvl>
    <w:lvl w:ilvl="2" w:tplc="6980E016" w:tentative="1">
      <w:start w:val="1"/>
      <w:numFmt w:val="lowerRoman"/>
      <w:lvlText w:val="%3."/>
      <w:lvlJc w:val="right"/>
      <w:pPr>
        <w:tabs>
          <w:tab w:val="num" w:pos="2160"/>
        </w:tabs>
        <w:ind w:left="2160" w:hanging="180"/>
      </w:pPr>
    </w:lvl>
    <w:lvl w:ilvl="3" w:tplc="6D745E18" w:tentative="1">
      <w:start w:val="1"/>
      <w:numFmt w:val="decimal"/>
      <w:lvlText w:val="%4."/>
      <w:lvlJc w:val="left"/>
      <w:pPr>
        <w:tabs>
          <w:tab w:val="num" w:pos="2880"/>
        </w:tabs>
        <w:ind w:left="2880" w:hanging="360"/>
      </w:pPr>
    </w:lvl>
    <w:lvl w:ilvl="4" w:tplc="58868A30" w:tentative="1">
      <w:start w:val="1"/>
      <w:numFmt w:val="lowerLetter"/>
      <w:lvlText w:val="%5."/>
      <w:lvlJc w:val="left"/>
      <w:pPr>
        <w:tabs>
          <w:tab w:val="num" w:pos="3600"/>
        </w:tabs>
        <w:ind w:left="3600" w:hanging="360"/>
      </w:pPr>
    </w:lvl>
    <w:lvl w:ilvl="5" w:tplc="D4A8E004" w:tentative="1">
      <w:start w:val="1"/>
      <w:numFmt w:val="lowerRoman"/>
      <w:lvlText w:val="%6."/>
      <w:lvlJc w:val="right"/>
      <w:pPr>
        <w:tabs>
          <w:tab w:val="num" w:pos="4320"/>
        </w:tabs>
        <w:ind w:left="4320" w:hanging="180"/>
      </w:pPr>
    </w:lvl>
    <w:lvl w:ilvl="6" w:tplc="9516F00E" w:tentative="1">
      <w:start w:val="1"/>
      <w:numFmt w:val="decimal"/>
      <w:lvlText w:val="%7."/>
      <w:lvlJc w:val="left"/>
      <w:pPr>
        <w:tabs>
          <w:tab w:val="num" w:pos="5040"/>
        </w:tabs>
        <w:ind w:left="5040" w:hanging="360"/>
      </w:pPr>
    </w:lvl>
    <w:lvl w:ilvl="7" w:tplc="F01AD516" w:tentative="1">
      <w:start w:val="1"/>
      <w:numFmt w:val="lowerLetter"/>
      <w:lvlText w:val="%8."/>
      <w:lvlJc w:val="left"/>
      <w:pPr>
        <w:tabs>
          <w:tab w:val="num" w:pos="5760"/>
        </w:tabs>
        <w:ind w:left="5760" w:hanging="360"/>
      </w:pPr>
    </w:lvl>
    <w:lvl w:ilvl="8" w:tplc="23143B18" w:tentative="1">
      <w:start w:val="1"/>
      <w:numFmt w:val="lowerRoman"/>
      <w:lvlText w:val="%9."/>
      <w:lvlJc w:val="right"/>
      <w:pPr>
        <w:tabs>
          <w:tab w:val="num" w:pos="6480"/>
        </w:tabs>
        <w:ind w:left="6480" w:hanging="180"/>
      </w:pPr>
    </w:lvl>
  </w:abstractNum>
  <w:abstractNum w:abstractNumId="55" w15:restartNumberingAfterBreak="0">
    <w:nsid w:val="6F8E7A2C"/>
    <w:multiLevelType w:val="hybridMultilevel"/>
    <w:tmpl w:val="8E583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16C7B1A"/>
    <w:multiLevelType w:val="multilevel"/>
    <w:tmpl w:val="0AC818FE"/>
    <w:lvl w:ilvl="0">
      <w:start w:val="1"/>
      <w:numFmt w:val="decimal"/>
      <w:pStyle w:val="ExorHeading"/>
      <w:suff w:val="space"/>
      <w:lvlText w:val="%1"/>
      <w:lvlJc w:val="left"/>
      <w:pPr>
        <w:ind w:left="425" w:hanging="425"/>
      </w:pPr>
      <w:rPr>
        <w:rFonts w:cs="Times New Roman" w:hint="default"/>
      </w:rPr>
    </w:lvl>
    <w:lvl w:ilvl="1">
      <w:start w:val="1"/>
      <w:numFmt w:val="decimal"/>
      <w:pStyle w:val="ExorHeading2"/>
      <w:suff w:val="space"/>
      <w:lvlText w:val="%1.%2"/>
      <w:lvlJc w:val="left"/>
      <w:pPr>
        <w:ind w:left="851" w:hanging="567"/>
      </w:pPr>
      <w:rPr>
        <w:rFonts w:cs="Times New Roman" w:hint="default"/>
      </w:rPr>
    </w:lvl>
    <w:lvl w:ilvl="2">
      <w:start w:val="1"/>
      <w:numFmt w:val="decimal"/>
      <w:pStyle w:val="ExorHeading3"/>
      <w:suff w:val="space"/>
      <w:lvlText w:val="%1.%2.%3"/>
      <w:lvlJc w:val="left"/>
      <w:pPr>
        <w:ind w:left="1418" w:hanging="567"/>
      </w:pPr>
      <w:rPr>
        <w:rFonts w:cs="Times New Roman" w:hint="default"/>
      </w:rPr>
    </w:lvl>
    <w:lvl w:ilvl="3">
      <w:start w:val="1"/>
      <w:numFmt w:val="decimal"/>
      <w:suff w:val="space"/>
      <w:lvlText w:val="%1.%2.%3.%4."/>
      <w:lvlJc w:val="left"/>
      <w:pPr>
        <w:ind w:left="1701" w:hanging="425"/>
      </w:pPr>
      <w:rPr>
        <w:rFonts w:cs="Times New Roman" w:hint="default"/>
      </w:rPr>
    </w:lvl>
    <w:lvl w:ilvl="4">
      <w:start w:val="1"/>
      <w:numFmt w:val="decimal"/>
      <w:lvlText w:val="%1.%2.%3.%4.%5."/>
      <w:lvlJc w:val="left"/>
      <w:pPr>
        <w:tabs>
          <w:tab w:val="num" w:pos="2589"/>
        </w:tabs>
        <w:ind w:left="2589" w:hanging="792"/>
      </w:pPr>
      <w:rPr>
        <w:rFonts w:cs="Times New Roman" w:hint="default"/>
      </w:rPr>
    </w:lvl>
    <w:lvl w:ilvl="5">
      <w:start w:val="1"/>
      <w:numFmt w:val="decimal"/>
      <w:lvlText w:val="%1.%2.%3.%4.%5.%6."/>
      <w:lvlJc w:val="left"/>
      <w:pPr>
        <w:tabs>
          <w:tab w:val="num" w:pos="3093"/>
        </w:tabs>
        <w:ind w:left="3093" w:hanging="936"/>
      </w:pPr>
      <w:rPr>
        <w:rFonts w:cs="Times New Roman" w:hint="default"/>
      </w:rPr>
    </w:lvl>
    <w:lvl w:ilvl="6">
      <w:start w:val="1"/>
      <w:numFmt w:val="decimal"/>
      <w:lvlText w:val="%1.%2.%3.%4.%5.%6.%7."/>
      <w:lvlJc w:val="left"/>
      <w:pPr>
        <w:tabs>
          <w:tab w:val="num" w:pos="3597"/>
        </w:tabs>
        <w:ind w:left="3597" w:hanging="1080"/>
      </w:pPr>
      <w:rPr>
        <w:rFonts w:cs="Times New Roman" w:hint="default"/>
      </w:rPr>
    </w:lvl>
    <w:lvl w:ilvl="7">
      <w:start w:val="1"/>
      <w:numFmt w:val="decimal"/>
      <w:lvlText w:val="%1.%2.%3.%4.%5.%6.%7.%8."/>
      <w:lvlJc w:val="left"/>
      <w:pPr>
        <w:tabs>
          <w:tab w:val="num" w:pos="4101"/>
        </w:tabs>
        <w:ind w:left="4101" w:hanging="1224"/>
      </w:pPr>
      <w:rPr>
        <w:rFonts w:cs="Times New Roman" w:hint="default"/>
      </w:rPr>
    </w:lvl>
    <w:lvl w:ilvl="8">
      <w:start w:val="1"/>
      <w:numFmt w:val="decimal"/>
      <w:lvlText w:val="%1.%2.%3.%4.%5.%6.%7.%8.%9."/>
      <w:lvlJc w:val="left"/>
      <w:pPr>
        <w:tabs>
          <w:tab w:val="num" w:pos="4677"/>
        </w:tabs>
        <w:ind w:left="4677" w:hanging="1440"/>
      </w:pPr>
      <w:rPr>
        <w:rFonts w:cs="Times New Roman" w:hint="default"/>
      </w:rPr>
    </w:lvl>
  </w:abstractNum>
  <w:abstractNum w:abstractNumId="57" w15:restartNumberingAfterBreak="0">
    <w:nsid w:val="71D82C1F"/>
    <w:multiLevelType w:val="hybridMultilevel"/>
    <w:tmpl w:val="180E36EA"/>
    <w:lvl w:ilvl="0" w:tplc="684E197C">
      <w:start w:val="1"/>
      <w:numFmt w:val="bullet"/>
      <w:pStyle w:val="ListBullet6"/>
      <w:lvlText w:val=""/>
      <w:lvlJc w:val="left"/>
      <w:pPr>
        <w:tabs>
          <w:tab w:val="num" w:pos="2160"/>
        </w:tabs>
        <w:ind w:left="2160" w:hanging="360"/>
      </w:pPr>
      <w:rPr>
        <w:rFonts w:ascii="Symbol" w:hAnsi="Symbol" w:hint="default"/>
      </w:rPr>
    </w:lvl>
    <w:lvl w:ilvl="1" w:tplc="0BDC69C2" w:tentative="1">
      <w:start w:val="1"/>
      <w:numFmt w:val="bullet"/>
      <w:lvlText w:val="o"/>
      <w:lvlJc w:val="left"/>
      <w:pPr>
        <w:tabs>
          <w:tab w:val="num" w:pos="1440"/>
        </w:tabs>
        <w:ind w:left="1440" w:hanging="360"/>
      </w:pPr>
      <w:rPr>
        <w:rFonts w:ascii="Courier New" w:hAnsi="Courier New" w:cs="Courier New" w:hint="default"/>
      </w:rPr>
    </w:lvl>
    <w:lvl w:ilvl="2" w:tplc="A192E51E" w:tentative="1">
      <w:start w:val="1"/>
      <w:numFmt w:val="bullet"/>
      <w:lvlText w:val=""/>
      <w:lvlJc w:val="left"/>
      <w:pPr>
        <w:tabs>
          <w:tab w:val="num" w:pos="2160"/>
        </w:tabs>
        <w:ind w:left="2160" w:hanging="360"/>
      </w:pPr>
      <w:rPr>
        <w:rFonts w:ascii="Wingdings" w:hAnsi="Wingdings" w:hint="default"/>
      </w:rPr>
    </w:lvl>
    <w:lvl w:ilvl="3" w:tplc="52BC50DC" w:tentative="1">
      <w:start w:val="1"/>
      <w:numFmt w:val="bullet"/>
      <w:lvlText w:val=""/>
      <w:lvlJc w:val="left"/>
      <w:pPr>
        <w:tabs>
          <w:tab w:val="num" w:pos="2880"/>
        </w:tabs>
        <w:ind w:left="2880" w:hanging="360"/>
      </w:pPr>
      <w:rPr>
        <w:rFonts w:ascii="Symbol" w:hAnsi="Symbol" w:hint="default"/>
      </w:rPr>
    </w:lvl>
    <w:lvl w:ilvl="4" w:tplc="9F0C224A" w:tentative="1">
      <w:start w:val="1"/>
      <w:numFmt w:val="bullet"/>
      <w:lvlText w:val="o"/>
      <w:lvlJc w:val="left"/>
      <w:pPr>
        <w:tabs>
          <w:tab w:val="num" w:pos="3600"/>
        </w:tabs>
        <w:ind w:left="3600" w:hanging="360"/>
      </w:pPr>
      <w:rPr>
        <w:rFonts w:ascii="Courier New" w:hAnsi="Courier New" w:cs="Courier New" w:hint="default"/>
      </w:rPr>
    </w:lvl>
    <w:lvl w:ilvl="5" w:tplc="F4C0066E" w:tentative="1">
      <w:start w:val="1"/>
      <w:numFmt w:val="bullet"/>
      <w:lvlText w:val=""/>
      <w:lvlJc w:val="left"/>
      <w:pPr>
        <w:tabs>
          <w:tab w:val="num" w:pos="4320"/>
        </w:tabs>
        <w:ind w:left="4320" w:hanging="360"/>
      </w:pPr>
      <w:rPr>
        <w:rFonts w:ascii="Wingdings" w:hAnsi="Wingdings" w:hint="default"/>
      </w:rPr>
    </w:lvl>
    <w:lvl w:ilvl="6" w:tplc="E97CE98E" w:tentative="1">
      <w:start w:val="1"/>
      <w:numFmt w:val="bullet"/>
      <w:lvlText w:val=""/>
      <w:lvlJc w:val="left"/>
      <w:pPr>
        <w:tabs>
          <w:tab w:val="num" w:pos="5040"/>
        </w:tabs>
        <w:ind w:left="5040" w:hanging="360"/>
      </w:pPr>
      <w:rPr>
        <w:rFonts w:ascii="Symbol" w:hAnsi="Symbol" w:hint="default"/>
      </w:rPr>
    </w:lvl>
    <w:lvl w:ilvl="7" w:tplc="88D267E8" w:tentative="1">
      <w:start w:val="1"/>
      <w:numFmt w:val="bullet"/>
      <w:lvlText w:val="o"/>
      <w:lvlJc w:val="left"/>
      <w:pPr>
        <w:tabs>
          <w:tab w:val="num" w:pos="5760"/>
        </w:tabs>
        <w:ind w:left="5760" w:hanging="360"/>
      </w:pPr>
      <w:rPr>
        <w:rFonts w:ascii="Courier New" w:hAnsi="Courier New" w:cs="Courier New" w:hint="default"/>
      </w:rPr>
    </w:lvl>
    <w:lvl w:ilvl="8" w:tplc="CC6015B4"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72847E8C"/>
    <w:multiLevelType w:val="multilevel"/>
    <w:tmpl w:val="21701402"/>
    <w:lvl w:ilvl="0">
      <w:start w:val="1"/>
      <w:numFmt w:val="bullet"/>
      <w:pStyle w:val="Bullet"/>
      <w:lvlText w:val=""/>
      <w:lvlJc w:val="left"/>
      <w:pPr>
        <w:tabs>
          <w:tab w:val="num" w:pos="360"/>
        </w:tabs>
        <w:ind w:left="360" w:hanging="360"/>
      </w:pPr>
      <w:rPr>
        <w:rFonts w:ascii="Symbol" w:hAnsi="Symbol" w:hint="default"/>
        <w:sz w:val="22"/>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9" w15:restartNumberingAfterBreak="0">
    <w:nsid w:val="73833F25"/>
    <w:multiLevelType w:val="hybridMultilevel"/>
    <w:tmpl w:val="518AA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5470282"/>
    <w:multiLevelType w:val="hybridMultilevel"/>
    <w:tmpl w:val="004A5070"/>
    <w:lvl w:ilvl="0" w:tplc="339A2CE8">
      <w:start w:val="1"/>
      <w:numFmt w:val="bullet"/>
      <w:pStyle w:val="mouse"/>
      <w:lvlText w:val=""/>
      <w:lvlJc w:val="left"/>
      <w:pPr>
        <w:tabs>
          <w:tab w:val="num" w:pos="1782"/>
        </w:tabs>
        <w:ind w:left="1782" w:hanging="432"/>
      </w:pPr>
      <w:rPr>
        <w:rFonts w:ascii="Wingdings" w:hAnsi="Wingdings" w:hint="default"/>
        <w:b w:val="0"/>
        <w:i w:val="0"/>
        <w:sz w:val="24"/>
        <w:szCs w:val="24"/>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76E0C35"/>
    <w:multiLevelType w:val="hybridMultilevel"/>
    <w:tmpl w:val="D9EA6AC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2" w15:restartNumberingAfterBreak="0">
    <w:nsid w:val="7ADE7BB4"/>
    <w:multiLevelType w:val="hybridMultilevel"/>
    <w:tmpl w:val="3D4C00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5"/>
  </w:num>
  <w:num w:numId="2">
    <w:abstractNumId w:val="53"/>
  </w:num>
  <w:num w:numId="3">
    <w:abstractNumId w:val="60"/>
  </w:num>
  <w:num w:numId="4">
    <w:abstractNumId w:val="6"/>
  </w:num>
  <w:num w:numId="5">
    <w:abstractNumId w:val="4"/>
  </w:num>
  <w:num w:numId="6">
    <w:abstractNumId w:val="23"/>
  </w:num>
  <w:num w:numId="7">
    <w:abstractNumId w:val="3"/>
  </w:num>
  <w:num w:numId="8">
    <w:abstractNumId w:val="2"/>
  </w:num>
  <w:num w:numId="9">
    <w:abstractNumId w:val="1"/>
  </w:num>
  <w:num w:numId="10">
    <w:abstractNumId w:val="52"/>
  </w:num>
  <w:num w:numId="11">
    <w:abstractNumId w:val="13"/>
  </w:num>
  <w:num w:numId="12">
    <w:abstractNumId w:val="0"/>
  </w:num>
  <w:num w:numId="13">
    <w:abstractNumId w:val="17"/>
  </w:num>
  <w:num w:numId="14">
    <w:abstractNumId w:val="5"/>
  </w:num>
  <w:num w:numId="15">
    <w:abstractNumId w:val="48"/>
  </w:num>
  <w:num w:numId="16">
    <w:abstractNumId w:val="54"/>
  </w:num>
  <w:num w:numId="17">
    <w:abstractNumId w:val="21"/>
  </w:num>
  <w:num w:numId="18">
    <w:abstractNumId w:val="38"/>
  </w:num>
  <w:num w:numId="19">
    <w:abstractNumId w:val="46"/>
  </w:num>
  <w:num w:numId="20">
    <w:abstractNumId w:val="58"/>
  </w:num>
  <w:num w:numId="21">
    <w:abstractNumId w:val="57"/>
  </w:num>
  <w:num w:numId="22">
    <w:abstractNumId w:val="9"/>
  </w:num>
  <w:num w:numId="23">
    <w:abstractNumId w:val="19"/>
  </w:num>
  <w:num w:numId="24">
    <w:abstractNumId w:val="14"/>
  </w:num>
  <w:num w:numId="25">
    <w:abstractNumId w:val="61"/>
  </w:num>
  <w:num w:numId="26">
    <w:abstractNumId w:val="20"/>
  </w:num>
  <w:num w:numId="27">
    <w:abstractNumId w:val="22"/>
  </w:num>
  <w:num w:numId="28">
    <w:abstractNumId w:val="33"/>
  </w:num>
  <w:num w:numId="29">
    <w:abstractNumId w:val="44"/>
  </w:num>
  <w:num w:numId="30">
    <w:abstractNumId w:val="47"/>
  </w:num>
  <w:num w:numId="31">
    <w:abstractNumId w:val="51"/>
  </w:num>
  <w:num w:numId="32">
    <w:abstractNumId w:val="30"/>
  </w:num>
  <w:num w:numId="33">
    <w:abstractNumId w:val="55"/>
  </w:num>
  <w:num w:numId="34">
    <w:abstractNumId w:val="42"/>
  </w:num>
  <w:num w:numId="35">
    <w:abstractNumId w:val="29"/>
  </w:num>
  <w:num w:numId="36">
    <w:abstractNumId w:val="6"/>
  </w:num>
  <w:num w:numId="37">
    <w:abstractNumId w:val="62"/>
  </w:num>
  <w:num w:numId="38">
    <w:abstractNumId w:val="49"/>
  </w:num>
  <w:num w:numId="39">
    <w:abstractNumId w:val="31"/>
  </w:num>
  <w:num w:numId="40">
    <w:abstractNumId w:val="26"/>
  </w:num>
  <w:num w:numId="41">
    <w:abstractNumId w:val="15"/>
  </w:num>
  <w:num w:numId="42">
    <w:abstractNumId w:val="28"/>
  </w:num>
  <w:num w:numId="43">
    <w:abstractNumId w:val="10"/>
  </w:num>
  <w:num w:numId="44">
    <w:abstractNumId w:val="37"/>
  </w:num>
  <w:num w:numId="45">
    <w:abstractNumId w:val="45"/>
  </w:num>
  <w:num w:numId="46">
    <w:abstractNumId w:val="43"/>
  </w:num>
  <w:num w:numId="47">
    <w:abstractNumId w:val="41"/>
  </w:num>
  <w:num w:numId="48">
    <w:abstractNumId w:val="12"/>
  </w:num>
  <w:num w:numId="49">
    <w:abstractNumId w:val="8"/>
  </w:num>
  <w:num w:numId="50">
    <w:abstractNumId w:val="25"/>
  </w:num>
  <w:num w:numId="51">
    <w:abstractNumId w:val="50"/>
  </w:num>
  <w:num w:numId="52">
    <w:abstractNumId w:val="40"/>
  </w:num>
  <w:num w:numId="53">
    <w:abstractNumId w:val="27"/>
  </w:num>
  <w:num w:numId="54">
    <w:abstractNumId w:val="18"/>
  </w:num>
  <w:num w:numId="55">
    <w:abstractNumId w:val="24"/>
  </w:num>
  <w:num w:numId="56">
    <w:abstractNumId w:val="36"/>
  </w:num>
  <w:num w:numId="57">
    <w:abstractNumId w:val="56"/>
  </w:num>
  <w:num w:numId="58">
    <w:abstractNumId w:val="34"/>
  </w:num>
  <w:num w:numId="59">
    <w:abstractNumId w:val="7"/>
    <w:lvlOverride w:ilvl="0">
      <w:lvl w:ilvl="0">
        <w:numFmt w:val="bullet"/>
        <w:lvlText w:val=""/>
        <w:legacy w:legacy="1" w:legacySpace="0" w:legacyIndent="360"/>
        <w:lvlJc w:val="left"/>
        <w:rPr>
          <w:rFonts w:ascii="Symbol" w:hAnsi="Symbol" w:hint="default"/>
          <w:color w:val="FABE3D"/>
        </w:rPr>
      </w:lvl>
    </w:lvlOverride>
  </w:num>
  <w:num w:numId="60">
    <w:abstractNumId w:val="11"/>
  </w:num>
  <w:num w:numId="61">
    <w:abstractNumId w:val="59"/>
  </w:num>
  <w:num w:numId="62">
    <w:abstractNumId w:val="32"/>
  </w:num>
  <w:num w:numId="63">
    <w:abstractNumId w:val="16"/>
  </w:num>
  <w:num w:numId="64">
    <w:abstractNumId w:val="3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B4F"/>
    <w:rsid w:val="000041C1"/>
    <w:rsid w:val="00013617"/>
    <w:rsid w:val="000265C3"/>
    <w:rsid w:val="0003763A"/>
    <w:rsid w:val="00044702"/>
    <w:rsid w:val="00046569"/>
    <w:rsid w:val="00050F16"/>
    <w:rsid w:val="00053476"/>
    <w:rsid w:val="0005384C"/>
    <w:rsid w:val="00061F6D"/>
    <w:rsid w:val="00063EB0"/>
    <w:rsid w:val="00071381"/>
    <w:rsid w:val="00072053"/>
    <w:rsid w:val="00074811"/>
    <w:rsid w:val="0008022B"/>
    <w:rsid w:val="00083F08"/>
    <w:rsid w:val="000846F9"/>
    <w:rsid w:val="00095EF8"/>
    <w:rsid w:val="000A5D3A"/>
    <w:rsid w:val="000A6357"/>
    <w:rsid w:val="000B4A43"/>
    <w:rsid w:val="000C5DB4"/>
    <w:rsid w:val="000C6CAE"/>
    <w:rsid w:val="000C6E5D"/>
    <w:rsid w:val="000C7332"/>
    <w:rsid w:val="000D2515"/>
    <w:rsid w:val="000D2945"/>
    <w:rsid w:val="000D66A1"/>
    <w:rsid w:val="000E5ECE"/>
    <w:rsid w:val="000F35C7"/>
    <w:rsid w:val="00104CF9"/>
    <w:rsid w:val="001156C6"/>
    <w:rsid w:val="00121D86"/>
    <w:rsid w:val="00123FB7"/>
    <w:rsid w:val="00144716"/>
    <w:rsid w:val="0016391D"/>
    <w:rsid w:val="00180723"/>
    <w:rsid w:val="0018153D"/>
    <w:rsid w:val="00181DA9"/>
    <w:rsid w:val="00184CDD"/>
    <w:rsid w:val="00184FDE"/>
    <w:rsid w:val="00192679"/>
    <w:rsid w:val="001C1F19"/>
    <w:rsid w:val="001C42DA"/>
    <w:rsid w:val="001C6D2B"/>
    <w:rsid w:val="001E35A7"/>
    <w:rsid w:val="001E471B"/>
    <w:rsid w:val="001F7F0F"/>
    <w:rsid w:val="00200CF6"/>
    <w:rsid w:val="00204F68"/>
    <w:rsid w:val="00206628"/>
    <w:rsid w:val="00211ABD"/>
    <w:rsid w:val="00220342"/>
    <w:rsid w:val="00221279"/>
    <w:rsid w:val="00221E1C"/>
    <w:rsid w:val="00222C4C"/>
    <w:rsid w:val="00223420"/>
    <w:rsid w:val="00231196"/>
    <w:rsid w:val="002320AD"/>
    <w:rsid w:val="0024167B"/>
    <w:rsid w:val="00246952"/>
    <w:rsid w:val="00247142"/>
    <w:rsid w:val="00254559"/>
    <w:rsid w:val="00262659"/>
    <w:rsid w:val="002703E7"/>
    <w:rsid w:val="002738FC"/>
    <w:rsid w:val="00274F17"/>
    <w:rsid w:val="00277841"/>
    <w:rsid w:val="0028276F"/>
    <w:rsid w:val="00291D2B"/>
    <w:rsid w:val="00293D0B"/>
    <w:rsid w:val="0029638F"/>
    <w:rsid w:val="00297BBA"/>
    <w:rsid w:val="002A6A6E"/>
    <w:rsid w:val="002A6DEF"/>
    <w:rsid w:val="002B4061"/>
    <w:rsid w:val="002C36AB"/>
    <w:rsid w:val="002C3889"/>
    <w:rsid w:val="002C45B4"/>
    <w:rsid w:val="002C5758"/>
    <w:rsid w:val="002D12C5"/>
    <w:rsid w:val="002E0CB8"/>
    <w:rsid w:val="002E36AF"/>
    <w:rsid w:val="002E7637"/>
    <w:rsid w:val="002E7FF7"/>
    <w:rsid w:val="002F21F4"/>
    <w:rsid w:val="002F3111"/>
    <w:rsid w:val="002F50E8"/>
    <w:rsid w:val="0030536F"/>
    <w:rsid w:val="00314DA9"/>
    <w:rsid w:val="0032143D"/>
    <w:rsid w:val="00321B61"/>
    <w:rsid w:val="003220A7"/>
    <w:rsid w:val="0032334E"/>
    <w:rsid w:val="00324EA7"/>
    <w:rsid w:val="00325635"/>
    <w:rsid w:val="00326E19"/>
    <w:rsid w:val="0032748D"/>
    <w:rsid w:val="00340E1A"/>
    <w:rsid w:val="003422D9"/>
    <w:rsid w:val="00356B4F"/>
    <w:rsid w:val="00361A83"/>
    <w:rsid w:val="00362F74"/>
    <w:rsid w:val="0036313A"/>
    <w:rsid w:val="00364DAC"/>
    <w:rsid w:val="0036523C"/>
    <w:rsid w:val="003743E2"/>
    <w:rsid w:val="00374C91"/>
    <w:rsid w:val="00374D10"/>
    <w:rsid w:val="00383EAF"/>
    <w:rsid w:val="00390EB2"/>
    <w:rsid w:val="003926C0"/>
    <w:rsid w:val="00395679"/>
    <w:rsid w:val="003A45D1"/>
    <w:rsid w:val="003B60B1"/>
    <w:rsid w:val="003C77F6"/>
    <w:rsid w:val="003E0E03"/>
    <w:rsid w:val="003E19EF"/>
    <w:rsid w:val="003E42C3"/>
    <w:rsid w:val="003E5ECD"/>
    <w:rsid w:val="003E79EA"/>
    <w:rsid w:val="003F01D4"/>
    <w:rsid w:val="00400DE5"/>
    <w:rsid w:val="0040216B"/>
    <w:rsid w:val="0040316D"/>
    <w:rsid w:val="00403B43"/>
    <w:rsid w:val="0041107F"/>
    <w:rsid w:val="00411C26"/>
    <w:rsid w:val="004129EC"/>
    <w:rsid w:val="00417004"/>
    <w:rsid w:val="00423F1D"/>
    <w:rsid w:val="004272BB"/>
    <w:rsid w:val="00430DAE"/>
    <w:rsid w:val="00437ED4"/>
    <w:rsid w:val="00440449"/>
    <w:rsid w:val="00440A4E"/>
    <w:rsid w:val="00447C26"/>
    <w:rsid w:val="00452534"/>
    <w:rsid w:val="00453DA9"/>
    <w:rsid w:val="00460533"/>
    <w:rsid w:val="004618EE"/>
    <w:rsid w:val="00463974"/>
    <w:rsid w:val="004725DA"/>
    <w:rsid w:val="00473913"/>
    <w:rsid w:val="0047415D"/>
    <w:rsid w:val="0048385A"/>
    <w:rsid w:val="00497DF0"/>
    <w:rsid w:val="004A4276"/>
    <w:rsid w:val="004B46D3"/>
    <w:rsid w:val="004C74A8"/>
    <w:rsid w:val="004D4C03"/>
    <w:rsid w:val="004D6151"/>
    <w:rsid w:val="0050763A"/>
    <w:rsid w:val="00521DD7"/>
    <w:rsid w:val="00526507"/>
    <w:rsid w:val="005266C9"/>
    <w:rsid w:val="00530AE0"/>
    <w:rsid w:val="0053716F"/>
    <w:rsid w:val="00544FE4"/>
    <w:rsid w:val="005469F5"/>
    <w:rsid w:val="00546A2B"/>
    <w:rsid w:val="00547B80"/>
    <w:rsid w:val="00555BE7"/>
    <w:rsid w:val="005569C1"/>
    <w:rsid w:val="00577E6B"/>
    <w:rsid w:val="005830EC"/>
    <w:rsid w:val="00585BCF"/>
    <w:rsid w:val="00592971"/>
    <w:rsid w:val="005A0CDB"/>
    <w:rsid w:val="005B0F2A"/>
    <w:rsid w:val="005B2C60"/>
    <w:rsid w:val="005B3EAD"/>
    <w:rsid w:val="005B73B1"/>
    <w:rsid w:val="005B7498"/>
    <w:rsid w:val="005C14DF"/>
    <w:rsid w:val="005C27AA"/>
    <w:rsid w:val="005C74FD"/>
    <w:rsid w:val="005D357B"/>
    <w:rsid w:val="005E1ECD"/>
    <w:rsid w:val="005F2D8D"/>
    <w:rsid w:val="006010D5"/>
    <w:rsid w:val="00604D1D"/>
    <w:rsid w:val="006122FC"/>
    <w:rsid w:val="00612739"/>
    <w:rsid w:val="00612E80"/>
    <w:rsid w:val="006136A3"/>
    <w:rsid w:val="00615F2B"/>
    <w:rsid w:val="0061774D"/>
    <w:rsid w:val="0061783E"/>
    <w:rsid w:val="006220AC"/>
    <w:rsid w:val="00643003"/>
    <w:rsid w:val="00650674"/>
    <w:rsid w:val="006521F8"/>
    <w:rsid w:val="00653653"/>
    <w:rsid w:val="006617AC"/>
    <w:rsid w:val="0066281D"/>
    <w:rsid w:val="00666792"/>
    <w:rsid w:val="00667500"/>
    <w:rsid w:val="00676A75"/>
    <w:rsid w:val="00684063"/>
    <w:rsid w:val="006841EC"/>
    <w:rsid w:val="00685386"/>
    <w:rsid w:val="00692EFD"/>
    <w:rsid w:val="006C2060"/>
    <w:rsid w:val="006D1E21"/>
    <w:rsid w:val="006E59F5"/>
    <w:rsid w:val="0070314A"/>
    <w:rsid w:val="007039F3"/>
    <w:rsid w:val="0070557B"/>
    <w:rsid w:val="0071133B"/>
    <w:rsid w:val="00715C3F"/>
    <w:rsid w:val="007202B3"/>
    <w:rsid w:val="00720F2E"/>
    <w:rsid w:val="0072315C"/>
    <w:rsid w:val="007305F7"/>
    <w:rsid w:val="00730AE7"/>
    <w:rsid w:val="00735984"/>
    <w:rsid w:val="00735EFE"/>
    <w:rsid w:val="00736383"/>
    <w:rsid w:val="00741791"/>
    <w:rsid w:val="007479E7"/>
    <w:rsid w:val="0075094F"/>
    <w:rsid w:val="00762A82"/>
    <w:rsid w:val="0076351E"/>
    <w:rsid w:val="00765B54"/>
    <w:rsid w:val="0076794C"/>
    <w:rsid w:val="00771AF6"/>
    <w:rsid w:val="00773686"/>
    <w:rsid w:val="007770A6"/>
    <w:rsid w:val="007820AE"/>
    <w:rsid w:val="007840D8"/>
    <w:rsid w:val="007877A6"/>
    <w:rsid w:val="0078799F"/>
    <w:rsid w:val="00787A50"/>
    <w:rsid w:val="00790B65"/>
    <w:rsid w:val="0079107A"/>
    <w:rsid w:val="00793D3C"/>
    <w:rsid w:val="00796BAF"/>
    <w:rsid w:val="007971D4"/>
    <w:rsid w:val="0079764A"/>
    <w:rsid w:val="007A10D0"/>
    <w:rsid w:val="007A3499"/>
    <w:rsid w:val="007B3C5D"/>
    <w:rsid w:val="007B7758"/>
    <w:rsid w:val="007C686A"/>
    <w:rsid w:val="007C6E40"/>
    <w:rsid w:val="007D05FA"/>
    <w:rsid w:val="007D1B47"/>
    <w:rsid w:val="007E1632"/>
    <w:rsid w:val="007F2369"/>
    <w:rsid w:val="007F3E71"/>
    <w:rsid w:val="007F7A8C"/>
    <w:rsid w:val="00801095"/>
    <w:rsid w:val="00801296"/>
    <w:rsid w:val="0080331D"/>
    <w:rsid w:val="00804A9C"/>
    <w:rsid w:val="00810ABB"/>
    <w:rsid w:val="0081763C"/>
    <w:rsid w:val="00822221"/>
    <w:rsid w:val="00827BA5"/>
    <w:rsid w:val="00831633"/>
    <w:rsid w:val="00832ED7"/>
    <w:rsid w:val="00835832"/>
    <w:rsid w:val="0083773C"/>
    <w:rsid w:val="0083781E"/>
    <w:rsid w:val="00840332"/>
    <w:rsid w:val="00845853"/>
    <w:rsid w:val="00856594"/>
    <w:rsid w:val="00861DCC"/>
    <w:rsid w:val="008640A3"/>
    <w:rsid w:val="00886B29"/>
    <w:rsid w:val="00892F68"/>
    <w:rsid w:val="0089460D"/>
    <w:rsid w:val="008A4DD5"/>
    <w:rsid w:val="008B17F4"/>
    <w:rsid w:val="008B5453"/>
    <w:rsid w:val="008C4688"/>
    <w:rsid w:val="008D0EA1"/>
    <w:rsid w:val="008D40B2"/>
    <w:rsid w:val="008D49A3"/>
    <w:rsid w:val="008D5F49"/>
    <w:rsid w:val="008D64C1"/>
    <w:rsid w:val="008D7C35"/>
    <w:rsid w:val="00900E7B"/>
    <w:rsid w:val="00911238"/>
    <w:rsid w:val="00913503"/>
    <w:rsid w:val="009214C0"/>
    <w:rsid w:val="00922023"/>
    <w:rsid w:val="00922CA2"/>
    <w:rsid w:val="009311FD"/>
    <w:rsid w:val="009355BE"/>
    <w:rsid w:val="00937CB4"/>
    <w:rsid w:val="009407D1"/>
    <w:rsid w:val="0095547E"/>
    <w:rsid w:val="00960B44"/>
    <w:rsid w:val="00960C88"/>
    <w:rsid w:val="00962F78"/>
    <w:rsid w:val="00964BB0"/>
    <w:rsid w:val="00973162"/>
    <w:rsid w:val="009770EB"/>
    <w:rsid w:val="0097780D"/>
    <w:rsid w:val="00991561"/>
    <w:rsid w:val="009A053C"/>
    <w:rsid w:val="009A20B5"/>
    <w:rsid w:val="009A3132"/>
    <w:rsid w:val="009B679A"/>
    <w:rsid w:val="009B7A97"/>
    <w:rsid w:val="009C2A8C"/>
    <w:rsid w:val="009C2E79"/>
    <w:rsid w:val="009C4F00"/>
    <w:rsid w:val="009C5BA7"/>
    <w:rsid w:val="009D2240"/>
    <w:rsid w:val="009D5744"/>
    <w:rsid w:val="009E50FD"/>
    <w:rsid w:val="009F0942"/>
    <w:rsid w:val="00A01F44"/>
    <w:rsid w:val="00A03812"/>
    <w:rsid w:val="00A106ED"/>
    <w:rsid w:val="00A115E9"/>
    <w:rsid w:val="00A212AC"/>
    <w:rsid w:val="00A2480C"/>
    <w:rsid w:val="00A30183"/>
    <w:rsid w:val="00A33F7C"/>
    <w:rsid w:val="00A34519"/>
    <w:rsid w:val="00A34FFF"/>
    <w:rsid w:val="00A438F4"/>
    <w:rsid w:val="00A5110F"/>
    <w:rsid w:val="00A5222D"/>
    <w:rsid w:val="00A56FE2"/>
    <w:rsid w:val="00A732AE"/>
    <w:rsid w:val="00A80D8B"/>
    <w:rsid w:val="00A83CDA"/>
    <w:rsid w:val="00A91C97"/>
    <w:rsid w:val="00A92881"/>
    <w:rsid w:val="00AA3377"/>
    <w:rsid w:val="00AA3D77"/>
    <w:rsid w:val="00AA642B"/>
    <w:rsid w:val="00AA6D30"/>
    <w:rsid w:val="00AC0376"/>
    <w:rsid w:val="00AC1DCC"/>
    <w:rsid w:val="00AC5923"/>
    <w:rsid w:val="00AD09B6"/>
    <w:rsid w:val="00AD36C2"/>
    <w:rsid w:val="00AE0890"/>
    <w:rsid w:val="00AE0C81"/>
    <w:rsid w:val="00AE1692"/>
    <w:rsid w:val="00AE4649"/>
    <w:rsid w:val="00AE4D37"/>
    <w:rsid w:val="00AE6CAD"/>
    <w:rsid w:val="00AE7DC3"/>
    <w:rsid w:val="00AF4E4F"/>
    <w:rsid w:val="00AF615F"/>
    <w:rsid w:val="00B1751F"/>
    <w:rsid w:val="00B20C85"/>
    <w:rsid w:val="00B2282D"/>
    <w:rsid w:val="00B2314F"/>
    <w:rsid w:val="00B27323"/>
    <w:rsid w:val="00B30C43"/>
    <w:rsid w:val="00B32F48"/>
    <w:rsid w:val="00B3627F"/>
    <w:rsid w:val="00B36BC4"/>
    <w:rsid w:val="00B4028E"/>
    <w:rsid w:val="00B412D6"/>
    <w:rsid w:val="00B41A10"/>
    <w:rsid w:val="00B54F34"/>
    <w:rsid w:val="00B67DC5"/>
    <w:rsid w:val="00B72136"/>
    <w:rsid w:val="00B74C5B"/>
    <w:rsid w:val="00B801F5"/>
    <w:rsid w:val="00B90D52"/>
    <w:rsid w:val="00B9247B"/>
    <w:rsid w:val="00B96009"/>
    <w:rsid w:val="00B96CB6"/>
    <w:rsid w:val="00BA02C9"/>
    <w:rsid w:val="00BA0B97"/>
    <w:rsid w:val="00BA3634"/>
    <w:rsid w:val="00BA5658"/>
    <w:rsid w:val="00BA57B3"/>
    <w:rsid w:val="00BA5B6D"/>
    <w:rsid w:val="00BA6C10"/>
    <w:rsid w:val="00BA6D48"/>
    <w:rsid w:val="00BA7AA7"/>
    <w:rsid w:val="00BB5AA2"/>
    <w:rsid w:val="00BC39E9"/>
    <w:rsid w:val="00BC5B0D"/>
    <w:rsid w:val="00BD0597"/>
    <w:rsid w:val="00BD0864"/>
    <w:rsid w:val="00BD1D49"/>
    <w:rsid w:val="00BD2B72"/>
    <w:rsid w:val="00BE38A6"/>
    <w:rsid w:val="00C11DE3"/>
    <w:rsid w:val="00C43B96"/>
    <w:rsid w:val="00C47567"/>
    <w:rsid w:val="00C50C60"/>
    <w:rsid w:val="00C50F3F"/>
    <w:rsid w:val="00C5522E"/>
    <w:rsid w:val="00C55FD2"/>
    <w:rsid w:val="00C56898"/>
    <w:rsid w:val="00C62BD7"/>
    <w:rsid w:val="00C62E4C"/>
    <w:rsid w:val="00C65C1E"/>
    <w:rsid w:val="00C679D9"/>
    <w:rsid w:val="00C75C07"/>
    <w:rsid w:val="00C77F1A"/>
    <w:rsid w:val="00C81D5E"/>
    <w:rsid w:val="00C82DB0"/>
    <w:rsid w:val="00C83960"/>
    <w:rsid w:val="00C86B21"/>
    <w:rsid w:val="00C87047"/>
    <w:rsid w:val="00C96E12"/>
    <w:rsid w:val="00CA1173"/>
    <w:rsid w:val="00CA218E"/>
    <w:rsid w:val="00CA4F12"/>
    <w:rsid w:val="00CB45D3"/>
    <w:rsid w:val="00CB47DB"/>
    <w:rsid w:val="00CB6944"/>
    <w:rsid w:val="00CC0E66"/>
    <w:rsid w:val="00CC1B73"/>
    <w:rsid w:val="00CD3010"/>
    <w:rsid w:val="00CD4868"/>
    <w:rsid w:val="00CE26A3"/>
    <w:rsid w:val="00CE2C65"/>
    <w:rsid w:val="00CE31FA"/>
    <w:rsid w:val="00CE375B"/>
    <w:rsid w:val="00CF2439"/>
    <w:rsid w:val="00CF5E6F"/>
    <w:rsid w:val="00CF71D3"/>
    <w:rsid w:val="00D0220C"/>
    <w:rsid w:val="00D0291C"/>
    <w:rsid w:val="00D06235"/>
    <w:rsid w:val="00D06C6A"/>
    <w:rsid w:val="00D14AEA"/>
    <w:rsid w:val="00D44131"/>
    <w:rsid w:val="00D46DEA"/>
    <w:rsid w:val="00D57406"/>
    <w:rsid w:val="00D57D70"/>
    <w:rsid w:val="00D63021"/>
    <w:rsid w:val="00D6476A"/>
    <w:rsid w:val="00D65D38"/>
    <w:rsid w:val="00D70563"/>
    <w:rsid w:val="00D7186E"/>
    <w:rsid w:val="00D727ED"/>
    <w:rsid w:val="00D9021B"/>
    <w:rsid w:val="00D90ACF"/>
    <w:rsid w:val="00D9447C"/>
    <w:rsid w:val="00D953A9"/>
    <w:rsid w:val="00D95593"/>
    <w:rsid w:val="00DA0037"/>
    <w:rsid w:val="00DA5D67"/>
    <w:rsid w:val="00DB1528"/>
    <w:rsid w:val="00DD00AD"/>
    <w:rsid w:val="00DD2B5E"/>
    <w:rsid w:val="00DD2E42"/>
    <w:rsid w:val="00DD653A"/>
    <w:rsid w:val="00DE433D"/>
    <w:rsid w:val="00DF190D"/>
    <w:rsid w:val="00DF3AB4"/>
    <w:rsid w:val="00E008F4"/>
    <w:rsid w:val="00E10F8E"/>
    <w:rsid w:val="00E22302"/>
    <w:rsid w:val="00E245E8"/>
    <w:rsid w:val="00E26693"/>
    <w:rsid w:val="00E27FD9"/>
    <w:rsid w:val="00E30330"/>
    <w:rsid w:val="00E3625A"/>
    <w:rsid w:val="00E52785"/>
    <w:rsid w:val="00E52C2D"/>
    <w:rsid w:val="00E60116"/>
    <w:rsid w:val="00E6439B"/>
    <w:rsid w:val="00E715B9"/>
    <w:rsid w:val="00E72D2E"/>
    <w:rsid w:val="00E7306F"/>
    <w:rsid w:val="00E768CF"/>
    <w:rsid w:val="00E7729E"/>
    <w:rsid w:val="00E808B6"/>
    <w:rsid w:val="00E86312"/>
    <w:rsid w:val="00E864B6"/>
    <w:rsid w:val="00E86952"/>
    <w:rsid w:val="00E90DD6"/>
    <w:rsid w:val="00E9177C"/>
    <w:rsid w:val="00E977E4"/>
    <w:rsid w:val="00EA0C42"/>
    <w:rsid w:val="00EB25B7"/>
    <w:rsid w:val="00ED67A4"/>
    <w:rsid w:val="00ED7CE2"/>
    <w:rsid w:val="00EE1887"/>
    <w:rsid w:val="00EE2BD9"/>
    <w:rsid w:val="00EE4200"/>
    <w:rsid w:val="00EF16C7"/>
    <w:rsid w:val="00EF302D"/>
    <w:rsid w:val="00EF37DC"/>
    <w:rsid w:val="00F0187C"/>
    <w:rsid w:val="00F16567"/>
    <w:rsid w:val="00F3010B"/>
    <w:rsid w:val="00F30718"/>
    <w:rsid w:val="00F30E21"/>
    <w:rsid w:val="00F3588B"/>
    <w:rsid w:val="00F363DF"/>
    <w:rsid w:val="00F37662"/>
    <w:rsid w:val="00F41FA1"/>
    <w:rsid w:val="00F45525"/>
    <w:rsid w:val="00F56FE8"/>
    <w:rsid w:val="00F70887"/>
    <w:rsid w:val="00F7382E"/>
    <w:rsid w:val="00F75F36"/>
    <w:rsid w:val="00F77D87"/>
    <w:rsid w:val="00F81C1F"/>
    <w:rsid w:val="00F85393"/>
    <w:rsid w:val="00F90618"/>
    <w:rsid w:val="00F97FDD"/>
    <w:rsid w:val="00FA6B2A"/>
    <w:rsid w:val="00FA6DD2"/>
    <w:rsid w:val="00FB21CA"/>
    <w:rsid w:val="00FC4660"/>
    <w:rsid w:val="00FD0BE9"/>
    <w:rsid w:val="00FD1EF6"/>
    <w:rsid w:val="00FD21A7"/>
    <w:rsid w:val="00FE51B2"/>
    <w:rsid w:val="00FE68BE"/>
    <w:rsid w:val="00FF19E2"/>
    <w:rsid w:val="00FF2E63"/>
    <w:rsid w:val="00FF3A8C"/>
    <w:rsid w:val="00FF6654"/>
    <w:rsid w:val="00FF6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0EEA0A"/>
  <w15:docId w15:val="{A3EF3E10-A156-45C0-97B5-7391C2649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Bentley Heading 1.0,Section Heading,h1,CHAPTER Title,CHAPTER,Sec Title,TRL Head1"/>
    <w:next w:val="Normal"/>
    <w:link w:val="Heading1Char"/>
    <w:uiPriority w:val="99"/>
    <w:qFormat/>
    <w:rsid w:val="00EB25B7"/>
    <w:pPr>
      <w:keepNext/>
      <w:numPr>
        <w:numId w:val="18"/>
      </w:numPr>
      <w:spacing w:before="240" w:after="60" w:line="240" w:lineRule="auto"/>
      <w:outlineLvl w:val="0"/>
    </w:pPr>
    <w:rPr>
      <w:rFonts w:ascii="Arial" w:eastAsia="Times New Roman" w:hAnsi="Arial" w:cs="Arial"/>
      <w:b/>
      <w:kern w:val="28"/>
      <w:sz w:val="24"/>
      <w:szCs w:val="20"/>
    </w:rPr>
  </w:style>
  <w:style w:type="paragraph" w:styleId="Heading2">
    <w:name w:val="heading 2"/>
    <w:aliases w:val="Bentley 1.1,SECTION Title,TRL Head2,2"/>
    <w:next w:val="Normal"/>
    <w:link w:val="Heading2Char"/>
    <w:uiPriority w:val="99"/>
    <w:qFormat/>
    <w:rsid w:val="00D7186E"/>
    <w:pPr>
      <w:keepNext/>
      <w:numPr>
        <w:ilvl w:val="1"/>
        <w:numId w:val="18"/>
      </w:numPr>
      <w:spacing w:before="120" w:after="120" w:line="360" w:lineRule="auto"/>
      <w:outlineLvl w:val="1"/>
    </w:pPr>
    <w:rPr>
      <w:rFonts w:ascii="Arial" w:eastAsia="Times New Roman" w:hAnsi="Arial" w:cs="Arial"/>
      <w:b/>
      <w:sz w:val="20"/>
      <w:szCs w:val="20"/>
    </w:rPr>
  </w:style>
  <w:style w:type="paragraph" w:styleId="Heading3">
    <w:name w:val="heading 3"/>
    <w:aliases w:val="Bentley 1.1.1,SubSection Titles,TRL Head3"/>
    <w:next w:val="Normal"/>
    <w:link w:val="Heading3Char"/>
    <w:uiPriority w:val="99"/>
    <w:qFormat/>
    <w:rsid w:val="0071133B"/>
    <w:pPr>
      <w:keepNext/>
      <w:numPr>
        <w:ilvl w:val="2"/>
        <w:numId w:val="18"/>
      </w:numPr>
      <w:spacing w:before="300" w:line="240" w:lineRule="auto"/>
      <w:outlineLvl w:val="2"/>
    </w:pPr>
    <w:rPr>
      <w:rFonts w:ascii="Arial" w:eastAsia="Times New Roman" w:hAnsi="Arial" w:cs="Arial"/>
      <w:sz w:val="20"/>
      <w:szCs w:val="20"/>
    </w:rPr>
  </w:style>
  <w:style w:type="paragraph" w:styleId="Heading4">
    <w:name w:val="heading 4"/>
    <w:aliases w:val="TRL Head4"/>
    <w:next w:val="Normal"/>
    <w:link w:val="Heading4Char"/>
    <w:uiPriority w:val="99"/>
    <w:qFormat/>
    <w:rsid w:val="00EB25B7"/>
    <w:pPr>
      <w:keepNext/>
      <w:numPr>
        <w:ilvl w:val="3"/>
        <w:numId w:val="18"/>
      </w:numPr>
      <w:tabs>
        <w:tab w:val="left" w:pos="1080"/>
      </w:tabs>
      <w:spacing w:before="240" w:after="40" w:line="240" w:lineRule="auto"/>
      <w:outlineLvl w:val="3"/>
    </w:pPr>
    <w:rPr>
      <w:rFonts w:ascii="Arial" w:eastAsia="Times New Roman" w:hAnsi="Arial" w:cs="Times New Roman"/>
      <w:sz w:val="20"/>
      <w:szCs w:val="20"/>
    </w:rPr>
  </w:style>
  <w:style w:type="paragraph" w:styleId="Heading5">
    <w:name w:val="heading 5"/>
    <w:aliases w:val="TRL Unnumbered Head4"/>
    <w:basedOn w:val="Normal"/>
    <w:next w:val="Normal"/>
    <w:link w:val="Heading5Char"/>
    <w:uiPriority w:val="99"/>
    <w:qFormat/>
    <w:rsid w:val="00EB25B7"/>
    <w:pPr>
      <w:numPr>
        <w:ilvl w:val="4"/>
        <w:numId w:val="18"/>
      </w:numPr>
      <w:spacing w:before="240" w:after="120" w:line="240" w:lineRule="auto"/>
      <w:outlineLvl w:val="4"/>
    </w:pPr>
    <w:rPr>
      <w:rFonts w:ascii="Arial" w:eastAsia="Times New Roman" w:hAnsi="Arial" w:cs="Times New Roman"/>
      <w:sz w:val="20"/>
      <w:szCs w:val="20"/>
    </w:rPr>
  </w:style>
  <w:style w:type="paragraph" w:styleId="Heading6">
    <w:name w:val="heading 6"/>
    <w:aliases w:val="TRL App1"/>
    <w:basedOn w:val="Normal"/>
    <w:next w:val="Normal"/>
    <w:link w:val="Heading6Char"/>
    <w:uiPriority w:val="99"/>
    <w:qFormat/>
    <w:rsid w:val="00EB25B7"/>
    <w:pPr>
      <w:numPr>
        <w:ilvl w:val="5"/>
        <w:numId w:val="18"/>
      </w:numPr>
      <w:spacing w:before="240" w:after="120" w:line="240" w:lineRule="auto"/>
      <w:outlineLvl w:val="5"/>
    </w:pPr>
    <w:rPr>
      <w:rFonts w:ascii="Arial" w:eastAsia="Times New Roman" w:hAnsi="Arial" w:cs="Times New Roman"/>
      <w:sz w:val="20"/>
      <w:szCs w:val="20"/>
    </w:rPr>
  </w:style>
  <w:style w:type="paragraph" w:styleId="Heading7">
    <w:name w:val="heading 7"/>
    <w:aliases w:val="TRL App2"/>
    <w:basedOn w:val="Normal"/>
    <w:next w:val="Normal"/>
    <w:link w:val="Heading7Char"/>
    <w:uiPriority w:val="99"/>
    <w:qFormat/>
    <w:rsid w:val="00EB25B7"/>
    <w:pPr>
      <w:numPr>
        <w:ilvl w:val="6"/>
        <w:numId w:val="18"/>
      </w:numPr>
      <w:spacing w:before="240" w:after="120" w:line="240" w:lineRule="auto"/>
      <w:outlineLvl w:val="6"/>
    </w:pPr>
    <w:rPr>
      <w:rFonts w:ascii="Arial" w:eastAsia="Times New Roman" w:hAnsi="Arial" w:cs="Times New Roman"/>
      <w:sz w:val="20"/>
      <w:szCs w:val="20"/>
    </w:rPr>
  </w:style>
  <w:style w:type="paragraph" w:styleId="Heading8">
    <w:name w:val="heading 8"/>
    <w:aliases w:val="TRL App3"/>
    <w:basedOn w:val="Normal"/>
    <w:next w:val="Normal"/>
    <w:link w:val="Heading8Char"/>
    <w:uiPriority w:val="99"/>
    <w:qFormat/>
    <w:rsid w:val="00EB25B7"/>
    <w:pPr>
      <w:numPr>
        <w:ilvl w:val="7"/>
        <w:numId w:val="18"/>
      </w:numPr>
      <w:spacing w:before="240" w:after="120" w:line="240" w:lineRule="auto"/>
      <w:outlineLvl w:val="7"/>
    </w:pPr>
    <w:rPr>
      <w:rFonts w:ascii="Arial" w:eastAsia="Times New Roman" w:hAnsi="Arial" w:cs="Times New Roman"/>
      <w:sz w:val="20"/>
      <w:szCs w:val="20"/>
    </w:rPr>
  </w:style>
  <w:style w:type="paragraph" w:styleId="Heading9">
    <w:name w:val="heading 9"/>
    <w:aliases w:val="TRL App4"/>
    <w:basedOn w:val="Normal"/>
    <w:next w:val="Normal"/>
    <w:link w:val="Heading9Char"/>
    <w:uiPriority w:val="99"/>
    <w:qFormat/>
    <w:rsid w:val="00EB25B7"/>
    <w:pPr>
      <w:numPr>
        <w:ilvl w:val="8"/>
        <w:numId w:val="18"/>
      </w:numPr>
      <w:spacing w:before="240" w:after="120" w:line="240" w:lineRule="auto"/>
      <w:outlineLvl w:val="8"/>
    </w:pPr>
    <w:rPr>
      <w:rFonts w:ascii="Arial" w:eastAsia="Times New Roman" w:hAnsi="Arial" w:cs="Times New Roman"/>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entley Heading 1.0 Char,Section Heading Char,h1 Char,CHAPTER Title Char,CHAPTER Char,Sec Title Char,TRL Head1 Char"/>
    <w:basedOn w:val="DefaultParagraphFont"/>
    <w:link w:val="Heading1"/>
    <w:uiPriority w:val="99"/>
    <w:rsid w:val="00EB25B7"/>
    <w:rPr>
      <w:rFonts w:ascii="Arial" w:eastAsia="Times New Roman" w:hAnsi="Arial" w:cs="Arial"/>
      <w:b/>
      <w:kern w:val="28"/>
      <w:sz w:val="24"/>
      <w:szCs w:val="20"/>
    </w:rPr>
  </w:style>
  <w:style w:type="character" w:customStyle="1" w:styleId="Heading2Char">
    <w:name w:val="Heading 2 Char"/>
    <w:aliases w:val="Bentley 1.1 Char,SECTION Title Char,TRL Head2 Char,2 Char"/>
    <w:basedOn w:val="DefaultParagraphFont"/>
    <w:link w:val="Heading2"/>
    <w:uiPriority w:val="99"/>
    <w:rsid w:val="00D7186E"/>
    <w:rPr>
      <w:rFonts w:ascii="Arial" w:eastAsia="Times New Roman" w:hAnsi="Arial" w:cs="Arial"/>
      <w:b/>
      <w:sz w:val="20"/>
      <w:szCs w:val="20"/>
    </w:rPr>
  </w:style>
  <w:style w:type="character" w:customStyle="1" w:styleId="Heading3Char">
    <w:name w:val="Heading 3 Char"/>
    <w:aliases w:val="Bentley 1.1.1 Char,SubSection Titles Char,TRL Head3 Char"/>
    <w:basedOn w:val="DefaultParagraphFont"/>
    <w:link w:val="Heading3"/>
    <w:uiPriority w:val="99"/>
    <w:rsid w:val="0071133B"/>
    <w:rPr>
      <w:rFonts w:ascii="Arial" w:eastAsia="Times New Roman" w:hAnsi="Arial" w:cs="Arial"/>
      <w:sz w:val="20"/>
      <w:szCs w:val="20"/>
    </w:rPr>
  </w:style>
  <w:style w:type="character" w:customStyle="1" w:styleId="Heading4Char">
    <w:name w:val="Heading 4 Char"/>
    <w:aliases w:val="TRL Head4 Char"/>
    <w:basedOn w:val="DefaultParagraphFont"/>
    <w:link w:val="Heading4"/>
    <w:uiPriority w:val="99"/>
    <w:rsid w:val="00EB25B7"/>
    <w:rPr>
      <w:rFonts w:ascii="Arial" w:eastAsia="Times New Roman" w:hAnsi="Arial" w:cs="Times New Roman"/>
      <w:sz w:val="20"/>
      <w:szCs w:val="20"/>
    </w:rPr>
  </w:style>
  <w:style w:type="character" w:customStyle="1" w:styleId="Heading5Char">
    <w:name w:val="Heading 5 Char"/>
    <w:aliases w:val="TRL Unnumbered Head4 Char"/>
    <w:basedOn w:val="DefaultParagraphFont"/>
    <w:link w:val="Heading5"/>
    <w:uiPriority w:val="99"/>
    <w:rsid w:val="00EB25B7"/>
    <w:rPr>
      <w:rFonts w:ascii="Arial" w:eastAsia="Times New Roman" w:hAnsi="Arial" w:cs="Times New Roman"/>
      <w:sz w:val="20"/>
      <w:szCs w:val="20"/>
    </w:rPr>
  </w:style>
  <w:style w:type="character" w:customStyle="1" w:styleId="Heading6Char">
    <w:name w:val="Heading 6 Char"/>
    <w:aliases w:val="TRL App1 Char"/>
    <w:basedOn w:val="DefaultParagraphFont"/>
    <w:link w:val="Heading6"/>
    <w:uiPriority w:val="99"/>
    <w:rsid w:val="00EB25B7"/>
    <w:rPr>
      <w:rFonts w:ascii="Arial" w:eastAsia="Times New Roman" w:hAnsi="Arial" w:cs="Times New Roman"/>
      <w:sz w:val="20"/>
      <w:szCs w:val="20"/>
    </w:rPr>
  </w:style>
  <w:style w:type="character" w:customStyle="1" w:styleId="Heading7Char">
    <w:name w:val="Heading 7 Char"/>
    <w:aliases w:val="TRL App2 Char"/>
    <w:basedOn w:val="DefaultParagraphFont"/>
    <w:link w:val="Heading7"/>
    <w:uiPriority w:val="99"/>
    <w:rsid w:val="00EB25B7"/>
    <w:rPr>
      <w:rFonts w:ascii="Arial" w:eastAsia="Times New Roman" w:hAnsi="Arial" w:cs="Times New Roman"/>
      <w:sz w:val="20"/>
      <w:szCs w:val="20"/>
    </w:rPr>
  </w:style>
  <w:style w:type="character" w:customStyle="1" w:styleId="Heading8Char">
    <w:name w:val="Heading 8 Char"/>
    <w:aliases w:val="TRL App3 Char"/>
    <w:basedOn w:val="DefaultParagraphFont"/>
    <w:link w:val="Heading8"/>
    <w:uiPriority w:val="99"/>
    <w:rsid w:val="00EB25B7"/>
    <w:rPr>
      <w:rFonts w:ascii="Arial" w:eastAsia="Times New Roman" w:hAnsi="Arial" w:cs="Times New Roman"/>
      <w:sz w:val="20"/>
      <w:szCs w:val="20"/>
    </w:rPr>
  </w:style>
  <w:style w:type="character" w:customStyle="1" w:styleId="Heading9Char">
    <w:name w:val="Heading 9 Char"/>
    <w:aliases w:val="TRL App4 Char"/>
    <w:basedOn w:val="DefaultParagraphFont"/>
    <w:link w:val="Heading9"/>
    <w:uiPriority w:val="99"/>
    <w:rsid w:val="00EB25B7"/>
    <w:rPr>
      <w:rFonts w:ascii="Arial" w:eastAsia="Times New Roman" w:hAnsi="Arial" w:cs="Times New Roman"/>
      <w:sz w:val="18"/>
      <w:szCs w:val="20"/>
    </w:rPr>
  </w:style>
  <w:style w:type="paragraph" w:customStyle="1" w:styleId="coverinfo">
    <w:name w:val="cover info"/>
    <w:rsid w:val="00EB25B7"/>
    <w:pPr>
      <w:spacing w:before="60" w:after="40" w:line="240" w:lineRule="auto"/>
    </w:pPr>
    <w:rPr>
      <w:rFonts w:ascii="Arial" w:eastAsia="Times New Roman" w:hAnsi="Arial" w:cs="Times New Roman"/>
      <w:b/>
      <w:bCs/>
      <w:sz w:val="40"/>
      <w:szCs w:val="20"/>
    </w:rPr>
  </w:style>
  <w:style w:type="paragraph" w:customStyle="1" w:styleId="Images">
    <w:name w:val="Images"/>
    <w:rsid w:val="00EB25B7"/>
    <w:pPr>
      <w:keepNext/>
      <w:spacing w:before="200" w:line="240" w:lineRule="auto"/>
      <w:jc w:val="center"/>
    </w:pPr>
    <w:rPr>
      <w:rFonts w:ascii="Times New Roman" w:eastAsia="Times New Roman" w:hAnsi="Times New Roman" w:cs="Times New Roman"/>
      <w:szCs w:val="20"/>
    </w:rPr>
  </w:style>
  <w:style w:type="paragraph" w:customStyle="1" w:styleId="TableText">
    <w:name w:val="Table Text"/>
    <w:rsid w:val="00EB25B7"/>
    <w:pPr>
      <w:suppressAutoHyphens/>
      <w:spacing w:before="20" w:after="20" w:line="240" w:lineRule="auto"/>
    </w:pPr>
    <w:rPr>
      <w:rFonts w:ascii="Arial" w:eastAsia="Times New Roman" w:hAnsi="Arial" w:cs="Times New Roman"/>
      <w:sz w:val="16"/>
    </w:rPr>
  </w:style>
  <w:style w:type="paragraph" w:customStyle="1" w:styleId="Note">
    <w:name w:val="Note"/>
    <w:next w:val="Normal"/>
    <w:link w:val="NoteCharChar"/>
    <w:qFormat/>
    <w:rsid w:val="00EB25B7"/>
    <w:pPr>
      <w:numPr>
        <w:numId w:val="2"/>
      </w:numPr>
      <w:spacing w:before="60" w:after="60" w:line="240" w:lineRule="auto"/>
      <w:ind w:right="360"/>
    </w:pPr>
    <w:rPr>
      <w:rFonts w:ascii="Arial" w:eastAsia="Times New Roman" w:hAnsi="Arial" w:cs="Arial"/>
      <w:szCs w:val="24"/>
    </w:rPr>
  </w:style>
  <w:style w:type="character" w:customStyle="1" w:styleId="NoteCharChar">
    <w:name w:val="Note Char Char"/>
    <w:basedOn w:val="DefaultParagraphFont"/>
    <w:link w:val="Note"/>
    <w:rsid w:val="00EB25B7"/>
    <w:rPr>
      <w:rFonts w:ascii="Arial" w:eastAsia="Times New Roman" w:hAnsi="Arial" w:cs="Arial"/>
      <w:szCs w:val="24"/>
    </w:rPr>
  </w:style>
  <w:style w:type="paragraph" w:customStyle="1" w:styleId="keyboard">
    <w:name w:val="keyboard"/>
    <w:next w:val="Normal"/>
    <w:rsid w:val="00EB25B7"/>
    <w:pPr>
      <w:numPr>
        <w:numId w:val="11"/>
      </w:numPr>
      <w:tabs>
        <w:tab w:val="clear" w:pos="1080"/>
        <w:tab w:val="num" w:pos="720"/>
      </w:tabs>
      <w:spacing w:before="20" w:after="40" w:line="280" w:lineRule="exact"/>
      <w:ind w:left="720" w:hanging="360"/>
    </w:pPr>
    <w:rPr>
      <w:rFonts w:ascii="Arial" w:eastAsia="Times New Roman" w:hAnsi="Arial" w:cs="Times New Roman"/>
      <w:b/>
      <w:szCs w:val="20"/>
    </w:rPr>
  </w:style>
  <w:style w:type="paragraph" w:customStyle="1" w:styleId="mouse">
    <w:name w:val="mouse"/>
    <w:next w:val="Normal"/>
    <w:rsid w:val="00EB25B7"/>
    <w:pPr>
      <w:numPr>
        <w:numId w:val="3"/>
      </w:numPr>
      <w:tabs>
        <w:tab w:val="clear" w:pos="1782"/>
        <w:tab w:val="num" w:pos="720"/>
      </w:tabs>
      <w:spacing w:before="20" w:after="40" w:line="280" w:lineRule="exact"/>
      <w:ind w:left="720" w:hanging="360"/>
    </w:pPr>
    <w:rPr>
      <w:rFonts w:ascii="Arial" w:eastAsia="Times New Roman" w:hAnsi="Arial" w:cs="Times New Roman"/>
      <w:b/>
      <w:szCs w:val="20"/>
    </w:rPr>
  </w:style>
  <w:style w:type="character" w:customStyle="1" w:styleId="HighlightText">
    <w:name w:val="Highlight Text"/>
    <w:basedOn w:val="DefaultParagraphFont"/>
    <w:rsid w:val="00EB25B7"/>
    <w:rPr>
      <w:rFonts w:ascii="Arial" w:hAnsi="Arial" w:cs="Arial"/>
      <w:b/>
      <w:sz w:val="20"/>
    </w:rPr>
  </w:style>
  <w:style w:type="paragraph" w:styleId="ListBullet">
    <w:name w:val="List Bullet"/>
    <w:rsid w:val="00EB25B7"/>
    <w:pPr>
      <w:numPr>
        <w:numId w:val="4"/>
      </w:numPr>
      <w:spacing w:before="60" w:after="40" w:line="240" w:lineRule="auto"/>
      <w:jc w:val="both"/>
    </w:pPr>
    <w:rPr>
      <w:rFonts w:ascii="Arial" w:eastAsia="Times New Roman" w:hAnsi="Arial" w:cs="Arial"/>
      <w:sz w:val="20"/>
      <w:szCs w:val="20"/>
    </w:rPr>
  </w:style>
  <w:style w:type="paragraph" w:styleId="Caption">
    <w:name w:val="caption"/>
    <w:next w:val="Normal"/>
    <w:qFormat/>
    <w:rsid w:val="00EB25B7"/>
    <w:pPr>
      <w:keepNext/>
      <w:spacing w:before="120" w:after="120" w:line="240" w:lineRule="auto"/>
      <w:jc w:val="center"/>
    </w:pPr>
    <w:rPr>
      <w:rFonts w:ascii="Arial" w:eastAsia="Times New Roman" w:hAnsi="Arial" w:cs="Times New Roman"/>
      <w:b/>
      <w:bCs/>
      <w:i/>
      <w:sz w:val="16"/>
    </w:rPr>
  </w:style>
  <w:style w:type="paragraph" w:styleId="ListNumber">
    <w:name w:val="List Number"/>
    <w:link w:val="ListNumberChar"/>
    <w:uiPriority w:val="99"/>
    <w:rsid w:val="00EB25B7"/>
    <w:pPr>
      <w:numPr>
        <w:numId w:val="14"/>
      </w:numPr>
      <w:spacing w:before="60" w:after="40" w:line="240" w:lineRule="auto"/>
    </w:pPr>
    <w:rPr>
      <w:rFonts w:ascii="Arial" w:eastAsia="Times New Roman" w:hAnsi="Arial" w:cs="Times New Roman"/>
      <w:sz w:val="20"/>
      <w:szCs w:val="20"/>
    </w:rPr>
  </w:style>
  <w:style w:type="paragraph" w:styleId="ListBullet2">
    <w:name w:val="List Bullet 2"/>
    <w:link w:val="ListBullet2Char"/>
    <w:rsid w:val="00EB25B7"/>
    <w:pPr>
      <w:numPr>
        <w:numId w:val="5"/>
      </w:numPr>
      <w:spacing w:before="60" w:after="40" w:line="240" w:lineRule="auto"/>
    </w:pPr>
    <w:rPr>
      <w:rFonts w:ascii="Arial" w:eastAsia="Times New Roman" w:hAnsi="Arial" w:cs="Times New Roman"/>
      <w:sz w:val="20"/>
      <w:szCs w:val="20"/>
    </w:rPr>
  </w:style>
  <w:style w:type="paragraph" w:customStyle="1" w:styleId="Warning">
    <w:name w:val="Warning!"/>
    <w:basedOn w:val="Normal"/>
    <w:next w:val="Normal"/>
    <w:link w:val="WarningCharChar"/>
    <w:rsid w:val="00EB25B7"/>
    <w:pPr>
      <w:numPr>
        <w:numId w:val="6"/>
      </w:numPr>
      <w:tabs>
        <w:tab w:val="clear" w:pos="1368"/>
        <w:tab w:val="num" w:pos="360"/>
        <w:tab w:val="left" w:pos="1080"/>
      </w:tabs>
      <w:spacing w:before="120" w:after="120" w:line="240" w:lineRule="auto"/>
      <w:ind w:left="1080" w:hanging="1080"/>
    </w:pPr>
    <w:rPr>
      <w:rFonts w:ascii="Arial" w:eastAsia="Times New Roman" w:hAnsi="Arial" w:cs="Times New Roman"/>
      <w:sz w:val="20"/>
      <w:szCs w:val="20"/>
    </w:rPr>
  </w:style>
  <w:style w:type="paragraph" w:styleId="ListBullet3">
    <w:name w:val="List Bullet 3"/>
    <w:link w:val="ListBullet3Char"/>
    <w:rsid w:val="00EB25B7"/>
    <w:pPr>
      <w:numPr>
        <w:numId w:val="7"/>
      </w:numPr>
      <w:spacing w:before="60" w:after="40" w:line="240" w:lineRule="auto"/>
    </w:pPr>
    <w:rPr>
      <w:rFonts w:ascii="Arial" w:eastAsia="Times New Roman" w:hAnsi="Arial" w:cs="Times New Roman"/>
      <w:sz w:val="20"/>
      <w:szCs w:val="20"/>
    </w:rPr>
  </w:style>
  <w:style w:type="paragraph" w:customStyle="1" w:styleId="Listalpha">
    <w:name w:val="List alpha"/>
    <w:rsid w:val="00EB25B7"/>
    <w:pPr>
      <w:numPr>
        <w:ilvl w:val="2"/>
        <w:numId w:val="10"/>
      </w:numPr>
      <w:tabs>
        <w:tab w:val="clear" w:pos="1440"/>
      </w:tabs>
      <w:spacing w:before="60" w:after="60" w:line="240" w:lineRule="auto"/>
      <w:ind w:left="720" w:right="360"/>
    </w:pPr>
    <w:rPr>
      <w:rFonts w:ascii="Arial" w:eastAsia="Times New Roman" w:hAnsi="Arial" w:cs="Arial"/>
      <w:sz w:val="20"/>
      <w:szCs w:val="20"/>
    </w:rPr>
  </w:style>
  <w:style w:type="paragraph" w:styleId="ListBullet4">
    <w:name w:val="List Bullet 4"/>
    <w:rsid w:val="00EB25B7"/>
    <w:pPr>
      <w:numPr>
        <w:numId w:val="8"/>
      </w:numPr>
      <w:spacing w:before="60" w:after="40" w:line="240" w:lineRule="auto"/>
    </w:pPr>
    <w:rPr>
      <w:rFonts w:ascii="Arial" w:eastAsia="Times New Roman" w:hAnsi="Arial" w:cs="Times New Roman"/>
      <w:sz w:val="20"/>
      <w:szCs w:val="20"/>
    </w:rPr>
  </w:style>
  <w:style w:type="paragraph" w:styleId="ListBullet5">
    <w:name w:val="List Bullet 5"/>
    <w:rsid w:val="00EB25B7"/>
    <w:pPr>
      <w:numPr>
        <w:numId w:val="9"/>
      </w:numPr>
      <w:spacing w:before="60" w:after="40" w:line="240" w:lineRule="auto"/>
    </w:pPr>
    <w:rPr>
      <w:rFonts w:ascii="Arial" w:eastAsia="Times New Roman" w:hAnsi="Arial" w:cs="Times New Roman"/>
      <w:sz w:val="20"/>
      <w:szCs w:val="20"/>
    </w:rPr>
  </w:style>
  <w:style w:type="paragraph" w:styleId="ListContinue5">
    <w:name w:val="List Continue 5"/>
    <w:rsid w:val="00EB25B7"/>
    <w:pPr>
      <w:spacing w:before="60" w:after="40" w:line="240" w:lineRule="auto"/>
      <w:ind w:left="1800"/>
    </w:pPr>
    <w:rPr>
      <w:rFonts w:ascii="Arial" w:eastAsia="Times New Roman" w:hAnsi="Arial" w:cs="Times New Roman"/>
      <w:sz w:val="20"/>
      <w:szCs w:val="20"/>
    </w:rPr>
  </w:style>
  <w:style w:type="character" w:customStyle="1" w:styleId="ListBullet3Char">
    <w:name w:val="List Bullet 3 Char"/>
    <w:basedOn w:val="DefaultParagraphFont"/>
    <w:link w:val="ListBullet3"/>
    <w:rsid w:val="00EB25B7"/>
    <w:rPr>
      <w:rFonts w:ascii="Arial" w:eastAsia="Times New Roman" w:hAnsi="Arial" w:cs="Times New Roman"/>
      <w:sz w:val="20"/>
      <w:szCs w:val="20"/>
    </w:rPr>
  </w:style>
  <w:style w:type="paragraph" w:styleId="ListContinue2">
    <w:name w:val="List Continue 2"/>
    <w:rsid w:val="00EB25B7"/>
    <w:pPr>
      <w:spacing w:before="60" w:after="40" w:line="240" w:lineRule="auto"/>
      <w:ind w:left="720"/>
    </w:pPr>
    <w:rPr>
      <w:rFonts w:ascii="Arial" w:eastAsia="Times New Roman" w:hAnsi="Arial" w:cs="Times New Roman"/>
      <w:sz w:val="20"/>
      <w:szCs w:val="20"/>
    </w:rPr>
  </w:style>
  <w:style w:type="character" w:customStyle="1" w:styleId="TableTitleline">
    <w:name w:val="Table Title line"/>
    <w:basedOn w:val="DefaultParagraphFont"/>
    <w:rsid w:val="00EB25B7"/>
    <w:rPr>
      <w:rFonts w:ascii="Arial" w:hAnsi="Arial"/>
      <w:b/>
      <w:bCs/>
      <w:i/>
      <w:iCs/>
      <w:sz w:val="16"/>
    </w:rPr>
  </w:style>
  <w:style w:type="paragraph" w:customStyle="1" w:styleId="CoverVersion">
    <w:name w:val="CoverVersion"/>
    <w:next w:val="Normal"/>
    <w:rsid w:val="00EB25B7"/>
    <w:pPr>
      <w:keepNext/>
      <w:spacing w:before="200" w:line="240" w:lineRule="auto"/>
    </w:pPr>
    <w:rPr>
      <w:rFonts w:ascii="Arial" w:eastAsia="Times New Roman" w:hAnsi="Arial" w:cs="Times New Roman"/>
      <w:b/>
      <w:sz w:val="32"/>
      <w:szCs w:val="20"/>
    </w:rPr>
  </w:style>
  <w:style w:type="paragraph" w:styleId="TOC1">
    <w:name w:val="toc 1"/>
    <w:basedOn w:val="Normal"/>
    <w:next w:val="Normal"/>
    <w:autoRedefine/>
    <w:uiPriority w:val="39"/>
    <w:rsid w:val="00EB25B7"/>
    <w:pPr>
      <w:tabs>
        <w:tab w:val="right" w:leader="dot" w:pos="10070"/>
      </w:tabs>
      <w:spacing w:before="120" w:after="120" w:line="240" w:lineRule="auto"/>
    </w:pPr>
    <w:rPr>
      <w:rFonts w:ascii="Arial" w:eastAsia="Times New Roman" w:hAnsi="Arial" w:cs="Times New Roman"/>
      <w:sz w:val="20"/>
      <w:szCs w:val="20"/>
    </w:rPr>
  </w:style>
  <w:style w:type="paragraph" w:styleId="TOC2">
    <w:name w:val="toc 2"/>
    <w:basedOn w:val="Normal"/>
    <w:next w:val="Normal"/>
    <w:autoRedefine/>
    <w:uiPriority w:val="39"/>
    <w:rsid w:val="00EB25B7"/>
    <w:pPr>
      <w:tabs>
        <w:tab w:val="left" w:pos="880"/>
        <w:tab w:val="right" w:leader="dot" w:pos="10070"/>
      </w:tabs>
      <w:spacing w:before="120" w:after="120" w:line="240" w:lineRule="auto"/>
      <w:ind w:left="360"/>
    </w:pPr>
    <w:rPr>
      <w:rFonts w:ascii="Arial" w:eastAsia="Times New Roman" w:hAnsi="Arial" w:cs="Times New Roman"/>
      <w:sz w:val="20"/>
      <w:szCs w:val="20"/>
    </w:rPr>
  </w:style>
  <w:style w:type="paragraph" w:styleId="TOC3">
    <w:name w:val="toc 3"/>
    <w:basedOn w:val="Normal"/>
    <w:next w:val="Normal"/>
    <w:autoRedefine/>
    <w:uiPriority w:val="39"/>
    <w:rsid w:val="00EB25B7"/>
    <w:pPr>
      <w:spacing w:before="120" w:after="120" w:line="240" w:lineRule="auto"/>
      <w:ind w:left="720"/>
    </w:pPr>
    <w:rPr>
      <w:rFonts w:ascii="Arial" w:eastAsia="Times New Roman" w:hAnsi="Arial" w:cs="Times New Roman"/>
      <w:sz w:val="20"/>
      <w:szCs w:val="20"/>
    </w:rPr>
  </w:style>
  <w:style w:type="paragraph" w:styleId="Header">
    <w:name w:val="header"/>
    <w:link w:val="HeaderChar"/>
    <w:uiPriority w:val="99"/>
    <w:qFormat/>
    <w:rsid w:val="00EB25B7"/>
    <w:pPr>
      <w:tabs>
        <w:tab w:val="right" w:pos="10080"/>
      </w:tabs>
      <w:spacing w:before="60" w:after="40" w:line="240" w:lineRule="auto"/>
      <w:jc w:val="center"/>
    </w:pPr>
    <w:rPr>
      <w:rFonts w:ascii="Arial" w:eastAsia="Times New Roman" w:hAnsi="Arial" w:cs="Times New Roman"/>
      <w:noProof/>
      <w:szCs w:val="20"/>
    </w:rPr>
  </w:style>
  <w:style w:type="character" w:customStyle="1" w:styleId="HeaderChar">
    <w:name w:val="Header Char"/>
    <w:basedOn w:val="DefaultParagraphFont"/>
    <w:link w:val="Header"/>
    <w:uiPriority w:val="99"/>
    <w:rsid w:val="00EB25B7"/>
    <w:rPr>
      <w:rFonts w:ascii="Arial" w:eastAsia="Times New Roman" w:hAnsi="Arial" w:cs="Times New Roman"/>
      <w:noProof/>
      <w:szCs w:val="20"/>
    </w:rPr>
  </w:style>
  <w:style w:type="paragraph" w:styleId="Footer">
    <w:name w:val="footer"/>
    <w:link w:val="FooterChar"/>
    <w:uiPriority w:val="99"/>
    <w:rsid w:val="00EB25B7"/>
    <w:pPr>
      <w:tabs>
        <w:tab w:val="center" w:pos="4320"/>
        <w:tab w:val="right" w:pos="8640"/>
      </w:tabs>
      <w:spacing w:before="60" w:after="0" w:line="240" w:lineRule="auto"/>
      <w:ind w:left="5040" w:hanging="5040"/>
      <w:jc w:val="center"/>
    </w:pPr>
    <w:rPr>
      <w:rFonts w:ascii="Arial" w:eastAsia="Times New Roman" w:hAnsi="Arial" w:cs="Arial"/>
      <w:sz w:val="12"/>
      <w:szCs w:val="12"/>
    </w:rPr>
  </w:style>
  <w:style w:type="character" w:customStyle="1" w:styleId="FooterChar">
    <w:name w:val="Footer Char"/>
    <w:basedOn w:val="DefaultParagraphFont"/>
    <w:link w:val="Footer"/>
    <w:uiPriority w:val="99"/>
    <w:rsid w:val="00EB25B7"/>
    <w:rPr>
      <w:rFonts w:ascii="Arial" w:eastAsia="Times New Roman" w:hAnsi="Arial" w:cs="Arial"/>
      <w:sz w:val="12"/>
      <w:szCs w:val="12"/>
    </w:rPr>
  </w:style>
  <w:style w:type="paragraph" w:customStyle="1" w:styleId="Footerdateline">
    <w:name w:val="Footer date line"/>
    <w:basedOn w:val="Footer"/>
    <w:next w:val="Footer"/>
    <w:rsid w:val="00EB25B7"/>
    <w:pPr>
      <w:pBdr>
        <w:top w:val="single" w:sz="4" w:space="1" w:color="auto"/>
      </w:pBdr>
      <w:tabs>
        <w:tab w:val="clear" w:pos="4320"/>
        <w:tab w:val="clear" w:pos="8640"/>
        <w:tab w:val="right" w:pos="10080"/>
      </w:tabs>
      <w:ind w:left="0" w:firstLine="0"/>
    </w:pPr>
  </w:style>
  <w:style w:type="paragraph" w:styleId="ListNumber5">
    <w:name w:val="List Number 5"/>
    <w:basedOn w:val="Normal"/>
    <w:rsid w:val="00EB25B7"/>
    <w:pPr>
      <w:numPr>
        <w:numId w:val="12"/>
      </w:numPr>
      <w:spacing w:before="120" w:after="120" w:line="240" w:lineRule="auto"/>
    </w:pPr>
    <w:rPr>
      <w:rFonts w:ascii="Arial" w:eastAsia="Times New Roman" w:hAnsi="Arial" w:cs="Times New Roman"/>
      <w:sz w:val="20"/>
      <w:szCs w:val="20"/>
    </w:rPr>
  </w:style>
  <w:style w:type="paragraph" w:styleId="TOC4">
    <w:name w:val="toc 4"/>
    <w:basedOn w:val="Normal"/>
    <w:next w:val="Normal"/>
    <w:autoRedefine/>
    <w:uiPriority w:val="39"/>
    <w:rsid w:val="00EB25B7"/>
    <w:pPr>
      <w:spacing w:before="60" w:after="60" w:line="240" w:lineRule="auto"/>
      <w:ind w:left="1080"/>
    </w:pPr>
    <w:rPr>
      <w:rFonts w:ascii="Arial" w:eastAsia="Times New Roman" w:hAnsi="Arial" w:cs="Times New Roman"/>
      <w:sz w:val="18"/>
      <w:szCs w:val="20"/>
    </w:rPr>
  </w:style>
  <w:style w:type="paragraph" w:styleId="TOC5">
    <w:name w:val="toc 5"/>
    <w:basedOn w:val="Normal"/>
    <w:next w:val="Normal"/>
    <w:autoRedefine/>
    <w:uiPriority w:val="39"/>
    <w:rsid w:val="00EB25B7"/>
    <w:pPr>
      <w:spacing w:before="60" w:after="60" w:line="240" w:lineRule="auto"/>
      <w:ind w:left="1260"/>
    </w:pPr>
    <w:rPr>
      <w:rFonts w:ascii="Arial" w:eastAsia="Times New Roman" w:hAnsi="Arial" w:cs="Times New Roman"/>
      <w:sz w:val="18"/>
      <w:szCs w:val="20"/>
    </w:rPr>
  </w:style>
  <w:style w:type="paragraph" w:styleId="TOC6">
    <w:name w:val="toc 6"/>
    <w:basedOn w:val="Normal"/>
    <w:next w:val="Normal"/>
    <w:autoRedefine/>
    <w:uiPriority w:val="39"/>
    <w:rsid w:val="00EB25B7"/>
    <w:pPr>
      <w:spacing w:before="60" w:after="60" w:line="240" w:lineRule="auto"/>
      <w:ind w:left="1440"/>
    </w:pPr>
    <w:rPr>
      <w:rFonts w:ascii="Arial" w:eastAsia="Times New Roman" w:hAnsi="Arial" w:cs="Times New Roman"/>
      <w:sz w:val="18"/>
      <w:szCs w:val="20"/>
    </w:rPr>
  </w:style>
  <w:style w:type="paragraph" w:styleId="TOC7">
    <w:name w:val="toc 7"/>
    <w:basedOn w:val="Normal"/>
    <w:next w:val="Normal"/>
    <w:autoRedefine/>
    <w:uiPriority w:val="39"/>
    <w:rsid w:val="00EB25B7"/>
    <w:pPr>
      <w:spacing w:before="60" w:after="60" w:line="240" w:lineRule="auto"/>
      <w:ind w:left="1620"/>
    </w:pPr>
    <w:rPr>
      <w:rFonts w:ascii="Arial" w:eastAsia="Times New Roman" w:hAnsi="Arial" w:cs="Times New Roman"/>
      <w:sz w:val="18"/>
      <w:szCs w:val="20"/>
    </w:rPr>
  </w:style>
  <w:style w:type="paragraph" w:customStyle="1" w:styleId="TableHeading">
    <w:name w:val="Table Heading"/>
    <w:basedOn w:val="Normal"/>
    <w:rsid w:val="00EB25B7"/>
    <w:pPr>
      <w:keepNext/>
      <w:suppressAutoHyphens/>
      <w:spacing w:before="60" w:after="60" w:line="240" w:lineRule="auto"/>
    </w:pPr>
    <w:rPr>
      <w:rFonts w:ascii="Arial" w:eastAsia="Times New Roman" w:hAnsi="Arial" w:cs="Times New Roman"/>
      <w:b/>
      <w:sz w:val="24"/>
      <w:u w:val="single"/>
    </w:rPr>
  </w:style>
  <w:style w:type="paragraph" w:styleId="ListNumber3">
    <w:name w:val="List Number 3"/>
    <w:basedOn w:val="Normal"/>
    <w:link w:val="ListNumber3Char"/>
    <w:rsid w:val="00EB25B7"/>
    <w:pPr>
      <w:numPr>
        <w:numId w:val="15"/>
      </w:numPr>
      <w:spacing w:before="120" w:after="120" w:line="240" w:lineRule="auto"/>
    </w:pPr>
    <w:rPr>
      <w:rFonts w:ascii="Arial" w:eastAsia="Times New Roman" w:hAnsi="Arial" w:cs="Times New Roman"/>
      <w:sz w:val="20"/>
      <w:szCs w:val="20"/>
    </w:rPr>
  </w:style>
  <w:style w:type="paragraph" w:styleId="ListContinue4">
    <w:name w:val="List Continue 4"/>
    <w:basedOn w:val="Normal"/>
    <w:rsid w:val="00EB25B7"/>
    <w:pPr>
      <w:spacing w:before="60" w:after="120" w:line="240" w:lineRule="auto"/>
      <w:ind w:left="1440"/>
    </w:pPr>
    <w:rPr>
      <w:rFonts w:ascii="Arial" w:eastAsia="Times New Roman" w:hAnsi="Arial" w:cs="Times New Roman"/>
      <w:sz w:val="20"/>
      <w:szCs w:val="20"/>
    </w:rPr>
  </w:style>
  <w:style w:type="paragraph" w:styleId="ListContinue3">
    <w:name w:val="List Continue 3"/>
    <w:basedOn w:val="Normal"/>
    <w:link w:val="ListContinue3Char"/>
    <w:rsid w:val="00EB25B7"/>
    <w:pPr>
      <w:spacing w:before="60" w:after="120" w:line="240" w:lineRule="auto"/>
      <w:ind w:left="1080"/>
    </w:pPr>
    <w:rPr>
      <w:rFonts w:ascii="Arial" w:eastAsia="Times New Roman" w:hAnsi="Arial" w:cs="Times New Roman"/>
      <w:sz w:val="20"/>
      <w:szCs w:val="20"/>
    </w:rPr>
  </w:style>
  <w:style w:type="character" w:customStyle="1" w:styleId="ListContinue3Char">
    <w:name w:val="List Continue 3 Char"/>
    <w:basedOn w:val="DefaultParagraphFont"/>
    <w:link w:val="ListContinue3"/>
    <w:rsid w:val="00EB25B7"/>
    <w:rPr>
      <w:rFonts w:ascii="Arial" w:eastAsia="Times New Roman" w:hAnsi="Arial" w:cs="Times New Roman"/>
      <w:sz w:val="20"/>
      <w:szCs w:val="20"/>
    </w:rPr>
  </w:style>
  <w:style w:type="paragraph" w:customStyle="1" w:styleId="TableBullet">
    <w:name w:val="Table Bullet"/>
    <w:basedOn w:val="Normal"/>
    <w:rsid w:val="00EB25B7"/>
    <w:pPr>
      <w:numPr>
        <w:numId w:val="13"/>
      </w:numPr>
      <w:suppressAutoHyphens/>
      <w:spacing w:before="20" w:after="20" w:line="240" w:lineRule="auto"/>
    </w:pPr>
    <w:rPr>
      <w:rFonts w:ascii="Arial" w:eastAsia="Times New Roman" w:hAnsi="Arial" w:cs="Times New Roman"/>
      <w:sz w:val="16"/>
    </w:rPr>
  </w:style>
  <w:style w:type="paragraph" w:styleId="ListNumber4">
    <w:name w:val="List Number 4"/>
    <w:basedOn w:val="Normal"/>
    <w:rsid w:val="00EB25B7"/>
    <w:pPr>
      <w:numPr>
        <w:numId w:val="16"/>
      </w:numPr>
      <w:spacing w:before="120" w:after="120" w:line="240" w:lineRule="auto"/>
    </w:pPr>
    <w:rPr>
      <w:rFonts w:ascii="Arial" w:eastAsia="Times New Roman" w:hAnsi="Arial" w:cs="Times New Roman"/>
      <w:sz w:val="20"/>
      <w:szCs w:val="20"/>
    </w:rPr>
  </w:style>
  <w:style w:type="character" w:customStyle="1" w:styleId="WarningCharChar">
    <w:name w:val="Warning! Char Char"/>
    <w:basedOn w:val="DefaultParagraphFont"/>
    <w:link w:val="Warning"/>
    <w:rsid w:val="00EB25B7"/>
    <w:rPr>
      <w:rFonts w:ascii="Arial" w:eastAsia="Times New Roman" w:hAnsi="Arial" w:cs="Times New Roman"/>
      <w:sz w:val="20"/>
      <w:szCs w:val="20"/>
    </w:rPr>
  </w:style>
  <w:style w:type="character" w:customStyle="1" w:styleId="ListNumberChar">
    <w:name w:val="List Number Char"/>
    <w:basedOn w:val="DefaultParagraphFont"/>
    <w:link w:val="ListNumber"/>
    <w:uiPriority w:val="99"/>
    <w:rsid w:val="00EB25B7"/>
    <w:rPr>
      <w:rFonts w:ascii="Arial" w:eastAsia="Times New Roman" w:hAnsi="Arial" w:cs="Times New Roman"/>
      <w:sz w:val="20"/>
      <w:szCs w:val="20"/>
    </w:rPr>
  </w:style>
  <w:style w:type="character" w:customStyle="1" w:styleId="ListBullet2Char">
    <w:name w:val="List Bullet 2 Char"/>
    <w:basedOn w:val="DefaultParagraphFont"/>
    <w:link w:val="ListBullet2"/>
    <w:rsid w:val="00EB25B7"/>
    <w:rPr>
      <w:rFonts w:ascii="Arial" w:eastAsia="Times New Roman" w:hAnsi="Arial" w:cs="Times New Roman"/>
      <w:sz w:val="20"/>
      <w:szCs w:val="20"/>
    </w:rPr>
  </w:style>
  <w:style w:type="paragraph" w:styleId="ListContinue">
    <w:name w:val="List Continue"/>
    <w:rsid w:val="00EB25B7"/>
    <w:pPr>
      <w:spacing w:before="60" w:after="120" w:line="240" w:lineRule="auto"/>
      <w:ind w:left="360"/>
    </w:pPr>
    <w:rPr>
      <w:rFonts w:ascii="Arial" w:eastAsia="Times New Roman" w:hAnsi="Arial" w:cs="Times New Roman"/>
      <w:sz w:val="20"/>
      <w:szCs w:val="20"/>
    </w:rPr>
  </w:style>
  <w:style w:type="character" w:customStyle="1" w:styleId="ListNumber3Char">
    <w:name w:val="List Number 3 Char"/>
    <w:basedOn w:val="DefaultParagraphFont"/>
    <w:link w:val="ListNumber3"/>
    <w:rsid w:val="00EB25B7"/>
    <w:rPr>
      <w:rFonts w:ascii="Arial" w:eastAsia="Times New Roman" w:hAnsi="Arial" w:cs="Times New Roman"/>
      <w:sz w:val="20"/>
      <w:szCs w:val="20"/>
    </w:rPr>
  </w:style>
  <w:style w:type="character" w:styleId="Emphasis">
    <w:name w:val="Emphasis"/>
    <w:basedOn w:val="DefaultParagraphFont"/>
    <w:qFormat/>
    <w:rsid w:val="00EB25B7"/>
    <w:rPr>
      <w:rFonts w:ascii="Arial" w:hAnsi="Arial"/>
      <w:i/>
      <w:iCs/>
      <w:sz w:val="20"/>
    </w:rPr>
  </w:style>
  <w:style w:type="paragraph" w:customStyle="1" w:styleId="Body">
    <w:name w:val="Body"/>
    <w:qFormat/>
    <w:rsid w:val="00EB25B7"/>
    <w:pPr>
      <w:spacing w:before="60" w:after="120" w:line="240" w:lineRule="auto"/>
    </w:pPr>
    <w:rPr>
      <w:rFonts w:ascii="Arial" w:eastAsia="Times New Roman" w:hAnsi="Arial" w:cs="Times New Roman"/>
      <w:sz w:val="20"/>
    </w:rPr>
  </w:style>
  <w:style w:type="paragraph" w:styleId="ListNumber2">
    <w:name w:val="List Number 2"/>
    <w:basedOn w:val="Normal"/>
    <w:uiPriority w:val="99"/>
    <w:rsid w:val="00EB25B7"/>
    <w:pPr>
      <w:tabs>
        <w:tab w:val="left" w:pos="720"/>
      </w:tabs>
      <w:spacing w:before="120" w:after="120" w:line="240" w:lineRule="auto"/>
      <w:contextualSpacing/>
    </w:pPr>
    <w:rPr>
      <w:rFonts w:ascii="Arial" w:eastAsia="Times New Roman" w:hAnsi="Arial" w:cs="Times New Roman"/>
      <w:sz w:val="20"/>
      <w:szCs w:val="20"/>
    </w:rPr>
  </w:style>
  <w:style w:type="paragraph" w:customStyle="1" w:styleId="FooterText">
    <w:name w:val="Footer Text"/>
    <w:basedOn w:val="Normal"/>
    <w:link w:val="FooterTextChar"/>
    <w:autoRedefine/>
    <w:rsid w:val="00EB25B7"/>
    <w:pPr>
      <w:pBdr>
        <w:top w:val="single" w:sz="4" w:space="1" w:color="auto"/>
      </w:pBdr>
      <w:tabs>
        <w:tab w:val="right" w:pos="10080"/>
      </w:tabs>
      <w:spacing w:after="40" w:line="240" w:lineRule="auto"/>
      <w:ind w:right="-54"/>
      <w:jc w:val="center"/>
    </w:pPr>
    <w:rPr>
      <w:rFonts w:ascii="Arial" w:eastAsia="Times New Roman" w:hAnsi="Arial" w:cs="Times New Roman"/>
      <w:sz w:val="16"/>
      <w:szCs w:val="24"/>
      <w:lang w:bidi="en-US"/>
    </w:rPr>
  </w:style>
  <w:style w:type="character" w:customStyle="1" w:styleId="FooterTextChar">
    <w:name w:val="Footer Text Char"/>
    <w:basedOn w:val="DefaultParagraphFont"/>
    <w:link w:val="FooterText"/>
    <w:rsid w:val="00EB25B7"/>
    <w:rPr>
      <w:rFonts w:ascii="Arial" w:eastAsia="Times New Roman" w:hAnsi="Arial" w:cs="Times New Roman"/>
      <w:sz w:val="16"/>
      <w:szCs w:val="24"/>
      <w:lang w:bidi="en-US"/>
    </w:rPr>
  </w:style>
  <w:style w:type="character" w:customStyle="1" w:styleId="CodeText">
    <w:name w:val="Code Text"/>
    <w:basedOn w:val="DefaultParagraphFont"/>
    <w:uiPriority w:val="1"/>
    <w:qFormat/>
    <w:rsid w:val="00EB25B7"/>
    <w:rPr>
      <w:rFonts w:ascii="Courier New" w:hAnsi="Courier New"/>
      <w:sz w:val="22"/>
    </w:rPr>
  </w:style>
  <w:style w:type="paragraph" w:customStyle="1" w:styleId="ProcedureLine">
    <w:name w:val="Procedure Line"/>
    <w:next w:val="Body"/>
    <w:rsid w:val="00EB25B7"/>
    <w:pPr>
      <w:spacing w:before="300" w:line="240" w:lineRule="auto"/>
    </w:pPr>
    <w:rPr>
      <w:rFonts w:ascii="Arial" w:eastAsia="Times New Roman" w:hAnsi="Arial" w:cs="Times New Roman"/>
      <w:b/>
      <w:bCs/>
      <w:sz w:val="24"/>
      <w:szCs w:val="20"/>
      <w:u w:val="single"/>
    </w:rPr>
  </w:style>
  <w:style w:type="character" w:customStyle="1" w:styleId="CodeBlue">
    <w:name w:val="Code Blue"/>
    <w:basedOn w:val="CodeText"/>
    <w:uiPriority w:val="1"/>
    <w:qFormat/>
    <w:rsid w:val="00EB25B7"/>
    <w:rPr>
      <w:rFonts w:ascii="Courier New" w:hAnsi="Courier New"/>
      <w:color w:val="0070C0"/>
      <w:sz w:val="22"/>
    </w:rPr>
  </w:style>
  <w:style w:type="character" w:customStyle="1" w:styleId="CodeGreen">
    <w:name w:val="Code Green"/>
    <w:basedOn w:val="CodeText"/>
    <w:uiPriority w:val="1"/>
    <w:qFormat/>
    <w:rsid w:val="00EB25B7"/>
    <w:rPr>
      <w:rFonts w:ascii="Courier New" w:hAnsi="Courier New"/>
      <w:color w:val="00B050"/>
      <w:sz w:val="22"/>
    </w:rPr>
  </w:style>
  <w:style w:type="character" w:customStyle="1" w:styleId="CodeRed">
    <w:name w:val="Code Red"/>
    <w:basedOn w:val="CodeText"/>
    <w:uiPriority w:val="1"/>
    <w:qFormat/>
    <w:rsid w:val="00EB25B7"/>
    <w:rPr>
      <w:rFonts w:ascii="Courier New" w:hAnsi="Courier New"/>
      <w:color w:val="C00000"/>
      <w:sz w:val="22"/>
    </w:rPr>
  </w:style>
  <w:style w:type="paragraph" w:customStyle="1" w:styleId="HeaderDoctitle">
    <w:name w:val="Header Doc title"/>
    <w:basedOn w:val="Header"/>
    <w:qFormat/>
    <w:rsid w:val="00EB25B7"/>
    <w:rPr>
      <w:b/>
    </w:rPr>
  </w:style>
  <w:style w:type="paragraph" w:customStyle="1" w:styleId="spacer">
    <w:name w:val="spacer"/>
    <w:qFormat/>
    <w:rsid w:val="00EB25B7"/>
    <w:pPr>
      <w:spacing w:after="0" w:line="240" w:lineRule="auto"/>
    </w:pPr>
    <w:rPr>
      <w:rFonts w:ascii="Arial" w:eastAsia="Times New Roman" w:hAnsi="Arial" w:cs="Times New Roman"/>
      <w:sz w:val="8"/>
      <w:szCs w:val="8"/>
    </w:rPr>
  </w:style>
  <w:style w:type="paragraph" w:customStyle="1" w:styleId="TableNumbering">
    <w:name w:val="Table Numbering"/>
    <w:basedOn w:val="Normal"/>
    <w:qFormat/>
    <w:rsid w:val="00EB25B7"/>
    <w:pPr>
      <w:numPr>
        <w:numId w:val="17"/>
      </w:numPr>
      <w:spacing w:before="20" w:after="20" w:line="240" w:lineRule="auto"/>
      <w:ind w:left="576"/>
    </w:pPr>
    <w:rPr>
      <w:rFonts w:ascii="Arial" w:eastAsia="Times New Roman" w:hAnsi="Arial" w:cs="Arial"/>
      <w:b/>
      <w:bCs/>
      <w:sz w:val="16"/>
      <w:szCs w:val="20"/>
    </w:rPr>
  </w:style>
  <w:style w:type="paragraph" w:customStyle="1" w:styleId="Code01">
    <w:name w:val="Code 01"/>
    <w:basedOn w:val="Normal"/>
    <w:rsid w:val="00EB25B7"/>
    <w:pPr>
      <w:shd w:val="clear" w:color="auto" w:fill="EEF3F7"/>
      <w:spacing w:before="120" w:after="120" w:line="240" w:lineRule="auto"/>
    </w:pPr>
    <w:rPr>
      <w:rFonts w:ascii="Arial" w:eastAsia="Times New Roman" w:hAnsi="Arial" w:cs="Times New Roman"/>
      <w:sz w:val="20"/>
      <w:szCs w:val="20"/>
    </w:rPr>
  </w:style>
  <w:style w:type="paragraph" w:customStyle="1" w:styleId="TableHeadingCentered">
    <w:name w:val="Table Heading Centered"/>
    <w:basedOn w:val="TableText"/>
    <w:rsid w:val="00EB25B7"/>
    <w:pPr>
      <w:jc w:val="center"/>
    </w:pPr>
    <w:rPr>
      <w:b/>
      <w:bCs/>
      <w:i/>
      <w:iCs/>
      <w:szCs w:val="20"/>
    </w:rPr>
  </w:style>
  <w:style w:type="paragraph" w:customStyle="1" w:styleId="TableTextCentered">
    <w:name w:val="Table Text Centered"/>
    <w:basedOn w:val="TableText"/>
    <w:rsid w:val="00EB25B7"/>
    <w:pPr>
      <w:jc w:val="center"/>
    </w:pPr>
    <w:rPr>
      <w:szCs w:val="20"/>
    </w:rPr>
  </w:style>
  <w:style w:type="paragraph" w:styleId="BalloonText">
    <w:name w:val="Balloon Text"/>
    <w:basedOn w:val="Normal"/>
    <w:link w:val="BalloonTextChar"/>
    <w:semiHidden/>
    <w:unhideWhenUsed/>
    <w:rsid w:val="00EB25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EB25B7"/>
    <w:rPr>
      <w:rFonts w:ascii="Tahoma" w:hAnsi="Tahoma" w:cs="Tahoma"/>
      <w:sz w:val="16"/>
      <w:szCs w:val="16"/>
    </w:rPr>
  </w:style>
  <w:style w:type="paragraph" w:customStyle="1" w:styleId="Default">
    <w:name w:val="Default"/>
    <w:rsid w:val="00EB25B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EB25B7"/>
    <w:pPr>
      <w:ind w:left="720"/>
      <w:contextualSpacing/>
    </w:pPr>
  </w:style>
  <w:style w:type="character" w:customStyle="1" w:styleId="apple-converted-space">
    <w:name w:val="apple-converted-space"/>
    <w:basedOn w:val="DefaultParagraphFont"/>
    <w:rsid w:val="006220AC"/>
  </w:style>
  <w:style w:type="paragraph" w:customStyle="1" w:styleId="Bentley-BodyCopy">
    <w:name w:val="Bentley - Body Copy"/>
    <w:link w:val="Bentley-BodyCopyChar"/>
    <w:qFormat/>
    <w:rsid w:val="009A20B5"/>
    <w:pPr>
      <w:spacing w:before="120" w:after="120" w:line="240" w:lineRule="auto"/>
    </w:pPr>
    <w:rPr>
      <w:rFonts w:ascii="Calibri" w:eastAsiaTheme="minorHAnsi" w:hAnsi="Calibri"/>
      <w:color w:val="000000" w:themeColor="text1"/>
      <w:szCs w:val="24"/>
      <w:lang w:val="en-US" w:eastAsia="en-US"/>
    </w:rPr>
  </w:style>
  <w:style w:type="character" w:customStyle="1" w:styleId="Bentley-BodyCopyChar">
    <w:name w:val="Bentley - Body Copy Char"/>
    <w:basedOn w:val="DefaultParagraphFont"/>
    <w:link w:val="Bentley-BodyCopy"/>
    <w:rsid w:val="009A20B5"/>
    <w:rPr>
      <w:rFonts w:ascii="Calibri" w:eastAsiaTheme="minorHAnsi" w:hAnsi="Calibri"/>
      <w:color w:val="000000" w:themeColor="text1"/>
      <w:szCs w:val="24"/>
      <w:lang w:val="en-US" w:eastAsia="en-US"/>
    </w:rPr>
  </w:style>
  <w:style w:type="paragraph" w:customStyle="1" w:styleId="EmphasizedText">
    <w:name w:val="Emphasized Text"/>
    <w:basedOn w:val="Normal"/>
    <w:next w:val="Normal"/>
    <w:link w:val="EmphasizedTextChar"/>
    <w:locked/>
    <w:rsid w:val="007039F3"/>
    <w:pPr>
      <w:spacing w:before="200" w:line="240" w:lineRule="auto"/>
    </w:pPr>
    <w:rPr>
      <w:rFonts w:ascii="Arial" w:eastAsia="Times New Roman" w:hAnsi="Arial" w:cs="Times New Roman"/>
      <w:i/>
      <w:sz w:val="24"/>
      <w:szCs w:val="20"/>
      <w:lang w:val="en-US" w:eastAsia="en-US"/>
    </w:rPr>
  </w:style>
  <w:style w:type="character" w:customStyle="1" w:styleId="EmphasizedTextChar">
    <w:name w:val="Emphasized Text Char"/>
    <w:basedOn w:val="DefaultParagraphFont"/>
    <w:link w:val="EmphasizedText"/>
    <w:rsid w:val="007039F3"/>
    <w:rPr>
      <w:rFonts w:ascii="Arial" w:eastAsia="Times New Roman" w:hAnsi="Arial" w:cs="Times New Roman"/>
      <w:i/>
      <w:sz w:val="24"/>
      <w:szCs w:val="20"/>
      <w:lang w:val="en-US" w:eastAsia="en-US"/>
    </w:rPr>
  </w:style>
  <w:style w:type="paragraph" w:customStyle="1" w:styleId="VITitleline">
    <w:name w:val="VI Title line"/>
    <w:basedOn w:val="Normal"/>
    <w:locked/>
    <w:rsid w:val="007039F3"/>
    <w:pPr>
      <w:spacing w:before="120" w:after="120" w:line="240" w:lineRule="auto"/>
      <w:jc w:val="center"/>
    </w:pPr>
    <w:rPr>
      <w:rFonts w:ascii="Arial" w:eastAsia="Times New Roman" w:hAnsi="Arial" w:cs="Times New Roman"/>
      <w:b/>
      <w:bCs/>
      <w:sz w:val="36"/>
      <w:szCs w:val="20"/>
      <w:lang w:val="en-US" w:eastAsia="en-US"/>
    </w:rPr>
  </w:style>
  <w:style w:type="paragraph" w:customStyle="1" w:styleId="WBSnumber">
    <w:name w:val="WBS number"/>
    <w:locked/>
    <w:rsid w:val="007039F3"/>
    <w:pPr>
      <w:spacing w:before="60" w:after="40" w:line="240" w:lineRule="auto"/>
      <w:ind w:left="7920" w:hanging="5040"/>
      <w:jc w:val="center"/>
    </w:pPr>
    <w:rPr>
      <w:rFonts w:ascii="Times New Roman" w:eastAsia="Times New Roman" w:hAnsi="Times New Roman" w:cs="Times New Roman"/>
      <w:b/>
      <w:bCs/>
      <w:szCs w:val="20"/>
      <w:lang w:val="en-US" w:eastAsia="en-US"/>
    </w:rPr>
  </w:style>
  <w:style w:type="character" w:customStyle="1" w:styleId="Procedure">
    <w:name w:val="Procedure"/>
    <w:basedOn w:val="DefaultParagraphFont"/>
    <w:locked/>
    <w:rsid w:val="007039F3"/>
    <w:rPr>
      <w:b/>
      <w:bCs/>
      <w:sz w:val="24"/>
      <w:u w:val="single"/>
    </w:rPr>
  </w:style>
  <w:style w:type="table" w:styleId="TableGrid">
    <w:name w:val="Table Grid"/>
    <w:basedOn w:val="TableNormal"/>
    <w:rsid w:val="007039F3"/>
    <w:pPr>
      <w:spacing w:after="0" w:line="240" w:lineRule="auto"/>
    </w:pPr>
    <w:rPr>
      <w:rFonts w:ascii="Times New Roman" w:eastAsia="Times New Roman" w:hAnsi="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7039F3"/>
    <w:rPr>
      <w:color w:val="0000FF"/>
      <w:u w:val="single"/>
    </w:rPr>
  </w:style>
  <w:style w:type="character" w:styleId="PageNumber">
    <w:name w:val="page number"/>
    <w:basedOn w:val="DefaultParagraphFont"/>
    <w:rsid w:val="007039F3"/>
  </w:style>
  <w:style w:type="paragraph" w:customStyle="1" w:styleId="example">
    <w:name w:val="example"/>
    <w:rsid w:val="007039F3"/>
    <w:pPr>
      <w:numPr>
        <w:numId w:val="19"/>
      </w:numPr>
      <w:spacing w:before="60" w:after="120" w:line="240" w:lineRule="auto"/>
    </w:pPr>
    <w:rPr>
      <w:rFonts w:ascii="Arial" w:eastAsia="Times New Roman" w:hAnsi="Arial" w:cs="Times New Roman"/>
      <w:sz w:val="20"/>
      <w:szCs w:val="24"/>
      <w:lang w:val="en-US" w:eastAsia="en-US"/>
    </w:rPr>
  </w:style>
  <w:style w:type="paragraph" w:customStyle="1" w:styleId="chaptertitle">
    <w:name w:val="chapter title"/>
    <w:basedOn w:val="Heading2"/>
    <w:next w:val="Normal"/>
    <w:rsid w:val="007039F3"/>
    <w:pPr>
      <w:numPr>
        <w:ilvl w:val="0"/>
        <w:numId w:val="0"/>
      </w:numPr>
      <w:pBdr>
        <w:top w:val="single" w:sz="12" w:space="8" w:color="auto"/>
        <w:bottom w:val="single" w:sz="12" w:space="8" w:color="auto"/>
      </w:pBdr>
      <w:tabs>
        <w:tab w:val="left" w:pos="720"/>
      </w:tabs>
      <w:spacing w:before="1440" w:after="720"/>
      <w:outlineLvl w:val="9"/>
    </w:pPr>
    <w:rPr>
      <w:sz w:val="48"/>
      <w:lang w:val="en-US" w:eastAsia="en-US"/>
    </w:rPr>
  </w:style>
  <w:style w:type="paragraph" w:customStyle="1" w:styleId="minitocstart">
    <w:name w:val="minitoc start"/>
    <w:basedOn w:val="Normal"/>
    <w:locked/>
    <w:rsid w:val="007039F3"/>
    <w:pPr>
      <w:widowControl w:val="0"/>
      <w:pBdr>
        <w:top w:val="single" w:sz="6" w:space="6" w:color="auto"/>
      </w:pBdr>
      <w:tabs>
        <w:tab w:val="left" w:pos="2070"/>
        <w:tab w:val="right" w:pos="8505"/>
      </w:tabs>
      <w:spacing w:before="40" w:after="40" w:line="280" w:lineRule="exact"/>
      <w:ind w:left="1701"/>
    </w:pPr>
    <w:rPr>
      <w:rFonts w:ascii="Arial" w:eastAsia="Times New Roman" w:hAnsi="Arial" w:cs="Times New Roman"/>
      <w:b/>
      <w:sz w:val="24"/>
      <w:szCs w:val="20"/>
      <w:lang w:val="en-US" w:eastAsia="en-US"/>
    </w:rPr>
  </w:style>
  <w:style w:type="paragraph" w:customStyle="1" w:styleId="minitocend">
    <w:name w:val="minitoc end"/>
    <w:basedOn w:val="minitocstart"/>
    <w:locked/>
    <w:rsid w:val="007039F3"/>
    <w:pPr>
      <w:pBdr>
        <w:top w:val="none" w:sz="0" w:space="0" w:color="auto"/>
        <w:bottom w:val="single" w:sz="6" w:space="6" w:color="auto"/>
      </w:pBdr>
    </w:pPr>
  </w:style>
  <w:style w:type="paragraph" w:customStyle="1" w:styleId="minitoc">
    <w:name w:val="minitoc"/>
    <w:basedOn w:val="minitocstart"/>
    <w:locked/>
    <w:rsid w:val="007039F3"/>
    <w:pPr>
      <w:pBdr>
        <w:top w:val="none" w:sz="0" w:space="0" w:color="auto"/>
      </w:pBdr>
    </w:pPr>
  </w:style>
  <w:style w:type="paragraph" w:styleId="Index2">
    <w:name w:val="index 2"/>
    <w:basedOn w:val="Normal"/>
    <w:autoRedefine/>
    <w:semiHidden/>
    <w:rsid w:val="007039F3"/>
    <w:pPr>
      <w:spacing w:before="60" w:after="60" w:line="240" w:lineRule="auto"/>
      <w:jc w:val="center"/>
    </w:pPr>
    <w:rPr>
      <w:rFonts w:ascii="Arial" w:eastAsia="Times New Roman" w:hAnsi="Arial" w:cs="Times New Roman"/>
      <w:spacing w:val="-5"/>
      <w:sz w:val="20"/>
      <w:szCs w:val="20"/>
      <w:lang w:val="en-US" w:eastAsia="en-US"/>
    </w:rPr>
  </w:style>
  <w:style w:type="paragraph" w:styleId="Title">
    <w:name w:val="Title"/>
    <w:basedOn w:val="Normal"/>
    <w:next w:val="Subtitle"/>
    <w:link w:val="TitleChar"/>
    <w:qFormat/>
    <w:rsid w:val="007039F3"/>
    <w:pPr>
      <w:keepNext/>
      <w:keepLines/>
      <w:spacing w:before="220" w:after="60" w:line="320" w:lineRule="atLeast"/>
    </w:pPr>
    <w:rPr>
      <w:rFonts w:ascii="Arial" w:eastAsia="Times New Roman" w:hAnsi="Arial" w:cs="Arial"/>
      <w:b/>
      <w:spacing w:val="-30"/>
      <w:kern w:val="28"/>
      <w:sz w:val="40"/>
      <w:szCs w:val="20"/>
      <w:lang w:val="en-US" w:eastAsia="en-US"/>
    </w:rPr>
  </w:style>
  <w:style w:type="character" w:customStyle="1" w:styleId="TitleChar">
    <w:name w:val="Title Char"/>
    <w:basedOn w:val="DefaultParagraphFont"/>
    <w:link w:val="Title"/>
    <w:rsid w:val="007039F3"/>
    <w:rPr>
      <w:rFonts w:ascii="Arial" w:eastAsia="Times New Roman" w:hAnsi="Arial" w:cs="Arial"/>
      <w:b/>
      <w:spacing w:val="-30"/>
      <w:kern w:val="28"/>
      <w:sz w:val="40"/>
      <w:szCs w:val="20"/>
      <w:lang w:val="en-US" w:eastAsia="en-US"/>
    </w:rPr>
  </w:style>
  <w:style w:type="paragraph" w:styleId="Index1">
    <w:name w:val="index 1"/>
    <w:basedOn w:val="Normal"/>
    <w:next w:val="Normal"/>
    <w:autoRedefine/>
    <w:semiHidden/>
    <w:rsid w:val="007039F3"/>
    <w:pPr>
      <w:spacing w:before="60" w:after="60" w:line="240" w:lineRule="auto"/>
      <w:ind w:left="220" w:hanging="220"/>
      <w:jc w:val="center"/>
    </w:pPr>
    <w:rPr>
      <w:rFonts w:ascii="Arial" w:eastAsia="Times New Roman" w:hAnsi="Arial" w:cs="Times New Roman"/>
      <w:b/>
      <w:i/>
      <w:sz w:val="20"/>
      <w:szCs w:val="20"/>
      <w:lang w:val="en-US" w:eastAsia="en-US"/>
    </w:rPr>
  </w:style>
  <w:style w:type="paragraph" w:styleId="IndexHeading">
    <w:name w:val="index heading"/>
    <w:basedOn w:val="Normal"/>
    <w:next w:val="Index1"/>
    <w:semiHidden/>
    <w:rsid w:val="007039F3"/>
    <w:pPr>
      <w:spacing w:before="60" w:after="60" w:line="480" w:lineRule="atLeast"/>
    </w:pPr>
    <w:rPr>
      <w:rFonts w:ascii="Arial Black" w:eastAsia="Times New Roman" w:hAnsi="Arial Black" w:cs="Times New Roman"/>
      <w:spacing w:val="-5"/>
      <w:sz w:val="20"/>
      <w:szCs w:val="20"/>
      <w:lang w:val="en-US" w:eastAsia="en-US"/>
    </w:rPr>
  </w:style>
  <w:style w:type="paragraph" w:styleId="Subtitle">
    <w:name w:val="Subtitle"/>
    <w:basedOn w:val="Normal"/>
    <w:link w:val="SubtitleChar"/>
    <w:qFormat/>
    <w:rsid w:val="007039F3"/>
    <w:pPr>
      <w:spacing w:before="60" w:after="60" w:line="240" w:lineRule="auto"/>
      <w:jc w:val="center"/>
      <w:outlineLvl w:val="1"/>
    </w:pPr>
    <w:rPr>
      <w:rFonts w:ascii="Arial" w:eastAsia="Times New Roman" w:hAnsi="Arial" w:cs="Times New Roman"/>
      <w:sz w:val="24"/>
      <w:szCs w:val="20"/>
      <w:lang w:val="en-US" w:eastAsia="en-US"/>
    </w:rPr>
  </w:style>
  <w:style w:type="character" w:customStyle="1" w:styleId="SubtitleChar">
    <w:name w:val="Subtitle Char"/>
    <w:basedOn w:val="DefaultParagraphFont"/>
    <w:link w:val="Subtitle"/>
    <w:rsid w:val="007039F3"/>
    <w:rPr>
      <w:rFonts w:ascii="Arial" w:eastAsia="Times New Roman" w:hAnsi="Arial" w:cs="Times New Roman"/>
      <w:sz w:val="24"/>
      <w:szCs w:val="20"/>
      <w:lang w:val="en-US" w:eastAsia="en-US"/>
    </w:rPr>
  </w:style>
  <w:style w:type="paragraph" w:styleId="TOC8">
    <w:name w:val="toc 8"/>
    <w:basedOn w:val="Normal"/>
    <w:next w:val="Normal"/>
    <w:autoRedefine/>
    <w:uiPriority w:val="39"/>
    <w:rsid w:val="007039F3"/>
    <w:pPr>
      <w:spacing w:before="60" w:after="60" w:line="240" w:lineRule="auto"/>
      <w:ind w:left="1800"/>
    </w:pPr>
    <w:rPr>
      <w:rFonts w:ascii="Arial" w:eastAsia="Times New Roman" w:hAnsi="Arial" w:cs="Times New Roman"/>
      <w:sz w:val="18"/>
      <w:szCs w:val="20"/>
      <w:lang w:val="en-US" w:eastAsia="en-US"/>
    </w:rPr>
  </w:style>
  <w:style w:type="paragraph" w:styleId="TOC9">
    <w:name w:val="toc 9"/>
    <w:basedOn w:val="Normal"/>
    <w:next w:val="Normal"/>
    <w:autoRedefine/>
    <w:uiPriority w:val="39"/>
    <w:rsid w:val="007039F3"/>
    <w:pPr>
      <w:spacing w:before="60" w:after="60" w:line="240" w:lineRule="auto"/>
      <w:ind w:left="1980"/>
    </w:pPr>
    <w:rPr>
      <w:rFonts w:ascii="Arial" w:eastAsia="Times New Roman" w:hAnsi="Arial" w:cs="Times New Roman"/>
      <w:sz w:val="18"/>
      <w:szCs w:val="20"/>
      <w:lang w:val="en-US" w:eastAsia="en-US"/>
    </w:rPr>
  </w:style>
  <w:style w:type="paragraph" w:styleId="BodyText">
    <w:name w:val="Body Text"/>
    <w:basedOn w:val="Normal"/>
    <w:link w:val="BodyTextChar"/>
    <w:rsid w:val="007039F3"/>
    <w:pPr>
      <w:spacing w:before="60" w:after="60" w:line="240" w:lineRule="auto"/>
    </w:pPr>
    <w:rPr>
      <w:rFonts w:ascii="Arial" w:eastAsia="Times New Roman" w:hAnsi="Arial" w:cs="Times New Roman"/>
      <w:b/>
      <w:sz w:val="20"/>
      <w:szCs w:val="20"/>
      <w:lang w:val="en-US" w:eastAsia="en-US"/>
    </w:rPr>
  </w:style>
  <w:style w:type="character" w:customStyle="1" w:styleId="BodyTextChar">
    <w:name w:val="Body Text Char"/>
    <w:basedOn w:val="DefaultParagraphFont"/>
    <w:link w:val="BodyText"/>
    <w:rsid w:val="007039F3"/>
    <w:rPr>
      <w:rFonts w:ascii="Arial" w:eastAsia="Times New Roman" w:hAnsi="Arial" w:cs="Times New Roman"/>
      <w:b/>
      <w:sz w:val="20"/>
      <w:szCs w:val="20"/>
      <w:lang w:val="en-US" w:eastAsia="en-US"/>
    </w:rPr>
  </w:style>
  <w:style w:type="paragraph" w:customStyle="1" w:styleId="para">
    <w:name w:val="para"/>
    <w:basedOn w:val="Normal"/>
    <w:locked/>
    <w:rsid w:val="007039F3"/>
    <w:pPr>
      <w:spacing w:before="120" w:after="120" w:line="240" w:lineRule="auto"/>
    </w:pPr>
    <w:rPr>
      <w:rFonts w:ascii="Arial" w:eastAsia="Times New Roman" w:hAnsi="Arial" w:cs="Times New Roman"/>
      <w:sz w:val="20"/>
      <w:szCs w:val="20"/>
      <w:lang w:val="en-US" w:eastAsia="en-US"/>
    </w:rPr>
  </w:style>
  <w:style w:type="paragraph" w:customStyle="1" w:styleId="xl25">
    <w:name w:val="xl25"/>
    <w:basedOn w:val="Normal"/>
    <w:locked/>
    <w:rsid w:val="007039F3"/>
    <w:pPr>
      <w:spacing w:before="100" w:beforeAutospacing="1" w:after="100" w:afterAutospacing="1" w:line="240" w:lineRule="auto"/>
    </w:pPr>
    <w:rPr>
      <w:rFonts w:ascii="Arial" w:eastAsia="Times New Roman" w:hAnsi="Arial" w:cs="Arial"/>
      <w:sz w:val="20"/>
      <w:szCs w:val="20"/>
      <w:lang w:val="en-US" w:eastAsia="en-US"/>
    </w:rPr>
  </w:style>
  <w:style w:type="paragraph" w:customStyle="1" w:styleId="t16">
    <w:name w:val="t16"/>
    <w:basedOn w:val="Normal"/>
    <w:locked/>
    <w:rsid w:val="007039F3"/>
    <w:pPr>
      <w:widowControl w:val="0"/>
      <w:spacing w:before="60" w:after="60" w:line="340" w:lineRule="atLeast"/>
    </w:pPr>
    <w:rPr>
      <w:rFonts w:ascii="Arial" w:eastAsia="Times New Roman" w:hAnsi="Arial" w:cs="Times New Roman"/>
      <w:snapToGrid w:val="0"/>
      <w:sz w:val="24"/>
      <w:szCs w:val="20"/>
      <w:lang w:val="en-US" w:eastAsia="en-US"/>
    </w:rPr>
  </w:style>
  <w:style w:type="paragraph" w:customStyle="1" w:styleId="proctext">
    <w:name w:val="proc_text"/>
    <w:basedOn w:val="Normal"/>
    <w:link w:val="proctextChar"/>
    <w:locked/>
    <w:rsid w:val="007039F3"/>
    <w:pPr>
      <w:tabs>
        <w:tab w:val="left" w:pos="360"/>
        <w:tab w:val="num" w:pos="446"/>
        <w:tab w:val="left" w:pos="720"/>
      </w:tabs>
      <w:spacing w:before="40" w:after="80" w:line="240" w:lineRule="auto"/>
      <w:ind w:left="720"/>
    </w:pPr>
    <w:rPr>
      <w:rFonts w:ascii="Arial" w:eastAsia="Times New Roman" w:hAnsi="Arial" w:cs="Times New Roman"/>
      <w:sz w:val="24"/>
      <w:szCs w:val="20"/>
      <w:lang w:val="en-US" w:eastAsia="en-US"/>
    </w:rPr>
  </w:style>
  <w:style w:type="character" w:customStyle="1" w:styleId="proctextChar">
    <w:name w:val="proc_text Char"/>
    <w:basedOn w:val="DefaultParagraphFont"/>
    <w:link w:val="proctext"/>
    <w:rsid w:val="007039F3"/>
    <w:rPr>
      <w:rFonts w:ascii="Arial" w:eastAsia="Times New Roman" w:hAnsi="Arial" w:cs="Times New Roman"/>
      <w:sz w:val="24"/>
      <w:szCs w:val="20"/>
      <w:lang w:val="en-US" w:eastAsia="en-US"/>
    </w:rPr>
  </w:style>
  <w:style w:type="paragraph" w:customStyle="1" w:styleId="Centered">
    <w:name w:val="Centered"/>
    <w:basedOn w:val="Normal"/>
    <w:locked/>
    <w:rsid w:val="007039F3"/>
    <w:pPr>
      <w:spacing w:before="120" w:after="120" w:line="240" w:lineRule="auto"/>
      <w:jc w:val="center"/>
    </w:pPr>
    <w:rPr>
      <w:rFonts w:ascii="Arial" w:eastAsia="Times New Roman" w:hAnsi="Arial" w:cs="Times New Roman"/>
      <w:sz w:val="24"/>
      <w:szCs w:val="20"/>
      <w:lang w:val="en-US" w:eastAsia="en-US"/>
    </w:rPr>
  </w:style>
  <w:style w:type="character" w:customStyle="1" w:styleId="hcp1">
    <w:name w:val="hcp1"/>
    <w:basedOn w:val="DefaultParagraphFont"/>
    <w:locked/>
    <w:rsid w:val="007039F3"/>
    <w:rPr>
      <w:sz w:val="22"/>
      <w:szCs w:val="22"/>
    </w:rPr>
  </w:style>
  <w:style w:type="paragraph" w:customStyle="1" w:styleId="StyleCaptionNotItalic">
    <w:name w:val="Style Caption + Not Italic"/>
    <w:basedOn w:val="Caption"/>
    <w:locked/>
    <w:rsid w:val="007039F3"/>
    <w:rPr>
      <w:lang w:val="en-US" w:eastAsia="en-US"/>
    </w:rPr>
  </w:style>
  <w:style w:type="paragraph" w:customStyle="1" w:styleId="StyleCaptionLeft">
    <w:name w:val="Style Caption + Left"/>
    <w:basedOn w:val="Caption"/>
    <w:locked/>
    <w:rsid w:val="007039F3"/>
    <w:rPr>
      <w:iCs/>
      <w:szCs w:val="20"/>
      <w:lang w:val="en-US" w:eastAsia="en-US"/>
    </w:rPr>
  </w:style>
  <w:style w:type="paragraph" w:styleId="TableofFigures">
    <w:name w:val="table of figures"/>
    <w:next w:val="Normal"/>
    <w:semiHidden/>
    <w:rsid w:val="007039F3"/>
    <w:pPr>
      <w:pageBreakBefore/>
      <w:spacing w:before="300" w:line="240" w:lineRule="auto"/>
      <w:ind w:left="720" w:hanging="360"/>
    </w:pPr>
    <w:rPr>
      <w:rFonts w:ascii="Times New Roman" w:eastAsia="Times New Roman" w:hAnsi="Times New Roman" w:cs="Times New Roman"/>
      <w:b/>
      <w:sz w:val="36"/>
      <w:szCs w:val="20"/>
      <w:lang w:val="en-US" w:eastAsia="en-US"/>
    </w:rPr>
  </w:style>
  <w:style w:type="paragraph" w:customStyle="1" w:styleId="Sub-Title">
    <w:name w:val="Sub-Title"/>
    <w:basedOn w:val="Normal"/>
    <w:locked/>
    <w:rsid w:val="007039F3"/>
    <w:pPr>
      <w:tabs>
        <w:tab w:val="num" w:pos="0"/>
      </w:tabs>
      <w:spacing w:before="120" w:after="60" w:line="240" w:lineRule="auto"/>
    </w:pPr>
    <w:rPr>
      <w:rFonts w:ascii="Arial" w:eastAsia="Times New Roman" w:hAnsi="Arial" w:cs="Times New Roman"/>
      <w:b/>
      <w:i/>
      <w:sz w:val="24"/>
      <w:szCs w:val="20"/>
      <w:lang w:val="en-US" w:eastAsia="en-US"/>
    </w:rPr>
  </w:style>
  <w:style w:type="character" w:styleId="FootnoteReference">
    <w:name w:val="footnote reference"/>
    <w:semiHidden/>
    <w:rsid w:val="007039F3"/>
    <w:rPr>
      <w:rFonts w:ascii="Times New Roman" w:hAnsi="Times New Roman"/>
      <w:dstrike w:val="0"/>
      <w:sz w:val="22"/>
      <w:szCs w:val="22"/>
      <w:vertAlign w:val="superscript"/>
    </w:rPr>
  </w:style>
  <w:style w:type="paragraph" w:customStyle="1" w:styleId="Bullet">
    <w:name w:val="Bullet"/>
    <w:link w:val="BulletChar"/>
    <w:locked/>
    <w:rsid w:val="007039F3"/>
    <w:pPr>
      <w:numPr>
        <w:numId w:val="20"/>
      </w:numPr>
      <w:spacing w:before="60" w:after="60" w:line="240" w:lineRule="auto"/>
      <w:ind w:right="360"/>
      <w:jc w:val="center"/>
    </w:pPr>
    <w:rPr>
      <w:rFonts w:ascii="Times New Roman" w:eastAsia="Times New Roman" w:hAnsi="Times New Roman" w:cs="Times New Roman"/>
      <w:lang w:val="en-US" w:eastAsia="en-US"/>
    </w:rPr>
  </w:style>
  <w:style w:type="paragraph" w:customStyle="1" w:styleId="NumberItem">
    <w:name w:val="Number Item"/>
    <w:basedOn w:val="Normal"/>
    <w:locked/>
    <w:rsid w:val="007039F3"/>
    <w:pPr>
      <w:tabs>
        <w:tab w:val="num" w:pos="360"/>
      </w:tabs>
      <w:spacing w:before="120" w:after="120" w:line="240" w:lineRule="auto"/>
      <w:ind w:left="360" w:hanging="360"/>
    </w:pPr>
    <w:rPr>
      <w:rFonts w:ascii="Arial" w:eastAsia="Times New Roman" w:hAnsi="Arial" w:cs="Times New Roman"/>
      <w:sz w:val="20"/>
      <w:szCs w:val="24"/>
      <w:lang w:val="en-US" w:eastAsia="en-US"/>
    </w:rPr>
  </w:style>
  <w:style w:type="paragraph" w:styleId="NormalWeb">
    <w:name w:val="Normal (Web)"/>
    <w:basedOn w:val="Normal"/>
    <w:uiPriority w:val="99"/>
    <w:rsid w:val="007039F3"/>
    <w:pPr>
      <w:spacing w:before="100" w:beforeAutospacing="1" w:after="100" w:afterAutospacing="1" w:line="240" w:lineRule="auto"/>
    </w:pPr>
    <w:rPr>
      <w:rFonts w:ascii="Arial" w:eastAsia="Times New Roman" w:hAnsi="Arial" w:cs="Times New Roman"/>
      <w:sz w:val="24"/>
      <w:szCs w:val="24"/>
      <w:lang w:val="en-US" w:eastAsia="en-US"/>
    </w:rPr>
  </w:style>
  <w:style w:type="paragraph" w:customStyle="1" w:styleId="hcp9">
    <w:name w:val="hcp9"/>
    <w:basedOn w:val="Normal"/>
    <w:locked/>
    <w:rsid w:val="007039F3"/>
    <w:pPr>
      <w:spacing w:before="100" w:beforeAutospacing="1" w:after="100" w:afterAutospacing="1" w:line="240" w:lineRule="auto"/>
    </w:pPr>
    <w:rPr>
      <w:rFonts w:ascii="Arial" w:eastAsia="Times New Roman" w:hAnsi="Arial" w:cs="Times New Roman"/>
      <w:b/>
      <w:bCs/>
      <w:sz w:val="24"/>
      <w:szCs w:val="24"/>
      <w:lang w:val="en-US" w:eastAsia="en-US"/>
    </w:rPr>
  </w:style>
  <w:style w:type="paragraph" w:customStyle="1" w:styleId="hcp11">
    <w:name w:val="hcp11"/>
    <w:basedOn w:val="Normal"/>
    <w:locked/>
    <w:rsid w:val="007039F3"/>
    <w:pPr>
      <w:spacing w:before="100" w:beforeAutospacing="1" w:after="100" w:afterAutospacing="1" w:line="240" w:lineRule="auto"/>
    </w:pPr>
    <w:rPr>
      <w:rFonts w:ascii="Arial" w:eastAsia="Times New Roman" w:hAnsi="Arial" w:cs="Times New Roman"/>
      <w:b/>
      <w:bCs/>
      <w:sz w:val="28"/>
      <w:szCs w:val="28"/>
      <w:u w:val="single"/>
      <w:lang w:val="en-US" w:eastAsia="en-US"/>
    </w:rPr>
  </w:style>
  <w:style w:type="character" w:customStyle="1" w:styleId="hcp2">
    <w:name w:val="hcp2"/>
    <w:basedOn w:val="DefaultParagraphFont"/>
    <w:locked/>
    <w:rsid w:val="007039F3"/>
    <w:rPr>
      <w:i/>
      <w:iCs/>
    </w:rPr>
  </w:style>
  <w:style w:type="character" w:customStyle="1" w:styleId="expandtext">
    <w:name w:val="expandtext"/>
    <w:basedOn w:val="DefaultParagraphFont"/>
    <w:locked/>
    <w:rsid w:val="007039F3"/>
  </w:style>
  <w:style w:type="paragraph" w:customStyle="1" w:styleId="note0">
    <w:name w:val="note"/>
    <w:basedOn w:val="Normal"/>
    <w:locked/>
    <w:rsid w:val="007039F3"/>
    <w:pPr>
      <w:spacing w:before="100" w:beforeAutospacing="1" w:after="100" w:afterAutospacing="1" w:line="240" w:lineRule="auto"/>
    </w:pPr>
    <w:rPr>
      <w:rFonts w:ascii="Arial" w:eastAsia="Times New Roman" w:hAnsi="Arial" w:cs="Times New Roman"/>
      <w:sz w:val="24"/>
      <w:szCs w:val="24"/>
      <w:lang w:val="en-US" w:eastAsia="en-US"/>
    </w:rPr>
  </w:style>
  <w:style w:type="paragraph" w:customStyle="1" w:styleId="hcp5">
    <w:name w:val="hcp5"/>
    <w:basedOn w:val="Normal"/>
    <w:locked/>
    <w:rsid w:val="007039F3"/>
    <w:pPr>
      <w:spacing w:before="100" w:beforeAutospacing="1" w:after="100" w:afterAutospacing="1" w:line="240" w:lineRule="auto"/>
      <w:ind w:left="1350"/>
    </w:pPr>
    <w:rPr>
      <w:rFonts w:ascii="Arial" w:eastAsia="Times New Roman" w:hAnsi="Arial" w:cs="Times New Roman"/>
      <w:sz w:val="24"/>
      <w:szCs w:val="24"/>
      <w:lang w:val="en-US" w:eastAsia="en-US"/>
    </w:rPr>
  </w:style>
  <w:style w:type="paragraph" w:customStyle="1" w:styleId="hcp6">
    <w:name w:val="hcp6"/>
    <w:basedOn w:val="Normal"/>
    <w:locked/>
    <w:rsid w:val="007039F3"/>
    <w:pPr>
      <w:spacing w:before="100" w:beforeAutospacing="1" w:after="100" w:afterAutospacing="1" w:line="240" w:lineRule="auto"/>
      <w:ind w:left="1200"/>
    </w:pPr>
    <w:rPr>
      <w:rFonts w:ascii="Arial" w:eastAsia="Times New Roman" w:hAnsi="Arial" w:cs="Times New Roman"/>
      <w:color w:val="FF0000"/>
      <w:sz w:val="24"/>
      <w:szCs w:val="24"/>
      <w:lang w:val="en-US" w:eastAsia="en-US"/>
    </w:rPr>
  </w:style>
  <w:style w:type="paragraph" w:customStyle="1" w:styleId="hcp8">
    <w:name w:val="hcp8"/>
    <w:basedOn w:val="Normal"/>
    <w:locked/>
    <w:rsid w:val="007039F3"/>
    <w:pPr>
      <w:spacing w:before="100" w:beforeAutospacing="1" w:after="100" w:afterAutospacing="1" w:line="240" w:lineRule="auto"/>
    </w:pPr>
    <w:rPr>
      <w:rFonts w:ascii="Arial" w:eastAsia="Times New Roman" w:hAnsi="Arial" w:cs="Times New Roman"/>
      <w:color w:val="000000"/>
      <w:sz w:val="24"/>
      <w:szCs w:val="24"/>
      <w:lang w:val="en-US" w:eastAsia="en-US"/>
    </w:rPr>
  </w:style>
  <w:style w:type="character" w:customStyle="1" w:styleId="hcp4">
    <w:name w:val="hcp4"/>
    <w:basedOn w:val="DefaultParagraphFont"/>
    <w:locked/>
    <w:rsid w:val="007039F3"/>
    <w:rPr>
      <w:b/>
      <w:bCs/>
    </w:rPr>
  </w:style>
  <w:style w:type="character" w:customStyle="1" w:styleId="hcp7">
    <w:name w:val="hcp7"/>
    <w:basedOn w:val="DefaultParagraphFont"/>
    <w:locked/>
    <w:rsid w:val="007039F3"/>
    <w:rPr>
      <w:b/>
      <w:bCs/>
      <w:i/>
      <w:iCs/>
    </w:rPr>
  </w:style>
  <w:style w:type="character" w:customStyle="1" w:styleId="hcp3">
    <w:name w:val="hcp3"/>
    <w:basedOn w:val="DefaultParagraphFont"/>
    <w:locked/>
    <w:rsid w:val="007039F3"/>
    <w:rPr>
      <w:i/>
      <w:iCs/>
    </w:rPr>
  </w:style>
  <w:style w:type="character" w:customStyle="1" w:styleId="BulletChar">
    <w:name w:val="Bullet Char"/>
    <w:basedOn w:val="DefaultParagraphFont"/>
    <w:link w:val="Bullet"/>
    <w:rsid w:val="007039F3"/>
    <w:rPr>
      <w:rFonts w:ascii="Times New Roman" w:eastAsia="Times New Roman" w:hAnsi="Times New Roman" w:cs="Times New Roman"/>
      <w:lang w:val="en-US" w:eastAsia="en-US"/>
    </w:rPr>
  </w:style>
  <w:style w:type="paragraph" w:customStyle="1" w:styleId="Icon">
    <w:name w:val="Icon"/>
    <w:basedOn w:val="Normal"/>
    <w:next w:val="Normal"/>
    <w:rsid w:val="007039F3"/>
    <w:pPr>
      <w:spacing w:before="20" w:after="40" w:line="240" w:lineRule="auto"/>
      <w:ind w:left="360"/>
    </w:pPr>
    <w:rPr>
      <w:rFonts w:ascii="Arial" w:eastAsia="Times New Roman" w:hAnsi="Arial" w:cs="Times New Roman"/>
      <w:sz w:val="20"/>
      <w:szCs w:val="20"/>
      <w:lang w:val="en-US" w:eastAsia="en-US"/>
    </w:rPr>
  </w:style>
  <w:style w:type="paragraph" w:customStyle="1" w:styleId="ListBullet6">
    <w:name w:val="List Bullet 6"/>
    <w:basedOn w:val="ListBullet5"/>
    <w:rsid w:val="007039F3"/>
    <w:pPr>
      <w:numPr>
        <w:numId w:val="21"/>
      </w:numPr>
    </w:pPr>
    <w:rPr>
      <w:lang w:val="en-US" w:eastAsia="en-US"/>
    </w:rPr>
  </w:style>
  <w:style w:type="paragraph" w:customStyle="1" w:styleId="ListBullet7">
    <w:name w:val="List Bullet 7"/>
    <w:basedOn w:val="ListBullet6"/>
    <w:rsid w:val="007039F3"/>
    <w:pPr>
      <w:tabs>
        <w:tab w:val="num" w:pos="2880"/>
      </w:tabs>
      <w:ind w:left="2880"/>
    </w:pPr>
  </w:style>
  <w:style w:type="character" w:styleId="CommentReference">
    <w:name w:val="annotation reference"/>
    <w:basedOn w:val="DefaultParagraphFont"/>
    <w:uiPriority w:val="99"/>
    <w:semiHidden/>
    <w:rsid w:val="007039F3"/>
    <w:rPr>
      <w:sz w:val="16"/>
      <w:szCs w:val="16"/>
    </w:rPr>
  </w:style>
  <w:style w:type="paragraph" w:styleId="CommentText">
    <w:name w:val="annotation text"/>
    <w:basedOn w:val="Normal"/>
    <w:link w:val="CommentTextChar"/>
    <w:uiPriority w:val="99"/>
    <w:semiHidden/>
    <w:rsid w:val="007039F3"/>
    <w:pPr>
      <w:spacing w:before="60" w:after="60" w:line="240" w:lineRule="auto"/>
    </w:pPr>
    <w:rPr>
      <w:rFonts w:ascii="Arial" w:eastAsia="Times New Roman" w:hAnsi="Arial" w:cs="Times New Roman"/>
      <w:sz w:val="20"/>
      <w:szCs w:val="20"/>
      <w:lang w:val="en-US" w:eastAsia="en-US"/>
    </w:rPr>
  </w:style>
  <w:style w:type="character" w:customStyle="1" w:styleId="CommentTextChar">
    <w:name w:val="Comment Text Char"/>
    <w:basedOn w:val="DefaultParagraphFont"/>
    <w:link w:val="CommentText"/>
    <w:uiPriority w:val="99"/>
    <w:semiHidden/>
    <w:rsid w:val="007039F3"/>
    <w:rPr>
      <w:rFonts w:ascii="Arial" w:eastAsia="Times New Roman" w:hAnsi="Arial" w:cs="Times New Roman"/>
      <w:sz w:val="20"/>
      <w:szCs w:val="20"/>
      <w:lang w:val="en-US" w:eastAsia="en-US"/>
    </w:rPr>
  </w:style>
  <w:style w:type="paragraph" w:styleId="CommentSubject">
    <w:name w:val="annotation subject"/>
    <w:basedOn w:val="CommentText"/>
    <w:next w:val="CommentText"/>
    <w:link w:val="CommentSubjectChar"/>
    <w:semiHidden/>
    <w:rsid w:val="007039F3"/>
    <w:rPr>
      <w:b/>
      <w:bCs/>
    </w:rPr>
  </w:style>
  <w:style w:type="character" w:customStyle="1" w:styleId="CommentSubjectChar">
    <w:name w:val="Comment Subject Char"/>
    <w:basedOn w:val="CommentTextChar"/>
    <w:link w:val="CommentSubject"/>
    <w:semiHidden/>
    <w:rsid w:val="007039F3"/>
    <w:rPr>
      <w:rFonts w:ascii="Arial" w:eastAsia="Times New Roman" w:hAnsi="Arial" w:cs="Times New Roman"/>
      <w:b/>
      <w:bCs/>
      <w:sz w:val="20"/>
      <w:szCs w:val="20"/>
      <w:lang w:val="en-US" w:eastAsia="en-US"/>
    </w:rPr>
  </w:style>
  <w:style w:type="character" w:customStyle="1" w:styleId="StyleRed">
    <w:name w:val="Style Red"/>
    <w:basedOn w:val="DefaultParagraphFont"/>
    <w:locked/>
    <w:rsid w:val="007039F3"/>
    <w:rPr>
      <w:color w:val="FF0000"/>
    </w:rPr>
  </w:style>
  <w:style w:type="paragraph" w:customStyle="1" w:styleId="TopicTextIndent">
    <w:name w:val="Topic Text Indent"/>
    <w:basedOn w:val="Normal"/>
    <w:locked/>
    <w:rsid w:val="007039F3"/>
    <w:pPr>
      <w:spacing w:before="120" w:after="0" w:line="240" w:lineRule="auto"/>
      <w:ind w:left="302" w:right="130"/>
    </w:pPr>
    <w:rPr>
      <w:rFonts w:ascii="Arial" w:eastAsia="Times New Roman" w:hAnsi="Arial" w:cs="Times New Roman"/>
      <w:sz w:val="20"/>
      <w:szCs w:val="20"/>
      <w:lang w:val="en-US" w:eastAsia="en-US" w:bidi="he-IL"/>
    </w:rPr>
  </w:style>
  <w:style w:type="paragraph" w:customStyle="1" w:styleId="TopicTextBulleted">
    <w:name w:val="Topic Text Bulleted"/>
    <w:basedOn w:val="Normal"/>
    <w:link w:val="TopicTextBulletedChar"/>
    <w:locked/>
    <w:rsid w:val="007039F3"/>
    <w:pPr>
      <w:tabs>
        <w:tab w:val="left" w:pos="302"/>
        <w:tab w:val="left" w:pos="720"/>
        <w:tab w:val="num" w:pos="806"/>
        <w:tab w:val="left" w:pos="936"/>
      </w:tabs>
      <w:spacing w:before="120" w:after="0" w:line="240" w:lineRule="auto"/>
      <w:ind w:left="936" w:right="130" w:hanging="216"/>
    </w:pPr>
    <w:rPr>
      <w:rFonts w:ascii="Arial" w:eastAsia="Times New Roman" w:hAnsi="Arial" w:cs="Times New Roman"/>
      <w:sz w:val="20"/>
      <w:szCs w:val="20"/>
      <w:lang w:val="en-US" w:eastAsia="en-US" w:bidi="he-IL"/>
    </w:rPr>
  </w:style>
  <w:style w:type="character" w:customStyle="1" w:styleId="TopicTextBulletedChar">
    <w:name w:val="Topic Text Bulleted Char"/>
    <w:basedOn w:val="DefaultParagraphFont"/>
    <w:link w:val="TopicTextBulleted"/>
    <w:rsid w:val="007039F3"/>
    <w:rPr>
      <w:rFonts w:ascii="Arial" w:eastAsia="Times New Roman" w:hAnsi="Arial" w:cs="Times New Roman"/>
      <w:sz w:val="20"/>
      <w:szCs w:val="20"/>
      <w:lang w:val="en-US" w:eastAsia="en-US" w:bidi="he-IL"/>
    </w:rPr>
  </w:style>
  <w:style w:type="paragraph" w:customStyle="1" w:styleId="TopicTextNumbered">
    <w:name w:val="Topic Text Numbered"/>
    <w:basedOn w:val="Normal"/>
    <w:link w:val="TopicTextNumberedChar"/>
    <w:locked/>
    <w:rsid w:val="007039F3"/>
    <w:pPr>
      <w:numPr>
        <w:numId w:val="22"/>
      </w:numPr>
      <w:tabs>
        <w:tab w:val="clear" w:pos="360"/>
        <w:tab w:val="left" w:pos="302"/>
        <w:tab w:val="left" w:pos="504"/>
        <w:tab w:val="num" w:pos="720"/>
      </w:tabs>
      <w:spacing w:before="120" w:after="0" w:line="240" w:lineRule="auto"/>
      <w:ind w:left="720" w:right="130" w:hanging="360"/>
    </w:pPr>
    <w:rPr>
      <w:rFonts w:ascii="Arial" w:eastAsia="Times New Roman" w:hAnsi="Arial" w:cs="Times New Roman"/>
      <w:sz w:val="20"/>
      <w:szCs w:val="20"/>
      <w:lang w:val="en-US" w:eastAsia="en-US" w:bidi="he-IL"/>
    </w:rPr>
  </w:style>
  <w:style w:type="character" w:customStyle="1" w:styleId="TopicTextNumberedChar">
    <w:name w:val="Topic Text Numbered Char"/>
    <w:basedOn w:val="DefaultParagraphFont"/>
    <w:link w:val="TopicTextNumbered"/>
    <w:rsid w:val="007039F3"/>
    <w:rPr>
      <w:rFonts w:ascii="Arial" w:eastAsia="Times New Roman" w:hAnsi="Arial" w:cs="Times New Roman"/>
      <w:sz w:val="20"/>
      <w:szCs w:val="20"/>
      <w:lang w:val="en-US" w:eastAsia="en-US" w:bidi="he-IL"/>
    </w:rPr>
  </w:style>
  <w:style w:type="character" w:customStyle="1" w:styleId="TopicTextBulletIndentChar">
    <w:name w:val="Topic Text Bullet Indent Char"/>
    <w:basedOn w:val="TopicTextBulletedChar"/>
    <w:link w:val="TopicTextBulletIndent"/>
    <w:rsid w:val="007039F3"/>
    <w:rPr>
      <w:rFonts w:ascii="Arial" w:eastAsia="Times New Roman" w:hAnsi="Arial" w:cs="Times New Roman"/>
      <w:sz w:val="20"/>
      <w:szCs w:val="20"/>
      <w:lang w:val="en-US" w:eastAsia="en-US" w:bidi="he-IL"/>
    </w:rPr>
  </w:style>
  <w:style w:type="paragraph" w:customStyle="1" w:styleId="TopicTextBulletIndent">
    <w:name w:val="Topic Text Bullet Indent"/>
    <w:basedOn w:val="TopicTextBulleted"/>
    <w:next w:val="Normal"/>
    <w:link w:val="TopicTextBulletIndentChar"/>
    <w:locked/>
    <w:rsid w:val="007039F3"/>
    <w:pPr>
      <w:ind w:left="1440" w:hanging="360"/>
    </w:pPr>
  </w:style>
  <w:style w:type="paragraph" w:customStyle="1" w:styleId="TopicTextIndentLeft075">
    <w:name w:val="Topic Text Indent + Left:  0.75&quot;"/>
    <w:basedOn w:val="TopicTextIndent"/>
    <w:locked/>
    <w:rsid w:val="007039F3"/>
    <w:pPr>
      <w:ind w:left="1080"/>
    </w:pPr>
  </w:style>
  <w:style w:type="paragraph" w:styleId="DocumentMap">
    <w:name w:val="Document Map"/>
    <w:basedOn w:val="Normal"/>
    <w:link w:val="DocumentMapChar"/>
    <w:semiHidden/>
    <w:rsid w:val="007039F3"/>
    <w:pPr>
      <w:shd w:val="clear" w:color="auto" w:fill="000080"/>
      <w:spacing w:before="120" w:after="120" w:line="240" w:lineRule="auto"/>
    </w:pPr>
    <w:rPr>
      <w:rFonts w:ascii="Tahoma" w:eastAsia="Times New Roman" w:hAnsi="Tahoma" w:cs="Tahoma"/>
      <w:sz w:val="20"/>
      <w:szCs w:val="20"/>
      <w:lang w:val="en-US" w:eastAsia="en-US"/>
    </w:rPr>
  </w:style>
  <w:style w:type="character" w:customStyle="1" w:styleId="DocumentMapChar">
    <w:name w:val="Document Map Char"/>
    <w:basedOn w:val="DefaultParagraphFont"/>
    <w:link w:val="DocumentMap"/>
    <w:semiHidden/>
    <w:rsid w:val="007039F3"/>
    <w:rPr>
      <w:rFonts w:ascii="Tahoma" w:eastAsia="Times New Roman" w:hAnsi="Tahoma" w:cs="Tahoma"/>
      <w:sz w:val="20"/>
      <w:szCs w:val="20"/>
      <w:shd w:val="clear" w:color="auto" w:fill="000080"/>
      <w:lang w:val="en-US" w:eastAsia="en-US"/>
    </w:rPr>
  </w:style>
  <w:style w:type="character" w:styleId="Strong">
    <w:name w:val="Strong"/>
    <w:basedOn w:val="DefaultParagraphFont"/>
    <w:uiPriority w:val="22"/>
    <w:qFormat/>
    <w:rsid w:val="007039F3"/>
    <w:rPr>
      <w:b/>
      <w:bCs/>
    </w:rPr>
  </w:style>
  <w:style w:type="paragraph" w:customStyle="1" w:styleId="AddressInfo">
    <w:name w:val="Address Info"/>
    <w:qFormat/>
    <w:locked/>
    <w:rsid w:val="007039F3"/>
    <w:pPr>
      <w:spacing w:before="60" w:after="40" w:line="240" w:lineRule="auto"/>
      <w:ind w:left="7920" w:right="360" w:hanging="5040"/>
      <w:jc w:val="center"/>
    </w:pPr>
    <w:rPr>
      <w:rFonts w:ascii="Times New Roman" w:eastAsia="Times New Roman" w:hAnsi="Times New Roman" w:cs="Times New Roman"/>
      <w:szCs w:val="20"/>
      <w:lang w:val="en-US" w:eastAsia="en-US"/>
    </w:rPr>
  </w:style>
  <w:style w:type="paragraph" w:customStyle="1" w:styleId="TitleHeader">
    <w:name w:val="Title Header"/>
    <w:qFormat/>
    <w:locked/>
    <w:rsid w:val="007039F3"/>
    <w:pPr>
      <w:pBdr>
        <w:bottom w:val="single" w:sz="4" w:space="1" w:color="auto"/>
      </w:pBdr>
      <w:spacing w:before="60" w:after="40" w:line="240" w:lineRule="auto"/>
      <w:ind w:left="7920" w:right="360" w:hanging="5040"/>
      <w:jc w:val="center"/>
    </w:pPr>
    <w:rPr>
      <w:rFonts w:ascii="Times New Roman" w:eastAsia="Times New Roman" w:hAnsi="Times New Roman" w:cs="Times New Roman"/>
      <w:sz w:val="20"/>
      <w:szCs w:val="20"/>
      <w:lang w:val="en-US" w:eastAsia="en-US"/>
    </w:rPr>
  </w:style>
  <w:style w:type="paragraph" w:customStyle="1" w:styleId="SignatureLine">
    <w:name w:val="Signature Line"/>
    <w:next w:val="Body"/>
    <w:locked/>
    <w:rsid w:val="007039F3"/>
    <w:pPr>
      <w:pBdr>
        <w:bottom w:val="single" w:sz="4" w:space="1" w:color="auto"/>
      </w:pBdr>
      <w:spacing w:before="60" w:after="40" w:line="240" w:lineRule="auto"/>
      <w:ind w:left="7920" w:hanging="5040"/>
      <w:jc w:val="center"/>
    </w:pPr>
    <w:rPr>
      <w:rFonts w:ascii="Times New Roman" w:eastAsia="Times New Roman" w:hAnsi="Times New Roman" w:cs="Times New Roman"/>
      <w:szCs w:val="20"/>
      <w:lang w:val="en-US" w:eastAsia="en-US"/>
    </w:rPr>
  </w:style>
  <w:style w:type="paragraph" w:styleId="Date">
    <w:name w:val="Date"/>
    <w:basedOn w:val="Normal"/>
    <w:next w:val="Normal"/>
    <w:link w:val="DateChar"/>
    <w:rsid w:val="007039F3"/>
    <w:pPr>
      <w:spacing w:before="120" w:after="120" w:line="240" w:lineRule="auto"/>
    </w:pPr>
    <w:rPr>
      <w:rFonts w:ascii="Arial" w:eastAsia="Times New Roman" w:hAnsi="Arial" w:cs="Times New Roman"/>
      <w:sz w:val="20"/>
      <w:szCs w:val="20"/>
      <w:lang w:val="en-US" w:eastAsia="en-US"/>
    </w:rPr>
  </w:style>
  <w:style w:type="character" w:customStyle="1" w:styleId="DateChar">
    <w:name w:val="Date Char"/>
    <w:basedOn w:val="DefaultParagraphFont"/>
    <w:link w:val="Date"/>
    <w:rsid w:val="007039F3"/>
    <w:rPr>
      <w:rFonts w:ascii="Arial" w:eastAsia="Times New Roman" w:hAnsi="Arial" w:cs="Times New Roman"/>
      <w:sz w:val="20"/>
      <w:szCs w:val="20"/>
      <w:lang w:val="en-US" w:eastAsia="en-US"/>
    </w:rPr>
  </w:style>
  <w:style w:type="paragraph" w:styleId="NoSpacing">
    <w:name w:val="No Spacing"/>
    <w:uiPriority w:val="1"/>
    <w:qFormat/>
    <w:rsid w:val="007039F3"/>
    <w:pPr>
      <w:spacing w:before="60" w:after="40" w:line="240" w:lineRule="auto"/>
      <w:ind w:left="7920" w:right="360" w:hanging="5040"/>
      <w:jc w:val="center"/>
    </w:pPr>
    <w:rPr>
      <w:rFonts w:ascii="Times New Roman" w:eastAsia="Times New Roman" w:hAnsi="Times New Roman" w:cs="Times New Roman"/>
      <w:szCs w:val="20"/>
      <w:lang w:val="en-US" w:eastAsia="en-US"/>
    </w:rPr>
  </w:style>
  <w:style w:type="paragraph" w:styleId="BlockText">
    <w:name w:val="Block Text"/>
    <w:basedOn w:val="Normal"/>
    <w:rsid w:val="007039F3"/>
    <w:pPr>
      <w:spacing w:before="120" w:after="120" w:line="240" w:lineRule="auto"/>
    </w:pPr>
    <w:rPr>
      <w:rFonts w:ascii="Arial" w:eastAsia="Times New Roman" w:hAnsi="Arial" w:cs="Times New Roman"/>
      <w:sz w:val="20"/>
      <w:szCs w:val="20"/>
      <w:lang w:val="en-US" w:eastAsia="en-US"/>
    </w:rPr>
  </w:style>
  <w:style w:type="numbering" w:styleId="111111">
    <w:name w:val="Outline List 2"/>
    <w:basedOn w:val="NoList"/>
    <w:rsid w:val="007039F3"/>
    <w:pPr>
      <w:numPr>
        <w:numId w:val="24"/>
      </w:numPr>
    </w:pPr>
  </w:style>
  <w:style w:type="paragraph" w:customStyle="1" w:styleId="Appendix1">
    <w:name w:val="Appendix 1"/>
    <w:next w:val="Body"/>
    <w:qFormat/>
    <w:rsid w:val="007039F3"/>
    <w:pPr>
      <w:pageBreakBefore/>
      <w:spacing w:after="0" w:line="240" w:lineRule="auto"/>
    </w:pPr>
    <w:rPr>
      <w:rFonts w:ascii="Arial" w:eastAsia="Times New Roman" w:hAnsi="Arial" w:cs="Times New Roman"/>
      <w:b/>
      <w:sz w:val="32"/>
      <w:szCs w:val="20"/>
      <w:lang w:val="en-US" w:eastAsia="en-US"/>
    </w:rPr>
  </w:style>
  <w:style w:type="paragraph" w:customStyle="1" w:styleId="Style10ptItalicBlue">
    <w:name w:val="Style 10 pt Italic Blue"/>
    <w:basedOn w:val="Normal"/>
    <w:link w:val="Style10ptItalicBlueCharChar"/>
    <w:locked/>
    <w:rsid w:val="007039F3"/>
    <w:pPr>
      <w:keepNext/>
      <w:widowControl w:val="0"/>
      <w:numPr>
        <w:numId w:val="23"/>
      </w:numPr>
      <w:spacing w:beforeLines="60" w:before="120" w:afterLines="60" w:after="120" w:line="240" w:lineRule="auto"/>
      <w:jc w:val="both"/>
    </w:pPr>
    <w:rPr>
      <w:rFonts w:ascii="Arial" w:eastAsia="Times New Roman" w:hAnsi="Arial" w:cs="Times New Roman"/>
      <w:i/>
      <w:iCs/>
      <w:color w:val="0000FF"/>
      <w:sz w:val="20"/>
      <w:szCs w:val="20"/>
      <w:lang w:val="en-US" w:eastAsia="en-US"/>
    </w:rPr>
  </w:style>
  <w:style w:type="character" w:customStyle="1" w:styleId="Style10ptItalicBlueCharChar">
    <w:name w:val="Style 10 pt Italic Blue Char Char"/>
    <w:basedOn w:val="DefaultParagraphFont"/>
    <w:link w:val="Style10ptItalicBlue"/>
    <w:rsid w:val="007039F3"/>
    <w:rPr>
      <w:rFonts w:ascii="Arial" w:eastAsia="Times New Roman" w:hAnsi="Arial" w:cs="Times New Roman"/>
      <w:i/>
      <w:iCs/>
      <w:color w:val="0000FF"/>
      <w:sz w:val="20"/>
      <w:szCs w:val="20"/>
      <w:lang w:val="en-US" w:eastAsia="en-US"/>
    </w:rPr>
  </w:style>
  <w:style w:type="character" w:customStyle="1" w:styleId="InstructionALT">
    <w:name w:val="InstructionALT"/>
    <w:basedOn w:val="DefaultParagraphFont"/>
    <w:uiPriority w:val="1"/>
    <w:qFormat/>
    <w:rsid w:val="007039F3"/>
    <w:rPr>
      <w:rFonts w:ascii="Arial" w:hAnsi="Arial"/>
      <w:i/>
      <w:color w:val="0070C0"/>
      <w:sz w:val="20"/>
    </w:rPr>
  </w:style>
  <w:style w:type="paragraph" w:customStyle="1" w:styleId="ColumnHead">
    <w:name w:val="ColumnHead"/>
    <w:basedOn w:val="Heading7"/>
    <w:qFormat/>
    <w:rsid w:val="007039F3"/>
    <w:pPr>
      <w:numPr>
        <w:ilvl w:val="0"/>
        <w:numId w:val="0"/>
      </w:numPr>
      <w:jc w:val="center"/>
    </w:pPr>
    <w:rPr>
      <w:rFonts w:cs="Arial"/>
      <w:b/>
      <w:sz w:val="16"/>
      <w:szCs w:val="16"/>
      <w:lang w:val="en-US" w:eastAsia="en-US"/>
    </w:rPr>
  </w:style>
  <w:style w:type="paragraph" w:styleId="PlainText">
    <w:name w:val="Plain Text"/>
    <w:basedOn w:val="Normal"/>
    <w:link w:val="PlainTextChar"/>
    <w:rsid w:val="007039F3"/>
    <w:pPr>
      <w:spacing w:before="120" w:after="120" w:line="240" w:lineRule="auto"/>
    </w:pPr>
    <w:rPr>
      <w:rFonts w:ascii="Courier New" w:eastAsia="Times New Roman" w:hAnsi="Courier New" w:cs="Courier New"/>
      <w:sz w:val="20"/>
      <w:szCs w:val="20"/>
      <w:lang w:val="en-US" w:eastAsia="en-US"/>
    </w:rPr>
  </w:style>
  <w:style w:type="character" w:customStyle="1" w:styleId="PlainTextChar">
    <w:name w:val="Plain Text Char"/>
    <w:basedOn w:val="DefaultParagraphFont"/>
    <w:link w:val="PlainText"/>
    <w:rsid w:val="007039F3"/>
    <w:rPr>
      <w:rFonts w:ascii="Courier New" w:eastAsia="Times New Roman" w:hAnsi="Courier New" w:cs="Courier New"/>
      <w:sz w:val="20"/>
      <w:szCs w:val="20"/>
      <w:lang w:val="en-US" w:eastAsia="en-US"/>
    </w:rPr>
  </w:style>
  <w:style w:type="paragraph" w:styleId="TOCHeading">
    <w:name w:val="TOC Heading"/>
    <w:basedOn w:val="Heading1"/>
    <w:next w:val="Normal"/>
    <w:uiPriority w:val="39"/>
    <w:unhideWhenUsed/>
    <w:qFormat/>
    <w:rsid w:val="007039F3"/>
    <w:pPr>
      <w:keepLines/>
      <w:numPr>
        <w:numId w:val="0"/>
      </w:numPr>
      <w:spacing w:before="480" w:after="0"/>
      <w:outlineLvl w:val="9"/>
    </w:pPr>
    <w:rPr>
      <w:rFonts w:eastAsiaTheme="majorEastAsia" w:cstheme="majorBidi"/>
      <w:bCs/>
      <w:kern w:val="0"/>
      <w:sz w:val="28"/>
      <w:szCs w:val="28"/>
      <w:lang w:val="en-US" w:eastAsia="en-US"/>
    </w:rPr>
  </w:style>
  <w:style w:type="character" w:styleId="FollowedHyperlink">
    <w:name w:val="FollowedHyperlink"/>
    <w:basedOn w:val="DefaultParagraphFont"/>
    <w:rsid w:val="007039F3"/>
    <w:rPr>
      <w:color w:val="800080" w:themeColor="followedHyperlink"/>
      <w:u w:val="single"/>
    </w:rPr>
  </w:style>
  <w:style w:type="paragraph" w:styleId="BodyText2">
    <w:name w:val="Body Text 2"/>
    <w:basedOn w:val="Normal"/>
    <w:link w:val="BodyText2Char"/>
    <w:rsid w:val="007039F3"/>
    <w:pPr>
      <w:spacing w:before="120" w:after="120" w:line="480" w:lineRule="auto"/>
    </w:pPr>
    <w:rPr>
      <w:rFonts w:ascii="Arial" w:eastAsia="Times New Roman" w:hAnsi="Arial" w:cs="Times New Roman"/>
      <w:sz w:val="20"/>
      <w:szCs w:val="20"/>
      <w:lang w:val="en-US" w:eastAsia="en-US"/>
    </w:rPr>
  </w:style>
  <w:style w:type="character" w:customStyle="1" w:styleId="BodyText2Char">
    <w:name w:val="Body Text 2 Char"/>
    <w:basedOn w:val="DefaultParagraphFont"/>
    <w:link w:val="BodyText2"/>
    <w:rsid w:val="007039F3"/>
    <w:rPr>
      <w:rFonts w:ascii="Arial" w:eastAsia="Times New Roman" w:hAnsi="Arial" w:cs="Times New Roman"/>
      <w:sz w:val="20"/>
      <w:szCs w:val="20"/>
      <w:lang w:val="en-US" w:eastAsia="en-US"/>
    </w:rPr>
  </w:style>
  <w:style w:type="paragraph" w:styleId="Revision">
    <w:name w:val="Revision"/>
    <w:hidden/>
    <w:uiPriority w:val="99"/>
    <w:semiHidden/>
    <w:rsid w:val="007039F3"/>
    <w:pPr>
      <w:spacing w:after="0" w:line="240" w:lineRule="auto"/>
    </w:pPr>
    <w:rPr>
      <w:rFonts w:ascii="Arial" w:eastAsia="Times New Roman" w:hAnsi="Arial" w:cs="Times New Roman"/>
      <w:color w:val="000000"/>
      <w:sz w:val="18"/>
      <w:szCs w:val="24"/>
      <w:lang w:eastAsia="en-US"/>
    </w:rPr>
  </w:style>
  <w:style w:type="character" w:styleId="IntenseReference">
    <w:name w:val="Intense Reference"/>
    <w:basedOn w:val="DefaultParagraphFont"/>
    <w:uiPriority w:val="32"/>
    <w:qFormat/>
    <w:rsid w:val="007039F3"/>
    <w:rPr>
      <w:b/>
      <w:bCs/>
      <w:smallCaps/>
      <w:color w:val="C0504D" w:themeColor="accent2"/>
      <w:spacing w:val="5"/>
      <w:u w:val="single"/>
    </w:rPr>
  </w:style>
  <w:style w:type="character" w:styleId="HTMLCode">
    <w:name w:val="HTML Code"/>
    <w:basedOn w:val="DefaultParagraphFont"/>
    <w:uiPriority w:val="99"/>
    <w:rsid w:val="007039F3"/>
    <w:rPr>
      <w:rFonts w:ascii="Consolas" w:hAnsi="Consolas" w:cs="Consolas"/>
      <w:sz w:val="20"/>
      <w:szCs w:val="20"/>
    </w:rPr>
  </w:style>
  <w:style w:type="character" w:styleId="SubtleReference">
    <w:name w:val="Subtle Reference"/>
    <w:basedOn w:val="DefaultParagraphFont"/>
    <w:uiPriority w:val="31"/>
    <w:qFormat/>
    <w:rsid w:val="007039F3"/>
    <w:rPr>
      <w:smallCaps/>
      <w:color w:val="C0504D" w:themeColor="accent2"/>
      <w:u w:val="single"/>
    </w:rPr>
  </w:style>
  <w:style w:type="character" w:styleId="UnresolvedMention">
    <w:name w:val="Unresolved Mention"/>
    <w:basedOn w:val="DefaultParagraphFont"/>
    <w:uiPriority w:val="99"/>
    <w:semiHidden/>
    <w:unhideWhenUsed/>
    <w:rsid w:val="00EE4200"/>
    <w:rPr>
      <w:color w:val="808080"/>
      <w:shd w:val="clear" w:color="auto" w:fill="E6E6E6"/>
    </w:rPr>
  </w:style>
  <w:style w:type="paragraph" w:styleId="HTMLPreformatted">
    <w:name w:val="HTML Preformatted"/>
    <w:basedOn w:val="Normal"/>
    <w:link w:val="HTMLPreformattedChar"/>
    <w:uiPriority w:val="99"/>
    <w:semiHidden/>
    <w:unhideWhenUsed/>
    <w:rsid w:val="00D9447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pPr>
    <w:rPr>
      <w:rFonts w:ascii="Consolas" w:eastAsiaTheme="minorHAnsi" w:hAnsi="Consolas" w:cs="Consolas"/>
      <w:color w:val="000000"/>
      <w:sz w:val="23"/>
      <w:szCs w:val="23"/>
    </w:rPr>
  </w:style>
  <w:style w:type="character" w:customStyle="1" w:styleId="HTMLPreformattedChar">
    <w:name w:val="HTML Preformatted Char"/>
    <w:basedOn w:val="DefaultParagraphFont"/>
    <w:link w:val="HTMLPreformatted"/>
    <w:uiPriority w:val="99"/>
    <w:semiHidden/>
    <w:rsid w:val="00D9447C"/>
    <w:rPr>
      <w:rFonts w:ascii="Consolas" w:eastAsiaTheme="minorHAnsi" w:hAnsi="Consolas" w:cs="Consolas"/>
      <w:color w:val="000000"/>
      <w:sz w:val="23"/>
      <w:szCs w:val="23"/>
      <w:shd w:val="clear" w:color="auto" w:fill="F5F5F5"/>
    </w:rPr>
  </w:style>
  <w:style w:type="paragraph" w:customStyle="1" w:styleId="paragraph">
    <w:name w:val="paragraph"/>
    <w:basedOn w:val="Normal"/>
    <w:rsid w:val="0007481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normaltextrun">
    <w:name w:val="normaltextrun"/>
    <w:basedOn w:val="DefaultParagraphFont"/>
    <w:rsid w:val="00074811"/>
  </w:style>
  <w:style w:type="character" w:customStyle="1" w:styleId="eop">
    <w:name w:val="eop"/>
    <w:basedOn w:val="DefaultParagraphFont"/>
    <w:rsid w:val="00074811"/>
  </w:style>
  <w:style w:type="paragraph" w:customStyle="1" w:styleId="NormalIndent1">
    <w:name w:val="Normal Indent 1"/>
    <w:basedOn w:val="Normal"/>
    <w:link w:val="NormalIndent1Char"/>
    <w:uiPriority w:val="99"/>
    <w:rsid w:val="002C45B4"/>
    <w:pPr>
      <w:autoSpaceDE w:val="0"/>
      <w:autoSpaceDN w:val="0"/>
      <w:adjustRightInd w:val="0"/>
      <w:spacing w:after="0" w:line="240" w:lineRule="auto"/>
      <w:ind w:left="425"/>
    </w:pPr>
    <w:rPr>
      <w:rFonts w:ascii="Arial" w:eastAsia="Times New Roman" w:hAnsi="Arial" w:cs="Arial"/>
      <w:color w:val="000000"/>
      <w:sz w:val="18"/>
      <w:szCs w:val="18"/>
    </w:rPr>
  </w:style>
  <w:style w:type="paragraph" w:customStyle="1" w:styleId="ExorHeading3">
    <w:name w:val="Exor Heading 3"/>
    <w:next w:val="NormalIndent2"/>
    <w:uiPriority w:val="99"/>
    <w:rsid w:val="002C45B4"/>
    <w:pPr>
      <w:numPr>
        <w:ilvl w:val="2"/>
        <w:numId w:val="57"/>
      </w:numPr>
      <w:spacing w:after="0" w:line="240" w:lineRule="auto"/>
    </w:pPr>
    <w:rPr>
      <w:rFonts w:ascii="Arial Bold" w:eastAsia="Times New Roman" w:hAnsi="Arial Bold" w:cs="Arial"/>
      <w:b/>
      <w:color w:val="006666"/>
      <w:sz w:val="20"/>
      <w:szCs w:val="18"/>
    </w:rPr>
  </w:style>
  <w:style w:type="paragraph" w:customStyle="1" w:styleId="NormalIndent2">
    <w:name w:val="Normal Indent 2"/>
    <w:uiPriority w:val="99"/>
    <w:rsid w:val="002C45B4"/>
    <w:pPr>
      <w:spacing w:after="0" w:line="240" w:lineRule="auto"/>
      <w:ind w:left="851"/>
    </w:pPr>
    <w:rPr>
      <w:rFonts w:ascii="Arial" w:eastAsia="Times New Roman" w:hAnsi="Arial" w:cs="Times New Roman"/>
      <w:color w:val="000000"/>
      <w:sz w:val="18"/>
      <w:szCs w:val="24"/>
      <w:lang w:eastAsia="en-US"/>
    </w:rPr>
  </w:style>
  <w:style w:type="paragraph" w:customStyle="1" w:styleId="ExorHeading2">
    <w:name w:val="Exor Heading 2"/>
    <w:next w:val="NormalIndent1"/>
    <w:uiPriority w:val="99"/>
    <w:rsid w:val="002C45B4"/>
    <w:pPr>
      <w:numPr>
        <w:ilvl w:val="1"/>
        <w:numId w:val="57"/>
      </w:numPr>
      <w:spacing w:before="200" w:line="240" w:lineRule="auto"/>
    </w:pPr>
    <w:rPr>
      <w:rFonts w:ascii="Arial" w:eastAsia="Times New Roman" w:hAnsi="Arial" w:cs="Arial"/>
      <w:b/>
      <w:bCs/>
      <w:color w:val="006666"/>
      <w:lang w:eastAsia="en-US"/>
    </w:rPr>
  </w:style>
  <w:style w:type="paragraph" w:customStyle="1" w:styleId="ExorHeading">
    <w:name w:val="Exor Heading"/>
    <w:basedOn w:val="Normal"/>
    <w:uiPriority w:val="99"/>
    <w:rsid w:val="002C45B4"/>
    <w:pPr>
      <w:numPr>
        <w:numId w:val="57"/>
      </w:numPr>
      <w:autoSpaceDE w:val="0"/>
      <w:autoSpaceDN w:val="0"/>
      <w:adjustRightInd w:val="0"/>
      <w:spacing w:after="360" w:line="240" w:lineRule="auto"/>
    </w:pPr>
    <w:rPr>
      <w:rFonts w:ascii="Arial" w:eastAsia="Times New Roman" w:hAnsi="Arial" w:cs="Arial"/>
      <w:color w:val="006361"/>
      <w:sz w:val="30"/>
      <w:szCs w:val="30"/>
    </w:rPr>
  </w:style>
  <w:style w:type="paragraph" w:customStyle="1" w:styleId="5PlainTextCharChar">
    <w:name w:val="5 Plain Text Char Char"/>
    <w:rsid w:val="002C45B4"/>
    <w:pPr>
      <w:tabs>
        <w:tab w:val="left" w:pos="2211"/>
      </w:tabs>
      <w:spacing w:after="0" w:line="240" w:lineRule="auto"/>
      <w:ind w:left="2131"/>
    </w:pPr>
    <w:rPr>
      <w:rFonts w:ascii="Arial" w:eastAsia="Times New Roman" w:hAnsi="Arial" w:cs="Times New Roman"/>
      <w:noProof/>
      <w:color w:val="006666"/>
      <w:szCs w:val="20"/>
      <w:lang w:val="en-US" w:eastAsia="en-US"/>
    </w:rPr>
  </w:style>
  <w:style w:type="paragraph" w:customStyle="1" w:styleId="5plaintext">
    <w:name w:val="5 plain text"/>
    <w:rsid w:val="002C45B4"/>
    <w:pPr>
      <w:tabs>
        <w:tab w:val="left" w:pos="2211"/>
      </w:tabs>
      <w:spacing w:after="0" w:line="240" w:lineRule="auto"/>
      <w:ind w:left="2132"/>
      <w:jc w:val="both"/>
    </w:pPr>
    <w:rPr>
      <w:rFonts w:ascii="Times New Roman" w:eastAsia="Times New Roman" w:hAnsi="Times New Roman" w:cs="Times New Roman"/>
      <w:szCs w:val="20"/>
      <w:lang w:eastAsia="en-US"/>
    </w:rPr>
  </w:style>
  <w:style w:type="paragraph" w:customStyle="1" w:styleId="SectionTitle">
    <w:name w:val="Section Title"/>
    <w:basedOn w:val="Normal"/>
    <w:rsid w:val="002C45B4"/>
    <w:pPr>
      <w:autoSpaceDE w:val="0"/>
      <w:autoSpaceDN w:val="0"/>
      <w:adjustRightInd w:val="0"/>
      <w:spacing w:after="0" w:line="240" w:lineRule="auto"/>
    </w:pPr>
    <w:rPr>
      <w:rFonts w:ascii="Arial" w:eastAsia="Times New Roman" w:hAnsi="Arial" w:cs="Arial"/>
      <w:b/>
      <w:bCs/>
      <w:color w:val="006361"/>
      <w:szCs w:val="20"/>
    </w:rPr>
  </w:style>
  <w:style w:type="paragraph" w:customStyle="1" w:styleId="BodyTextBlack">
    <w:name w:val="Body Text Black"/>
    <w:basedOn w:val="Normal"/>
    <w:link w:val="BodyTextBlackChar1"/>
    <w:rsid w:val="002C45B4"/>
    <w:pPr>
      <w:autoSpaceDE w:val="0"/>
      <w:autoSpaceDN w:val="0"/>
      <w:adjustRightInd w:val="0"/>
      <w:spacing w:after="0" w:line="240" w:lineRule="auto"/>
    </w:pPr>
    <w:rPr>
      <w:rFonts w:ascii="Arial" w:eastAsia="Times New Roman" w:hAnsi="Arial" w:cs="Arial"/>
      <w:color w:val="000000"/>
      <w:sz w:val="18"/>
      <w:szCs w:val="18"/>
    </w:rPr>
  </w:style>
  <w:style w:type="character" w:customStyle="1" w:styleId="BodyTextBlackChar1">
    <w:name w:val="Body Text Black Char1"/>
    <w:basedOn w:val="DefaultParagraphFont"/>
    <w:link w:val="BodyTextBlack"/>
    <w:rsid w:val="002C45B4"/>
    <w:rPr>
      <w:rFonts w:ascii="Arial" w:eastAsia="Times New Roman" w:hAnsi="Arial" w:cs="Arial"/>
      <w:color w:val="000000"/>
      <w:sz w:val="18"/>
      <w:szCs w:val="18"/>
    </w:rPr>
  </w:style>
  <w:style w:type="paragraph" w:customStyle="1" w:styleId="5plaintextcharchar0">
    <w:name w:val="5plaintextcharchar"/>
    <w:basedOn w:val="Normal"/>
    <w:rsid w:val="002C45B4"/>
    <w:pPr>
      <w:spacing w:after="0" w:line="240" w:lineRule="auto"/>
      <w:ind w:left="2131"/>
    </w:pPr>
    <w:rPr>
      <w:rFonts w:ascii="Arial" w:eastAsia="Times New Roman" w:hAnsi="Arial" w:cs="Arial"/>
      <w:color w:val="006666"/>
      <w:lang w:val="en-US" w:eastAsia="en-US"/>
    </w:rPr>
  </w:style>
  <w:style w:type="character" w:customStyle="1" w:styleId="NormalIndent1Char">
    <w:name w:val="Normal Indent 1 Char"/>
    <w:basedOn w:val="DefaultParagraphFont"/>
    <w:link w:val="NormalIndent1"/>
    <w:uiPriority w:val="99"/>
    <w:locked/>
    <w:rsid w:val="002C45B4"/>
    <w:rPr>
      <w:rFonts w:ascii="Arial" w:eastAsia="Times New Roman" w:hAnsi="Arial" w:cs="Arial"/>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192105">
      <w:bodyDiv w:val="1"/>
      <w:marLeft w:val="0"/>
      <w:marRight w:val="0"/>
      <w:marTop w:val="0"/>
      <w:marBottom w:val="0"/>
      <w:divBdr>
        <w:top w:val="none" w:sz="0" w:space="0" w:color="auto"/>
        <w:left w:val="none" w:sz="0" w:space="0" w:color="auto"/>
        <w:bottom w:val="none" w:sz="0" w:space="0" w:color="auto"/>
        <w:right w:val="none" w:sz="0" w:space="0" w:color="auto"/>
      </w:divBdr>
    </w:div>
    <w:div w:id="421922324">
      <w:bodyDiv w:val="1"/>
      <w:marLeft w:val="0"/>
      <w:marRight w:val="0"/>
      <w:marTop w:val="0"/>
      <w:marBottom w:val="0"/>
      <w:divBdr>
        <w:top w:val="none" w:sz="0" w:space="0" w:color="auto"/>
        <w:left w:val="none" w:sz="0" w:space="0" w:color="auto"/>
        <w:bottom w:val="none" w:sz="0" w:space="0" w:color="auto"/>
        <w:right w:val="none" w:sz="0" w:space="0" w:color="auto"/>
      </w:divBdr>
    </w:div>
    <w:div w:id="550728041">
      <w:bodyDiv w:val="1"/>
      <w:marLeft w:val="0"/>
      <w:marRight w:val="0"/>
      <w:marTop w:val="0"/>
      <w:marBottom w:val="0"/>
      <w:divBdr>
        <w:top w:val="none" w:sz="0" w:space="0" w:color="auto"/>
        <w:left w:val="none" w:sz="0" w:space="0" w:color="auto"/>
        <w:bottom w:val="none" w:sz="0" w:space="0" w:color="auto"/>
        <w:right w:val="none" w:sz="0" w:space="0" w:color="auto"/>
      </w:divBdr>
    </w:div>
    <w:div w:id="1053577549">
      <w:bodyDiv w:val="1"/>
      <w:marLeft w:val="0"/>
      <w:marRight w:val="0"/>
      <w:marTop w:val="0"/>
      <w:marBottom w:val="0"/>
      <w:divBdr>
        <w:top w:val="none" w:sz="0" w:space="0" w:color="auto"/>
        <w:left w:val="none" w:sz="0" w:space="0" w:color="auto"/>
        <w:bottom w:val="none" w:sz="0" w:space="0" w:color="auto"/>
        <w:right w:val="none" w:sz="0" w:space="0" w:color="auto"/>
      </w:divBdr>
    </w:div>
    <w:div w:id="1057705188">
      <w:bodyDiv w:val="1"/>
      <w:marLeft w:val="0"/>
      <w:marRight w:val="0"/>
      <w:marTop w:val="0"/>
      <w:marBottom w:val="0"/>
      <w:divBdr>
        <w:top w:val="none" w:sz="0" w:space="0" w:color="auto"/>
        <w:left w:val="none" w:sz="0" w:space="0" w:color="auto"/>
        <w:bottom w:val="none" w:sz="0" w:space="0" w:color="auto"/>
        <w:right w:val="none" w:sz="0" w:space="0" w:color="auto"/>
      </w:divBdr>
    </w:div>
    <w:div w:id="1148279432">
      <w:bodyDiv w:val="1"/>
      <w:marLeft w:val="0"/>
      <w:marRight w:val="0"/>
      <w:marTop w:val="0"/>
      <w:marBottom w:val="0"/>
      <w:divBdr>
        <w:top w:val="none" w:sz="0" w:space="0" w:color="auto"/>
        <w:left w:val="none" w:sz="0" w:space="0" w:color="auto"/>
        <w:bottom w:val="none" w:sz="0" w:space="0" w:color="auto"/>
        <w:right w:val="none" w:sz="0" w:space="0" w:color="auto"/>
      </w:divBdr>
    </w:div>
    <w:div w:id="1354917822">
      <w:bodyDiv w:val="1"/>
      <w:marLeft w:val="0"/>
      <w:marRight w:val="0"/>
      <w:marTop w:val="0"/>
      <w:marBottom w:val="0"/>
      <w:divBdr>
        <w:top w:val="none" w:sz="0" w:space="0" w:color="auto"/>
        <w:left w:val="none" w:sz="0" w:space="0" w:color="auto"/>
        <w:bottom w:val="none" w:sz="0" w:space="0" w:color="auto"/>
        <w:right w:val="none" w:sz="0" w:space="0" w:color="auto"/>
      </w:divBdr>
    </w:div>
    <w:div w:id="1430081042">
      <w:bodyDiv w:val="1"/>
      <w:marLeft w:val="0"/>
      <w:marRight w:val="0"/>
      <w:marTop w:val="0"/>
      <w:marBottom w:val="0"/>
      <w:divBdr>
        <w:top w:val="none" w:sz="0" w:space="0" w:color="auto"/>
        <w:left w:val="none" w:sz="0" w:space="0" w:color="auto"/>
        <w:bottom w:val="none" w:sz="0" w:space="0" w:color="auto"/>
        <w:right w:val="none" w:sz="0" w:space="0" w:color="auto"/>
      </w:divBdr>
    </w:div>
    <w:div w:id="1612203337">
      <w:bodyDiv w:val="1"/>
      <w:marLeft w:val="0"/>
      <w:marRight w:val="0"/>
      <w:marTop w:val="0"/>
      <w:marBottom w:val="0"/>
      <w:divBdr>
        <w:top w:val="none" w:sz="0" w:space="0" w:color="auto"/>
        <w:left w:val="none" w:sz="0" w:space="0" w:color="auto"/>
        <w:bottom w:val="none" w:sz="0" w:space="0" w:color="auto"/>
        <w:right w:val="none" w:sz="0" w:space="0" w:color="auto"/>
      </w:divBdr>
    </w:div>
    <w:div w:id="1705862331">
      <w:bodyDiv w:val="1"/>
      <w:marLeft w:val="0"/>
      <w:marRight w:val="0"/>
      <w:marTop w:val="0"/>
      <w:marBottom w:val="0"/>
      <w:divBdr>
        <w:top w:val="none" w:sz="0" w:space="0" w:color="auto"/>
        <w:left w:val="none" w:sz="0" w:space="0" w:color="auto"/>
        <w:bottom w:val="none" w:sz="0" w:space="0" w:color="auto"/>
        <w:right w:val="none" w:sz="0" w:space="0" w:color="auto"/>
      </w:divBdr>
    </w:div>
    <w:div w:id="1717662358">
      <w:bodyDiv w:val="1"/>
      <w:marLeft w:val="0"/>
      <w:marRight w:val="0"/>
      <w:marTop w:val="0"/>
      <w:marBottom w:val="0"/>
      <w:divBdr>
        <w:top w:val="none" w:sz="0" w:space="0" w:color="auto"/>
        <w:left w:val="none" w:sz="0" w:space="0" w:color="auto"/>
        <w:bottom w:val="none" w:sz="0" w:space="0" w:color="auto"/>
        <w:right w:val="none" w:sz="0" w:space="0" w:color="auto"/>
      </w:divBdr>
    </w:div>
    <w:div w:id="1763140706">
      <w:bodyDiv w:val="1"/>
      <w:marLeft w:val="0"/>
      <w:marRight w:val="0"/>
      <w:marTop w:val="0"/>
      <w:marBottom w:val="0"/>
      <w:divBdr>
        <w:top w:val="none" w:sz="0" w:space="0" w:color="auto"/>
        <w:left w:val="none" w:sz="0" w:space="0" w:color="auto"/>
        <w:bottom w:val="none" w:sz="0" w:space="0" w:color="auto"/>
        <w:right w:val="none" w:sz="0" w:space="0" w:color="auto"/>
      </w:divBdr>
      <w:divsChild>
        <w:div w:id="41104820">
          <w:marLeft w:val="0"/>
          <w:marRight w:val="0"/>
          <w:marTop w:val="0"/>
          <w:marBottom w:val="0"/>
          <w:divBdr>
            <w:top w:val="none" w:sz="0" w:space="0" w:color="auto"/>
            <w:left w:val="none" w:sz="0" w:space="0" w:color="auto"/>
            <w:bottom w:val="none" w:sz="0" w:space="0" w:color="auto"/>
            <w:right w:val="none" w:sz="0" w:space="0" w:color="auto"/>
          </w:divBdr>
          <w:divsChild>
            <w:div w:id="48769120">
              <w:marLeft w:val="0"/>
              <w:marRight w:val="0"/>
              <w:marTop w:val="0"/>
              <w:marBottom w:val="0"/>
              <w:divBdr>
                <w:top w:val="none" w:sz="0" w:space="0" w:color="auto"/>
                <w:left w:val="none" w:sz="0" w:space="0" w:color="auto"/>
                <w:bottom w:val="none" w:sz="0" w:space="0" w:color="auto"/>
                <w:right w:val="none" w:sz="0" w:space="0" w:color="auto"/>
              </w:divBdr>
            </w:div>
            <w:div w:id="728302645">
              <w:marLeft w:val="0"/>
              <w:marRight w:val="0"/>
              <w:marTop w:val="0"/>
              <w:marBottom w:val="0"/>
              <w:divBdr>
                <w:top w:val="none" w:sz="0" w:space="0" w:color="auto"/>
                <w:left w:val="none" w:sz="0" w:space="0" w:color="auto"/>
                <w:bottom w:val="none" w:sz="0" w:space="0" w:color="auto"/>
                <w:right w:val="none" w:sz="0" w:space="0" w:color="auto"/>
              </w:divBdr>
            </w:div>
            <w:div w:id="826242937">
              <w:marLeft w:val="0"/>
              <w:marRight w:val="0"/>
              <w:marTop w:val="0"/>
              <w:marBottom w:val="0"/>
              <w:divBdr>
                <w:top w:val="none" w:sz="0" w:space="0" w:color="auto"/>
                <w:left w:val="none" w:sz="0" w:space="0" w:color="auto"/>
                <w:bottom w:val="none" w:sz="0" w:space="0" w:color="auto"/>
                <w:right w:val="none" w:sz="0" w:space="0" w:color="auto"/>
              </w:divBdr>
            </w:div>
            <w:div w:id="1789158295">
              <w:marLeft w:val="0"/>
              <w:marRight w:val="0"/>
              <w:marTop w:val="0"/>
              <w:marBottom w:val="0"/>
              <w:divBdr>
                <w:top w:val="none" w:sz="0" w:space="0" w:color="auto"/>
                <w:left w:val="none" w:sz="0" w:space="0" w:color="auto"/>
                <w:bottom w:val="none" w:sz="0" w:space="0" w:color="auto"/>
                <w:right w:val="none" w:sz="0" w:space="0" w:color="auto"/>
              </w:divBdr>
            </w:div>
            <w:div w:id="1858083383">
              <w:marLeft w:val="0"/>
              <w:marRight w:val="0"/>
              <w:marTop w:val="0"/>
              <w:marBottom w:val="0"/>
              <w:divBdr>
                <w:top w:val="none" w:sz="0" w:space="0" w:color="auto"/>
                <w:left w:val="none" w:sz="0" w:space="0" w:color="auto"/>
                <w:bottom w:val="none" w:sz="0" w:space="0" w:color="auto"/>
                <w:right w:val="none" w:sz="0" w:space="0" w:color="auto"/>
              </w:divBdr>
            </w:div>
          </w:divsChild>
        </w:div>
        <w:div w:id="731850835">
          <w:marLeft w:val="0"/>
          <w:marRight w:val="0"/>
          <w:marTop w:val="0"/>
          <w:marBottom w:val="0"/>
          <w:divBdr>
            <w:top w:val="none" w:sz="0" w:space="0" w:color="auto"/>
            <w:left w:val="none" w:sz="0" w:space="0" w:color="auto"/>
            <w:bottom w:val="none" w:sz="0" w:space="0" w:color="auto"/>
            <w:right w:val="none" w:sz="0" w:space="0" w:color="auto"/>
          </w:divBdr>
          <w:divsChild>
            <w:div w:id="1421869934">
              <w:marLeft w:val="0"/>
              <w:marRight w:val="0"/>
              <w:marTop w:val="0"/>
              <w:marBottom w:val="0"/>
              <w:divBdr>
                <w:top w:val="none" w:sz="0" w:space="0" w:color="auto"/>
                <w:left w:val="none" w:sz="0" w:space="0" w:color="auto"/>
                <w:bottom w:val="none" w:sz="0" w:space="0" w:color="auto"/>
                <w:right w:val="none" w:sz="0" w:space="0" w:color="auto"/>
              </w:divBdr>
            </w:div>
          </w:divsChild>
        </w:div>
        <w:div w:id="1003164458">
          <w:marLeft w:val="0"/>
          <w:marRight w:val="0"/>
          <w:marTop w:val="0"/>
          <w:marBottom w:val="0"/>
          <w:divBdr>
            <w:top w:val="none" w:sz="0" w:space="0" w:color="auto"/>
            <w:left w:val="none" w:sz="0" w:space="0" w:color="auto"/>
            <w:bottom w:val="none" w:sz="0" w:space="0" w:color="auto"/>
            <w:right w:val="none" w:sz="0" w:space="0" w:color="auto"/>
          </w:divBdr>
          <w:divsChild>
            <w:div w:id="26760173">
              <w:marLeft w:val="0"/>
              <w:marRight w:val="0"/>
              <w:marTop w:val="0"/>
              <w:marBottom w:val="0"/>
              <w:divBdr>
                <w:top w:val="none" w:sz="0" w:space="0" w:color="auto"/>
                <w:left w:val="none" w:sz="0" w:space="0" w:color="auto"/>
                <w:bottom w:val="none" w:sz="0" w:space="0" w:color="auto"/>
                <w:right w:val="none" w:sz="0" w:space="0" w:color="auto"/>
              </w:divBdr>
            </w:div>
            <w:div w:id="834733110">
              <w:marLeft w:val="0"/>
              <w:marRight w:val="0"/>
              <w:marTop w:val="0"/>
              <w:marBottom w:val="0"/>
              <w:divBdr>
                <w:top w:val="none" w:sz="0" w:space="0" w:color="auto"/>
                <w:left w:val="none" w:sz="0" w:space="0" w:color="auto"/>
                <w:bottom w:val="none" w:sz="0" w:space="0" w:color="auto"/>
                <w:right w:val="none" w:sz="0" w:space="0" w:color="auto"/>
              </w:divBdr>
            </w:div>
          </w:divsChild>
        </w:div>
        <w:div w:id="1049260281">
          <w:marLeft w:val="0"/>
          <w:marRight w:val="0"/>
          <w:marTop w:val="0"/>
          <w:marBottom w:val="0"/>
          <w:divBdr>
            <w:top w:val="none" w:sz="0" w:space="0" w:color="auto"/>
            <w:left w:val="none" w:sz="0" w:space="0" w:color="auto"/>
            <w:bottom w:val="none" w:sz="0" w:space="0" w:color="auto"/>
            <w:right w:val="none" w:sz="0" w:space="0" w:color="auto"/>
          </w:divBdr>
          <w:divsChild>
            <w:div w:id="228348623">
              <w:marLeft w:val="0"/>
              <w:marRight w:val="0"/>
              <w:marTop w:val="0"/>
              <w:marBottom w:val="0"/>
              <w:divBdr>
                <w:top w:val="none" w:sz="0" w:space="0" w:color="auto"/>
                <w:left w:val="none" w:sz="0" w:space="0" w:color="auto"/>
                <w:bottom w:val="none" w:sz="0" w:space="0" w:color="auto"/>
                <w:right w:val="none" w:sz="0" w:space="0" w:color="auto"/>
              </w:divBdr>
            </w:div>
            <w:div w:id="601837004">
              <w:marLeft w:val="0"/>
              <w:marRight w:val="0"/>
              <w:marTop w:val="0"/>
              <w:marBottom w:val="0"/>
              <w:divBdr>
                <w:top w:val="none" w:sz="0" w:space="0" w:color="auto"/>
                <w:left w:val="none" w:sz="0" w:space="0" w:color="auto"/>
                <w:bottom w:val="none" w:sz="0" w:space="0" w:color="auto"/>
                <w:right w:val="none" w:sz="0" w:space="0" w:color="auto"/>
              </w:divBdr>
            </w:div>
            <w:div w:id="858469581">
              <w:marLeft w:val="0"/>
              <w:marRight w:val="0"/>
              <w:marTop w:val="0"/>
              <w:marBottom w:val="0"/>
              <w:divBdr>
                <w:top w:val="none" w:sz="0" w:space="0" w:color="auto"/>
                <w:left w:val="none" w:sz="0" w:space="0" w:color="auto"/>
                <w:bottom w:val="none" w:sz="0" w:space="0" w:color="auto"/>
                <w:right w:val="none" w:sz="0" w:space="0" w:color="auto"/>
              </w:divBdr>
            </w:div>
            <w:div w:id="1369792132">
              <w:marLeft w:val="0"/>
              <w:marRight w:val="0"/>
              <w:marTop w:val="0"/>
              <w:marBottom w:val="0"/>
              <w:divBdr>
                <w:top w:val="none" w:sz="0" w:space="0" w:color="auto"/>
                <w:left w:val="none" w:sz="0" w:space="0" w:color="auto"/>
                <w:bottom w:val="none" w:sz="0" w:space="0" w:color="auto"/>
                <w:right w:val="none" w:sz="0" w:space="0" w:color="auto"/>
              </w:divBdr>
            </w:div>
            <w:div w:id="1383601743">
              <w:marLeft w:val="0"/>
              <w:marRight w:val="0"/>
              <w:marTop w:val="0"/>
              <w:marBottom w:val="0"/>
              <w:divBdr>
                <w:top w:val="none" w:sz="0" w:space="0" w:color="auto"/>
                <w:left w:val="none" w:sz="0" w:space="0" w:color="auto"/>
                <w:bottom w:val="none" w:sz="0" w:space="0" w:color="auto"/>
                <w:right w:val="none" w:sz="0" w:space="0" w:color="auto"/>
              </w:divBdr>
            </w:div>
            <w:div w:id="1627812964">
              <w:marLeft w:val="0"/>
              <w:marRight w:val="0"/>
              <w:marTop w:val="0"/>
              <w:marBottom w:val="0"/>
              <w:divBdr>
                <w:top w:val="none" w:sz="0" w:space="0" w:color="auto"/>
                <w:left w:val="none" w:sz="0" w:space="0" w:color="auto"/>
                <w:bottom w:val="none" w:sz="0" w:space="0" w:color="auto"/>
                <w:right w:val="none" w:sz="0" w:space="0" w:color="auto"/>
              </w:divBdr>
            </w:div>
          </w:divsChild>
        </w:div>
        <w:div w:id="1126048513">
          <w:marLeft w:val="0"/>
          <w:marRight w:val="0"/>
          <w:marTop w:val="0"/>
          <w:marBottom w:val="0"/>
          <w:divBdr>
            <w:top w:val="none" w:sz="0" w:space="0" w:color="auto"/>
            <w:left w:val="none" w:sz="0" w:space="0" w:color="auto"/>
            <w:bottom w:val="none" w:sz="0" w:space="0" w:color="auto"/>
            <w:right w:val="none" w:sz="0" w:space="0" w:color="auto"/>
          </w:divBdr>
          <w:divsChild>
            <w:div w:id="795759130">
              <w:marLeft w:val="0"/>
              <w:marRight w:val="0"/>
              <w:marTop w:val="0"/>
              <w:marBottom w:val="0"/>
              <w:divBdr>
                <w:top w:val="none" w:sz="0" w:space="0" w:color="auto"/>
                <w:left w:val="none" w:sz="0" w:space="0" w:color="auto"/>
                <w:bottom w:val="none" w:sz="0" w:space="0" w:color="auto"/>
                <w:right w:val="none" w:sz="0" w:space="0" w:color="auto"/>
              </w:divBdr>
            </w:div>
          </w:divsChild>
        </w:div>
        <w:div w:id="1486779299">
          <w:marLeft w:val="0"/>
          <w:marRight w:val="0"/>
          <w:marTop w:val="0"/>
          <w:marBottom w:val="0"/>
          <w:divBdr>
            <w:top w:val="none" w:sz="0" w:space="0" w:color="auto"/>
            <w:left w:val="none" w:sz="0" w:space="0" w:color="auto"/>
            <w:bottom w:val="none" w:sz="0" w:space="0" w:color="auto"/>
            <w:right w:val="none" w:sz="0" w:space="0" w:color="auto"/>
          </w:divBdr>
          <w:divsChild>
            <w:div w:id="619342134">
              <w:marLeft w:val="0"/>
              <w:marRight w:val="0"/>
              <w:marTop w:val="0"/>
              <w:marBottom w:val="0"/>
              <w:divBdr>
                <w:top w:val="none" w:sz="0" w:space="0" w:color="auto"/>
                <w:left w:val="none" w:sz="0" w:space="0" w:color="auto"/>
                <w:bottom w:val="none" w:sz="0" w:space="0" w:color="auto"/>
                <w:right w:val="none" w:sz="0" w:space="0" w:color="auto"/>
              </w:divBdr>
            </w:div>
          </w:divsChild>
        </w:div>
        <w:div w:id="1612661425">
          <w:marLeft w:val="0"/>
          <w:marRight w:val="0"/>
          <w:marTop w:val="0"/>
          <w:marBottom w:val="0"/>
          <w:divBdr>
            <w:top w:val="none" w:sz="0" w:space="0" w:color="auto"/>
            <w:left w:val="none" w:sz="0" w:space="0" w:color="auto"/>
            <w:bottom w:val="none" w:sz="0" w:space="0" w:color="auto"/>
            <w:right w:val="none" w:sz="0" w:space="0" w:color="auto"/>
          </w:divBdr>
          <w:divsChild>
            <w:div w:id="1068307880">
              <w:marLeft w:val="0"/>
              <w:marRight w:val="0"/>
              <w:marTop w:val="0"/>
              <w:marBottom w:val="0"/>
              <w:divBdr>
                <w:top w:val="none" w:sz="0" w:space="0" w:color="auto"/>
                <w:left w:val="none" w:sz="0" w:space="0" w:color="auto"/>
                <w:bottom w:val="none" w:sz="0" w:space="0" w:color="auto"/>
                <w:right w:val="none" w:sz="0" w:space="0" w:color="auto"/>
              </w:divBdr>
            </w:div>
          </w:divsChild>
        </w:div>
        <w:div w:id="1652053596">
          <w:marLeft w:val="0"/>
          <w:marRight w:val="0"/>
          <w:marTop w:val="0"/>
          <w:marBottom w:val="0"/>
          <w:divBdr>
            <w:top w:val="none" w:sz="0" w:space="0" w:color="auto"/>
            <w:left w:val="none" w:sz="0" w:space="0" w:color="auto"/>
            <w:bottom w:val="none" w:sz="0" w:space="0" w:color="auto"/>
            <w:right w:val="none" w:sz="0" w:space="0" w:color="auto"/>
          </w:divBdr>
          <w:divsChild>
            <w:div w:id="188836807">
              <w:marLeft w:val="0"/>
              <w:marRight w:val="0"/>
              <w:marTop w:val="0"/>
              <w:marBottom w:val="0"/>
              <w:divBdr>
                <w:top w:val="none" w:sz="0" w:space="0" w:color="auto"/>
                <w:left w:val="none" w:sz="0" w:space="0" w:color="auto"/>
                <w:bottom w:val="none" w:sz="0" w:space="0" w:color="auto"/>
                <w:right w:val="none" w:sz="0" w:space="0" w:color="auto"/>
              </w:divBdr>
            </w:div>
            <w:div w:id="225771754">
              <w:marLeft w:val="0"/>
              <w:marRight w:val="0"/>
              <w:marTop w:val="0"/>
              <w:marBottom w:val="0"/>
              <w:divBdr>
                <w:top w:val="none" w:sz="0" w:space="0" w:color="auto"/>
                <w:left w:val="none" w:sz="0" w:space="0" w:color="auto"/>
                <w:bottom w:val="none" w:sz="0" w:space="0" w:color="auto"/>
                <w:right w:val="none" w:sz="0" w:space="0" w:color="auto"/>
              </w:divBdr>
            </w:div>
            <w:div w:id="361590599">
              <w:marLeft w:val="0"/>
              <w:marRight w:val="0"/>
              <w:marTop w:val="0"/>
              <w:marBottom w:val="0"/>
              <w:divBdr>
                <w:top w:val="none" w:sz="0" w:space="0" w:color="auto"/>
                <w:left w:val="none" w:sz="0" w:space="0" w:color="auto"/>
                <w:bottom w:val="none" w:sz="0" w:space="0" w:color="auto"/>
                <w:right w:val="none" w:sz="0" w:space="0" w:color="auto"/>
              </w:divBdr>
            </w:div>
            <w:div w:id="703138604">
              <w:marLeft w:val="0"/>
              <w:marRight w:val="0"/>
              <w:marTop w:val="0"/>
              <w:marBottom w:val="0"/>
              <w:divBdr>
                <w:top w:val="none" w:sz="0" w:space="0" w:color="auto"/>
                <w:left w:val="none" w:sz="0" w:space="0" w:color="auto"/>
                <w:bottom w:val="none" w:sz="0" w:space="0" w:color="auto"/>
                <w:right w:val="none" w:sz="0" w:space="0" w:color="auto"/>
              </w:divBdr>
            </w:div>
            <w:div w:id="862596998">
              <w:marLeft w:val="0"/>
              <w:marRight w:val="0"/>
              <w:marTop w:val="0"/>
              <w:marBottom w:val="0"/>
              <w:divBdr>
                <w:top w:val="none" w:sz="0" w:space="0" w:color="auto"/>
                <w:left w:val="none" w:sz="0" w:space="0" w:color="auto"/>
                <w:bottom w:val="none" w:sz="0" w:space="0" w:color="auto"/>
                <w:right w:val="none" w:sz="0" w:space="0" w:color="auto"/>
              </w:divBdr>
            </w:div>
            <w:div w:id="992638498">
              <w:marLeft w:val="0"/>
              <w:marRight w:val="0"/>
              <w:marTop w:val="0"/>
              <w:marBottom w:val="0"/>
              <w:divBdr>
                <w:top w:val="none" w:sz="0" w:space="0" w:color="auto"/>
                <w:left w:val="none" w:sz="0" w:space="0" w:color="auto"/>
                <w:bottom w:val="none" w:sz="0" w:space="0" w:color="auto"/>
                <w:right w:val="none" w:sz="0" w:space="0" w:color="auto"/>
              </w:divBdr>
            </w:div>
            <w:div w:id="143631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85247">
      <w:bodyDiv w:val="1"/>
      <w:marLeft w:val="0"/>
      <w:marRight w:val="0"/>
      <w:marTop w:val="0"/>
      <w:marBottom w:val="0"/>
      <w:divBdr>
        <w:top w:val="none" w:sz="0" w:space="0" w:color="auto"/>
        <w:left w:val="none" w:sz="0" w:space="0" w:color="auto"/>
        <w:bottom w:val="none" w:sz="0" w:space="0" w:color="auto"/>
        <w:right w:val="none" w:sz="0" w:space="0" w:color="auto"/>
      </w:divBdr>
      <w:divsChild>
        <w:div w:id="13463997">
          <w:marLeft w:val="0"/>
          <w:marRight w:val="0"/>
          <w:marTop w:val="0"/>
          <w:marBottom w:val="0"/>
          <w:divBdr>
            <w:top w:val="none" w:sz="0" w:space="0" w:color="auto"/>
            <w:left w:val="none" w:sz="0" w:space="0" w:color="auto"/>
            <w:bottom w:val="none" w:sz="0" w:space="0" w:color="auto"/>
            <w:right w:val="none" w:sz="0" w:space="0" w:color="auto"/>
          </w:divBdr>
          <w:divsChild>
            <w:div w:id="495221004">
              <w:marLeft w:val="0"/>
              <w:marRight w:val="0"/>
              <w:marTop w:val="0"/>
              <w:marBottom w:val="0"/>
              <w:divBdr>
                <w:top w:val="none" w:sz="0" w:space="0" w:color="auto"/>
                <w:left w:val="none" w:sz="0" w:space="0" w:color="auto"/>
                <w:bottom w:val="none" w:sz="0" w:space="0" w:color="auto"/>
                <w:right w:val="none" w:sz="0" w:space="0" w:color="auto"/>
              </w:divBdr>
            </w:div>
            <w:div w:id="585261500">
              <w:marLeft w:val="0"/>
              <w:marRight w:val="0"/>
              <w:marTop w:val="0"/>
              <w:marBottom w:val="0"/>
              <w:divBdr>
                <w:top w:val="none" w:sz="0" w:space="0" w:color="auto"/>
                <w:left w:val="none" w:sz="0" w:space="0" w:color="auto"/>
                <w:bottom w:val="none" w:sz="0" w:space="0" w:color="auto"/>
                <w:right w:val="none" w:sz="0" w:space="0" w:color="auto"/>
              </w:divBdr>
            </w:div>
            <w:div w:id="1006634878">
              <w:marLeft w:val="0"/>
              <w:marRight w:val="0"/>
              <w:marTop w:val="0"/>
              <w:marBottom w:val="0"/>
              <w:divBdr>
                <w:top w:val="none" w:sz="0" w:space="0" w:color="auto"/>
                <w:left w:val="none" w:sz="0" w:space="0" w:color="auto"/>
                <w:bottom w:val="none" w:sz="0" w:space="0" w:color="auto"/>
                <w:right w:val="none" w:sz="0" w:space="0" w:color="auto"/>
              </w:divBdr>
            </w:div>
            <w:div w:id="1399981631">
              <w:marLeft w:val="0"/>
              <w:marRight w:val="0"/>
              <w:marTop w:val="0"/>
              <w:marBottom w:val="0"/>
              <w:divBdr>
                <w:top w:val="none" w:sz="0" w:space="0" w:color="auto"/>
                <w:left w:val="none" w:sz="0" w:space="0" w:color="auto"/>
                <w:bottom w:val="none" w:sz="0" w:space="0" w:color="auto"/>
                <w:right w:val="none" w:sz="0" w:space="0" w:color="auto"/>
              </w:divBdr>
            </w:div>
            <w:div w:id="1591040193">
              <w:marLeft w:val="0"/>
              <w:marRight w:val="0"/>
              <w:marTop w:val="0"/>
              <w:marBottom w:val="0"/>
              <w:divBdr>
                <w:top w:val="none" w:sz="0" w:space="0" w:color="auto"/>
                <w:left w:val="none" w:sz="0" w:space="0" w:color="auto"/>
                <w:bottom w:val="none" w:sz="0" w:space="0" w:color="auto"/>
                <w:right w:val="none" w:sz="0" w:space="0" w:color="auto"/>
              </w:divBdr>
            </w:div>
            <w:div w:id="2053995146">
              <w:marLeft w:val="0"/>
              <w:marRight w:val="0"/>
              <w:marTop w:val="0"/>
              <w:marBottom w:val="0"/>
              <w:divBdr>
                <w:top w:val="none" w:sz="0" w:space="0" w:color="auto"/>
                <w:left w:val="none" w:sz="0" w:space="0" w:color="auto"/>
                <w:bottom w:val="none" w:sz="0" w:space="0" w:color="auto"/>
                <w:right w:val="none" w:sz="0" w:space="0" w:color="auto"/>
              </w:divBdr>
            </w:div>
          </w:divsChild>
        </w:div>
        <w:div w:id="262033325">
          <w:marLeft w:val="0"/>
          <w:marRight w:val="0"/>
          <w:marTop w:val="0"/>
          <w:marBottom w:val="0"/>
          <w:divBdr>
            <w:top w:val="none" w:sz="0" w:space="0" w:color="auto"/>
            <w:left w:val="none" w:sz="0" w:space="0" w:color="auto"/>
            <w:bottom w:val="none" w:sz="0" w:space="0" w:color="auto"/>
            <w:right w:val="none" w:sz="0" w:space="0" w:color="auto"/>
          </w:divBdr>
          <w:divsChild>
            <w:div w:id="1558979193">
              <w:marLeft w:val="0"/>
              <w:marRight w:val="0"/>
              <w:marTop w:val="0"/>
              <w:marBottom w:val="0"/>
              <w:divBdr>
                <w:top w:val="none" w:sz="0" w:space="0" w:color="auto"/>
                <w:left w:val="none" w:sz="0" w:space="0" w:color="auto"/>
                <w:bottom w:val="none" w:sz="0" w:space="0" w:color="auto"/>
                <w:right w:val="none" w:sz="0" w:space="0" w:color="auto"/>
              </w:divBdr>
            </w:div>
          </w:divsChild>
        </w:div>
        <w:div w:id="305160453">
          <w:marLeft w:val="0"/>
          <w:marRight w:val="0"/>
          <w:marTop w:val="0"/>
          <w:marBottom w:val="0"/>
          <w:divBdr>
            <w:top w:val="none" w:sz="0" w:space="0" w:color="auto"/>
            <w:left w:val="none" w:sz="0" w:space="0" w:color="auto"/>
            <w:bottom w:val="none" w:sz="0" w:space="0" w:color="auto"/>
            <w:right w:val="none" w:sz="0" w:space="0" w:color="auto"/>
          </w:divBdr>
          <w:divsChild>
            <w:div w:id="212498863">
              <w:marLeft w:val="0"/>
              <w:marRight w:val="0"/>
              <w:marTop w:val="0"/>
              <w:marBottom w:val="0"/>
              <w:divBdr>
                <w:top w:val="none" w:sz="0" w:space="0" w:color="auto"/>
                <w:left w:val="none" w:sz="0" w:space="0" w:color="auto"/>
                <w:bottom w:val="none" w:sz="0" w:space="0" w:color="auto"/>
                <w:right w:val="none" w:sz="0" w:space="0" w:color="auto"/>
              </w:divBdr>
            </w:div>
            <w:div w:id="1369797504">
              <w:marLeft w:val="0"/>
              <w:marRight w:val="0"/>
              <w:marTop w:val="0"/>
              <w:marBottom w:val="0"/>
              <w:divBdr>
                <w:top w:val="none" w:sz="0" w:space="0" w:color="auto"/>
                <w:left w:val="none" w:sz="0" w:space="0" w:color="auto"/>
                <w:bottom w:val="none" w:sz="0" w:space="0" w:color="auto"/>
                <w:right w:val="none" w:sz="0" w:space="0" w:color="auto"/>
              </w:divBdr>
            </w:div>
          </w:divsChild>
        </w:div>
        <w:div w:id="783424019">
          <w:marLeft w:val="0"/>
          <w:marRight w:val="0"/>
          <w:marTop w:val="0"/>
          <w:marBottom w:val="0"/>
          <w:divBdr>
            <w:top w:val="none" w:sz="0" w:space="0" w:color="auto"/>
            <w:left w:val="none" w:sz="0" w:space="0" w:color="auto"/>
            <w:bottom w:val="none" w:sz="0" w:space="0" w:color="auto"/>
            <w:right w:val="none" w:sz="0" w:space="0" w:color="auto"/>
          </w:divBdr>
          <w:divsChild>
            <w:div w:id="1252619490">
              <w:marLeft w:val="0"/>
              <w:marRight w:val="0"/>
              <w:marTop w:val="0"/>
              <w:marBottom w:val="0"/>
              <w:divBdr>
                <w:top w:val="none" w:sz="0" w:space="0" w:color="auto"/>
                <w:left w:val="none" w:sz="0" w:space="0" w:color="auto"/>
                <w:bottom w:val="none" w:sz="0" w:space="0" w:color="auto"/>
                <w:right w:val="none" w:sz="0" w:space="0" w:color="auto"/>
              </w:divBdr>
            </w:div>
          </w:divsChild>
        </w:div>
        <w:div w:id="1017080202">
          <w:marLeft w:val="0"/>
          <w:marRight w:val="0"/>
          <w:marTop w:val="0"/>
          <w:marBottom w:val="0"/>
          <w:divBdr>
            <w:top w:val="none" w:sz="0" w:space="0" w:color="auto"/>
            <w:left w:val="none" w:sz="0" w:space="0" w:color="auto"/>
            <w:bottom w:val="none" w:sz="0" w:space="0" w:color="auto"/>
            <w:right w:val="none" w:sz="0" w:space="0" w:color="auto"/>
          </w:divBdr>
          <w:divsChild>
            <w:div w:id="351687926">
              <w:marLeft w:val="0"/>
              <w:marRight w:val="0"/>
              <w:marTop w:val="0"/>
              <w:marBottom w:val="0"/>
              <w:divBdr>
                <w:top w:val="none" w:sz="0" w:space="0" w:color="auto"/>
                <w:left w:val="none" w:sz="0" w:space="0" w:color="auto"/>
                <w:bottom w:val="none" w:sz="0" w:space="0" w:color="auto"/>
                <w:right w:val="none" w:sz="0" w:space="0" w:color="auto"/>
              </w:divBdr>
            </w:div>
            <w:div w:id="435684894">
              <w:marLeft w:val="0"/>
              <w:marRight w:val="0"/>
              <w:marTop w:val="0"/>
              <w:marBottom w:val="0"/>
              <w:divBdr>
                <w:top w:val="none" w:sz="0" w:space="0" w:color="auto"/>
                <w:left w:val="none" w:sz="0" w:space="0" w:color="auto"/>
                <w:bottom w:val="none" w:sz="0" w:space="0" w:color="auto"/>
                <w:right w:val="none" w:sz="0" w:space="0" w:color="auto"/>
              </w:divBdr>
            </w:div>
            <w:div w:id="1972324367">
              <w:marLeft w:val="0"/>
              <w:marRight w:val="0"/>
              <w:marTop w:val="0"/>
              <w:marBottom w:val="0"/>
              <w:divBdr>
                <w:top w:val="none" w:sz="0" w:space="0" w:color="auto"/>
                <w:left w:val="none" w:sz="0" w:space="0" w:color="auto"/>
                <w:bottom w:val="none" w:sz="0" w:space="0" w:color="auto"/>
                <w:right w:val="none" w:sz="0" w:space="0" w:color="auto"/>
              </w:divBdr>
            </w:div>
            <w:div w:id="2030447573">
              <w:marLeft w:val="0"/>
              <w:marRight w:val="0"/>
              <w:marTop w:val="0"/>
              <w:marBottom w:val="0"/>
              <w:divBdr>
                <w:top w:val="none" w:sz="0" w:space="0" w:color="auto"/>
                <w:left w:val="none" w:sz="0" w:space="0" w:color="auto"/>
                <w:bottom w:val="none" w:sz="0" w:space="0" w:color="auto"/>
                <w:right w:val="none" w:sz="0" w:space="0" w:color="auto"/>
              </w:divBdr>
            </w:div>
            <w:div w:id="2136948056">
              <w:marLeft w:val="0"/>
              <w:marRight w:val="0"/>
              <w:marTop w:val="0"/>
              <w:marBottom w:val="0"/>
              <w:divBdr>
                <w:top w:val="none" w:sz="0" w:space="0" w:color="auto"/>
                <w:left w:val="none" w:sz="0" w:space="0" w:color="auto"/>
                <w:bottom w:val="none" w:sz="0" w:space="0" w:color="auto"/>
                <w:right w:val="none" w:sz="0" w:space="0" w:color="auto"/>
              </w:divBdr>
            </w:div>
          </w:divsChild>
        </w:div>
        <w:div w:id="1401248873">
          <w:marLeft w:val="0"/>
          <w:marRight w:val="0"/>
          <w:marTop w:val="0"/>
          <w:marBottom w:val="0"/>
          <w:divBdr>
            <w:top w:val="none" w:sz="0" w:space="0" w:color="auto"/>
            <w:left w:val="none" w:sz="0" w:space="0" w:color="auto"/>
            <w:bottom w:val="none" w:sz="0" w:space="0" w:color="auto"/>
            <w:right w:val="none" w:sz="0" w:space="0" w:color="auto"/>
          </w:divBdr>
          <w:divsChild>
            <w:div w:id="1171992054">
              <w:marLeft w:val="0"/>
              <w:marRight w:val="0"/>
              <w:marTop w:val="0"/>
              <w:marBottom w:val="0"/>
              <w:divBdr>
                <w:top w:val="none" w:sz="0" w:space="0" w:color="auto"/>
                <w:left w:val="none" w:sz="0" w:space="0" w:color="auto"/>
                <w:bottom w:val="none" w:sz="0" w:space="0" w:color="auto"/>
                <w:right w:val="none" w:sz="0" w:space="0" w:color="auto"/>
              </w:divBdr>
            </w:div>
          </w:divsChild>
        </w:div>
        <w:div w:id="2019305714">
          <w:marLeft w:val="0"/>
          <w:marRight w:val="0"/>
          <w:marTop w:val="0"/>
          <w:marBottom w:val="0"/>
          <w:divBdr>
            <w:top w:val="none" w:sz="0" w:space="0" w:color="auto"/>
            <w:left w:val="none" w:sz="0" w:space="0" w:color="auto"/>
            <w:bottom w:val="none" w:sz="0" w:space="0" w:color="auto"/>
            <w:right w:val="none" w:sz="0" w:space="0" w:color="auto"/>
          </w:divBdr>
          <w:divsChild>
            <w:div w:id="7029159">
              <w:marLeft w:val="0"/>
              <w:marRight w:val="0"/>
              <w:marTop w:val="0"/>
              <w:marBottom w:val="0"/>
              <w:divBdr>
                <w:top w:val="none" w:sz="0" w:space="0" w:color="auto"/>
                <w:left w:val="none" w:sz="0" w:space="0" w:color="auto"/>
                <w:bottom w:val="none" w:sz="0" w:space="0" w:color="auto"/>
                <w:right w:val="none" w:sz="0" w:space="0" w:color="auto"/>
              </w:divBdr>
            </w:div>
            <w:div w:id="227498824">
              <w:marLeft w:val="0"/>
              <w:marRight w:val="0"/>
              <w:marTop w:val="0"/>
              <w:marBottom w:val="0"/>
              <w:divBdr>
                <w:top w:val="none" w:sz="0" w:space="0" w:color="auto"/>
                <w:left w:val="none" w:sz="0" w:space="0" w:color="auto"/>
                <w:bottom w:val="none" w:sz="0" w:space="0" w:color="auto"/>
                <w:right w:val="none" w:sz="0" w:space="0" w:color="auto"/>
              </w:divBdr>
            </w:div>
            <w:div w:id="369915193">
              <w:marLeft w:val="0"/>
              <w:marRight w:val="0"/>
              <w:marTop w:val="0"/>
              <w:marBottom w:val="0"/>
              <w:divBdr>
                <w:top w:val="none" w:sz="0" w:space="0" w:color="auto"/>
                <w:left w:val="none" w:sz="0" w:space="0" w:color="auto"/>
                <w:bottom w:val="none" w:sz="0" w:space="0" w:color="auto"/>
                <w:right w:val="none" w:sz="0" w:space="0" w:color="auto"/>
              </w:divBdr>
            </w:div>
            <w:div w:id="768891224">
              <w:marLeft w:val="0"/>
              <w:marRight w:val="0"/>
              <w:marTop w:val="0"/>
              <w:marBottom w:val="0"/>
              <w:divBdr>
                <w:top w:val="none" w:sz="0" w:space="0" w:color="auto"/>
                <w:left w:val="none" w:sz="0" w:space="0" w:color="auto"/>
                <w:bottom w:val="none" w:sz="0" w:space="0" w:color="auto"/>
                <w:right w:val="none" w:sz="0" w:space="0" w:color="auto"/>
              </w:divBdr>
            </w:div>
            <w:div w:id="806246532">
              <w:marLeft w:val="0"/>
              <w:marRight w:val="0"/>
              <w:marTop w:val="0"/>
              <w:marBottom w:val="0"/>
              <w:divBdr>
                <w:top w:val="none" w:sz="0" w:space="0" w:color="auto"/>
                <w:left w:val="none" w:sz="0" w:space="0" w:color="auto"/>
                <w:bottom w:val="none" w:sz="0" w:space="0" w:color="auto"/>
                <w:right w:val="none" w:sz="0" w:space="0" w:color="auto"/>
              </w:divBdr>
            </w:div>
            <w:div w:id="1069037549">
              <w:marLeft w:val="0"/>
              <w:marRight w:val="0"/>
              <w:marTop w:val="0"/>
              <w:marBottom w:val="0"/>
              <w:divBdr>
                <w:top w:val="none" w:sz="0" w:space="0" w:color="auto"/>
                <w:left w:val="none" w:sz="0" w:space="0" w:color="auto"/>
                <w:bottom w:val="none" w:sz="0" w:space="0" w:color="auto"/>
                <w:right w:val="none" w:sz="0" w:space="0" w:color="auto"/>
              </w:divBdr>
            </w:div>
            <w:div w:id="1535117139">
              <w:marLeft w:val="0"/>
              <w:marRight w:val="0"/>
              <w:marTop w:val="0"/>
              <w:marBottom w:val="0"/>
              <w:divBdr>
                <w:top w:val="none" w:sz="0" w:space="0" w:color="auto"/>
                <w:left w:val="none" w:sz="0" w:space="0" w:color="auto"/>
                <w:bottom w:val="none" w:sz="0" w:space="0" w:color="auto"/>
                <w:right w:val="none" w:sz="0" w:space="0" w:color="auto"/>
              </w:divBdr>
            </w:div>
          </w:divsChild>
        </w:div>
        <w:div w:id="2104909057">
          <w:marLeft w:val="0"/>
          <w:marRight w:val="0"/>
          <w:marTop w:val="0"/>
          <w:marBottom w:val="0"/>
          <w:divBdr>
            <w:top w:val="none" w:sz="0" w:space="0" w:color="auto"/>
            <w:left w:val="none" w:sz="0" w:space="0" w:color="auto"/>
            <w:bottom w:val="none" w:sz="0" w:space="0" w:color="auto"/>
            <w:right w:val="none" w:sz="0" w:space="0" w:color="auto"/>
          </w:divBdr>
          <w:divsChild>
            <w:div w:id="132778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08253">
      <w:bodyDiv w:val="1"/>
      <w:marLeft w:val="0"/>
      <w:marRight w:val="0"/>
      <w:marTop w:val="0"/>
      <w:marBottom w:val="0"/>
      <w:divBdr>
        <w:top w:val="none" w:sz="0" w:space="0" w:color="auto"/>
        <w:left w:val="none" w:sz="0" w:space="0" w:color="auto"/>
        <w:bottom w:val="none" w:sz="0" w:space="0" w:color="auto"/>
        <w:right w:val="none" w:sz="0" w:space="0" w:color="auto"/>
      </w:divBdr>
    </w:div>
    <w:div w:id="1915701962">
      <w:bodyDiv w:val="1"/>
      <w:marLeft w:val="0"/>
      <w:marRight w:val="0"/>
      <w:marTop w:val="0"/>
      <w:marBottom w:val="0"/>
      <w:divBdr>
        <w:top w:val="none" w:sz="0" w:space="0" w:color="auto"/>
        <w:left w:val="none" w:sz="0" w:space="0" w:color="auto"/>
        <w:bottom w:val="none" w:sz="0" w:space="0" w:color="auto"/>
        <w:right w:val="none" w:sz="0" w:space="0" w:color="auto"/>
      </w:divBdr>
    </w:div>
    <w:div w:id="2011176443">
      <w:bodyDiv w:val="1"/>
      <w:marLeft w:val="0"/>
      <w:marRight w:val="0"/>
      <w:marTop w:val="0"/>
      <w:marBottom w:val="0"/>
      <w:divBdr>
        <w:top w:val="none" w:sz="0" w:space="0" w:color="auto"/>
        <w:left w:val="none" w:sz="0" w:space="0" w:color="auto"/>
        <w:bottom w:val="none" w:sz="0" w:space="0" w:color="auto"/>
        <w:right w:val="none" w:sz="0" w:space="0" w:color="auto"/>
      </w:divBdr>
    </w:div>
    <w:div w:id="2027369573">
      <w:bodyDiv w:val="1"/>
      <w:marLeft w:val="0"/>
      <w:marRight w:val="0"/>
      <w:marTop w:val="0"/>
      <w:marBottom w:val="0"/>
      <w:divBdr>
        <w:top w:val="none" w:sz="0" w:space="0" w:color="auto"/>
        <w:left w:val="none" w:sz="0" w:space="0" w:color="auto"/>
        <w:bottom w:val="none" w:sz="0" w:space="0" w:color="auto"/>
        <w:right w:val="none" w:sz="0" w:space="0" w:color="auto"/>
      </w:divBdr>
    </w:div>
    <w:div w:id="2116123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5.emf"/><Relationship Id="rId47" Type="http://schemas.openxmlformats.org/officeDocument/2006/relationships/oleObject" Target="embeddings/oleObject3.bin"/><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hyperlink" Target="http://selectservices.bentley.com" TargetMode="External"/><Relationship Id="rId89" Type="http://schemas.openxmlformats.org/officeDocument/2006/relationships/hyperlink" Target="http://selectservices.bentley.com" TargetMode="External"/><Relationship Id="rId16" Type="http://schemas.openxmlformats.org/officeDocument/2006/relationships/image" Target="media/image5.png"/><Relationship Id="rId107" Type="http://schemas.openxmlformats.org/officeDocument/2006/relationships/footer" Target="footer3.xml"/><Relationship Id="rId11" Type="http://schemas.openxmlformats.org/officeDocument/2006/relationships/hyperlink" Target="https://oracle-base.com/articles/12c/multitenant-connecting-to-cdb-and-pdb-12cr1" TargetMode="External"/><Relationship Id="rId32" Type="http://schemas.openxmlformats.org/officeDocument/2006/relationships/image" Target="media/image19.png"/><Relationship Id="rId37"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3.png"/><Relationship Id="rId74" Type="http://schemas.openxmlformats.org/officeDocument/2006/relationships/hyperlink" Target="http://selectservices.bentley.com" TargetMode="External"/><Relationship Id="rId79" Type="http://schemas.openxmlformats.org/officeDocument/2006/relationships/image" Target="cid:image005.jpg@01CB6A01.9040D2B0" TargetMode="External"/><Relationship Id="rId102"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hyperlink" Target="http://selectservices.bentley.com" TargetMode="External"/><Relationship Id="rId95" Type="http://schemas.openxmlformats.org/officeDocument/2006/relationships/hyperlink" Target="http://selectservices.bentley.com" TargetMode="External"/><Relationship Id="rId22" Type="http://schemas.openxmlformats.org/officeDocument/2006/relationships/image" Target="media/image10.png"/><Relationship Id="rId27" Type="http://schemas.openxmlformats.org/officeDocument/2006/relationships/image" Target="media/image14.png"/><Relationship Id="rId43" Type="http://schemas.openxmlformats.org/officeDocument/2006/relationships/image" Target="media/image26.emf"/><Relationship Id="rId48" Type="http://schemas.openxmlformats.org/officeDocument/2006/relationships/hyperlink" Target="http://selectservices.bentley.com" TargetMode="External"/><Relationship Id="rId64" Type="http://schemas.openxmlformats.org/officeDocument/2006/relationships/image" Target="media/image39.png"/><Relationship Id="rId69" Type="http://schemas.openxmlformats.org/officeDocument/2006/relationships/image" Target="media/image44.png"/><Relationship Id="rId80" Type="http://schemas.openxmlformats.org/officeDocument/2006/relationships/image" Target="media/image49.png"/><Relationship Id="rId85" Type="http://schemas.openxmlformats.org/officeDocument/2006/relationships/oleObject" Target="embeddings/oleObject6.bin"/><Relationship Id="rId12" Type="http://schemas.openxmlformats.org/officeDocument/2006/relationships/hyperlink" Target="https://communities.bentley.com/products/assetwise/exor/m/mediagallery/271333" TargetMode="External"/><Relationship Id="rId17" Type="http://schemas.openxmlformats.org/officeDocument/2006/relationships/image" Target="media/image6.png"/><Relationship Id="rId33" Type="http://schemas.openxmlformats.org/officeDocument/2006/relationships/hyperlink" Target="http://selectservices.bentley.com" TargetMode="External"/><Relationship Id="rId38" Type="http://schemas.openxmlformats.org/officeDocument/2006/relationships/oleObject" Target="embeddings/oleObject2.bin"/><Relationship Id="rId59" Type="http://schemas.openxmlformats.org/officeDocument/2006/relationships/image" Target="media/image34.png"/><Relationship Id="rId103" Type="http://schemas.openxmlformats.org/officeDocument/2006/relationships/header" Target="header2.xml"/><Relationship Id="rId108" Type="http://schemas.openxmlformats.org/officeDocument/2006/relationships/fontTable" Target="fontTable.xml"/><Relationship Id="rId54" Type="http://schemas.openxmlformats.org/officeDocument/2006/relationships/image" Target="media/image30.png"/><Relationship Id="rId70" Type="http://schemas.openxmlformats.org/officeDocument/2006/relationships/image" Target="media/image45.png"/><Relationship Id="rId75" Type="http://schemas.openxmlformats.org/officeDocument/2006/relationships/hyperlink" Target="http://selectservices.bentley.com" TargetMode="External"/><Relationship Id="rId91" Type="http://schemas.openxmlformats.org/officeDocument/2006/relationships/hyperlink" Target="http://selectservices.bentley.com" TargetMode="External"/><Relationship Id="rId96" Type="http://schemas.openxmlformats.org/officeDocument/2006/relationships/hyperlink" Target="file:///\\exdl12\dev\prev_rel\nm4040_nm4051\ukp\doc\UKPMS%20Upgrade%20Guide%20v4.0.5.1.do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electservices.bentley.com" TargetMode="External"/><Relationship Id="rId28" Type="http://schemas.openxmlformats.org/officeDocument/2006/relationships/image" Target="media/image15.png"/><Relationship Id="rId36" Type="http://schemas.openxmlformats.org/officeDocument/2006/relationships/oleObject" Target="embeddings/oleObject1.bin"/><Relationship Id="rId49" Type="http://schemas.openxmlformats.org/officeDocument/2006/relationships/hyperlink" Target="http://selectservices.bentley.com" TargetMode="External"/><Relationship Id="rId57" Type="http://schemas.openxmlformats.org/officeDocument/2006/relationships/hyperlink" Target="http://myAppServer:8888/DB4800/apex/apex_admin" TargetMode="External"/><Relationship Id="rId106" Type="http://schemas.openxmlformats.org/officeDocument/2006/relationships/header" Target="header3.xml"/><Relationship Id="rId10" Type="http://schemas.openxmlformats.org/officeDocument/2006/relationships/hyperlink" Target="https://docs.oracle.com/en/database/oracle/oracle-database/12.2/upgrd/desupported-features-oracle-database-12c-r2.html" TargetMode="External"/><Relationship Id="rId31" Type="http://schemas.openxmlformats.org/officeDocument/2006/relationships/image" Target="media/image18.png"/><Relationship Id="rId44" Type="http://schemas.openxmlformats.org/officeDocument/2006/relationships/image" Target="media/image27.emf"/><Relationship Id="rId52" Type="http://schemas.openxmlformats.org/officeDocument/2006/relationships/image" Target="media/image28.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cid:image004.jpg@01CB6A01.9040D2B0" TargetMode="External"/><Relationship Id="rId81" Type="http://schemas.openxmlformats.org/officeDocument/2006/relationships/hyperlink" Target="http://selectservices.bentley.com" TargetMode="External"/><Relationship Id="rId86" Type="http://schemas.openxmlformats.org/officeDocument/2006/relationships/hyperlink" Target="http://selectservices.bentley.com" TargetMode="External"/><Relationship Id="rId94" Type="http://schemas.openxmlformats.org/officeDocument/2006/relationships/hyperlink" Target="file:///\\exdl12\dev\prev_rel\nm4040_nm4051\ukp\doc\UKPMS%20Upgrade%20Guide%20v4.0.5.1.doc" TargetMode="External"/><Relationship Id="rId99" Type="http://schemas.openxmlformats.org/officeDocument/2006/relationships/oleObject" Target="embeddings/oleObject8.bin"/><Relationship Id="rId101" Type="http://schemas.openxmlformats.org/officeDocument/2006/relationships/image" Target="media/image50.jpeg"/><Relationship Id="rId4" Type="http://schemas.openxmlformats.org/officeDocument/2006/relationships/settings" Target="settings.xml"/><Relationship Id="rId9" Type="http://schemas.openxmlformats.org/officeDocument/2006/relationships/hyperlink" Target="https://community.oracle.com/thread/4036216"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2.png"/><Relationship Id="rId109" Type="http://schemas.openxmlformats.org/officeDocument/2006/relationships/theme" Target="theme/theme1.xml"/><Relationship Id="rId34" Type="http://schemas.openxmlformats.org/officeDocument/2006/relationships/hyperlink" Target="http://selectservices.bentley.com" TargetMode="External"/><Relationship Id="rId50" Type="http://schemas.openxmlformats.org/officeDocument/2006/relationships/oleObject" Target="embeddings/oleObject4.bin"/><Relationship Id="rId55" Type="http://schemas.openxmlformats.org/officeDocument/2006/relationships/image" Target="media/image31.png"/><Relationship Id="rId76" Type="http://schemas.openxmlformats.org/officeDocument/2006/relationships/oleObject" Target="embeddings/oleObject5.bin"/><Relationship Id="rId97" Type="http://schemas.openxmlformats.org/officeDocument/2006/relationships/hyperlink" Target="file:///\\exdl12\dev\prev_rel\nm4040_nm4051\ukp\doc\UKPMS%20Upgrade%20Guide%20v4.0.5.1.doc" TargetMode="External"/><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hyperlink" Target="http://selectservices.bentley.com" TargetMode="External"/><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image" Target="media/image11.png"/><Relationship Id="rId40" Type="http://schemas.openxmlformats.org/officeDocument/2006/relationships/image" Target="media/image23.jpeg"/><Relationship Id="rId45" Type="http://schemas.openxmlformats.org/officeDocument/2006/relationships/hyperlink" Target="http://selectservices.bentley.com" TargetMode="External"/><Relationship Id="rId66" Type="http://schemas.openxmlformats.org/officeDocument/2006/relationships/image" Target="media/image41.png"/><Relationship Id="rId87" Type="http://schemas.openxmlformats.org/officeDocument/2006/relationships/hyperlink" Target="http://selectservices.bentley.com" TargetMode="External"/><Relationship Id="rId61" Type="http://schemas.openxmlformats.org/officeDocument/2006/relationships/image" Target="media/image36.png"/><Relationship Id="rId82" Type="http://schemas.openxmlformats.org/officeDocument/2006/relationships/hyperlink" Target="http://selectservices.bentley.com" TargetMode="External"/><Relationship Id="rId19" Type="http://schemas.openxmlformats.org/officeDocument/2006/relationships/image" Target="media/image8.emf"/><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image" Target="media/image20.png"/><Relationship Id="rId56" Type="http://schemas.openxmlformats.org/officeDocument/2006/relationships/image" Target="media/image32.png"/><Relationship Id="rId77" Type="http://schemas.openxmlformats.org/officeDocument/2006/relationships/image" Target="cid:image003.jpg@01CB6A01.9040D2B0" TargetMode="External"/><Relationship Id="rId100" Type="http://schemas.openxmlformats.org/officeDocument/2006/relationships/hyperlink" Target="http://selectservices.bentley.com" TargetMode="External"/><Relationship Id="rId105"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electservices.bentley.com" TargetMode="External"/><Relationship Id="rId72" Type="http://schemas.openxmlformats.org/officeDocument/2006/relationships/image" Target="media/image47.png"/><Relationship Id="rId93" Type="http://schemas.openxmlformats.org/officeDocument/2006/relationships/hyperlink" Target="file:///\\exdl12\dev\prev_rel\nm4040_nm4051\ukp\doc\UKPMS%20Upgrade%20Guide%20v4.0.5.1.doc" TargetMode="External"/><Relationship Id="rId98" Type="http://schemas.openxmlformats.org/officeDocument/2006/relationships/hyperlink" Target="http://selectservices.bentley.com" TargetMode="Externa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hyperlink" Target="http://selectservices.bentley.com" TargetMode="External"/><Relationship Id="rId67" Type="http://schemas.openxmlformats.org/officeDocument/2006/relationships/image" Target="media/image42.png"/><Relationship Id="rId20" Type="http://schemas.openxmlformats.org/officeDocument/2006/relationships/hyperlink" Target="http://selectservices.bentley.com" TargetMode="External"/><Relationship Id="rId41" Type="http://schemas.openxmlformats.org/officeDocument/2006/relationships/image" Target="media/image24.jpeg"/><Relationship Id="rId62" Type="http://schemas.openxmlformats.org/officeDocument/2006/relationships/image" Target="media/image37.png"/><Relationship Id="rId83" Type="http://schemas.openxmlformats.org/officeDocument/2006/relationships/hyperlink" Target="http://selectservices.bentley.com" TargetMode="External"/><Relationship Id="rId88" Type="http://schemas.openxmlformats.org/officeDocument/2006/relationships/oleObject" Target="embeddings/oleObject7.bin"/></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Coupe\AppData\Roaming\Microsoft\Templates\fix%20release%20note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332DEE-960E-4F19-9ECA-8EB1B77F9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fix release notes template.dotx</Template>
  <TotalTime>838</TotalTime>
  <Pages>96</Pages>
  <Words>18727</Words>
  <Characters>106745</Characters>
  <Application>Microsoft Office Word</Application>
  <DocSecurity>0</DocSecurity>
  <Lines>889</Lines>
  <Paragraphs>250</Paragraphs>
  <ScaleCrop>false</ScaleCrop>
  <HeadingPairs>
    <vt:vector size="2" baseType="variant">
      <vt:variant>
        <vt:lpstr>Title</vt:lpstr>
      </vt:variant>
      <vt:variant>
        <vt:i4>1</vt:i4>
      </vt:variant>
    </vt:vector>
  </HeadingPairs>
  <TitlesOfParts>
    <vt:vector size="1" baseType="lpstr">
      <vt:lpstr>Product Installation and Upgrade Guide</vt:lpstr>
    </vt:vector>
  </TitlesOfParts>
  <Company>Bentley</Company>
  <LinksUpToDate>false</LinksUpToDate>
  <CharactersWithSpaces>125222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Installation and Upgrade Guide</dc:title>
  <dc:subject>Product Installation and Upgrade Guide</dc:subject>
  <dc:creator>Chris Baugh</dc:creator>
  <cp:keywords/>
  <dc:description/>
  <cp:lastModifiedBy>Chris Baugh</cp:lastModifiedBy>
  <cp:revision>9</cp:revision>
  <cp:lastPrinted>2020-08-04T13:56:00Z</cp:lastPrinted>
  <dcterms:created xsi:type="dcterms:W3CDTF">2019-10-16T10:39:00Z</dcterms:created>
  <dcterms:modified xsi:type="dcterms:W3CDTF">2020-08-04T13:57:00Z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Release$">
    <vt:lpwstr>v4.8.0.x</vt:lpwstr>
  </property>
  <property fmtid="{D5CDD505-2E9C-101B-9397-08002B2CF9AE}" pid="3" name="$Release Date$">
    <vt:lpwstr>3-Feb-2020</vt:lpwstr>
  </property>
</Properties>
</file>