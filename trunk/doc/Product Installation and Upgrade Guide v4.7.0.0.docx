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036E45" w:rsidP="00FA7DD6">
      <w:pPr>
        <w:pStyle w:val="coverinfo"/>
      </w:pPr>
      <w:fldSimple w:instr=" TITLE   \* MERGEFORMAT ">
        <w:r w:rsidR="00EF643D">
          <w:t>EXOR</w:t>
        </w:r>
      </w:fldSimple>
    </w:p>
    <w:p w:rsidR="009A2188" w:rsidRDefault="009A2188" w:rsidP="003F61A2"/>
    <w:p w:rsidR="00232470" w:rsidRPr="003F61A2" w:rsidRDefault="00036E45" w:rsidP="00FA7DD6">
      <w:pPr>
        <w:pStyle w:val="coverinfo"/>
      </w:pPr>
      <w:fldSimple w:instr=" SUBJECT   \* MERGEFORMAT ">
        <w:r w:rsidR="00EF643D" w:rsidRPr="00EF643D">
          <w:t xml:space="preserve">Product Installation and Upgrade </w:t>
        </w:r>
        <w:r w:rsidR="00EF643D">
          <w:t>Guide</w:t>
        </w:r>
      </w:fldSimple>
    </w:p>
    <w:p w:rsidR="00232470" w:rsidRDefault="00232470" w:rsidP="00465049">
      <w:pPr>
        <w:pStyle w:val="CoverVersion"/>
      </w:pPr>
    </w:p>
    <w:p w:rsidR="009C66AC" w:rsidRDefault="00036E45" w:rsidP="00EF10EF">
      <w:pPr>
        <w:pStyle w:val="CoverVersion"/>
      </w:pPr>
      <w:fldSimple w:instr=" COMMENTS   \* MERGEFORMAT ">
        <w:r w:rsidR="00EF643D">
          <w:t>v4.7.0.0</w:t>
        </w:r>
      </w:fldSimple>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Added updated process for copying pre-signed jar files and versions of MapViewer components</w:t>
            </w:r>
            <w:r w:rsidR="001F1631">
              <w:t xml:space="preserve"> + TOC</w:t>
            </w:r>
            <w:bookmarkStart w:id="0" w:name="_GoBack"/>
            <w:bookmarkEnd w:id="0"/>
          </w:p>
        </w:tc>
      </w:tr>
      <w:tr w:rsidR="00646C77" w:rsidRPr="00646C77" w:rsidTr="005F4832">
        <w:tc>
          <w:tcPr>
            <w:tcW w:w="561" w:type="pct"/>
          </w:tcPr>
          <w:p w:rsidR="00646C77" w:rsidRPr="009E5C8E" w:rsidRDefault="00646C77" w:rsidP="009E5C8E">
            <w:pPr>
              <w:pStyle w:val="TableText"/>
            </w:pPr>
          </w:p>
        </w:tc>
        <w:tc>
          <w:tcPr>
            <w:tcW w:w="802" w:type="pct"/>
          </w:tcPr>
          <w:p w:rsidR="00646C77" w:rsidRPr="009E5C8E" w:rsidRDefault="00646C77" w:rsidP="009E5C8E">
            <w:pPr>
              <w:pStyle w:val="TableText"/>
            </w:pPr>
          </w:p>
        </w:tc>
        <w:tc>
          <w:tcPr>
            <w:tcW w:w="445"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5F4832">
        <w:tc>
          <w:tcPr>
            <w:tcW w:w="561" w:type="pct"/>
          </w:tcPr>
          <w:p w:rsidR="00646C77" w:rsidRPr="009E5C8E" w:rsidRDefault="00646C77" w:rsidP="009E5C8E">
            <w:pPr>
              <w:pStyle w:val="TableText"/>
            </w:pPr>
          </w:p>
        </w:tc>
        <w:tc>
          <w:tcPr>
            <w:tcW w:w="802" w:type="pct"/>
          </w:tcPr>
          <w:p w:rsidR="00646C77" w:rsidRPr="009E5C8E" w:rsidRDefault="00646C77" w:rsidP="009E5C8E">
            <w:pPr>
              <w:pStyle w:val="TableText"/>
            </w:pPr>
          </w:p>
        </w:tc>
        <w:tc>
          <w:tcPr>
            <w:tcW w:w="445"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8B59B4" w:rsidRDefault="00665653">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8B59B4">
        <w:rPr>
          <w:noProof/>
        </w:rPr>
        <w:t>1.</w:t>
      </w:r>
      <w:r w:rsidR="008B59B4">
        <w:rPr>
          <w:rFonts w:asciiTheme="minorHAnsi" w:eastAsiaTheme="minorEastAsia" w:hAnsiTheme="minorHAnsi" w:cstheme="minorBidi"/>
          <w:noProof/>
          <w:sz w:val="22"/>
          <w:szCs w:val="22"/>
          <w:lang w:val="en-GB" w:eastAsia="en-GB"/>
        </w:rPr>
        <w:tab/>
      </w:r>
      <w:r w:rsidR="008B59B4">
        <w:rPr>
          <w:noProof/>
        </w:rPr>
        <w:t>Document Summary</w:t>
      </w:r>
      <w:r w:rsidR="008B59B4">
        <w:rPr>
          <w:noProof/>
        </w:rPr>
        <w:tab/>
      </w:r>
      <w:r w:rsidR="008B59B4">
        <w:rPr>
          <w:noProof/>
        </w:rPr>
        <w:fldChar w:fldCharType="begin"/>
      </w:r>
      <w:r w:rsidR="008B59B4">
        <w:rPr>
          <w:noProof/>
        </w:rPr>
        <w:instrText xml:space="preserve"> PAGEREF _Toc370995787 \h </w:instrText>
      </w:r>
      <w:r w:rsidR="008B59B4">
        <w:rPr>
          <w:noProof/>
        </w:rPr>
      </w:r>
      <w:r w:rsidR="008B59B4">
        <w:rPr>
          <w:noProof/>
        </w:rPr>
        <w:fldChar w:fldCharType="separate"/>
      </w:r>
      <w:r w:rsidR="008B59B4">
        <w:rPr>
          <w:noProof/>
        </w:rPr>
        <w:t>7</w:t>
      </w:r>
      <w:r w:rsidR="008B59B4">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_Toc370995788 \h </w:instrText>
      </w:r>
      <w:r>
        <w:rPr>
          <w:noProof/>
        </w:rPr>
      </w:r>
      <w:r>
        <w:rPr>
          <w:noProof/>
        </w:rPr>
        <w:fldChar w:fldCharType="separate"/>
      </w:r>
      <w:r>
        <w:rPr>
          <w:noProof/>
        </w:rPr>
        <w:t>7</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_Toc370995789 \h </w:instrText>
      </w:r>
      <w:r>
        <w:rPr>
          <w:noProof/>
        </w:rPr>
      </w:r>
      <w:r>
        <w:rPr>
          <w:noProof/>
        </w:rPr>
        <w:fldChar w:fldCharType="separate"/>
      </w:r>
      <w:r>
        <w:rPr>
          <w:noProof/>
        </w:rPr>
        <w:t>8</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_Toc370995790 \h </w:instrText>
      </w:r>
      <w:r>
        <w:rPr>
          <w:noProof/>
        </w:rPr>
      </w:r>
      <w:r>
        <w:rPr>
          <w:noProof/>
        </w:rPr>
        <w:fldChar w:fldCharType="separate"/>
      </w:r>
      <w:r>
        <w:rPr>
          <w:noProof/>
        </w:rPr>
        <w:t>8</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_Toc370995791 \h </w:instrText>
      </w:r>
      <w:r>
        <w:rPr>
          <w:noProof/>
        </w:rPr>
      </w:r>
      <w:r>
        <w:rPr>
          <w:noProof/>
        </w:rPr>
        <w:fldChar w:fldCharType="separate"/>
      </w:r>
      <w:r>
        <w:rPr>
          <w:noProof/>
        </w:rPr>
        <w:t>8</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_Toc370995792 \h </w:instrText>
      </w:r>
      <w:r>
        <w:rPr>
          <w:noProof/>
        </w:rPr>
      </w:r>
      <w:r>
        <w:rPr>
          <w:noProof/>
        </w:rPr>
        <w:fldChar w:fldCharType="separate"/>
      </w:r>
      <w:r>
        <w:rPr>
          <w:noProof/>
        </w:rPr>
        <w:t>10</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_Toc370995793 \h </w:instrText>
      </w:r>
      <w:r>
        <w:rPr>
          <w:noProof/>
        </w:rPr>
      </w:r>
      <w:r>
        <w:rPr>
          <w:noProof/>
        </w:rPr>
        <w:fldChar w:fldCharType="separate"/>
      </w:r>
      <w:r>
        <w:rPr>
          <w:noProof/>
        </w:rPr>
        <w:t>11</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_Toc370995794 \h </w:instrText>
      </w:r>
      <w:r>
        <w:rPr>
          <w:noProof/>
        </w:rPr>
      </w:r>
      <w:r>
        <w:rPr>
          <w:noProof/>
        </w:rPr>
        <w:fldChar w:fldCharType="separate"/>
      </w:r>
      <w:r>
        <w:rPr>
          <w:noProof/>
        </w:rPr>
        <w:t>11</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_Toc370995795 \h </w:instrText>
      </w:r>
      <w:r>
        <w:rPr>
          <w:noProof/>
        </w:rPr>
      </w:r>
      <w:r>
        <w:rPr>
          <w:noProof/>
        </w:rPr>
        <w:fldChar w:fldCharType="separate"/>
      </w:r>
      <w:r>
        <w:rPr>
          <w:noProof/>
        </w:rPr>
        <w:t>12</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Pr>
          <w:noProof/>
        </w:rPr>
        <w:fldChar w:fldCharType="begin"/>
      </w:r>
      <w:r>
        <w:rPr>
          <w:noProof/>
        </w:rPr>
        <w:instrText xml:space="preserve"> PAGEREF _Toc370995796 \h </w:instrText>
      </w:r>
      <w:r>
        <w:rPr>
          <w:noProof/>
        </w:rPr>
      </w:r>
      <w:r>
        <w:rPr>
          <w:noProof/>
        </w:rPr>
        <w:fldChar w:fldCharType="separate"/>
      </w:r>
      <w:r>
        <w:rPr>
          <w:noProof/>
        </w:rPr>
        <w:t>14</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Pr>
          <w:noProof/>
        </w:rPr>
        <w:fldChar w:fldCharType="begin"/>
      </w:r>
      <w:r>
        <w:rPr>
          <w:noProof/>
        </w:rPr>
        <w:instrText xml:space="preserve"> PAGEREF _Toc370995797 \h </w:instrText>
      </w:r>
      <w:r>
        <w:rPr>
          <w:noProof/>
        </w:rPr>
      </w:r>
      <w:r>
        <w:rPr>
          <w:noProof/>
        </w:rPr>
        <w:fldChar w:fldCharType="separate"/>
      </w:r>
      <w:r>
        <w:rPr>
          <w:noProof/>
        </w:rPr>
        <w:t>15</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Pr>
          <w:noProof/>
        </w:rPr>
        <w:fldChar w:fldCharType="begin"/>
      </w:r>
      <w:r>
        <w:rPr>
          <w:noProof/>
        </w:rPr>
        <w:instrText xml:space="preserve"> PAGEREF _Toc370995798 \h </w:instrText>
      </w:r>
      <w:r>
        <w:rPr>
          <w:noProof/>
        </w:rPr>
      </w:r>
      <w:r>
        <w:rPr>
          <w:noProof/>
        </w:rPr>
        <w:fldChar w:fldCharType="separate"/>
      </w:r>
      <w:r>
        <w:rPr>
          <w:noProof/>
        </w:rPr>
        <w:t>17</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_Toc370995799 \h </w:instrText>
      </w:r>
      <w:r>
        <w:rPr>
          <w:noProof/>
        </w:rPr>
      </w:r>
      <w:r>
        <w:rPr>
          <w:noProof/>
        </w:rPr>
        <w:fldChar w:fldCharType="separate"/>
      </w:r>
      <w:r>
        <w:rPr>
          <w:noProof/>
        </w:rPr>
        <w:t>18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_Toc370995800 \h </w:instrText>
      </w:r>
      <w:r>
        <w:rPr>
          <w:noProof/>
        </w:rPr>
      </w:r>
      <w:r>
        <w:rPr>
          <w:noProof/>
        </w:rPr>
        <w:fldChar w:fldCharType="separate"/>
      </w:r>
      <w:r>
        <w:rPr>
          <w:noProof/>
        </w:rPr>
        <w:t>19</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_Toc370995801 \h </w:instrText>
      </w:r>
      <w:r>
        <w:rPr>
          <w:noProof/>
        </w:rPr>
      </w:r>
      <w:r>
        <w:rPr>
          <w:noProof/>
        </w:rPr>
        <w:fldChar w:fldCharType="separate"/>
      </w:r>
      <w:r>
        <w:rPr>
          <w:noProof/>
        </w:rPr>
        <w:t>19</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_Toc370995802 \h </w:instrText>
      </w:r>
      <w:r>
        <w:rPr>
          <w:noProof/>
        </w:rPr>
      </w:r>
      <w:r>
        <w:rPr>
          <w:noProof/>
        </w:rPr>
        <w:fldChar w:fldCharType="separate"/>
      </w:r>
      <w:r>
        <w:rPr>
          <w:noProof/>
        </w:rPr>
        <w:t>19</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_Toc370995803 \h </w:instrText>
      </w:r>
      <w:r>
        <w:rPr>
          <w:noProof/>
        </w:rPr>
      </w:r>
      <w:r>
        <w:rPr>
          <w:noProof/>
        </w:rPr>
        <w:fldChar w:fldCharType="separate"/>
      </w:r>
      <w:r>
        <w:rPr>
          <w:noProof/>
        </w:rPr>
        <w:t>19</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_Toc370995804 \h </w:instrText>
      </w:r>
      <w:r>
        <w:rPr>
          <w:noProof/>
        </w:rPr>
      </w:r>
      <w:r>
        <w:rPr>
          <w:noProof/>
        </w:rPr>
        <w:fldChar w:fldCharType="separate"/>
      </w:r>
      <w:r>
        <w:rPr>
          <w:noProof/>
        </w:rPr>
        <w:t>19</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_Toc370995805 \h </w:instrText>
      </w:r>
      <w:r>
        <w:rPr>
          <w:noProof/>
        </w:rPr>
      </w:r>
      <w:r>
        <w:rPr>
          <w:noProof/>
        </w:rPr>
        <w:fldChar w:fldCharType="separate"/>
      </w:r>
      <w:r>
        <w:rPr>
          <w:noProof/>
        </w:rPr>
        <w:t>20</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_Toc370995806 \h </w:instrText>
      </w:r>
      <w:r>
        <w:rPr>
          <w:noProof/>
        </w:rPr>
      </w:r>
      <w:r>
        <w:rPr>
          <w:noProof/>
        </w:rPr>
        <w:fldChar w:fldCharType="separate"/>
      </w:r>
      <w:r>
        <w:rPr>
          <w:noProof/>
        </w:rPr>
        <w:t>20</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_Toc370995807 \h </w:instrText>
      </w:r>
      <w:r>
        <w:rPr>
          <w:noProof/>
        </w:rPr>
      </w:r>
      <w:r>
        <w:rPr>
          <w:noProof/>
        </w:rPr>
        <w:fldChar w:fldCharType="separate"/>
      </w:r>
      <w:r>
        <w:rPr>
          <w:noProof/>
        </w:rPr>
        <w:t>20</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_Toc370995808 \h </w:instrText>
      </w:r>
      <w:r>
        <w:rPr>
          <w:noProof/>
        </w:rPr>
      </w:r>
      <w:r>
        <w:rPr>
          <w:noProof/>
        </w:rPr>
        <w:fldChar w:fldCharType="separate"/>
      </w:r>
      <w:r>
        <w:rPr>
          <w:noProof/>
        </w:rPr>
        <w:t>20</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Pr>
          <w:noProof/>
        </w:rPr>
        <w:fldChar w:fldCharType="begin"/>
      </w:r>
      <w:r>
        <w:rPr>
          <w:noProof/>
        </w:rPr>
        <w:instrText xml:space="preserve"> PAGEREF _Toc370995809 \h </w:instrText>
      </w:r>
      <w:r>
        <w:rPr>
          <w:noProof/>
        </w:rPr>
      </w:r>
      <w:r>
        <w:rPr>
          <w:noProof/>
        </w:rPr>
        <w:fldChar w:fldCharType="separate"/>
      </w:r>
      <w:r>
        <w:rPr>
          <w:noProof/>
        </w:rPr>
        <w:t>23</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_Toc370995810 \h </w:instrText>
      </w:r>
      <w:r>
        <w:rPr>
          <w:noProof/>
        </w:rPr>
      </w:r>
      <w:r>
        <w:rPr>
          <w:noProof/>
        </w:rPr>
        <w:fldChar w:fldCharType="separate"/>
      </w:r>
      <w:r>
        <w:rPr>
          <w:noProof/>
        </w:rPr>
        <w:t>23</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_Toc370995811 \h </w:instrText>
      </w:r>
      <w:r>
        <w:rPr>
          <w:noProof/>
        </w:rPr>
      </w:r>
      <w:r>
        <w:rPr>
          <w:noProof/>
        </w:rPr>
        <w:fldChar w:fldCharType="separate"/>
      </w:r>
      <w:r>
        <w:rPr>
          <w:noProof/>
        </w:rPr>
        <w:t>23</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_Toc370995812 \h </w:instrText>
      </w:r>
      <w:r>
        <w:rPr>
          <w:noProof/>
        </w:rPr>
      </w:r>
      <w:r>
        <w:rPr>
          <w:noProof/>
        </w:rPr>
        <w:fldChar w:fldCharType="separate"/>
      </w:r>
      <w:r>
        <w:rPr>
          <w:noProof/>
        </w:rPr>
        <w:t>24</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_Toc370995813 \h </w:instrText>
      </w:r>
      <w:r>
        <w:rPr>
          <w:noProof/>
        </w:rPr>
      </w:r>
      <w:r>
        <w:rPr>
          <w:noProof/>
        </w:rPr>
        <w:fldChar w:fldCharType="separate"/>
      </w:r>
      <w:r>
        <w:rPr>
          <w:noProof/>
        </w:rPr>
        <w:t>24</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_Toc370995814 \h </w:instrText>
      </w:r>
      <w:r>
        <w:rPr>
          <w:noProof/>
        </w:rPr>
      </w:r>
      <w:r>
        <w:rPr>
          <w:noProof/>
        </w:rPr>
        <w:fldChar w:fldCharType="separate"/>
      </w:r>
      <w:r>
        <w:rPr>
          <w:noProof/>
        </w:rPr>
        <w:t>24</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_Toc370995815 \h </w:instrText>
      </w:r>
      <w:r>
        <w:rPr>
          <w:noProof/>
        </w:rPr>
      </w:r>
      <w:r>
        <w:rPr>
          <w:noProof/>
        </w:rPr>
        <w:fldChar w:fldCharType="separate"/>
      </w:r>
      <w:r>
        <w:rPr>
          <w:noProof/>
        </w:rPr>
        <w:t>25</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_Toc370995816 \h </w:instrText>
      </w:r>
      <w:r>
        <w:rPr>
          <w:noProof/>
        </w:rPr>
      </w:r>
      <w:r>
        <w:rPr>
          <w:noProof/>
        </w:rPr>
        <w:fldChar w:fldCharType="separate"/>
      </w:r>
      <w:r>
        <w:rPr>
          <w:noProof/>
        </w:rPr>
        <w:t>25</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_Toc370995817 \h </w:instrText>
      </w:r>
      <w:r>
        <w:rPr>
          <w:noProof/>
        </w:rPr>
      </w:r>
      <w:r>
        <w:rPr>
          <w:noProof/>
        </w:rPr>
        <w:fldChar w:fldCharType="separate"/>
      </w:r>
      <w:r>
        <w:rPr>
          <w:noProof/>
        </w:rPr>
        <w:t>26</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_Toc370995818 \h </w:instrText>
      </w:r>
      <w:r>
        <w:rPr>
          <w:noProof/>
        </w:rPr>
      </w:r>
      <w:r>
        <w:rPr>
          <w:noProof/>
        </w:rPr>
        <w:fldChar w:fldCharType="separate"/>
      </w:r>
      <w:r>
        <w:rPr>
          <w:noProof/>
        </w:rPr>
        <w:t>26</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_Toc370995819 \h </w:instrText>
      </w:r>
      <w:r>
        <w:rPr>
          <w:noProof/>
        </w:rPr>
      </w:r>
      <w:r>
        <w:rPr>
          <w:noProof/>
        </w:rPr>
        <w:fldChar w:fldCharType="separate"/>
      </w:r>
      <w:r>
        <w:rPr>
          <w:noProof/>
        </w:rPr>
        <w:t>28</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_Toc370995820 \h </w:instrText>
      </w:r>
      <w:r>
        <w:rPr>
          <w:noProof/>
        </w:rPr>
      </w:r>
      <w:r>
        <w:rPr>
          <w:noProof/>
        </w:rPr>
        <w:fldChar w:fldCharType="separate"/>
      </w:r>
      <w:r>
        <w:rPr>
          <w:noProof/>
        </w:rPr>
        <w:t>30</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_Toc370995821 \h </w:instrText>
      </w:r>
      <w:r>
        <w:rPr>
          <w:noProof/>
        </w:rPr>
      </w:r>
      <w:r>
        <w:rPr>
          <w:noProof/>
        </w:rPr>
        <w:fldChar w:fldCharType="separate"/>
      </w:r>
      <w:r>
        <w:rPr>
          <w:noProof/>
        </w:rPr>
        <w:t>30</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_Toc370995822 \h </w:instrText>
      </w:r>
      <w:r>
        <w:rPr>
          <w:noProof/>
        </w:rPr>
      </w:r>
      <w:r>
        <w:rPr>
          <w:noProof/>
        </w:rPr>
        <w:fldChar w:fldCharType="separate"/>
      </w:r>
      <w:r>
        <w:rPr>
          <w:noProof/>
        </w:rPr>
        <w:t>30</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_Toc370995823 \h </w:instrText>
      </w:r>
      <w:r>
        <w:rPr>
          <w:noProof/>
        </w:rPr>
      </w:r>
      <w:r>
        <w:rPr>
          <w:noProof/>
        </w:rPr>
        <w:fldChar w:fldCharType="separate"/>
      </w:r>
      <w:r>
        <w:rPr>
          <w:noProof/>
        </w:rPr>
        <w:t>31</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_Toc370995824 \h </w:instrText>
      </w:r>
      <w:r>
        <w:rPr>
          <w:noProof/>
        </w:rPr>
      </w:r>
      <w:r>
        <w:rPr>
          <w:noProof/>
        </w:rPr>
        <w:fldChar w:fldCharType="separate"/>
      </w:r>
      <w:r>
        <w:rPr>
          <w:noProof/>
        </w:rPr>
        <w:t>31</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_Toc370995825 \h </w:instrText>
      </w:r>
      <w:r>
        <w:rPr>
          <w:noProof/>
        </w:rPr>
      </w:r>
      <w:r>
        <w:rPr>
          <w:noProof/>
        </w:rPr>
        <w:fldChar w:fldCharType="separate"/>
      </w:r>
      <w:r>
        <w:rPr>
          <w:noProof/>
        </w:rPr>
        <w:t>31</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_Toc370995826 \h </w:instrText>
      </w:r>
      <w:r>
        <w:rPr>
          <w:noProof/>
        </w:rPr>
      </w:r>
      <w:r>
        <w:rPr>
          <w:noProof/>
        </w:rPr>
        <w:fldChar w:fldCharType="separate"/>
      </w:r>
      <w:r>
        <w:rPr>
          <w:noProof/>
        </w:rPr>
        <w:t>31</w:t>
      </w:r>
      <w:r>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_Toc370995827 \h </w:instrText>
      </w:r>
      <w:r>
        <w:rPr>
          <w:noProof/>
        </w:rPr>
      </w:r>
      <w:r>
        <w:rPr>
          <w:noProof/>
        </w:rPr>
        <w:fldChar w:fldCharType="separate"/>
      </w:r>
      <w:r>
        <w:rPr>
          <w:noProof/>
        </w:rPr>
        <w:t>32</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_Toc370995828 \h </w:instrText>
      </w:r>
      <w:r>
        <w:rPr>
          <w:noProof/>
        </w:rPr>
      </w:r>
      <w:r>
        <w:rPr>
          <w:noProof/>
        </w:rPr>
        <w:fldChar w:fldCharType="separate"/>
      </w:r>
      <w:r>
        <w:rPr>
          <w:noProof/>
        </w:rPr>
        <w:t>32</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_Toc370995829 \h </w:instrText>
      </w:r>
      <w:r>
        <w:rPr>
          <w:noProof/>
        </w:rPr>
      </w:r>
      <w:r>
        <w:rPr>
          <w:noProof/>
        </w:rPr>
        <w:fldChar w:fldCharType="separate"/>
      </w:r>
      <w:r>
        <w:rPr>
          <w:noProof/>
        </w:rPr>
        <w:t>32</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_Toc370995830 \h </w:instrText>
      </w:r>
      <w:r>
        <w:rPr>
          <w:noProof/>
        </w:rPr>
      </w:r>
      <w:r>
        <w:rPr>
          <w:noProof/>
        </w:rPr>
        <w:fldChar w:fldCharType="separate"/>
      </w:r>
      <w:r>
        <w:rPr>
          <w:noProof/>
        </w:rPr>
        <w:t>32</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_Toc370995831 \h </w:instrText>
      </w:r>
      <w:r>
        <w:rPr>
          <w:noProof/>
        </w:rPr>
      </w:r>
      <w:r>
        <w:rPr>
          <w:noProof/>
        </w:rPr>
        <w:fldChar w:fldCharType="separate"/>
      </w:r>
      <w:r>
        <w:rPr>
          <w:noProof/>
        </w:rPr>
        <w:t>32</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_Toc370995832 \h </w:instrText>
      </w:r>
      <w:r>
        <w:rPr>
          <w:noProof/>
        </w:rPr>
      </w:r>
      <w:r>
        <w:rPr>
          <w:noProof/>
        </w:rPr>
        <w:fldChar w:fldCharType="separate"/>
      </w:r>
      <w:r>
        <w:rPr>
          <w:noProof/>
        </w:rPr>
        <w:t>33</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_Toc370995833 \h </w:instrText>
      </w:r>
      <w:r>
        <w:rPr>
          <w:noProof/>
        </w:rPr>
      </w:r>
      <w:r>
        <w:rPr>
          <w:noProof/>
        </w:rPr>
        <w:fldChar w:fldCharType="separate"/>
      </w:r>
      <w:r>
        <w:rPr>
          <w:noProof/>
        </w:rPr>
        <w:t>33</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_Toc370995834 \h </w:instrText>
      </w:r>
      <w:r>
        <w:rPr>
          <w:noProof/>
        </w:rPr>
      </w:r>
      <w:r>
        <w:rPr>
          <w:noProof/>
        </w:rPr>
        <w:fldChar w:fldCharType="separate"/>
      </w:r>
      <w:r>
        <w:rPr>
          <w:noProof/>
        </w:rPr>
        <w:t>38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_Toc370995835 \h </w:instrText>
      </w:r>
      <w:r>
        <w:rPr>
          <w:noProof/>
        </w:rPr>
      </w:r>
      <w:r>
        <w:rPr>
          <w:noProof/>
        </w:rPr>
        <w:fldChar w:fldCharType="separate"/>
      </w:r>
      <w:r>
        <w:rPr>
          <w:noProof/>
        </w:rPr>
        <w:t>49</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_Toc370995836 \h </w:instrText>
      </w:r>
      <w:r>
        <w:rPr>
          <w:noProof/>
        </w:rPr>
      </w:r>
      <w:r>
        <w:rPr>
          <w:noProof/>
        </w:rPr>
        <w:fldChar w:fldCharType="separate"/>
      </w:r>
      <w:r>
        <w:rPr>
          <w:noProof/>
        </w:rPr>
        <w:t>56</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_Toc370995837 \h </w:instrText>
      </w:r>
      <w:r>
        <w:rPr>
          <w:noProof/>
        </w:rPr>
      </w:r>
      <w:r>
        <w:rPr>
          <w:noProof/>
        </w:rPr>
        <w:fldChar w:fldCharType="separate"/>
      </w:r>
      <w:r>
        <w:rPr>
          <w:noProof/>
        </w:rPr>
        <w:t>62</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API</w:t>
      </w:r>
      <w:r>
        <w:rPr>
          <w:noProof/>
        </w:rPr>
        <w:tab/>
      </w:r>
      <w:r>
        <w:rPr>
          <w:noProof/>
        </w:rPr>
        <w:fldChar w:fldCharType="begin"/>
      </w:r>
      <w:r>
        <w:rPr>
          <w:noProof/>
        </w:rPr>
        <w:instrText xml:space="preserve"> PAGEREF _Toc370995838 \h </w:instrText>
      </w:r>
      <w:r>
        <w:rPr>
          <w:noProof/>
        </w:rPr>
      </w:r>
      <w:r>
        <w:rPr>
          <w:noProof/>
        </w:rPr>
        <w:fldChar w:fldCharType="separate"/>
      </w:r>
      <w:r>
        <w:rPr>
          <w:noProof/>
        </w:rPr>
        <w:t>83</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_Toc370995839 \h </w:instrText>
      </w:r>
      <w:r>
        <w:rPr>
          <w:noProof/>
        </w:rPr>
      </w:r>
      <w:r>
        <w:rPr>
          <w:noProof/>
        </w:rPr>
        <w:fldChar w:fldCharType="separate"/>
      </w:r>
      <w:r>
        <w:rPr>
          <w:noProof/>
        </w:rPr>
        <w:t>88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_Toc370995840 \h </w:instrText>
      </w:r>
      <w:r>
        <w:rPr>
          <w:noProof/>
        </w:rPr>
      </w:r>
      <w:r>
        <w:rPr>
          <w:noProof/>
        </w:rPr>
        <w:fldChar w:fldCharType="separate"/>
      </w:r>
      <w:r>
        <w:rPr>
          <w:noProof/>
        </w:rPr>
        <w:t>1</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_Toc370995841 \h </w:instrText>
      </w:r>
      <w:r>
        <w:rPr>
          <w:noProof/>
        </w:rPr>
      </w:r>
      <w:r>
        <w:rPr>
          <w:noProof/>
        </w:rPr>
        <w:fldChar w:fldCharType="separate"/>
      </w:r>
      <w:r>
        <w:rPr>
          <w:noProof/>
        </w:rPr>
        <w:t>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_Toc370995842 \h </w:instrText>
      </w:r>
      <w:r>
        <w:rPr>
          <w:noProof/>
        </w:rPr>
      </w:r>
      <w:r>
        <w:rPr>
          <w:noProof/>
        </w:rPr>
        <w:fldChar w:fldCharType="separate"/>
      </w:r>
      <w:r>
        <w:rPr>
          <w:noProof/>
        </w:rPr>
        <w:t>15</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_Toc370995843 \h </w:instrText>
      </w:r>
      <w:r>
        <w:rPr>
          <w:noProof/>
        </w:rPr>
      </w:r>
      <w:r>
        <w:rPr>
          <w:noProof/>
        </w:rPr>
        <w:fldChar w:fldCharType="separate"/>
      </w:r>
      <w:r>
        <w:rPr>
          <w:noProof/>
        </w:rPr>
        <w:t>15</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_Toc370995844 \h </w:instrText>
      </w:r>
      <w:r>
        <w:rPr>
          <w:noProof/>
        </w:rPr>
      </w:r>
      <w:r>
        <w:rPr>
          <w:noProof/>
        </w:rPr>
        <w:fldChar w:fldCharType="separate"/>
      </w:r>
      <w:r>
        <w:rPr>
          <w:noProof/>
        </w:rPr>
        <w:t>15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_Toc370995845 \h </w:instrText>
      </w:r>
      <w:r>
        <w:rPr>
          <w:noProof/>
        </w:rPr>
      </w:r>
      <w:r>
        <w:rPr>
          <w:noProof/>
        </w:rPr>
        <w:fldChar w:fldCharType="separate"/>
      </w:r>
      <w:r>
        <w:rPr>
          <w:noProof/>
        </w:rPr>
        <w:t>15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_Toc370995846 \h </w:instrText>
      </w:r>
      <w:r>
        <w:rPr>
          <w:noProof/>
        </w:rPr>
      </w:r>
      <w:r>
        <w:rPr>
          <w:noProof/>
        </w:rPr>
        <w:fldChar w:fldCharType="separate"/>
      </w:r>
      <w:r>
        <w:rPr>
          <w:noProof/>
        </w:rPr>
        <w:t>15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_Toc370995847 \h </w:instrText>
      </w:r>
      <w:r>
        <w:rPr>
          <w:noProof/>
        </w:rPr>
      </w:r>
      <w:r>
        <w:rPr>
          <w:noProof/>
        </w:rPr>
        <w:fldChar w:fldCharType="separate"/>
      </w:r>
      <w:r>
        <w:rPr>
          <w:noProof/>
        </w:rPr>
        <w:t>16</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_Toc370995848 \h </w:instrText>
      </w:r>
      <w:r>
        <w:rPr>
          <w:noProof/>
        </w:rPr>
      </w:r>
      <w:r>
        <w:rPr>
          <w:noProof/>
        </w:rPr>
        <w:fldChar w:fldCharType="separate"/>
      </w:r>
      <w:r>
        <w:rPr>
          <w:noProof/>
        </w:rPr>
        <w:t>16</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_Toc370995849 \h </w:instrText>
      </w:r>
      <w:r>
        <w:rPr>
          <w:noProof/>
        </w:rPr>
      </w:r>
      <w:r>
        <w:rPr>
          <w:noProof/>
        </w:rPr>
        <w:fldChar w:fldCharType="separate"/>
      </w:r>
      <w:r>
        <w:rPr>
          <w:noProof/>
        </w:rPr>
        <w:t>17</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_Toc370995850 \h </w:instrText>
      </w:r>
      <w:r>
        <w:rPr>
          <w:noProof/>
        </w:rPr>
      </w:r>
      <w:r>
        <w:rPr>
          <w:noProof/>
        </w:rPr>
        <w:fldChar w:fldCharType="separate"/>
      </w:r>
      <w:r>
        <w:rPr>
          <w:noProof/>
        </w:rPr>
        <w:t>17</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_Toc370995851 \h </w:instrText>
      </w:r>
      <w:r>
        <w:rPr>
          <w:noProof/>
        </w:rPr>
      </w:r>
      <w:r>
        <w:rPr>
          <w:noProof/>
        </w:rPr>
        <w:fldChar w:fldCharType="separate"/>
      </w:r>
      <w:r>
        <w:rPr>
          <w:noProof/>
        </w:rPr>
        <w:t>18</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_Toc370995852 \h </w:instrText>
      </w:r>
      <w:r>
        <w:rPr>
          <w:noProof/>
        </w:rPr>
      </w:r>
      <w:r>
        <w:rPr>
          <w:noProof/>
        </w:rPr>
        <w:fldChar w:fldCharType="separate"/>
      </w:r>
      <w:r>
        <w:rPr>
          <w:noProof/>
        </w:rPr>
        <w:t>18</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_Toc370995853 \h </w:instrText>
      </w:r>
      <w:r>
        <w:rPr>
          <w:noProof/>
        </w:rPr>
      </w:r>
      <w:r>
        <w:rPr>
          <w:noProof/>
        </w:rPr>
        <w:fldChar w:fldCharType="separate"/>
      </w:r>
      <w:r>
        <w:rPr>
          <w:noProof/>
        </w:rPr>
        <w:t>18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_Toc370995854 \h </w:instrText>
      </w:r>
      <w:r>
        <w:rPr>
          <w:noProof/>
        </w:rPr>
      </w:r>
      <w:r>
        <w:rPr>
          <w:noProof/>
        </w:rPr>
        <w:fldChar w:fldCharType="separate"/>
      </w:r>
      <w:r>
        <w:rPr>
          <w:noProof/>
        </w:rPr>
        <w:t>19</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_Toc370995855 \h </w:instrText>
      </w:r>
      <w:r>
        <w:rPr>
          <w:noProof/>
        </w:rPr>
      </w:r>
      <w:r>
        <w:rPr>
          <w:noProof/>
        </w:rPr>
        <w:fldChar w:fldCharType="separate"/>
      </w:r>
      <w:r>
        <w:rPr>
          <w:noProof/>
        </w:rPr>
        <w:t>25</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_Toc370995856 \h </w:instrText>
      </w:r>
      <w:r>
        <w:rPr>
          <w:noProof/>
        </w:rPr>
      </w:r>
      <w:r>
        <w:rPr>
          <w:noProof/>
        </w:rPr>
        <w:fldChar w:fldCharType="separate"/>
      </w:r>
      <w:r>
        <w:rPr>
          <w:noProof/>
        </w:rPr>
        <w:t>30</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_Toc370995857 \h </w:instrText>
      </w:r>
      <w:r>
        <w:rPr>
          <w:noProof/>
        </w:rPr>
      </w:r>
      <w:r>
        <w:rPr>
          <w:noProof/>
        </w:rPr>
        <w:fldChar w:fldCharType="separate"/>
      </w:r>
      <w:r>
        <w:rPr>
          <w:noProof/>
        </w:rPr>
        <w:t>31</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_Toc370995858 \h </w:instrText>
      </w:r>
      <w:r>
        <w:rPr>
          <w:noProof/>
        </w:rPr>
      </w:r>
      <w:r>
        <w:rPr>
          <w:noProof/>
        </w:rPr>
        <w:fldChar w:fldCharType="separate"/>
      </w:r>
      <w:r>
        <w:rPr>
          <w:noProof/>
        </w:rPr>
        <w:t>38</w:t>
      </w:r>
      <w:r>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_Toc370995859 \h </w:instrText>
      </w:r>
      <w:r>
        <w:rPr>
          <w:noProof/>
        </w:rPr>
      </w:r>
      <w:r>
        <w:rPr>
          <w:noProof/>
        </w:rPr>
        <w:fldChar w:fldCharType="separate"/>
      </w:r>
      <w:r>
        <w:rPr>
          <w:noProof/>
        </w:rPr>
        <w:t>44</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_Toc370995860 \h </w:instrText>
      </w:r>
      <w:r>
        <w:rPr>
          <w:noProof/>
        </w:rPr>
      </w:r>
      <w:r>
        <w:rPr>
          <w:noProof/>
        </w:rPr>
        <w:fldChar w:fldCharType="separate"/>
      </w:r>
      <w:r>
        <w:rPr>
          <w:noProof/>
        </w:rPr>
        <w:t>44</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_Toc370995861 \h </w:instrText>
      </w:r>
      <w:r>
        <w:rPr>
          <w:noProof/>
        </w:rPr>
      </w:r>
      <w:r>
        <w:rPr>
          <w:noProof/>
        </w:rPr>
        <w:fldChar w:fldCharType="separate"/>
      </w:r>
      <w:r>
        <w:rPr>
          <w:noProof/>
        </w:rPr>
        <w:t>45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_Toc370995862 \h </w:instrText>
      </w:r>
      <w:r>
        <w:rPr>
          <w:noProof/>
        </w:rPr>
      </w:r>
      <w:r>
        <w:rPr>
          <w:noProof/>
        </w:rPr>
        <w:fldChar w:fldCharType="separate"/>
      </w:r>
      <w:r>
        <w:rPr>
          <w:noProof/>
        </w:rPr>
        <w:t>45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_Toc370995863 \h </w:instrText>
      </w:r>
      <w:r>
        <w:rPr>
          <w:noProof/>
        </w:rPr>
      </w:r>
      <w:r>
        <w:rPr>
          <w:noProof/>
        </w:rPr>
        <w:fldChar w:fldCharType="separate"/>
      </w:r>
      <w:r>
        <w:rPr>
          <w:noProof/>
        </w:rPr>
        <w:t>45</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_Toc370995864 \h </w:instrText>
      </w:r>
      <w:r>
        <w:rPr>
          <w:noProof/>
        </w:rPr>
      </w:r>
      <w:r>
        <w:rPr>
          <w:noProof/>
        </w:rPr>
        <w:fldChar w:fldCharType="separate"/>
      </w:r>
      <w:r>
        <w:rPr>
          <w:noProof/>
        </w:rPr>
        <w:t>46</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_Toc370995865 \h </w:instrText>
      </w:r>
      <w:r>
        <w:rPr>
          <w:noProof/>
        </w:rPr>
      </w:r>
      <w:r>
        <w:rPr>
          <w:noProof/>
        </w:rPr>
        <w:fldChar w:fldCharType="separate"/>
      </w:r>
      <w:r>
        <w:rPr>
          <w:noProof/>
        </w:rPr>
        <w:t>47</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_Toc370995866 \h </w:instrText>
      </w:r>
      <w:r>
        <w:rPr>
          <w:noProof/>
        </w:rPr>
      </w:r>
      <w:r>
        <w:rPr>
          <w:noProof/>
        </w:rPr>
        <w:fldChar w:fldCharType="separate"/>
      </w:r>
      <w:r>
        <w:rPr>
          <w:noProof/>
        </w:rPr>
        <w:t>47</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_Toc370995867 \h </w:instrText>
      </w:r>
      <w:r>
        <w:rPr>
          <w:noProof/>
        </w:rPr>
      </w:r>
      <w:r>
        <w:rPr>
          <w:noProof/>
        </w:rPr>
        <w:fldChar w:fldCharType="separate"/>
      </w:r>
      <w:r>
        <w:rPr>
          <w:noProof/>
        </w:rPr>
        <w:t>48</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_Toc370995868 \h </w:instrText>
      </w:r>
      <w:r>
        <w:rPr>
          <w:noProof/>
        </w:rPr>
      </w:r>
      <w:r>
        <w:rPr>
          <w:noProof/>
        </w:rPr>
        <w:fldChar w:fldCharType="separate"/>
      </w:r>
      <w:r>
        <w:rPr>
          <w:noProof/>
        </w:rPr>
        <w:t>48</w:t>
      </w:r>
      <w:r>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_Toc370995869 \h </w:instrText>
      </w:r>
      <w:r>
        <w:rPr>
          <w:noProof/>
        </w:rPr>
      </w:r>
      <w:r>
        <w:rPr>
          <w:noProof/>
        </w:rPr>
        <w:fldChar w:fldCharType="separate"/>
      </w:r>
      <w:r>
        <w:rPr>
          <w:noProof/>
        </w:rPr>
        <w:t>48</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_Toc370995870 \h </w:instrText>
      </w:r>
      <w:r>
        <w:rPr>
          <w:noProof/>
        </w:rPr>
      </w:r>
      <w:r>
        <w:rPr>
          <w:noProof/>
        </w:rPr>
        <w:fldChar w:fldCharType="separate"/>
      </w:r>
      <w:r>
        <w:rPr>
          <w:noProof/>
        </w:rPr>
        <w:t>49</w:t>
      </w:r>
      <w:r>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_Toc370995871 \h </w:instrText>
      </w:r>
      <w:r>
        <w:rPr>
          <w:noProof/>
        </w:rPr>
      </w:r>
      <w:r>
        <w:rPr>
          <w:noProof/>
        </w:rPr>
        <w:fldChar w:fldCharType="separate"/>
      </w:r>
      <w:r>
        <w:rPr>
          <w:noProof/>
        </w:rPr>
        <w:t>49</w:t>
      </w:r>
      <w:r>
        <w:rPr>
          <w:noProof/>
        </w:rPr>
        <w:fldChar w:fldCharType="end"/>
      </w:r>
    </w:p>
    <w:p w:rsidR="00E22356" w:rsidRPr="00913C79" w:rsidRDefault="00665653" w:rsidP="00913C79">
      <w:r>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0995787"/>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0995788"/>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2B3D28"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0995789"/>
      <w:r w:rsidRPr="00EF643D">
        <w:lastRenderedPageBreak/>
        <w:t>Introduction</w:t>
      </w:r>
      <w:bookmarkEnd w:id="7"/>
      <w:bookmarkEnd w:id="8"/>
    </w:p>
    <w:p w:rsidR="00EF643D" w:rsidRPr="00EF643D" w:rsidRDefault="00EF643D" w:rsidP="00EF643D">
      <w:pPr>
        <w:pStyle w:val="Heading2"/>
      </w:pPr>
      <w:bookmarkStart w:id="9" w:name="_Toc366491970"/>
      <w:bookmarkStart w:id="10" w:name="_Toc180569824"/>
      <w:bookmarkStart w:id="11" w:name="_Toc370995790"/>
      <w:r w:rsidRPr="00EF643D">
        <w:t>Purpose</w:t>
      </w:r>
      <w:bookmarkEnd w:id="9"/>
      <w:bookmarkEnd w:id="11"/>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0995791"/>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Toc370995792"/>
      <w:r w:rsidRPr="00EF643D">
        <w:lastRenderedPageBreak/>
        <w:t>Pre-Requisites to Installation/Upgrade</w:t>
      </w:r>
      <w:bookmarkEnd w:id="15"/>
      <w:bookmarkEnd w:id="16"/>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17" w:name="_Toc366491974"/>
      <w:bookmarkStart w:id="18" w:name="_Toc370995793"/>
      <w:r w:rsidRPr="00EF643D">
        <w:t>Release Software Component 4.7.0.0 Versions</w:t>
      </w:r>
      <w:bookmarkEnd w:id="17"/>
      <w:bookmarkEnd w:id="18"/>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A89DE3C" wp14:editId="261F8B33">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19" w:name="_Toc366491975"/>
      <w:bookmarkStart w:id="20" w:name="_Toc370995794"/>
      <w:r w:rsidRPr="00EF643D">
        <w:t>Oracle Weblogic Server Configuration (Install and Upgrade)</w:t>
      </w:r>
      <w:bookmarkEnd w:id="19"/>
      <w:bookmarkEnd w:id="20"/>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2B3D28"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21" w:name="_Toc370995795"/>
      <w:r>
        <w:t>Deployment of forms and webutil Jar files</w:t>
      </w:r>
      <w:bookmarkEnd w:id="21"/>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lastRenderedPageBreak/>
        <w:drawing>
          <wp:inline distT="0" distB="0" distL="0" distR="0" wp14:anchorId="232BF07B" wp14:editId="67B5671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&lt;ORACLE_HOME&gt;\forms\webutil\win64\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&lt;ORACLE_HOME&gt;\forms\webutil\win32\</w:t>
      </w:r>
    </w:p>
    <w:p w:rsidR="00B57004" w:rsidRPr="00B57004" w:rsidRDefault="00B57004" w:rsidP="00B57004">
      <w:pPr>
        <w:pStyle w:val="Body"/>
      </w:pPr>
      <w:proofErr w:type="gramStart"/>
      <w:r w:rsidRPr="00B57004">
        <w:t>directories</w:t>
      </w:r>
      <w:proofErr w:type="gramEnd"/>
      <w:r w:rsidRPr="00B57004">
        <w:t xml:space="preserve"> of the WebLogic Server –</w:t>
      </w:r>
    </w:p>
    <w:p w:rsidR="00B57004" w:rsidRPr="00B57004" w:rsidRDefault="00B57004" w:rsidP="00B57004">
      <w:pPr>
        <w:pStyle w:val="Body"/>
      </w:pPr>
      <w:r w:rsidRPr="00B57004">
        <w:rPr>
          <w:noProof/>
          <w:lang w:val="en-GB" w:eastAsia="en-GB"/>
        </w:rPr>
        <w:drawing>
          <wp:inline distT="0" distB="0" distL="0" distR="0" wp14:anchorId="353FBC7C" wp14:editId="692EBB8F">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14:anchorId="40DE46F9" wp14:editId="2A55991F">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lang w:val="en-GB" w:eastAsia="en-GB"/>
        </w:rPr>
        <w:lastRenderedPageBreak/>
        <w:drawing>
          <wp:inline distT="0" distB="0" distL="0" distR="0" wp14:anchorId="30E00BDC" wp14:editId="1E33C958">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22" w:name="_Toc202257711"/>
      <w:bookmarkStart w:id="23" w:name="_Toc370995796"/>
      <w:r>
        <w:t>Edit webutiljpi.htm</w:t>
      </w:r>
      <w:bookmarkEnd w:id="23"/>
    </w:p>
    <w:p w:rsidR="005310BB" w:rsidRPr="005310BB" w:rsidRDefault="005310BB" w:rsidP="005310BB"/>
    <w:p w:rsidR="005310BB" w:rsidRPr="005310BB" w:rsidRDefault="005310BB" w:rsidP="005310BB">
      <w:r w:rsidRPr="005310BB">
        <w:t>It is not possible to edit the webutiljpi.htm file via enterprise manager; navigate to &lt;ORACLE_INSTANCE&gt;\config\FormsComponent\forms\server and open the webutiljpi.htm file using a suitable text editor.</w:t>
      </w:r>
    </w:p>
    <w:p w:rsidR="005310BB" w:rsidRPr="005310BB" w:rsidRDefault="005310BB" w:rsidP="005310BB">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14:anchorId="43C00751" wp14:editId="38E579CE">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14:anchorId="567EA355" wp14:editId="534CE95E">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24" w:name="_Toc370995797"/>
      <w:r>
        <w:t>Configure the Forms Service to use WebUtil</w:t>
      </w:r>
      <w:bookmarkEnd w:id="24"/>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&lt;exor_base&gt;\bin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Note: Maintain the sequence of jar files for archive and WebUtilArchive parameters as mentioned in the above table.</w:t>
      </w:r>
    </w:p>
    <w:p w:rsidR="005310BB" w:rsidRPr="005310BB" w:rsidRDefault="005310BB" w:rsidP="005310BB">
      <w:r w:rsidRPr="005310BB">
        <w:rPr>
          <w:noProof/>
          <w:lang w:val="en-GB" w:eastAsia="en-GB"/>
        </w:rPr>
        <w:drawing>
          <wp:inline distT="0" distB="0" distL="0" distR="0" wp14:anchorId="48A18DCB" wp14:editId="78C98BFE">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14:anchorId="670C9B03" wp14:editId="69A3B926">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25" w:name="_Toc370995798"/>
      <w:r>
        <w:t>Configure the WebUtil</w:t>
      </w:r>
      <w:bookmarkEnd w:id="25"/>
    </w:p>
    <w:p w:rsidR="005310BB" w:rsidRPr="005310BB" w:rsidRDefault="005310BB" w:rsidP="005310BB">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14:anchorId="4902D8B2" wp14:editId="0D40021A">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appsrv to be ‘TRUE’ with the default settings for transfer.appsrv.read and transfer.appsrv.write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26" w:name="_Toc370995799"/>
      <w:r w:rsidRPr="00EF643D">
        <w:t>Forms startup</w:t>
      </w:r>
      <w:bookmarkEnd w:id="26"/>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Mapserver install)</w:t>
      </w:r>
    </w:p>
    <w:p w:rsidR="005310BB" w:rsidRDefault="005310BB" w:rsidP="005310BB">
      <w:r w:rsidRPr="005310BB">
        <w:rPr>
          <w:noProof/>
          <w:lang w:val="en-GB" w:eastAsia="en-GB"/>
        </w:rPr>
        <w:drawing>
          <wp:inline distT="0" distB="0" distL="0" distR="0" wp14:anchorId="6B9D6653" wp14:editId="106B77EA">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27" w:name="_Toc366491976"/>
      <w:bookmarkStart w:id="28" w:name="_Toc370995800"/>
      <w:r w:rsidRPr="00EF643D">
        <w:lastRenderedPageBreak/>
        <w:t>Network Manager</w:t>
      </w:r>
      <w:bookmarkEnd w:id="27"/>
      <w:bookmarkEnd w:id="28"/>
    </w:p>
    <w:p w:rsidR="00EF643D" w:rsidRPr="00EF643D" w:rsidRDefault="00EF643D" w:rsidP="00F735F8">
      <w:pPr>
        <w:pStyle w:val="Heading2"/>
      </w:pPr>
      <w:bookmarkStart w:id="29" w:name="_Toc366491977"/>
      <w:bookmarkStart w:id="30" w:name="_Toc370995801"/>
      <w:r w:rsidRPr="00EF643D">
        <w:t>Installation of the Network Manager Software files</w:t>
      </w:r>
      <w:bookmarkEnd w:id="29"/>
      <w:bookmarkEnd w:id="30"/>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31" w:name="_Toc254883632"/>
      <w:bookmarkStart w:id="32" w:name="_Toc366491978"/>
      <w:bookmarkStart w:id="33" w:name="_Toc202257713"/>
      <w:bookmarkStart w:id="34" w:name="_Toc370995802"/>
      <w:bookmarkEnd w:id="22"/>
      <w:r w:rsidRPr="00EF643D">
        <w:t>Highways Owner Account</w:t>
      </w:r>
      <w:bookmarkEnd w:id="31"/>
      <w:r w:rsidRPr="00EF643D">
        <w:t xml:space="preserve"> (Install Only)</w:t>
      </w:r>
      <w:bookmarkEnd w:id="32"/>
      <w:bookmarkEnd w:id="34"/>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35" w:name="_Toc254883633"/>
      <w:bookmarkStart w:id="36" w:name="_Toc366491979"/>
      <w:bookmarkStart w:id="37" w:name="_Toc370995803"/>
      <w:r w:rsidRPr="00EF643D">
        <w:t>Before you start:</w:t>
      </w:r>
      <w:bookmarkEnd w:id="35"/>
      <w:bookmarkEnd w:id="36"/>
      <w:bookmarkEnd w:id="37"/>
    </w:p>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38" w:name="_Toc370995804"/>
      <w:r w:rsidRPr="00F735F8">
        <w:t>Product Run-time Environment</w:t>
      </w:r>
      <w:bookmarkEnd w:id="38"/>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39" w:name="_Toc529331440"/>
      <w:bookmarkStart w:id="40" w:name="_Toc254883634"/>
      <w:bookmarkStart w:id="41" w:name="_Toc172686748"/>
      <w:bookmarkStart w:id="42" w:name="_Toc366491980"/>
      <w:bookmarkStart w:id="43" w:name="_Toc370995805"/>
      <w:r w:rsidRPr="00EF643D">
        <w:t xml:space="preserve">Creation of a </w:t>
      </w:r>
      <w:bookmarkEnd w:id="39"/>
      <w:r w:rsidRPr="00EF643D">
        <w:t>Highways Owner</w:t>
      </w:r>
      <w:bookmarkEnd w:id="40"/>
      <w:bookmarkEnd w:id="41"/>
      <w:bookmarkEnd w:id="42"/>
      <w:bookmarkEnd w:id="43"/>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44" w:name="_Toc529331441"/>
    </w:p>
    <w:p w:rsidR="00EF643D" w:rsidRPr="00EC59A4" w:rsidRDefault="00EF643D" w:rsidP="00EC59A4">
      <w:pPr>
        <w:pStyle w:val="Heading4"/>
      </w:pPr>
      <w:bookmarkStart w:id="45" w:name="_Toc370995806"/>
      <w:r w:rsidRPr="00EC59A4">
        <w:t>Tablespace Requirements</w:t>
      </w:r>
      <w:bookmarkEnd w:id="44"/>
      <w:bookmarkEnd w:id="45"/>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46" w:name="_Toc370995807"/>
      <w:r w:rsidRPr="00EC59A4">
        <w:t>Data Dictionary Privileges</w:t>
      </w:r>
      <w:bookmarkEnd w:id="46"/>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47" w:name="_Toc370995808"/>
      <w:r w:rsidRPr="00EC59A4">
        <w:t>The higowner script</w:t>
      </w:r>
      <w:bookmarkEnd w:id="47"/>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48" w:name="_Toc366491981"/>
      <w:bookmarkStart w:id="49" w:name="_Toc370995809"/>
      <w:r w:rsidRPr="00EF643D">
        <w:lastRenderedPageBreak/>
        <w:t xml:space="preserve">Network Manager </w:t>
      </w:r>
      <w:r w:rsidR="00A6321E">
        <w:t>I</w:t>
      </w:r>
      <w:r w:rsidRPr="00EF643D">
        <w:t>nstall/Upgrade</w:t>
      </w:r>
      <w:bookmarkEnd w:id="33"/>
      <w:bookmarkEnd w:id="48"/>
      <w:bookmarkEnd w:id="49"/>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50" w:name="_Toc202257714"/>
      <w:bookmarkStart w:id="51" w:name="_Toc366491982"/>
      <w:bookmarkStart w:id="52" w:name="_Toc370995810"/>
      <w:r w:rsidRPr="00EF643D">
        <w:t xml:space="preserve">Before you </w:t>
      </w:r>
      <w:bookmarkEnd w:id="50"/>
      <w:bookmarkEnd w:id="51"/>
      <w:r w:rsidR="008F3920" w:rsidRPr="00EF643D">
        <w:t>start</w:t>
      </w:r>
      <w:bookmarkEnd w:id="52"/>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53" w:name="_Toc202257715"/>
      <w:bookmarkStart w:id="54" w:name="_Toc366491983"/>
      <w:bookmarkStart w:id="55" w:name="_Toc370995811"/>
      <w:r w:rsidRPr="00EF643D">
        <w:t>Typical problems that you may encounter</w:t>
      </w:r>
      <w:bookmarkEnd w:id="53"/>
      <w:bookmarkEnd w:id="54"/>
      <w:bookmarkEnd w:id="5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56" w:name="_Toc254883639"/>
      <w:bookmarkStart w:id="57" w:name="_Toc366491984"/>
      <w:bookmarkStart w:id="58" w:name="_Toc370995812"/>
      <w:r w:rsidRPr="00EF643D">
        <w:t>Install of Network manager</w:t>
      </w:r>
      <w:bookmarkEnd w:id="56"/>
      <w:bookmarkEnd w:id="57"/>
      <w:bookmarkEnd w:id="58"/>
    </w:p>
    <w:p w:rsidR="00EF643D" w:rsidRPr="00EC59A4" w:rsidRDefault="00EF643D" w:rsidP="00EC59A4">
      <w:pPr>
        <w:pStyle w:val="Heading4"/>
      </w:pPr>
      <w:bookmarkStart w:id="59" w:name="_Toc370995813"/>
      <w:r w:rsidRPr="00EC59A4">
        <w:t>Core User and Objects</w:t>
      </w:r>
      <w:bookmarkEnd w:id="59"/>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60" w:name="_Toc370995814"/>
      <w:r w:rsidRPr="00EC59A4">
        <w:t>Install of Network Manager</w:t>
      </w:r>
      <w:bookmarkEnd w:id="60"/>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61" w:name="_Toc370995815"/>
      <w:r w:rsidRPr="00EC59A4">
        <w:t>Checking Log File(s)</w:t>
      </w:r>
      <w:bookmarkEnd w:id="61"/>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62" w:name="_Toc366491985"/>
      <w:bookmarkStart w:id="63" w:name="_Toc370995816"/>
      <w:r w:rsidRPr="00EF643D">
        <w:t>Post Install Tasks</w:t>
      </w:r>
      <w:bookmarkEnd w:id="62"/>
      <w:bookmarkEnd w:id="63"/>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5E405EE" wp14:editId="17C43E99">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64" w:name="_Toc370995817"/>
      <w:r w:rsidRPr="00EC59A4">
        <w:t>Synonyms</w:t>
      </w:r>
      <w:bookmarkEnd w:id="64"/>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65" w:name="_Toc370995818"/>
      <w:r w:rsidRPr="00EC59A4">
        <w:t>Configuring NM3WEB</w:t>
      </w:r>
      <w:bookmarkEnd w:id="65"/>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5EA243D4" wp14:editId="12110A7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w:t>
      </w:r>
      <w:proofErr w:type="gramStart"/>
      <w:r w:rsidRPr="00EF643D">
        <w:t>,deny</w:t>
      </w:r>
      <w:proofErr w:type="gramEnd"/>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w:t>
      </w:r>
      <w:proofErr w:type="gramStart"/>
      <w:r w:rsidRPr="00EF643D">
        <w:t>to be</w:t>
      </w:r>
      <w:proofErr w:type="gramEnd"/>
      <w:r w:rsidRPr="00EF643D">
        <w:t xml:space="preserve"> blank&gt;</w:t>
      </w:r>
    </w:p>
    <w:p w:rsidR="00EF643D" w:rsidRPr="00EF643D" w:rsidRDefault="00EF643D" w:rsidP="00EF643D">
      <w:r w:rsidRPr="00EF643D">
        <w:t xml:space="preserve">    PlsqlDatabasePassword &lt; recommended </w:t>
      </w:r>
      <w:proofErr w:type="gramStart"/>
      <w:r w:rsidRPr="00EF643D">
        <w:t>to be</w:t>
      </w:r>
      <w:proofErr w:type="gramEnd"/>
      <w:r w:rsidRPr="00EF643D">
        <w:t xml:space="preserve"> blank &gt;</w:t>
      </w:r>
    </w:p>
    <w:p w:rsidR="00EF643D" w:rsidRPr="00EF643D" w:rsidRDefault="00EF643D" w:rsidP="00EF643D">
      <w:r w:rsidRPr="00EF643D">
        <w:t xml:space="preserve">    PlsqlDatabaseConnectString &lt;hostname</w:t>
      </w:r>
      <w:proofErr w:type="gramStart"/>
      <w:r w:rsidRPr="00EF643D">
        <w:t>&gt;:</w:t>
      </w:r>
      <w:proofErr w:type="gramEnd"/>
      <w:r w:rsidRPr="00EF643D">
        <w: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66" w:name="_Toc370995819"/>
      <w:r w:rsidRPr="00EC59A4">
        <w:t>Forms 11g Specific Configuration</w:t>
      </w:r>
      <w:bookmarkEnd w:id="66"/>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2B3D28"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7" w:name="_Toc202257716"/>
      <w:r w:rsidRPr="00EF643D">
        <w:br w:type="page"/>
      </w:r>
    </w:p>
    <w:p w:rsidR="00EF643D" w:rsidRPr="00EF643D" w:rsidRDefault="00EF643D" w:rsidP="00AB5615">
      <w:pPr>
        <w:pStyle w:val="Heading3"/>
      </w:pPr>
      <w:bookmarkStart w:id="68" w:name="_Toc366491986"/>
      <w:bookmarkStart w:id="69" w:name="_Toc370995820"/>
      <w:r w:rsidRPr="00EF643D">
        <w:lastRenderedPageBreak/>
        <w:t>Upgrade of Network Manager</w:t>
      </w:r>
      <w:bookmarkEnd w:id="67"/>
      <w:bookmarkEnd w:id="68"/>
      <w:bookmarkEnd w:id="69"/>
    </w:p>
    <w:p w:rsidR="00EF643D" w:rsidRPr="00EF643D" w:rsidRDefault="00EF643D" w:rsidP="00EF643D"/>
    <w:p w:rsidR="00EF643D" w:rsidRPr="00EC59A4" w:rsidRDefault="00EF643D" w:rsidP="00EC59A4">
      <w:pPr>
        <w:pStyle w:val="Heading4"/>
      </w:pPr>
      <w:bookmarkStart w:id="70" w:name="_Toc370995821"/>
      <w:r w:rsidRPr="00EC59A4">
        <w:t>Upgrade of Network Manager</w:t>
      </w:r>
      <w:bookmarkEnd w:id="70"/>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71" w:name="_Toc370995822"/>
      <w:r w:rsidRPr="00EC59A4">
        <w:t>Checking Log File(s)</w:t>
      </w:r>
      <w:bookmarkEnd w:id="71"/>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72" w:name="_Toc366491987"/>
      <w:bookmarkStart w:id="73" w:name="_Toc370995823"/>
      <w:r w:rsidRPr="00EF643D">
        <w:t>Mandatory Configuration (Post Install and Upgrade)</w:t>
      </w:r>
      <w:bookmarkEnd w:id="72"/>
      <w:bookmarkEnd w:id="73"/>
    </w:p>
    <w:p w:rsidR="00EF643D" w:rsidRPr="00EF643D" w:rsidRDefault="00EF643D" w:rsidP="00EF643D"/>
    <w:p w:rsidR="00EF643D" w:rsidRPr="00EC59A4" w:rsidRDefault="00EF643D" w:rsidP="00EC59A4">
      <w:pPr>
        <w:pStyle w:val="Heading4"/>
      </w:pPr>
      <w:bookmarkStart w:id="74" w:name="_Toc370995824"/>
      <w:r w:rsidRPr="00EC59A4">
        <w:t>exor_version.txt</w:t>
      </w:r>
      <w:bookmarkEnd w:id="74"/>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75" w:name="_Toc366491988"/>
      <w:bookmarkStart w:id="76" w:name="_Toc370995825"/>
      <w:r w:rsidRPr="00EF643D">
        <w:t>EXOR_JPG.JAR (Post Install and Upgrade)</w:t>
      </w:r>
      <w:bookmarkEnd w:id="75"/>
      <w:bookmarkEnd w:id="76"/>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77" w:name="_Toc366491989"/>
      <w:bookmarkStart w:id="78" w:name="_Toc370995826"/>
      <w:r w:rsidRPr="00EF643D">
        <w:t>Process Framework (Post Install and Upgrade)</w:t>
      </w:r>
      <w:bookmarkEnd w:id="77"/>
      <w:bookmarkEnd w:id="78"/>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32CB20AB" wp14:editId="35B104C2">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79" w:name="_Toc366491990"/>
      <w:bookmarkStart w:id="80" w:name="_Toc370995827"/>
      <w:r w:rsidRPr="00EF643D">
        <w:t>Jobs (Post Install and Upgrade)</w:t>
      </w:r>
      <w:bookmarkEnd w:id="79"/>
      <w:bookmarkEnd w:id="80"/>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81" w:name="_Toc366491991"/>
      <w:bookmarkStart w:id="82" w:name="_Toc370995828"/>
      <w:r w:rsidRPr="00EF643D">
        <w:t>Spatial Configuration (Post Install and Upgrade)</w:t>
      </w:r>
      <w:bookmarkEnd w:id="81"/>
      <w:bookmarkEnd w:id="82"/>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83" w:name="_Toc366491992"/>
      <w:bookmarkStart w:id="84" w:name="_Toc370995829"/>
      <w:r w:rsidRPr="00EF643D">
        <w:t>Doc Bundle Loader (Post Install and Upgrade)</w:t>
      </w:r>
      <w:bookmarkEnd w:id="83"/>
      <w:bookmarkEnd w:id="84"/>
    </w:p>
    <w:p w:rsidR="00EF643D" w:rsidRPr="00EC59A4" w:rsidRDefault="00EF643D" w:rsidP="00EC59A4">
      <w:pPr>
        <w:pStyle w:val="Heading4"/>
      </w:pPr>
      <w:bookmarkStart w:id="85" w:name="_Toc370995830"/>
      <w:r w:rsidRPr="00EC59A4">
        <w:t>Oracle External Scheduler Jobs</w:t>
      </w:r>
      <w:bookmarkEnd w:id="85"/>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86" w:name="_Toc366491993"/>
      <w:bookmarkStart w:id="87" w:name="_Toc370995831"/>
      <w:r w:rsidRPr="00EF643D">
        <w:t>Optional Security Policies</w:t>
      </w:r>
      <w:bookmarkEnd w:id="86"/>
      <w:bookmarkEnd w:id="87"/>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88" w:name="_Toc366491994"/>
      <w:bookmarkStart w:id="89" w:name="_Toc370995832"/>
      <w:r w:rsidRPr="00EF643D">
        <w:t>Additional Configuration (Post Install and Upgrade)</w:t>
      </w:r>
      <w:bookmarkEnd w:id="88"/>
      <w:bookmarkEnd w:id="8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90" w:name="_Toc216667131"/>
      <w:bookmarkStart w:id="91" w:name="_Toc222221986"/>
      <w:bookmarkStart w:id="92" w:name="_Toc254883814"/>
      <w:bookmarkStart w:id="93" w:name="_Toc267553960"/>
      <w:bookmarkStart w:id="94" w:name="_Toc366491995"/>
      <w:bookmarkStart w:id="95" w:name="_Toc370995833"/>
      <w:r w:rsidRPr="00EF643D">
        <w:t>Mapserver Component Install</w:t>
      </w:r>
      <w:bookmarkEnd w:id="90"/>
      <w:bookmarkEnd w:id="91"/>
      <w:bookmarkEnd w:id="92"/>
      <w:bookmarkEnd w:id="93"/>
      <w:r w:rsidRPr="00EF643D">
        <w:t xml:space="preserve"> (Post Install and Upgrade)</w:t>
      </w:r>
      <w:bookmarkEnd w:id="94"/>
      <w:bookmarkEnd w:id="95"/>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0"/>
    <w:p w:rsidR="00A6321E" w:rsidRPr="00A6321E" w:rsidRDefault="00A6321E" w:rsidP="00A6321E">
      <w:r w:rsidRPr="00A6321E">
        <w:rPr>
          <w:noProof/>
          <w:lang w:val="en-GB" w:eastAsia="en-GB"/>
        </w:rPr>
        <w:lastRenderedPageBreak/>
        <w:drawing>
          <wp:inline distT="0" distB="0" distL="0" distR="0" wp14:anchorId="21AF3A20" wp14:editId="5A55A0FC">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14:anchorId="5F953FAD" wp14:editId="7BB8C76E">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14:anchorId="5C9AEEBA" wp14:editId="3EC54C7B">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14:anchorId="1C45BF54" wp14:editId="3AC9AD97">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14:anchorId="6E5B27A0" wp14:editId="3A0C0E8D">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14:anchorId="5E4357D1" wp14:editId="588CDB12">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96" w:name="_Toc279737334"/>
      <w:bookmarkStart w:id="97" w:name="_Toc299616286"/>
      <w:bookmarkStart w:id="98" w:name="_Toc320697263"/>
      <w:bookmarkStart w:id="99" w:name="_Toc366491996"/>
      <w:bookmarkStart w:id="100" w:name="_Toc370995834"/>
      <w:r w:rsidRPr="00EF643D">
        <w:lastRenderedPageBreak/>
        <w:t>Street Gazetteer Manager</w:t>
      </w:r>
      <w:bookmarkEnd w:id="96"/>
      <w:bookmarkEnd w:id="97"/>
      <w:bookmarkEnd w:id="98"/>
      <w:bookmarkEnd w:id="99"/>
      <w:bookmarkEnd w:id="100"/>
    </w:p>
    <w:p w:rsidR="00EF643D" w:rsidRPr="00EF643D" w:rsidRDefault="00EF643D" w:rsidP="00EF643D">
      <w:bookmarkStart w:id="101" w:name="_Toc202576498"/>
      <w:bookmarkStart w:id="102" w:name="_Toc222221854"/>
      <w:bookmarkStart w:id="103" w:name="_Toc254883646"/>
      <w:bookmarkStart w:id="104" w:name="_Toc267553962"/>
      <w:bookmarkStart w:id="105" w:name="_Toc279737335"/>
      <w:bookmarkStart w:id="106" w:name="_Toc299616287"/>
      <w:bookmarkStart w:id="107" w:name="_Toc320697264"/>
      <w:bookmarkStart w:id="108" w:name="_Toc366491997"/>
      <w:r w:rsidRPr="00EF643D">
        <w:t>Implementation of the Street Gazetteer Manager Software files</w:t>
      </w:r>
      <w:bookmarkEnd w:id="101"/>
      <w:bookmarkEnd w:id="102"/>
      <w:bookmarkEnd w:id="103"/>
      <w:bookmarkEnd w:id="104"/>
      <w:bookmarkEnd w:id="105"/>
      <w:bookmarkEnd w:id="106"/>
      <w:bookmarkEnd w:id="107"/>
      <w:bookmarkEnd w:id="108"/>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09" w:name="_Toc202576500"/>
      <w:bookmarkStart w:id="110" w:name="_Toc222221855"/>
      <w:bookmarkStart w:id="111" w:name="_Toc254883647"/>
      <w:bookmarkStart w:id="112" w:name="_Toc267553963"/>
      <w:bookmarkStart w:id="113" w:name="_Toc279737336"/>
      <w:bookmarkStart w:id="114" w:name="_Toc299616288"/>
      <w:bookmarkStart w:id="115" w:name="_Toc320697265"/>
      <w:bookmarkStart w:id="116" w:name="_Toc366491998"/>
      <w:r w:rsidRPr="00EF643D">
        <w:lastRenderedPageBreak/>
        <w:t>Street Gazetteer Manager Server Upgrade</w:t>
      </w:r>
      <w:bookmarkEnd w:id="109"/>
      <w:bookmarkEnd w:id="110"/>
      <w:bookmarkEnd w:id="111"/>
      <w:bookmarkEnd w:id="112"/>
      <w:bookmarkEnd w:id="113"/>
      <w:bookmarkEnd w:id="114"/>
      <w:bookmarkEnd w:id="115"/>
      <w:bookmarkEnd w:id="116"/>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17" w:name="_Toc202576501"/>
      <w:bookmarkStart w:id="118" w:name="_Toc222221856"/>
      <w:bookmarkStart w:id="119" w:name="_Toc254883648"/>
      <w:bookmarkStart w:id="120" w:name="_Toc267553964"/>
      <w:bookmarkStart w:id="121" w:name="_Toc279737337"/>
      <w:bookmarkStart w:id="122" w:name="_Toc299616289"/>
      <w:bookmarkStart w:id="123" w:name="_Toc320697266"/>
      <w:bookmarkStart w:id="124" w:name="_Toc366491999"/>
      <w:r w:rsidRPr="00EF643D">
        <w:t xml:space="preserve">Before you </w:t>
      </w:r>
      <w:proofErr w:type="gramStart"/>
      <w:r w:rsidRPr="00EF643D">
        <w:t>Start</w:t>
      </w:r>
      <w:bookmarkEnd w:id="117"/>
      <w:bookmarkEnd w:id="118"/>
      <w:bookmarkEnd w:id="119"/>
      <w:bookmarkEnd w:id="120"/>
      <w:bookmarkEnd w:id="121"/>
      <w:bookmarkEnd w:id="122"/>
      <w:bookmarkEnd w:id="123"/>
      <w:bookmarkEnd w:id="124"/>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25" w:name="_Toc202576502"/>
      <w:bookmarkStart w:id="126" w:name="_Toc222221857"/>
      <w:bookmarkStart w:id="127" w:name="_Toc254883649"/>
      <w:bookmarkStart w:id="128" w:name="_Toc267553965"/>
      <w:bookmarkStart w:id="129" w:name="_Toc279737338"/>
      <w:bookmarkStart w:id="130" w:name="_Toc299616290"/>
      <w:bookmarkStart w:id="131" w:name="_Toc320697267"/>
      <w:bookmarkStart w:id="132" w:name="_Toc366492000"/>
      <w:r w:rsidRPr="00EF643D">
        <w:t>Typical problems that you may encounter</w:t>
      </w:r>
      <w:bookmarkEnd w:id="125"/>
      <w:bookmarkEnd w:id="126"/>
      <w:bookmarkEnd w:id="127"/>
      <w:bookmarkEnd w:id="128"/>
      <w:bookmarkEnd w:id="129"/>
      <w:bookmarkEnd w:id="130"/>
      <w:bookmarkEnd w:id="131"/>
      <w:bookmarkEnd w:id="13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33" w:name="_Toc254883650"/>
      <w:bookmarkStart w:id="134" w:name="_Toc279737339"/>
      <w:bookmarkStart w:id="135" w:name="_Toc299616291"/>
      <w:bookmarkStart w:id="136" w:name="_Toc320697268"/>
      <w:bookmarkStart w:id="137" w:name="_Toc366492001"/>
      <w:r w:rsidRPr="00EF643D">
        <w:t>Install of Street Gazetteer manager</w:t>
      </w:r>
      <w:bookmarkEnd w:id="133"/>
      <w:bookmarkEnd w:id="134"/>
      <w:bookmarkEnd w:id="135"/>
      <w:bookmarkEnd w:id="136"/>
      <w:bookmarkEnd w:id="137"/>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lastRenderedPageBreak/>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38" w:name="_Toc202576503"/>
      <w:bookmarkStart w:id="139" w:name="_Toc222221858"/>
      <w:bookmarkStart w:id="140" w:name="_Toc254883651"/>
      <w:bookmarkStart w:id="141" w:name="_Toc267553966"/>
      <w:bookmarkStart w:id="142" w:name="_Toc279737340"/>
      <w:bookmarkStart w:id="143" w:name="_Toc299616292"/>
      <w:bookmarkStart w:id="144" w:name="_Toc320697269"/>
      <w:bookmarkStart w:id="145" w:name="_Toc366492002"/>
      <w:r w:rsidRPr="00EF643D">
        <w:t>Upgrade of Street Gazetteer Manager</w:t>
      </w:r>
      <w:bookmarkEnd w:id="138"/>
      <w:bookmarkEnd w:id="139"/>
      <w:bookmarkEnd w:id="140"/>
      <w:bookmarkEnd w:id="141"/>
      <w:bookmarkEnd w:id="142"/>
      <w:bookmarkEnd w:id="143"/>
      <w:bookmarkEnd w:id="144"/>
      <w:bookmarkEnd w:id="145"/>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46" w:name="_Toc202576504"/>
      <w:bookmarkStart w:id="147" w:name="_Toc222221859"/>
      <w:bookmarkStart w:id="148" w:name="_Toc254883652"/>
      <w:bookmarkStart w:id="149" w:name="_Toc267553967"/>
      <w:bookmarkStart w:id="150" w:name="_Toc279737341"/>
      <w:bookmarkStart w:id="151" w:name="_Toc299616293"/>
      <w:bookmarkStart w:id="152" w:name="_Toc320697270"/>
      <w:bookmarkStart w:id="153" w:name="_Toc366492003"/>
      <w:r w:rsidRPr="00EF643D">
        <w:t>Mandatory Configuration</w:t>
      </w:r>
      <w:bookmarkEnd w:id="146"/>
      <w:bookmarkEnd w:id="147"/>
      <w:bookmarkEnd w:id="148"/>
      <w:bookmarkEnd w:id="149"/>
      <w:bookmarkEnd w:id="150"/>
      <w:r w:rsidRPr="00EF643D">
        <w:t xml:space="preserve"> (Post Install and Upgrade)</w:t>
      </w:r>
      <w:bookmarkEnd w:id="151"/>
      <w:bookmarkEnd w:id="152"/>
      <w:bookmarkEnd w:id="15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54"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5" w:name="_Toc279737342"/>
      <w:bookmarkStart w:id="156" w:name="_Toc299616294"/>
      <w:bookmarkStart w:id="157" w:name="_Toc320697271"/>
      <w:bookmarkStart w:id="158" w:name="_Toc366492004"/>
      <w:r w:rsidRPr="00EF643D">
        <w:t>Product Licencing</w:t>
      </w:r>
      <w:bookmarkEnd w:id="154"/>
      <w:bookmarkEnd w:id="155"/>
      <w:r w:rsidRPr="00EF643D">
        <w:t xml:space="preserve"> (Post Install only)</w:t>
      </w:r>
      <w:bookmarkEnd w:id="156"/>
      <w:bookmarkEnd w:id="157"/>
      <w:bookmarkEnd w:id="158"/>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40" o:title=""/>
          </v:shape>
          <o:OLEObject Type="Embed" ProgID="PBrush" ShapeID="_x0000_i1025" DrawAspect="Content" ObjectID="_1444737686" r:id="rId4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59" w:name="_Toc254883654"/>
    </w:p>
    <w:p w:rsidR="00EF643D" w:rsidRPr="00EF643D" w:rsidRDefault="00EF643D" w:rsidP="00EF643D">
      <w:bookmarkStart w:id="160" w:name="_Toc279737343"/>
      <w:bookmarkStart w:id="161" w:name="_Toc299616295"/>
      <w:bookmarkStart w:id="162" w:name="_Toc320697272"/>
      <w:bookmarkStart w:id="163" w:name="_Toc366492005"/>
      <w:r w:rsidRPr="00EF643D">
        <w:t>Setting Directory Paths</w:t>
      </w:r>
      <w:bookmarkEnd w:id="159"/>
      <w:bookmarkEnd w:id="160"/>
      <w:r w:rsidRPr="00EF643D">
        <w:t xml:space="preserve"> (Post Install only)</w:t>
      </w:r>
      <w:bookmarkEnd w:id="161"/>
      <w:bookmarkEnd w:id="162"/>
      <w:bookmarkEnd w:id="163"/>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2" o:title=""/>
          </v:shape>
          <o:OLEObject Type="Embed" ProgID="PBrush" ShapeID="_x0000_i1026" DrawAspect="Content" ObjectID="_1444737687" r:id="rId43"/>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4" o:title=""/>
          </v:shape>
          <o:OLEObject Type="Embed" ProgID="PBrush" ShapeID="_x0000_i1027" DrawAspect="Content" ObjectID="_1444737688" r:id="rId45"/>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4" w:name="_Toc209847726"/>
      <w:bookmarkStart w:id="165" w:name="_Toc254883655"/>
      <w:bookmarkStart w:id="166" w:name="_Toc279737344"/>
      <w:bookmarkStart w:id="167" w:name="_Toc299616296"/>
      <w:bookmarkStart w:id="168" w:name="_Toc320697273"/>
      <w:bookmarkStart w:id="169" w:name="_Toc366492006"/>
      <w:r w:rsidRPr="00EF643D">
        <w:t>XSD Files</w:t>
      </w:r>
      <w:bookmarkEnd w:id="164"/>
      <w:bookmarkEnd w:id="165"/>
      <w:bookmarkEnd w:id="166"/>
      <w:r w:rsidRPr="00EF643D">
        <w:t xml:space="preserve"> (Post Install only)</w:t>
      </w:r>
      <w:bookmarkEnd w:id="167"/>
      <w:bookmarkEnd w:id="168"/>
      <w:bookmarkEnd w:id="169"/>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A07A19E" wp14:editId="11D018C5">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.xsd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7530678" wp14:editId="472C1FAE">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gramEnd"/>
      <w:r w:rsidRPr="00E06E14">
        <w:rPr>
          <w:rStyle w:val="HighlightText"/>
        </w:rPr>
        <w: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70" w:name="_Toc254883656"/>
      <w:bookmarkStart w:id="171" w:name="_Toc279737345"/>
      <w:bookmarkStart w:id="172" w:name="_Toc299616297"/>
      <w:bookmarkStart w:id="173" w:name="_Toc320697274"/>
      <w:bookmarkStart w:id="174" w:name="_Toc366492007"/>
      <w:r w:rsidRPr="00EF643D">
        <w:lastRenderedPageBreak/>
        <w:t>Creation of Loader Database Job</w:t>
      </w:r>
      <w:bookmarkEnd w:id="170"/>
      <w:bookmarkEnd w:id="171"/>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2C83A3F" wp14:editId="566F22CE">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0972138" wp14:editId="40E2066F">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A1DA6CB" wp14:editId="1E949037">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5" w:name="_Toc320697275"/>
      <w:bookmarkStart w:id="176" w:name="_Toc366492008"/>
      <w:r w:rsidRPr="00EF643D">
        <w:t>Rebuild the NSG Views (post Upgrade only)</w:t>
      </w:r>
      <w:bookmarkEnd w:id="175"/>
      <w:bookmarkEnd w:id="176"/>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46D58FC" wp14:editId="31FB8E92">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7F57BC">
      <w:pPr>
        <w:pStyle w:val="Heading1"/>
      </w:pPr>
      <w:bookmarkStart w:id="177" w:name="_Toc279737347"/>
      <w:bookmarkStart w:id="178" w:name="_Toc299616298"/>
      <w:bookmarkStart w:id="179" w:name="_Toc320697276"/>
      <w:bookmarkStart w:id="180" w:name="_Toc366492009"/>
      <w:bookmarkStart w:id="181" w:name="_Toc279737371"/>
      <w:bookmarkStart w:id="182" w:name="_Toc299616321"/>
      <w:bookmarkStart w:id="183" w:name="_Toc320697299"/>
      <w:bookmarkStart w:id="184" w:name="_Toc370995835"/>
      <w:r w:rsidRPr="00EF643D">
        <w:t>Maintenance Manager</w:t>
      </w:r>
      <w:bookmarkEnd w:id="177"/>
      <w:bookmarkEnd w:id="178"/>
      <w:bookmarkEnd w:id="179"/>
      <w:bookmarkEnd w:id="180"/>
      <w:bookmarkEnd w:id="184"/>
    </w:p>
    <w:p w:rsidR="00EF643D" w:rsidRPr="00EF643D" w:rsidRDefault="00EF643D" w:rsidP="00EF643D">
      <w:bookmarkStart w:id="185" w:name="_Toc222221885"/>
      <w:bookmarkStart w:id="186" w:name="_Toc254883658"/>
      <w:bookmarkStart w:id="187" w:name="_Toc279737348"/>
      <w:bookmarkStart w:id="188" w:name="_Toc299616299"/>
      <w:bookmarkStart w:id="189" w:name="_Toc320697277"/>
      <w:bookmarkStart w:id="190" w:name="_Toc366492010"/>
      <w:r w:rsidRPr="00EF643D">
        <w:t>Implementation of the Maintenance Manager Software files</w:t>
      </w:r>
      <w:bookmarkEnd w:id="185"/>
      <w:bookmarkEnd w:id="186"/>
      <w:bookmarkEnd w:id="187"/>
      <w:bookmarkEnd w:id="188"/>
      <w:bookmarkEnd w:id="189"/>
      <w:bookmarkEnd w:id="190"/>
    </w:p>
    <w:p w:rsidR="00EF643D" w:rsidRPr="00EF643D" w:rsidRDefault="00EF643D" w:rsidP="00EF643D"/>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91" w:name="_Toc222221886"/>
      <w:bookmarkStart w:id="192" w:name="_Toc254883659"/>
      <w:bookmarkStart w:id="193" w:name="_Toc279737349"/>
      <w:bookmarkStart w:id="194" w:name="_Toc299616300"/>
      <w:bookmarkStart w:id="195" w:name="_Toc320697278"/>
      <w:bookmarkStart w:id="196" w:name="_Toc366492011"/>
      <w:r w:rsidRPr="00EF643D">
        <w:lastRenderedPageBreak/>
        <w:t>Maintenance Manager Server Install/Upgrade</w:t>
      </w:r>
      <w:bookmarkEnd w:id="191"/>
      <w:bookmarkEnd w:id="192"/>
      <w:bookmarkEnd w:id="193"/>
      <w:bookmarkEnd w:id="194"/>
      <w:bookmarkEnd w:id="195"/>
      <w:bookmarkEnd w:id="196"/>
    </w:p>
    <w:p w:rsidR="00EF643D" w:rsidRPr="00EF643D" w:rsidRDefault="00EF643D" w:rsidP="00EF643D"/>
    <w:p w:rsidR="00EF643D" w:rsidRPr="00EF643D" w:rsidRDefault="00EF643D" w:rsidP="00EF643D">
      <w:r w:rsidRPr="00EF643D">
        <w:t>This chapter provides details of steps involved in installing/upgrading the server components for Maintenance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197" w:name="_Toc222221887"/>
      <w:bookmarkStart w:id="198" w:name="_Toc254883660"/>
      <w:bookmarkStart w:id="199" w:name="_Toc279737350"/>
      <w:bookmarkStart w:id="200" w:name="_Toc299616301"/>
      <w:bookmarkStart w:id="201" w:name="_Toc320697279"/>
      <w:bookmarkStart w:id="202" w:name="_Toc366492012"/>
      <w:r w:rsidRPr="00EF643D">
        <w:t xml:space="preserve">Before you </w:t>
      </w:r>
      <w:proofErr w:type="gramStart"/>
      <w:r w:rsidRPr="00EF643D">
        <w:t>Start</w:t>
      </w:r>
      <w:bookmarkEnd w:id="197"/>
      <w:bookmarkEnd w:id="198"/>
      <w:bookmarkEnd w:id="199"/>
      <w:bookmarkEnd w:id="200"/>
      <w:bookmarkEnd w:id="201"/>
      <w:bookmarkEnd w:id="202"/>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203" w:name="_Toc222221888"/>
      <w:bookmarkStart w:id="204" w:name="_Toc254883661"/>
      <w:bookmarkStart w:id="205" w:name="_Toc279737351"/>
      <w:bookmarkStart w:id="206" w:name="_Toc299616302"/>
      <w:bookmarkStart w:id="207" w:name="_Toc320697280"/>
      <w:bookmarkStart w:id="208" w:name="_Toc366492013"/>
      <w:r w:rsidRPr="00EF643D">
        <w:t>Typical problems that you may encounter</w:t>
      </w:r>
      <w:bookmarkEnd w:id="203"/>
      <w:bookmarkEnd w:id="204"/>
      <w:bookmarkEnd w:id="205"/>
      <w:bookmarkEnd w:id="206"/>
      <w:bookmarkEnd w:id="207"/>
      <w:bookmarkEnd w:id="20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09" w:name="_Toc254883662"/>
      <w:bookmarkStart w:id="210" w:name="_Toc279737352"/>
      <w:bookmarkStart w:id="211" w:name="_Toc299616303"/>
      <w:bookmarkStart w:id="212" w:name="_Toc320697281"/>
      <w:bookmarkStart w:id="213" w:name="_Toc366492014"/>
      <w:bookmarkStart w:id="214" w:name="_Toc222221889"/>
      <w:r w:rsidRPr="00EF643D">
        <w:t>Install of Maintenance Manager</w:t>
      </w:r>
      <w:bookmarkEnd w:id="209"/>
      <w:bookmarkEnd w:id="210"/>
      <w:bookmarkEnd w:id="211"/>
      <w:bookmarkEnd w:id="212"/>
      <w:bookmarkEnd w:id="213"/>
    </w:p>
    <w:p w:rsidR="00EF643D" w:rsidRPr="00EF643D" w:rsidRDefault="00EF643D" w:rsidP="00EF643D"/>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mai_install_1_&lt;date&amp;time&gt;.LOG</w:t>
      </w:r>
    </w:p>
    <w:p w:rsidR="00EF643D" w:rsidRPr="00EF643D" w:rsidRDefault="00EF643D" w:rsidP="00EF643D">
      <w:r w:rsidRPr="00EF643D">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15" w:name="_Toc254883663"/>
      <w:bookmarkStart w:id="216" w:name="_Toc279737353"/>
      <w:bookmarkStart w:id="217" w:name="_Toc299616304"/>
      <w:bookmarkStart w:id="218" w:name="_Toc320697282"/>
      <w:bookmarkStart w:id="219" w:name="_Toc366492015"/>
      <w:r w:rsidRPr="00EF643D">
        <w:t>Upgrade of Maintenance Manager</w:t>
      </w:r>
      <w:bookmarkEnd w:id="214"/>
      <w:bookmarkEnd w:id="215"/>
      <w:bookmarkEnd w:id="216"/>
      <w:bookmarkEnd w:id="217"/>
      <w:bookmarkEnd w:id="218"/>
      <w:bookmarkEnd w:id="219"/>
    </w:p>
    <w:p w:rsidR="00EF643D" w:rsidRPr="00EF643D" w:rsidRDefault="00EF643D" w:rsidP="00EF643D"/>
    <w:p w:rsidR="00EF643D" w:rsidRPr="00EF643D" w:rsidRDefault="00EF643D" w:rsidP="00EF643D">
      <w:r w:rsidRPr="00EF643D">
        <w:t>This section describes the steps necessary to upgrade Maintenance Manager to 4.7.0.0</w:t>
      </w:r>
    </w:p>
    <w:p w:rsidR="00EF643D" w:rsidRPr="00EF643D" w:rsidRDefault="00EF643D" w:rsidP="00EF643D"/>
    <w:p w:rsidR="00EF643D" w:rsidRPr="00EF643D" w:rsidRDefault="00EF643D" w:rsidP="00EF643D">
      <w:r w:rsidRPr="00EF643D">
        <w:t>To upgrade the base data and objects for the Maintenance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mai4500_mai4600.sql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lastRenderedPageBreak/>
        <w:t> </w:t>
      </w:r>
    </w:p>
    <w:p w:rsidR="00EF643D" w:rsidRPr="00EF643D" w:rsidRDefault="00EF643D" w:rsidP="00EF643D">
      <w:r w:rsidRPr="00EF643D">
        <w:t xml:space="preserve">When the script has completed, all the Maintenance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mai4500_mai4600_1_&lt;date&amp;time&gt;.LOG</w:t>
      </w:r>
    </w:p>
    <w:p w:rsidR="00EF643D" w:rsidRPr="00EF643D" w:rsidRDefault="00EF643D" w:rsidP="00EF643D">
      <w:r w:rsidRPr="00EF643D">
        <w:t>mai4500_mai4600_2_&lt;date&amp;time&gt;.LOG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20" w:name="_Toc222221890"/>
      <w:bookmarkStart w:id="221" w:name="_Toc254883664"/>
      <w:bookmarkStart w:id="222" w:name="_Toc279737354"/>
      <w:bookmarkStart w:id="223" w:name="_Toc299616305"/>
      <w:bookmarkStart w:id="224" w:name="_Toc320697283"/>
      <w:bookmarkStart w:id="225" w:name="_Toc366492016"/>
      <w:r w:rsidRPr="00EF643D">
        <w:t>Mandatory Configuration</w:t>
      </w:r>
      <w:bookmarkEnd w:id="220"/>
      <w:bookmarkEnd w:id="221"/>
      <w:bookmarkEnd w:id="222"/>
      <w:r w:rsidRPr="00EF643D">
        <w:t xml:space="preserve"> (Post Install and Upgrade)</w:t>
      </w:r>
      <w:bookmarkEnd w:id="223"/>
      <w:bookmarkEnd w:id="224"/>
      <w:bookmarkEnd w:id="225"/>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Maintenance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Maintenance Manager is set accordingly;</w:t>
      </w:r>
    </w:p>
    <w:p w:rsidR="00EF643D" w:rsidRPr="00EF643D" w:rsidRDefault="00EF643D" w:rsidP="00EF643D"/>
    <w:p w:rsidR="00EF643D" w:rsidRPr="00EF643D" w:rsidRDefault="00EF643D" w:rsidP="00EF643D">
      <w:r w:rsidRPr="00EF643D">
        <w:t>MAI=4.7.0.0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26" w:name="_Toc254883665"/>
      <w:bookmarkStart w:id="227" w:name="_Toc279737355"/>
      <w:bookmarkStart w:id="228" w:name="_Toc299616306"/>
      <w:bookmarkStart w:id="229" w:name="_Toc320697284"/>
      <w:bookmarkStart w:id="230" w:name="_Toc366492017"/>
      <w:bookmarkStart w:id="231" w:name="_Toc222221891"/>
      <w:r w:rsidRPr="00EF643D">
        <w:t>Conflated Networks</w:t>
      </w:r>
      <w:bookmarkEnd w:id="226"/>
      <w:bookmarkEnd w:id="227"/>
      <w:r w:rsidRPr="00EF643D">
        <w:t xml:space="preserve"> (Post Install only)</w:t>
      </w:r>
      <w:bookmarkEnd w:id="228"/>
      <w:bookmarkEnd w:id="229"/>
      <w:bookmarkEnd w:id="230"/>
    </w:p>
    <w:p w:rsidR="00EF643D" w:rsidRPr="00EF643D" w:rsidRDefault="00EF643D" w:rsidP="00EF643D"/>
    <w:p w:rsidR="00EF643D" w:rsidRPr="00EF643D" w:rsidRDefault="00EF643D" w:rsidP="00EF643D">
      <w:r w:rsidRPr="00EF643D">
        <w:lastRenderedPageBreak/>
        <w:t>Customers using a Conflated Network must run an additional script to implement an appropriate view for Cyclic Maintenance.</w:t>
      </w:r>
    </w:p>
    <w:p w:rsidR="00EF643D" w:rsidRPr="00EF643D" w:rsidRDefault="00EF643D" w:rsidP="00EF643D"/>
    <w:p w:rsidR="00EF643D" w:rsidRPr="00EF643D" w:rsidRDefault="00EF643D" w:rsidP="00EF643D">
      <w:r w:rsidRPr="00EF643D">
        <w:t>NB. This step is not required if the Maintenance Sections used by Maintenance Manager are Datum Elements.</w:t>
      </w:r>
    </w:p>
    <w:p w:rsidR="00EF643D" w:rsidRPr="00EF643D" w:rsidRDefault="00EF643D" w:rsidP="00EF643D"/>
    <w:p w:rsidR="00EF643D" w:rsidRPr="00EF643D" w:rsidRDefault="00EF643D" w:rsidP="00EF643D">
      <w:r w:rsidRPr="00EF643D">
        <w:t>To implement the view;</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\mai\admin\views</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inv_items_all_section.sql</w:t>
      </w:r>
    </w:p>
    <w:p w:rsidR="00EF643D" w:rsidRPr="00EF643D" w:rsidRDefault="00EF643D" w:rsidP="00EF643D">
      <w:r w:rsidRPr="00EF643D">
        <w:tab/>
      </w:r>
      <w:r w:rsidRPr="00EF643D">
        <w:tab/>
        <w:t> </w:t>
      </w:r>
    </w:p>
    <w:p w:rsidR="00EF643D" w:rsidRPr="00EF643D" w:rsidRDefault="00EF643D" w:rsidP="00EF643D">
      <w:r w:rsidRPr="00EF643D">
        <w:t>You will be prompted to enter the Group Type of the Maintenance Sections used by Maintenance Manager.</w:t>
      </w:r>
    </w:p>
    <w:p w:rsidR="00EF643D" w:rsidRPr="00EF643D" w:rsidRDefault="00EF643D" w:rsidP="00EF643D">
      <w:r w:rsidRPr="00EF643D">
        <w:t> </w:t>
      </w:r>
    </w:p>
    <w:p w:rsidR="00EF643D" w:rsidRPr="00EF643D" w:rsidRDefault="00EF643D" w:rsidP="00EF643D">
      <w:r w:rsidRPr="00EF643D">
        <w:t>When you have supplied this value press enter and the script will create the appropriate view.</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2" w:name="_Toc254883666"/>
      <w:bookmarkStart w:id="233" w:name="_Toc279737356"/>
      <w:bookmarkStart w:id="234" w:name="_Toc299616307"/>
      <w:bookmarkStart w:id="235" w:name="_Toc320697285"/>
      <w:bookmarkStart w:id="236" w:name="_Toc366492018"/>
      <w:r w:rsidRPr="00EF643D">
        <w:t>Additional Configuration</w:t>
      </w:r>
      <w:bookmarkEnd w:id="231"/>
      <w:bookmarkEnd w:id="232"/>
      <w:bookmarkEnd w:id="233"/>
      <w:r w:rsidRPr="00EF643D">
        <w:t xml:space="preserve"> (Post Install and Upgrade)</w:t>
      </w:r>
      <w:bookmarkEnd w:id="234"/>
      <w:bookmarkEnd w:id="235"/>
      <w:bookmarkEnd w:id="23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7" w:name="_Toc254883667"/>
      <w:bookmarkStart w:id="238" w:name="_Toc279737357"/>
      <w:bookmarkStart w:id="239" w:name="_Toc299616308"/>
      <w:bookmarkStart w:id="240" w:name="_Toc320697286"/>
      <w:bookmarkStart w:id="241" w:name="_Toc366492019"/>
      <w:r w:rsidRPr="00EF643D">
        <w:t>Product Licencing</w:t>
      </w:r>
      <w:bookmarkEnd w:id="237"/>
      <w:bookmarkEnd w:id="238"/>
      <w:r w:rsidRPr="00EF643D">
        <w:t xml:space="preserve"> (Post Install only)</w:t>
      </w:r>
      <w:bookmarkEnd w:id="239"/>
      <w:bookmarkEnd w:id="240"/>
      <w:bookmarkEnd w:id="241"/>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40" o:title=""/>
          </v:shape>
          <o:OLEObject Type="Embed" ProgID="PBrush" ShapeID="_x0000_i1028" DrawAspect="Content" ObjectID="_1444737689" r:id="rId5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42" w:name="_Toc222221892"/>
      <w:bookmarkStart w:id="243" w:name="_Toc254883668"/>
      <w:bookmarkStart w:id="244" w:name="_Toc279737358"/>
      <w:bookmarkStart w:id="245" w:name="_Toc299616309"/>
      <w:bookmarkStart w:id="246" w:name="_Toc320697287"/>
      <w:bookmarkStart w:id="247" w:name="_Toc366492020"/>
      <w:r w:rsidRPr="00EF643D">
        <w:t>Spatial Configuration</w:t>
      </w:r>
      <w:bookmarkEnd w:id="242"/>
      <w:bookmarkEnd w:id="243"/>
      <w:bookmarkEnd w:id="244"/>
      <w:r w:rsidRPr="00EF643D">
        <w:t xml:space="preserve"> (Post Install and Upgrade)</w:t>
      </w:r>
      <w:bookmarkEnd w:id="245"/>
      <w:bookmarkEnd w:id="246"/>
      <w:bookmarkEnd w:id="24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248" w:name="_Toc279737360"/>
      <w:bookmarkStart w:id="249" w:name="_Toc299616310"/>
      <w:bookmarkStart w:id="250" w:name="_Toc320697288"/>
      <w:bookmarkStart w:id="251" w:name="_Toc366492021"/>
      <w:bookmarkStart w:id="252" w:name="_Toc370995836"/>
      <w:r w:rsidRPr="00EF643D">
        <w:lastRenderedPageBreak/>
        <w:t>Enquiry Manager</w:t>
      </w:r>
      <w:bookmarkEnd w:id="248"/>
      <w:bookmarkEnd w:id="249"/>
      <w:bookmarkEnd w:id="250"/>
      <w:bookmarkEnd w:id="251"/>
      <w:bookmarkEnd w:id="252"/>
    </w:p>
    <w:p w:rsidR="00EF643D" w:rsidRPr="00EF643D" w:rsidRDefault="00EF643D" w:rsidP="00EF643D">
      <w:bookmarkStart w:id="253" w:name="_Toc222221894"/>
      <w:bookmarkStart w:id="254" w:name="_Toc254883670"/>
      <w:bookmarkStart w:id="255" w:name="_Toc279737361"/>
      <w:bookmarkStart w:id="256" w:name="_Toc299616311"/>
      <w:bookmarkStart w:id="257" w:name="_Toc320697289"/>
      <w:bookmarkStart w:id="258" w:name="_Toc366492022"/>
      <w:r w:rsidRPr="00EF643D">
        <w:t>Implementation of the Enquiry Manager Software files</w:t>
      </w:r>
      <w:bookmarkEnd w:id="253"/>
      <w:bookmarkEnd w:id="254"/>
      <w:bookmarkEnd w:id="255"/>
      <w:bookmarkEnd w:id="256"/>
      <w:bookmarkEnd w:id="257"/>
      <w:bookmarkEnd w:id="258"/>
    </w:p>
    <w:p w:rsidR="00EF643D" w:rsidRPr="00EF643D" w:rsidRDefault="00EF643D" w:rsidP="00EF643D"/>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259" w:name="_Toc222221895"/>
      <w:bookmarkStart w:id="260" w:name="_Toc254883671"/>
      <w:bookmarkStart w:id="261" w:name="_Toc279737362"/>
      <w:bookmarkStart w:id="262" w:name="_Toc299616312"/>
      <w:bookmarkStart w:id="263" w:name="_Toc320697290"/>
      <w:bookmarkStart w:id="264" w:name="_Toc366492023"/>
      <w:r w:rsidRPr="00EF643D">
        <w:lastRenderedPageBreak/>
        <w:t>Enquiry Manager Server Install/Upgrade</w:t>
      </w:r>
      <w:bookmarkEnd w:id="259"/>
      <w:bookmarkEnd w:id="260"/>
      <w:bookmarkEnd w:id="261"/>
      <w:bookmarkEnd w:id="262"/>
      <w:bookmarkEnd w:id="263"/>
      <w:bookmarkEnd w:id="264"/>
    </w:p>
    <w:p w:rsidR="00EF643D" w:rsidRPr="00EF643D" w:rsidRDefault="00EF643D" w:rsidP="00EF643D"/>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Street Gazetteer Manager and Maintenance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65" w:name="_Toc222221896"/>
      <w:bookmarkStart w:id="266" w:name="_Toc254883672"/>
      <w:bookmarkStart w:id="267" w:name="_Toc279737363"/>
      <w:bookmarkStart w:id="268" w:name="_Toc299616313"/>
      <w:bookmarkStart w:id="269" w:name="_Toc320697291"/>
      <w:bookmarkStart w:id="270" w:name="_Toc366492024"/>
      <w:r w:rsidRPr="00EF643D">
        <w:t xml:space="preserve">Before you </w:t>
      </w:r>
      <w:proofErr w:type="gramStart"/>
      <w:r w:rsidRPr="00EF643D">
        <w:t>Start</w:t>
      </w:r>
      <w:bookmarkEnd w:id="265"/>
      <w:bookmarkEnd w:id="266"/>
      <w:bookmarkEnd w:id="267"/>
      <w:bookmarkEnd w:id="268"/>
      <w:bookmarkEnd w:id="269"/>
      <w:bookmarkEnd w:id="27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71" w:name="_Toc222221897"/>
      <w:bookmarkStart w:id="272" w:name="_Toc254883673"/>
      <w:bookmarkStart w:id="273" w:name="_Toc279737364"/>
      <w:bookmarkStart w:id="274" w:name="_Toc299616314"/>
      <w:bookmarkStart w:id="275" w:name="_Toc320697292"/>
      <w:bookmarkStart w:id="276" w:name="_Toc366492025"/>
      <w:r w:rsidRPr="00EF643D">
        <w:t>Typical problems that you may encounter</w:t>
      </w:r>
      <w:bookmarkEnd w:id="271"/>
      <w:bookmarkEnd w:id="272"/>
      <w:bookmarkEnd w:id="273"/>
      <w:bookmarkEnd w:id="274"/>
      <w:bookmarkEnd w:id="275"/>
      <w:bookmarkEnd w:id="27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w:t>
      </w:r>
      <w:r w:rsidRPr="00EF643D">
        <w:lastRenderedPageBreak/>
        <w:t>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77" w:name="_Toc254883674"/>
      <w:bookmarkStart w:id="278" w:name="_Toc279737365"/>
      <w:bookmarkStart w:id="279" w:name="_Toc299616315"/>
      <w:bookmarkStart w:id="280" w:name="_Toc320697293"/>
      <w:bookmarkStart w:id="281" w:name="_Toc366492026"/>
      <w:bookmarkStart w:id="282" w:name="_Toc222221898"/>
      <w:r w:rsidRPr="00EF643D">
        <w:t>Install of Enquiry Manager</w:t>
      </w:r>
      <w:bookmarkEnd w:id="277"/>
      <w:bookmarkEnd w:id="278"/>
      <w:bookmarkEnd w:id="279"/>
      <w:bookmarkEnd w:id="280"/>
      <w:bookmarkEnd w:id="281"/>
    </w:p>
    <w:p w:rsidR="00EF643D" w:rsidRPr="00EF643D" w:rsidRDefault="00EF643D" w:rsidP="00EF643D"/>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pem_inst.sql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pem_install_1_&lt;date&amp;time&gt;.LOG</w:t>
      </w:r>
    </w:p>
    <w:p w:rsidR="00EF643D" w:rsidRPr="00EF643D" w:rsidRDefault="00EF643D" w:rsidP="00EF643D">
      <w:r w:rsidRPr="00EF643D">
        <w:t>pem_install_2_&lt;date&amp;time&gt;.LOG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83" w:name="_Toc254883675"/>
      <w:bookmarkStart w:id="284" w:name="_Toc279737366"/>
      <w:bookmarkStart w:id="285" w:name="_Toc299616316"/>
      <w:bookmarkStart w:id="286" w:name="_Toc320697294"/>
      <w:bookmarkStart w:id="287" w:name="_Toc366492027"/>
      <w:r w:rsidRPr="00EF643D">
        <w:t>Upgrade of Enquiry Manager</w:t>
      </w:r>
      <w:bookmarkEnd w:id="282"/>
      <w:bookmarkEnd w:id="283"/>
      <w:bookmarkEnd w:id="284"/>
      <w:bookmarkEnd w:id="285"/>
      <w:bookmarkEnd w:id="286"/>
      <w:bookmarkEnd w:id="287"/>
    </w:p>
    <w:p w:rsidR="00EF643D" w:rsidRPr="00EF643D" w:rsidRDefault="00EF643D" w:rsidP="00EF643D"/>
    <w:p w:rsidR="00EF643D" w:rsidRPr="00EF643D" w:rsidRDefault="00EF643D" w:rsidP="00EF643D">
      <w:r w:rsidRPr="00EF643D">
        <w:t>This section describes the steps necessary to upgrade Enquiry Manager to 4.7.0.0</w:t>
      </w:r>
    </w:p>
    <w:p w:rsidR="00EF643D" w:rsidRPr="00EF643D" w:rsidRDefault="00EF643D" w:rsidP="00EF643D"/>
    <w:p w:rsidR="00EF643D" w:rsidRPr="00EF643D" w:rsidRDefault="00EF643D" w:rsidP="00EF643D">
      <w:r w:rsidRPr="00EF643D">
        <w:t>To upgrade the base data and objects for the Enquiry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pem4500_pem4600.sql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objects and data will have been upgraded. </w:t>
      </w:r>
    </w:p>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pem4500_pem4600_1_&lt;date&amp;time&gt;.LOG</w:t>
      </w:r>
    </w:p>
    <w:p w:rsidR="00EF643D" w:rsidRPr="00EF643D" w:rsidRDefault="00EF643D" w:rsidP="00EF643D">
      <w:r w:rsidRPr="00EF643D">
        <w:t>pem4500_pem4600_2_&lt;date&amp;time&gt;.LOG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bookmarkStart w:id="288" w:name="_Toc222221899"/>
      <w:bookmarkStart w:id="289" w:name="_Toc254883676"/>
      <w:bookmarkStart w:id="290" w:name="_Toc279737367"/>
      <w:bookmarkStart w:id="291" w:name="_Toc299616317"/>
      <w:bookmarkStart w:id="292" w:name="_Toc320697295"/>
      <w:bookmarkStart w:id="293" w:name="_Toc366492028"/>
      <w:r w:rsidRPr="00EF643D">
        <w:t>Mandatory Configuration</w:t>
      </w:r>
      <w:bookmarkEnd w:id="288"/>
      <w:bookmarkEnd w:id="289"/>
      <w:bookmarkEnd w:id="290"/>
      <w:r w:rsidRPr="00EF643D">
        <w:t xml:space="preserve"> (Post Install and Upgrade)</w:t>
      </w:r>
      <w:bookmarkEnd w:id="291"/>
      <w:bookmarkEnd w:id="292"/>
      <w:bookmarkEnd w:id="29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Enquiry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Enquiry Manager is set accordingly;</w:t>
      </w:r>
    </w:p>
    <w:p w:rsidR="00EF643D" w:rsidRPr="00EF643D" w:rsidRDefault="00EF643D" w:rsidP="00EF643D"/>
    <w:p w:rsidR="00EF643D" w:rsidRPr="00EF643D" w:rsidRDefault="00EF643D" w:rsidP="00EF643D">
      <w:r w:rsidRPr="00EF643D">
        <w:t>PEM=4.7.0.0</w:t>
      </w:r>
    </w:p>
    <w:p w:rsidR="00EF643D" w:rsidRPr="00EF643D" w:rsidRDefault="00EF643D" w:rsidP="00EF643D"/>
    <w:p w:rsidR="00EF643D" w:rsidRPr="00EF643D" w:rsidRDefault="00EF643D" w:rsidP="00EF643D"/>
    <w:p w:rsidR="00EF643D" w:rsidRPr="00EF643D" w:rsidRDefault="00EF643D" w:rsidP="00EF643D">
      <w:bookmarkStart w:id="294" w:name="_Toc222221900"/>
      <w:bookmarkStart w:id="295" w:name="_Toc254883677"/>
      <w:bookmarkStart w:id="296" w:name="_Toc279737368"/>
      <w:bookmarkStart w:id="297" w:name="_Toc299616318"/>
      <w:bookmarkStart w:id="298" w:name="_Toc320697296"/>
      <w:bookmarkStart w:id="299" w:name="_Toc366492029"/>
      <w:r w:rsidRPr="00EF643D">
        <w:t>Additional Configuration</w:t>
      </w:r>
      <w:bookmarkEnd w:id="294"/>
      <w:bookmarkEnd w:id="295"/>
      <w:bookmarkEnd w:id="296"/>
      <w:r w:rsidRPr="00EF643D">
        <w:t xml:space="preserve"> (Post Install and Upgrade)</w:t>
      </w:r>
      <w:bookmarkEnd w:id="297"/>
      <w:bookmarkEnd w:id="298"/>
      <w:bookmarkEnd w:id="29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bookmarkStart w:id="300" w:name="_Toc254883678"/>
      <w:bookmarkStart w:id="301" w:name="_Toc279737369"/>
      <w:bookmarkStart w:id="302" w:name="_Toc299616319"/>
      <w:bookmarkStart w:id="303" w:name="_Toc320697297"/>
      <w:bookmarkStart w:id="304" w:name="_Toc366492030"/>
      <w:r w:rsidRPr="00EF643D">
        <w:t>Product Licencing</w:t>
      </w:r>
      <w:bookmarkEnd w:id="300"/>
      <w:bookmarkEnd w:id="301"/>
      <w:r w:rsidRPr="00EF643D">
        <w:t xml:space="preserve"> (Post Install only)</w:t>
      </w:r>
      <w:bookmarkEnd w:id="302"/>
      <w:bookmarkEnd w:id="303"/>
      <w:bookmarkEnd w:id="304"/>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40" o:title=""/>
          </v:shape>
          <o:OLEObject Type="Embed" ProgID="PBrush" ShapeID="_x0000_i1029" DrawAspect="Content" ObjectID="_1444737690" r:id="rId6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05" w:name="_Toc222221901"/>
      <w:bookmarkStart w:id="306" w:name="_Toc254883679"/>
      <w:bookmarkStart w:id="307" w:name="_Toc279737370"/>
      <w:bookmarkStart w:id="308" w:name="_Toc299616320"/>
      <w:bookmarkStart w:id="309" w:name="_Toc320697298"/>
      <w:bookmarkStart w:id="310" w:name="_Toc366492031"/>
      <w:r w:rsidRPr="00EF643D">
        <w:t>Spatial Configuration</w:t>
      </w:r>
      <w:bookmarkEnd w:id="305"/>
      <w:bookmarkEnd w:id="306"/>
      <w:bookmarkEnd w:id="307"/>
      <w:r w:rsidRPr="00EF643D">
        <w:t xml:space="preserve"> (Post Install and Upgrade)</w:t>
      </w:r>
      <w:bookmarkEnd w:id="308"/>
      <w:bookmarkEnd w:id="309"/>
      <w:bookmarkEnd w:id="310"/>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11" w:name="_Toc366492032"/>
      <w:bookmarkStart w:id="312" w:name="_Toc370995837"/>
      <w:r w:rsidRPr="00EF643D">
        <w:lastRenderedPageBreak/>
        <w:t>TMA Manager</w:t>
      </w:r>
      <w:bookmarkEnd w:id="181"/>
      <w:bookmarkEnd w:id="182"/>
      <w:bookmarkEnd w:id="183"/>
      <w:bookmarkEnd w:id="311"/>
      <w:bookmarkEnd w:id="312"/>
    </w:p>
    <w:p w:rsidR="00EF643D" w:rsidRPr="00EF643D" w:rsidRDefault="00EF643D" w:rsidP="00EF643D">
      <w:bookmarkStart w:id="313" w:name="_Toc222221861"/>
      <w:bookmarkStart w:id="314" w:name="_Toc254883681"/>
      <w:bookmarkStart w:id="315" w:name="_Toc279737372"/>
      <w:bookmarkStart w:id="316" w:name="_Toc299616322"/>
      <w:bookmarkStart w:id="317" w:name="_Toc320697300"/>
      <w:bookmarkStart w:id="318" w:name="_Toc366492033"/>
      <w:r w:rsidRPr="00EF643D">
        <w:t>Implementation of the TMA Manager Software files</w:t>
      </w:r>
      <w:bookmarkEnd w:id="313"/>
      <w:bookmarkEnd w:id="314"/>
      <w:bookmarkEnd w:id="315"/>
      <w:bookmarkEnd w:id="316"/>
      <w:bookmarkEnd w:id="317"/>
      <w:bookmarkEnd w:id="318"/>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19" w:name="_Toc222221862"/>
      <w:bookmarkStart w:id="320" w:name="_Toc254883682"/>
      <w:bookmarkStart w:id="321" w:name="_Toc279737373"/>
      <w:bookmarkStart w:id="322" w:name="_Toc299616323"/>
      <w:bookmarkStart w:id="323" w:name="_Toc320697301"/>
      <w:bookmarkStart w:id="324" w:name="_Toc366492034"/>
      <w:r w:rsidRPr="00EF643D">
        <w:lastRenderedPageBreak/>
        <w:t>TMA Manager Server Install/Upgrade</w:t>
      </w:r>
      <w:bookmarkEnd w:id="319"/>
      <w:bookmarkEnd w:id="320"/>
      <w:bookmarkEnd w:id="321"/>
      <w:bookmarkEnd w:id="322"/>
      <w:bookmarkEnd w:id="323"/>
      <w:bookmarkEnd w:id="324"/>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25" w:name="_Toc222221863"/>
      <w:bookmarkStart w:id="326" w:name="_Toc254883683"/>
      <w:bookmarkStart w:id="327" w:name="_Toc279737374"/>
      <w:bookmarkStart w:id="328" w:name="_Toc299616324"/>
      <w:bookmarkStart w:id="329" w:name="_Toc320697302"/>
      <w:bookmarkStart w:id="330" w:name="_Toc366492035"/>
      <w:r w:rsidRPr="00EF643D">
        <w:t xml:space="preserve">Before you </w:t>
      </w:r>
      <w:proofErr w:type="gramStart"/>
      <w:r w:rsidRPr="00EF643D">
        <w:t>Start</w:t>
      </w:r>
      <w:bookmarkEnd w:id="325"/>
      <w:bookmarkEnd w:id="326"/>
      <w:bookmarkEnd w:id="327"/>
      <w:bookmarkEnd w:id="328"/>
      <w:bookmarkEnd w:id="329"/>
      <w:bookmarkEnd w:id="33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59264" behindDoc="0" locked="0" layoutInCell="1" allowOverlap="1" wp14:anchorId="1A993468" wp14:editId="027C4A8F">
                <wp:simplePos x="0" y="0"/>
                <wp:positionH relativeFrom="column">
                  <wp:posOffset>979805</wp:posOffset>
                </wp:positionH>
                <wp:positionV relativeFrom="paragraph">
                  <wp:posOffset>83820</wp:posOffset>
                </wp:positionV>
                <wp:extent cx="4229100" cy="1160145"/>
                <wp:effectExtent l="0" t="0" r="19050" b="2095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31" w:name="_Toc222221864"/>
      <w:bookmarkStart w:id="332" w:name="_Toc254883684"/>
      <w:bookmarkStart w:id="333" w:name="_Toc279737375"/>
      <w:bookmarkStart w:id="334" w:name="_Toc299616325"/>
      <w:bookmarkStart w:id="335" w:name="_Toc320697303"/>
      <w:bookmarkStart w:id="336" w:name="_Toc366492036"/>
      <w:r w:rsidRPr="00EF643D">
        <w:t>Typical problems that you may encounter</w:t>
      </w:r>
      <w:bookmarkEnd w:id="331"/>
      <w:bookmarkEnd w:id="332"/>
      <w:bookmarkEnd w:id="333"/>
      <w:bookmarkEnd w:id="334"/>
      <w:bookmarkEnd w:id="335"/>
      <w:bookmarkEnd w:id="33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37" w:name="_Toc254883686"/>
      <w:bookmarkStart w:id="338" w:name="_Toc279737376"/>
      <w:bookmarkStart w:id="339" w:name="_Toc320108994"/>
      <w:bookmarkStart w:id="340" w:name="_Toc366492037"/>
      <w:bookmarkStart w:id="341" w:name="_Toc222221865"/>
      <w:r w:rsidRPr="00EF643D">
        <w:t>Install of TMA Manager</w:t>
      </w:r>
      <w:bookmarkEnd w:id="337"/>
      <w:bookmarkEnd w:id="338"/>
      <w:bookmarkEnd w:id="339"/>
      <w:bookmarkEnd w:id="340"/>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544FC14" wp14:editId="72878AF1">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EA4419" wp14:editId="3A43595C">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 xml:space="preserve">&lt;Location </w:t>
      </w:r>
      <w:proofErr w:type="gramStart"/>
      <w:r w:rsidRPr="00EF643D">
        <w:t>/{</w:t>
      </w:r>
      <w:proofErr w:type="gramEnd"/>
      <w:r w:rsidRPr="00EF643D">
        <w:t>database_name}/apex&gt;</w:t>
      </w:r>
    </w:p>
    <w:p w:rsidR="00EF643D" w:rsidRPr="00EF643D" w:rsidRDefault="00EF643D" w:rsidP="00EF643D">
      <w:r w:rsidRPr="00EF643D">
        <w:t xml:space="preserve">    Order deny</w:t>
      </w:r>
      <w:proofErr w:type="gramStart"/>
      <w:r w:rsidRPr="00EF643D">
        <w:t>,allow</w:t>
      </w:r>
      <w:proofErr w:type="gramEnd"/>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C7F5F0" wp14:editId="4632D805">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proofErr w:type="gramStart"/>
      <w:r w:rsidRPr="00EF643D">
        <w:t>database</w:t>
      </w:r>
      <w:proofErr w:type="gramEnd"/>
      <w:r w:rsidRPr="00EF643D">
        <w:t xml:space="preserve"> name was DB4600</w:t>
      </w:r>
    </w:p>
    <w:p w:rsidR="00EF643D" w:rsidRPr="00EF643D" w:rsidRDefault="00EF643D" w:rsidP="00EF643D">
      <w:proofErr w:type="gramStart"/>
      <w:r w:rsidRPr="00EF643D">
        <w:t>connect</w:t>
      </w:r>
      <w:proofErr w:type="gramEnd"/>
      <w:r w:rsidRPr="00EF643D">
        <w:t xml:space="preserve"> string was 192.192.192.192:1522/DB4600</w:t>
      </w:r>
    </w:p>
    <w:p w:rsidR="00EF643D" w:rsidRPr="00EF643D" w:rsidRDefault="00EF643D" w:rsidP="00EF643D">
      <w:proofErr w:type="gramStart"/>
      <w:r w:rsidRPr="00EF643D">
        <w:t>database</w:t>
      </w:r>
      <w:proofErr w:type="gramEnd"/>
      <w:r w:rsidRPr="00EF643D">
        <w:t xml:space="preserve"> username (highways owner) was HIGHWAYS</w:t>
      </w:r>
    </w:p>
    <w:p w:rsidR="00EF643D" w:rsidRPr="00EF643D" w:rsidRDefault="00EF643D" w:rsidP="00EF643D">
      <w:proofErr w:type="gramStart"/>
      <w:r w:rsidRPr="00EF643D">
        <w:t>database</w:t>
      </w:r>
      <w:proofErr w:type="gramEnd"/>
      <w:r w:rsidRPr="00EF643D">
        <w:t xml:space="preserv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w:t>
      </w:r>
      <w:proofErr w:type="gramStart"/>
      <w:r w:rsidRPr="00EF643D">
        <w:t>,allow</w:t>
      </w:r>
      <w:proofErr w:type="gramEnd"/>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lang w:val="en-GB" w:eastAsia="en-GB"/>
        </w:rPr>
        <w:drawing>
          <wp:inline distT="0" distB="0" distL="0" distR="0" wp14:anchorId="27961DDF" wp14:editId="4504B69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14:anchorId="60DEDDF5" wp14:editId="60F5E4EE">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http://{11g Application Server Name</w:t>
      </w:r>
      <w:proofErr w:type="gramStart"/>
      <w:r w:rsidRPr="00EF643D">
        <w:t>}:</w:t>
      </w:r>
      <w:proofErr w:type="gramEnd"/>
      <w:r w:rsidRPr="00EF643D">
        <w:t xml:space="preserv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w:t>
      </w:r>
      <w:proofErr w:type="gramStart"/>
      <w:r w:rsidRPr="00EF643D">
        <w:t>:8888</w:t>
      </w:r>
      <w:proofErr w:type="gramEnd"/>
      <w:r w:rsidRPr="00EF643D">
        <w:t>):</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5C7200" wp14:editId="798E4748">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62519AD4" wp14:editId="6FAD92A6">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0DFF020" wp14:editId="5A0BE533">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1564ACD2" wp14:editId="5246BF37">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F229364" wp14:editId="6C7D718A">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2379B1E5" wp14:editId="0EAA744A">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w:t>
      </w:r>
      <w:proofErr w:type="gramStart"/>
      <w:r w:rsidRPr="00EF643D">
        <w:t>’,</w:t>
      </w:r>
      <w:proofErr w:type="gramEnd"/>
      <w:r w:rsidRPr="00EF643D">
        <w:t xml:space="preserve">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3BE30C" wp14:editId="6082049F">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6F8299D" wp14:editId="296174C8">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1AC9E32B" wp14:editId="4E1C992D">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A2D21CC" wp14:editId="70766FC4">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AAA982F" wp14:editId="4D9CFECB">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AE782AC" wp14:editId="3E8CBA8E">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37DDAAA9" wp14:editId="4DE8DD66">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982813F" wp14:editId="1EA53D0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223797" wp14:editId="6FBB68B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3ADB5B7" wp14:editId="3A20D09F">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42" w:name="_Toc320697305"/>
      <w:bookmarkStart w:id="343" w:name="_Toc366492038"/>
      <w:r w:rsidRPr="00EF643D">
        <w:t>Install of TMA Manager</w:t>
      </w:r>
      <w:bookmarkEnd w:id="342"/>
      <w:bookmarkEnd w:id="343"/>
    </w:p>
    <w:p w:rsidR="00EF643D" w:rsidRPr="00EF643D" w:rsidRDefault="00EF643D" w:rsidP="00EF643D"/>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4" w:name="_Toc254883687"/>
      <w:bookmarkStart w:id="345" w:name="_Toc279737377"/>
      <w:bookmarkStart w:id="346" w:name="_Toc299616327"/>
      <w:bookmarkStart w:id="347" w:name="_Toc320697306"/>
      <w:bookmarkStart w:id="348" w:name="_Toc366492039"/>
      <w:r w:rsidRPr="00EF643D">
        <w:t>Upgrade of TMA Manager</w:t>
      </w:r>
      <w:bookmarkEnd w:id="341"/>
      <w:bookmarkEnd w:id="344"/>
      <w:bookmarkEnd w:id="345"/>
      <w:bookmarkEnd w:id="346"/>
      <w:bookmarkEnd w:id="347"/>
      <w:bookmarkEnd w:id="348"/>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9" w:name="_Toc222221866"/>
      <w:bookmarkStart w:id="350" w:name="_Toc254883688"/>
      <w:bookmarkStart w:id="351" w:name="_Toc279737378"/>
      <w:bookmarkStart w:id="352" w:name="_Toc299616329"/>
      <w:bookmarkStart w:id="353" w:name="_Toc320697307"/>
      <w:bookmarkStart w:id="354" w:name="_Toc366492040"/>
      <w:r w:rsidRPr="00EF643D">
        <w:t>Mandatory Configuration</w:t>
      </w:r>
      <w:bookmarkEnd w:id="349"/>
      <w:bookmarkEnd w:id="350"/>
      <w:bookmarkEnd w:id="351"/>
      <w:r w:rsidRPr="00EF643D">
        <w:t xml:space="preserve"> (Post Install and Upgrade)</w:t>
      </w:r>
      <w:bookmarkEnd w:id="352"/>
      <w:bookmarkEnd w:id="353"/>
      <w:bookmarkEnd w:id="35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55" w:name="_Toc254883689"/>
      <w:bookmarkStart w:id="356" w:name="_Toc279737379"/>
      <w:bookmarkStart w:id="357" w:name="_Toc299616330"/>
      <w:bookmarkStart w:id="358" w:name="_Toc320697308"/>
      <w:bookmarkStart w:id="359" w:name="_Toc366492041"/>
      <w:r w:rsidRPr="00EF643D">
        <w:t>Product Licencing</w:t>
      </w:r>
      <w:bookmarkEnd w:id="355"/>
      <w:bookmarkEnd w:id="356"/>
      <w:r w:rsidRPr="00EF643D">
        <w:t xml:space="preserve"> (Post Install only)</w:t>
      </w:r>
      <w:bookmarkEnd w:id="357"/>
      <w:bookmarkEnd w:id="358"/>
      <w:bookmarkEnd w:id="359"/>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40" o:title=""/>
          </v:shape>
          <o:OLEObject Type="Embed" ProgID="PBrush" ShapeID="_x0000_i1030" DrawAspect="Content" ObjectID="_1444737691" r:id="rId8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60" w:name="_Toc254883690"/>
      <w:bookmarkStart w:id="361" w:name="_Toc279737380"/>
      <w:bookmarkStart w:id="362" w:name="_Toc299616331"/>
      <w:bookmarkStart w:id="363" w:name="_Toc320697309"/>
      <w:bookmarkStart w:id="364" w:name="_Toc366492042"/>
      <w:r w:rsidRPr="00EF643D">
        <w:t>Web Service Install</w:t>
      </w:r>
      <w:bookmarkEnd w:id="360"/>
      <w:r w:rsidRPr="00EF643D">
        <w:t>/Upgrade</w:t>
      </w:r>
      <w:bookmarkEnd w:id="361"/>
      <w:r w:rsidRPr="00EF643D">
        <w:t xml:space="preserve"> (Post Install and Upgrade)</w:t>
      </w:r>
      <w:bookmarkEnd w:id="362"/>
      <w:bookmarkEnd w:id="363"/>
      <w:bookmarkEnd w:id="364"/>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5" w:name="_Toc279737381"/>
      <w:bookmarkStart w:id="366" w:name="_Toc299616332"/>
      <w:bookmarkStart w:id="367" w:name="_Toc320697310"/>
      <w:bookmarkStart w:id="368" w:name="_Toc366492043"/>
      <w:r w:rsidRPr="00EF643D">
        <w:t xml:space="preserve">TMA </w:t>
      </w:r>
      <w:bookmarkEnd w:id="365"/>
      <w:r w:rsidRPr="00EF643D">
        <w:t>Process Types (Install only)</w:t>
      </w:r>
      <w:bookmarkEnd w:id="366"/>
      <w:bookmarkEnd w:id="367"/>
      <w:bookmarkEnd w:id="368"/>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7F044DF" wp14:editId="778EE212">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F83BC2F" wp14:editId="3BD72347">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7712A38" wp14:editId="5B6D6E8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9" w:name="_Toc299616333"/>
      <w:bookmarkStart w:id="370" w:name="_Toc320697311"/>
      <w:bookmarkStart w:id="371" w:name="_Toc366492044"/>
      <w:r w:rsidRPr="00EF643D">
        <w:lastRenderedPageBreak/>
        <w:t>System Holidays (Post Install and Upgrade)</w:t>
      </w:r>
      <w:bookmarkEnd w:id="369"/>
      <w:bookmarkEnd w:id="370"/>
      <w:bookmarkEnd w:id="371"/>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034FB45" wp14:editId="5B984694">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372" w:name="_Toc222221867"/>
      <w:bookmarkStart w:id="373" w:name="_Toc254883691"/>
      <w:bookmarkStart w:id="374" w:name="_Toc279737383"/>
      <w:bookmarkStart w:id="375" w:name="_Toc299616334"/>
      <w:bookmarkStart w:id="376" w:name="_Toc189033685"/>
      <w:r w:rsidRPr="00EF643D">
        <w:br w:type="page"/>
      </w:r>
    </w:p>
    <w:p w:rsidR="00EF643D" w:rsidRPr="00EF643D" w:rsidRDefault="00EF643D" w:rsidP="003A554B">
      <w:pPr>
        <w:pStyle w:val="Heading1"/>
      </w:pPr>
      <w:bookmarkStart w:id="377" w:name="_Toc320697312"/>
      <w:bookmarkStart w:id="378" w:name="_Toc366492045"/>
      <w:bookmarkStart w:id="379" w:name="_Toc370995838"/>
      <w:r w:rsidRPr="00EF643D">
        <w:lastRenderedPageBreak/>
        <w:t>TMA API</w:t>
      </w:r>
      <w:bookmarkEnd w:id="372"/>
      <w:bookmarkEnd w:id="373"/>
      <w:bookmarkEnd w:id="374"/>
      <w:bookmarkEnd w:id="375"/>
      <w:bookmarkEnd w:id="377"/>
      <w:bookmarkEnd w:id="378"/>
      <w:bookmarkEnd w:id="379"/>
    </w:p>
    <w:p w:rsidR="00EF643D" w:rsidRPr="00EF643D" w:rsidRDefault="00EF643D" w:rsidP="00EF643D">
      <w:bookmarkStart w:id="380" w:name="_Toc222221868"/>
      <w:bookmarkStart w:id="381" w:name="_Toc254883692"/>
      <w:bookmarkStart w:id="382" w:name="_Toc279737384"/>
      <w:bookmarkStart w:id="383" w:name="_Toc299616335"/>
      <w:bookmarkStart w:id="384" w:name="_Toc320697313"/>
      <w:bookmarkStart w:id="385" w:name="_Toc366492046"/>
      <w:r w:rsidRPr="00EF643D">
        <w:t>Implementation of the TMA API Software files</w:t>
      </w:r>
      <w:bookmarkEnd w:id="380"/>
      <w:bookmarkEnd w:id="381"/>
      <w:bookmarkEnd w:id="382"/>
      <w:bookmarkEnd w:id="383"/>
      <w:bookmarkEnd w:id="384"/>
      <w:bookmarkEnd w:id="385"/>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86" w:name="_Toc222221869"/>
      <w:bookmarkStart w:id="387" w:name="_Toc254883693"/>
      <w:bookmarkStart w:id="388" w:name="_Toc279737385"/>
      <w:bookmarkStart w:id="389" w:name="_Toc299616336"/>
      <w:bookmarkStart w:id="390" w:name="_Toc320697314"/>
      <w:bookmarkStart w:id="391" w:name="_Toc366492047"/>
      <w:r w:rsidRPr="00EF643D">
        <w:lastRenderedPageBreak/>
        <w:t>TMA API Server Install/Upgrade</w:t>
      </w:r>
      <w:bookmarkEnd w:id="386"/>
      <w:bookmarkEnd w:id="387"/>
      <w:bookmarkEnd w:id="388"/>
      <w:bookmarkEnd w:id="389"/>
      <w:bookmarkEnd w:id="390"/>
      <w:bookmarkEnd w:id="391"/>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392" w:name="_Toc254883694"/>
      <w:bookmarkStart w:id="393" w:name="_Toc279737386"/>
      <w:bookmarkStart w:id="394" w:name="_Toc299616337"/>
      <w:bookmarkStart w:id="395" w:name="_Toc320697315"/>
      <w:bookmarkStart w:id="396" w:name="_Toc366492048"/>
      <w:r w:rsidRPr="00EF643D">
        <w:t xml:space="preserve">Before you </w:t>
      </w:r>
      <w:proofErr w:type="gramStart"/>
      <w:r w:rsidRPr="00EF643D">
        <w:t>Start</w:t>
      </w:r>
      <w:bookmarkEnd w:id="392"/>
      <w:bookmarkEnd w:id="393"/>
      <w:bookmarkEnd w:id="394"/>
      <w:bookmarkEnd w:id="395"/>
      <w:bookmarkEnd w:id="396"/>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60288" behindDoc="0" locked="0" layoutInCell="1" allowOverlap="1" wp14:anchorId="7BD884A9" wp14:editId="3C6652FD">
                <wp:simplePos x="0" y="0"/>
                <wp:positionH relativeFrom="column">
                  <wp:posOffset>979805</wp:posOffset>
                </wp:positionH>
                <wp:positionV relativeFrom="paragraph">
                  <wp:posOffset>83820</wp:posOffset>
                </wp:positionV>
                <wp:extent cx="4229100" cy="1160145"/>
                <wp:effectExtent l="0" t="0" r="19050" b="20955"/>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7" w:name="_Toc222221871"/>
      <w:bookmarkStart w:id="398" w:name="_Toc254883695"/>
      <w:bookmarkStart w:id="399" w:name="_Toc279737387"/>
      <w:bookmarkStart w:id="400" w:name="_Toc299616338"/>
      <w:bookmarkStart w:id="401" w:name="_Toc320697316"/>
      <w:bookmarkStart w:id="402" w:name="_Toc366492049"/>
      <w:r w:rsidRPr="00EF643D">
        <w:t>Typical problems that you may encounter</w:t>
      </w:r>
      <w:bookmarkEnd w:id="397"/>
      <w:bookmarkEnd w:id="398"/>
      <w:bookmarkEnd w:id="399"/>
      <w:bookmarkEnd w:id="400"/>
      <w:bookmarkEnd w:id="401"/>
      <w:bookmarkEnd w:id="40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03" w:name="_Toc222221872"/>
      <w:bookmarkStart w:id="404" w:name="_Toc254883696"/>
      <w:bookmarkStart w:id="405" w:name="_Toc279737388"/>
      <w:bookmarkStart w:id="406" w:name="_Toc299616339"/>
      <w:bookmarkStart w:id="407" w:name="_Toc320697317"/>
      <w:bookmarkStart w:id="408" w:name="_Toc366492050"/>
      <w:bookmarkEnd w:id="376"/>
      <w:r w:rsidRPr="00EF643D">
        <w:lastRenderedPageBreak/>
        <w:t>TMA External Notice API Implementation</w:t>
      </w:r>
      <w:bookmarkEnd w:id="403"/>
      <w:bookmarkEnd w:id="404"/>
      <w:bookmarkEnd w:id="405"/>
      <w:bookmarkEnd w:id="406"/>
      <w:bookmarkEnd w:id="407"/>
      <w:bookmarkEnd w:id="408"/>
    </w:p>
    <w:p w:rsidR="00EF643D" w:rsidRPr="00EF643D" w:rsidRDefault="00EF643D" w:rsidP="00EF643D">
      <w:bookmarkStart w:id="409" w:name="_Toc189033686"/>
      <w:bookmarkStart w:id="410" w:name="_Toc222221873"/>
      <w:bookmarkStart w:id="411" w:name="_Toc254883697"/>
      <w:bookmarkStart w:id="412" w:name="_Toc279737389"/>
      <w:bookmarkStart w:id="413" w:name="_Toc299616340"/>
      <w:bookmarkStart w:id="414" w:name="_Toc320697318"/>
      <w:bookmarkStart w:id="415" w:name="_Toc366492051"/>
      <w:r w:rsidRPr="00EF643D">
        <w:t>Deployment of API Software Files</w:t>
      </w:r>
      <w:bookmarkEnd w:id="409"/>
      <w:bookmarkEnd w:id="410"/>
      <w:bookmarkEnd w:id="411"/>
      <w:bookmarkEnd w:id="412"/>
      <w:bookmarkEnd w:id="413"/>
      <w:bookmarkEnd w:id="414"/>
      <w:bookmarkEnd w:id="415"/>
    </w:p>
    <w:p w:rsidR="00EF643D" w:rsidRPr="00EF643D" w:rsidRDefault="00EF643D" w:rsidP="00EF643D"/>
    <w:p w:rsidR="00EF643D" w:rsidRPr="00EF643D" w:rsidRDefault="00EF643D" w:rsidP="00EF643D">
      <w:r w:rsidRPr="00EF643D">
        <w:t xml:space="preserve">This section provides details of steps involved in deploying the files that the </w:t>
      </w:r>
      <w:proofErr w:type="gramStart"/>
      <w:r w:rsidRPr="00EF643D">
        <w:t>api</w:t>
      </w:r>
      <w:proofErr w:type="gramEnd"/>
      <w:r w:rsidRPr="00EF643D">
        <w:t xml:space="preserve">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deploy the software components for the </w:t>
      </w:r>
      <w:proofErr w:type="gramStart"/>
      <w:r w:rsidRPr="00EF643D">
        <w:t>api</w:t>
      </w:r>
      <w:proofErr w:type="gramEnd"/>
      <w:r w:rsidRPr="00EF643D">
        <w:t>,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16" w:name="_Toc189033687"/>
      <w:bookmarkStart w:id="417" w:name="_Toc222221874"/>
      <w:bookmarkStart w:id="418" w:name="_Toc254883698"/>
      <w:bookmarkStart w:id="419" w:name="_Toc279737390"/>
      <w:bookmarkStart w:id="420" w:name="_Toc299616341"/>
      <w:bookmarkStart w:id="421" w:name="_Toc320697319"/>
      <w:bookmarkStart w:id="422" w:name="_Toc366492052"/>
      <w:r w:rsidRPr="00EF643D">
        <w:t>API Server Component Install</w:t>
      </w:r>
      <w:bookmarkEnd w:id="416"/>
      <w:bookmarkEnd w:id="417"/>
      <w:r w:rsidRPr="00EF643D">
        <w:t>/Upgrade</w:t>
      </w:r>
      <w:bookmarkEnd w:id="418"/>
      <w:bookmarkEnd w:id="419"/>
      <w:bookmarkEnd w:id="420"/>
      <w:bookmarkEnd w:id="421"/>
      <w:bookmarkEnd w:id="422"/>
    </w:p>
    <w:p w:rsidR="00EF643D" w:rsidRPr="00EF643D" w:rsidRDefault="00EF643D" w:rsidP="00EF643D"/>
    <w:p w:rsidR="00EF643D" w:rsidRPr="00EF643D" w:rsidRDefault="00EF643D" w:rsidP="00EF643D">
      <w:r w:rsidRPr="00EF643D">
        <w:t xml:space="preserve">This section provides details of steps involved in installing the server components for the </w:t>
      </w:r>
      <w:proofErr w:type="gramStart"/>
      <w:r w:rsidRPr="00EF643D">
        <w:t>api</w:t>
      </w:r>
      <w:proofErr w:type="gramEnd"/>
      <w:r w:rsidRPr="00EF643D">
        <w:t xml:space="preserve">.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The </w:t>
      </w:r>
      <w:proofErr w:type="gramStart"/>
      <w:r w:rsidRPr="00EF643D">
        <w:t>api</w:t>
      </w:r>
      <w:proofErr w:type="gramEnd"/>
      <w:r w:rsidRPr="00EF643D">
        <w:t xml:space="preserve">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w:t>
      </w:r>
      <w:proofErr w:type="gramStart"/>
      <w:r w:rsidRPr="00EF643D">
        <w:t>api</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r>
      <w:proofErr w:type="gramStart"/>
      <w:r w:rsidRPr="00EF643D">
        <w:t>start</w:t>
      </w:r>
      <w:proofErr w:type="gramEnd"/>
      <w:r w:rsidRPr="00EF643D">
        <w:t xml:space="preserve">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w:t>
      </w:r>
      <w:proofErr w:type="gramStart"/>
      <w:r w:rsidRPr="00EF643D">
        <w:t>api  will</w:t>
      </w:r>
      <w:proofErr w:type="gramEnd"/>
      <w:r w:rsidRPr="00EF643D">
        <w:t xml:space="preserve">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23" w:name="_Toc222221875"/>
      <w:bookmarkStart w:id="424" w:name="_Toc254883699"/>
      <w:bookmarkStart w:id="425" w:name="_Toc279737391"/>
      <w:bookmarkStart w:id="426" w:name="_Toc299616342"/>
      <w:bookmarkStart w:id="427" w:name="_Toc320697320"/>
      <w:bookmarkStart w:id="428" w:name="_Toc366492053"/>
      <w:bookmarkStart w:id="429" w:name="_Toc208637820"/>
      <w:bookmarkStart w:id="430" w:name="_Toc222221934"/>
      <w:bookmarkStart w:id="431" w:name="_Toc254883750"/>
      <w:bookmarkStart w:id="432" w:name="_Toc279737442"/>
      <w:bookmarkStart w:id="433" w:name="_Toc299616393"/>
      <w:bookmarkStart w:id="434" w:name="_Toc320697371"/>
      <w:bookmarkStart w:id="435" w:name="_Toc267554017"/>
      <w:bookmarkStart w:id="436" w:name="_Toc279737482"/>
      <w:bookmarkStart w:id="437" w:name="_Toc299616433"/>
      <w:bookmarkStart w:id="438" w:name="_Toc320697411"/>
      <w:bookmarkStart w:id="439" w:name="_Toc370995839"/>
      <w:r w:rsidRPr="00EF643D">
        <w:t>Streetworks Manager</w:t>
      </w:r>
      <w:bookmarkEnd w:id="423"/>
      <w:bookmarkEnd w:id="424"/>
      <w:bookmarkEnd w:id="425"/>
      <w:bookmarkEnd w:id="426"/>
      <w:bookmarkEnd w:id="427"/>
      <w:bookmarkEnd w:id="428"/>
      <w:bookmarkEnd w:id="439"/>
    </w:p>
    <w:p w:rsidR="00EF643D" w:rsidRPr="00EF643D" w:rsidRDefault="00EF643D" w:rsidP="00EF643D">
      <w:bookmarkStart w:id="440" w:name="_Toc222221876"/>
      <w:bookmarkStart w:id="441" w:name="_Toc254883700"/>
      <w:bookmarkStart w:id="442" w:name="_Toc279737392"/>
      <w:bookmarkStart w:id="443" w:name="_Toc299616343"/>
      <w:bookmarkStart w:id="444" w:name="_Toc320697321"/>
      <w:bookmarkStart w:id="445" w:name="_Toc366492054"/>
      <w:r w:rsidRPr="00EF643D">
        <w:t>Implementation of the Streetworks Manager Software files</w:t>
      </w:r>
      <w:bookmarkEnd w:id="440"/>
      <w:bookmarkEnd w:id="441"/>
      <w:bookmarkEnd w:id="442"/>
      <w:bookmarkEnd w:id="443"/>
      <w:bookmarkEnd w:id="444"/>
      <w:bookmarkEnd w:id="445"/>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46" w:name="_Toc222221877"/>
      <w:bookmarkStart w:id="447" w:name="_Toc254883701"/>
      <w:bookmarkStart w:id="448" w:name="_Toc279737393"/>
      <w:bookmarkStart w:id="449" w:name="_Toc299616344"/>
      <w:bookmarkStart w:id="450" w:name="_Toc320697322"/>
      <w:bookmarkStart w:id="451" w:name="_Toc366492055"/>
      <w:r w:rsidRPr="00EF643D">
        <w:lastRenderedPageBreak/>
        <w:t>Streetworks Manager Server Install/Upgrade</w:t>
      </w:r>
      <w:bookmarkEnd w:id="446"/>
      <w:bookmarkEnd w:id="447"/>
      <w:bookmarkEnd w:id="448"/>
      <w:bookmarkEnd w:id="449"/>
      <w:bookmarkEnd w:id="450"/>
      <w:bookmarkEnd w:id="451"/>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52" w:name="_Toc222221878"/>
      <w:bookmarkStart w:id="453" w:name="_Toc254883702"/>
      <w:bookmarkStart w:id="454" w:name="_Toc279737394"/>
      <w:bookmarkStart w:id="455" w:name="_Toc299616345"/>
      <w:bookmarkStart w:id="456" w:name="_Toc320697323"/>
      <w:bookmarkStart w:id="457" w:name="_Toc366492056"/>
      <w:r w:rsidRPr="00EF643D">
        <w:t xml:space="preserve">Before you </w:t>
      </w:r>
      <w:proofErr w:type="gramStart"/>
      <w:r w:rsidRPr="00EF643D">
        <w:t>Start</w:t>
      </w:r>
      <w:bookmarkEnd w:id="452"/>
      <w:bookmarkEnd w:id="453"/>
      <w:bookmarkEnd w:id="454"/>
      <w:bookmarkEnd w:id="455"/>
      <w:bookmarkEnd w:id="456"/>
      <w:bookmarkEnd w:id="457"/>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58" w:name="_Toc222221879"/>
      <w:bookmarkStart w:id="459" w:name="_Toc254883703"/>
      <w:bookmarkStart w:id="460" w:name="_Toc279737395"/>
      <w:bookmarkStart w:id="461" w:name="_Toc299616346"/>
      <w:bookmarkStart w:id="462" w:name="_Toc320697324"/>
      <w:bookmarkStart w:id="463" w:name="_Toc366492057"/>
      <w:r w:rsidRPr="00EF643D">
        <w:t>Typical problems that you may encounter</w:t>
      </w:r>
      <w:bookmarkEnd w:id="458"/>
      <w:bookmarkEnd w:id="459"/>
      <w:bookmarkEnd w:id="460"/>
      <w:bookmarkEnd w:id="461"/>
      <w:bookmarkEnd w:id="462"/>
      <w:bookmarkEnd w:id="46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4" w:name="_Toc254883704"/>
      <w:bookmarkStart w:id="465" w:name="_Toc279737396"/>
      <w:bookmarkStart w:id="466" w:name="_Toc299616347"/>
      <w:bookmarkStart w:id="467" w:name="_Toc320697325"/>
      <w:bookmarkStart w:id="468" w:name="_Toc366492058"/>
      <w:r w:rsidRPr="00EF643D">
        <w:t>Install of Streetworks Manager</w:t>
      </w:r>
      <w:bookmarkEnd w:id="464"/>
      <w:bookmarkEnd w:id="465"/>
      <w:bookmarkEnd w:id="466"/>
      <w:bookmarkEnd w:id="467"/>
      <w:bookmarkEnd w:id="468"/>
    </w:p>
    <w:p w:rsidR="00EF643D" w:rsidRPr="00EF643D" w:rsidRDefault="00EF643D" w:rsidP="00EF643D"/>
    <w:p w:rsidR="00EF643D" w:rsidRPr="00EF643D" w:rsidRDefault="00EF643D" w:rsidP="00EF643D">
      <w:r w:rsidRPr="00EF643D">
        <w:t xml:space="preserve">To create the base data and objects for Streetworks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swr_inst.sql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swr_install_1_&lt;date&amp;time&gt;.LOG</w:t>
      </w:r>
    </w:p>
    <w:p w:rsidR="00EF643D" w:rsidRPr="00EF643D" w:rsidRDefault="00EF643D" w:rsidP="00EF643D">
      <w:r w:rsidRPr="00EF643D">
        <w:t>swr_install_2_&lt;date&amp;time&gt;.LOG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9" w:name="_Toc222221880"/>
      <w:bookmarkStart w:id="470" w:name="_Toc254883705"/>
      <w:bookmarkStart w:id="471" w:name="_Toc279737397"/>
      <w:bookmarkStart w:id="472" w:name="_Toc299616348"/>
      <w:bookmarkStart w:id="473" w:name="_Toc320697326"/>
      <w:bookmarkStart w:id="474" w:name="_Toc366492059"/>
      <w:r w:rsidRPr="00EF643D">
        <w:t>Upgrade of Streetworks Manager</w:t>
      </w:r>
      <w:bookmarkEnd w:id="469"/>
      <w:bookmarkEnd w:id="470"/>
      <w:bookmarkEnd w:id="471"/>
      <w:bookmarkEnd w:id="472"/>
      <w:bookmarkEnd w:id="473"/>
      <w:bookmarkEnd w:id="474"/>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swr4500_swr4600_1_&lt;date&amp;time&gt;.LOG</w:t>
      </w:r>
    </w:p>
    <w:p w:rsidR="00EF643D" w:rsidRPr="00EF643D" w:rsidRDefault="00EF643D" w:rsidP="00EF643D">
      <w:r w:rsidRPr="00EF643D">
        <w:t>swr4500_swr4600_2_&lt;date&amp;time&gt;.LOG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5" w:name="_Toc222221881"/>
      <w:bookmarkStart w:id="476" w:name="_Toc254883706"/>
      <w:bookmarkStart w:id="477" w:name="_Toc279737398"/>
      <w:bookmarkStart w:id="478" w:name="_Toc299616349"/>
      <w:bookmarkStart w:id="479" w:name="_Toc320697327"/>
      <w:bookmarkStart w:id="480" w:name="_Toc366492060"/>
      <w:r w:rsidRPr="00EF643D">
        <w:t>Mandatory Configuration</w:t>
      </w:r>
      <w:bookmarkEnd w:id="475"/>
      <w:bookmarkEnd w:id="476"/>
      <w:bookmarkEnd w:id="477"/>
      <w:bookmarkEnd w:id="478"/>
      <w:bookmarkEnd w:id="479"/>
      <w:bookmarkEnd w:id="48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1" w:name="_Toc254883707"/>
      <w:bookmarkStart w:id="482" w:name="_Toc279737399"/>
      <w:bookmarkStart w:id="483" w:name="_Toc299616350"/>
      <w:bookmarkStart w:id="484" w:name="_Toc320697328"/>
      <w:bookmarkStart w:id="485" w:name="_Toc366492061"/>
      <w:r w:rsidRPr="00EF643D">
        <w:t>Product Licencing</w:t>
      </w:r>
      <w:bookmarkEnd w:id="481"/>
      <w:bookmarkEnd w:id="482"/>
      <w:bookmarkEnd w:id="483"/>
      <w:bookmarkEnd w:id="484"/>
      <w:bookmarkEnd w:id="485"/>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lastRenderedPageBreak/>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40" o:title=""/>
          </v:shape>
          <o:OLEObject Type="Embed" ProgID="PBrush" ShapeID="_x0000_i1031" DrawAspect="Content" ObjectID="_1444737692" r:id="rId95"/>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6" w:name="_Toc222221882"/>
      <w:bookmarkStart w:id="487" w:name="_Toc254883708"/>
      <w:bookmarkStart w:id="488" w:name="_Toc279737400"/>
      <w:bookmarkStart w:id="489" w:name="_Toc299616351"/>
      <w:bookmarkStart w:id="490" w:name="_Toc320697329"/>
      <w:bookmarkStart w:id="491" w:name="_Toc366492062"/>
      <w:r w:rsidRPr="00EF643D">
        <w:t>Additional Configuration</w:t>
      </w:r>
      <w:bookmarkEnd w:id="486"/>
      <w:bookmarkEnd w:id="487"/>
      <w:bookmarkEnd w:id="488"/>
      <w:bookmarkEnd w:id="489"/>
      <w:bookmarkEnd w:id="490"/>
      <w:bookmarkEnd w:id="491"/>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2" w:name="_Toc222221883"/>
      <w:bookmarkStart w:id="493" w:name="_Toc254883709"/>
      <w:bookmarkStart w:id="494" w:name="_Toc279737401"/>
      <w:bookmarkStart w:id="495" w:name="_Toc299616352"/>
      <w:bookmarkStart w:id="496" w:name="_Toc320697330"/>
      <w:bookmarkStart w:id="497" w:name="_Toc366492063"/>
      <w:r w:rsidRPr="00EF643D">
        <w:t>Spatial Configuration</w:t>
      </w:r>
      <w:bookmarkEnd w:id="492"/>
      <w:bookmarkEnd w:id="493"/>
      <w:bookmarkEnd w:id="494"/>
      <w:bookmarkEnd w:id="495"/>
      <w:bookmarkEnd w:id="496"/>
      <w:bookmarkEnd w:id="49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98" w:name="_Toc366492064"/>
      <w:bookmarkStart w:id="499" w:name="_Toc370995840"/>
      <w:r w:rsidRPr="00EF643D">
        <w:t>Schemes Manager</w:t>
      </w:r>
      <w:bookmarkEnd w:id="429"/>
      <w:bookmarkEnd w:id="430"/>
      <w:bookmarkEnd w:id="431"/>
      <w:bookmarkEnd w:id="432"/>
      <w:bookmarkEnd w:id="433"/>
      <w:bookmarkEnd w:id="434"/>
      <w:bookmarkEnd w:id="498"/>
      <w:bookmarkEnd w:id="499"/>
    </w:p>
    <w:p w:rsidR="00EF643D" w:rsidRPr="00EF643D" w:rsidRDefault="00EF643D" w:rsidP="00EF643D">
      <w:bookmarkStart w:id="500" w:name="_Toc208637821"/>
      <w:bookmarkStart w:id="501" w:name="_Toc222221935"/>
      <w:bookmarkStart w:id="502" w:name="_Toc254883751"/>
      <w:bookmarkStart w:id="503" w:name="_Toc279737443"/>
      <w:bookmarkStart w:id="504" w:name="_Toc299616394"/>
      <w:bookmarkStart w:id="505" w:name="_Toc320697372"/>
      <w:bookmarkStart w:id="506" w:name="_Toc366492065"/>
      <w:r w:rsidRPr="00EF643D">
        <w:t>Implementation of the Schemes Manager Software files</w:t>
      </w:r>
      <w:bookmarkEnd w:id="500"/>
      <w:bookmarkEnd w:id="501"/>
      <w:bookmarkEnd w:id="502"/>
      <w:bookmarkEnd w:id="503"/>
      <w:bookmarkEnd w:id="504"/>
      <w:bookmarkEnd w:id="505"/>
      <w:bookmarkEnd w:id="506"/>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07" w:name="_Toc208637822"/>
      <w:bookmarkStart w:id="508" w:name="_Toc222221936"/>
      <w:bookmarkStart w:id="509" w:name="_Toc254883752"/>
      <w:bookmarkStart w:id="510" w:name="_Toc279737444"/>
      <w:bookmarkStart w:id="511" w:name="_Toc299616395"/>
      <w:bookmarkStart w:id="512" w:name="_Toc320697373"/>
      <w:bookmarkStart w:id="513" w:name="_Toc366492066"/>
      <w:r w:rsidRPr="00EF643D">
        <w:lastRenderedPageBreak/>
        <w:t>Schemes Manager Server Install/Upgrade</w:t>
      </w:r>
      <w:bookmarkEnd w:id="507"/>
      <w:bookmarkEnd w:id="508"/>
      <w:bookmarkEnd w:id="509"/>
      <w:bookmarkEnd w:id="510"/>
      <w:bookmarkEnd w:id="511"/>
      <w:bookmarkEnd w:id="512"/>
      <w:bookmarkEnd w:id="513"/>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4" w:name="_Toc208637823"/>
      <w:bookmarkStart w:id="515" w:name="_Toc222221937"/>
      <w:bookmarkStart w:id="516" w:name="_Toc254883753"/>
      <w:bookmarkStart w:id="517" w:name="_Toc279737445"/>
      <w:bookmarkStart w:id="518" w:name="_Toc299616396"/>
      <w:bookmarkStart w:id="519" w:name="_Toc320697374"/>
      <w:bookmarkStart w:id="520" w:name="_Toc366492067"/>
      <w:r w:rsidRPr="00EF643D">
        <w:t xml:space="preserve">Before you </w:t>
      </w:r>
      <w:proofErr w:type="gramStart"/>
      <w:r w:rsidRPr="00EF643D">
        <w:t>Start</w:t>
      </w:r>
      <w:bookmarkEnd w:id="514"/>
      <w:bookmarkEnd w:id="515"/>
      <w:bookmarkEnd w:id="516"/>
      <w:bookmarkEnd w:id="517"/>
      <w:bookmarkEnd w:id="518"/>
      <w:bookmarkEnd w:id="519"/>
      <w:bookmarkEnd w:id="52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1" w:name="_Toc208637824"/>
      <w:bookmarkStart w:id="522" w:name="_Toc222221938"/>
      <w:bookmarkStart w:id="523" w:name="_Toc254883754"/>
      <w:bookmarkStart w:id="524" w:name="_Toc279737446"/>
      <w:bookmarkStart w:id="525" w:name="_Toc299616397"/>
      <w:bookmarkStart w:id="526" w:name="_Toc320697375"/>
      <w:bookmarkStart w:id="527" w:name="_Toc366492068"/>
      <w:r w:rsidRPr="00EF643D">
        <w:t>Typical problems that you may encounter</w:t>
      </w:r>
      <w:bookmarkEnd w:id="521"/>
      <w:bookmarkEnd w:id="522"/>
      <w:bookmarkEnd w:id="523"/>
      <w:bookmarkEnd w:id="524"/>
      <w:bookmarkEnd w:id="525"/>
      <w:bookmarkEnd w:id="526"/>
      <w:bookmarkEnd w:id="52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8" w:name="_Toc254883755"/>
      <w:bookmarkStart w:id="529" w:name="_Toc279737447"/>
      <w:bookmarkStart w:id="530" w:name="_Toc299616398"/>
      <w:bookmarkStart w:id="531" w:name="_Toc320697376"/>
      <w:bookmarkStart w:id="532" w:name="_Toc366492069"/>
      <w:r w:rsidRPr="00EF643D">
        <w:t>Install of Schemes Manager</w:t>
      </w:r>
      <w:bookmarkEnd w:id="528"/>
      <w:bookmarkEnd w:id="529"/>
      <w:bookmarkEnd w:id="530"/>
      <w:bookmarkEnd w:id="531"/>
      <w:bookmarkEnd w:id="532"/>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3" w:name="_Toc208637825"/>
      <w:bookmarkStart w:id="534" w:name="_Toc222221939"/>
      <w:bookmarkStart w:id="535" w:name="_Toc254883756"/>
      <w:bookmarkStart w:id="536" w:name="_Toc279737448"/>
      <w:bookmarkStart w:id="537" w:name="_Toc299616399"/>
      <w:bookmarkStart w:id="538" w:name="_Toc320697377"/>
      <w:bookmarkStart w:id="539" w:name="_Toc366492070"/>
      <w:r w:rsidRPr="00EF643D">
        <w:t>Upgrade of Schemes Manager</w:t>
      </w:r>
      <w:bookmarkEnd w:id="533"/>
      <w:bookmarkEnd w:id="534"/>
      <w:bookmarkEnd w:id="535"/>
      <w:bookmarkEnd w:id="536"/>
      <w:bookmarkEnd w:id="537"/>
      <w:bookmarkEnd w:id="538"/>
      <w:bookmarkEnd w:id="539"/>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0" w:name="_Toc208637826"/>
      <w:bookmarkStart w:id="541" w:name="_Toc222221940"/>
      <w:bookmarkStart w:id="542" w:name="_Toc254883757"/>
      <w:bookmarkStart w:id="543" w:name="_Toc279737449"/>
      <w:bookmarkStart w:id="544" w:name="_Toc299616400"/>
      <w:bookmarkStart w:id="545" w:name="_Toc320697378"/>
      <w:bookmarkStart w:id="546" w:name="_Toc366492071"/>
      <w:r w:rsidRPr="00EF643D">
        <w:t>Mandatory Configuration</w:t>
      </w:r>
      <w:bookmarkEnd w:id="540"/>
      <w:bookmarkEnd w:id="541"/>
      <w:bookmarkEnd w:id="542"/>
      <w:bookmarkEnd w:id="543"/>
      <w:bookmarkEnd w:id="544"/>
      <w:bookmarkEnd w:id="545"/>
      <w:bookmarkEnd w:id="54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lastRenderedPageBreak/>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7" w:name="_Toc254883758"/>
      <w:bookmarkStart w:id="548" w:name="_Toc279737450"/>
      <w:bookmarkStart w:id="549" w:name="_Toc299616401"/>
      <w:bookmarkStart w:id="550" w:name="_Toc320697379"/>
      <w:bookmarkStart w:id="551" w:name="_Toc366492072"/>
      <w:r w:rsidRPr="00EF643D">
        <w:t>Product Licencing</w:t>
      </w:r>
      <w:bookmarkEnd w:id="547"/>
      <w:bookmarkEnd w:id="548"/>
      <w:bookmarkEnd w:id="549"/>
      <w:bookmarkEnd w:id="550"/>
      <w:bookmarkEnd w:id="55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40" o:title=""/>
          </v:shape>
          <o:OLEObject Type="Embed" ProgID="PBrush" ShapeID="_x0000_i1032" DrawAspect="Content" ObjectID="_1444737693" r:id="rId9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2" w:name="_Toc208637827"/>
      <w:bookmarkStart w:id="553" w:name="_Toc222221941"/>
      <w:bookmarkStart w:id="554" w:name="_Toc254883759"/>
      <w:bookmarkStart w:id="555" w:name="_Toc279737451"/>
      <w:bookmarkStart w:id="556" w:name="_Toc299616402"/>
      <w:bookmarkStart w:id="557" w:name="_Toc320697380"/>
      <w:bookmarkStart w:id="558" w:name="_Toc366492073"/>
      <w:r w:rsidRPr="00EF643D">
        <w:t>Additional Configuration</w:t>
      </w:r>
      <w:bookmarkEnd w:id="552"/>
      <w:bookmarkEnd w:id="553"/>
      <w:bookmarkEnd w:id="554"/>
      <w:bookmarkEnd w:id="555"/>
      <w:bookmarkEnd w:id="556"/>
      <w:bookmarkEnd w:id="557"/>
      <w:bookmarkEnd w:id="55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59" w:name="_Toc222221942"/>
      <w:bookmarkStart w:id="560" w:name="_Toc254883760"/>
      <w:bookmarkStart w:id="561" w:name="_Toc279737452"/>
      <w:bookmarkStart w:id="562" w:name="_Toc299616403"/>
      <w:bookmarkStart w:id="563" w:name="_Toc320697381"/>
      <w:bookmarkStart w:id="564" w:name="_Toc366492074"/>
      <w:bookmarkStart w:id="565" w:name="_Toc370995841"/>
      <w:r w:rsidRPr="00EF643D">
        <w:lastRenderedPageBreak/>
        <w:t>Structures Manager</w:t>
      </w:r>
      <w:bookmarkEnd w:id="559"/>
      <w:bookmarkEnd w:id="560"/>
      <w:bookmarkEnd w:id="561"/>
      <w:bookmarkEnd w:id="562"/>
      <w:bookmarkEnd w:id="563"/>
      <w:bookmarkEnd w:id="564"/>
      <w:bookmarkEnd w:id="565"/>
    </w:p>
    <w:p w:rsidR="00EF643D" w:rsidRPr="00EF643D" w:rsidRDefault="00EF643D" w:rsidP="00EF643D">
      <w:bookmarkStart w:id="566" w:name="_Toc222221943"/>
      <w:bookmarkStart w:id="567" w:name="_Toc254883761"/>
      <w:bookmarkStart w:id="568" w:name="_Toc279737453"/>
      <w:bookmarkStart w:id="569" w:name="_Toc299616404"/>
      <w:bookmarkStart w:id="570" w:name="_Toc320697382"/>
      <w:bookmarkStart w:id="571" w:name="_Toc366492075"/>
      <w:r w:rsidRPr="00EF643D">
        <w:t>Implementation of the Structures Manager Software files</w:t>
      </w:r>
      <w:bookmarkEnd w:id="566"/>
      <w:bookmarkEnd w:id="567"/>
      <w:bookmarkEnd w:id="568"/>
      <w:bookmarkEnd w:id="569"/>
      <w:bookmarkEnd w:id="570"/>
      <w:bookmarkEnd w:id="571"/>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72" w:name="_Toc222221944"/>
      <w:bookmarkStart w:id="573" w:name="_Toc254883762"/>
      <w:bookmarkStart w:id="574" w:name="_Toc279737454"/>
      <w:bookmarkStart w:id="575" w:name="_Toc299616405"/>
      <w:bookmarkStart w:id="576" w:name="_Toc320697383"/>
      <w:bookmarkStart w:id="577" w:name="_Toc366492076"/>
      <w:r w:rsidRPr="00EF643D">
        <w:lastRenderedPageBreak/>
        <w:t>Structures Manager Server Install/Upgrade</w:t>
      </w:r>
      <w:bookmarkEnd w:id="572"/>
      <w:bookmarkEnd w:id="573"/>
      <w:bookmarkEnd w:id="574"/>
      <w:bookmarkEnd w:id="575"/>
      <w:bookmarkEnd w:id="576"/>
      <w:bookmarkEnd w:id="577"/>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8" w:name="_Toc222221945"/>
      <w:bookmarkStart w:id="579" w:name="_Toc254883763"/>
      <w:bookmarkStart w:id="580" w:name="_Toc279737455"/>
      <w:bookmarkStart w:id="581" w:name="_Toc299616406"/>
      <w:bookmarkStart w:id="582" w:name="_Toc320697384"/>
      <w:bookmarkStart w:id="583" w:name="_Toc366492077"/>
      <w:r w:rsidRPr="00EF643D">
        <w:t xml:space="preserve">Before you </w:t>
      </w:r>
      <w:proofErr w:type="gramStart"/>
      <w:r w:rsidRPr="00EF643D">
        <w:t>Start</w:t>
      </w:r>
      <w:bookmarkEnd w:id="578"/>
      <w:bookmarkEnd w:id="579"/>
      <w:bookmarkEnd w:id="580"/>
      <w:bookmarkEnd w:id="581"/>
      <w:bookmarkEnd w:id="582"/>
      <w:bookmarkEnd w:id="583"/>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4" w:name="_Toc222221946"/>
      <w:bookmarkStart w:id="585" w:name="_Toc254883764"/>
      <w:bookmarkStart w:id="586" w:name="_Toc279737456"/>
      <w:bookmarkStart w:id="587" w:name="_Toc299616407"/>
      <w:bookmarkStart w:id="588" w:name="_Toc320697385"/>
      <w:bookmarkStart w:id="589" w:name="_Toc366492078"/>
      <w:r w:rsidRPr="00EF643D">
        <w:t>Typical problems that you may encounter</w:t>
      </w:r>
      <w:bookmarkEnd w:id="584"/>
      <w:bookmarkEnd w:id="585"/>
      <w:bookmarkEnd w:id="586"/>
      <w:bookmarkEnd w:id="587"/>
      <w:bookmarkEnd w:id="588"/>
      <w:bookmarkEnd w:id="58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0" w:name="_Toc254883765"/>
      <w:bookmarkStart w:id="591" w:name="_Toc279737457"/>
      <w:bookmarkStart w:id="592" w:name="_Toc299616408"/>
      <w:bookmarkStart w:id="593" w:name="_Toc320697386"/>
      <w:bookmarkStart w:id="594" w:name="_Toc366492079"/>
      <w:r w:rsidRPr="00EF643D">
        <w:t>Install of Structures Manager</w:t>
      </w:r>
      <w:bookmarkEnd w:id="590"/>
      <w:bookmarkEnd w:id="591"/>
      <w:bookmarkEnd w:id="592"/>
      <w:bookmarkEnd w:id="593"/>
      <w:bookmarkEnd w:id="594"/>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str_inst.sql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str_install_1_&lt;date&amp;time&gt;.LOG</w:t>
      </w:r>
    </w:p>
    <w:p w:rsidR="00EF643D" w:rsidRPr="00EF643D" w:rsidRDefault="00EF643D" w:rsidP="00EF643D">
      <w:r w:rsidRPr="00EF643D">
        <w:t>str_install_2_&lt;date&amp;time&gt;.LOG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5" w:name="_Toc222221947"/>
      <w:bookmarkStart w:id="596" w:name="_Toc254883766"/>
      <w:bookmarkStart w:id="597" w:name="_Toc279737458"/>
      <w:bookmarkStart w:id="598" w:name="_Toc299616409"/>
      <w:bookmarkStart w:id="599" w:name="_Toc320697387"/>
      <w:bookmarkStart w:id="600" w:name="_Toc366492080"/>
      <w:r w:rsidRPr="00EF643D">
        <w:t>Upgrade of Structures Manager</w:t>
      </w:r>
      <w:bookmarkEnd w:id="595"/>
      <w:bookmarkEnd w:id="596"/>
      <w:bookmarkEnd w:id="597"/>
      <w:bookmarkEnd w:id="598"/>
      <w:bookmarkEnd w:id="599"/>
      <w:bookmarkEnd w:id="600"/>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str4500_str4600_1_&lt;date&amp;time&gt;.LOG</w:t>
      </w:r>
    </w:p>
    <w:p w:rsidR="00EF643D" w:rsidRPr="00EF643D" w:rsidRDefault="00EF643D" w:rsidP="00EF643D">
      <w:r w:rsidRPr="00EF643D">
        <w:t>str4500_str4600_2_&lt;date&amp;time&gt;.LOG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1" w:name="_Toc222221948"/>
      <w:bookmarkStart w:id="602" w:name="_Toc254883767"/>
      <w:bookmarkStart w:id="603" w:name="_Toc279737459"/>
      <w:bookmarkStart w:id="604" w:name="_Toc299616410"/>
      <w:bookmarkStart w:id="605" w:name="_Toc320697388"/>
      <w:bookmarkStart w:id="606" w:name="_Toc366492081"/>
      <w:r w:rsidRPr="00EF643D">
        <w:t>Mandatory Configuration</w:t>
      </w:r>
      <w:bookmarkEnd w:id="601"/>
      <w:bookmarkEnd w:id="602"/>
      <w:bookmarkEnd w:id="603"/>
      <w:bookmarkEnd w:id="604"/>
      <w:bookmarkEnd w:id="605"/>
      <w:bookmarkEnd w:id="60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w:t>
      </w:r>
      <w:proofErr w:type="gramStart"/>
      <w:r w:rsidRPr="00EF643D">
        <w:t>setting  ‘EXOR</w:t>
      </w:r>
      <w:proofErr w:type="gramEnd"/>
      <w:r w:rsidRPr="00EF643D">
        <w:t xml:space="preserve">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7" w:name="_Toc254883768"/>
      <w:bookmarkStart w:id="608" w:name="_Toc279737460"/>
      <w:bookmarkStart w:id="609" w:name="_Toc299616411"/>
      <w:bookmarkStart w:id="610" w:name="_Toc320697389"/>
      <w:bookmarkStart w:id="611" w:name="_Toc366492082"/>
      <w:r w:rsidRPr="00EF643D">
        <w:t>Product Licencing</w:t>
      </w:r>
      <w:bookmarkEnd w:id="607"/>
      <w:bookmarkEnd w:id="608"/>
      <w:bookmarkEnd w:id="609"/>
      <w:bookmarkEnd w:id="610"/>
      <w:bookmarkEnd w:id="61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40" o:title=""/>
          </v:shape>
          <o:OLEObject Type="Embed" ProgID="PBrush" ShapeID="_x0000_i1033" DrawAspect="Content" ObjectID="_1444737694" r:id="rId10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2" w:name="_Toc222221949"/>
      <w:bookmarkStart w:id="613" w:name="_Toc254883769"/>
      <w:bookmarkStart w:id="614" w:name="_Toc279737461"/>
      <w:bookmarkStart w:id="615" w:name="_Toc299616412"/>
      <w:bookmarkStart w:id="616" w:name="_Toc320697390"/>
      <w:bookmarkStart w:id="617" w:name="_Toc366492083"/>
      <w:r w:rsidRPr="00EF643D">
        <w:t>Additional Configuration</w:t>
      </w:r>
      <w:bookmarkEnd w:id="612"/>
      <w:bookmarkEnd w:id="613"/>
      <w:bookmarkEnd w:id="614"/>
      <w:bookmarkEnd w:id="615"/>
      <w:bookmarkEnd w:id="616"/>
      <w:bookmarkEnd w:id="61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18" w:name="_Toc366492084"/>
      <w:bookmarkStart w:id="619" w:name="_Toc370995842"/>
      <w:r w:rsidRPr="00EF643D">
        <w:lastRenderedPageBreak/>
        <w:t>MapCapture</w:t>
      </w:r>
      <w:bookmarkEnd w:id="435"/>
      <w:r w:rsidRPr="00EF643D">
        <w:t xml:space="preserve"> Interface</w:t>
      </w:r>
      <w:bookmarkEnd w:id="436"/>
      <w:bookmarkEnd w:id="437"/>
      <w:bookmarkEnd w:id="438"/>
      <w:bookmarkEnd w:id="618"/>
      <w:bookmarkEnd w:id="619"/>
    </w:p>
    <w:p w:rsidR="000D1905" w:rsidRPr="000D1905" w:rsidRDefault="000D1905" w:rsidP="000D1905"/>
    <w:p w:rsidR="00EF643D" w:rsidRPr="00EF643D" w:rsidRDefault="00EF643D" w:rsidP="003A554B">
      <w:pPr>
        <w:pStyle w:val="Heading2"/>
      </w:pPr>
      <w:bookmarkStart w:id="620" w:name="_Toc267554018"/>
      <w:bookmarkStart w:id="621" w:name="_Toc279737483"/>
      <w:bookmarkStart w:id="622" w:name="_Toc299616434"/>
      <w:bookmarkStart w:id="623" w:name="_Toc320697412"/>
      <w:bookmarkStart w:id="624" w:name="_Toc366492085"/>
      <w:bookmarkStart w:id="625" w:name="_Toc370995843"/>
      <w:r w:rsidRPr="00EF643D">
        <w:t>Implementation of the MapCapture Interface Software files</w:t>
      </w:r>
      <w:bookmarkEnd w:id="620"/>
      <w:bookmarkEnd w:id="621"/>
      <w:bookmarkEnd w:id="622"/>
      <w:bookmarkEnd w:id="623"/>
      <w:bookmarkEnd w:id="624"/>
      <w:bookmarkEnd w:id="625"/>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26" w:name="_Toc267554019"/>
      <w:bookmarkStart w:id="627" w:name="_Toc279737484"/>
      <w:bookmarkStart w:id="628" w:name="_Toc299616435"/>
      <w:bookmarkStart w:id="629" w:name="_Toc320697413"/>
      <w:bookmarkStart w:id="630" w:name="_Toc366492086"/>
      <w:bookmarkStart w:id="631" w:name="_Toc370995844"/>
      <w:r w:rsidRPr="00EF643D">
        <w:t>MapCapture Interface Server Install/Upgrade</w:t>
      </w:r>
      <w:bookmarkEnd w:id="626"/>
      <w:bookmarkEnd w:id="627"/>
      <w:bookmarkEnd w:id="628"/>
      <w:bookmarkEnd w:id="629"/>
      <w:bookmarkEnd w:id="630"/>
      <w:bookmarkEnd w:id="631"/>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32" w:name="_Toc267554020"/>
      <w:bookmarkStart w:id="633" w:name="_Toc279737485"/>
      <w:bookmarkStart w:id="634" w:name="_Toc299616436"/>
      <w:bookmarkStart w:id="635" w:name="_Toc320697414"/>
      <w:bookmarkStart w:id="636" w:name="_Toc366492087"/>
      <w:bookmarkStart w:id="637" w:name="_Toc370995845"/>
      <w:r w:rsidRPr="00EF643D">
        <w:t xml:space="preserve">Before you </w:t>
      </w:r>
      <w:proofErr w:type="gramStart"/>
      <w:r w:rsidRPr="00EF643D">
        <w:t>Start</w:t>
      </w:r>
      <w:bookmarkEnd w:id="632"/>
      <w:bookmarkEnd w:id="633"/>
      <w:bookmarkEnd w:id="634"/>
      <w:bookmarkEnd w:id="635"/>
      <w:bookmarkEnd w:id="636"/>
      <w:bookmarkEnd w:id="637"/>
      <w:proofErr w:type="gramEnd"/>
    </w:p>
    <w:p w:rsidR="00EF643D" w:rsidRPr="00EF643D" w:rsidRDefault="00EF643D" w:rsidP="00EF643D">
      <w:r w:rsidRPr="00EF643D">
        <w:t>Before proceeding please ensure that the pre-requisites mentioned in Section 2.4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38" w:name="_Toc267554021"/>
      <w:bookmarkStart w:id="639" w:name="_Toc279737486"/>
      <w:bookmarkStart w:id="640" w:name="_Toc299616437"/>
      <w:bookmarkStart w:id="641" w:name="_Toc320697415"/>
      <w:bookmarkStart w:id="642" w:name="_Toc366492088"/>
      <w:bookmarkStart w:id="643" w:name="_Toc370995846"/>
      <w:r w:rsidRPr="00EF643D">
        <w:t>Typical problems that you may encounter</w:t>
      </w:r>
      <w:bookmarkEnd w:id="638"/>
      <w:bookmarkEnd w:id="639"/>
      <w:bookmarkEnd w:id="640"/>
      <w:bookmarkEnd w:id="641"/>
      <w:bookmarkEnd w:id="642"/>
      <w:bookmarkEnd w:id="64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44" w:name="_Toc279737487"/>
      <w:bookmarkStart w:id="645" w:name="_Toc299616438"/>
      <w:bookmarkStart w:id="646" w:name="_Toc320697416"/>
      <w:bookmarkStart w:id="647" w:name="_Toc366492089"/>
      <w:bookmarkStart w:id="648" w:name="_Toc370995847"/>
      <w:r w:rsidRPr="00EF643D">
        <w:t>Install of MapCapture Interface</w:t>
      </w:r>
      <w:bookmarkEnd w:id="644"/>
      <w:bookmarkEnd w:id="645"/>
      <w:bookmarkEnd w:id="646"/>
      <w:bookmarkEnd w:id="647"/>
      <w:bookmarkEnd w:id="648"/>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49" w:name="_Toc370995848"/>
      <w:r w:rsidRPr="00EC59A4">
        <w:t>Checking Log File(s)</w:t>
      </w:r>
      <w:bookmarkEnd w:id="649"/>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50" w:name="_Toc267554022"/>
      <w:bookmarkStart w:id="651" w:name="_Toc279737488"/>
      <w:bookmarkStart w:id="652" w:name="_Toc299616439"/>
      <w:bookmarkStart w:id="653" w:name="_Toc320697417"/>
      <w:bookmarkStart w:id="654" w:name="_Toc366492090"/>
      <w:bookmarkStart w:id="655" w:name="_Toc370995849"/>
      <w:r w:rsidRPr="00EF643D">
        <w:t>Upgrade of MapCapture</w:t>
      </w:r>
      <w:bookmarkEnd w:id="650"/>
      <w:r w:rsidRPr="00EF643D">
        <w:t xml:space="preserve"> Interface</w:t>
      </w:r>
      <w:bookmarkEnd w:id="651"/>
      <w:bookmarkEnd w:id="652"/>
      <w:bookmarkEnd w:id="653"/>
      <w:bookmarkEnd w:id="654"/>
      <w:bookmarkEnd w:id="655"/>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56" w:name="_Toc370995850"/>
      <w:r w:rsidRPr="00EC59A4">
        <w:t>Checking Log File(s)</w:t>
      </w:r>
      <w:bookmarkEnd w:id="65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57" w:name="_Toc320697418"/>
      <w:bookmarkStart w:id="658" w:name="_Toc366492091"/>
      <w:bookmarkStart w:id="659" w:name="_Toc370995851"/>
      <w:r w:rsidRPr="00EF643D">
        <w:t>Post Upgrade Tasks</w:t>
      </w:r>
      <w:bookmarkEnd w:id="657"/>
      <w:bookmarkEnd w:id="658"/>
      <w:bookmarkEnd w:id="659"/>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60" w:name="_Toc267554023"/>
      <w:bookmarkStart w:id="661" w:name="_Toc279737489"/>
      <w:bookmarkStart w:id="662" w:name="_Toc299616441"/>
      <w:bookmarkStart w:id="663" w:name="_Toc320697419"/>
      <w:bookmarkStart w:id="664" w:name="_Toc366492092"/>
      <w:bookmarkStart w:id="665" w:name="_Toc370995852"/>
      <w:r w:rsidRPr="00EF643D">
        <w:t>Mandatory Configuration</w:t>
      </w:r>
      <w:bookmarkEnd w:id="660"/>
      <w:bookmarkEnd w:id="661"/>
      <w:bookmarkEnd w:id="662"/>
      <w:bookmarkEnd w:id="663"/>
      <w:bookmarkEnd w:id="664"/>
      <w:bookmarkEnd w:id="665"/>
    </w:p>
    <w:p w:rsidR="00EF643D" w:rsidRPr="00EC59A4" w:rsidRDefault="00EF643D" w:rsidP="00EC59A4">
      <w:pPr>
        <w:pStyle w:val="Heading4"/>
      </w:pPr>
      <w:bookmarkStart w:id="666" w:name="_Toc370995853"/>
      <w:r w:rsidRPr="00EC59A4">
        <w:t>exor_version.txt</w:t>
      </w:r>
      <w:bookmarkEnd w:id="666"/>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67" w:name="_Toc222221958"/>
      <w:bookmarkStart w:id="668" w:name="_Toc254883780"/>
      <w:bookmarkStart w:id="669" w:name="_Toc279737491"/>
      <w:bookmarkStart w:id="670" w:name="_Toc299616443"/>
      <w:bookmarkStart w:id="671" w:name="_Toc320697421"/>
    </w:p>
    <w:p w:rsidR="00EF643D" w:rsidRPr="00EF643D" w:rsidRDefault="00541833" w:rsidP="00796112">
      <w:pPr>
        <w:pStyle w:val="Heading1"/>
      </w:pPr>
      <w:bookmarkStart w:id="672" w:name="_Toc366492093"/>
      <w:r>
        <w:br w:type="page"/>
      </w:r>
      <w:bookmarkStart w:id="673" w:name="_Toc370995854"/>
      <w:r w:rsidR="00EF643D" w:rsidRPr="00EF643D">
        <w:lastRenderedPageBreak/>
        <w:t>UKPMS</w:t>
      </w:r>
      <w:bookmarkEnd w:id="667"/>
      <w:bookmarkEnd w:id="668"/>
      <w:bookmarkEnd w:id="669"/>
      <w:bookmarkEnd w:id="670"/>
      <w:bookmarkEnd w:id="671"/>
      <w:bookmarkEnd w:id="672"/>
      <w:bookmarkEnd w:id="673"/>
    </w:p>
    <w:p w:rsidR="00EF643D" w:rsidRPr="00EF643D" w:rsidRDefault="00EF643D" w:rsidP="00EF643D">
      <w:bookmarkStart w:id="674" w:name="_Toc222221959"/>
      <w:bookmarkStart w:id="675" w:name="_Toc254883781"/>
      <w:bookmarkStart w:id="676" w:name="_Toc279737492"/>
      <w:bookmarkStart w:id="677" w:name="_Toc299616444"/>
      <w:bookmarkStart w:id="678" w:name="_Toc320697422"/>
      <w:bookmarkStart w:id="679" w:name="_Toc366492094"/>
      <w:r w:rsidRPr="00EF643D">
        <w:t>Implementation of the UKPMS Software files</w:t>
      </w:r>
      <w:bookmarkEnd w:id="674"/>
      <w:bookmarkEnd w:id="675"/>
      <w:bookmarkEnd w:id="676"/>
      <w:bookmarkEnd w:id="677"/>
      <w:bookmarkEnd w:id="678"/>
      <w:bookmarkEnd w:id="679"/>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80" w:name="_Toc222221960"/>
      <w:bookmarkStart w:id="681" w:name="_Toc254883782"/>
      <w:bookmarkStart w:id="682" w:name="_Toc279737493"/>
      <w:bookmarkStart w:id="683" w:name="_Toc299616445"/>
      <w:bookmarkStart w:id="684" w:name="_Toc320697423"/>
      <w:bookmarkStart w:id="685" w:name="_Toc366492095"/>
      <w:r w:rsidRPr="00EF643D">
        <w:t>UKPMS Server Install/Upgrade</w:t>
      </w:r>
      <w:bookmarkEnd w:id="680"/>
      <w:bookmarkEnd w:id="681"/>
      <w:bookmarkEnd w:id="682"/>
      <w:bookmarkEnd w:id="683"/>
      <w:bookmarkEnd w:id="684"/>
      <w:bookmarkEnd w:id="685"/>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686" w:name="_Toc222221961"/>
      <w:bookmarkStart w:id="687" w:name="_Toc254883783"/>
      <w:bookmarkStart w:id="688" w:name="_Toc279737494"/>
      <w:bookmarkStart w:id="689" w:name="_Toc299616446"/>
      <w:bookmarkStart w:id="690" w:name="_Toc320697424"/>
      <w:bookmarkStart w:id="691" w:name="_Toc366492096"/>
      <w:r w:rsidRPr="00EF643D">
        <w:t xml:space="preserve">Before you </w:t>
      </w:r>
      <w:proofErr w:type="gramStart"/>
      <w:r w:rsidRPr="00EF643D">
        <w:t>Start</w:t>
      </w:r>
      <w:bookmarkEnd w:id="686"/>
      <w:bookmarkEnd w:id="687"/>
      <w:bookmarkEnd w:id="688"/>
      <w:bookmarkEnd w:id="689"/>
      <w:bookmarkEnd w:id="690"/>
      <w:bookmarkEnd w:id="691"/>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692" w:name="_Toc222221962"/>
      <w:bookmarkStart w:id="693" w:name="_Toc254883784"/>
      <w:bookmarkStart w:id="694" w:name="_Toc279737495"/>
      <w:bookmarkStart w:id="695" w:name="_Toc299616447"/>
      <w:bookmarkStart w:id="696" w:name="_Toc320697425"/>
      <w:bookmarkStart w:id="697" w:name="_Toc366492097"/>
      <w:r w:rsidRPr="00EF643D">
        <w:t>Typical problems that you may encounter</w:t>
      </w:r>
      <w:bookmarkEnd w:id="692"/>
      <w:bookmarkEnd w:id="693"/>
      <w:bookmarkEnd w:id="694"/>
      <w:bookmarkEnd w:id="695"/>
      <w:bookmarkEnd w:id="696"/>
      <w:bookmarkEnd w:id="69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98" w:name="_Toc254883785"/>
      <w:bookmarkStart w:id="699" w:name="_Toc279737496"/>
      <w:bookmarkStart w:id="700" w:name="_Toc299616448"/>
      <w:bookmarkStart w:id="701" w:name="_Toc320697426"/>
      <w:bookmarkStart w:id="702" w:name="_Toc366492098"/>
      <w:r w:rsidRPr="00EF643D">
        <w:t>Install of UKPMS</w:t>
      </w:r>
      <w:bookmarkEnd w:id="698"/>
      <w:bookmarkEnd w:id="699"/>
      <w:bookmarkEnd w:id="700"/>
      <w:bookmarkEnd w:id="701"/>
      <w:bookmarkEnd w:id="702"/>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4" w:anchor="ur_asset_type" w:history="1">
        <w:r w:rsidRPr="00EF643D">
          <w:rPr>
            <w:rStyle w:val="Hyperlink"/>
          </w:rPr>
          <w:t>UR Asset Type</w:t>
        </w:r>
      </w:hyperlink>
      <w:r w:rsidRPr="00EF643D">
        <w:t xml:space="preserve"> has been assigned and </w:t>
      </w:r>
      <w:hyperlink r:id="rId105"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3" w:name="_Toc222221963"/>
      <w:bookmarkStart w:id="704" w:name="_Toc254883786"/>
      <w:bookmarkStart w:id="705" w:name="_Toc279737497"/>
      <w:bookmarkStart w:id="706" w:name="_Toc299616449"/>
      <w:bookmarkStart w:id="707" w:name="_Toc320697427"/>
      <w:bookmarkStart w:id="708" w:name="_Toc366492099"/>
      <w:r w:rsidRPr="00EF643D">
        <w:t>Upgrade of UKPMS</w:t>
      </w:r>
      <w:bookmarkEnd w:id="703"/>
      <w:bookmarkEnd w:id="704"/>
      <w:bookmarkEnd w:id="705"/>
      <w:bookmarkEnd w:id="706"/>
      <w:bookmarkEnd w:id="707"/>
      <w:bookmarkEnd w:id="708"/>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ukp4500_ukp4600_1_&lt;date&amp;time&gt;.LOG</w:t>
      </w:r>
    </w:p>
    <w:p w:rsidR="00EF643D" w:rsidRPr="00EF643D" w:rsidRDefault="00EF643D" w:rsidP="00EF643D">
      <w:r w:rsidRPr="00EF643D">
        <w:t>ukp4500_ukp4600_2_&lt;date&amp;time&gt;.LOG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7" w:anchor="ur_asset_type" w:history="1">
        <w:r w:rsidRPr="00EF643D">
          <w:rPr>
            <w:rStyle w:val="Hyperlink"/>
          </w:rPr>
          <w:t>UR Asset Type</w:t>
        </w:r>
      </w:hyperlink>
      <w:r w:rsidRPr="00EF643D">
        <w:t xml:space="preserve"> has been assigned and </w:t>
      </w:r>
      <w:hyperlink r:id="rId108"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09" w:name="_Toc222221964"/>
      <w:bookmarkStart w:id="710" w:name="_Toc254883787"/>
      <w:bookmarkStart w:id="711" w:name="_Toc279737498"/>
      <w:bookmarkStart w:id="712" w:name="_Toc299616450"/>
      <w:bookmarkStart w:id="713" w:name="_Toc320697428"/>
      <w:bookmarkStart w:id="714" w:name="_Toc366492100"/>
      <w:r w:rsidRPr="00EF643D">
        <w:t>Mandatory Configuration</w:t>
      </w:r>
      <w:bookmarkEnd w:id="709"/>
      <w:bookmarkEnd w:id="710"/>
      <w:bookmarkEnd w:id="711"/>
      <w:bookmarkEnd w:id="712"/>
      <w:bookmarkEnd w:id="713"/>
      <w:bookmarkEnd w:id="71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15" w:name="_Toc254883788"/>
      <w:bookmarkStart w:id="716" w:name="_Toc279737499"/>
      <w:bookmarkStart w:id="717" w:name="_Toc299616451"/>
    </w:p>
    <w:p w:rsidR="00EF643D" w:rsidRPr="00EF643D" w:rsidRDefault="00EF643D" w:rsidP="00EF643D">
      <w:bookmarkStart w:id="718" w:name="_Toc320697429"/>
      <w:bookmarkStart w:id="719" w:name="_Toc366492101"/>
      <w:r w:rsidRPr="00EF643D">
        <w:t>Product Licencing</w:t>
      </w:r>
      <w:bookmarkEnd w:id="715"/>
      <w:bookmarkEnd w:id="716"/>
      <w:bookmarkEnd w:id="717"/>
      <w:bookmarkEnd w:id="718"/>
      <w:bookmarkEnd w:id="719"/>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40" o:title=""/>
          </v:shape>
          <o:OLEObject Type="Embed" ProgID="PBrush" ShapeID="_x0000_i1034" DrawAspect="Content" ObjectID="_1444737695" r:id="rId11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20" w:name="_Toc222221965"/>
      <w:bookmarkStart w:id="721" w:name="_Toc254883789"/>
      <w:bookmarkStart w:id="722" w:name="_Toc279737500"/>
      <w:bookmarkStart w:id="723" w:name="_Toc299616452"/>
      <w:bookmarkStart w:id="724" w:name="_Toc320697430"/>
      <w:bookmarkStart w:id="725" w:name="_Toc366492102"/>
      <w:r w:rsidRPr="00EF643D">
        <w:t>Additional Configuration</w:t>
      </w:r>
      <w:bookmarkEnd w:id="720"/>
      <w:bookmarkEnd w:id="721"/>
      <w:bookmarkEnd w:id="722"/>
      <w:bookmarkEnd w:id="723"/>
      <w:bookmarkEnd w:id="724"/>
      <w:bookmarkEnd w:id="72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26" w:name="_Toc279737501"/>
      <w:bookmarkStart w:id="727" w:name="_Toc299616453"/>
      <w:bookmarkStart w:id="728" w:name="_Toc320697431"/>
      <w:bookmarkStart w:id="729" w:name="_Toc338943914"/>
      <w:bookmarkStart w:id="730" w:name="_Toc366492103"/>
      <w:bookmarkStart w:id="731" w:name="_Toc370995855"/>
      <w:r w:rsidRPr="00EF643D">
        <w:t>Information Manager Foundation Layer</w:t>
      </w:r>
      <w:bookmarkEnd w:id="726"/>
      <w:bookmarkEnd w:id="727"/>
      <w:bookmarkEnd w:id="728"/>
      <w:bookmarkEnd w:id="729"/>
      <w:bookmarkEnd w:id="730"/>
      <w:bookmarkEnd w:id="731"/>
    </w:p>
    <w:p w:rsidR="00EF643D" w:rsidRPr="00EF643D" w:rsidRDefault="00EF643D" w:rsidP="00EF643D">
      <w:bookmarkStart w:id="732" w:name="_Toc254883816"/>
      <w:bookmarkStart w:id="733" w:name="_Toc279737502"/>
      <w:bookmarkStart w:id="734" w:name="_Toc299616454"/>
      <w:bookmarkStart w:id="735" w:name="_Toc320697432"/>
      <w:bookmarkStart w:id="736" w:name="_Toc338943915"/>
      <w:bookmarkStart w:id="737" w:name="_Toc366492104"/>
      <w:r w:rsidRPr="00EF643D">
        <w:t>Implementation of the Information Manager Foundation Layer Software files</w:t>
      </w:r>
      <w:bookmarkEnd w:id="732"/>
      <w:bookmarkEnd w:id="733"/>
      <w:bookmarkEnd w:id="734"/>
      <w:bookmarkEnd w:id="735"/>
      <w:bookmarkEnd w:id="736"/>
      <w:bookmarkEnd w:id="737"/>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38" w:name="_Toc248901070"/>
      <w:bookmarkStart w:id="739" w:name="_Toc254883817"/>
      <w:bookmarkStart w:id="740" w:name="_Toc279737503"/>
      <w:bookmarkStart w:id="741" w:name="_Toc299616455"/>
      <w:bookmarkStart w:id="742" w:name="_Toc320697433"/>
      <w:bookmarkStart w:id="743" w:name="_Toc338943916"/>
      <w:bookmarkStart w:id="744" w:name="_Toc366492105"/>
      <w:r w:rsidRPr="00EF643D">
        <w:lastRenderedPageBreak/>
        <w:t>Information Manager Foundation Layer Server Install/Upgrade</w:t>
      </w:r>
      <w:bookmarkEnd w:id="738"/>
      <w:bookmarkEnd w:id="739"/>
      <w:bookmarkEnd w:id="740"/>
      <w:bookmarkEnd w:id="741"/>
      <w:bookmarkEnd w:id="742"/>
      <w:bookmarkEnd w:id="743"/>
      <w:bookmarkEnd w:id="744"/>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5" w:name="_Toc248901071"/>
      <w:bookmarkStart w:id="746" w:name="_Toc254883818"/>
      <w:bookmarkStart w:id="747" w:name="_Toc279737504"/>
      <w:bookmarkStart w:id="748" w:name="_Toc299616456"/>
      <w:bookmarkStart w:id="749" w:name="_Toc320697434"/>
      <w:bookmarkStart w:id="750" w:name="_Toc338943917"/>
      <w:bookmarkStart w:id="751" w:name="_Toc366492106"/>
      <w:r w:rsidRPr="00EF643D">
        <w:t xml:space="preserve">Before you </w:t>
      </w:r>
      <w:proofErr w:type="gramStart"/>
      <w:r w:rsidRPr="00EF643D">
        <w:t>Start</w:t>
      </w:r>
      <w:bookmarkEnd w:id="745"/>
      <w:bookmarkEnd w:id="746"/>
      <w:bookmarkEnd w:id="747"/>
      <w:bookmarkEnd w:id="748"/>
      <w:bookmarkEnd w:id="749"/>
      <w:bookmarkEnd w:id="750"/>
      <w:bookmarkEnd w:id="751"/>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2" w:name="_Toc248901072"/>
      <w:bookmarkStart w:id="753" w:name="_Toc254883819"/>
      <w:bookmarkStart w:id="754" w:name="_Toc279737505"/>
      <w:bookmarkStart w:id="755" w:name="_Toc299616457"/>
      <w:bookmarkStart w:id="756" w:name="_Toc320697435"/>
      <w:bookmarkStart w:id="757" w:name="_Toc338943918"/>
      <w:bookmarkStart w:id="758" w:name="_Toc366492107"/>
      <w:r w:rsidRPr="00EF643D">
        <w:t>Install or Upgrade of Information Manager Foundation Layer</w:t>
      </w:r>
      <w:bookmarkEnd w:id="752"/>
      <w:bookmarkEnd w:id="753"/>
      <w:bookmarkEnd w:id="754"/>
      <w:bookmarkEnd w:id="755"/>
      <w:bookmarkEnd w:id="756"/>
      <w:bookmarkEnd w:id="757"/>
      <w:bookmarkEnd w:id="758"/>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9" w:name="_Toc248901073"/>
      <w:bookmarkStart w:id="760" w:name="_Toc254883820"/>
      <w:bookmarkStart w:id="761" w:name="_Toc279737506"/>
      <w:bookmarkStart w:id="762" w:name="_Toc299616458"/>
      <w:bookmarkStart w:id="763" w:name="_Toc320697436"/>
      <w:bookmarkStart w:id="764" w:name="_Toc338943919"/>
      <w:bookmarkStart w:id="765" w:name="_Toc366492108"/>
      <w:r w:rsidRPr="00EF643D">
        <w:t>Documentation</w:t>
      </w:r>
      <w:bookmarkEnd w:id="759"/>
      <w:bookmarkEnd w:id="760"/>
      <w:bookmarkEnd w:id="761"/>
      <w:bookmarkEnd w:id="762"/>
      <w:bookmarkEnd w:id="763"/>
      <w:bookmarkEnd w:id="764"/>
      <w:bookmarkEnd w:id="765"/>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6" w:name="_Toc254883821"/>
      <w:bookmarkStart w:id="767" w:name="_Toc279737507"/>
      <w:bookmarkStart w:id="768" w:name="_Toc299616459"/>
      <w:bookmarkStart w:id="769" w:name="_Toc320697437"/>
      <w:bookmarkStart w:id="770" w:name="_Toc338943920"/>
      <w:bookmarkStart w:id="771" w:name="_Toc366492109"/>
      <w:r w:rsidRPr="00EF643D">
        <w:t>Mandatory Configuration</w:t>
      </w:r>
      <w:bookmarkEnd w:id="766"/>
      <w:bookmarkEnd w:id="767"/>
      <w:bookmarkEnd w:id="768"/>
      <w:bookmarkEnd w:id="769"/>
      <w:bookmarkEnd w:id="770"/>
      <w:bookmarkEnd w:id="77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2" w:name="_Toc254883822"/>
      <w:bookmarkStart w:id="773" w:name="_Toc279737508"/>
      <w:bookmarkStart w:id="774" w:name="_Toc299616460"/>
      <w:bookmarkStart w:id="775" w:name="_Toc320697438"/>
      <w:bookmarkStart w:id="776" w:name="_Toc338943921"/>
      <w:bookmarkStart w:id="777" w:name="_Toc366492110"/>
      <w:r w:rsidRPr="00EF643D">
        <w:t>Product Licencing</w:t>
      </w:r>
      <w:bookmarkEnd w:id="772"/>
      <w:bookmarkEnd w:id="773"/>
      <w:bookmarkEnd w:id="774"/>
      <w:bookmarkEnd w:id="775"/>
      <w:bookmarkEnd w:id="776"/>
      <w:bookmarkEnd w:id="777"/>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40" o:title=""/>
          </v:shape>
          <o:OLEObject Type="Embed" ProgID="PBrush" ShapeID="_x0000_i1035" DrawAspect="Content" ObjectID="_1444737696" r:id="rId11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78" w:name="_Toc254883823"/>
      <w:bookmarkStart w:id="779" w:name="_Toc279737509"/>
      <w:bookmarkStart w:id="780" w:name="_Toc299616461"/>
      <w:bookmarkStart w:id="781" w:name="_Toc320697439"/>
      <w:bookmarkStart w:id="782" w:name="_Toc338943922"/>
      <w:bookmarkStart w:id="783" w:name="_Toc366492111"/>
      <w:bookmarkStart w:id="784" w:name="_Toc370995856"/>
      <w:r w:rsidRPr="00EF643D">
        <w:lastRenderedPageBreak/>
        <w:t>Information Manager 4</w:t>
      </w:r>
      <w:bookmarkEnd w:id="778"/>
      <w:bookmarkEnd w:id="779"/>
      <w:bookmarkEnd w:id="780"/>
      <w:bookmarkEnd w:id="781"/>
      <w:bookmarkEnd w:id="782"/>
      <w:bookmarkEnd w:id="783"/>
      <w:bookmarkEnd w:id="784"/>
    </w:p>
    <w:p w:rsidR="00EF643D" w:rsidRPr="00EF643D" w:rsidRDefault="00EF643D" w:rsidP="00EF643D">
      <w:bookmarkStart w:id="785" w:name="_Toc254883824"/>
      <w:bookmarkStart w:id="786" w:name="_Toc279737510"/>
      <w:bookmarkStart w:id="787" w:name="_Toc299616462"/>
      <w:bookmarkStart w:id="788" w:name="_Toc320697440"/>
      <w:bookmarkStart w:id="789" w:name="_Toc338943923"/>
      <w:bookmarkStart w:id="790" w:name="_Toc366492112"/>
      <w:r w:rsidRPr="00EF643D">
        <w:t>Implementation of the Information Manager 4 Software files</w:t>
      </w:r>
      <w:bookmarkEnd w:id="785"/>
      <w:bookmarkEnd w:id="786"/>
      <w:bookmarkEnd w:id="787"/>
      <w:bookmarkEnd w:id="788"/>
      <w:bookmarkEnd w:id="789"/>
      <w:bookmarkEnd w:id="790"/>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91" w:name="_Toc298935601"/>
      <w:bookmarkStart w:id="792" w:name="_Toc299616464"/>
      <w:bookmarkStart w:id="793" w:name="_Toc320697442"/>
      <w:bookmarkStart w:id="794" w:name="_Toc366492113"/>
      <w:bookmarkStart w:id="795" w:name="_Toc370995857"/>
      <w:r w:rsidRPr="00EF643D">
        <w:t>Work Orders Work Tray</w:t>
      </w:r>
      <w:bookmarkEnd w:id="791"/>
      <w:bookmarkEnd w:id="792"/>
      <w:bookmarkEnd w:id="793"/>
      <w:bookmarkEnd w:id="794"/>
      <w:bookmarkEnd w:id="795"/>
    </w:p>
    <w:p w:rsidR="00EF643D" w:rsidRPr="00EF643D" w:rsidRDefault="00EF643D" w:rsidP="00EF643D">
      <w:bookmarkStart w:id="796" w:name="_Toc248138104"/>
      <w:bookmarkStart w:id="797" w:name="_Toc267554039"/>
      <w:bookmarkStart w:id="798" w:name="_Toc279737519"/>
      <w:bookmarkStart w:id="799" w:name="_Toc298935602"/>
      <w:bookmarkStart w:id="800" w:name="_Toc299616465"/>
      <w:bookmarkStart w:id="801" w:name="_Toc320697443"/>
      <w:bookmarkStart w:id="802" w:name="_Toc366492114"/>
      <w:r w:rsidRPr="00EF643D">
        <w:t>Implementation of the Work Orders Work Tray Software files</w:t>
      </w:r>
      <w:bookmarkEnd w:id="796"/>
      <w:bookmarkEnd w:id="797"/>
      <w:bookmarkEnd w:id="798"/>
      <w:bookmarkEnd w:id="799"/>
      <w:bookmarkEnd w:id="800"/>
      <w:bookmarkEnd w:id="801"/>
      <w:bookmarkEnd w:id="802"/>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3"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03" w:name="_Toc248138105"/>
      <w:bookmarkStart w:id="804" w:name="_Toc267554040"/>
      <w:bookmarkStart w:id="805" w:name="_Toc279737520"/>
      <w:bookmarkStart w:id="806" w:name="_Toc298935603"/>
      <w:bookmarkStart w:id="807" w:name="_Toc299616466"/>
      <w:bookmarkStart w:id="808" w:name="_Toc320697444"/>
      <w:bookmarkStart w:id="809" w:name="_Toc366492115"/>
      <w:r w:rsidRPr="00EF643D">
        <w:lastRenderedPageBreak/>
        <w:t>Work Orders Work Tray Server Install</w:t>
      </w:r>
      <w:bookmarkEnd w:id="803"/>
      <w:bookmarkEnd w:id="804"/>
      <w:bookmarkEnd w:id="805"/>
      <w:bookmarkEnd w:id="806"/>
      <w:bookmarkEnd w:id="807"/>
      <w:bookmarkEnd w:id="808"/>
      <w:bookmarkEnd w:id="809"/>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0" w:name="_Toc248138106"/>
      <w:bookmarkStart w:id="811" w:name="_Toc267554041"/>
      <w:bookmarkStart w:id="812" w:name="_Toc279737521"/>
      <w:bookmarkStart w:id="813" w:name="_Toc298935604"/>
      <w:bookmarkStart w:id="814" w:name="_Toc299616467"/>
      <w:bookmarkStart w:id="815" w:name="_Toc320697445"/>
      <w:bookmarkStart w:id="816" w:name="_Toc366492116"/>
      <w:r w:rsidRPr="00EF643D">
        <w:t xml:space="preserve">Before you </w:t>
      </w:r>
      <w:proofErr w:type="gramStart"/>
      <w:r w:rsidRPr="00EF643D">
        <w:t>Start</w:t>
      </w:r>
      <w:bookmarkEnd w:id="810"/>
      <w:bookmarkEnd w:id="811"/>
      <w:bookmarkEnd w:id="812"/>
      <w:bookmarkEnd w:id="813"/>
      <w:bookmarkEnd w:id="814"/>
      <w:bookmarkEnd w:id="815"/>
      <w:bookmarkEnd w:id="816"/>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7" w:name="_Toc248138107"/>
      <w:bookmarkStart w:id="818" w:name="_Toc267554042"/>
      <w:bookmarkStart w:id="819" w:name="_Toc279737522"/>
      <w:bookmarkStart w:id="820" w:name="_Toc298935605"/>
      <w:bookmarkStart w:id="821" w:name="_Toc299616468"/>
      <w:bookmarkStart w:id="822" w:name="_Toc320697446"/>
      <w:bookmarkStart w:id="823" w:name="_Toc366492117"/>
      <w:r w:rsidRPr="00EF643D">
        <w:t>Typical problems that you may encounter</w:t>
      </w:r>
      <w:bookmarkEnd w:id="817"/>
      <w:bookmarkEnd w:id="818"/>
      <w:bookmarkEnd w:id="819"/>
      <w:bookmarkEnd w:id="820"/>
      <w:bookmarkEnd w:id="821"/>
      <w:bookmarkEnd w:id="822"/>
      <w:bookmarkEnd w:id="82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4" w:name="_Toc248138108"/>
      <w:bookmarkStart w:id="825" w:name="_Toc267554043"/>
      <w:bookmarkStart w:id="826" w:name="_Toc279737523"/>
      <w:bookmarkStart w:id="827" w:name="_Toc298935606"/>
      <w:bookmarkStart w:id="828" w:name="_Toc299616469"/>
      <w:bookmarkStart w:id="829" w:name="_Toc320697447"/>
      <w:bookmarkStart w:id="830" w:name="_Toc366492118"/>
      <w:r w:rsidRPr="00EF643D">
        <w:t>Install of Work Orders Work Tray</w:t>
      </w:r>
      <w:bookmarkEnd w:id="824"/>
      <w:bookmarkEnd w:id="825"/>
      <w:bookmarkEnd w:id="826"/>
      <w:bookmarkEnd w:id="827"/>
      <w:bookmarkEnd w:id="828"/>
      <w:bookmarkEnd w:id="829"/>
      <w:bookmarkEnd w:id="830"/>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1" w:name="_Toc279737524"/>
      <w:bookmarkStart w:id="832" w:name="_Toc298935607"/>
      <w:bookmarkStart w:id="833" w:name="_Toc299616470"/>
      <w:bookmarkStart w:id="834" w:name="_Toc320697448"/>
      <w:bookmarkStart w:id="835" w:name="_Toc366492119"/>
      <w:r w:rsidRPr="00EF643D">
        <w:t>Upgrade of Work Orders Work Tray</w:t>
      </w:r>
      <w:bookmarkEnd w:id="831"/>
      <w:bookmarkEnd w:id="832"/>
      <w:bookmarkEnd w:id="833"/>
      <w:bookmarkEnd w:id="834"/>
      <w:bookmarkEnd w:id="835"/>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6" w:name="_Toc248138109"/>
      <w:bookmarkStart w:id="837" w:name="_Toc267554044"/>
      <w:bookmarkStart w:id="838" w:name="_Toc279737525"/>
      <w:bookmarkStart w:id="839" w:name="_Toc298935608"/>
      <w:bookmarkStart w:id="840" w:name="_Toc299616471"/>
      <w:bookmarkStart w:id="841" w:name="_Toc320697449"/>
      <w:bookmarkStart w:id="842" w:name="_Toc366492120"/>
      <w:r w:rsidRPr="00EF643D">
        <w:t>Additional Configuration</w:t>
      </w:r>
      <w:bookmarkEnd w:id="836"/>
      <w:bookmarkEnd w:id="837"/>
      <w:bookmarkEnd w:id="838"/>
      <w:bookmarkEnd w:id="839"/>
      <w:bookmarkEnd w:id="840"/>
      <w:bookmarkEnd w:id="841"/>
      <w:bookmarkEnd w:id="84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3" w:name="_Toc248138110"/>
      <w:bookmarkStart w:id="844" w:name="_Toc267554045"/>
      <w:bookmarkStart w:id="845" w:name="_Toc279737526"/>
      <w:bookmarkStart w:id="846" w:name="_Toc298935609"/>
      <w:bookmarkStart w:id="847" w:name="_Toc299616472"/>
      <w:bookmarkStart w:id="848" w:name="_Toc320697450"/>
      <w:bookmarkStart w:id="849" w:name="_Toc366492121"/>
      <w:r w:rsidRPr="00EF643D">
        <w:t>Spatial Configuration</w:t>
      </w:r>
      <w:bookmarkEnd w:id="843"/>
      <w:bookmarkEnd w:id="844"/>
      <w:bookmarkEnd w:id="845"/>
      <w:bookmarkEnd w:id="846"/>
      <w:bookmarkEnd w:id="847"/>
      <w:bookmarkEnd w:id="848"/>
      <w:bookmarkEnd w:id="849"/>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50" w:name="_Toc267554046"/>
      <w:bookmarkStart w:id="851" w:name="_Toc279737527"/>
      <w:bookmarkStart w:id="852" w:name="_Toc298935610"/>
      <w:bookmarkStart w:id="853" w:name="_Toc299616473"/>
      <w:bookmarkStart w:id="854" w:name="_Toc320697451"/>
      <w:bookmarkStart w:id="855" w:name="_Toc366492122"/>
      <w:r w:rsidRPr="00EF643D">
        <w:lastRenderedPageBreak/>
        <w:t>HTTP Server Setup</w:t>
      </w:r>
      <w:bookmarkEnd w:id="850"/>
      <w:bookmarkEnd w:id="851"/>
      <w:bookmarkEnd w:id="852"/>
      <w:bookmarkEnd w:id="853"/>
      <w:bookmarkEnd w:id="854"/>
      <w:bookmarkEnd w:id="855"/>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8A76AC" wp14:editId="26F77842">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56" w:name="_Toc254883845"/>
      <w:bookmarkStart w:id="857" w:name="_Toc279737528"/>
      <w:bookmarkStart w:id="858" w:name="_Toc298935611"/>
      <w:bookmarkStart w:id="859" w:name="_Toc299616474"/>
      <w:bookmarkStart w:id="860" w:name="_Toc320697452"/>
      <w:bookmarkStart w:id="861" w:name="_Toc366492123"/>
      <w:bookmarkStart w:id="862" w:name="_Toc370995858"/>
      <w:r w:rsidRPr="00EF643D">
        <w:lastRenderedPageBreak/>
        <w:t>Enquiry Manager Work Tray</w:t>
      </w:r>
      <w:bookmarkEnd w:id="856"/>
      <w:bookmarkEnd w:id="857"/>
      <w:bookmarkEnd w:id="858"/>
      <w:bookmarkEnd w:id="859"/>
      <w:bookmarkEnd w:id="860"/>
      <w:bookmarkEnd w:id="861"/>
      <w:bookmarkEnd w:id="862"/>
    </w:p>
    <w:p w:rsidR="00EF643D" w:rsidRPr="00EF643D" w:rsidRDefault="00EF643D" w:rsidP="00EF643D">
      <w:bookmarkStart w:id="863" w:name="_Toc254883846"/>
      <w:bookmarkStart w:id="864" w:name="_Toc279737529"/>
      <w:bookmarkStart w:id="865" w:name="_Toc298935612"/>
      <w:bookmarkStart w:id="866" w:name="_Toc299616475"/>
      <w:bookmarkStart w:id="867" w:name="_Toc320697453"/>
      <w:bookmarkStart w:id="868" w:name="_Toc366492124"/>
      <w:r w:rsidRPr="00EF643D">
        <w:t>Implementation of the Enquiry Manager Work Tray Software files</w:t>
      </w:r>
      <w:bookmarkEnd w:id="863"/>
      <w:bookmarkEnd w:id="864"/>
      <w:bookmarkEnd w:id="865"/>
      <w:bookmarkEnd w:id="866"/>
      <w:bookmarkEnd w:id="867"/>
      <w:bookmarkEnd w:id="868"/>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7"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69" w:name="_Toc254883847"/>
      <w:bookmarkStart w:id="870" w:name="_Toc279737530"/>
      <w:bookmarkStart w:id="871" w:name="_Toc298935613"/>
      <w:bookmarkStart w:id="872" w:name="_Toc299616476"/>
      <w:bookmarkStart w:id="873" w:name="_Toc320697454"/>
      <w:bookmarkStart w:id="874" w:name="_Toc366492125"/>
      <w:r w:rsidRPr="00EF643D">
        <w:lastRenderedPageBreak/>
        <w:t>Enquiry Manager Work Tray Server Install</w:t>
      </w:r>
      <w:bookmarkEnd w:id="869"/>
      <w:bookmarkEnd w:id="870"/>
      <w:bookmarkEnd w:id="871"/>
      <w:bookmarkEnd w:id="872"/>
      <w:bookmarkEnd w:id="873"/>
      <w:bookmarkEnd w:id="874"/>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5" w:name="_Toc254883848"/>
      <w:bookmarkStart w:id="876" w:name="_Toc279737531"/>
      <w:bookmarkStart w:id="877" w:name="_Toc298935614"/>
      <w:bookmarkStart w:id="878" w:name="_Toc299616477"/>
      <w:bookmarkStart w:id="879" w:name="_Toc320697455"/>
      <w:bookmarkStart w:id="880" w:name="_Toc366492126"/>
      <w:r w:rsidRPr="00EF643D">
        <w:t xml:space="preserve">Before you </w:t>
      </w:r>
      <w:proofErr w:type="gramStart"/>
      <w:r w:rsidRPr="00EF643D">
        <w:t>Start</w:t>
      </w:r>
      <w:bookmarkEnd w:id="875"/>
      <w:bookmarkEnd w:id="876"/>
      <w:bookmarkEnd w:id="877"/>
      <w:bookmarkEnd w:id="878"/>
      <w:bookmarkEnd w:id="879"/>
      <w:bookmarkEnd w:id="88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1" w:name="_Toc254883849"/>
      <w:bookmarkStart w:id="882" w:name="_Toc279737532"/>
      <w:bookmarkStart w:id="883" w:name="_Toc298935615"/>
      <w:bookmarkStart w:id="884" w:name="_Toc299616478"/>
      <w:bookmarkStart w:id="885" w:name="_Toc320697456"/>
      <w:bookmarkStart w:id="886" w:name="_Toc366492127"/>
      <w:r w:rsidRPr="00EF643D">
        <w:t>Typical problems that you may encounter</w:t>
      </w:r>
      <w:bookmarkEnd w:id="881"/>
      <w:bookmarkEnd w:id="882"/>
      <w:bookmarkEnd w:id="883"/>
      <w:bookmarkEnd w:id="884"/>
      <w:bookmarkEnd w:id="885"/>
      <w:bookmarkEnd w:id="886"/>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7" w:name="_Toc254883850"/>
      <w:bookmarkStart w:id="888" w:name="_Toc279737533"/>
      <w:bookmarkStart w:id="889" w:name="_Toc298935616"/>
      <w:bookmarkStart w:id="890" w:name="_Toc299616479"/>
      <w:bookmarkStart w:id="891" w:name="_Toc320697457"/>
      <w:bookmarkStart w:id="892" w:name="_Toc366492128"/>
      <w:r w:rsidRPr="00EF643D">
        <w:t>Install of Enquiry Manager Work Tray</w:t>
      </w:r>
      <w:bookmarkEnd w:id="887"/>
      <w:bookmarkEnd w:id="888"/>
      <w:bookmarkEnd w:id="889"/>
      <w:bookmarkEnd w:id="890"/>
      <w:bookmarkEnd w:id="891"/>
      <w:bookmarkEnd w:id="892"/>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3" w:name="_Toc279737534"/>
      <w:bookmarkStart w:id="894" w:name="_Toc298935617"/>
      <w:bookmarkStart w:id="895" w:name="_Toc299616480"/>
      <w:bookmarkStart w:id="896" w:name="_Toc320697458"/>
      <w:bookmarkStart w:id="897" w:name="_Toc366492129"/>
      <w:r w:rsidRPr="00EF643D">
        <w:t>Upgrade of Enquiry Manager Work Tray</w:t>
      </w:r>
      <w:bookmarkEnd w:id="893"/>
      <w:bookmarkEnd w:id="894"/>
      <w:bookmarkEnd w:id="895"/>
      <w:bookmarkEnd w:id="896"/>
      <w:bookmarkEnd w:id="897"/>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8" w:name="_Toc254883851"/>
      <w:bookmarkStart w:id="899" w:name="_Toc279737535"/>
      <w:bookmarkStart w:id="900" w:name="_Toc298935618"/>
      <w:bookmarkStart w:id="901" w:name="_Toc299616481"/>
      <w:bookmarkStart w:id="902" w:name="_Toc320697459"/>
      <w:bookmarkStart w:id="903" w:name="_Toc366492130"/>
      <w:r w:rsidRPr="00EF643D">
        <w:t>Additional Configuration</w:t>
      </w:r>
      <w:bookmarkEnd w:id="898"/>
      <w:bookmarkEnd w:id="899"/>
      <w:bookmarkEnd w:id="900"/>
      <w:bookmarkEnd w:id="901"/>
      <w:bookmarkEnd w:id="902"/>
      <w:bookmarkEnd w:id="90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4" w:name="_Toc254883852"/>
      <w:bookmarkStart w:id="905" w:name="_Toc279737536"/>
      <w:bookmarkStart w:id="906" w:name="_Toc298935619"/>
      <w:bookmarkStart w:id="907" w:name="_Toc299616482"/>
      <w:bookmarkStart w:id="908" w:name="_Toc320697460"/>
      <w:bookmarkStart w:id="909" w:name="_Toc366492131"/>
      <w:r w:rsidRPr="00EF643D">
        <w:t>Spatial Configuration</w:t>
      </w:r>
      <w:bookmarkEnd w:id="904"/>
      <w:bookmarkEnd w:id="905"/>
      <w:bookmarkEnd w:id="906"/>
      <w:bookmarkEnd w:id="907"/>
      <w:bookmarkEnd w:id="908"/>
      <w:bookmarkEnd w:id="909"/>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10" w:name="_Toc320697461"/>
      <w:bookmarkStart w:id="911" w:name="_Toc366492132"/>
      <w:r w:rsidRPr="00EF643D">
        <w:t>HTTP Server Setup</w:t>
      </w:r>
      <w:bookmarkEnd w:id="910"/>
      <w:bookmarkEnd w:id="911"/>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ECD324C" wp14:editId="210F81E6">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12" w:name="_Toc222221950"/>
      <w:bookmarkStart w:id="913" w:name="_Toc254883770"/>
      <w:bookmarkStart w:id="914" w:name="_Toc279737462"/>
      <w:bookmarkStart w:id="915" w:name="_Toc299616413"/>
      <w:bookmarkStart w:id="916" w:name="_Toc320697391"/>
      <w:bookmarkStart w:id="917" w:name="_Toc370995859"/>
      <w:r w:rsidRPr="00EF643D">
        <w:lastRenderedPageBreak/>
        <w:t>Traffic Interface Manager</w:t>
      </w:r>
      <w:bookmarkEnd w:id="912"/>
      <w:bookmarkEnd w:id="913"/>
      <w:bookmarkEnd w:id="914"/>
      <w:bookmarkEnd w:id="915"/>
      <w:bookmarkEnd w:id="916"/>
      <w:bookmarkEnd w:id="917"/>
    </w:p>
    <w:p w:rsidR="005617E1" w:rsidRPr="005617E1" w:rsidRDefault="005617E1" w:rsidP="005617E1"/>
    <w:p w:rsidR="00EF643D" w:rsidRPr="00EF643D" w:rsidRDefault="00EF643D" w:rsidP="005617E1">
      <w:pPr>
        <w:pStyle w:val="Heading2"/>
      </w:pPr>
      <w:bookmarkStart w:id="918" w:name="_Toc222221951"/>
      <w:bookmarkStart w:id="919" w:name="_Toc254883771"/>
      <w:bookmarkStart w:id="920" w:name="_Toc279737463"/>
      <w:bookmarkStart w:id="921" w:name="_Toc299616414"/>
      <w:bookmarkStart w:id="922" w:name="_Toc320697392"/>
      <w:bookmarkStart w:id="923" w:name="_Toc370995860"/>
      <w:r w:rsidRPr="00EF643D">
        <w:t>Implementation of the Traffic Interface Manager Software files</w:t>
      </w:r>
      <w:bookmarkEnd w:id="918"/>
      <w:bookmarkEnd w:id="919"/>
      <w:bookmarkEnd w:id="920"/>
      <w:bookmarkEnd w:id="921"/>
      <w:bookmarkEnd w:id="922"/>
      <w:bookmarkEnd w:id="923"/>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24" w:name="_Toc222221952"/>
      <w:bookmarkStart w:id="925" w:name="_Toc254883772"/>
      <w:bookmarkStart w:id="926" w:name="_Toc279737464"/>
      <w:bookmarkStart w:id="927" w:name="_Toc299616415"/>
      <w:bookmarkStart w:id="928" w:name="_Toc320697393"/>
      <w:bookmarkStart w:id="929" w:name="_Toc370995861"/>
      <w:r w:rsidRPr="00EF643D">
        <w:lastRenderedPageBreak/>
        <w:t>Traffic Interface Manager Server Install/Upgrade</w:t>
      </w:r>
      <w:bookmarkEnd w:id="924"/>
      <w:bookmarkEnd w:id="925"/>
      <w:bookmarkEnd w:id="926"/>
      <w:bookmarkEnd w:id="927"/>
      <w:bookmarkEnd w:id="928"/>
      <w:bookmarkEnd w:id="929"/>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30" w:name="_Toc222221953"/>
      <w:bookmarkStart w:id="931" w:name="_Toc254883773"/>
      <w:bookmarkStart w:id="932" w:name="_Toc279737465"/>
      <w:bookmarkStart w:id="933" w:name="_Toc299616416"/>
      <w:bookmarkStart w:id="934" w:name="_Toc320697394"/>
    </w:p>
    <w:p w:rsidR="00EF643D" w:rsidRPr="00EF643D" w:rsidRDefault="00EF643D" w:rsidP="005617E1">
      <w:pPr>
        <w:pStyle w:val="Heading3"/>
      </w:pPr>
      <w:bookmarkStart w:id="935" w:name="_Toc370995862"/>
      <w:r w:rsidRPr="00EF643D">
        <w:t xml:space="preserve">Before you </w:t>
      </w:r>
      <w:proofErr w:type="gramStart"/>
      <w:r w:rsidRPr="00EF643D">
        <w:t>Start</w:t>
      </w:r>
      <w:bookmarkEnd w:id="930"/>
      <w:bookmarkEnd w:id="931"/>
      <w:bookmarkEnd w:id="932"/>
      <w:bookmarkEnd w:id="933"/>
      <w:bookmarkEnd w:id="934"/>
      <w:bookmarkEnd w:id="935"/>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36" w:name="_Toc222221954"/>
      <w:bookmarkStart w:id="937" w:name="_Toc254883774"/>
      <w:bookmarkStart w:id="938" w:name="_Toc279737466"/>
      <w:bookmarkStart w:id="939" w:name="_Toc299616417"/>
      <w:bookmarkStart w:id="940" w:name="_Toc320697395"/>
      <w:bookmarkStart w:id="941" w:name="_Toc370995863"/>
      <w:r w:rsidRPr="00EF643D">
        <w:t>Typical problems that you may encounter</w:t>
      </w:r>
      <w:bookmarkEnd w:id="936"/>
      <w:bookmarkEnd w:id="937"/>
      <w:bookmarkEnd w:id="938"/>
      <w:bookmarkEnd w:id="939"/>
      <w:bookmarkEnd w:id="940"/>
      <w:bookmarkEnd w:id="94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42" w:name="_Toc254883775"/>
      <w:bookmarkStart w:id="943" w:name="_Toc279737467"/>
      <w:bookmarkStart w:id="944" w:name="_Toc299616418"/>
      <w:bookmarkStart w:id="945" w:name="_Toc320697396"/>
      <w:bookmarkStart w:id="946" w:name="_Toc370995864"/>
      <w:r w:rsidRPr="00EF643D">
        <w:t>Install of Traffic Interface Manager</w:t>
      </w:r>
      <w:bookmarkEnd w:id="942"/>
      <w:bookmarkEnd w:id="943"/>
      <w:bookmarkEnd w:id="944"/>
      <w:bookmarkEnd w:id="945"/>
      <w:bookmarkEnd w:id="946"/>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47" w:name="_Toc370995865"/>
      <w:r w:rsidRPr="00EC59A4">
        <w:t>Checking Log File(s)</w:t>
      </w:r>
      <w:bookmarkEnd w:id="94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48" w:name="_Toc222221955"/>
      <w:bookmarkStart w:id="949" w:name="_Toc254883776"/>
      <w:bookmarkStart w:id="950" w:name="_Toc279737468"/>
      <w:bookmarkStart w:id="951" w:name="_Toc299616419"/>
      <w:bookmarkStart w:id="952" w:name="_Toc320697397"/>
      <w:bookmarkStart w:id="953" w:name="_Toc370995866"/>
      <w:r w:rsidRPr="00EF643D">
        <w:t>Upgrade of Traffic Interface Manager</w:t>
      </w:r>
      <w:bookmarkEnd w:id="948"/>
      <w:bookmarkEnd w:id="949"/>
      <w:bookmarkEnd w:id="950"/>
      <w:bookmarkEnd w:id="951"/>
      <w:bookmarkEnd w:id="952"/>
      <w:bookmarkEnd w:id="953"/>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54" w:name="_Toc370995867"/>
      <w:r w:rsidRPr="00EC59A4">
        <w:t>Checking Log File(s)</w:t>
      </w:r>
      <w:bookmarkEnd w:id="954"/>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55" w:name="_Toc222221956"/>
      <w:bookmarkStart w:id="956" w:name="_Toc254883777"/>
      <w:bookmarkStart w:id="957" w:name="_Toc279737469"/>
      <w:bookmarkStart w:id="958" w:name="_Toc299616420"/>
      <w:bookmarkStart w:id="959" w:name="_Toc320697398"/>
      <w:bookmarkStart w:id="960" w:name="_Toc370995868"/>
      <w:r w:rsidRPr="00EF643D">
        <w:t>Mandatory Configuration</w:t>
      </w:r>
      <w:bookmarkEnd w:id="955"/>
      <w:bookmarkEnd w:id="956"/>
      <w:bookmarkEnd w:id="957"/>
      <w:bookmarkEnd w:id="958"/>
      <w:bookmarkEnd w:id="959"/>
      <w:bookmarkEnd w:id="960"/>
    </w:p>
    <w:p w:rsidR="00EF643D" w:rsidRPr="00EF643D" w:rsidRDefault="00EF643D" w:rsidP="00EF643D"/>
    <w:p w:rsidR="00EF643D" w:rsidRPr="00EC59A4" w:rsidRDefault="00EF643D" w:rsidP="00EC59A4">
      <w:pPr>
        <w:pStyle w:val="Heading4"/>
      </w:pPr>
      <w:bookmarkStart w:id="961" w:name="_Toc370995869"/>
      <w:r w:rsidRPr="00EC59A4">
        <w:t>exor_version.txt</w:t>
      </w:r>
      <w:bookmarkEnd w:id="961"/>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62" w:name="_Toc254883778"/>
      <w:bookmarkStart w:id="963" w:name="_Toc279737470"/>
      <w:bookmarkStart w:id="964" w:name="_Toc299616421"/>
      <w:bookmarkStart w:id="965" w:name="_Toc320697399"/>
      <w:bookmarkStart w:id="966" w:name="_Toc370995870"/>
      <w:r w:rsidRPr="00EF643D">
        <w:t>Product Licencing</w:t>
      </w:r>
      <w:bookmarkEnd w:id="962"/>
      <w:bookmarkEnd w:id="963"/>
      <w:bookmarkEnd w:id="964"/>
      <w:bookmarkEnd w:id="965"/>
      <w:bookmarkEnd w:id="966"/>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40" o:title=""/>
          </v:shape>
          <o:OLEObject Type="Embed" ProgID="PBrush" ShapeID="_x0000_i1036" DrawAspect="Content" ObjectID="_1444737697" r:id="rId12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67" w:name="_Toc222221957"/>
      <w:bookmarkStart w:id="968" w:name="_Toc254883779"/>
      <w:bookmarkStart w:id="969" w:name="_Toc279737471"/>
      <w:bookmarkStart w:id="970" w:name="_Toc299616422"/>
      <w:bookmarkStart w:id="971" w:name="_Toc320697400"/>
      <w:bookmarkStart w:id="972" w:name="_Toc370995871"/>
      <w:r w:rsidRPr="00EF643D">
        <w:t>Additional Configuration</w:t>
      </w:r>
      <w:bookmarkEnd w:id="967"/>
      <w:bookmarkEnd w:id="968"/>
      <w:bookmarkEnd w:id="969"/>
      <w:bookmarkEnd w:id="970"/>
      <w:bookmarkEnd w:id="971"/>
      <w:bookmarkEnd w:id="972"/>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4"/>
      <w:footerReference w:type="default" r:id="rId125"/>
      <w:headerReference w:type="first" r:id="rId126"/>
      <w:footerReference w:type="first" r:id="rId127"/>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D28" w:rsidRDefault="002B3D28" w:rsidP="00897A15">
      <w:r>
        <w:separator/>
      </w:r>
    </w:p>
  </w:endnote>
  <w:endnote w:type="continuationSeparator" w:id="0">
    <w:p w:rsidR="002B3D28" w:rsidRDefault="002B3D28"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4009B2" w:rsidRDefault="005310BB" w:rsidP="008161F4">
    <w:pPr>
      <w:pStyle w:val="Footer"/>
    </w:pPr>
    <w:r w:rsidRPr="004009B2">
      <w:t>CONFIDENTIALITY STATEMENT</w:t>
    </w:r>
  </w:p>
  <w:p w:rsidR="005310BB" w:rsidRDefault="005310BB"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161F4" w:rsidRDefault="00036E45" w:rsidP="008161F4">
    <w:pPr>
      <w:pStyle w:val="Footer"/>
    </w:pPr>
    <w:fldSimple w:instr=" FILENAME   \* MERGEFORMAT ">
      <w:r w:rsidR="005310BB">
        <w:rPr>
          <w:noProof/>
        </w:rPr>
        <w:t>Document1</w:t>
      </w:r>
    </w:fldSimple>
  </w:p>
  <w:p w:rsidR="005310BB" w:rsidRPr="007D5F4F" w:rsidRDefault="005310BB" w:rsidP="008161F4">
    <w:pPr>
      <w:pStyle w:val="FooterText"/>
    </w:pPr>
    <w:r w:rsidRPr="007D5F4F">
      <w:t>CONFIDENTIALITY STATEMENT</w:t>
    </w:r>
  </w:p>
  <w:p w:rsidR="005310BB" w:rsidRPr="007D5F4F" w:rsidRDefault="005310BB"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D28" w:rsidRDefault="002B3D28" w:rsidP="00897A15">
      <w:r>
        <w:separator/>
      </w:r>
    </w:p>
  </w:footnote>
  <w:footnote w:type="continuationSeparator" w:id="0">
    <w:p w:rsidR="002B3D28" w:rsidRDefault="002B3D28"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5310BB" w:rsidTr="003E0831">
      <w:trPr>
        <w:cantSplit/>
        <w:trHeight w:val="435"/>
      </w:trPr>
      <w:tc>
        <w:tcPr>
          <w:tcW w:w="2299" w:type="pct"/>
          <w:vMerge w:val="restart"/>
          <w:vAlign w:val="center"/>
        </w:tcPr>
        <w:p w:rsidR="005310BB" w:rsidRPr="009E5C8E" w:rsidRDefault="005310BB" w:rsidP="009E5C8E">
          <w:r w:rsidRPr="003F61A2">
            <w:rPr>
              <w:noProof/>
              <w:lang w:val="en-GB" w:eastAsia="en-GB"/>
            </w:rPr>
            <w:drawing>
              <wp:inline distT="0" distB="0" distL="0" distR="0" wp14:anchorId="4B29B3C6" wp14:editId="19E29384">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5310BB" w:rsidRPr="009E5C8E" w:rsidRDefault="005310BB" w:rsidP="009E5C8E">
          <w:pPr>
            <w:pStyle w:val="HeaderDoctitle"/>
          </w:pPr>
          <w:r w:rsidRPr="00EF643D">
            <w:t>Product Installation and Upgrade</w:t>
          </w:r>
        </w:p>
      </w:tc>
    </w:tr>
    <w:tr w:rsidR="005310BB" w:rsidTr="003E0831">
      <w:trPr>
        <w:cantSplit/>
        <w:trHeight w:val="375"/>
      </w:trPr>
      <w:tc>
        <w:tcPr>
          <w:tcW w:w="2299" w:type="pct"/>
          <w:vMerge/>
          <w:vAlign w:val="center"/>
        </w:tcPr>
        <w:p w:rsidR="005310BB" w:rsidRDefault="005310BB" w:rsidP="009E5C8E">
          <w:pPr>
            <w:pStyle w:val="Header"/>
          </w:pPr>
        </w:p>
      </w:tc>
      <w:tc>
        <w:tcPr>
          <w:tcW w:w="2701" w:type="pct"/>
          <w:gridSpan w:val="3"/>
          <w:tcBorders>
            <w:top w:val="single" w:sz="4" w:space="0" w:color="auto"/>
          </w:tcBorders>
          <w:vAlign w:val="center"/>
        </w:tcPr>
        <w:p w:rsidR="005310BB" w:rsidRPr="009E5C8E" w:rsidRDefault="00036E45" w:rsidP="009E5C8E">
          <w:pPr>
            <w:pStyle w:val="Header"/>
          </w:pPr>
          <w:fldSimple w:instr=" TITLE   \* MERGEFORMAT ">
            <w:r w:rsidR="005310BB">
              <w:t>EXOR</w:t>
            </w:r>
          </w:fldSimple>
        </w:p>
      </w:tc>
    </w:tr>
    <w:tr w:rsidR="005310BB" w:rsidTr="003E0831">
      <w:trPr>
        <w:cantSplit/>
        <w:trHeight w:val="352"/>
      </w:trPr>
      <w:tc>
        <w:tcPr>
          <w:tcW w:w="2299" w:type="pct"/>
          <w:vMerge/>
        </w:tcPr>
        <w:p w:rsidR="005310BB" w:rsidRDefault="005310BB" w:rsidP="009E5C8E">
          <w:pPr>
            <w:pStyle w:val="Header"/>
          </w:pPr>
        </w:p>
      </w:tc>
      <w:tc>
        <w:tcPr>
          <w:tcW w:w="674" w:type="pct"/>
          <w:vAlign w:val="center"/>
        </w:tcPr>
        <w:p w:rsidR="005310BB" w:rsidRPr="009E5C8E" w:rsidRDefault="00036E45" w:rsidP="00EF643D">
          <w:pPr>
            <w:pStyle w:val="Header"/>
          </w:pPr>
          <w:fldSimple w:instr=" COMMENTS   \* MERGEFORMAT ">
            <w:r w:rsidR="005310BB">
              <w:t>v4.7.0.0</w:t>
            </w:r>
          </w:fldSimple>
        </w:p>
      </w:tc>
      <w:tc>
        <w:tcPr>
          <w:tcW w:w="998" w:type="pct"/>
          <w:vAlign w:val="center"/>
        </w:tcPr>
        <w:p w:rsidR="005310BB" w:rsidRPr="009E5C8E" w:rsidRDefault="005310BB" w:rsidP="003E0831">
          <w:pPr>
            <w:pStyle w:val="Header"/>
          </w:pPr>
          <w:r>
            <w:t>Date</w:t>
          </w:r>
          <w:r w:rsidRPr="00F354D2">
            <w:t xml:space="preserve">: </w:t>
          </w:r>
          <w:r>
            <w:fldChar w:fldCharType="begin"/>
          </w:r>
          <w:r>
            <w:instrText xml:space="preserve"> DATE  \@ "d-MMM-yy"  \* MERGEFORMAT </w:instrText>
          </w:r>
          <w:r>
            <w:fldChar w:fldCharType="separate"/>
          </w:r>
          <w:r w:rsidR="005F4832">
            <w:t>31-Oct-13</w:t>
          </w:r>
          <w:r>
            <w:fldChar w:fldCharType="end"/>
          </w:r>
        </w:p>
      </w:tc>
      <w:tc>
        <w:tcPr>
          <w:tcW w:w="1028" w:type="pct"/>
          <w:vAlign w:val="center"/>
        </w:tcPr>
        <w:p w:rsidR="005310BB" w:rsidRPr="009E5C8E" w:rsidRDefault="005310BB" w:rsidP="009E5C8E">
          <w:pPr>
            <w:pStyle w:val="Header"/>
          </w:pPr>
          <w:r w:rsidRPr="00F354D2">
            <w:t xml:space="preserve">Page </w:t>
          </w:r>
          <w:r>
            <w:fldChar w:fldCharType="begin"/>
          </w:r>
          <w:r>
            <w:instrText xml:space="preserve"> PAGE  \* Arabic </w:instrText>
          </w:r>
          <w:r>
            <w:fldChar w:fldCharType="separate"/>
          </w:r>
          <w:r w:rsidR="001F1631">
            <w:t>2</w:t>
          </w:r>
          <w:r>
            <w:fldChar w:fldCharType="end"/>
          </w:r>
          <w:r w:rsidRPr="009E5C8E">
            <w:t xml:space="preserve"> of </w:t>
          </w:r>
          <w:r>
            <w:fldChar w:fldCharType="begin"/>
          </w:r>
          <w:r>
            <w:instrText xml:space="preserve"> NUMPAGES </w:instrText>
          </w:r>
          <w:r>
            <w:fldChar w:fldCharType="separate"/>
          </w:r>
          <w:r w:rsidR="001F1631">
            <w:t>142</w:t>
          </w:r>
          <w:r>
            <w:fldChar w:fldCharType="end"/>
          </w:r>
        </w:p>
      </w:tc>
    </w:tr>
  </w:tbl>
  <w:p w:rsidR="005310BB" w:rsidRPr="00EB44DD" w:rsidRDefault="005310BB"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5310BB" w:rsidTr="007D5F4F">
      <w:trPr>
        <w:cantSplit/>
        <w:trHeight w:val="435"/>
      </w:trPr>
      <w:tc>
        <w:tcPr>
          <w:tcW w:w="1757" w:type="pct"/>
          <w:vMerge w:val="restart"/>
          <w:vAlign w:val="center"/>
        </w:tcPr>
        <w:p w:rsidR="005310BB" w:rsidRPr="009E5C8E" w:rsidRDefault="005310BB" w:rsidP="009E5C8E">
          <w:r w:rsidRPr="003F61A2">
            <w:rPr>
              <w:noProof/>
              <w:lang w:val="en-GB" w:eastAsia="en-GB"/>
            </w:rPr>
            <w:drawing>
              <wp:inline distT="0" distB="0" distL="0" distR="0" wp14:anchorId="100A114A" wp14:editId="6D45F64F">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5310BB" w:rsidRPr="009E5C8E" w:rsidRDefault="00036E45" w:rsidP="009E5C8E">
          <w:pPr>
            <w:pStyle w:val="Header"/>
            <w:rPr>
              <w:rStyle w:val="HighlightText"/>
            </w:rPr>
          </w:pPr>
          <w:fldSimple w:instr=" SUBJECT   \* MERGEFORMAT ">
            <w:r w:rsidR="005310BB" w:rsidRPr="00EF643D">
              <w:rPr>
                <w:rStyle w:val="HighlightText"/>
              </w:rPr>
              <w:t>Core Highways</w:t>
            </w:r>
            <w:r w:rsidR="005310BB">
              <w:t xml:space="preserve"> Release Notes</w:t>
            </w:r>
          </w:fldSimple>
        </w:p>
      </w:tc>
    </w:tr>
    <w:tr w:rsidR="005310BB" w:rsidTr="007D5F4F">
      <w:trPr>
        <w:cantSplit/>
        <w:trHeight w:val="375"/>
      </w:trPr>
      <w:tc>
        <w:tcPr>
          <w:tcW w:w="1757" w:type="pct"/>
          <w:vMerge/>
          <w:vAlign w:val="center"/>
        </w:tcPr>
        <w:p w:rsidR="005310BB" w:rsidRDefault="005310BB" w:rsidP="009E5C8E">
          <w:pPr>
            <w:pStyle w:val="Header"/>
          </w:pPr>
        </w:p>
      </w:tc>
      <w:tc>
        <w:tcPr>
          <w:tcW w:w="3243" w:type="pct"/>
          <w:gridSpan w:val="3"/>
          <w:tcBorders>
            <w:top w:val="single" w:sz="4" w:space="0" w:color="auto"/>
          </w:tcBorders>
          <w:vAlign w:val="center"/>
        </w:tcPr>
        <w:p w:rsidR="005310BB" w:rsidRPr="009E5C8E" w:rsidRDefault="00036E45" w:rsidP="009E5C8E">
          <w:pPr>
            <w:pStyle w:val="Header"/>
          </w:pPr>
          <w:fldSimple w:instr=" TITLE   \* MERGEFORMAT ">
            <w:r w:rsidR="005310BB">
              <w:t>EXOR</w:t>
            </w:r>
          </w:fldSimple>
        </w:p>
      </w:tc>
    </w:tr>
    <w:tr w:rsidR="005310BB" w:rsidTr="007D5F4F">
      <w:trPr>
        <w:cantSplit/>
        <w:trHeight w:val="352"/>
      </w:trPr>
      <w:tc>
        <w:tcPr>
          <w:tcW w:w="1757" w:type="pct"/>
          <w:vMerge/>
        </w:tcPr>
        <w:p w:rsidR="005310BB" w:rsidRDefault="005310BB" w:rsidP="009E5C8E">
          <w:pPr>
            <w:pStyle w:val="Header"/>
          </w:pPr>
        </w:p>
      </w:tc>
      <w:tc>
        <w:tcPr>
          <w:tcW w:w="1199" w:type="pct"/>
          <w:vAlign w:val="center"/>
        </w:tcPr>
        <w:p w:rsidR="005310BB" w:rsidRPr="009E5C8E" w:rsidRDefault="00036E45" w:rsidP="009E5C8E">
          <w:pPr>
            <w:pStyle w:val="Header"/>
          </w:pPr>
          <w:fldSimple w:instr=" COMMENTS   \* MERGEFORMAT ">
            <w:r w:rsidR="005310BB">
              <w:t>v4.6.0.0</w:t>
            </w:r>
          </w:fldSimple>
        </w:p>
      </w:tc>
      <w:tc>
        <w:tcPr>
          <w:tcW w:w="1319" w:type="pct"/>
          <w:vAlign w:val="center"/>
        </w:tcPr>
        <w:p w:rsidR="005310BB" w:rsidRPr="009E5C8E" w:rsidRDefault="005310BB" w:rsidP="009E5C8E">
          <w:pPr>
            <w:pStyle w:val="Header"/>
          </w:pPr>
          <w:r>
            <w:t>Date</w:t>
          </w:r>
          <w:r w:rsidRPr="009E5C8E">
            <w:t xml:space="preserve">: </w:t>
          </w:r>
          <w:fldSimple w:instr=" DOCPROPERTY  Keywords  \* MERGEFORMAT ">
            <w:r>
              <w:t>10 Oct 2012</w:t>
            </w:r>
          </w:fldSimple>
        </w:p>
      </w:tc>
      <w:tc>
        <w:tcPr>
          <w:tcW w:w="725" w:type="pct"/>
          <w:vAlign w:val="center"/>
        </w:tcPr>
        <w:p w:rsidR="005310BB" w:rsidRPr="009E5C8E" w:rsidRDefault="005310BB" w:rsidP="009E5C8E">
          <w:pPr>
            <w:pStyle w:val="Header"/>
          </w:pPr>
          <w:r w:rsidRPr="00F354D2">
            <w:t xml:space="preserve">Page </w:t>
          </w:r>
          <w:r>
            <w:fldChar w:fldCharType="begin"/>
          </w:r>
          <w:r>
            <w:instrText xml:space="preserve"> PAGE </w:instrText>
          </w:r>
          <w:r>
            <w:fldChar w:fldCharType="separate"/>
          </w:r>
          <w:r w:rsidR="008B59B4">
            <w:t>49</w:t>
          </w:r>
          <w:r>
            <w:fldChar w:fldCharType="end"/>
          </w:r>
          <w:r w:rsidRPr="009E5C8E">
            <w:t xml:space="preserve"> of </w:t>
          </w:r>
          <w:r>
            <w:fldChar w:fldCharType="begin"/>
          </w:r>
          <w:r>
            <w:instrText xml:space="preserve"> NUMPAGES </w:instrText>
          </w:r>
          <w:r>
            <w:fldChar w:fldCharType="separate"/>
          </w:r>
          <w:r w:rsidR="008B59B4">
            <w:t>142</w:t>
          </w:r>
          <w:r>
            <w:fldChar w:fldCharType="end"/>
          </w:r>
        </w:p>
      </w:tc>
    </w:tr>
  </w:tbl>
  <w:p w:rsidR="005310BB" w:rsidRPr="00C31B9A" w:rsidRDefault="005310BB" w:rsidP="007D5F4F">
    <w:pPr>
      <w:pStyle w:val="spacer"/>
    </w:pPr>
  </w:p>
  <w:p w:rsidR="005310BB" w:rsidRDefault="00531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39C0"/>
    <w:rsid w:val="00374C18"/>
    <w:rsid w:val="003811FC"/>
    <w:rsid w:val="00383C44"/>
    <w:rsid w:val="0038777B"/>
    <w:rsid w:val="00392B4A"/>
    <w:rsid w:val="00393E9B"/>
    <w:rsid w:val="00394613"/>
    <w:rsid w:val="00394D99"/>
    <w:rsid w:val="0039656E"/>
    <w:rsid w:val="003A0000"/>
    <w:rsid w:val="003A1106"/>
    <w:rsid w:val="003A1368"/>
    <w:rsid w:val="003A1F69"/>
    <w:rsid w:val="003A2247"/>
    <w:rsid w:val="003A54B9"/>
    <w:rsid w:val="003A554B"/>
    <w:rsid w:val="003A5DD7"/>
    <w:rsid w:val="003A5EA3"/>
    <w:rsid w:val="003A74EE"/>
    <w:rsid w:val="003B0369"/>
    <w:rsid w:val="003B2847"/>
    <w:rsid w:val="003B2A0A"/>
    <w:rsid w:val="003B2EED"/>
    <w:rsid w:val="003B5116"/>
    <w:rsid w:val="003B5589"/>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4502"/>
    <w:rsid w:val="00A547FA"/>
    <w:rsid w:val="00A60874"/>
    <w:rsid w:val="00A60BF3"/>
    <w:rsid w:val="00A620D8"/>
    <w:rsid w:val="00A6321E"/>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cid:image002.jpg@01CED3E3.746BECB0" TargetMode="External"/><Relationship Id="rId117" Type="http://schemas.openxmlformats.org/officeDocument/2006/relationships/hyperlink" Target="mailto:support@exorcorp.com"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7.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6.bin"/><Relationship Id="rId89" Type="http://schemas.openxmlformats.org/officeDocument/2006/relationships/image" Target="media/image55.jpeg"/><Relationship Id="rId112" Type="http://schemas.openxmlformats.org/officeDocument/2006/relationships/oleObject" Target="embeddings/oleObject11.bin"/><Relationship Id="rId16" Type="http://schemas.openxmlformats.org/officeDocument/2006/relationships/image" Target="media/image4.jpeg"/><Relationship Id="rId107" Type="http://schemas.openxmlformats.org/officeDocument/2006/relationships/hyperlink" Target="file:///\\exdl12\dev\prev_rel\nm4040_nm4051\ukp\doc\UKPMS%20Upgrade%20Guide%20v4.0.5.1.doc"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cid:image005.jpg@01CB6C89.CEDBECF0" TargetMode="External"/><Relationship Id="rId58" Type="http://schemas.openxmlformats.org/officeDocument/2006/relationships/hyperlink" Target="http://selectservices.bentley.com"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electservices.bentley.com" TargetMode="External"/><Relationship Id="rId123" Type="http://schemas.openxmlformats.org/officeDocument/2006/relationships/oleObject" Target="embeddings/oleObject12.bin"/><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cid:image005.jpg@01CB6A01.9040D2B0" TargetMode="External"/><Relationship Id="rId95" Type="http://schemas.openxmlformats.org/officeDocument/2006/relationships/oleObject" Target="embeddings/oleObject7.bin"/><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electservices.bentley.com" TargetMode="External"/><Relationship Id="rId30" Type="http://schemas.openxmlformats.org/officeDocument/2006/relationships/hyperlink" Target="http://selectservices.bentley.com" TargetMode="External"/><Relationship Id="rId35" Type="http://schemas.openxmlformats.org/officeDocument/2006/relationships/image" Target="media/image20.jpeg"/><Relationship Id="rId43" Type="http://schemas.openxmlformats.org/officeDocument/2006/relationships/oleObject" Target="embeddings/oleObject2.bin"/><Relationship Id="rId48" Type="http://schemas.openxmlformats.org/officeDocument/2006/relationships/image" Target="media/image28.jpeg"/><Relationship Id="rId56" Type="http://schemas.openxmlformats.org/officeDocument/2006/relationships/hyperlink" Target="http://selectservices.bentley.com"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12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cid:image004.jpg@01CB6C89.CEDBECF0"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3.jpeg"/><Relationship Id="rId93" Type="http://schemas.openxmlformats.org/officeDocument/2006/relationships/hyperlink" Target="http://selectservices.bentley.com" TargetMode="External"/><Relationship Id="rId98" Type="http://schemas.openxmlformats.org/officeDocument/2006/relationships/oleObject" Target="embeddings/oleObject8.bin"/><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hyperlink" Target="http://selectservices.bentley.com" TargetMode="External"/><Relationship Id="rId46" Type="http://schemas.openxmlformats.org/officeDocument/2006/relationships/image" Target="media/image26.jpeg"/><Relationship Id="rId59" Type="http://schemas.openxmlformats.org/officeDocument/2006/relationships/hyperlink" Target="http://selectservices.bentley.com" TargetMode="External"/><Relationship Id="rId67" Type="http://schemas.openxmlformats.org/officeDocument/2006/relationships/image" Target="media/image38.png"/><Relationship Id="rId103" Type="http://schemas.openxmlformats.org/officeDocument/2006/relationships/hyperlink" Target="http://selectservices.bentley.com" TargetMode="External"/><Relationship Id="rId108" Type="http://schemas.openxmlformats.org/officeDocument/2006/relationships/hyperlink" Target="file:///\\exdl12\dev\prev_rel\nm4040_nm4051\ukp\doc\UKPMS%20Upgrade%20Guide%20v4.0.5.1.doc" TargetMode="External"/><Relationship Id="rId116" Type="http://schemas.openxmlformats.org/officeDocument/2006/relationships/image" Target="media/image57.png"/><Relationship Id="rId124" Type="http://schemas.openxmlformats.org/officeDocument/2006/relationships/header" Target="header2.xml"/><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oleObject" Target="embeddings/oleObject1.bin"/><Relationship Id="rId54" Type="http://schemas.openxmlformats.org/officeDocument/2006/relationships/image" Target="media/image31.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electservices.bentley.com" TargetMode="External"/><Relationship Id="rId88" Type="http://schemas.openxmlformats.org/officeDocument/2006/relationships/image" Target="cid:image004.jpg@01CB6A01.9040D2B0" TargetMode="External"/><Relationship Id="rId91" Type="http://schemas.openxmlformats.org/officeDocument/2006/relationships/image" Target="media/image56.png"/><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cid:image001.jpg@01CB6C89.CEDBECF0" TargetMode="External"/><Relationship Id="rId57" Type="http://schemas.openxmlformats.org/officeDocument/2006/relationships/oleObject" Target="embeddings/oleObject4.bin"/><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http://selectservices.bentley.com" TargetMode="External"/><Relationship Id="rId12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jpeg"/><Relationship Id="rId60" Type="http://schemas.openxmlformats.org/officeDocument/2006/relationships/oleObject" Target="embeddings/oleObject5.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cid:image003.jpg@01CB6A01.9040D2B0"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oleObject" Target="embeddings/oleObject9.bin"/><Relationship Id="rId122" Type="http://schemas.openxmlformats.org/officeDocument/2006/relationships/hyperlink" Target="http://selectservices.bentley.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hyperlink" Target="http://selectservices.bentley.com" TargetMode="External"/><Relationship Id="rId109" Type="http://schemas.openxmlformats.org/officeDocument/2006/relationships/hyperlink" Target="http://selectservices.bentley.com" TargetMode="External"/><Relationship Id="rId34" Type="http://schemas.openxmlformats.org/officeDocument/2006/relationships/image" Target="media/image19.jpeg"/><Relationship Id="rId50" Type="http://schemas.openxmlformats.org/officeDocument/2006/relationships/image" Target="media/image29.jpeg"/><Relationship Id="rId55" Type="http://schemas.openxmlformats.org/officeDocument/2006/relationships/hyperlink" Target="http://selectservices.bentley.com" TargetMode="External"/><Relationship Id="rId76" Type="http://schemas.openxmlformats.org/officeDocument/2006/relationships/image" Target="media/image47.png"/><Relationship Id="rId97" Type="http://schemas.openxmlformats.org/officeDocument/2006/relationships/hyperlink" Target="http://selectservices.bentley.com" TargetMode="External"/><Relationship Id="rId104" Type="http://schemas.openxmlformats.org/officeDocument/2006/relationships/hyperlink" Target="file:///\\exdl12\dev\prev_rel\nm4040_nm4051\ukp\doc\UKPMS%20Upgrade%20Guide%20v4.0.5.1.doc" TargetMode="External"/><Relationship Id="rId120" Type="http://schemas.openxmlformats.org/officeDocument/2006/relationships/image" Target="media/image58.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oleObject" Target="embeddings/oleObject3.bin"/><Relationship Id="rId66" Type="http://schemas.openxmlformats.org/officeDocument/2006/relationships/image" Target="media/image37.png"/><Relationship Id="rId87" Type="http://schemas.openxmlformats.org/officeDocument/2006/relationships/image" Target="media/image54.jpeg"/><Relationship Id="rId110" Type="http://schemas.openxmlformats.org/officeDocument/2006/relationships/oleObject" Target="embeddings/oleObject10.bin"/><Relationship Id="rId115" Type="http://schemas.openxmlformats.org/officeDocument/2006/relationships/hyperlink" Target="http://selectservices.bentley.com" TargetMode="External"/><Relationship Id="rId61" Type="http://schemas.openxmlformats.org/officeDocument/2006/relationships/image" Target="media/image32.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202EF-FEE2-45A7-95A1-9AA0BDB6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17</TotalTime>
  <Pages>142</Pages>
  <Words>21464</Words>
  <Characters>122347</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143524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v4.6.0.0</dc:description>
  <cp:lastModifiedBy>Rob Coupe</cp:lastModifiedBy>
  <cp:revision>11</cp:revision>
  <cp:lastPrinted>2007-05-08T17:28:00Z</cp:lastPrinted>
  <dcterms:created xsi:type="dcterms:W3CDTF">2013-10-31T14:24:00Z</dcterms:created>
  <dcterms:modified xsi:type="dcterms:W3CDTF">2013-10-31T15:14:00Z</dcterms:modified>
  <cp:category>Project Number</cp:category>
</cp:coreProperties>
</file>