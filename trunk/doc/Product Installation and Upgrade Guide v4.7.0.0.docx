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bookmarkStart w:id="0" w:name="_GoBack"/>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8"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bookmarkEnd w:id="0"/>
    </w:p>
    <w:p w:rsidR="004009B2" w:rsidRPr="00913C79" w:rsidRDefault="004009B2" w:rsidP="00913C79"/>
    <w:p w:rsidR="00465049" w:rsidRPr="00913C79" w:rsidRDefault="00465049" w:rsidP="00913C79"/>
    <w:p w:rsidR="00646C77" w:rsidRPr="00913C79" w:rsidRDefault="00646C77" w:rsidP="00913C79"/>
    <w:p w:rsidR="009C66AC" w:rsidRPr="003F61A2" w:rsidRDefault="006B7C56" w:rsidP="00FA7DD6">
      <w:pPr>
        <w:pStyle w:val="coverinfo"/>
      </w:pPr>
      <w:fldSimple w:instr=" TITLE   \* MERGEFORMAT ">
        <w:r w:rsidR="00305D45">
          <w:t>EXOR</w:t>
        </w:r>
      </w:fldSimple>
    </w:p>
    <w:p w:rsidR="009A2188" w:rsidRDefault="009A2188" w:rsidP="003F61A2"/>
    <w:p w:rsidR="00232470" w:rsidRPr="003F61A2" w:rsidRDefault="006B7C56" w:rsidP="00FA7DD6">
      <w:pPr>
        <w:pStyle w:val="coverinfo"/>
      </w:pPr>
      <w:fldSimple w:instr=" SUBJECT   \* MERGEFORMAT ">
        <w:r w:rsidR="00305D45">
          <w:t>Product Installation and Upgrade Guide</w:t>
        </w:r>
      </w:fldSimple>
    </w:p>
    <w:p w:rsidR="00232470" w:rsidRDefault="00232470" w:rsidP="00465049">
      <w:pPr>
        <w:pStyle w:val="CoverVersion"/>
      </w:pPr>
    </w:p>
    <w:p w:rsidR="009C66AC" w:rsidRDefault="006B7C56" w:rsidP="00EF10EF">
      <w:pPr>
        <w:pStyle w:val="CoverVersion"/>
      </w:pPr>
      <w:fldSimple w:instr=" COMMENTS   \* MERGEFORMAT ">
        <w:r w:rsidR="00305D45">
          <w:t>v4.7.0.0</w:t>
        </w:r>
      </w:fldSimple>
    </w:p>
    <w:p w:rsidR="009C66AC" w:rsidRPr="00913C79" w:rsidRDefault="009C66AC" w:rsidP="00913C79">
      <w:pPr>
        <w:sectPr w:rsidR="009C66AC" w:rsidRPr="00913C79" w:rsidSect="00107E30">
          <w:headerReference w:type="default" r:id="rId9"/>
          <w:footerReference w:type="default" r:id="rId10"/>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7"/>
        <w:gridCol w:w="1482"/>
        <w:gridCol w:w="822"/>
        <w:gridCol w:w="1450"/>
        <w:gridCol w:w="4447"/>
      </w:tblGrid>
      <w:tr w:rsidR="00646C77" w:rsidRPr="00646C77" w:rsidTr="005F4832">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802" w:type="pct"/>
            <w:shd w:val="clear" w:color="auto" w:fill="E0E0E0"/>
          </w:tcPr>
          <w:p w:rsidR="00646C77" w:rsidRPr="009E5C8E" w:rsidRDefault="00646C77" w:rsidP="009E5C8E">
            <w:pPr>
              <w:rPr>
                <w:rStyle w:val="TableTitleline"/>
              </w:rPr>
            </w:pPr>
            <w:r w:rsidRPr="00F8754D">
              <w:rPr>
                <w:rStyle w:val="TableTitleline"/>
              </w:rPr>
              <w:t>Owner</w:t>
            </w:r>
          </w:p>
        </w:tc>
        <w:tc>
          <w:tcPr>
            <w:tcW w:w="445"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5F4832">
        <w:tc>
          <w:tcPr>
            <w:tcW w:w="561" w:type="pct"/>
          </w:tcPr>
          <w:p w:rsidR="00646C77" w:rsidRPr="009E5C8E" w:rsidRDefault="00EF643D" w:rsidP="009E5C8E">
            <w:pPr>
              <w:pStyle w:val="TableText"/>
            </w:pPr>
            <w:r>
              <w:t>1.0</w:t>
            </w:r>
          </w:p>
        </w:tc>
        <w:tc>
          <w:tcPr>
            <w:tcW w:w="802" w:type="pct"/>
          </w:tcPr>
          <w:p w:rsidR="00646C77" w:rsidRPr="009E5C8E" w:rsidRDefault="00253D3C" w:rsidP="009E5C8E">
            <w:pPr>
              <w:pStyle w:val="TableText"/>
            </w:pPr>
            <w:r w:rsidRPr="00F8754D">
              <w:t xml:space="preserve">Rob Coupe </w:t>
            </w:r>
          </w:p>
        </w:tc>
        <w:tc>
          <w:tcPr>
            <w:tcW w:w="445"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5F4832">
        <w:tc>
          <w:tcPr>
            <w:tcW w:w="561" w:type="pct"/>
          </w:tcPr>
          <w:p w:rsidR="00646C77" w:rsidRPr="009E5C8E" w:rsidRDefault="005F4832" w:rsidP="009E5C8E">
            <w:pPr>
              <w:pStyle w:val="TableText"/>
            </w:pPr>
            <w:r>
              <w:t>1.</w:t>
            </w:r>
            <w:r w:rsidR="008B59B4">
              <w:t>4</w:t>
            </w:r>
          </w:p>
        </w:tc>
        <w:tc>
          <w:tcPr>
            <w:tcW w:w="802" w:type="pct"/>
          </w:tcPr>
          <w:p w:rsidR="00646C77" w:rsidRPr="009E5C8E" w:rsidRDefault="005F4832" w:rsidP="009E5C8E">
            <w:pPr>
              <w:pStyle w:val="TableText"/>
            </w:pPr>
            <w:r>
              <w:t>Rob Coupe Upendra Hukeri</w:t>
            </w:r>
          </w:p>
        </w:tc>
        <w:tc>
          <w:tcPr>
            <w:tcW w:w="445" w:type="pct"/>
          </w:tcPr>
          <w:p w:rsidR="00646C77" w:rsidRPr="00646C77" w:rsidRDefault="005F4832" w:rsidP="009E5C8E">
            <w:pPr>
              <w:pStyle w:val="TableText"/>
            </w:pPr>
            <w:r>
              <w:t>Author</w:t>
            </w:r>
          </w:p>
        </w:tc>
        <w:tc>
          <w:tcPr>
            <w:tcW w:w="785" w:type="pct"/>
          </w:tcPr>
          <w:p w:rsidR="00646C77" w:rsidRPr="009E5C8E" w:rsidRDefault="005F4832" w:rsidP="009E5C8E">
            <w:pPr>
              <w:pStyle w:val="TableText"/>
            </w:pPr>
            <w:r>
              <w:t>31-Oct-2013</w:t>
            </w:r>
          </w:p>
        </w:tc>
        <w:tc>
          <w:tcPr>
            <w:tcW w:w="2407" w:type="pct"/>
          </w:tcPr>
          <w:p w:rsidR="00646C77" w:rsidRPr="009E5C8E" w:rsidRDefault="005F4832" w:rsidP="009E5C8E">
            <w:pPr>
              <w:pStyle w:val="TableText"/>
            </w:pPr>
            <w:r>
              <w:t>Added updated process for copying pre-signed jar files and versions of MapViewer components</w:t>
            </w:r>
            <w:r w:rsidR="001F1631">
              <w:t xml:space="preserve"> + TOC</w:t>
            </w:r>
          </w:p>
        </w:tc>
      </w:tr>
      <w:tr w:rsidR="00646C77" w:rsidRPr="00646C77" w:rsidTr="005F4832">
        <w:tc>
          <w:tcPr>
            <w:tcW w:w="561" w:type="pct"/>
          </w:tcPr>
          <w:p w:rsidR="00646C77" w:rsidRPr="009E5C8E" w:rsidRDefault="00A535B7" w:rsidP="009E5C8E">
            <w:pPr>
              <w:pStyle w:val="TableText"/>
            </w:pPr>
            <w:r>
              <w:t>1.5</w:t>
            </w:r>
          </w:p>
        </w:tc>
        <w:tc>
          <w:tcPr>
            <w:tcW w:w="802" w:type="pct"/>
          </w:tcPr>
          <w:p w:rsidR="00646C77" w:rsidRPr="009E5C8E" w:rsidRDefault="00A535B7" w:rsidP="009E5C8E">
            <w:pPr>
              <w:pStyle w:val="TableText"/>
            </w:pPr>
            <w:r>
              <w:t>Chris Baugh</w:t>
            </w:r>
          </w:p>
        </w:tc>
        <w:tc>
          <w:tcPr>
            <w:tcW w:w="445" w:type="pct"/>
          </w:tcPr>
          <w:p w:rsidR="00646C77" w:rsidRPr="00646C77" w:rsidRDefault="00A535B7" w:rsidP="009E5C8E">
            <w:pPr>
              <w:pStyle w:val="TableText"/>
            </w:pPr>
            <w:r>
              <w:t>Author</w:t>
            </w:r>
          </w:p>
        </w:tc>
        <w:tc>
          <w:tcPr>
            <w:tcW w:w="785" w:type="pct"/>
          </w:tcPr>
          <w:p w:rsidR="00646C77" w:rsidRPr="009E5C8E" w:rsidRDefault="00A535B7" w:rsidP="009E5C8E">
            <w:pPr>
              <w:pStyle w:val="TableText"/>
            </w:pPr>
            <w:r>
              <w:t>1-Nov-2013</w:t>
            </w:r>
          </w:p>
        </w:tc>
        <w:tc>
          <w:tcPr>
            <w:tcW w:w="2407" w:type="pct"/>
          </w:tcPr>
          <w:p w:rsidR="00646C77" w:rsidRPr="009E5C8E" w:rsidRDefault="00A535B7" w:rsidP="009E5C8E">
            <w:pPr>
              <w:pStyle w:val="TableText"/>
            </w:pPr>
            <w:r>
              <w:t>Addition of MAI and PEM details</w:t>
            </w:r>
          </w:p>
        </w:tc>
      </w:tr>
      <w:tr w:rsidR="00646C77" w:rsidRPr="00646C77" w:rsidTr="005F4832">
        <w:tc>
          <w:tcPr>
            <w:tcW w:w="561" w:type="pct"/>
          </w:tcPr>
          <w:p w:rsidR="00646C77" w:rsidRPr="009E5C8E" w:rsidRDefault="00C502FC" w:rsidP="009E5C8E">
            <w:pPr>
              <w:pStyle w:val="TableText"/>
            </w:pPr>
            <w:r>
              <w:t>1.6</w:t>
            </w:r>
          </w:p>
        </w:tc>
        <w:tc>
          <w:tcPr>
            <w:tcW w:w="802" w:type="pct"/>
          </w:tcPr>
          <w:p w:rsidR="00646C77" w:rsidRPr="009E5C8E" w:rsidRDefault="00C502FC" w:rsidP="009E5C8E">
            <w:pPr>
              <w:pStyle w:val="TableText"/>
            </w:pPr>
            <w:r>
              <w:t>Chris Baugh</w:t>
            </w:r>
          </w:p>
        </w:tc>
        <w:tc>
          <w:tcPr>
            <w:tcW w:w="445" w:type="pct"/>
          </w:tcPr>
          <w:p w:rsidR="00646C77" w:rsidRPr="00646C77" w:rsidRDefault="00C502FC" w:rsidP="009E5C8E">
            <w:pPr>
              <w:pStyle w:val="TableText"/>
            </w:pPr>
            <w:r>
              <w:t>Author</w:t>
            </w:r>
          </w:p>
        </w:tc>
        <w:tc>
          <w:tcPr>
            <w:tcW w:w="785" w:type="pct"/>
          </w:tcPr>
          <w:p w:rsidR="00646C77" w:rsidRPr="009E5C8E" w:rsidRDefault="00C502FC" w:rsidP="009E5C8E">
            <w:pPr>
              <w:pStyle w:val="TableText"/>
            </w:pPr>
            <w:r>
              <w:t>11-Nov-2013</w:t>
            </w:r>
          </w:p>
        </w:tc>
        <w:tc>
          <w:tcPr>
            <w:tcW w:w="2407" w:type="pct"/>
          </w:tcPr>
          <w:p w:rsidR="00646C77" w:rsidRPr="009E5C8E" w:rsidRDefault="00C502FC" w:rsidP="009E5C8E">
            <w:pPr>
              <w:pStyle w:val="TableText"/>
            </w:pPr>
            <w:r>
              <w:t>Removal of NSG dependency from MAI and PEM</w:t>
            </w:r>
          </w:p>
        </w:tc>
      </w:tr>
      <w:tr w:rsidR="00646C77" w:rsidRPr="00646C77" w:rsidTr="005F4832">
        <w:tc>
          <w:tcPr>
            <w:tcW w:w="561" w:type="pct"/>
          </w:tcPr>
          <w:p w:rsidR="00646C77" w:rsidRPr="00646C77" w:rsidRDefault="00EE44CC" w:rsidP="00EE44CC">
            <w:pPr>
              <w:pStyle w:val="TableTextCentered"/>
              <w:jc w:val="left"/>
            </w:pPr>
            <w:r>
              <w:t>1.7</w:t>
            </w:r>
          </w:p>
        </w:tc>
        <w:tc>
          <w:tcPr>
            <w:tcW w:w="802" w:type="pct"/>
          </w:tcPr>
          <w:p w:rsidR="00646C77" w:rsidRPr="00646C77" w:rsidRDefault="00EE44CC" w:rsidP="00EE44CC">
            <w:pPr>
              <w:pStyle w:val="TableTextCentered"/>
              <w:jc w:val="left"/>
            </w:pPr>
            <w:r>
              <w:t>Chris Baugh</w:t>
            </w:r>
          </w:p>
        </w:tc>
        <w:tc>
          <w:tcPr>
            <w:tcW w:w="445" w:type="pct"/>
          </w:tcPr>
          <w:p w:rsidR="00646C77" w:rsidRPr="00646C77" w:rsidRDefault="00EE44CC" w:rsidP="00EE44CC">
            <w:pPr>
              <w:pStyle w:val="TableTextCentered"/>
              <w:jc w:val="left"/>
            </w:pPr>
            <w:r>
              <w:t>Author</w:t>
            </w:r>
          </w:p>
        </w:tc>
        <w:tc>
          <w:tcPr>
            <w:tcW w:w="785" w:type="pct"/>
          </w:tcPr>
          <w:p w:rsidR="00646C77" w:rsidRPr="00646C77" w:rsidRDefault="00EE44CC" w:rsidP="00EE44CC">
            <w:pPr>
              <w:pStyle w:val="TableTextCentered"/>
              <w:jc w:val="left"/>
            </w:pPr>
            <w:r>
              <w:t>17-Dec-2013</w:t>
            </w:r>
          </w:p>
        </w:tc>
        <w:tc>
          <w:tcPr>
            <w:tcW w:w="2407" w:type="pct"/>
          </w:tcPr>
          <w:p w:rsidR="00646C77" w:rsidRPr="00646C77" w:rsidRDefault="00EE44CC" w:rsidP="009E5C8E">
            <w:pPr>
              <w:pStyle w:val="TableText"/>
            </w:pPr>
            <w:r>
              <w:t>Addition of STR/PROW and SWR details</w:t>
            </w:r>
          </w:p>
        </w:tc>
      </w:tr>
      <w:tr w:rsidR="00646C77" w:rsidRPr="00646C77" w:rsidTr="005F4832">
        <w:tc>
          <w:tcPr>
            <w:tcW w:w="561" w:type="pct"/>
          </w:tcPr>
          <w:p w:rsidR="00646C77" w:rsidRPr="00646C77" w:rsidRDefault="00EE207A" w:rsidP="00EE207A">
            <w:pPr>
              <w:pStyle w:val="TableTextCentered"/>
              <w:jc w:val="left"/>
            </w:pPr>
            <w:r>
              <w:t>1.8</w:t>
            </w:r>
          </w:p>
        </w:tc>
        <w:tc>
          <w:tcPr>
            <w:tcW w:w="802" w:type="pct"/>
          </w:tcPr>
          <w:p w:rsidR="00646C77" w:rsidRPr="00646C77" w:rsidRDefault="00EE207A" w:rsidP="00EE207A">
            <w:pPr>
              <w:pStyle w:val="TableTextCentered"/>
              <w:jc w:val="left"/>
            </w:pPr>
            <w:r>
              <w:t>Barbara O'Driscoll</w:t>
            </w:r>
          </w:p>
        </w:tc>
        <w:tc>
          <w:tcPr>
            <w:tcW w:w="445" w:type="pct"/>
          </w:tcPr>
          <w:p w:rsidR="00646C77" w:rsidRPr="00646C77" w:rsidRDefault="00EE207A" w:rsidP="00EE207A">
            <w:pPr>
              <w:pStyle w:val="TableTextCentered"/>
              <w:jc w:val="left"/>
            </w:pPr>
            <w:r>
              <w:t>Author</w:t>
            </w:r>
          </w:p>
        </w:tc>
        <w:tc>
          <w:tcPr>
            <w:tcW w:w="785" w:type="pct"/>
          </w:tcPr>
          <w:p w:rsidR="00646C77" w:rsidRPr="00646C77" w:rsidRDefault="00EE207A" w:rsidP="00EE207A">
            <w:pPr>
              <w:pStyle w:val="TableTextCentered"/>
              <w:jc w:val="left"/>
            </w:pPr>
            <w:r>
              <w:t>17-Dec-2013</w:t>
            </w:r>
          </w:p>
        </w:tc>
        <w:tc>
          <w:tcPr>
            <w:tcW w:w="2407" w:type="pct"/>
          </w:tcPr>
          <w:p w:rsidR="00646C77" w:rsidRPr="00646C77" w:rsidRDefault="00EE207A" w:rsidP="009E5C8E">
            <w:pPr>
              <w:pStyle w:val="TableText"/>
            </w:pPr>
            <w:r>
              <w:t>Additions of TMA details</w:t>
            </w:r>
          </w:p>
        </w:tc>
      </w:tr>
      <w:tr w:rsidR="00E909B7" w:rsidRPr="00646C77" w:rsidTr="005F4832">
        <w:tc>
          <w:tcPr>
            <w:tcW w:w="561" w:type="pct"/>
          </w:tcPr>
          <w:p w:rsidR="00E909B7" w:rsidRDefault="00E909B7" w:rsidP="00EE207A">
            <w:pPr>
              <w:pStyle w:val="TableTextCentered"/>
              <w:jc w:val="left"/>
            </w:pPr>
            <w:r>
              <w:t>1.9</w:t>
            </w:r>
          </w:p>
        </w:tc>
        <w:tc>
          <w:tcPr>
            <w:tcW w:w="802" w:type="pct"/>
          </w:tcPr>
          <w:p w:rsidR="00E909B7" w:rsidRDefault="00E909B7" w:rsidP="00EE207A">
            <w:pPr>
              <w:pStyle w:val="TableTextCentered"/>
              <w:jc w:val="left"/>
            </w:pPr>
            <w:r>
              <w:t>Chris Baugh</w:t>
            </w:r>
          </w:p>
        </w:tc>
        <w:tc>
          <w:tcPr>
            <w:tcW w:w="445" w:type="pct"/>
          </w:tcPr>
          <w:p w:rsidR="00E909B7" w:rsidRDefault="00E909B7" w:rsidP="00EE207A">
            <w:pPr>
              <w:pStyle w:val="TableTextCentered"/>
              <w:jc w:val="left"/>
            </w:pPr>
            <w:r>
              <w:t>Author</w:t>
            </w:r>
          </w:p>
        </w:tc>
        <w:tc>
          <w:tcPr>
            <w:tcW w:w="785" w:type="pct"/>
          </w:tcPr>
          <w:p w:rsidR="00E909B7" w:rsidRDefault="00E909B7" w:rsidP="00EE207A">
            <w:pPr>
              <w:pStyle w:val="TableTextCentered"/>
              <w:jc w:val="left"/>
            </w:pPr>
            <w:r>
              <w:t>19-Dec-2013</w:t>
            </w:r>
          </w:p>
        </w:tc>
        <w:tc>
          <w:tcPr>
            <w:tcW w:w="2407" w:type="pct"/>
          </w:tcPr>
          <w:p w:rsidR="00E909B7" w:rsidRDefault="00E909B7" w:rsidP="009E5C8E">
            <w:pPr>
              <w:pStyle w:val="TableText"/>
            </w:pPr>
            <w:r>
              <w:t>Addition of STP</w:t>
            </w: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F94E9E" w:rsidRDefault="006B7C56">
      <w:pPr>
        <w:pStyle w:val="TOC1"/>
        <w:tabs>
          <w:tab w:val="left" w:pos="720"/>
        </w:tabs>
        <w:rPr>
          <w:rFonts w:asciiTheme="minorHAnsi" w:eastAsiaTheme="minorEastAsia" w:hAnsiTheme="minorHAnsi" w:cstheme="minorBidi"/>
          <w:noProof/>
          <w:sz w:val="22"/>
          <w:szCs w:val="22"/>
          <w:lang w:val="en-GB" w:eastAsia="en-GB"/>
        </w:rPr>
      </w:pPr>
      <w:r>
        <w:fldChar w:fldCharType="begin"/>
      </w:r>
      <w:r w:rsidR="00E22356" w:rsidRPr="009E5C8E">
        <w:instrText xml:space="preserve"> TOC  \* MERGEFORMAT </w:instrText>
      </w:r>
      <w:r>
        <w:fldChar w:fldCharType="separate"/>
      </w:r>
      <w:r w:rsidR="00F94E9E">
        <w:rPr>
          <w:noProof/>
        </w:rPr>
        <w:t>1.</w:t>
      </w:r>
      <w:r w:rsidR="00F94E9E">
        <w:rPr>
          <w:rFonts w:asciiTheme="minorHAnsi" w:eastAsiaTheme="minorEastAsia" w:hAnsiTheme="minorHAnsi" w:cstheme="minorBidi"/>
          <w:noProof/>
          <w:sz w:val="22"/>
          <w:szCs w:val="22"/>
          <w:lang w:val="en-GB" w:eastAsia="en-GB"/>
        </w:rPr>
        <w:tab/>
      </w:r>
      <w:r w:rsidR="00F94E9E">
        <w:rPr>
          <w:noProof/>
        </w:rPr>
        <w:t>Document Summary</w:t>
      </w:r>
      <w:r w:rsidR="00F94E9E">
        <w:rPr>
          <w:noProof/>
        </w:rPr>
        <w:tab/>
      </w:r>
      <w:r w:rsidR="00F94E9E">
        <w:rPr>
          <w:noProof/>
        </w:rPr>
        <w:fldChar w:fldCharType="begin"/>
      </w:r>
      <w:r w:rsidR="00F94E9E">
        <w:rPr>
          <w:noProof/>
        </w:rPr>
        <w:instrText xml:space="preserve"> PAGEREF _Toc377738334 \h </w:instrText>
      </w:r>
      <w:r w:rsidR="00F94E9E">
        <w:rPr>
          <w:noProof/>
        </w:rPr>
      </w:r>
      <w:r w:rsidR="00F94E9E">
        <w:rPr>
          <w:noProof/>
        </w:rPr>
        <w:fldChar w:fldCharType="separate"/>
      </w:r>
      <w:r w:rsidR="00F94E9E">
        <w:rPr>
          <w:noProof/>
        </w:rPr>
        <w:t>9</w:t>
      </w:r>
      <w:r w:rsidR="00F94E9E">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1.1</w:t>
      </w:r>
      <w:r>
        <w:rPr>
          <w:rFonts w:asciiTheme="minorHAnsi" w:eastAsiaTheme="minorEastAsia" w:hAnsiTheme="minorHAnsi" w:cstheme="minorBidi"/>
          <w:noProof/>
          <w:sz w:val="22"/>
          <w:szCs w:val="22"/>
          <w:lang w:val="en-GB" w:eastAsia="en-GB"/>
        </w:rPr>
        <w:tab/>
      </w:r>
      <w:r>
        <w:rPr>
          <w:noProof/>
        </w:rPr>
        <w:t>Reference documents</w:t>
      </w:r>
      <w:r>
        <w:rPr>
          <w:noProof/>
        </w:rPr>
        <w:tab/>
      </w:r>
      <w:r>
        <w:rPr>
          <w:noProof/>
        </w:rPr>
        <w:fldChar w:fldCharType="begin"/>
      </w:r>
      <w:r>
        <w:rPr>
          <w:noProof/>
        </w:rPr>
        <w:instrText xml:space="preserve"> PAGEREF _Toc377738335 \h </w:instrText>
      </w:r>
      <w:r>
        <w:rPr>
          <w:noProof/>
        </w:rPr>
      </w:r>
      <w:r>
        <w:rPr>
          <w:noProof/>
        </w:rPr>
        <w:fldChar w:fldCharType="separate"/>
      </w:r>
      <w:r>
        <w:rPr>
          <w:noProof/>
        </w:rPr>
        <w:t>9</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_Toc377738336 \h </w:instrText>
      </w:r>
      <w:r>
        <w:rPr>
          <w:noProof/>
        </w:rPr>
      </w:r>
      <w:r>
        <w:rPr>
          <w:noProof/>
        </w:rPr>
        <w:fldChar w:fldCharType="separate"/>
      </w:r>
      <w:r>
        <w:rPr>
          <w:noProof/>
        </w:rPr>
        <w:t>10</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2.1</w:t>
      </w:r>
      <w:r>
        <w:rPr>
          <w:rFonts w:asciiTheme="minorHAnsi" w:eastAsiaTheme="minorEastAsia" w:hAnsiTheme="minorHAnsi" w:cstheme="minorBidi"/>
          <w:noProof/>
          <w:sz w:val="22"/>
          <w:szCs w:val="22"/>
          <w:lang w:val="en-GB" w:eastAsia="en-GB"/>
        </w:rPr>
        <w:tab/>
      </w:r>
      <w:r>
        <w:rPr>
          <w:noProof/>
        </w:rPr>
        <w:t>Purpose</w:t>
      </w:r>
      <w:r>
        <w:rPr>
          <w:noProof/>
        </w:rPr>
        <w:tab/>
      </w:r>
      <w:r>
        <w:rPr>
          <w:noProof/>
        </w:rPr>
        <w:fldChar w:fldCharType="begin"/>
      </w:r>
      <w:r>
        <w:rPr>
          <w:noProof/>
        </w:rPr>
        <w:instrText xml:space="preserve"> PAGEREF _Toc377738337 \h </w:instrText>
      </w:r>
      <w:r>
        <w:rPr>
          <w:noProof/>
        </w:rPr>
      </w:r>
      <w:r>
        <w:rPr>
          <w:noProof/>
        </w:rPr>
        <w:fldChar w:fldCharType="separate"/>
      </w:r>
      <w:r>
        <w:rPr>
          <w:noProof/>
        </w:rPr>
        <w:t>10</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2.2</w:t>
      </w:r>
      <w:r>
        <w:rPr>
          <w:rFonts w:asciiTheme="minorHAnsi" w:eastAsiaTheme="minorEastAsia" w:hAnsiTheme="minorHAnsi" w:cstheme="minorBidi"/>
          <w:noProof/>
          <w:sz w:val="22"/>
          <w:szCs w:val="22"/>
          <w:lang w:val="en-GB" w:eastAsia="en-GB"/>
        </w:rPr>
        <w:tab/>
      </w:r>
      <w:r>
        <w:rPr>
          <w:noProof/>
        </w:rPr>
        <w:t>Products Covered by this Guide</w:t>
      </w:r>
      <w:r>
        <w:rPr>
          <w:noProof/>
        </w:rPr>
        <w:tab/>
      </w:r>
      <w:r>
        <w:rPr>
          <w:noProof/>
        </w:rPr>
        <w:fldChar w:fldCharType="begin"/>
      </w:r>
      <w:r>
        <w:rPr>
          <w:noProof/>
        </w:rPr>
        <w:instrText xml:space="preserve"> PAGEREF _Toc377738338 \h </w:instrText>
      </w:r>
      <w:r>
        <w:rPr>
          <w:noProof/>
        </w:rPr>
      </w:r>
      <w:r>
        <w:rPr>
          <w:noProof/>
        </w:rPr>
        <w:fldChar w:fldCharType="separate"/>
      </w:r>
      <w:r>
        <w:rPr>
          <w:noProof/>
        </w:rPr>
        <w:t>10</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2.3</w:t>
      </w:r>
      <w:r>
        <w:rPr>
          <w:rFonts w:asciiTheme="minorHAnsi" w:eastAsiaTheme="minorEastAsia" w:hAnsiTheme="minorHAnsi" w:cstheme="minorBidi"/>
          <w:noProof/>
          <w:sz w:val="22"/>
          <w:szCs w:val="22"/>
          <w:lang w:val="en-GB" w:eastAsia="en-GB"/>
        </w:rPr>
        <w:tab/>
      </w:r>
      <w:r>
        <w:rPr>
          <w:noProof/>
        </w:rPr>
        <w:t>Pre-Requisites to Installation/Upgrade</w:t>
      </w:r>
      <w:r>
        <w:rPr>
          <w:noProof/>
        </w:rPr>
        <w:tab/>
      </w:r>
      <w:r>
        <w:rPr>
          <w:noProof/>
        </w:rPr>
        <w:fldChar w:fldCharType="begin"/>
      </w:r>
      <w:r>
        <w:rPr>
          <w:noProof/>
        </w:rPr>
        <w:instrText xml:space="preserve"> PAGEREF _Toc377738339 \h </w:instrText>
      </w:r>
      <w:r>
        <w:rPr>
          <w:noProof/>
        </w:rPr>
      </w:r>
      <w:r>
        <w:rPr>
          <w:noProof/>
        </w:rPr>
        <w:fldChar w:fldCharType="separate"/>
      </w:r>
      <w:r>
        <w:rPr>
          <w:noProof/>
        </w:rPr>
        <w:t>11</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2.4</w:t>
      </w:r>
      <w:r>
        <w:rPr>
          <w:rFonts w:asciiTheme="minorHAnsi" w:eastAsiaTheme="minorEastAsia" w:hAnsiTheme="minorHAnsi" w:cstheme="minorBidi"/>
          <w:noProof/>
          <w:sz w:val="22"/>
          <w:szCs w:val="22"/>
          <w:lang w:val="en-GB" w:eastAsia="en-GB"/>
        </w:rPr>
        <w:tab/>
      </w:r>
      <w:r>
        <w:rPr>
          <w:noProof/>
        </w:rPr>
        <w:t>Release Software Component 4.7.0.0 Versions</w:t>
      </w:r>
      <w:r>
        <w:rPr>
          <w:noProof/>
        </w:rPr>
        <w:tab/>
      </w:r>
      <w:r>
        <w:rPr>
          <w:noProof/>
        </w:rPr>
        <w:fldChar w:fldCharType="begin"/>
      </w:r>
      <w:r>
        <w:rPr>
          <w:noProof/>
        </w:rPr>
        <w:instrText xml:space="preserve"> PAGEREF _Toc377738340 \h </w:instrText>
      </w:r>
      <w:r>
        <w:rPr>
          <w:noProof/>
        </w:rPr>
      </w:r>
      <w:r>
        <w:rPr>
          <w:noProof/>
        </w:rPr>
        <w:fldChar w:fldCharType="separate"/>
      </w:r>
      <w:r>
        <w:rPr>
          <w:noProof/>
        </w:rPr>
        <w:t>12</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2.5</w:t>
      </w:r>
      <w:r>
        <w:rPr>
          <w:rFonts w:asciiTheme="minorHAnsi" w:eastAsiaTheme="minorEastAsia" w:hAnsiTheme="minorHAnsi" w:cstheme="minorBidi"/>
          <w:noProof/>
          <w:sz w:val="22"/>
          <w:szCs w:val="22"/>
          <w:lang w:val="en-GB" w:eastAsia="en-GB"/>
        </w:rPr>
        <w:tab/>
      </w:r>
      <w:r>
        <w:rPr>
          <w:noProof/>
        </w:rPr>
        <w:t>Oracle Weblogic Server Configuration (Install and Upgrade)</w:t>
      </w:r>
      <w:r>
        <w:rPr>
          <w:noProof/>
        </w:rPr>
        <w:tab/>
      </w:r>
      <w:r>
        <w:rPr>
          <w:noProof/>
        </w:rPr>
        <w:fldChar w:fldCharType="begin"/>
      </w:r>
      <w:r>
        <w:rPr>
          <w:noProof/>
        </w:rPr>
        <w:instrText xml:space="preserve"> PAGEREF _Toc377738341 \h </w:instrText>
      </w:r>
      <w:r>
        <w:rPr>
          <w:noProof/>
        </w:rPr>
      </w:r>
      <w:r>
        <w:rPr>
          <w:noProof/>
        </w:rPr>
        <w:fldChar w:fldCharType="separate"/>
      </w:r>
      <w:r>
        <w:rPr>
          <w:noProof/>
        </w:rPr>
        <w:t>13</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2.5.1</w:t>
      </w:r>
      <w:r>
        <w:rPr>
          <w:rFonts w:asciiTheme="minorHAnsi" w:eastAsiaTheme="minorEastAsia" w:hAnsiTheme="minorHAnsi" w:cstheme="minorBidi"/>
          <w:noProof/>
          <w:sz w:val="22"/>
          <w:szCs w:val="22"/>
          <w:lang w:val="en-GB" w:eastAsia="en-GB"/>
        </w:rPr>
        <w:tab/>
      </w:r>
      <w:r>
        <w:rPr>
          <w:noProof/>
        </w:rPr>
        <w:t>Deployment of forms and webutil Jar files</w:t>
      </w:r>
      <w:r>
        <w:rPr>
          <w:noProof/>
        </w:rPr>
        <w:tab/>
      </w:r>
      <w:r>
        <w:rPr>
          <w:noProof/>
        </w:rPr>
        <w:fldChar w:fldCharType="begin"/>
      </w:r>
      <w:r>
        <w:rPr>
          <w:noProof/>
        </w:rPr>
        <w:instrText xml:space="preserve"> PAGEREF _Toc377738342 \h </w:instrText>
      </w:r>
      <w:r>
        <w:rPr>
          <w:noProof/>
        </w:rPr>
      </w:r>
      <w:r>
        <w:rPr>
          <w:noProof/>
        </w:rPr>
        <w:fldChar w:fldCharType="separate"/>
      </w:r>
      <w:r>
        <w:rPr>
          <w:noProof/>
        </w:rPr>
        <w:t>14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2.5.2</w:t>
      </w:r>
      <w:r>
        <w:rPr>
          <w:rFonts w:asciiTheme="minorHAnsi" w:eastAsiaTheme="minorEastAsia" w:hAnsiTheme="minorHAnsi" w:cstheme="minorBidi"/>
          <w:noProof/>
          <w:sz w:val="22"/>
          <w:szCs w:val="22"/>
          <w:lang w:val="en-GB" w:eastAsia="en-GB"/>
        </w:rPr>
        <w:tab/>
      </w:r>
      <w:r>
        <w:rPr>
          <w:noProof/>
        </w:rPr>
        <w:t>Edit webutiljpi.htm</w:t>
      </w:r>
      <w:r>
        <w:rPr>
          <w:noProof/>
        </w:rPr>
        <w:tab/>
      </w:r>
      <w:r>
        <w:rPr>
          <w:noProof/>
        </w:rPr>
        <w:fldChar w:fldCharType="begin"/>
      </w:r>
      <w:r>
        <w:rPr>
          <w:noProof/>
        </w:rPr>
        <w:instrText xml:space="preserve"> PAGEREF _Toc377738343 \h </w:instrText>
      </w:r>
      <w:r>
        <w:rPr>
          <w:noProof/>
        </w:rPr>
      </w:r>
      <w:r>
        <w:rPr>
          <w:noProof/>
        </w:rPr>
        <w:fldChar w:fldCharType="separate"/>
      </w:r>
      <w:r>
        <w:rPr>
          <w:noProof/>
        </w:rPr>
        <w:t>15</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2.5.3</w:t>
      </w:r>
      <w:r>
        <w:rPr>
          <w:rFonts w:asciiTheme="minorHAnsi" w:eastAsiaTheme="minorEastAsia" w:hAnsiTheme="minorHAnsi" w:cstheme="minorBidi"/>
          <w:noProof/>
          <w:sz w:val="22"/>
          <w:szCs w:val="22"/>
          <w:lang w:val="en-GB" w:eastAsia="en-GB"/>
        </w:rPr>
        <w:tab/>
      </w:r>
      <w:r>
        <w:rPr>
          <w:noProof/>
        </w:rPr>
        <w:t>Configure the Forms Service to use WebUtil</w:t>
      </w:r>
      <w:r>
        <w:rPr>
          <w:noProof/>
        </w:rPr>
        <w:tab/>
      </w:r>
      <w:r>
        <w:rPr>
          <w:noProof/>
        </w:rPr>
        <w:fldChar w:fldCharType="begin"/>
      </w:r>
      <w:r>
        <w:rPr>
          <w:noProof/>
        </w:rPr>
        <w:instrText xml:space="preserve"> PAGEREF _Toc377738344 \h </w:instrText>
      </w:r>
      <w:r>
        <w:rPr>
          <w:noProof/>
        </w:rPr>
      </w:r>
      <w:r>
        <w:rPr>
          <w:noProof/>
        </w:rPr>
        <w:fldChar w:fldCharType="separate"/>
      </w:r>
      <w:r>
        <w:rPr>
          <w:noProof/>
        </w:rPr>
        <w:t>17</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2.5.4</w:t>
      </w:r>
      <w:r>
        <w:rPr>
          <w:rFonts w:asciiTheme="minorHAnsi" w:eastAsiaTheme="minorEastAsia" w:hAnsiTheme="minorHAnsi" w:cstheme="minorBidi"/>
          <w:noProof/>
          <w:sz w:val="22"/>
          <w:szCs w:val="22"/>
          <w:lang w:val="en-GB" w:eastAsia="en-GB"/>
        </w:rPr>
        <w:tab/>
      </w:r>
      <w:r>
        <w:rPr>
          <w:noProof/>
        </w:rPr>
        <w:t>Configure the WebUtil</w:t>
      </w:r>
      <w:r>
        <w:rPr>
          <w:noProof/>
        </w:rPr>
        <w:tab/>
      </w:r>
      <w:r>
        <w:rPr>
          <w:noProof/>
        </w:rPr>
        <w:fldChar w:fldCharType="begin"/>
      </w:r>
      <w:r>
        <w:rPr>
          <w:noProof/>
        </w:rPr>
        <w:instrText xml:space="preserve"> PAGEREF _Toc377738345 \h </w:instrText>
      </w:r>
      <w:r>
        <w:rPr>
          <w:noProof/>
        </w:rPr>
      </w:r>
      <w:r>
        <w:rPr>
          <w:noProof/>
        </w:rPr>
        <w:fldChar w:fldCharType="separate"/>
      </w:r>
      <w:r>
        <w:rPr>
          <w:noProof/>
        </w:rPr>
        <w:t>19</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2.5.5</w:t>
      </w:r>
      <w:r>
        <w:rPr>
          <w:rFonts w:asciiTheme="minorHAnsi" w:eastAsiaTheme="minorEastAsia" w:hAnsiTheme="minorHAnsi" w:cstheme="minorBidi"/>
          <w:noProof/>
          <w:sz w:val="22"/>
          <w:szCs w:val="22"/>
          <w:lang w:val="en-GB" w:eastAsia="en-GB"/>
        </w:rPr>
        <w:tab/>
      </w:r>
      <w:r>
        <w:rPr>
          <w:noProof/>
        </w:rPr>
        <w:t>Forms startup</w:t>
      </w:r>
      <w:r>
        <w:rPr>
          <w:noProof/>
        </w:rPr>
        <w:tab/>
      </w:r>
      <w:r>
        <w:rPr>
          <w:noProof/>
        </w:rPr>
        <w:fldChar w:fldCharType="begin"/>
      </w:r>
      <w:r>
        <w:rPr>
          <w:noProof/>
        </w:rPr>
        <w:instrText xml:space="preserve"> PAGEREF _Toc377738346 \h </w:instrText>
      </w:r>
      <w:r>
        <w:rPr>
          <w:noProof/>
        </w:rPr>
      </w:r>
      <w:r>
        <w:rPr>
          <w:noProof/>
        </w:rPr>
        <w:fldChar w:fldCharType="separate"/>
      </w:r>
      <w:r>
        <w:rPr>
          <w:noProof/>
        </w:rPr>
        <w:t>20</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Accidents Manager</w:t>
      </w:r>
      <w:r>
        <w:rPr>
          <w:noProof/>
        </w:rPr>
        <w:tab/>
      </w:r>
      <w:r>
        <w:rPr>
          <w:noProof/>
        </w:rPr>
        <w:fldChar w:fldCharType="begin"/>
      </w:r>
      <w:r>
        <w:rPr>
          <w:noProof/>
        </w:rPr>
        <w:instrText xml:space="preserve"> PAGEREF _Toc377738347 \h </w:instrText>
      </w:r>
      <w:r>
        <w:rPr>
          <w:noProof/>
        </w:rPr>
      </w:r>
      <w:r>
        <w:rPr>
          <w:noProof/>
        </w:rPr>
        <w:fldChar w:fldCharType="separate"/>
      </w:r>
      <w:r>
        <w:rPr>
          <w:noProof/>
        </w:rPr>
        <w:t>21</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3.1</w:t>
      </w:r>
      <w:r>
        <w:rPr>
          <w:rFonts w:asciiTheme="minorHAnsi" w:eastAsiaTheme="minorEastAsia" w:hAnsiTheme="minorHAnsi" w:cstheme="minorBidi"/>
          <w:noProof/>
          <w:sz w:val="22"/>
          <w:szCs w:val="22"/>
          <w:lang w:val="en-GB" w:eastAsia="en-GB"/>
        </w:rPr>
        <w:tab/>
      </w:r>
      <w:r>
        <w:rPr>
          <w:noProof/>
        </w:rPr>
        <w:t>Implementation of the Accidents Manager Software files</w:t>
      </w:r>
      <w:r>
        <w:rPr>
          <w:noProof/>
        </w:rPr>
        <w:tab/>
      </w:r>
      <w:r>
        <w:rPr>
          <w:noProof/>
        </w:rPr>
        <w:fldChar w:fldCharType="begin"/>
      </w:r>
      <w:r>
        <w:rPr>
          <w:noProof/>
        </w:rPr>
        <w:instrText xml:space="preserve"> PAGEREF _Toc377738348 \h </w:instrText>
      </w:r>
      <w:r>
        <w:rPr>
          <w:noProof/>
        </w:rPr>
      </w:r>
      <w:r>
        <w:rPr>
          <w:noProof/>
        </w:rPr>
        <w:fldChar w:fldCharType="separate"/>
      </w:r>
      <w:r>
        <w:rPr>
          <w:noProof/>
        </w:rPr>
        <w:t>21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3.1.1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_Toc377738349 \h </w:instrText>
      </w:r>
      <w:r>
        <w:rPr>
          <w:noProof/>
        </w:rPr>
      </w:r>
      <w:r>
        <w:rPr>
          <w:noProof/>
        </w:rPr>
        <w:fldChar w:fldCharType="separate"/>
      </w:r>
      <w:r>
        <w:rPr>
          <w:noProof/>
        </w:rPr>
        <w:t>21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3.1.2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_Toc377738350 \h </w:instrText>
      </w:r>
      <w:r>
        <w:rPr>
          <w:noProof/>
        </w:rPr>
      </w:r>
      <w:r>
        <w:rPr>
          <w:noProof/>
        </w:rPr>
        <w:fldChar w:fldCharType="separate"/>
      </w:r>
      <w:r>
        <w:rPr>
          <w:noProof/>
        </w:rPr>
        <w:t>21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3.1.3</w:t>
      </w:r>
      <w:r>
        <w:rPr>
          <w:rFonts w:asciiTheme="minorHAnsi" w:eastAsiaTheme="minorEastAsia" w:hAnsiTheme="minorHAnsi" w:cstheme="minorBidi"/>
          <w:noProof/>
          <w:sz w:val="22"/>
          <w:szCs w:val="22"/>
          <w:lang w:val="en-GB" w:eastAsia="en-GB"/>
        </w:rPr>
        <w:tab/>
      </w:r>
      <w:r>
        <w:rPr>
          <w:noProof/>
        </w:rPr>
        <w:t>Installation of Accidents Manager</w:t>
      </w:r>
      <w:r>
        <w:rPr>
          <w:noProof/>
        </w:rPr>
        <w:tab/>
      </w:r>
      <w:r>
        <w:rPr>
          <w:noProof/>
        </w:rPr>
        <w:fldChar w:fldCharType="begin"/>
      </w:r>
      <w:r>
        <w:rPr>
          <w:noProof/>
        </w:rPr>
        <w:instrText xml:space="preserve"> PAGEREF _Toc377738351 \h </w:instrText>
      </w:r>
      <w:r>
        <w:rPr>
          <w:noProof/>
        </w:rPr>
      </w:r>
      <w:r>
        <w:rPr>
          <w:noProof/>
        </w:rPr>
        <w:fldChar w:fldCharType="separate"/>
      </w:r>
      <w:r>
        <w:rPr>
          <w:noProof/>
        </w:rPr>
        <w:t>22</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3.1.4</w:t>
      </w:r>
      <w:r>
        <w:rPr>
          <w:rFonts w:asciiTheme="minorHAnsi" w:eastAsiaTheme="minorEastAsia" w:hAnsiTheme="minorHAnsi" w:cstheme="minorBidi"/>
          <w:noProof/>
          <w:sz w:val="22"/>
          <w:szCs w:val="22"/>
          <w:lang w:val="en-GB" w:eastAsia="en-GB"/>
        </w:rPr>
        <w:tab/>
      </w:r>
      <w:r>
        <w:rPr>
          <w:noProof/>
        </w:rPr>
        <w:t>Upgrade of Accidents Manager</w:t>
      </w:r>
      <w:r>
        <w:rPr>
          <w:noProof/>
        </w:rPr>
        <w:tab/>
      </w:r>
      <w:r>
        <w:rPr>
          <w:noProof/>
        </w:rPr>
        <w:fldChar w:fldCharType="begin"/>
      </w:r>
      <w:r>
        <w:rPr>
          <w:noProof/>
        </w:rPr>
        <w:instrText xml:space="preserve"> PAGEREF _Toc377738352 \h </w:instrText>
      </w:r>
      <w:r>
        <w:rPr>
          <w:noProof/>
        </w:rPr>
      </w:r>
      <w:r>
        <w:rPr>
          <w:noProof/>
        </w:rPr>
        <w:fldChar w:fldCharType="separate"/>
      </w:r>
      <w:r>
        <w:rPr>
          <w:noProof/>
        </w:rPr>
        <w:t>23</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3.1.5</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_Toc377738353 \h </w:instrText>
      </w:r>
      <w:r>
        <w:rPr>
          <w:noProof/>
        </w:rPr>
      </w:r>
      <w:r>
        <w:rPr>
          <w:noProof/>
        </w:rPr>
        <w:fldChar w:fldCharType="separate"/>
      </w:r>
      <w:r>
        <w:rPr>
          <w:noProof/>
        </w:rPr>
        <w:t>23</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3.1.6</w:t>
      </w:r>
      <w:r>
        <w:rPr>
          <w:rFonts w:asciiTheme="minorHAnsi" w:eastAsiaTheme="minorEastAsia" w:hAnsiTheme="minorHAnsi" w:cstheme="minorBidi"/>
          <w:noProof/>
          <w:sz w:val="22"/>
          <w:szCs w:val="22"/>
          <w:lang w:val="en-GB" w:eastAsia="en-GB"/>
        </w:rPr>
        <w:tab/>
      </w:r>
      <w:r>
        <w:rPr>
          <w:noProof/>
        </w:rPr>
        <w:t>Post Install/Upgrade Tasks</w:t>
      </w:r>
      <w:r>
        <w:rPr>
          <w:noProof/>
        </w:rPr>
        <w:tab/>
      </w:r>
      <w:r>
        <w:rPr>
          <w:noProof/>
        </w:rPr>
        <w:fldChar w:fldCharType="begin"/>
      </w:r>
      <w:r>
        <w:rPr>
          <w:noProof/>
        </w:rPr>
        <w:instrText xml:space="preserve"> PAGEREF _Toc377738354 \h </w:instrText>
      </w:r>
      <w:r>
        <w:rPr>
          <w:noProof/>
        </w:rPr>
      </w:r>
      <w:r>
        <w:rPr>
          <w:noProof/>
        </w:rPr>
        <w:fldChar w:fldCharType="separate"/>
      </w:r>
      <w:r>
        <w:rPr>
          <w:noProof/>
        </w:rPr>
        <w:t>24</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Network Manager</w:t>
      </w:r>
      <w:r>
        <w:rPr>
          <w:noProof/>
        </w:rPr>
        <w:tab/>
      </w:r>
      <w:r>
        <w:rPr>
          <w:noProof/>
        </w:rPr>
        <w:fldChar w:fldCharType="begin"/>
      </w:r>
      <w:r>
        <w:rPr>
          <w:noProof/>
        </w:rPr>
        <w:instrText xml:space="preserve"> PAGEREF _Toc377738355 \h </w:instrText>
      </w:r>
      <w:r>
        <w:rPr>
          <w:noProof/>
        </w:rPr>
      </w:r>
      <w:r>
        <w:rPr>
          <w:noProof/>
        </w:rPr>
        <w:fldChar w:fldCharType="separate"/>
      </w:r>
      <w:r>
        <w:rPr>
          <w:noProof/>
        </w:rPr>
        <w:t>24</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4.1</w:t>
      </w:r>
      <w:r>
        <w:rPr>
          <w:rFonts w:asciiTheme="minorHAnsi" w:eastAsiaTheme="minorEastAsia" w:hAnsiTheme="minorHAnsi" w:cstheme="minorBidi"/>
          <w:noProof/>
          <w:sz w:val="22"/>
          <w:szCs w:val="22"/>
          <w:lang w:val="en-GB" w:eastAsia="en-GB"/>
        </w:rPr>
        <w:tab/>
      </w:r>
      <w:r>
        <w:rPr>
          <w:noProof/>
        </w:rPr>
        <w:t>Installation of the Network Manager Software files</w:t>
      </w:r>
      <w:r>
        <w:rPr>
          <w:noProof/>
        </w:rPr>
        <w:tab/>
      </w:r>
      <w:r>
        <w:rPr>
          <w:noProof/>
        </w:rPr>
        <w:fldChar w:fldCharType="begin"/>
      </w:r>
      <w:r>
        <w:rPr>
          <w:noProof/>
        </w:rPr>
        <w:instrText xml:space="preserve"> PAGEREF _Toc377738356 \h </w:instrText>
      </w:r>
      <w:r>
        <w:rPr>
          <w:noProof/>
        </w:rPr>
      </w:r>
      <w:r>
        <w:rPr>
          <w:noProof/>
        </w:rPr>
        <w:fldChar w:fldCharType="separate"/>
      </w:r>
      <w:r>
        <w:rPr>
          <w:noProof/>
        </w:rPr>
        <w:t>24</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4.2</w:t>
      </w:r>
      <w:r>
        <w:rPr>
          <w:rFonts w:asciiTheme="minorHAnsi" w:eastAsiaTheme="minorEastAsia" w:hAnsiTheme="minorHAnsi" w:cstheme="minorBidi"/>
          <w:noProof/>
          <w:sz w:val="22"/>
          <w:szCs w:val="22"/>
          <w:lang w:val="en-GB" w:eastAsia="en-GB"/>
        </w:rPr>
        <w:tab/>
      </w:r>
      <w:r>
        <w:rPr>
          <w:noProof/>
        </w:rPr>
        <w:t>Highways Owner Account (Install Only)</w:t>
      </w:r>
      <w:r>
        <w:rPr>
          <w:noProof/>
        </w:rPr>
        <w:tab/>
      </w:r>
      <w:r>
        <w:rPr>
          <w:noProof/>
        </w:rPr>
        <w:fldChar w:fldCharType="begin"/>
      </w:r>
      <w:r>
        <w:rPr>
          <w:noProof/>
        </w:rPr>
        <w:instrText xml:space="preserve"> PAGEREF _Toc377738357 \h </w:instrText>
      </w:r>
      <w:r>
        <w:rPr>
          <w:noProof/>
        </w:rPr>
      </w:r>
      <w:r>
        <w:rPr>
          <w:noProof/>
        </w:rPr>
        <w:fldChar w:fldCharType="separate"/>
      </w:r>
      <w:r>
        <w:rPr>
          <w:noProof/>
        </w:rPr>
        <w:t>24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_Toc377738358 \h </w:instrText>
      </w:r>
      <w:r>
        <w:rPr>
          <w:noProof/>
        </w:rPr>
      </w:r>
      <w:r>
        <w:rPr>
          <w:noProof/>
        </w:rPr>
        <w:fldChar w:fldCharType="separate"/>
      </w:r>
      <w:r>
        <w:rPr>
          <w:noProof/>
        </w:rPr>
        <w:t>24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4.2.2</w:t>
      </w:r>
      <w:r>
        <w:rPr>
          <w:rFonts w:asciiTheme="minorHAnsi" w:eastAsiaTheme="minorEastAsia" w:hAnsiTheme="minorHAnsi" w:cstheme="minorBidi"/>
          <w:noProof/>
          <w:sz w:val="22"/>
          <w:szCs w:val="22"/>
          <w:lang w:val="en-GB" w:eastAsia="en-GB"/>
        </w:rPr>
        <w:tab/>
      </w:r>
      <w:r>
        <w:rPr>
          <w:noProof/>
        </w:rPr>
        <w:t>Product Run-time Environment</w:t>
      </w:r>
      <w:r>
        <w:rPr>
          <w:noProof/>
        </w:rPr>
        <w:tab/>
      </w:r>
      <w:r>
        <w:rPr>
          <w:noProof/>
        </w:rPr>
        <w:fldChar w:fldCharType="begin"/>
      </w:r>
      <w:r>
        <w:rPr>
          <w:noProof/>
        </w:rPr>
        <w:instrText xml:space="preserve"> PAGEREF _Toc377738359 \h </w:instrText>
      </w:r>
      <w:r>
        <w:rPr>
          <w:noProof/>
        </w:rPr>
      </w:r>
      <w:r>
        <w:rPr>
          <w:noProof/>
        </w:rPr>
        <w:fldChar w:fldCharType="separate"/>
      </w:r>
      <w:r>
        <w:rPr>
          <w:noProof/>
        </w:rPr>
        <w:t>25</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4.2.3</w:t>
      </w:r>
      <w:r>
        <w:rPr>
          <w:rFonts w:asciiTheme="minorHAnsi" w:eastAsiaTheme="minorEastAsia" w:hAnsiTheme="minorHAnsi" w:cstheme="minorBidi"/>
          <w:noProof/>
          <w:sz w:val="22"/>
          <w:szCs w:val="22"/>
          <w:lang w:val="en-GB" w:eastAsia="en-GB"/>
        </w:rPr>
        <w:tab/>
      </w:r>
      <w:r>
        <w:rPr>
          <w:noProof/>
        </w:rPr>
        <w:t>Creation of a Highways Owner</w:t>
      </w:r>
      <w:r>
        <w:rPr>
          <w:noProof/>
        </w:rPr>
        <w:tab/>
      </w:r>
      <w:r>
        <w:rPr>
          <w:noProof/>
        </w:rPr>
        <w:fldChar w:fldCharType="begin"/>
      </w:r>
      <w:r>
        <w:rPr>
          <w:noProof/>
        </w:rPr>
        <w:instrText xml:space="preserve"> PAGEREF _Toc377738360 \h </w:instrText>
      </w:r>
      <w:r>
        <w:rPr>
          <w:noProof/>
        </w:rPr>
      </w:r>
      <w:r>
        <w:rPr>
          <w:noProof/>
        </w:rPr>
        <w:fldChar w:fldCharType="separate"/>
      </w:r>
      <w:r>
        <w:rPr>
          <w:noProof/>
        </w:rPr>
        <w:t>25</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4.2.3.1</w:t>
      </w:r>
      <w:r>
        <w:rPr>
          <w:rFonts w:asciiTheme="minorHAnsi" w:eastAsiaTheme="minorEastAsia" w:hAnsiTheme="minorHAnsi" w:cstheme="minorBidi"/>
          <w:noProof/>
          <w:sz w:val="22"/>
          <w:szCs w:val="22"/>
          <w:lang w:val="en-GB" w:eastAsia="en-GB"/>
        </w:rPr>
        <w:tab/>
      </w:r>
      <w:r>
        <w:rPr>
          <w:noProof/>
        </w:rPr>
        <w:t>Tablespace Requirements</w:t>
      </w:r>
      <w:r>
        <w:rPr>
          <w:noProof/>
        </w:rPr>
        <w:tab/>
      </w:r>
      <w:r>
        <w:rPr>
          <w:noProof/>
        </w:rPr>
        <w:fldChar w:fldCharType="begin"/>
      </w:r>
      <w:r>
        <w:rPr>
          <w:noProof/>
        </w:rPr>
        <w:instrText xml:space="preserve"> PAGEREF _Toc377738361 \h </w:instrText>
      </w:r>
      <w:r>
        <w:rPr>
          <w:noProof/>
        </w:rPr>
      </w:r>
      <w:r>
        <w:rPr>
          <w:noProof/>
        </w:rPr>
        <w:fldChar w:fldCharType="separate"/>
      </w:r>
      <w:r>
        <w:rPr>
          <w:noProof/>
        </w:rPr>
        <w:t>25</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4.2.3.2</w:t>
      </w:r>
      <w:r>
        <w:rPr>
          <w:rFonts w:asciiTheme="minorHAnsi" w:eastAsiaTheme="minorEastAsia" w:hAnsiTheme="minorHAnsi" w:cstheme="minorBidi"/>
          <w:noProof/>
          <w:sz w:val="22"/>
          <w:szCs w:val="22"/>
          <w:lang w:val="en-GB" w:eastAsia="en-GB"/>
        </w:rPr>
        <w:tab/>
      </w:r>
      <w:r>
        <w:rPr>
          <w:noProof/>
        </w:rPr>
        <w:t>Data Dictionary Privileges</w:t>
      </w:r>
      <w:r>
        <w:rPr>
          <w:noProof/>
        </w:rPr>
        <w:tab/>
      </w:r>
      <w:r>
        <w:rPr>
          <w:noProof/>
        </w:rPr>
        <w:fldChar w:fldCharType="begin"/>
      </w:r>
      <w:r>
        <w:rPr>
          <w:noProof/>
        </w:rPr>
        <w:instrText xml:space="preserve"> PAGEREF _Toc377738362 \h </w:instrText>
      </w:r>
      <w:r>
        <w:rPr>
          <w:noProof/>
        </w:rPr>
      </w:r>
      <w:r>
        <w:rPr>
          <w:noProof/>
        </w:rPr>
        <w:fldChar w:fldCharType="separate"/>
      </w:r>
      <w:r>
        <w:rPr>
          <w:noProof/>
        </w:rPr>
        <w:t>25</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4.2.3.3</w:t>
      </w:r>
      <w:r>
        <w:rPr>
          <w:rFonts w:asciiTheme="minorHAnsi" w:eastAsiaTheme="minorEastAsia" w:hAnsiTheme="minorHAnsi" w:cstheme="minorBidi"/>
          <w:noProof/>
          <w:sz w:val="22"/>
          <w:szCs w:val="22"/>
          <w:lang w:val="en-GB" w:eastAsia="en-GB"/>
        </w:rPr>
        <w:tab/>
      </w:r>
      <w:r>
        <w:rPr>
          <w:noProof/>
        </w:rPr>
        <w:t>The higowner script</w:t>
      </w:r>
      <w:r>
        <w:rPr>
          <w:noProof/>
        </w:rPr>
        <w:tab/>
      </w:r>
      <w:r>
        <w:rPr>
          <w:noProof/>
        </w:rPr>
        <w:fldChar w:fldCharType="begin"/>
      </w:r>
      <w:r>
        <w:rPr>
          <w:noProof/>
        </w:rPr>
        <w:instrText xml:space="preserve"> PAGEREF _Toc377738363 \h </w:instrText>
      </w:r>
      <w:r>
        <w:rPr>
          <w:noProof/>
        </w:rPr>
      </w:r>
      <w:r>
        <w:rPr>
          <w:noProof/>
        </w:rPr>
        <w:fldChar w:fldCharType="separate"/>
      </w:r>
      <w:r>
        <w:rPr>
          <w:noProof/>
        </w:rPr>
        <w:t>26</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4.3</w:t>
      </w:r>
      <w:r>
        <w:rPr>
          <w:rFonts w:asciiTheme="minorHAnsi" w:eastAsiaTheme="minorEastAsia" w:hAnsiTheme="minorHAnsi" w:cstheme="minorBidi"/>
          <w:noProof/>
          <w:sz w:val="22"/>
          <w:szCs w:val="22"/>
          <w:lang w:val="en-GB" w:eastAsia="en-GB"/>
        </w:rPr>
        <w:tab/>
      </w:r>
      <w:r>
        <w:rPr>
          <w:noProof/>
        </w:rPr>
        <w:t>Network Manager Install/Upgrade</w:t>
      </w:r>
      <w:r>
        <w:rPr>
          <w:noProof/>
        </w:rPr>
        <w:tab/>
      </w:r>
      <w:r>
        <w:rPr>
          <w:noProof/>
        </w:rPr>
        <w:fldChar w:fldCharType="begin"/>
      </w:r>
      <w:r>
        <w:rPr>
          <w:noProof/>
        </w:rPr>
        <w:instrText xml:space="preserve"> PAGEREF _Toc377738364 \h </w:instrText>
      </w:r>
      <w:r>
        <w:rPr>
          <w:noProof/>
        </w:rPr>
      </w:r>
      <w:r>
        <w:rPr>
          <w:noProof/>
        </w:rPr>
        <w:fldChar w:fldCharType="separate"/>
      </w:r>
      <w:r>
        <w:rPr>
          <w:noProof/>
        </w:rPr>
        <w:t>28</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4.3.1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_Toc377738365 \h </w:instrText>
      </w:r>
      <w:r>
        <w:rPr>
          <w:noProof/>
        </w:rPr>
      </w:r>
      <w:r>
        <w:rPr>
          <w:noProof/>
        </w:rPr>
        <w:fldChar w:fldCharType="separate"/>
      </w:r>
      <w:r>
        <w:rPr>
          <w:noProof/>
        </w:rPr>
        <w:t>28</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4.3.2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_Toc377738366 \h </w:instrText>
      </w:r>
      <w:r>
        <w:rPr>
          <w:noProof/>
        </w:rPr>
      </w:r>
      <w:r>
        <w:rPr>
          <w:noProof/>
        </w:rPr>
        <w:fldChar w:fldCharType="separate"/>
      </w:r>
      <w:r>
        <w:rPr>
          <w:noProof/>
        </w:rPr>
        <w:t>28</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4.3.3</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_Toc377738367 \h </w:instrText>
      </w:r>
      <w:r>
        <w:rPr>
          <w:noProof/>
        </w:rPr>
      </w:r>
      <w:r>
        <w:rPr>
          <w:noProof/>
        </w:rPr>
        <w:fldChar w:fldCharType="separate"/>
      </w:r>
      <w:r>
        <w:rPr>
          <w:noProof/>
        </w:rPr>
        <w:t>29</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4.3.3.1</w:t>
      </w:r>
      <w:r>
        <w:rPr>
          <w:rFonts w:asciiTheme="minorHAnsi" w:eastAsiaTheme="minorEastAsia" w:hAnsiTheme="minorHAnsi" w:cstheme="minorBidi"/>
          <w:noProof/>
          <w:sz w:val="22"/>
          <w:szCs w:val="22"/>
          <w:lang w:val="en-GB" w:eastAsia="en-GB"/>
        </w:rPr>
        <w:tab/>
      </w:r>
      <w:r>
        <w:rPr>
          <w:noProof/>
        </w:rPr>
        <w:t>Core User and Objects</w:t>
      </w:r>
      <w:r>
        <w:rPr>
          <w:noProof/>
        </w:rPr>
        <w:tab/>
      </w:r>
      <w:r>
        <w:rPr>
          <w:noProof/>
        </w:rPr>
        <w:fldChar w:fldCharType="begin"/>
      </w:r>
      <w:r>
        <w:rPr>
          <w:noProof/>
        </w:rPr>
        <w:instrText xml:space="preserve"> PAGEREF _Toc377738368 \h </w:instrText>
      </w:r>
      <w:r>
        <w:rPr>
          <w:noProof/>
        </w:rPr>
      </w:r>
      <w:r>
        <w:rPr>
          <w:noProof/>
        </w:rPr>
        <w:fldChar w:fldCharType="separate"/>
      </w:r>
      <w:r>
        <w:rPr>
          <w:noProof/>
        </w:rPr>
        <w:t>29</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4.3.3.2</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_Toc377738369 \h </w:instrText>
      </w:r>
      <w:r>
        <w:rPr>
          <w:noProof/>
        </w:rPr>
      </w:r>
      <w:r>
        <w:rPr>
          <w:noProof/>
        </w:rPr>
        <w:fldChar w:fldCharType="separate"/>
      </w:r>
      <w:r>
        <w:rPr>
          <w:noProof/>
        </w:rPr>
        <w:t>29</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4.3.3.3</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_Toc377738370 \h </w:instrText>
      </w:r>
      <w:r>
        <w:rPr>
          <w:noProof/>
        </w:rPr>
      </w:r>
      <w:r>
        <w:rPr>
          <w:noProof/>
        </w:rPr>
        <w:fldChar w:fldCharType="separate"/>
      </w:r>
      <w:r>
        <w:rPr>
          <w:noProof/>
        </w:rPr>
        <w:t>30</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lastRenderedPageBreak/>
        <w:t>4.3.4</w:t>
      </w:r>
      <w:r>
        <w:rPr>
          <w:rFonts w:asciiTheme="minorHAnsi" w:eastAsiaTheme="minorEastAsia" w:hAnsiTheme="minorHAnsi" w:cstheme="minorBidi"/>
          <w:noProof/>
          <w:sz w:val="22"/>
          <w:szCs w:val="22"/>
          <w:lang w:val="en-GB" w:eastAsia="en-GB"/>
        </w:rPr>
        <w:tab/>
      </w:r>
      <w:r>
        <w:rPr>
          <w:noProof/>
        </w:rPr>
        <w:t>Post Install Tasks</w:t>
      </w:r>
      <w:r>
        <w:rPr>
          <w:noProof/>
        </w:rPr>
        <w:tab/>
      </w:r>
      <w:r>
        <w:rPr>
          <w:noProof/>
        </w:rPr>
        <w:fldChar w:fldCharType="begin"/>
      </w:r>
      <w:r>
        <w:rPr>
          <w:noProof/>
        </w:rPr>
        <w:instrText xml:space="preserve"> PAGEREF _Toc377738371 \h </w:instrText>
      </w:r>
      <w:r>
        <w:rPr>
          <w:noProof/>
        </w:rPr>
      </w:r>
      <w:r>
        <w:rPr>
          <w:noProof/>
        </w:rPr>
        <w:fldChar w:fldCharType="separate"/>
      </w:r>
      <w:r>
        <w:rPr>
          <w:noProof/>
        </w:rPr>
        <w:t>30</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4.3.4.1</w:t>
      </w:r>
      <w:r>
        <w:rPr>
          <w:rFonts w:asciiTheme="minorHAnsi" w:eastAsiaTheme="minorEastAsia" w:hAnsiTheme="minorHAnsi" w:cstheme="minorBidi"/>
          <w:noProof/>
          <w:sz w:val="22"/>
          <w:szCs w:val="22"/>
          <w:lang w:val="en-GB" w:eastAsia="en-GB"/>
        </w:rPr>
        <w:tab/>
      </w:r>
      <w:r>
        <w:rPr>
          <w:noProof/>
        </w:rPr>
        <w:t>Synonyms</w:t>
      </w:r>
      <w:r>
        <w:rPr>
          <w:noProof/>
        </w:rPr>
        <w:tab/>
      </w:r>
      <w:r>
        <w:rPr>
          <w:noProof/>
        </w:rPr>
        <w:fldChar w:fldCharType="begin"/>
      </w:r>
      <w:r>
        <w:rPr>
          <w:noProof/>
        </w:rPr>
        <w:instrText xml:space="preserve"> PAGEREF _Toc377738372 \h </w:instrText>
      </w:r>
      <w:r>
        <w:rPr>
          <w:noProof/>
        </w:rPr>
      </w:r>
      <w:r>
        <w:rPr>
          <w:noProof/>
        </w:rPr>
        <w:fldChar w:fldCharType="separate"/>
      </w:r>
      <w:r>
        <w:rPr>
          <w:noProof/>
        </w:rPr>
        <w:t>31</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4.3.4.2</w:t>
      </w:r>
      <w:r>
        <w:rPr>
          <w:rFonts w:asciiTheme="minorHAnsi" w:eastAsiaTheme="minorEastAsia" w:hAnsiTheme="minorHAnsi" w:cstheme="minorBidi"/>
          <w:noProof/>
          <w:sz w:val="22"/>
          <w:szCs w:val="22"/>
          <w:lang w:val="en-GB" w:eastAsia="en-GB"/>
        </w:rPr>
        <w:tab/>
      </w:r>
      <w:r>
        <w:rPr>
          <w:noProof/>
        </w:rPr>
        <w:t>Configuring NM3WEB</w:t>
      </w:r>
      <w:r>
        <w:rPr>
          <w:noProof/>
        </w:rPr>
        <w:tab/>
      </w:r>
      <w:r>
        <w:rPr>
          <w:noProof/>
        </w:rPr>
        <w:fldChar w:fldCharType="begin"/>
      </w:r>
      <w:r>
        <w:rPr>
          <w:noProof/>
        </w:rPr>
        <w:instrText xml:space="preserve"> PAGEREF _Toc377738373 \h </w:instrText>
      </w:r>
      <w:r>
        <w:rPr>
          <w:noProof/>
        </w:rPr>
      </w:r>
      <w:r>
        <w:rPr>
          <w:noProof/>
        </w:rPr>
        <w:fldChar w:fldCharType="separate"/>
      </w:r>
      <w:r>
        <w:rPr>
          <w:noProof/>
        </w:rPr>
        <w:t>31</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4.3.4.3</w:t>
      </w:r>
      <w:r>
        <w:rPr>
          <w:rFonts w:asciiTheme="minorHAnsi" w:eastAsiaTheme="minorEastAsia" w:hAnsiTheme="minorHAnsi" w:cstheme="minorBidi"/>
          <w:noProof/>
          <w:sz w:val="22"/>
          <w:szCs w:val="22"/>
          <w:lang w:val="en-GB" w:eastAsia="en-GB"/>
        </w:rPr>
        <w:tab/>
      </w:r>
      <w:r>
        <w:rPr>
          <w:noProof/>
        </w:rPr>
        <w:t>Forms 11g Specific Configuration</w:t>
      </w:r>
      <w:r>
        <w:rPr>
          <w:noProof/>
        </w:rPr>
        <w:tab/>
      </w:r>
      <w:r>
        <w:rPr>
          <w:noProof/>
        </w:rPr>
        <w:fldChar w:fldCharType="begin"/>
      </w:r>
      <w:r>
        <w:rPr>
          <w:noProof/>
        </w:rPr>
        <w:instrText xml:space="preserve"> PAGEREF _Toc377738374 \h </w:instrText>
      </w:r>
      <w:r>
        <w:rPr>
          <w:noProof/>
        </w:rPr>
      </w:r>
      <w:r>
        <w:rPr>
          <w:noProof/>
        </w:rPr>
        <w:fldChar w:fldCharType="separate"/>
      </w:r>
      <w:r>
        <w:rPr>
          <w:noProof/>
        </w:rPr>
        <w:t>33</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4.3.5</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_Toc377738375 \h </w:instrText>
      </w:r>
      <w:r>
        <w:rPr>
          <w:noProof/>
        </w:rPr>
      </w:r>
      <w:r>
        <w:rPr>
          <w:noProof/>
        </w:rPr>
        <w:fldChar w:fldCharType="separate"/>
      </w:r>
      <w:r>
        <w:rPr>
          <w:noProof/>
        </w:rPr>
        <w:t>35</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4.3.5.1</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_Toc377738376 \h </w:instrText>
      </w:r>
      <w:r>
        <w:rPr>
          <w:noProof/>
        </w:rPr>
      </w:r>
      <w:r>
        <w:rPr>
          <w:noProof/>
        </w:rPr>
        <w:fldChar w:fldCharType="separate"/>
      </w:r>
      <w:r>
        <w:rPr>
          <w:noProof/>
        </w:rPr>
        <w:t>35</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4.3.5.2</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_Toc377738377 \h </w:instrText>
      </w:r>
      <w:r>
        <w:rPr>
          <w:noProof/>
        </w:rPr>
      </w:r>
      <w:r>
        <w:rPr>
          <w:noProof/>
        </w:rPr>
        <w:fldChar w:fldCharType="separate"/>
      </w:r>
      <w:r>
        <w:rPr>
          <w:noProof/>
        </w:rPr>
        <w:t>35</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4.3.6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_Toc377738378 \h </w:instrText>
      </w:r>
      <w:r>
        <w:rPr>
          <w:noProof/>
        </w:rPr>
      </w:r>
      <w:r>
        <w:rPr>
          <w:noProof/>
        </w:rPr>
        <w:fldChar w:fldCharType="separate"/>
      </w:r>
      <w:r>
        <w:rPr>
          <w:noProof/>
        </w:rPr>
        <w:t>36</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_Toc377738379 \h </w:instrText>
      </w:r>
      <w:r>
        <w:rPr>
          <w:noProof/>
        </w:rPr>
      </w:r>
      <w:r>
        <w:rPr>
          <w:noProof/>
        </w:rPr>
        <w:fldChar w:fldCharType="separate"/>
      </w:r>
      <w:r>
        <w:rPr>
          <w:noProof/>
        </w:rPr>
        <w:t>36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4.3.7</w:t>
      </w:r>
      <w:r>
        <w:rPr>
          <w:rFonts w:asciiTheme="minorHAnsi" w:eastAsiaTheme="minorEastAsia" w:hAnsiTheme="minorHAnsi" w:cstheme="minorBidi"/>
          <w:noProof/>
          <w:sz w:val="22"/>
          <w:szCs w:val="22"/>
          <w:lang w:val="en-GB" w:eastAsia="en-GB"/>
        </w:rPr>
        <w:tab/>
      </w:r>
      <w:r>
        <w:rPr>
          <w:noProof/>
        </w:rPr>
        <w:t>EXOR_JPG.JAR (Post Install and Upgrade)</w:t>
      </w:r>
      <w:r>
        <w:rPr>
          <w:noProof/>
        </w:rPr>
        <w:tab/>
      </w:r>
      <w:r>
        <w:rPr>
          <w:noProof/>
        </w:rPr>
        <w:fldChar w:fldCharType="begin"/>
      </w:r>
      <w:r>
        <w:rPr>
          <w:noProof/>
        </w:rPr>
        <w:instrText xml:space="preserve"> PAGEREF _Toc377738380 \h </w:instrText>
      </w:r>
      <w:r>
        <w:rPr>
          <w:noProof/>
        </w:rPr>
      </w:r>
      <w:r>
        <w:rPr>
          <w:noProof/>
        </w:rPr>
        <w:fldChar w:fldCharType="separate"/>
      </w:r>
      <w:r>
        <w:rPr>
          <w:noProof/>
        </w:rPr>
        <w:t>36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4.3.8</w:t>
      </w:r>
      <w:r>
        <w:rPr>
          <w:rFonts w:asciiTheme="minorHAnsi" w:eastAsiaTheme="minorEastAsia" w:hAnsiTheme="minorHAnsi" w:cstheme="minorBidi"/>
          <w:noProof/>
          <w:sz w:val="22"/>
          <w:szCs w:val="22"/>
          <w:lang w:val="en-GB" w:eastAsia="en-GB"/>
        </w:rPr>
        <w:tab/>
      </w:r>
      <w:r>
        <w:rPr>
          <w:noProof/>
        </w:rPr>
        <w:t>Process Framework (Post Install and Upgrade)</w:t>
      </w:r>
      <w:r>
        <w:rPr>
          <w:noProof/>
        </w:rPr>
        <w:tab/>
      </w:r>
      <w:r>
        <w:rPr>
          <w:noProof/>
        </w:rPr>
        <w:fldChar w:fldCharType="begin"/>
      </w:r>
      <w:r>
        <w:rPr>
          <w:noProof/>
        </w:rPr>
        <w:instrText xml:space="preserve"> PAGEREF _Toc377738381 \h </w:instrText>
      </w:r>
      <w:r>
        <w:rPr>
          <w:noProof/>
        </w:rPr>
      </w:r>
      <w:r>
        <w:rPr>
          <w:noProof/>
        </w:rPr>
        <w:fldChar w:fldCharType="separate"/>
      </w:r>
      <w:r>
        <w:rPr>
          <w:noProof/>
        </w:rPr>
        <w:t>36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4.3.9</w:t>
      </w:r>
      <w:r>
        <w:rPr>
          <w:rFonts w:asciiTheme="minorHAnsi" w:eastAsiaTheme="minorEastAsia" w:hAnsiTheme="minorHAnsi" w:cstheme="minorBidi"/>
          <w:noProof/>
          <w:sz w:val="22"/>
          <w:szCs w:val="22"/>
          <w:lang w:val="en-GB" w:eastAsia="en-GB"/>
        </w:rPr>
        <w:tab/>
      </w:r>
      <w:r>
        <w:rPr>
          <w:noProof/>
        </w:rPr>
        <w:t>Jobs (Post Install and Upgrade)</w:t>
      </w:r>
      <w:r>
        <w:rPr>
          <w:noProof/>
        </w:rPr>
        <w:tab/>
      </w:r>
      <w:r>
        <w:rPr>
          <w:noProof/>
        </w:rPr>
        <w:fldChar w:fldCharType="begin"/>
      </w:r>
      <w:r>
        <w:rPr>
          <w:noProof/>
        </w:rPr>
        <w:instrText xml:space="preserve"> PAGEREF _Toc377738382 \h </w:instrText>
      </w:r>
      <w:r>
        <w:rPr>
          <w:noProof/>
        </w:rPr>
      </w:r>
      <w:r>
        <w:rPr>
          <w:noProof/>
        </w:rPr>
        <w:fldChar w:fldCharType="separate"/>
      </w:r>
      <w:r>
        <w:rPr>
          <w:noProof/>
        </w:rPr>
        <w:t>37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4.3.10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_Toc377738383 \h </w:instrText>
      </w:r>
      <w:r>
        <w:rPr>
          <w:noProof/>
        </w:rPr>
      </w:r>
      <w:r>
        <w:rPr>
          <w:noProof/>
        </w:rPr>
        <w:fldChar w:fldCharType="separate"/>
      </w:r>
      <w:r>
        <w:rPr>
          <w:noProof/>
        </w:rPr>
        <w:t>37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4.3.11</w:t>
      </w:r>
      <w:r>
        <w:rPr>
          <w:rFonts w:asciiTheme="minorHAnsi" w:eastAsiaTheme="minorEastAsia" w:hAnsiTheme="minorHAnsi" w:cstheme="minorBidi"/>
          <w:noProof/>
          <w:sz w:val="22"/>
          <w:szCs w:val="22"/>
          <w:lang w:val="en-GB" w:eastAsia="en-GB"/>
        </w:rPr>
        <w:tab/>
      </w:r>
      <w:r>
        <w:rPr>
          <w:noProof/>
        </w:rPr>
        <w:t>Doc Bundle Loader (Post Install and Upgrade)</w:t>
      </w:r>
      <w:r>
        <w:rPr>
          <w:noProof/>
        </w:rPr>
        <w:tab/>
      </w:r>
      <w:r>
        <w:rPr>
          <w:noProof/>
        </w:rPr>
        <w:fldChar w:fldCharType="begin"/>
      </w:r>
      <w:r>
        <w:rPr>
          <w:noProof/>
        </w:rPr>
        <w:instrText xml:space="preserve"> PAGEREF _Toc377738384 \h </w:instrText>
      </w:r>
      <w:r>
        <w:rPr>
          <w:noProof/>
        </w:rPr>
      </w:r>
      <w:r>
        <w:rPr>
          <w:noProof/>
        </w:rPr>
        <w:fldChar w:fldCharType="separate"/>
      </w:r>
      <w:r>
        <w:rPr>
          <w:noProof/>
        </w:rPr>
        <w:t>37</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4.3.11.1</w:t>
      </w:r>
      <w:r>
        <w:rPr>
          <w:rFonts w:asciiTheme="minorHAnsi" w:eastAsiaTheme="minorEastAsia" w:hAnsiTheme="minorHAnsi" w:cstheme="minorBidi"/>
          <w:noProof/>
          <w:sz w:val="22"/>
          <w:szCs w:val="22"/>
          <w:lang w:val="en-GB" w:eastAsia="en-GB"/>
        </w:rPr>
        <w:tab/>
      </w:r>
      <w:r>
        <w:rPr>
          <w:noProof/>
        </w:rPr>
        <w:t>Oracle External Scheduler Jobs</w:t>
      </w:r>
      <w:r>
        <w:rPr>
          <w:noProof/>
        </w:rPr>
        <w:tab/>
      </w:r>
      <w:r>
        <w:rPr>
          <w:noProof/>
        </w:rPr>
        <w:fldChar w:fldCharType="begin"/>
      </w:r>
      <w:r>
        <w:rPr>
          <w:noProof/>
        </w:rPr>
        <w:instrText xml:space="preserve"> PAGEREF _Toc377738385 \h </w:instrText>
      </w:r>
      <w:r>
        <w:rPr>
          <w:noProof/>
        </w:rPr>
      </w:r>
      <w:r>
        <w:rPr>
          <w:noProof/>
        </w:rPr>
        <w:fldChar w:fldCharType="separate"/>
      </w:r>
      <w:r>
        <w:rPr>
          <w:noProof/>
        </w:rPr>
        <w:t>37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4.3.12</w:t>
      </w:r>
      <w:r>
        <w:rPr>
          <w:rFonts w:asciiTheme="minorHAnsi" w:eastAsiaTheme="minorEastAsia" w:hAnsiTheme="minorHAnsi" w:cstheme="minorBidi"/>
          <w:noProof/>
          <w:sz w:val="22"/>
          <w:szCs w:val="22"/>
          <w:lang w:val="en-GB" w:eastAsia="en-GB"/>
        </w:rPr>
        <w:tab/>
      </w:r>
      <w:r>
        <w:rPr>
          <w:noProof/>
        </w:rPr>
        <w:t>Optional Security Policies</w:t>
      </w:r>
      <w:r>
        <w:rPr>
          <w:noProof/>
        </w:rPr>
        <w:tab/>
      </w:r>
      <w:r>
        <w:rPr>
          <w:noProof/>
        </w:rPr>
        <w:fldChar w:fldCharType="begin"/>
      </w:r>
      <w:r>
        <w:rPr>
          <w:noProof/>
        </w:rPr>
        <w:instrText xml:space="preserve"> PAGEREF _Toc377738386 \h </w:instrText>
      </w:r>
      <w:r>
        <w:rPr>
          <w:noProof/>
        </w:rPr>
      </w:r>
      <w:r>
        <w:rPr>
          <w:noProof/>
        </w:rPr>
        <w:fldChar w:fldCharType="separate"/>
      </w:r>
      <w:r>
        <w:rPr>
          <w:noProof/>
        </w:rPr>
        <w:t>37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4.3.13</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_Toc377738387 \h </w:instrText>
      </w:r>
      <w:r>
        <w:rPr>
          <w:noProof/>
        </w:rPr>
      </w:r>
      <w:r>
        <w:rPr>
          <w:noProof/>
        </w:rPr>
        <w:fldChar w:fldCharType="separate"/>
      </w:r>
      <w:r>
        <w:rPr>
          <w:noProof/>
        </w:rPr>
        <w:t>38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4.3.14</w:t>
      </w:r>
      <w:r>
        <w:rPr>
          <w:rFonts w:asciiTheme="minorHAnsi" w:eastAsiaTheme="minorEastAsia" w:hAnsiTheme="minorHAnsi" w:cstheme="minorBidi"/>
          <w:noProof/>
          <w:sz w:val="22"/>
          <w:szCs w:val="22"/>
          <w:lang w:val="en-GB" w:eastAsia="en-GB"/>
        </w:rPr>
        <w:tab/>
      </w:r>
      <w:r>
        <w:rPr>
          <w:noProof/>
        </w:rPr>
        <w:t>Mapserver Component Install (Post Install and Upgrade)</w:t>
      </w:r>
      <w:r>
        <w:rPr>
          <w:noProof/>
        </w:rPr>
        <w:tab/>
      </w:r>
      <w:r>
        <w:rPr>
          <w:noProof/>
        </w:rPr>
        <w:fldChar w:fldCharType="begin"/>
      </w:r>
      <w:r>
        <w:rPr>
          <w:noProof/>
        </w:rPr>
        <w:instrText xml:space="preserve"> PAGEREF _Toc377738388 \h </w:instrText>
      </w:r>
      <w:r>
        <w:rPr>
          <w:noProof/>
        </w:rPr>
      </w:r>
      <w:r>
        <w:rPr>
          <w:noProof/>
        </w:rPr>
        <w:fldChar w:fldCharType="separate"/>
      </w:r>
      <w:r>
        <w:rPr>
          <w:noProof/>
        </w:rPr>
        <w:t>38</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Street Gazetteer Manager</w:t>
      </w:r>
      <w:r>
        <w:rPr>
          <w:noProof/>
        </w:rPr>
        <w:tab/>
      </w:r>
      <w:r>
        <w:rPr>
          <w:noProof/>
        </w:rPr>
        <w:fldChar w:fldCharType="begin"/>
      </w:r>
      <w:r>
        <w:rPr>
          <w:noProof/>
        </w:rPr>
        <w:instrText xml:space="preserve"> PAGEREF _Toc377738389 \h </w:instrText>
      </w:r>
      <w:r>
        <w:rPr>
          <w:noProof/>
        </w:rPr>
      </w:r>
      <w:r>
        <w:rPr>
          <w:noProof/>
        </w:rPr>
        <w:fldChar w:fldCharType="separate"/>
      </w:r>
      <w:r>
        <w:rPr>
          <w:noProof/>
        </w:rPr>
        <w:t>43</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5.1</w:t>
      </w:r>
      <w:r>
        <w:rPr>
          <w:rFonts w:asciiTheme="minorHAnsi" w:eastAsiaTheme="minorEastAsia" w:hAnsiTheme="minorHAnsi" w:cstheme="minorBidi"/>
          <w:noProof/>
          <w:sz w:val="22"/>
          <w:szCs w:val="22"/>
          <w:lang w:val="en-GB" w:eastAsia="en-GB"/>
        </w:rPr>
        <w:tab/>
      </w:r>
      <w:r>
        <w:rPr>
          <w:noProof/>
        </w:rPr>
        <w:t>Implementation of the Street Gazetteer Manager Software files</w:t>
      </w:r>
      <w:r>
        <w:rPr>
          <w:noProof/>
        </w:rPr>
        <w:tab/>
      </w:r>
      <w:r>
        <w:rPr>
          <w:noProof/>
        </w:rPr>
        <w:fldChar w:fldCharType="begin"/>
      </w:r>
      <w:r>
        <w:rPr>
          <w:noProof/>
        </w:rPr>
        <w:instrText xml:space="preserve"> PAGEREF _Toc377738390 \h </w:instrText>
      </w:r>
      <w:r>
        <w:rPr>
          <w:noProof/>
        </w:rPr>
      </w:r>
      <w:r>
        <w:rPr>
          <w:noProof/>
        </w:rPr>
        <w:fldChar w:fldCharType="separate"/>
      </w:r>
      <w:r>
        <w:rPr>
          <w:noProof/>
        </w:rPr>
        <w:t>43</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5.2</w:t>
      </w:r>
      <w:r>
        <w:rPr>
          <w:rFonts w:asciiTheme="minorHAnsi" w:eastAsiaTheme="minorEastAsia" w:hAnsiTheme="minorHAnsi" w:cstheme="minorBidi"/>
          <w:noProof/>
          <w:sz w:val="22"/>
          <w:szCs w:val="22"/>
          <w:lang w:val="en-GB" w:eastAsia="en-GB"/>
        </w:rPr>
        <w:tab/>
      </w:r>
      <w:r>
        <w:rPr>
          <w:noProof/>
        </w:rPr>
        <w:t>Street Gazetteer Manager Server Upgrade</w:t>
      </w:r>
      <w:r>
        <w:rPr>
          <w:noProof/>
        </w:rPr>
        <w:tab/>
      </w:r>
      <w:r>
        <w:rPr>
          <w:noProof/>
        </w:rPr>
        <w:fldChar w:fldCharType="begin"/>
      </w:r>
      <w:r>
        <w:rPr>
          <w:noProof/>
        </w:rPr>
        <w:instrText xml:space="preserve"> PAGEREF _Toc377738391 \h </w:instrText>
      </w:r>
      <w:r>
        <w:rPr>
          <w:noProof/>
        </w:rPr>
      </w:r>
      <w:r>
        <w:rPr>
          <w:noProof/>
        </w:rPr>
        <w:fldChar w:fldCharType="separate"/>
      </w:r>
      <w:r>
        <w:rPr>
          <w:noProof/>
        </w:rPr>
        <w:t>43</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_Toc377738392 \h </w:instrText>
      </w:r>
      <w:r>
        <w:rPr>
          <w:noProof/>
        </w:rPr>
      </w:r>
      <w:r>
        <w:rPr>
          <w:noProof/>
        </w:rPr>
        <w:fldChar w:fldCharType="separate"/>
      </w:r>
      <w:r>
        <w:rPr>
          <w:noProof/>
        </w:rPr>
        <w:t>43</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_Toc377738393 \h </w:instrText>
      </w:r>
      <w:r>
        <w:rPr>
          <w:noProof/>
        </w:rPr>
      </w:r>
      <w:r>
        <w:rPr>
          <w:noProof/>
        </w:rPr>
        <w:fldChar w:fldCharType="separate"/>
      </w:r>
      <w:r>
        <w:rPr>
          <w:noProof/>
        </w:rPr>
        <w:t>44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5.2.3</w:t>
      </w:r>
      <w:r>
        <w:rPr>
          <w:rFonts w:asciiTheme="minorHAnsi" w:eastAsiaTheme="minorEastAsia" w:hAnsiTheme="minorHAnsi" w:cstheme="minorBidi"/>
          <w:noProof/>
          <w:sz w:val="22"/>
          <w:szCs w:val="22"/>
          <w:lang w:val="en-GB" w:eastAsia="en-GB"/>
        </w:rPr>
        <w:tab/>
      </w:r>
      <w:r>
        <w:rPr>
          <w:noProof/>
        </w:rPr>
        <w:t>Install of Street Gazetteer manager</w:t>
      </w:r>
      <w:r>
        <w:rPr>
          <w:noProof/>
        </w:rPr>
        <w:tab/>
      </w:r>
      <w:r>
        <w:rPr>
          <w:noProof/>
        </w:rPr>
        <w:fldChar w:fldCharType="begin"/>
      </w:r>
      <w:r>
        <w:rPr>
          <w:noProof/>
        </w:rPr>
        <w:instrText xml:space="preserve"> PAGEREF _Toc377738394 \h </w:instrText>
      </w:r>
      <w:r>
        <w:rPr>
          <w:noProof/>
        </w:rPr>
      </w:r>
      <w:r>
        <w:rPr>
          <w:noProof/>
        </w:rPr>
        <w:fldChar w:fldCharType="separate"/>
      </w:r>
      <w:r>
        <w:rPr>
          <w:noProof/>
        </w:rPr>
        <w:t>44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_Toc377738395 \h </w:instrText>
      </w:r>
      <w:r>
        <w:rPr>
          <w:noProof/>
        </w:rPr>
      </w:r>
      <w:r>
        <w:rPr>
          <w:noProof/>
        </w:rPr>
        <w:fldChar w:fldCharType="separate"/>
      </w:r>
      <w:r>
        <w:rPr>
          <w:noProof/>
        </w:rPr>
        <w:t>45</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5.2.5</w:t>
      </w:r>
      <w:r>
        <w:rPr>
          <w:rFonts w:asciiTheme="minorHAnsi" w:eastAsiaTheme="minorEastAsia" w:hAnsiTheme="minorHAnsi" w:cstheme="minorBidi"/>
          <w:noProof/>
          <w:sz w:val="22"/>
          <w:szCs w:val="22"/>
          <w:lang w:val="en-GB" w:eastAsia="en-GB"/>
        </w:rPr>
        <w:tab/>
      </w:r>
      <w:r>
        <w:rPr>
          <w:noProof/>
        </w:rPr>
        <w:t>Upgrade of Street Gazetteer Manager</w:t>
      </w:r>
      <w:r>
        <w:rPr>
          <w:noProof/>
        </w:rPr>
        <w:tab/>
      </w:r>
      <w:r>
        <w:rPr>
          <w:noProof/>
        </w:rPr>
        <w:fldChar w:fldCharType="begin"/>
      </w:r>
      <w:r>
        <w:rPr>
          <w:noProof/>
        </w:rPr>
        <w:instrText xml:space="preserve"> PAGEREF _Toc377738396 \h </w:instrText>
      </w:r>
      <w:r>
        <w:rPr>
          <w:noProof/>
        </w:rPr>
      </w:r>
      <w:r>
        <w:rPr>
          <w:noProof/>
        </w:rPr>
        <w:fldChar w:fldCharType="separate"/>
      </w:r>
      <w:r>
        <w:rPr>
          <w:noProof/>
        </w:rPr>
        <w:t>45</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_Toc377738397 \h </w:instrText>
      </w:r>
      <w:r>
        <w:rPr>
          <w:noProof/>
        </w:rPr>
      </w:r>
      <w:r>
        <w:rPr>
          <w:noProof/>
        </w:rPr>
        <w:fldChar w:fldCharType="separate"/>
      </w:r>
      <w:r>
        <w:rPr>
          <w:noProof/>
        </w:rPr>
        <w:t>46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_Toc377738398 \h </w:instrText>
      </w:r>
      <w:r>
        <w:rPr>
          <w:noProof/>
        </w:rPr>
      </w:r>
      <w:r>
        <w:rPr>
          <w:noProof/>
        </w:rPr>
        <w:fldChar w:fldCharType="separate"/>
      </w:r>
      <w:r>
        <w:rPr>
          <w:noProof/>
        </w:rPr>
        <w:t>46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5.2.8</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_Toc377738399 \h </w:instrText>
      </w:r>
      <w:r>
        <w:rPr>
          <w:noProof/>
        </w:rPr>
      </w:r>
      <w:r>
        <w:rPr>
          <w:noProof/>
        </w:rPr>
        <w:fldChar w:fldCharType="separate"/>
      </w:r>
      <w:r>
        <w:rPr>
          <w:noProof/>
        </w:rPr>
        <w:t>47</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5.2.9</w:t>
      </w:r>
      <w:r>
        <w:rPr>
          <w:rFonts w:asciiTheme="minorHAnsi" w:eastAsiaTheme="minorEastAsia" w:hAnsiTheme="minorHAnsi" w:cstheme="minorBidi"/>
          <w:noProof/>
          <w:sz w:val="22"/>
          <w:szCs w:val="22"/>
          <w:lang w:val="en-GB" w:eastAsia="en-GB"/>
        </w:rPr>
        <w:tab/>
      </w:r>
      <w:r>
        <w:rPr>
          <w:noProof/>
        </w:rPr>
        <w:t>Setting Directory Paths (Post Install only)</w:t>
      </w:r>
      <w:r>
        <w:rPr>
          <w:noProof/>
        </w:rPr>
        <w:tab/>
      </w:r>
      <w:r>
        <w:rPr>
          <w:noProof/>
        </w:rPr>
        <w:fldChar w:fldCharType="begin"/>
      </w:r>
      <w:r>
        <w:rPr>
          <w:noProof/>
        </w:rPr>
        <w:instrText xml:space="preserve"> PAGEREF _Toc377738400 \h </w:instrText>
      </w:r>
      <w:r>
        <w:rPr>
          <w:noProof/>
        </w:rPr>
      </w:r>
      <w:r>
        <w:rPr>
          <w:noProof/>
        </w:rPr>
        <w:fldChar w:fldCharType="separate"/>
      </w:r>
      <w:r>
        <w:rPr>
          <w:noProof/>
        </w:rPr>
        <w:t>47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5.2.10</w:t>
      </w:r>
      <w:r>
        <w:rPr>
          <w:rFonts w:asciiTheme="minorHAnsi" w:eastAsiaTheme="minorEastAsia" w:hAnsiTheme="minorHAnsi" w:cstheme="minorBidi"/>
          <w:noProof/>
          <w:sz w:val="22"/>
          <w:szCs w:val="22"/>
          <w:lang w:val="en-GB" w:eastAsia="en-GB"/>
        </w:rPr>
        <w:tab/>
      </w:r>
      <w:r>
        <w:rPr>
          <w:noProof/>
        </w:rPr>
        <w:t>XSD Files (Post Install only)</w:t>
      </w:r>
      <w:r>
        <w:rPr>
          <w:noProof/>
        </w:rPr>
        <w:tab/>
      </w:r>
      <w:r>
        <w:rPr>
          <w:noProof/>
        </w:rPr>
        <w:fldChar w:fldCharType="begin"/>
      </w:r>
      <w:r>
        <w:rPr>
          <w:noProof/>
        </w:rPr>
        <w:instrText xml:space="preserve"> PAGEREF _Toc377738401 \h </w:instrText>
      </w:r>
      <w:r>
        <w:rPr>
          <w:noProof/>
        </w:rPr>
      </w:r>
      <w:r>
        <w:rPr>
          <w:noProof/>
        </w:rPr>
        <w:fldChar w:fldCharType="separate"/>
      </w:r>
      <w:r>
        <w:rPr>
          <w:noProof/>
        </w:rPr>
        <w:t>48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5.2.11</w:t>
      </w:r>
      <w:r>
        <w:rPr>
          <w:rFonts w:asciiTheme="minorHAnsi" w:eastAsiaTheme="minorEastAsia" w:hAnsiTheme="minorHAnsi" w:cstheme="minorBidi"/>
          <w:noProof/>
          <w:sz w:val="22"/>
          <w:szCs w:val="22"/>
          <w:lang w:val="en-GB" w:eastAsia="en-GB"/>
        </w:rPr>
        <w:tab/>
      </w:r>
      <w:r>
        <w:rPr>
          <w:noProof/>
        </w:rPr>
        <w:t>Creation of Loader Database Job (Post Install only)</w:t>
      </w:r>
      <w:r>
        <w:rPr>
          <w:noProof/>
        </w:rPr>
        <w:tab/>
      </w:r>
      <w:r>
        <w:rPr>
          <w:noProof/>
        </w:rPr>
        <w:fldChar w:fldCharType="begin"/>
      </w:r>
      <w:r>
        <w:rPr>
          <w:noProof/>
        </w:rPr>
        <w:instrText xml:space="preserve"> PAGEREF _Toc377738402 \h </w:instrText>
      </w:r>
      <w:r>
        <w:rPr>
          <w:noProof/>
        </w:rPr>
      </w:r>
      <w:r>
        <w:rPr>
          <w:noProof/>
        </w:rPr>
        <w:fldChar w:fldCharType="separate"/>
      </w:r>
      <w:r>
        <w:rPr>
          <w:noProof/>
        </w:rPr>
        <w:t>50</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5.2.12</w:t>
      </w:r>
      <w:r>
        <w:rPr>
          <w:rFonts w:asciiTheme="minorHAnsi" w:eastAsiaTheme="minorEastAsia" w:hAnsiTheme="minorHAnsi" w:cstheme="minorBidi"/>
          <w:noProof/>
          <w:sz w:val="22"/>
          <w:szCs w:val="22"/>
          <w:lang w:val="en-GB" w:eastAsia="en-GB"/>
        </w:rPr>
        <w:tab/>
      </w:r>
      <w:r>
        <w:rPr>
          <w:noProof/>
        </w:rPr>
        <w:t>Rebuild the NSG Views (post Upgrade only)</w:t>
      </w:r>
      <w:r>
        <w:rPr>
          <w:noProof/>
        </w:rPr>
        <w:tab/>
      </w:r>
      <w:r>
        <w:rPr>
          <w:noProof/>
        </w:rPr>
        <w:fldChar w:fldCharType="begin"/>
      </w:r>
      <w:r>
        <w:rPr>
          <w:noProof/>
        </w:rPr>
        <w:instrText xml:space="preserve"> PAGEREF _Toc377738403 \h </w:instrText>
      </w:r>
      <w:r>
        <w:rPr>
          <w:noProof/>
        </w:rPr>
      </w:r>
      <w:r>
        <w:rPr>
          <w:noProof/>
        </w:rPr>
        <w:fldChar w:fldCharType="separate"/>
      </w:r>
      <w:r>
        <w:rPr>
          <w:noProof/>
        </w:rPr>
        <w:t>52</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Maintenance Manager</w:t>
      </w:r>
      <w:r>
        <w:rPr>
          <w:noProof/>
        </w:rPr>
        <w:tab/>
      </w:r>
      <w:r>
        <w:rPr>
          <w:noProof/>
        </w:rPr>
        <w:fldChar w:fldCharType="begin"/>
      </w:r>
      <w:r>
        <w:rPr>
          <w:noProof/>
        </w:rPr>
        <w:instrText xml:space="preserve"> PAGEREF _Toc377738404 \h </w:instrText>
      </w:r>
      <w:r>
        <w:rPr>
          <w:noProof/>
        </w:rPr>
      </w:r>
      <w:r>
        <w:rPr>
          <w:noProof/>
        </w:rPr>
        <w:fldChar w:fldCharType="separate"/>
      </w:r>
      <w:r>
        <w:rPr>
          <w:noProof/>
        </w:rPr>
        <w:t>53</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6.1</w:t>
      </w:r>
      <w:r>
        <w:rPr>
          <w:rFonts w:asciiTheme="minorHAnsi" w:eastAsiaTheme="minorEastAsia" w:hAnsiTheme="minorHAnsi" w:cstheme="minorBidi"/>
          <w:noProof/>
          <w:sz w:val="22"/>
          <w:szCs w:val="22"/>
          <w:lang w:val="en-GB" w:eastAsia="en-GB"/>
        </w:rPr>
        <w:tab/>
      </w:r>
      <w:r>
        <w:rPr>
          <w:noProof/>
        </w:rPr>
        <w:t>Implementation of the Maintenance Manager Software files</w:t>
      </w:r>
      <w:r>
        <w:rPr>
          <w:noProof/>
        </w:rPr>
        <w:tab/>
      </w:r>
      <w:r>
        <w:rPr>
          <w:noProof/>
        </w:rPr>
        <w:fldChar w:fldCharType="begin"/>
      </w:r>
      <w:r>
        <w:rPr>
          <w:noProof/>
        </w:rPr>
        <w:instrText xml:space="preserve"> PAGEREF _Toc377738405 \h </w:instrText>
      </w:r>
      <w:r>
        <w:rPr>
          <w:noProof/>
        </w:rPr>
      </w:r>
      <w:r>
        <w:rPr>
          <w:noProof/>
        </w:rPr>
        <w:fldChar w:fldCharType="separate"/>
      </w:r>
      <w:r>
        <w:rPr>
          <w:noProof/>
        </w:rPr>
        <w:t>53</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6.2</w:t>
      </w:r>
      <w:r>
        <w:rPr>
          <w:rFonts w:asciiTheme="minorHAnsi" w:eastAsiaTheme="minorEastAsia" w:hAnsiTheme="minorHAnsi" w:cstheme="minorBidi"/>
          <w:noProof/>
          <w:sz w:val="22"/>
          <w:szCs w:val="22"/>
          <w:lang w:val="en-GB" w:eastAsia="en-GB"/>
        </w:rPr>
        <w:tab/>
      </w:r>
      <w:r>
        <w:rPr>
          <w:noProof/>
        </w:rPr>
        <w:t>Maintenance Manager Server Install/Upgrade</w:t>
      </w:r>
      <w:r>
        <w:rPr>
          <w:noProof/>
        </w:rPr>
        <w:tab/>
      </w:r>
      <w:r>
        <w:rPr>
          <w:noProof/>
        </w:rPr>
        <w:fldChar w:fldCharType="begin"/>
      </w:r>
      <w:r>
        <w:rPr>
          <w:noProof/>
        </w:rPr>
        <w:instrText xml:space="preserve"> PAGEREF _Toc377738406 \h </w:instrText>
      </w:r>
      <w:r>
        <w:rPr>
          <w:noProof/>
        </w:rPr>
      </w:r>
      <w:r>
        <w:rPr>
          <w:noProof/>
        </w:rPr>
        <w:fldChar w:fldCharType="separate"/>
      </w:r>
      <w:r>
        <w:rPr>
          <w:noProof/>
        </w:rPr>
        <w:t>54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_Toc377738407 \h </w:instrText>
      </w:r>
      <w:r>
        <w:rPr>
          <w:noProof/>
        </w:rPr>
      </w:r>
      <w:r>
        <w:rPr>
          <w:noProof/>
        </w:rPr>
        <w:fldChar w:fldCharType="separate"/>
      </w:r>
      <w:r>
        <w:rPr>
          <w:noProof/>
        </w:rPr>
        <w:t>54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_Toc377738408 \h </w:instrText>
      </w:r>
      <w:r>
        <w:rPr>
          <w:noProof/>
        </w:rPr>
      </w:r>
      <w:r>
        <w:rPr>
          <w:noProof/>
        </w:rPr>
        <w:fldChar w:fldCharType="separate"/>
      </w:r>
      <w:r>
        <w:rPr>
          <w:noProof/>
        </w:rPr>
        <w:t>54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lastRenderedPageBreak/>
        <w:t>6.2.3</w:t>
      </w:r>
      <w:r>
        <w:rPr>
          <w:rFonts w:asciiTheme="minorHAnsi" w:eastAsiaTheme="minorEastAsia" w:hAnsiTheme="minorHAnsi" w:cstheme="minorBidi"/>
          <w:noProof/>
          <w:sz w:val="22"/>
          <w:szCs w:val="22"/>
          <w:lang w:val="en-GB" w:eastAsia="en-GB"/>
        </w:rPr>
        <w:tab/>
      </w:r>
      <w:r>
        <w:rPr>
          <w:noProof/>
        </w:rPr>
        <w:t>Install of Maintenance Manager</w:t>
      </w:r>
      <w:r>
        <w:rPr>
          <w:noProof/>
        </w:rPr>
        <w:tab/>
      </w:r>
      <w:r>
        <w:rPr>
          <w:noProof/>
        </w:rPr>
        <w:fldChar w:fldCharType="begin"/>
      </w:r>
      <w:r>
        <w:rPr>
          <w:noProof/>
        </w:rPr>
        <w:instrText xml:space="preserve"> PAGEREF _Toc377738409 \h </w:instrText>
      </w:r>
      <w:r>
        <w:rPr>
          <w:noProof/>
        </w:rPr>
      </w:r>
      <w:r>
        <w:rPr>
          <w:noProof/>
        </w:rPr>
        <w:fldChar w:fldCharType="separate"/>
      </w:r>
      <w:r>
        <w:rPr>
          <w:noProof/>
        </w:rPr>
        <w:t>54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_Toc377738410 \h </w:instrText>
      </w:r>
      <w:r>
        <w:rPr>
          <w:noProof/>
        </w:rPr>
      </w:r>
      <w:r>
        <w:rPr>
          <w:noProof/>
        </w:rPr>
        <w:fldChar w:fldCharType="separate"/>
      </w:r>
      <w:r>
        <w:rPr>
          <w:noProof/>
        </w:rPr>
        <w:t>55</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6.2.5</w:t>
      </w:r>
      <w:r>
        <w:rPr>
          <w:rFonts w:asciiTheme="minorHAnsi" w:eastAsiaTheme="minorEastAsia" w:hAnsiTheme="minorHAnsi" w:cstheme="minorBidi"/>
          <w:noProof/>
          <w:sz w:val="22"/>
          <w:szCs w:val="22"/>
          <w:lang w:val="en-GB" w:eastAsia="en-GB"/>
        </w:rPr>
        <w:tab/>
      </w:r>
      <w:r>
        <w:rPr>
          <w:noProof/>
        </w:rPr>
        <w:t>Upgrade of Maintenance Manager</w:t>
      </w:r>
      <w:r>
        <w:rPr>
          <w:noProof/>
        </w:rPr>
        <w:tab/>
      </w:r>
      <w:r>
        <w:rPr>
          <w:noProof/>
        </w:rPr>
        <w:fldChar w:fldCharType="begin"/>
      </w:r>
      <w:r>
        <w:rPr>
          <w:noProof/>
        </w:rPr>
        <w:instrText xml:space="preserve"> PAGEREF _Toc377738411 \h </w:instrText>
      </w:r>
      <w:r>
        <w:rPr>
          <w:noProof/>
        </w:rPr>
      </w:r>
      <w:r>
        <w:rPr>
          <w:noProof/>
        </w:rPr>
        <w:fldChar w:fldCharType="separate"/>
      </w:r>
      <w:r>
        <w:rPr>
          <w:noProof/>
        </w:rPr>
        <w:t>55</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_Toc377738412 \h </w:instrText>
      </w:r>
      <w:r>
        <w:rPr>
          <w:noProof/>
        </w:rPr>
      </w:r>
      <w:r>
        <w:rPr>
          <w:noProof/>
        </w:rPr>
        <w:fldChar w:fldCharType="separate"/>
      </w:r>
      <w:r>
        <w:rPr>
          <w:noProof/>
        </w:rPr>
        <w:t>56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_Toc377738413 \h </w:instrText>
      </w:r>
      <w:r>
        <w:rPr>
          <w:noProof/>
        </w:rPr>
      </w:r>
      <w:r>
        <w:rPr>
          <w:noProof/>
        </w:rPr>
        <w:fldChar w:fldCharType="separate"/>
      </w:r>
      <w:r>
        <w:rPr>
          <w:noProof/>
        </w:rPr>
        <w:t>56</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6.2.7.1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_Toc377738414 \h </w:instrText>
      </w:r>
      <w:r>
        <w:rPr>
          <w:noProof/>
        </w:rPr>
      </w:r>
      <w:r>
        <w:rPr>
          <w:noProof/>
        </w:rPr>
        <w:fldChar w:fldCharType="separate"/>
      </w:r>
      <w:r>
        <w:rPr>
          <w:noProof/>
        </w:rPr>
        <w:t>56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6.2.8</w:t>
      </w:r>
      <w:r>
        <w:rPr>
          <w:rFonts w:asciiTheme="minorHAnsi" w:eastAsiaTheme="minorEastAsia" w:hAnsiTheme="minorHAnsi" w:cstheme="minorBidi"/>
          <w:noProof/>
          <w:sz w:val="22"/>
          <w:szCs w:val="22"/>
          <w:lang w:val="en-GB" w:eastAsia="en-GB"/>
        </w:rPr>
        <w:tab/>
      </w:r>
      <w:r>
        <w:rPr>
          <w:noProof/>
        </w:rPr>
        <w:t>Conflated Networks (Post Install only)</w:t>
      </w:r>
      <w:r>
        <w:rPr>
          <w:noProof/>
        </w:rPr>
        <w:tab/>
      </w:r>
      <w:r>
        <w:rPr>
          <w:noProof/>
        </w:rPr>
        <w:fldChar w:fldCharType="begin"/>
      </w:r>
      <w:r>
        <w:rPr>
          <w:noProof/>
        </w:rPr>
        <w:instrText xml:space="preserve"> PAGEREF _Toc377738415 \h </w:instrText>
      </w:r>
      <w:r>
        <w:rPr>
          <w:noProof/>
        </w:rPr>
      </w:r>
      <w:r>
        <w:rPr>
          <w:noProof/>
        </w:rPr>
        <w:fldChar w:fldCharType="separate"/>
      </w:r>
      <w:r>
        <w:rPr>
          <w:noProof/>
        </w:rPr>
        <w:t>56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6.2.9</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_Toc377738416 \h </w:instrText>
      </w:r>
      <w:r>
        <w:rPr>
          <w:noProof/>
        </w:rPr>
      </w:r>
      <w:r>
        <w:rPr>
          <w:noProof/>
        </w:rPr>
        <w:fldChar w:fldCharType="separate"/>
      </w:r>
      <w:r>
        <w:rPr>
          <w:noProof/>
        </w:rPr>
        <w:t>57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6.2.10</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_Toc377738417 \h </w:instrText>
      </w:r>
      <w:r>
        <w:rPr>
          <w:noProof/>
        </w:rPr>
      </w:r>
      <w:r>
        <w:rPr>
          <w:noProof/>
        </w:rPr>
        <w:fldChar w:fldCharType="separate"/>
      </w:r>
      <w:r>
        <w:rPr>
          <w:noProof/>
        </w:rPr>
        <w:t>57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6.2.11</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_Toc377738418 \h </w:instrText>
      </w:r>
      <w:r>
        <w:rPr>
          <w:noProof/>
        </w:rPr>
      </w:r>
      <w:r>
        <w:rPr>
          <w:noProof/>
        </w:rPr>
        <w:fldChar w:fldCharType="separate"/>
      </w:r>
      <w:r>
        <w:rPr>
          <w:noProof/>
        </w:rPr>
        <w:t>57</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7.</w:t>
      </w:r>
      <w:r>
        <w:rPr>
          <w:rFonts w:asciiTheme="minorHAnsi" w:eastAsiaTheme="minorEastAsia" w:hAnsiTheme="minorHAnsi" w:cstheme="minorBidi"/>
          <w:noProof/>
          <w:sz w:val="22"/>
          <w:szCs w:val="22"/>
          <w:lang w:val="en-GB" w:eastAsia="en-GB"/>
        </w:rPr>
        <w:tab/>
      </w:r>
      <w:r>
        <w:rPr>
          <w:noProof/>
        </w:rPr>
        <w:t>Enquiry Manager</w:t>
      </w:r>
      <w:r>
        <w:rPr>
          <w:noProof/>
        </w:rPr>
        <w:tab/>
      </w:r>
      <w:r>
        <w:rPr>
          <w:noProof/>
        </w:rPr>
        <w:fldChar w:fldCharType="begin"/>
      </w:r>
      <w:r>
        <w:rPr>
          <w:noProof/>
        </w:rPr>
        <w:instrText xml:space="preserve"> PAGEREF _Toc377738419 \h </w:instrText>
      </w:r>
      <w:r>
        <w:rPr>
          <w:noProof/>
        </w:rPr>
      </w:r>
      <w:r>
        <w:rPr>
          <w:noProof/>
        </w:rPr>
        <w:fldChar w:fldCharType="separate"/>
      </w:r>
      <w:r>
        <w:rPr>
          <w:noProof/>
        </w:rPr>
        <w:t>58</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7.1</w:t>
      </w:r>
      <w:r>
        <w:rPr>
          <w:rFonts w:asciiTheme="minorHAnsi" w:eastAsiaTheme="minorEastAsia" w:hAnsiTheme="minorHAnsi" w:cstheme="minorBidi"/>
          <w:noProof/>
          <w:sz w:val="22"/>
          <w:szCs w:val="22"/>
          <w:lang w:val="en-GB" w:eastAsia="en-GB"/>
        </w:rPr>
        <w:tab/>
      </w:r>
      <w:r>
        <w:rPr>
          <w:noProof/>
        </w:rPr>
        <w:t>Implementation of the Enquiry Manager Software files</w:t>
      </w:r>
      <w:r>
        <w:rPr>
          <w:noProof/>
        </w:rPr>
        <w:tab/>
      </w:r>
      <w:r>
        <w:rPr>
          <w:noProof/>
        </w:rPr>
        <w:fldChar w:fldCharType="begin"/>
      </w:r>
      <w:r>
        <w:rPr>
          <w:noProof/>
        </w:rPr>
        <w:instrText xml:space="preserve"> PAGEREF _Toc377738420 \h </w:instrText>
      </w:r>
      <w:r>
        <w:rPr>
          <w:noProof/>
        </w:rPr>
      </w:r>
      <w:r>
        <w:rPr>
          <w:noProof/>
        </w:rPr>
        <w:fldChar w:fldCharType="separate"/>
      </w:r>
      <w:r>
        <w:rPr>
          <w:noProof/>
        </w:rPr>
        <w:t>58</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7.2</w:t>
      </w:r>
      <w:r>
        <w:rPr>
          <w:rFonts w:asciiTheme="minorHAnsi" w:eastAsiaTheme="minorEastAsia" w:hAnsiTheme="minorHAnsi" w:cstheme="minorBidi"/>
          <w:noProof/>
          <w:sz w:val="22"/>
          <w:szCs w:val="22"/>
          <w:lang w:val="en-GB" w:eastAsia="en-GB"/>
        </w:rPr>
        <w:tab/>
      </w:r>
      <w:r>
        <w:rPr>
          <w:noProof/>
        </w:rPr>
        <w:t>Enquiry Manager Server Install/Upgrade</w:t>
      </w:r>
      <w:r>
        <w:rPr>
          <w:noProof/>
        </w:rPr>
        <w:tab/>
      </w:r>
      <w:r>
        <w:rPr>
          <w:noProof/>
        </w:rPr>
        <w:fldChar w:fldCharType="begin"/>
      </w:r>
      <w:r>
        <w:rPr>
          <w:noProof/>
        </w:rPr>
        <w:instrText xml:space="preserve"> PAGEREF _Toc377738421 \h </w:instrText>
      </w:r>
      <w:r>
        <w:rPr>
          <w:noProof/>
        </w:rPr>
      </w:r>
      <w:r>
        <w:rPr>
          <w:noProof/>
        </w:rPr>
        <w:fldChar w:fldCharType="separate"/>
      </w:r>
      <w:r>
        <w:rPr>
          <w:noProof/>
        </w:rPr>
        <w:t>59</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_Toc377738422 \h </w:instrText>
      </w:r>
      <w:r>
        <w:rPr>
          <w:noProof/>
        </w:rPr>
      </w:r>
      <w:r>
        <w:rPr>
          <w:noProof/>
        </w:rPr>
        <w:fldChar w:fldCharType="separate"/>
      </w:r>
      <w:r>
        <w:rPr>
          <w:noProof/>
        </w:rPr>
        <w:t>59</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_Toc377738423 \h </w:instrText>
      </w:r>
      <w:r>
        <w:rPr>
          <w:noProof/>
        </w:rPr>
      </w:r>
      <w:r>
        <w:rPr>
          <w:noProof/>
        </w:rPr>
        <w:fldChar w:fldCharType="separate"/>
      </w:r>
      <w:r>
        <w:rPr>
          <w:noProof/>
        </w:rPr>
        <w:t>59</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7.2.3</w:t>
      </w:r>
      <w:r>
        <w:rPr>
          <w:rFonts w:asciiTheme="minorHAnsi" w:eastAsiaTheme="minorEastAsia" w:hAnsiTheme="minorHAnsi" w:cstheme="minorBidi"/>
          <w:noProof/>
          <w:sz w:val="22"/>
          <w:szCs w:val="22"/>
          <w:lang w:val="en-GB" w:eastAsia="en-GB"/>
        </w:rPr>
        <w:tab/>
      </w:r>
      <w:r>
        <w:rPr>
          <w:noProof/>
        </w:rPr>
        <w:t>Install of Enquiry Manager</w:t>
      </w:r>
      <w:r>
        <w:rPr>
          <w:noProof/>
        </w:rPr>
        <w:tab/>
      </w:r>
      <w:r>
        <w:rPr>
          <w:noProof/>
        </w:rPr>
        <w:fldChar w:fldCharType="begin"/>
      </w:r>
      <w:r>
        <w:rPr>
          <w:noProof/>
        </w:rPr>
        <w:instrText xml:space="preserve"> PAGEREF _Toc377738424 \h </w:instrText>
      </w:r>
      <w:r>
        <w:rPr>
          <w:noProof/>
        </w:rPr>
      </w:r>
      <w:r>
        <w:rPr>
          <w:noProof/>
        </w:rPr>
        <w:fldChar w:fldCharType="separate"/>
      </w:r>
      <w:r>
        <w:rPr>
          <w:noProof/>
        </w:rPr>
        <w:t>59</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_Toc377738425 \h </w:instrText>
      </w:r>
      <w:r>
        <w:rPr>
          <w:noProof/>
        </w:rPr>
      </w:r>
      <w:r>
        <w:rPr>
          <w:noProof/>
        </w:rPr>
        <w:fldChar w:fldCharType="separate"/>
      </w:r>
      <w:r>
        <w:rPr>
          <w:noProof/>
        </w:rPr>
        <w:t>60</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7.2.5</w:t>
      </w:r>
      <w:r>
        <w:rPr>
          <w:rFonts w:asciiTheme="minorHAnsi" w:eastAsiaTheme="minorEastAsia" w:hAnsiTheme="minorHAnsi" w:cstheme="minorBidi"/>
          <w:noProof/>
          <w:sz w:val="22"/>
          <w:szCs w:val="22"/>
          <w:lang w:val="en-GB" w:eastAsia="en-GB"/>
        </w:rPr>
        <w:tab/>
      </w:r>
      <w:r>
        <w:rPr>
          <w:noProof/>
        </w:rPr>
        <w:t>Upgrade of Enquiry Manager</w:t>
      </w:r>
      <w:r>
        <w:rPr>
          <w:noProof/>
        </w:rPr>
        <w:tab/>
      </w:r>
      <w:r>
        <w:rPr>
          <w:noProof/>
        </w:rPr>
        <w:fldChar w:fldCharType="begin"/>
      </w:r>
      <w:r>
        <w:rPr>
          <w:noProof/>
        </w:rPr>
        <w:instrText xml:space="preserve"> PAGEREF _Toc377738426 \h </w:instrText>
      </w:r>
      <w:r>
        <w:rPr>
          <w:noProof/>
        </w:rPr>
      </w:r>
      <w:r>
        <w:rPr>
          <w:noProof/>
        </w:rPr>
        <w:fldChar w:fldCharType="separate"/>
      </w:r>
      <w:r>
        <w:rPr>
          <w:noProof/>
        </w:rPr>
        <w:t>60</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_Toc377738427 \h </w:instrText>
      </w:r>
      <w:r>
        <w:rPr>
          <w:noProof/>
        </w:rPr>
      </w:r>
      <w:r>
        <w:rPr>
          <w:noProof/>
        </w:rPr>
        <w:fldChar w:fldCharType="separate"/>
      </w:r>
      <w:r>
        <w:rPr>
          <w:noProof/>
        </w:rPr>
        <w:t>61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_Toc377738428 \h </w:instrText>
      </w:r>
      <w:r>
        <w:rPr>
          <w:noProof/>
        </w:rPr>
      </w:r>
      <w:r>
        <w:rPr>
          <w:noProof/>
        </w:rPr>
        <w:fldChar w:fldCharType="separate"/>
      </w:r>
      <w:r>
        <w:rPr>
          <w:noProof/>
        </w:rPr>
        <w:t>61</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7.2.7.1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_Toc377738429 \h </w:instrText>
      </w:r>
      <w:r>
        <w:rPr>
          <w:noProof/>
        </w:rPr>
      </w:r>
      <w:r>
        <w:rPr>
          <w:noProof/>
        </w:rPr>
        <w:fldChar w:fldCharType="separate"/>
      </w:r>
      <w:r>
        <w:rPr>
          <w:noProof/>
        </w:rPr>
        <w:t>61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_Toc377738430 \h </w:instrText>
      </w:r>
      <w:r>
        <w:rPr>
          <w:noProof/>
        </w:rPr>
      </w:r>
      <w:r>
        <w:rPr>
          <w:noProof/>
        </w:rPr>
        <w:fldChar w:fldCharType="separate"/>
      </w:r>
      <w:r>
        <w:rPr>
          <w:noProof/>
        </w:rPr>
        <w:t>61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7.2.9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_Toc377738431 \h </w:instrText>
      </w:r>
      <w:r>
        <w:rPr>
          <w:noProof/>
        </w:rPr>
      </w:r>
      <w:r>
        <w:rPr>
          <w:noProof/>
        </w:rPr>
        <w:fldChar w:fldCharType="separate"/>
      </w:r>
      <w:r>
        <w:rPr>
          <w:noProof/>
        </w:rPr>
        <w:t>61</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7.2.10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_Toc377738432 \h </w:instrText>
      </w:r>
      <w:r>
        <w:rPr>
          <w:noProof/>
        </w:rPr>
      </w:r>
      <w:r>
        <w:rPr>
          <w:noProof/>
        </w:rPr>
        <w:fldChar w:fldCharType="separate"/>
      </w:r>
      <w:r>
        <w:rPr>
          <w:noProof/>
        </w:rPr>
        <w:t>62</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8.</w:t>
      </w:r>
      <w:r>
        <w:rPr>
          <w:rFonts w:asciiTheme="minorHAnsi" w:eastAsiaTheme="minorEastAsia" w:hAnsiTheme="minorHAnsi" w:cstheme="minorBidi"/>
          <w:noProof/>
          <w:sz w:val="22"/>
          <w:szCs w:val="22"/>
          <w:lang w:val="en-GB" w:eastAsia="en-GB"/>
        </w:rPr>
        <w:tab/>
      </w:r>
      <w:r>
        <w:rPr>
          <w:noProof/>
        </w:rPr>
        <w:t>TMA Manager</w:t>
      </w:r>
      <w:r>
        <w:rPr>
          <w:noProof/>
        </w:rPr>
        <w:tab/>
      </w:r>
      <w:r>
        <w:rPr>
          <w:noProof/>
        </w:rPr>
        <w:fldChar w:fldCharType="begin"/>
      </w:r>
      <w:r>
        <w:rPr>
          <w:noProof/>
        </w:rPr>
        <w:instrText xml:space="preserve"> PAGEREF _Toc377738433 \h </w:instrText>
      </w:r>
      <w:r>
        <w:rPr>
          <w:noProof/>
        </w:rPr>
      </w:r>
      <w:r>
        <w:rPr>
          <w:noProof/>
        </w:rPr>
        <w:fldChar w:fldCharType="separate"/>
      </w:r>
      <w:r>
        <w:rPr>
          <w:noProof/>
        </w:rPr>
        <w:t>63</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8.1</w:t>
      </w:r>
      <w:r>
        <w:rPr>
          <w:rFonts w:asciiTheme="minorHAnsi" w:eastAsiaTheme="minorEastAsia" w:hAnsiTheme="minorHAnsi" w:cstheme="minorBidi"/>
          <w:noProof/>
          <w:sz w:val="22"/>
          <w:szCs w:val="22"/>
          <w:lang w:val="en-GB" w:eastAsia="en-GB"/>
        </w:rPr>
        <w:tab/>
      </w:r>
      <w:r>
        <w:rPr>
          <w:noProof/>
        </w:rPr>
        <w:t>Implementation of the TMA Manager Software files</w:t>
      </w:r>
      <w:r>
        <w:rPr>
          <w:noProof/>
        </w:rPr>
        <w:tab/>
      </w:r>
      <w:r>
        <w:rPr>
          <w:noProof/>
        </w:rPr>
        <w:fldChar w:fldCharType="begin"/>
      </w:r>
      <w:r>
        <w:rPr>
          <w:noProof/>
        </w:rPr>
        <w:instrText xml:space="preserve"> PAGEREF _Toc377738434 \h </w:instrText>
      </w:r>
      <w:r>
        <w:rPr>
          <w:noProof/>
        </w:rPr>
      </w:r>
      <w:r>
        <w:rPr>
          <w:noProof/>
        </w:rPr>
        <w:fldChar w:fldCharType="separate"/>
      </w:r>
      <w:r>
        <w:rPr>
          <w:noProof/>
        </w:rPr>
        <w:t>63</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8.2</w:t>
      </w:r>
      <w:r>
        <w:rPr>
          <w:rFonts w:asciiTheme="minorHAnsi" w:eastAsiaTheme="minorEastAsia" w:hAnsiTheme="minorHAnsi" w:cstheme="minorBidi"/>
          <w:noProof/>
          <w:sz w:val="22"/>
          <w:szCs w:val="22"/>
          <w:lang w:val="en-GB" w:eastAsia="en-GB"/>
        </w:rPr>
        <w:tab/>
      </w:r>
      <w:r>
        <w:rPr>
          <w:noProof/>
        </w:rPr>
        <w:t>TMA Manager Server Install/Upgrade</w:t>
      </w:r>
      <w:r>
        <w:rPr>
          <w:noProof/>
        </w:rPr>
        <w:tab/>
      </w:r>
      <w:r>
        <w:rPr>
          <w:noProof/>
        </w:rPr>
        <w:fldChar w:fldCharType="begin"/>
      </w:r>
      <w:r>
        <w:rPr>
          <w:noProof/>
        </w:rPr>
        <w:instrText xml:space="preserve"> PAGEREF _Toc377738435 \h </w:instrText>
      </w:r>
      <w:r>
        <w:rPr>
          <w:noProof/>
        </w:rPr>
      </w:r>
      <w:r>
        <w:rPr>
          <w:noProof/>
        </w:rPr>
        <w:fldChar w:fldCharType="separate"/>
      </w:r>
      <w:r>
        <w:rPr>
          <w:noProof/>
        </w:rPr>
        <w:t>64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_Toc377738436 \h </w:instrText>
      </w:r>
      <w:r>
        <w:rPr>
          <w:noProof/>
        </w:rPr>
      </w:r>
      <w:r>
        <w:rPr>
          <w:noProof/>
        </w:rPr>
        <w:fldChar w:fldCharType="separate"/>
      </w:r>
      <w:r>
        <w:rPr>
          <w:noProof/>
        </w:rPr>
        <w:t>64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_Toc377738437 \h </w:instrText>
      </w:r>
      <w:r>
        <w:rPr>
          <w:noProof/>
        </w:rPr>
      </w:r>
      <w:r>
        <w:rPr>
          <w:noProof/>
        </w:rPr>
        <w:fldChar w:fldCharType="separate"/>
      </w:r>
      <w:r>
        <w:rPr>
          <w:noProof/>
        </w:rPr>
        <w:t>64</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8.2.3</w:t>
      </w:r>
      <w:r>
        <w:rPr>
          <w:rFonts w:asciiTheme="minorHAnsi" w:eastAsiaTheme="minorEastAsia" w:hAnsiTheme="minorHAnsi" w:cstheme="minorBidi"/>
          <w:noProof/>
          <w:sz w:val="22"/>
          <w:szCs w:val="22"/>
          <w:lang w:val="en-GB" w:eastAsia="en-GB"/>
        </w:rPr>
        <w:tab/>
      </w:r>
      <w:r>
        <w:rPr>
          <w:noProof/>
        </w:rPr>
        <w:t>Import the tma_apex_rpts Workspace (this step is not required for upgrade)</w:t>
      </w:r>
      <w:r>
        <w:rPr>
          <w:noProof/>
        </w:rPr>
        <w:tab/>
      </w:r>
      <w:r>
        <w:rPr>
          <w:noProof/>
        </w:rPr>
        <w:fldChar w:fldCharType="begin"/>
      </w:r>
      <w:r>
        <w:rPr>
          <w:noProof/>
        </w:rPr>
        <w:instrText xml:space="preserve"> PAGEREF _Toc377738438 \h </w:instrText>
      </w:r>
      <w:r>
        <w:rPr>
          <w:noProof/>
        </w:rPr>
      </w:r>
      <w:r>
        <w:rPr>
          <w:noProof/>
        </w:rPr>
        <w:fldChar w:fldCharType="separate"/>
      </w:r>
      <w:r>
        <w:rPr>
          <w:noProof/>
        </w:rPr>
        <w:t>65</w:t>
      </w:r>
      <w:r>
        <w:rPr>
          <w:noProof/>
        </w:rPr>
        <w:fldChar w:fldCharType="end"/>
      </w:r>
    </w:p>
    <w:p w:rsidR="00F94E9E" w:rsidRDefault="00F94E9E">
      <w:pPr>
        <w:pStyle w:val="TOC4"/>
        <w:tabs>
          <w:tab w:val="right" w:leader="dot" w:pos="9012"/>
        </w:tabs>
        <w:rPr>
          <w:rFonts w:asciiTheme="minorHAnsi" w:eastAsiaTheme="minorEastAsia" w:hAnsiTheme="minorHAnsi" w:cstheme="minorBidi"/>
          <w:noProof/>
          <w:sz w:val="22"/>
          <w:szCs w:val="22"/>
          <w:lang w:val="en-GB" w:eastAsia="en-GB"/>
        </w:rPr>
      </w:pPr>
      <w:r w:rsidRPr="002C58EB">
        <w:rPr>
          <w:i/>
          <w:noProof/>
          <w:color w:val="0070C0"/>
        </w:rPr>
        <w:t>Check the DAD Configuration</w:t>
      </w:r>
      <w:r>
        <w:rPr>
          <w:noProof/>
        </w:rPr>
        <w:tab/>
      </w:r>
      <w:r>
        <w:rPr>
          <w:noProof/>
        </w:rPr>
        <w:fldChar w:fldCharType="begin"/>
      </w:r>
      <w:r>
        <w:rPr>
          <w:noProof/>
        </w:rPr>
        <w:instrText xml:space="preserve"> PAGEREF _Toc377738439 \h </w:instrText>
      </w:r>
      <w:r>
        <w:rPr>
          <w:noProof/>
        </w:rPr>
      </w:r>
      <w:r>
        <w:rPr>
          <w:noProof/>
        </w:rPr>
        <w:fldChar w:fldCharType="separate"/>
      </w:r>
      <w:r>
        <w:rPr>
          <w:noProof/>
        </w:rPr>
        <w:t>65</w:t>
      </w:r>
      <w:r>
        <w:rPr>
          <w:noProof/>
        </w:rPr>
        <w:fldChar w:fldCharType="end"/>
      </w:r>
    </w:p>
    <w:p w:rsidR="00F94E9E" w:rsidRDefault="00F94E9E">
      <w:pPr>
        <w:pStyle w:val="TOC4"/>
        <w:tabs>
          <w:tab w:val="right" w:leader="dot" w:pos="9012"/>
        </w:tabs>
        <w:rPr>
          <w:rFonts w:asciiTheme="minorHAnsi" w:eastAsiaTheme="minorEastAsia" w:hAnsiTheme="minorHAnsi" w:cstheme="minorBidi"/>
          <w:noProof/>
          <w:sz w:val="22"/>
          <w:szCs w:val="22"/>
          <w:lang w:val="en-GB" w:eastAsia="en-GB"/>
        </w:rPr>
      </w:pPr>
      <w:r w:rsidRPr="002C58EB">
        <w:rPr>
          <w:i/>
          <w:noProof/>
          <w:color w:val="0070C0"/>
        </w:rPr>
        <w:t>Restart the HTTP server</w:t>
      </w:r>
      <w:r>
        <w:rPr>
          <w:noProof/>
        </w:rPr>
        <w:tab/>
      </w:r>
      <w:r>
        <w:rPr>
          <w:noProof/>
        </w:rPr>
        <w:fldChar w:fldCharType="begin"/>
      </w:r>
      <w:r>
        <w:rPr>
          <w:noProof/>
        </w:rPr>
        <w:instrText xml:space="preserve"> PAGEREF _Toc377738440 \h </w:instrText>
      </w:r>
      <w:r>
        <w:rPr>
          <w:noProof/>
        </w:rPr>
      </w:r>
      <w:r>
        <w:rPr>
          <w:noProof/>
        </w:rPr>
        <w:fldChar w:fldCharType="separate"/>
      </w:r>
      <w:r>
        <w:rPr>
          <w:noProof/>
        </w:rPr>
        <w:t>68</w:t>
      </w:r>
      <w:r>
        <w:rPr>
          <w:noProof/>
        </w:rPr>
        <w:fldChar w:fldCharType="end"/>
      </w:r>
    </w:p>
    <w:p w:rsidR="00F94E9E" w:rsidRDefault="00F94E9E">
      <w:pPr>
        <w:pStyle w:val="TOC4"/>
        <w:tabs>
          <w:tab w:val="right" w:leader="dot" w:pos="9012"/>
        </w:tabs>
        <w:rPr>
          <w:rFonts w:asciiTheme="minorHAnsi" w:eastAsiaTheme="minorEastAsia" w:hAnsiTheme="minorHAnsi" w:cstheme="minorBidi"/>
          <w:noProof/>
          <w:sz w:val="22"/>
          <w:szCs w:val="22"/>
          <w:lang w:val="en-GB" w:eastAsia="en-GB"/>
        </w:rPr>
      </w:pPr>
      <w:r w:rsidRPr="002C58EB">
        <w:rPr>
          <w:i/>
          <w:noProof/>
          <w:color w:val="0070C0"/>
        </w:rPr>
        <w:t>ApEx Admin Account</w:t>
      </w:r>
      <w:r>
        <w:rPr>
          <w:noProof/>
        </w:rPr>
        <w:tab/>
      </w:r>
      <w:r>
        <w:rPr>
          <w:noProof/>
        </w:rPr>
        <w:fldChar w:fldCharType="begin"/>
      </w:r>
      <w:r>
        <w:rPr>
          <w:noProof/>
        </w:rPr>
        <w:instrText xml:space="preserve"> PAGEREF _Toc377738441 \h </w:instrText>
      </w:r>
      <w:r>
        <w:rPr>
          <w:noProof/>
        </w:rPr>
      </w:r>
      <w:r>
        <w:rPr>
          <w:noProof/>
        </w:rPr>
        <w:fldChar w:fldCharType="separate"/>
      </w:r>
      <w:r>
        <w:rPr>
          <w:noProof/>
        </w:rPr>
        <w:t>69</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8.2.4</w:t>
      </w:r>
      <w:r>
        <w:rPr>
          <w:rFonts w:asciiTheme="minorHAnsi" w:eastAsiaTheme="minorEastAsia" w:hAnsiTheme="minorHAnsi" w:cstheme="minorBidi"/>
          <w:noProof/>
          <w:sz w:val="22"/>
          <w:szCs w:val="22"/>
          <w:lang w:val="en-GB" w:eastAsia="en-GB"/>
        </w:rPr>
        <w:tab/>
      </w:r>
      <w:r>
        <w:rPr>
          <w:noProof/>
        </w:rPr>
        <w:t>Install of TMA Manager</w:t>
      </w:r>
      <w:r>
        <w:rPr>
          <w:noProof/>
        </w:rPr>
        <w:tab/>
      </w:r>
      <w:r>
        <w:rPr>
          <w:noProof/>
        </w:rPr>
        <w:fldChar w:fldCharType="begin"/>
      </w:r>
      <w:r>
        <w:rPr>
          <w:noProof/>
        </w:rPr>
        <w:instrText xml:space="preserve"> PAGEREF _Toc377738442 \h </w:instrText>
      </w:r>
      <w:r>
        <w:rPr>
          <w:noProof/>
        </w:rPr>
      </w:r>
      <w:r>
        <w:rPr>
          <w:noProof/>
        </w:rPr>
        <w:fldChar w:fldCharType="separate"/>
      </w:r>
      <w:r>
        <w:rPr>
          <w:noProof/>
        </w:rPr>
        <w:t>75</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8.2.4.1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_Toc377738443 \h </w:instrText>
      </w:r>
      <w:r>
        <w:rPr>
          <w:noProof/>
        </w:rPr>
      </w:r>
      <w:r>
        <w:rPr>
          <w:noProof/>
        </w:rPr>
        <w:fldChar w:fldCharType="separate"/>
      </w:r>
      <w:r>
        <w:rPr>
          <w:noProof/>
        </w:rPr>
        <w:t>75</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8.2.5</w:t>
      </w:r>
      <w:r>
        <w:rPr>
          <w:rFonts w:asciiTheme="minorHAnsi" w:eastAsiaTheme="minorEastAsia" w:hAnsiTheme="minorHAnsi" w:cstheme="minorBidi"/>
          <w:noProof/>
          <w:sz w:val="22"/>
          <w:szCs w:val="22"/>
          <w:lang w:val="en-GB" w:eastAsia="en-GB"/>
        </w:rPr>
        <w:tab/>
      </w:r>
      <w:r>
        <w:rPr>
          <w:noProof/>
        </w:rPr>
        <w:t>Upgrade of TMA Manager</w:t>
      </w:r>
      <w:r>
        <w:rPr>
          <w:noProof/>
        </w:rPr>
        <w:tab/>
      </w:r>
      <w:r>
        <w:rPr>
          <w:noProof/>
        </w:rPr>
        <w:fldChar w:fldCharType="begin"/>
      </w:r>
      <w:r>
        <w:rPr>
          <w:noProof/>
        </w:rPr>
        <w:instrText xml:space="preserve"> PAGEREF _Toc377738444 \h </w:instrText>
      </w:r>
      <w:r>
        <w:rPr>
          <w:noProof/>
        </w:rPr>
      </w:r>
      <w:r>
        <w:rPr>
          <w:noProof/>
        </w:rPr>
        <w:fldChar w:fldCharType="separate"/>
      </w:r>
      <w:r>
        <w:rPr>
          <w:noProof/>
        </w:rPr>
        <w:t>75</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8.2.5.1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_Toc377738445 \h </w:instrText>
      </w:r>
      <w:r>
        <w:rPr>
          <w:noProof/>
        </w:rPr>
      </w:r>
      <w:r>
        <w:rPr>
          <w:noProof/>
        </w:rPr>
        <w:fldChar w:fldCharType="separate"/>
      </w:r>
      <w:r>
        <w:rPr>
          <w:noProof/>
        </w:rPr>
        <w:t>76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_Toc377738446 \h </w:instrText>
      </w:r>
      <w:r>
        <w:rPr>
          <w:noProof/>
        </w:rPr>
      </w:r>
      <w:r>
        <w:rPr>
          <w:noProof/>
        </w:rPr>
        <w:fldChar w:fldCharType="separate"/>
      </w:r>
      <w:r>
        <w:rPr>
          <w:noProof/>
        </w:rPr>
        <w:t>76</w:t>
      </w:r>
      <w:r>
        <w:rPr>
          <w:noProof/>
        </w:rPr>
        <w:fldChar w:fldCharType="end"/>
      </w:r>
    </w:p>
    <w:p w:rsidR="00F94E9E" w:rsidRDefault="00F94E9E">
      <w:pPr>
        <w:pStyle w:val="TOC4"/>
        <w:tabs>
          <w:tab w:val="right" w:leader="dot" w:pos="9012"/>
        </w:tabs>
        <w:rPr>
          <w:rFonts w:asciiTheme="minorHAnsi" w:eastAsiaTheme="minorEastAsia" w:hAnsiTheme="minorHAnsi" w:cstheme="minorBidi"/>
          <w:noProof/>
          <w:sz w:val="22"/>
          <w:szCs w:val="22"/>
          <w:lang w:val="en-GB" w:eastAsia="en-GB"/>
        </w:rPr>
      </w:pPr>
      <w:r w:rsidRPr="002C58EB">
        <w:rPr>
          <w:i/>
          <w:noProof/>
          <w:color w:val="0070C0"/>
        </w:rPr>
        <w:lastRenderedPageBreak/>
        <w:t>exor_version.txt</w:t>
      </w:r>
      <w:r>
        <w:rPr>
          <w:noProof/>
        </w:rPr>
        <w:tab/>
      </w:r>
      <w:r>
        <w:rPr>
          <w:noProof/>
        </w:rPr>
        <w:fldChar w:fldCharType="begin"/>
      </w:r>
      <w:r>
        <w:rPr>
          <w:noProof/>
        </w:rPr>
        <w:instrText xml:space="preserve"> PAGEREF _Toc377738447 \h </w:instrText>
      </w:r>
      <w:r>
        <w:rPr>
          <w:noProof/>
        </w:rPr>
      </w:r>
      <w:r>
        <w:rPr>
          <w:noProof/>
        </w:rPr>
        <w:fldChar w:fldCharType="separate"/>
      </w:r>
      <w:r>
        <w:rPr>
          <w:noProof/>
        </w:rPr>
        <w:t>76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8.2.7</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_Toc377738448 \h </w:instrText>
      </w:r>
      <w:r>
        <w:rPr>
          <w:noProof/>
        </w:rPr>
      </w:r>
      <w:r>
        <w:rPr>
          <w:noProof/>
        </w:rPr>
        <w:fldChar w:fldCharType="separate"/>
      </w:r>
      <w:r>
        <w:rPr>
          <w:noProof/>
        </w:rPr>
        <w:t>76</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8.2.8</w:t>
      </w:r>
      <w:r>
        <w:rPr>
          <w:rFonts w:asciiTheme="minorHAnsi" w:eastAsiaTheme="minorEastAsia" w:hAnsiTheme="minorHAnsi" w:cstheme="minorBidi"/>
          <w:noProof/>
          <w:sz w:val="22"/>
          <w:szCs w:val="22"/>
          <w:lang w:val="en-GB" w:eastAsia="en-GB"/>
        </w:rPr>
        <w:tab/>
      </w:r>
      <w:r>
        <w:rPr>
          <w:noProof/>
        </w:rPr>
        <w:t>Web Service Install/Upgrade (Post Install and Upgrade)</w:t>
      </w:r>
      <w:r>
        <w:rPr>
          <w:noProof/>
        </w:rPr>
        <w:tab/>
      </w:r>
      <w:r>
        <w:rPr>
          <w:noProof/>
        </w:rPr>
        <w:fldChar w:fldCharType="begin"/>
      </w:r>
      <w:r>
        <w:rPr>
          <w:noProof/>
        </w:rPr>
        <w:instrText xml:space="preserve"> PAGEREF _Toc377738449 \h </w:instrText>
      </w:r>
      <w:r>
        <w:rPr>
          <w:noProof/>
        </w:rPr>
      </w:r>
      <w:r>
        <w:rPr>
          <w:noProof/>
        </w:rPr>
        <w:fldChar w:fldCharType="separate"/>
      </w:r>
      <w:r>
        <w:rPr>
          <w:noProof/>
        </w:rPr>
        <w:t>77</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8.2.9</w:t>
      </w:r>
      <w:r>
        <w:rPr>
          <w:rFonts w:asciiTheme="minorHAnsi" w:eastAsiaTheme="minorEastAsia" w:hAnsiTheme="minorHAnsi" w:cstheme="minorBidi"/>
          <w:noProof/>
          <w:sz w:val="22"/>
          <w:szCs w:val="22"/>
          <w:lang w:val="en-GB" w:eastAsia="en-GB"/>
        </w:rPr>
        <w:tab/>
      </w:r>
      <w:r>
        <w:rPr>
          <w:noProof/>
        </w:rPr>
        <w:t>TMA Process Types (Install only)</w:t>
      </w:r>
      <w:r>
        <w:rPr>
          <w:noProof/>
        </w:rPr>
        <w:tab/>
      </w:r>
      <w:r>
        <w:rPr>
          <w:noProof/>
        </w:rPr>
        <w:fldChar w:fldCharType="begin"/>
      </w:r>
      <w:r>
        <w:rPr>
          <w:noProof/>
        </w:rPr>
        <w:instrText xml:space="preserve"> PAGEREF _Toc377738450 \h </w:instrText>
      </w:r>
      <w:r>
        <w:rPr>
          <w:noProof/>
        </w:rPr>
      </w:r>
      <w:r>
        <w:rPr>
          <w:noProof/>
        </w:rPr>
        <w:fldChar w:fldCharType="separate"/>
      </w:r>
      <w:r>
        <w:rPr>
          <w:noProof/>
        </w:rPr>
        <w:t>77</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8.2.9.1</w:t>
      </w:r>
      <w:r>
        <w:rPr>
          <w:rFonts w:asciiTheme="minorHAnsi" w:eastAsiaTheme="minorEastAsia" w:hAnsiTheme="minorHAnsi" w:cstheme="minorBidi"/>
          <w:noProof/>
          <w:sz w:val="22"/>
          <w:szCs w:val="22"/>
          <w:lang w:val="en-GB" w:eastAsia="en-GB"/>
        </w:rPr>
        <w:tab/>
      </w:r>
      <w:r>
        <w:rPr>
          <w:noProof/>
        </w:rPr>
        <w:t>Following the Install of TMA v4.7.0.</w:t>
      </w:r>
      <w:r>
        <w:rPr>
          <w:noProof/>
        </w:rPr>
        <w:tab/>
      </w:r>
      <w:r>
        <w:rPr>
          <w:noProof/>
        </w:rPr>
        <w:fldChar w:fldCharType="begin"/>
      </w:r>
      <w:r>
        <w:rPr>
          <w:noProof/>
        </w:rPr>
        <w:instrText xml:space="preserve"> PAGEREF _Toc377738451 \h </w:instrText>
      </w:r>
      <w:r>
        <w:rPr>
          <w:noProof/>
        </w:rPr>
      </w:r>
      <w:r>
        <w:rPr>
          <w:noProof/>
        </w:rPr>
        <w:fldChar w:fldCharType="separate"/>
      </w:r>
      <w:r>
        <w:rPr>
          <w:noProof/>
        </w:rPr>
        <w:t>77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8.2.10</w:t>
      </w:r>
      <w:r>
        <w:rPr>
          <w:rFonts w:asciiTheme="minorHAnsi" w:eastAsiaTheme="minorEastAsia" w:hAnsiTheme="minorHAnsi" w:cstheme="minorBidi"/>
          <w:noProof/>
          <w:sz w:val="22"/>
          <w:szCs w:val="22"/>
          <w:lang w:val="en-GB" w:eastAsia="en-GB"/>
        </w:rPr>
        <w:tab/>
      </w:r>
      <w:r>
        <w:rPr>
          <w:noProof/>
        </w:rPr>
        <w:t>System Holidays (Post Install and Upgrade)</w:t>
      </w:r>
      <w:r>
        <w:rPr>
          <w:noProof/>
        </w:rPr>
        <w:tab/>
      </w:r>
      <w:r>
        <w:rPr>
          <w:noProof/>
        </w:rPr>
        <w:fldChar w:fldCharType="begin"/>
      </w:r>
      <w:r>
        <w:rPr>
          <w:noProof/>
        </w:rPr>
        <w:instrText xml:space="preserve"> PAGEREF _Toc377738452 \h </w:instrText>
      </w:r>
      <w:r>
        <w:rPr>
          <w:noProof/>
        </w:rPr>
      </w:r>
      <w:r>
        <w:rPr>
          <w:noProof/>
        </w:rPr>
        <w:fldChar w:fldCharType="separate"/>
      </w:r>
      <w:r>
        <w:rPr>
          <w:noProof/>
        </w:rPr>
        <w:t>79</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9.</w:t>
      </w:r>
      <w:r>
        <w:rPr>
          <w:rFonts w:asciiTheme="minorHAnsi" w:eastAsiaTheme="minorEastAsia" w:hAnsiTheme="minorHAnsi" w:cstheme="minorBidi"/>
          <w:noProof/>
          <w:sz w:val="22"/>
          <w:szCs w:val="22"/>
          <w:lang w:val="en-GB" w:eastAsia="en-GB"/>
        </w:rPr>
        <w:tab/>
      </w:r>
      <w:r>
        <w:rPr>
          <w:noProof/>
        </w:rPr>
        <w:t>Streetworks Manager</w:t>
      </w:r>
      <w:r>
        <w:rPr>
          <w:noProof/>
        </w:rPr>
        <w:tab/>
      </w:r>
      <w:r>
        <w:rPr>
          <w:noProof/>
        </w:rPr>
        <w:fldChar w:fldCharType="begin"/>
      </w:r>
      <w:r>
        <w:rPr>
          <w:noProof/>
        </w:rPr>
        <w:instrText xml:space="preserve"> PAGEREF _Toc377738453 \h </w:instrText>
      </w:r>
      <w:r>
        <w:rPr>
          <w:noProof/>
        </w:rPr>
      </w:r>
      <w:r>
        <w:rPr>
          <w:noProof/>
        </w:rPr>
        <w:fldChar w:fldCharType="separate"/>
      </w:r>
      <w:r>
        <w:rPr>
          <w:noProof/>
        </w:rPr>
        <w:t>80</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9.1</w:t>
      </w:r>
      <w:r>
        <w:rPr>
          <w:rFonts w:asciiTheme="minorHAnsi" w:eastAsiaTheme="minorEastAsia" w:hAnsiTheme="minorHAnsi" w:cstheme="minorBidi"/>
          <w:noProof/>
          <w:sz w:val="22"/>
          <w:szCs w:val="22"/>
          <w:lang w:val="en-GB" w:eastAsia="en-GB"/>
        </w:rPr>
        <w:tab/>
      </w:r>
      <w:r>
        <w:rPr>
          <w:noProof/>
        </w:rPr>
        <w:t>Implementation of the Streetworks Manager Software files</w:t>
      </w:r>
      <w:r>
        <w:rPr>
          <w:noProof/>
        </w:rPr>
        <w:tab/>
      </w:r>
      <w:r>
        <w:rPr>
          <w:noProof/>
        </w:rPr>
        <w:fldChar w:fldCharType="begin"/>
      </w:r>
      <w:r>
        <w:rPr>
          <w:noProof/>
        </w:rPr>
        <w:instrText xml:space="preserve"> PAGEREF _Toc377738454 \h </w:instrText>
      </w:r>
      <w:r>
        <w:rPr>
          <w:noProof/>
        </w:rPr>
      </w:r>
      <w:r>
        <w:rPr>
          <w:noProof/>
        </w:rPr>
        <w:fldChar w:fldCharType="separate"/>
      </w:r>
      <w:r>
        <w:rPr>
          <w:noProof/>
        </w:rPr>
        <w:t>80</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9.2</w:t>
      </w:r>
      <w:r>
        <w:rPr>
          <w:rFonts w:asciiTheme="minorHAnsi" w:eastAsiaTheme="minorEastAsia" w:hAnsiTheme="minorHAnsi" w:cstheme="minorBidi"/>
          <w:noProof/>
          <w:sz w:val="22"/>
          <w:szCs w:val="22"/>
          <w:lang w:val="en-GB" w:eastAsia="en-GB"/>
        </w:rPr>
        <w:tab/>
      </w:r>
      <w:r>
        <w:rPr>
          <w:noProof/>
        </w:rPr>
        <w:t>Streetworks Manager Server Install/Upgrade</w:t>
      </w:r>
      <w:r>
        <w:rPr>
          <w:noProof/>
        </w:rPr>
        <w:tab/>
      </w:r>
      <w:r>
        <w:rPr>
          <w:noProof/>
        </w:rPr>
        <w:fldChar w:fldCharType="begin"/>
      </w:r>
      <w:r>
        <w:rPr>
          <w:noProof/>
        </w:rPr>
        <w:instrText xml:space="preserve"> PAGEREF _Toc377738455 \h </w:instrText>
      </w:r>
      <w:r>
        <w:rPr>
          <w:noProof/>
        </w:rPr>
      </w:r>
      <w:r>
        <w:rPr>
          <w:noProof/>
        </w:rPr>
        <w:fldChar w:fldCharType="separate"/>
      </w:r>
      <w:r>
        <w:rPr>
          <w:noProof/>
        </w:rPr>
        <w:t>81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_Toc377738456 \h </w:instrText>
      </w:r>
      <w:r>
        <w:rPr>
          <w:noProof/>
        </w:rPr>
      </w:r>
      <w:r>
        <w:rPr>
          <w:noProof/>
        </w:rPr>
        <w:fldChar w:fldCharType="separate"/>
      </w:r>
      <w:r>
        <w:rPr>
          <w:noProof/>
        </w:rPr>
        <w:t>81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_Toc377738457 \h </w:instrText>
      </w:r>
      <w:r>
        <w:rPr>
          <w:noProof/>
        </w:rPr>
      </w:r>
      <w:r>
        <w:rPr>
          <w:noProof/>
        </w:rPr>
        <w:fldChar w:fldCharType="separate"/>
      </w:r>
      <w:r>
        <w:rPr>
          <w:noProof/>
        </w:rPr>
        <w:t>81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9.2.3</w:t>
      </w:r>
      <w:r>
        <w:rPr>
          <w:rFonts w:asciiTheme="minorHAnsi" w:eastAsiaTheme="minorEastAsia" w:hAnsiTheme="minorHAnsi" w:cstheme="minorBidi"/>
          <w:noProof/>
          <w:sz w:val="22"/>
          <w:szCs w:val="22"/>
          <w:lang w:val="en-GB" w:eastAsia="en-GB"/>
        </w:rPr>
        <w:tab/>
      </w:r>
      <w:r>
        <w:rPr>
          <w:noProof/>
        </w:rPr>
        <w:t>Install of Streetworks Manager</w:t>
      </w:r>
      <w:r>
        <w:rPr>
          <w:noProof/>
        </w:rPr>
        <w:tab/>
      </w:r>
      <w:r>
        <w:rPr>
          <w:noProof/>
        </w:rPr>
        <w:fldChar w:fldCharType="begin"/>
      </w:r>
      <w:r>
        <w:rPr>
          <w:noProof/>
        </w:rPr>
        <w:instrText xml:space="preserve"> PAGEREF _Toc377738458 \h </w:instrText>
      </w:r>
      <w:r>
        <w:rPr>
          <w:noProof/>
        </w:rPr>
      </w:r>
      <w:r>
        <w:rPr>
          <w:noProof/>
        </w:rPr>
        <w:fldChar w:fldCharType="separate"/>
      </w:r>
      <w:r>
        <w:rPr>
          <w:noProof/>
        </w:rPr>
        <w:t>81</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_Toc377738459 \h </w:instrText>
      </w:r>
      <w:r>
        <w:rPr>
          <w:noProof/>
        </w:rPr>
      </w:r>
      <w:r>
        <w:rPr>
          <w:noProof/>
        </w:rPr>
        <w:fldChar w:fldCharType="separate"/>
      </w:r>
      <w:r>
        <w:rPr>
          <w:noProof/>
        </w:rPr>
        <w:t>82</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9.2.5</w:t>
      </w:r>
      <w:r>
        <w:rPr>
          <w:rFonts w:asciiTheme="minorHAnsi" w:eastAsiaTheme="minorEastAsia" w:hAnsiTheme="minorHAnsi" w:cstheme="minorBidi"/>
          <w:noProof/>
          <w:sz w:val="22"/>
          <w:szCs w:val="22"/>
          <w:lang w:val="en-GB" w:eastAsia="en-GB"/>
        </w:rPr>
        <w:tab/>
      </w:r>
      <w:r>
        <w:rPr>
          <w:noProof/>
        </w:rPr>
        <w:t>Upgrade of Streetworks Manager</w:t>
      </w:r>
      <w:r>
        <w:rPr>
          <w:noProof/>
        </w:rPr>
        <w:tab/>
      </w:r>
      <w:r>
        <w:rPr>
          <w:noProof/>
        </w:rPr>
        <w:fldChar w:fldCharType="begin"/>
      </w:r>
      <w:r>
        <w:rPr>
          <w:noProof/>
        </w:rPr>
        <w:instrText xml:space="preserve"> PAGEREF _Toc377738460 \h </w:instrText>
      </w:r>
      <w:r>
        <w:rPr>
          <w:noProof/>
        </w:rPr>
      </w:r>
      <w:r>
        <w:rPr>
          <w:noProof/>
        </w:rPr>
        <w:fldChar w:fldCharType="separate"/>
      </w:r>
      <w:r>
        <w:rPr>
          <w:noProof/>
        </w:rPr>
        <w:t>82</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_Toc377738461 \h </w:instrText>
      </w:r>
      <w:r>
        <w:rPr>
          <w:noProof/>
        </w:rPr>
      </w:r>
      <w:r>
        <w:rPr>
          <w:noProof/>
        </w:rPr>
        <w:fldChar w:fldCharType="separate"/>
      </w:r>
      <w:r>
        <w:rPr>
          <w:noProof/>
        </w:rPr>
        <w:t>83</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_Toc377738462 \h </w:instrText>
      </w:r>
      <w:r>
        <w:rPr>
          <w:noProof/>
        </w:rPr>
      </w:r>
      <w:r>
        <w:rPr>
          <w:noProof/>
        </w:rPr>
        <w:fldChar w:fldCharType="separate"/>
      </w:r>
      <w:r>
        <w:rPr>
          <w:noProof/>
        </w:rPr>
        <w:t>83</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9.2.7.1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_Toc377738463 \h </w:instrText>
      </w:r>
      <w:r>
        <w:rPr>
          <w:noProof/>
        </w:rPr>
      </w:r>
      <w:r>
        <w:rPr>
          <w:noProof/>
        </w:rPr>
        <w:fldChar w:fldCharType="separate"/>
      </w:r>
      <w:r>
        <w:rPr>
          <w:noProof/>
        </w:rPr>
        <w:t>83</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_Toc377738464 \h </w:instrText>
      </w:r>
      <w:r>
        <w:rPr>
          <w:noProof/>
        </w:rPr>
      </w:r>
      <w:r>
        <w:rPr>
          <w:noProof/>
        </w:rPr>
        <w:fldChar w:fldCharType="separate"/>
      </w:r>
      <w:r>
        <w:rPr>
          <w:noProof/>
        </w:rPr>
        <w:t>83</w:t>
      </w:r>
      <w:r>
        <w:rPr>
          <w:noProof/>
        </w:rPr>
        <w:fldChar w:fldCharType="end"/>
      </w:r>
    </w:p>
    <w:p w:rsidR="00F94E9E" w:rsidRDefault="00F94E9E">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9.2.9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_Toc377738465 \h </w:instrText>
      </w:r>
      <w:r>
        <w:rPr>
          <w:noProof/>
        </w:rPr>
      </w:r>
      <w:r>
        <w:rPr>
          <w:noProof/>
        </w:rPr>
        <w:fldChar w:fldCharType="separate"/>
      </w:r>
      <w:r>
        <w:rPr>
          <w:noProof/>
        </w:rPr>
        <w:t>83</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9.2.10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_Toc377738466 \h </w:instrText>
      </w:r>
      <w:r>
        <w:rPr>
          <w:noProof/>
        </w:rPr>
      </w:r>
      <w:r>
        <w:rPr>
          <w:noProof/>
        </w:rPr>
        <w:fldChar w:fldCharType="separate"/>
      </w:r>
      <w:r>
        <w:rPr>
          <w:noProof/>
        </w:rPr>
        <w:t>84</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10.</w:t>
      </w:r>
      <w:r>
        <w:rPr>
          <w:rFonts w:asciiTheme="minorHAnsi" w:eastAsiaTheme="minorEastAsia" w:hAnsiTheme="minorHAnsi" w:cstheme="minorBidi"/>
          <w:noProof/>
          <w:sz w:val="22"/>
          <w:szCs w:val="22"/>
          <w:lang w:val="en-GB" w:eastAsia="en-GB"/>
        </w:rPr>
        <w:tab/>
      </w:r>
      <w:r>
        <w:rPr>
          <w:noProof/>
        </w:rPr>
        <w:t>Schemes Manager</w:t>
      </w:r>
      <w:r>
        <w:rPr>
          <w:noProof/>
        </w:rPr>
        <w:tab/>
      </w:r>
      <w:r>
        <w:rPr>
          <w:noProof/>
        </w:rPr>
        <w:fldChar w:fldCharType="begin"/>
      </w:r>
      <w:r>
        <w:rPr>
          <w:noProof/>
        </w:rPr>
        <w:instrText xml:space="preserve"> PAGEREF _Toc377738467 \h </w:instrText>
      </w:r>
      <w:r>
        <w:rPr>
          <w:noProof/>
        </w:rPr>
      </w:r>
      <w:r>
        <w:rPr>
          <w:noProof/>
        </w:rPr>
        <w:fldChar w:fldCharType="separate"/>
      </w:r>
      <w:r>
        <w:rPr>
          <w:noProof/>
        </w:rPr>
        <w:t>85</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10.1</w:t>
      </w:r>
      <w:r>
        <w:rPr>
          <w:rFonts w:asciiTheme="minorHAnsi" w:eastAsiaTheme="minorEastAsia" w:hAnsiTheme="minorHAnsi" w:cstheme="minorBidi"/>
          <w:noProof/>
          <w:sz w:val="22"/>
          <w:szCs w:val="22"/>
          <w:lang w:val="en-GB" w:eastAsia="en-GB"/>
        </w:rPr>
        <w:tab/>
      </w:r>
      <w:r>
        <w:rPr>
          <w:noProof/>
        </w:rPr>
        <w:t>Implementation of the Schemes Manager Software files</w:t>
      </w:r>
      <w:r>
        <w:rPr>
          <w:noProof/>
        </w:rPr>
        <w:tab/>
      </w:r>
      <w:r>
        <w:rPr>
          <w:noProof/>
        </w:rPr>
        <w:fldChar w:fldCharType="begin"/>
      </w:r>
      <w:r>
        <w:rPr>
          <w:noProof/>
        </w:rPr>
        <w:instrText xml:space="preserve"> PAGEREF _Toc377738468 \h </w:instrText>
      </w:r>
      <w:r>
        <w:rPr>
          <w:noProof/>
        </w:rPr>
      </w:r>
      <w:r>
        <w:rPr>
          <w:noProof/>
        </w:rPr>
        <w:fldChar w:fldCharType="separate"/>
      </w:r>
      <w:r>
        <w:rPr>
          <w:noProof/>
        </w:rPr>
        <w:t>85</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10.2</w:t>
      </w:r>
      <w:r>
        <w:rPr>
          <w:rFonts w:asciiTheme="minorHAnsi" w:eastAsiaTheme="minorEastAsia" w:hAnsiTheme="minorHAnsi" w:cstheme="minorBidi"/>
          <w:noProof/>
          <w:sz w:val="22"/>
          <w:szCs w:val="22"/>
          <w:lang w:val="en-GB" w:eastAsia="en-GB"/>
        </w:rPr>
        <w:tab/>
      </w:r>
      <w:r>
        <w:rPr>
          <w:noProof/>
        </w:rPr>
        <w:t>Schemes Manager Server Install/Upgrade</w:t>
      </w:r>
      <w:r>
        <w:rPr>
          <w:noProof/>
        </w:rPr>
        <w:tab/>
      </w:r>
      <w:r>
        <w:rPr>
          <w:noProof/>
        </w:rPr>
        <w:fldChar w:fldCharType="begin"/>
      </w:r>
      <w:r>
        <w:rPr>
          <w:noProof/>
        </w:rPr>
        <w:instrText xml:space="preserve"> PAGEREF _Toc377738469 \h </w:instrText>
      </w:r>
      <w:r>
        <w:rPr>
          <w:noProof/>
        </w:rPr>
      </w:r>
      <w:r>
        <w:rPr>
          <w:noProof/>
        </w:rPr>
        <w:fldChar w:fldCharType="separate"/>
      </w:r>
      <w:r>
        <w:rPr>
          <w:noProof/>
        </w:rPr>
        <w:t>86</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_Toc377738470 \h </w:instrText>
      </w:r>
      <w:r>
        <w:rPr>
          <w:noProof/>
        </w:rPr>
      </w:r>
      <w:r>
        <w:rPr>
          <w:noProof/>
        </w:rPr>
        <w:fldChar w:fldCharType="separate"/>
      </w:r>
      <w:r>
        <w:rPr>
          <w:noProof/>
        </w:rPr>
        <w:t>86</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_Toc377738471 \h </w:instrText>
      </w:r>
      <w:r>
        <w:rPr>
          <w:noProof/>
        </w:rPr>
      </w:r>
      <w:r>
        <w:rPr>
          <w:noProof/>
        </w:rPr>
        <w:fldChar w:fldCharType="separate"/>
      </w:r>
      <w:r>
        <w:rPr>
          <w:noProof/>
        </w:rPr>
        <w:t>86</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10.2.3</w:t>
      </w:r>
      <w:r>
        <w:rPr>
          <w:rFonts w:asciiTheme="minorHAnsi" w:eastAsiaTheme="minorEastAsia" w:hAnsiTheme="minorHAnsi" w:cstheme="minorBidi"/>
          <w:noProof/>
          <w:sz w:val="22"/>
          <w:szCs w:val="22"/>
          <w:lang w:val="en-GB" w:eastAsia="en-GB"/>
        </w:rPr>
        <w:tab/>
      </w:r>
      <w:r>
        <w:rPr>
          <w:noProof/>
        </w:rPr>
        <w:t>Install of Schemes Manager</w:t>
      </w:r>
      <w:r>
        <w:rPr>
          <w:noProof/>
        </w:rPr>
        <w:tab/>
      </w:r>
      <w:r>
        <w:rPr>
          <w:noProof/>
        </w:rPr>
        <w:fldChar w:fldCharType="begin"/>
      </w:r>
      <w:r>
        <w:rPr>
          <w:noProof/>
        </w:rPr>
        <w:instrText xml:space="preserve"> PAGEREF _Toc377738472 \h </w:instrText>
      </w:r>
      <w:r>
        <w:rPr>
          <w:noProof/>
        </w:rPr>
      </w:r>
      <w:r>
        <w:rPr>
          <w:noProof/>
        </w:rPr>
        <w:fldChar w:fldCharType="separate"/>
      </w:r>
      <w:r>
        <w:rPr>
          <w:noProof/>
        </w:rPr>
        <w:t>86</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_Toc377738473 \h </w:instrText>
      </w:r>
      <w:r>
        <w:rPr>
          <w:noProof/>
        </w:rPr>
      </w:r>
      <w:r>
        <w:rPr>
          <w:noProof/>
        </w:rPr>
        <w:fldChar w:fldCharType="separate"/>
      </w:r>
      <w:r>
        <w:rPr>
          <w:noProof/>
        </w:rPr>
        <w:t>87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10.2.5</w:t>
      </w:r>
      <w:r>
        <w:rPr>
          <w:rFonts w:asciiTheme="minorHAnsi" w:eastAsiaTheme="minorEastAsia" w:hAnsiTheme="minorHAnsi" w:cstheme="minorBidi"/>
          <w:noProof/>
          <w:sz w:val="22"/>
          <w:szCs w:val="22"/>
          <w:lang w:val="en-GB" w:eastAsia="en-GB"/>
        </w:rPr>
        <w:tab/>
      </w:r>
      <w:r>
        <w:rPr>
          <w:noProof/>
        </w:rPr>
        <w:t>Upgrade of Schemes Manager</w:t>
      </w:r>
      <w:r>
        <w:rPr>
          <w:noProof/>
        </w:rPr>
        <w:tab/>
      </w:r>
      <w:r>
        <w:rPr>
          <w:noProof/>
        </w:rPr>
        <w:fldChar w:fldCharType="begin"/>
      </w:r>
      <w:r>
        <w:rPr>
          <w:noProof/>
        </w:rPr>
        <w:instrText xml:space="preserve"> PAGEREF _Toc377738474 \h </w:instrText>
      </w:r>
      <w:r>
        <w:rPr>
          <w:noProof/>
        </w:rPr>
      </w:r>
      <w:r>
        <w:rPr>
          <w:noProof/>
        </w:rPr>
        <w:fldChar w:fldCharType="separate"/>
      </w:r>
      <w:r>
        <w:rPr>
          <w:noProof/>
        </w:rPr>
        <w:t>87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_Toc377738475 \h </w:instrText>
      </w:r>
      <w:r>
        <w:rPr>
          <w:noProof/>
        </w:rPr>
      </w:r>
      <w:r>
        <w:rPr>
          <w:noProof/>
        </w:rPr>
        <w:fldChar w:fldCharType="separate"/>
      </w:r>
      <w:r>
        <w:rPr>
          <w:noProof/>
        </w:rPr>
        <w:t>88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_Toc377738476 \h </w:instrText>
      </w:r>
      <w:r>
        <w:rPr>
          <w:noProof/>
        </w:rPr>
      </w:r>
      <w:r>
        <w:rPr>
          <w:noProof/>
        </w:rPr>
        <w:fldChar w:fldCharType="separate"/>
      </w:r>
      <w:r>
        <w:rPr>
          <w:noProof/>
        </w:rPr>
        <w:t>88</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10.2.7.1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_Toc377738477 \h </w:instrText>
      </w:r>
      <w:r>
        <w:rPr>
          <w:noProof/>
        </w:rPr>
      </w:r>
      <w:r>
        <w:rPr>
          <w:noProof/>
        </w:rPr>
        <w:fldChar w:fldCharType="separate"/>
      </w:r>
      <w:r>
        <w:rPr>
          <w:noProof/>
        </w:rPr>
        <w:t>88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_Toc377738478 \h </w:instrText>
      </w:r>
      <w:r>
        <w:rPr>
          <w:noProof/>
        </w:rPr>
      </w:r>
      <w:r>
        <w:rPr>
          <w:noProof/>
        </w:rPr>
        <w:fldChar w:fldCharType="separate"/>
      </w:r>
      <w:r>
        <w:rPr>
          <w:noProof/>
        </w:rPr>
        <w:t>88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_Toc377738479 \h </w:instrText>
      </w:r>
      <w:r>
        <w:rPr>
          <w:noProof/>
        </w:rPr>
      </w:r>
      <w:r>
        <w:rPr>
          <w:noProof/>
        </w:rPr>
        <w:fldChar w:fldCharType="separate"/>
      </w:r>
      <w:r>
        <w:rPr>
          <w:noProof/>
        </w:rPr>
        <w:t>89</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10.2.10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_Toc377738480 \h </w:instrText>
      </w:r>
      <w:r>
        <w:rPr>
          <w:noProof/>
        </w:rPr>
      </w:r>
      <w:r>
        <w:rPr>
          <w:noProof/>
        </w:rPr>
        <w:fldChar w:fldCharType="separate"/>
      </w:r>
      <w:r>
        <w:rPr>
          <w:noProof/>
        </w:rPr>
        <w:t>89</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11.</w:t>
      </w:r>
      <w:r>
        <w:rPr>
          <w:rFonts w:asciiTheme="minorHAnsi" w:eastAsiaTheme="minorEastAsia" w:hAnsiTheme="minorHAnsi" w:cstheme="minorBidi"/>
          <w:noProof/>
          <w:sz w:val="22"/>
          <w:szCs w:val="22"/>
          <w:lang w:val="en-GB" w:eastAsia="en-GB"/>
        </w:rPr>
        <w:tab/>
      </w:r>
      <w:r>
        <w:rPr>
          <w:noProof/>
        </w:rPr>
        <w:t>Structures Manager</w:t>
      </w:r>
      <w:r>
        <w:rPr>
          <w:noProof/>
        </w:rPr>
        <w:tab/>
      </w:r>
      <w:r>
        <w:rPr>
          <w:noProof/>
        </w:rPr>
        <w:fldChar w:fldCharType="begin"/>
      </w:r>
      <w:r>
        <w:rPr>
          <w:noProof/>
        </w:rPr>
        <w:instrText xml:space="preserve"> PAGEREF _Toc377738481 \h </w:instrText>
      </w:r>
      <w:r>
        <w:rPr>
          <w:noProof/>
        </w:rPr>
      </w:r>
      <w:r>
        <w:rPr>
          <w:noProof/>
        </w:rPr>
        <w:fldChar w:fldCharType="separate"/>
      </w:r>
      <w:r>
        <w:rPr>
          <w:noProof/>
        </w:rPr>
        <w:t>90</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11.1</w:t>
      </w:r>
      <w:r>
        <w:rPr>
          <w:rFonts w:asciiTheme="minorHAnsi" w:eastAsiaTheme="minorEastAsia" w:hAnsiTheme="minorHAnsi" w:cstheme="minorBidi"/>
          <w:noProof/>
          <w:sz w:val="22"/>
          <w:szCs w:val="22"/>
          <w:lang w:val="en-GB" w:eastAsia="en-GB"/>
        </w:rPr>
        <w:tab/>
      </w:r>
      <w:r>
        <w:rPr>
          <w:noProof/>
        </w:rPr>
        <w:t>Implementation of the Structures Manager Software files</w:t>
      </w:r>
      <w:r>
        <w:rPr>
          <w:noProof/>
        </w:rPr>
        <w:tab/>
      </w:r>
      <w:r>
        <w:rPr>
          <w:noProof/>
        </w:rPr>
        <w:fldChar w:fldCharType="begin"/>
      </w:r>
      <w:r>
        <w:rPr>
          <w:noProof/>
        </w:rPr>
        <w:instrText xml:space="preserve"> PAGEREF _Toc377738482 \h </w:instrText>
      </w:r>
      <w:r>
        <w:rPr>
          <w:noProof/>
        </w:rPr>
      </w:r>
      <w:r>
        <w:rPr>
          <w:noProof/>
        </w:rPr>
        <w:fldChar w:fldCharType="separate"/>
      </w:r>
      <w:r>
        <w:rPr>
          <w:noProof/>
        </w:rPr>
        <w:t>90</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11.2</w:t>
      </w:r>
      <w:r>
        <w:rPr>
          <w:rFonts w:asciiTheme="minorHAnsi" w:eastAsiaTheme="minorEastAsia" w:hAnsiTheme="minorHAnsi" w:cstheme="minorBidi"/>
          <w:noProof/>
          <w:sz w:val="22"/>
          <w:szCs w:val="22"/>
          <w:lang w:val="en-GB" w:eastAsia="en-GB"/>
        </w:rPr>
        <w:tab/>
      </w:r>
      <w:r>
        <w:rPr>
          <w:noProof/>
        </w:rPr>
        <w:t>Structures Manager Server Install/Upgrade</w:t>
      </w:r>
      <w:r>
        <w:rPr>
          <w:noProof/>
        </w:rPr>
        <w:tab/>
      </w:r>
      <w:r>
        <w:rPr>
          <w:noProof/>
        </w:rPr>
        <w:fldChar w:fldCharType="begin"/>
      </w:r>
      <w:r>
        <w:rPr>
          <w:noProof/>
        </w:rPr>
        <w:instrText xml:space="preserve"> PAGEREF _Toc377738483 \h </w:instrText>
      </w:r>
      <w:r>
        <w:rPr>
          <w:noProof/>
        </w:rPr>
      </w:r>
      <w:r>
        <w:rPr>
          <w:noProof/>
        </w:rPr>
        <w:fldChar w:fldCharType="separate"/>
      </w:r>
      <w:r>
        <w:rPr>
          <w:noProof/>
        </w:rPr>
        <w:t>91</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11.2.1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_Toc377738484 \h </w:instrText>
      </w:r>
      <w:r>
        <w:rPr>
          <w:noProof/>
        </w:rPr>
      </w:r>
      <w:r>
        <w:rPr>
          <w:noProof/>
        </w:rPr>
        <w:fldChar w:fldCharType="separate"/>
      </w:r>
      <w:r>
        <w:rPr>
          <w:noProof/>
        </w:rPr>
        <w:t>91</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_Toc377738485 \h </w:instrText>
      </w:r>
      <w:r>
        <w:rPr>
          <w:noProof/>
        </w:rPr>
      </w:r>
      <w:r>
        <w:rPr>
          <w:noProof/>
        </w:rPr>
        <w:fldChar w:fldCharType="separate"/>
      </w:r>
      <w:r>
        <w:rPr>
          <w:noProof/>
        </w:rPr>
        <w:t>91</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11.2.3</w:t>
      </w:r>
      <w:r>
        <w:rPr>
          <w:rFonts w:asciiTheme="minorHAnsi" w:eastAsiaTheme="minorEastAsia" w:hAnsiTheme="minorHAnsi" w:cstheme="minorBidi"/>
          <w:noProof/>
          <w:sz w:val="22"/>
          <w:szCs w:val="22"/>
          <w:lang w:val="en-GB" w:eastAsia="en-GB"/>
        </w:rPr>
        <w:tab/>
      </w:r>
      <w:r>
        <w:rPr>
          <w:noProof/>
        </w:rPr>
        <w:t>Install of Structures Manager</w:t>
      </w:r>
      <w:r>
        <w:rPr>
          <w:noProof/>
        </w:rPr>
        <w:tab/>
      </w:r>
      <w:r>
        <w:rPr>
          <w:noProof/>
        </w:rPr>
        <w:fldChar w:fldCharType="begin"/>
      </w:r>
      <w:r>
        <w:rPr>
          <w:noProof/>
        </w:rPr>
        <w:instrText xml:space="preserve"> PAGEREF _Toc377738486 \h </w:instrText>
      </w:r>
      <w:r>
        <w:rPr>
          <w:noProof/>
        </w:rPr>
      </w:r>
      <w:r>
        <w:rPr>
          <w:noProof/>
        </w:rPr>
        <w:fldChar w:fldCharType="separate"/>
      </w:r>
      <w:r>
        <w:rPr>
          <w:noProof/>
        </w:rPr>
        <w:t>91</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_Toc377738487 \h </w:instrText>
      </w:r>
      <w:r>
        <w:rPr>
          <w:noProof/>
        </w:rPr>
      </w:r>
      <w:r>
        <w:rPr>
          <w:noProof/>
        </w:rPr>
        <w:fldChar w:fldCharType="separate"/>
      </w:r>
      <w:r>
        <w:rPr>
          <w:noProof/>
        </w:rPr>
        <w:t>92</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11.2.5</w:t>
      </w:r>
      <w:r>
        <w:rPr>
          <w:rFonts w:asciiTheme="minorHAnsi" w:eastAsiaTheme="minorEastAsia" w:hAnsiTheme="minorHAnsi" w:cstheme="minorBidi"/>
          <w:noProof/>
          <w:sz w:val="22"/>
          <w:szCs w:val="22"/>
          <w:lang w:val="en-GB" w:eastAsia="en-GB"/>
        </w:rPr>
        <w:tab/>
      </w:r>
      <w:r>
        <w:rPr>
          <w:noProof/>
        </w:rPr>
        <w:t>Upgrade of Structures Manager</w:t>
      </w:r>
      <w:r>
        <w:rPr>
          <w:noProof/>
        </w:rPr>
        <w:tab/>
      </w:r>
      <w:r>
        <w:rPr>
          <w:noProof/>
        </w:rPr>
        <w:fldChar w:fldCharType="begin"/>
      </w:r>
      <w:r>
        <w:rPr>
          <w:noProof/>
        </w:rPr>
        <w:instrText xml:space="preserve"> PAGEREF _Toc377738488 \h </w:instrText>
      </w:r>
      <w:r>
        <w:rPr>
          <w:noProof/>
        </w:rPr>
      </w:r>
      <w:r>
        <w:rPr>
          <w:noProof/>
        </w:rPr>
        <w:fldChar w:fldCharType="separate"/>
      </w:r>
      <w:r>
        <w:rPr>
          <w:noProof/>
        </w:rPr>
        <w:t>92</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_Toc377738489 \h </w:instrText>
      </w:r>
      <w:r>
        <w:rPr>
          <w:noProof/>
        </w:rPr>
      </w:r>
      <w:r>
        <w:rPr>
          <w:noProof/>
        </w:rPr>
        <w:fldChar w:fldCharType="separate"/>
      </w:r>
      <w:r>
        <w:rPr>
          <w:noProof/>
        </w:rPr>
        <w:t>93</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_Toc377738490 \h </w:instrText>
      </w:r>
      <w:r>
        <w:rPr>
          <w:noProof/>
        </w:rPr>
      </w:r>
      <w:r>
        <w:rPr>
          <w:noProof/>
        </w:rPr>
        <w:fldChar w:fldCharType="separate"/>
      </w:r>
      <w:r>
        <w:rPr>
          <w:noProof/>
        </w:rPr>
        <w:t>93</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11.2.7.1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_Toc377738491 \h </w:instrText>
      </w:r>
      <w:r>
        <w:rPr>
          <w:noProof/>
        </w:rPr>
      </w:r>
      <w:r>
        <w:rPr>
          <w:noProof/>
        </w:rPr>
        <w:fldChar w:fldCharType="separate"/>
      </w:r>
      <w:r>
        <w:rPr>
          <w:noProof/>
        </w:rPr>
        <w:t>93</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_Toc377738492 \h </w:instrText>
      </w:r>
      <w:r>
        <w:rPr>
          <w:noProof/>
        </w:rPr>
      </w:r>
      <w:r>
        <w:rPr>
          <w:noProof/>
        </w:rPr>
        <w:fldChar w:fldCharType="separate"/>
      </w:r>
      <w:r>
        <w:rPr>
          <w:noProof/>
        </w:rPr>
        <w:t>93</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_Toc377738493 \h </w:instrText>
      </w:r>
      <w:r>
        <w:rPr>
          <w:noProof/>
        </w:rPr>
      </w:r>
      <w:r>
        <w:rPr>
          <w:noProof/>
        </w:rPr>
        <w:fldChar w:fldCharType="separate"/>
      </w:r>
      <w:r>
        <w:rPr>
          <w:noProof/>
        </w:rPr>
        <w:t>94</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11.2.10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_Toc377738494 \h </w:instrText>
      </w:r>
      <w:r>
        <w:rPr>
          <w:noProof/>
        </w:rPr>
      </w:r>
      <w:r>
        <w:rPr>
          <w:noProof/>
        </w:rPr>
        <w:fldChar w:fldCharType="separate"/>
      </w:r>
      <w:r>
        <w:rPr>
          <w:noProof/>
        </w:rPr>
        <w:t>94</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12.</w:t>
      </w:r>
      <w:r>
        <w:rPr>
          <w:rFonts w:asciiTheme="minorHAnsi" w:eastAsiaTheme="minorEastAsia" w:hAnsiTheme="minorHAnsi" w:cstheme="minorBidi"/>
          <w:noProof/>
          <w:sz w:val="22"/>
          <w:szCs w:val="22"/>
          <w:lang w:val="en-GB" w:eastAsia="en-GB"/>
        </w:rPr>
        <w:tab/>
      </w:r>
      <w:r>
        <w:rPr>
          <w:noProof/>
        </w:rPr>
        <w:t>Public Rights of Way Manager</w:t>
      </w:r>
      <w:r>
        <w:rPr>
          <w:noProof/>
        </w:rPr>
        <w:tab/>
      </w:r>
      <w:r>
        <w:rPr>
          <w:noProof/>
        </w:rPr>
        <w:fldChar w:fldCharType="begin"/>
      </w:r>
      <w:r>
        <w:rPr>
          <w:noProof/>
        </w:rPr>
        <w:instrText xml:space="preserve"> PAGEREF _Toc377738495 \h </w:instrText>
      </w:r>
      <w:r>
        <w:rPr>
          <w:noProof/>
        </w:rPr>
      </w:r>
      <w:r>
        <w:rPr>
          <w:noProof/>
        </w:rPr>
        <w:fldChar w:fldCharType="separate"/>
      </w:r>
      <w:r>
        <w:rPr>
          <w:noProof/>
        </w:rPr>
        <w:t>95</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12.1</w:t>
      </w:r>
      <w:r>
        <w:rPr>
          <w:rFonts w:asciiTheme="minorHAnsi" w:eastAsiaTheme="minorEastAsia" w:hAnsiTheme="minorHAnsi" w:cstheme="minorBidi"/>
          <w:noProof/>
          <w:sz w:val="22"/>
          <w:szCs w:val="22"/>
          <w:lang w:val="en-GB" w:eastAsia="en-GB"/>
        </w:rPr>
        <w:tab/>
      </w:r>
      <w:r>
        <w:rPr>
          <w:noProof/>
        </w:rPr>
        <w:t>Implementation of the Public Rights of Way Manager Software files</w:t>
      </w:r>
      <w:r>
        <w:rPr>
          <w:noProof/>
        </w:rPr>
        <w:tab/>
      </w:r>
      <w:r>
        <w:rPr>
          <w:noProof/>
        </w:rPr>
        <w:fldChar w:fldCharType="begin"/>
      </w:r>
      <w:r>
        <w:rPr>
          <w:noProof/>
        </w:rPr>
        <w:instrText xml:space="preserve"> PAGEREF _Toc377738496 \h </w:instrText>
      </w:r>
      <w:r>
        <w:rPr>
          <w:noProof/>
        </w:rPr>
      </w:r>
      <w:r>
        <w:rPr>
          <w:noProof/>
        </w:rPr>
        <w:fldChar w:fldCharType="separate"/>
      </w:r>
      <w:r>
        <w:rPr>
          <w:noProof/>
        </w:rPr>
        <w:t>95</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12.2</w:t>
      </w:r>
      <w:r>
        <w:rPr>
          <w:rFonts w:asciiTheme="minorHAnsi" w:eastAsiaTheme="minorEastAsia" w:hAnsiTheme="minorHAnsi" w:cstheme="minorBidi"/>
          <w:noProof/>
          <w:sz w:val="22"/>
          <w:szCs w:val="22"/>
          <w:lang w:val="en-GB" w:eastAsia="en-GB"/>
        </w:rPr>
        <w:tab/>
      </w:r>
      <w:r>
        <w:rPr>
          <w:noProof/>
        </w:rPr>
        <w:t>Public Rights of Way Manager Server Install/Upgrade</w:t>
      </w:r>
      <w:r>
        <w:rPr>
          <w:noProof/>
        </w:rPr>
        <w:tab/>
      </w:r>
      <w:r>
        <w:rPr>
          <w:noProof/>
        </w:rPr>
        <w:fldChar w:fldCharType="begin"/>
      </w:r>
      <w:r>
        <w:rPr>
          <w:noProof/>
        </w:rPr>
        <w:instrText xml:space="preserve"> PAGEREF _Toc377738497 \h </w:instrText>
      </w:r>
      <w:r>
        <w:rPr>
          <w:noProof/>
        </w:rPr>
      </w:r>
      <w:r>
        <w:rPr>
          <w:noProof/>
        </w:rPr>
        <w:fldChar w:fldCharType="separate"/>
      </w:r>
      <w:r>
        <w:rPr>
          <w:noProof/>
        </w:rPr>
        <w:t>96</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_Toc377738498 \h </w:instrText>
      </w:r>
      <w:r>
        <w:rPr>
          <w:noProof/>
        </w:rPr>
      </w:r>
      <w:r>
        <w:rPr>
          <w:noProof/>
        </w:rPr>
        <w:fldChar w:fldCharType="separate"/>
      </w:r>
      <w:r>
        <w:rPr>
          <w:noProof/>
        </w:rPr>
        <w:t>96</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_Toc377738499 \h </w:instrText>
      </w:r>
      <w:r>
        <w:rPr>
          <w:noProof/>
        </w:rPr>
      </w:r>
      <w:r>
        <w:rPr>
          <w:noProof/>
        </w:rPr>
        <w:fldChar w:fldCharType="separate"/>
      </w:r>
      <w:r>
        <w:rPr>
          <w:noProof/>
        </w:rPr>
        <w:t>96</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12.2.3</w:t>
      </w:r>
      <w:r>
        <w:rPr>
          <w:rFonts w:asciiTheme="minorHAnsi" w:eastAsiaTheme="minorEastAsia" w:hAnsiTheme="minorHAnsi" w:cstheme="minorBidi"/>
          <w:noProof/>
          <w:sz w:val="22"/>
          <w:szCs w:val="22"/>
          <w:lang w:val="en-GB" w:eastAsia="en-GB"/>
        </w:rPr>
        <w:tab/>
      </w:r>
      <w:r>
        <w:rPr>
          <w:noProof/>
        </w:rPr>
        <w:t>Install of Public Rights of Way Manager</w:t>
      </w:r>
      <w:r>
        <w:rPr>
          <w:noProof/>
        </w:rPr>
        <w:tab/>
      </w:r>
      <w:r>
        <w:rPr>
          <w:noProof/>
        </w:rPr>
        <w:fldChar w:fldCharType="begin"/>
      </w:r>
      <w:r>
        <w:rPr>
          <w:noProof/>
        </w:rPr>
        <w:instrText xml:space="preserve"> PAGEREF _Toc377738500 \h </w:instrText>
      </w:r>
      <w:r>
        <w:rPr>
          <w:noProof/>
        </w:rPr>
      </w:r>
      <w:r>
        <w:rPr>
          <w:noProof/>
        </w:rPr>
        <w:fldChar w:fldCharType="separate"/>
      </w:r>
      <w:r>
        <w:rPr>
          <w:noProof/>
        </w:rPr>
        <w:t>96</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12.2.4</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_Toc377738501 \h </w:instrText>
      </w:r>
      <w:r>
        <w:rPr>
          <w:noProof/>
        </w:rPr>
      </w:r>
      <w:r>
        <w:rPr>
          <w:noProof/>
        </w:rPr>
        <w:fldChar w:fldCharType="separate"/>
      </w:r>
      <w:r>
        <w:rPr>
          <w:noProof/>
        </w:rPr>
        <w:t>97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12.2.5</w:t>
      </w:r>
      <w:r>
        <w:rPr>
          <w:rFonts w:asciiTheme="minorHAnsi" w:eastAsiaTheme="minorEastAsia" w:hAnsiTheme="minorHAnsi" w:cstheme="minorBidi"/>
          <w:noProof/>
          <w:sz w:val="22"/>
          <w:szCs w:val="22"/>
          <w:lang w:val="en-GB" w:eastAsia="en-GB"/>
        </w:rPr>
        <w:tab/>
      </w:r>
      <w:r>
        <w:rPr>
          <w:noProof/>
        </w:rPr>
        <w:t>Upgrade of Public Rights of Way Manager</w:t>
      </w:r>
      <w:r>
        <w:rPr>
          <w:noProof/>
        </w:rPr>
        <w:tab/>
      </w:r>
      <w:r>
        <w:rPr>
          <w:noProof/>
        </w:rPr>
        <w:fldChar w:fldCharType="begin"/>
      </w:r>
      <w:r>
        <w:rPr>
          <w:noProof/>
        </w:rPr>
        <w:instrText xml:space="preserve"> PAGEREF _Toc377738502 \h </w:instrText>
      </w:r>
      <w:r>
        <w:rPr>
          <w:noProof/>
        </w:rPr>
      </w:r>
      <w:r>
        <w:rPr>
          <w:noProof/>
        </w:rPr>
        <w:fldChar w:fldCharType="separate"/>
      </w:r>
      <w:r>
        <w:rPr>
          <w:noProof/>
        </w:rPr>
        <w:t>97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12.2.6</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_Toc377738503 \h </w:instrText>
      </w:r>
      <w:r>
        <w:rPr>
          <w:noProof/>
        </w:rPr>
      </w:r>
      <w:r>
        <w:rPr>
          <w:noProof/>
        </w:rPr>
        <w:fldChar w:fldCharType="separate"/>
      </w:r>
      <w:r>
        <w:rPr>
          <w:noProof/>
        </w:rPr>
        <w:t>98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12.2.7</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_Toc377738504 \h </w:instrText>
      </w:r>
      <w:r>
        <w:rPr>
          <w:noProof/>
        </w:rPr>
      </w:r>
      <w:r>
        <w:rPr>
          <w:noProof/>
        </w:rPr>
        <w:fldChar w:fldCharType="separate"/>
      </w:r>
      <w:r>
        <w:rPr>
          <w:noProof/>
        </w:rPr>
        <w:t>98</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12.2.7.1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_Toc377738505 \h </w:instrText>
      </w:r>
      <w:r>
        <w:rPr>
          <w:noProof/>
        </w:rPr>
      </w:r>
      <w:r>
        <w:rPr>
          <w:noProof/>
        </w:rPr>
        <w:fldChar w:fldCharType="separate"/>
      </w:r>
      <w:r>
        <w:rPr>
          <w:noProof/>
        </w:rPr>
        <w:t>98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12.2.8</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_Toc377738506 \h </w:instrText>
      </w:r>
      <w:r>
        <w:rPr>
          <w:noProof/>
        </w:rPr>
      </w:r>
      <w:r>
        <w:rPr>
          <w:noProof/>
        </w:rPr>
        <w:fldChar w:fldCharType="separate"/>
      </w:r>
      <w:r>
        <w:rPr>
          <w:noProof/>
        </w:rPr>
        <w:t>98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12.2.9</w:t>
      </w:r>
      <w:r>
        <w:rPr>
          <w:rFonts w:asciiTheme="minorHAnsi" w:eastAsiaTheme="minorEastAsia" w:hAnsiTheme="minorHAnsi" w:cstheme="minorBidi"/>
          <w:noProof/>
          <w:sz w:val="22"/>
          <w:szCs w:val="22"/>
          <w:lang w:val="en-GB" w:eastAsia="en-GB"/>
        </w:rPr>
        <w:tab/>
      </w:r>
      <w:r>
        <w:rPr>
          <w:noProof/>
        </w:rPr>
        <w:t>Product Licencing (Post Install only)</w:t>
      </w:r>
      <w:r>
        <w:rPr>
          <w:noProof/>
        </w:rPr>
        <w:tab/>
      </w:r>
      <w:r>
        <w:rPr>
          <w:noProof/>
        </w:rPr>
        <w:fldChar w:fldCharType="begin"/>
      </w:r>
      <w:r>
        <w:rPr>
          <w:noProof/>
        </w:rPr>
        <w:instrText xml:space="preserve"> PAGEREF _Toc377738507 \h </w:instrText>
      </w:r>
      <w:r>
        <w:rPr>
          <w:noProof/>
        </w:rPr>
      </w:r>
      <w:r>
        <w:rPr>
          <w:noProof/>
        </w:rPr>
        <w:fldChar w:fldCharType="separate"/>
      </w:r>
      <w:r>
        <w:rPr>
          <w:noProof/>
        </w:rPr>
        <w:t>99</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_Toc377738508 \h </w:instrText>
      </w:r>
      <w:r>
        <w:rPr>
          <w:noProof/>
        </w:rPr>
      </w:r>
      <w:r>
        <w:rPr>
          <w:noProof/>
        </w:rPr>
        <w:fldChar w:fldCharType="separate"/>
      </w:r>
      <w:r>
        <w:rPr>
          <w:noProof/>
        </w:rPr>
        <w:t>99</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13.</w:t>
      </w:r>
      <w:r>
        <w:rPr>
          <w:rFonts w:asciiTheme="minorHAnsi" w:eastAsiaTheme="minorEastAsia" w:hAnsiTheme="minorHAnsi" w:cstheme="minorBidi"/>
          <w:noProof/>
          <w:sz w:val="22"/>
          <w:szCs w:val="22"/>
          <w:lang w:val="en-GB" w:eastAsia="en-GB"/>
        </w:rPr>
        <w:tab/>
      </w:r>
      <w:r>
        <w:rPr>
          <w:noProof/>
        </w:rPr>
        <w:t>MapCapture Interface</w:t>
      </w:r>
      <w:r>
        <w:rPr>
          <w:noProof/>
        </w:rPr>
        <w:tab/>
      </w:r>
      <w:r>
        <w:rPr>
          <w:noProof/>
        </w:rPr>
        <w:fldChar w:fldCharType="begin"/>
      </w:r>
      <w:r>
        <w:rPr>
          <w:noProof/>
        </w:rPr>
        <w:instrText xml:space="preserve"> PAGEREF _Toc377738509 \h </w:instrText>
      </w:r>
      <w:r>
        <w:rPr>
          <w:noProof/>
        </w:rPr>
      </w:r>
      <w:r>
        <w:rPr>
          <w:noProof/>
        </w:rPr>
        <w:fldChar w:fldCharType="separate"/>
      </w:r>
      <w:r>
        <w:rPr>
          <w:noProof/>
        </w:rPr>
        <w:t>100</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13.1</w:t>
      </w:r>
      <w:r>
        <w:rPr>
          <w:rFonts w:asciiTheme="minorHAnsi" w:eastAsiaTheme="minorEastAsia" w:hAnsiTheme="minorHAnsi" w:cstheme="minorBidi"/>
          <w:noProof/>
          <w:sz w:val="22"/>
          <w:szCs w:val="22"/>
          <w:lang w:val="en-GB" w:eastAsia="en-GB"/>
        </w:rPr>
        <w:tab/>
      </w:r>
      <w:r>
        <w:rPr>
          <w:noProof/>
        </w:rPr>
        <w:t>Implementation of the MapCapture Interface Software files</w:t>
      </w:r>
      <w:r>
        <w:rPr>
          <w:noProof/>
        </w:rPr>
        <w:tab/>
      </w:r>
      <w:r>
        <w:rPr>
          <w:noProof/>
        </w:rPr>
        <w:fldChar w:fldCharType="begin"/>
      </w:r>
      <w:r>
        <w:rPr>
          <w:noProof/>
        </w:rPr>
        <w:instrText xml:space="preserve"> PAGEREF _Toc377738510 \h </w:instrText>
      </w:r>
      <w:r>
        <w:rPr>
          <w:noProof/>
        </w:rPr>
      </w:r>
      <w:r>
        <w:rPr>
          <w:noProof/>
        </w:rPr>
        <w:fldChar w:fldCharType="separate"/>
      </w:r>
      <w:r>
        <w:rPr>
          <w:noProof/>
        </w:rPr>
        <w:t>100</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13.2</w:t>
      </w:r>
      <w:r>
        <w:rPr>
          <w:rFonts w:asciiTheme="minorHAnsi" w:eastAsiaTheme="minorEastAsia" w:hAnsiTheme="minorHAnsi" w:cstheme="minorBidi"/>
          <w:noProof/>
          <w:sz w:val="22"/>
          <w:szCs w:val="22"/>
          <w:lang w:val="en-GB" w:eastAsia="en-GB"/>
        </w:rPr>
        <w:tab/>
      </w:r>
      <w:r>
        <w:rPr>
          <w:noProof/>
        </w:rPr>
        <w:t>MapCapture Interface Server Install/Upgrade</w:t>
      </w:r>
      <w:r>
        <w:rPr>
          <w:noProof/>
        </w:rPr>
        <w:tab/>
      </w:r>
      <w:r>
        <w:rPr>
          <w:noProof/>
        </w:rPr>
        <w:fldChar w:fldCharType="begin"/>
      </w:r>
      <w:r>
        <w:rPr>
          <w:noProof/>
        </w:rPr>
        <w:instrText xml:space="preserve"> PAGEREF _Toc377738511 \h </w:instrText>
      </w:r>
      <w:r>
        <w:rPr>
          <w:noProof/>
        </w:rPr>
      </w:r>
      <w:r>
        <w:rPr>
          <w:noProof/>
        </w:rPr>
        <w:fldChar w:fldCharType="separate"/>
      </w:r>
      <w:r>
        <w:rPr>
          <w:noProof/>
        </w:rPr>
        <w:t>100</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_Toc377738512 \h </w:instrText>
      </w:r>
      <w:r>
        <w:rPr>
          <w:noProof/>
        </w:rPr>
      </w:r>
      <w:r>
        <w:rPr>
          <w:noProof/>
        </w:rPr>
        <w:fldChar w:fldCharType="separate"/>
      </w:r>
      <w:r>
        <w:rPr>
          <w:noProof/>
        </w:rPr>
        <w:t>100</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_Toc377738513 \h </w:instrText>
      </w:r>
      <w:r>
        <w:rPr>
          <w:noProof/>
        </w:rPr>
      </w:r>
      <w:r>
        <w:rPr>
          <w:noProof/>
        </w:rPr>
        <w:fldChar w:fldCharType="separate"/>
      </w:r>
      <w:r>
        <w:rPr>
          <w:noProof/>
        </w:rPr>
        <w:t>100</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13.2.3</w:t>
      </w:r>
      <w:r>
        <w:rPr>
          <w:rFonts w:asciiTheme="minorHAnsi" w:eastAsiaTheme="minorEastAsia" w:hAnsiTheme="minorHAnsi" w:cstheme="minorBidi"/>
          <w:noProof/>
          <w:sz w:val="22"/>
          <w:szCs w:val="22"/>
          <w:lang w:val="en-GB" w:eastAsia="en-GB"/>
        </w:rPr>
        <w:tab/>
      </w:r>
      <w:r>
        <w:rPr>
          <w:noProof/>
        </w:rPr>
        <w:t>Install of MapCapture Interface</w:t>
      </w:r>
      <w:r>
        <w:rPr>
          <w:noProof/>
        </w:rPr>
        <w:tab/>
      </w:r>
      <w:r>
        <w:rPr>
          <w:noProof/>
        </w:rPr>
        <w:fldChar w:fldCharType="begin"/>
      </w:r>
      <w:r>
        <w:rPr>
          <w:noProof/>
        </w:rPr>
        <w:instrText xml:space="preserve"> PAGEREF _Toc377738514 \h </w:instrText>
      </w:r>
      <w:r>
        <w:rPr>
          <w:noProof/>
        </w:rPr>
      </w:r>
      <w:r>
        <w:rPr>
          <w:noProof/>
        </w:rPr>
        <w:fldChar w:fldCharType="separate"/>
      </w:r>
      <w:r>
        <w:rPr>
          <w:noProof/>
        </w:rPr>
        <w:t>101</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13.2.3.1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_Toc377738515 \h </w:instrText>
      </w:r>
      <w:r>
        <w:rPr>
          <w:noProof/>
        </w:rPr>
      </w:r>
      <w:r>
        <w:rPr>
          <w:noProof/>
        </w:rPr>
        <w:fldChar w:fldCharType="separate"/>
      </w:r>
      <w:r>
        <w:rPr>
          <w:noProof/>
        </w:rPr>
        <w:t>101</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13.2.4</w:t>
      </w:r>
      <w:r>
        <w:rPr>
          <w:rFonts w:asciiTheme="minorHAnsi" w:eastAsiaTheme="minorEastAsia" w:hAnsiTheme="minorHAnsi" w:cstheme="minorBidi"/>
          <w:noProof/>
          <w:sz w:val="22"/>
          <w:szCs w:val="22"/>
          <w:lang w:val="en-GB" w:eastAsia="en-GB"/>
        </w:rPr>
        <w:tab/>
      </w:r>
      <w:r>
        <w:rPr>
          <w:noProof/>
        </w:rPr>
        <w:t>Upgrade of MapCapture Interface</w:t>
      </w:r>
      <w:r>
        <w:rPr>
          <w:noProof/>
        </w:rPr>
        <w:tab/>
      </w:r>
      <w:r>
        <w:rPr>
          <w:noProof/>
        </w:rPr>
        <w:fldChar w:fldCharType="begin"/>
      </w:r>
      <w:r>
        <w:rPr>
          <w:noProof/>
        </w:rPr>
        <w:instrText xml:space="preserve"> PAGEREF _Toc377738516 \h </w:instrText>
      </w:r>
      <w:r>
        <w:rPr>
          <w:noProof/>
        </w:rPr>
      </w:r>
      <w:r>
        <w:rPr>
          <w:noProof/>
        </w:rPr>
        <w:fldChar w:fldCharType="separate"/>
      </w:r>
      <w:r>
        <w:rPr>
          <w:noProof/>
        </w:rPr>
        <w:t>102</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13.2.4.1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_Toc377738517 \h </w:instrText>
      </w:r>
      <w:r>
        <w:rPr>
          <w:noProof/>
        </w:rPr>
      </w:r>
      <w:r>
        <w:rPr>
          <w:noProof/>
        </w:rPr>
        <w:fldChar w:fldCharType="separate"/>
      </w:r>
      <w:r>
        <w:rPr>
          <w:noProof/>
        </w:rPr>
        <w:t>102</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13.2.5</w:t>
      </w:r>
      <w:r>
        <w:rPr>
          <w:rFonts w:asciiTheme="minorHAnsi" w:eastAsiaTheme="minorEastAsia" w:hAnsiTheme="minorHAnsi" w:cstheme="minorBidi"/>
          <w:noProof/>
          <w:sz w:val="22"/>
          <w:szCs w:val="22"/>
          <w:lang w:val="en-GB" w:eastAsia="en-GB"/>
        </w:rPr>
        <w:tab/>
      </w:r>
      <w:r>
        <w:rPr>
          <w:noProof/>
        </w:rPr>
        <w:t>Post Upgrade Tasks</w:t>
      </w:r>
      <w:r>
        <w:rPr>
          <w:noProof/>
        </w:rPr>
        <w:tab/>
      </w:r>
      <w:r>
        <w:rPr>
          <w:noProof/>
        </w:rPr>
        <w:fldChar w:fldCharType="begin"/>
      </w:r>
      <w:r>
        <w:rPr>
          <w:noProof/>
        </w:rPr>
        <w:instrText xml:space="preserve"> PAGEREF _Toc377738518 \h </w:instrText>
      </w:r>
      <w:r>
        <w:rPr>
          <w:noProof/>
        </w:rPr>
      </w:r>
      <w:r>
        <w:rPr>
          <w:noProof/>
        </w:rPr>
        <w:fldChar w:fldCharType="separate"/>
      </w:r>
      <w:r>
        <w:rPr>
          <w:noProof/>
        </w:rPr>
        <w:t>103</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13.2.6</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_Toc377738519 \h </w:instrText>
      </w:r>
      <w:r>
        <w:rPr>
          <w:noProof/>
        </w:rPr>
      </w:r>
      <w:r>
        <w:rPr>
          <w:noProof/>
        </w:rPr>
        <w:fldChar w:fldCharType="separate"/>
      </w:r>
      <w:r>
        <w:rPr>
          <w:noProof/>
        </w:rPr>
        <w:t>103</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13.2.6.1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_Toc377738520 \h </w:instrText>
      </w:r>
      <w:r>
        <w:rPr>
          <w:noProof/>
        </w:rPr>
      </w:r>
      <w:r>
        <w:rPr>
          <w:noProof/>
        </w:rPr>
        <w:fldChar w:fldCharType="separate"/>
      </w:r>
      <w:r>
        <w:rPr>
          <w:noProof/>
        </w:rPr>
        <w:t>103</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lastRenderedPageBreak/>
        <w:t>14.</w:t>
      </w:r>
      <w:r>
        <w:rPr>
          <w:rFonts w:asciiTheme="minorHAnsi" w:eastAsiaTheme="minorEastAsia" w:hAnsiTheme="minorHAnsi" w:cstheme="minorBidi"/>
          <w:noProof/>
          <w:sz w:val="22"/>
          <w:szCs w:val="22"/>
          <w:lang w:val="en-GB" w:eastAsia="en-GB"/>
        </w:rPr>
        <w:tab/>
      </w:r>
      <w:r>
        <w:rPr>
          <w:noProof/>
        </w:rPr>
        <w:t>UKPMS</w:t>
      </w:r>
      <w:r>
        <w:rPr>
          <w:noProof/>
        </w:rPr>
        <w:tab/>
      </w:r>
      <w:r>
        <w:rPr>
          <w:noProof/>
        </w:rPr>
        <w:fldChar w:fldCharType="begin"/>
      </w:r>
      <w:r>
        <w:rPr>
          <w:noProof/>
        </w:rPr>
        <w:instrText xml:space="preserve"> PAGEREF _Toc377738521 \h </w:instrText>
      </w:r>
      <w:r>
        <w:rPr>
          <w:noProof/>
        </w:rPr>
      </w:r>
      <w:r>
        <w:rPr>
          <w:noProof/>
        </w:rPr>
        <w:fldChar w:fldCharType="separate"/>
      </w:r>
      <w:r>
        <w:rPr>
          <w:noProof/>
        </w:rPr>
        <w:t>104</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14.1</w:t>
      </w:r>
      <w:r>
        <w:rPr>
          <w:rFonts w:asciiTheme="minorHAnsi" w:eastAsiaTheme="minorEastAsia" w:hAnsiTheme="minorHAnsi" w:cstheme="minorBidi"/>
          <w:noProof/>
          <w:sz w:val="22"/>
          <w:szCs w:val="22"/>
          <w:lang w:val="en-GB" w:eastAsia="en-GB"/>
        </w:rPr>
        <w:tab/>
      </w:r>
      <w:r>
        <w:rPr>
          <w:noProof/>
        </w:rPr>
        <w:t>Implementation of the UKPMS Software files</w:t>
      </w:r>
      <w:r>
        <w:rPr>
          <w:noProof/>
        </w:rPr>
        <w:tab/>
      </w:r>
      <w:r>
        <w:rPr>
          <w:noProof/>
        </w:rPr>
        <w:fldChar w:fldCharType="begin"/>
      </w:r>
      <w:r>
        <w:rPr>
          <w:noProof/>
        </w:rPr>
        <w:instrText xml:space="preserve"> PAGEREF _Toc377738522 \h </w:instrText>
      </w:r>
      <w:r>
        <w:rPr>
          <w:noProof/>
        </w:rPr>
      </w:r>
      <w:r>
        <w:rPr>
          <w:noProof/>
        </w:rPr>
        <w:fldChar w:fldCharType="separate"/>
      </w:r>
      <w:r>
        <w:rPr>
          <w:noProof/>
        </w:rPr>
        <w:t>104</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14.2</w:t>
      </w:r>
      <w:r>
        <w:rPr>
          <w:rFonts w:asciiTheme="minorHAnsi" w:eastAsiaTheme="minorEastAsia" w:hAnsiTheme="minorHAnsi" w:cstheme="minorBidi"/>
          <w:noProof/>
          <w:sz w:val="22"/>
          <w:szCs w:val="22"/>
          <w:lang w:val="en-GB" w:eastAsia="en-GB"/>
        </w:rPr>
        <w:tab/>
      </w:r>
      <w:r>
        <w:rPr>
          <w:noProof/>
        </w:rPr>
        <w:t>UKPMS Server Install/Upgrade</w:t>
      </w:r>
      <w:r>
        <w:rPr>
          <w:noProof/>
        </w:rPr>
        <w:tab/>
      </w:r>
      <w:r>
        <w:rPr>
          <w:noProof/>
        </w:rPr>
        <w:fldChar w:fldCharType="begin"/>
      </w:r>
      <w:r>
        <w:rPr>
          <w:noProof/>
        </w:rPr>
        <w:instrText xml:space="preserve"> PAGEREF _Toc377738523 \h </w:instrText>
      </w:r>
      <w:r>
        <w:rPr>
          <w:noProof/>
        </w:rPr>
      </w:r>
      <w:r>
        <w:rPr>
          <w:noProof/>
        </w:rPr>
        <w:fldChar w:fldCharType="separate"/>
      </w:r>
      <w:r>
        <w:rPr>
          <w:noProof/>
        </w:rPr>
        <w:t>104</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_Toc377738524 \h </w:instrText>
      </w:r>
      <w:r>
        <w:rPr>
          <w:noProof/>
        </w:rPr>
      </w:r>
      <w:r>
        <w:rPr>
          <w:noProof/>
        </w:rPr>
        <w:fldChar w:fldCharType="separate"/>
      </w:r>
      <w:r>
        <w:rPr>
          <w:noProof/>
        </w:rPr>
        <w:t>104</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_Toc377738525 \h </w:instrText>
      </w:r>
      <w:r>
        <w:rPr>
          <w:noProof/>
        </w:rPr>
      </w:r>
      <w:r>
        <w:rPr>
          <w:noProof/>
        </w:rPr>
        <w:fldChar w:fldCharType="separate"/>
      </w:r>
      <w:r>
        <w:rPr>
          <w:noProof/>
        </w:rPr>
        <w:t>105</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14.2.3</w:t>
      </w:r>
      <w:r>
        <w:rPr>
          <w:rFonts w:asciiTheme="minorHAnsi" w:eastAsiaTheme="minorEastAsia" w:hAnsiTheme="minorHAnsi" w:cstheme="minorBidi"/>
          <w:noProof/>
          <w:sz w:val="22"/>
          <w:szCs w:val="22"/>
          <w:lang w:val="en-GB" w:eastAsia="en-GB"/>
        </w:rPr>
        <w:tab/>
      </w:r>
      <w:r>
        <w:rPr>
          <w:noProof/>
        </w:rPr>
        <w:t>Install of UKPMS</w:t>
      </w:r>
      <w:r>
        <w:rPr>
          <w:noProof/>
        </w:rPr>
        <w:tab/>
      </w:r>
      <w:r>
        <w:rPr>
          <w:noProof/>
        </w:rPr>
        <w:fldChar w:fldCharType="begin"/>
      </w:r>
      <w:r>
        <w:rPr>
          <w:noProof/>
        </w:rPr>
        <w:instrText xml:space="preserve"> PAGEREF _Toc377738526 \h </w:instrText>
      </w:r>
      <w:r>
        <w:rPr>
          <w:noProof/>
        </w:rPr>
      </w:r>
      <w:r>
        <w:rPr>
          <w:noProof/>
        </w:rPr>
        <w:fldChar w:fldCharType="separate"/>
      </w:r>
      <w:r>
        <w:rPr>
          <w:noProof/>
        </w:rPr>
        <w:t>105</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14.2.4</w:t>
      </w:r>
      <w:r>
        <w:rPr>
          <w:rFonts w:asciiTheme="minorHAnsi" w:eastAsiaTheme="minorEastAsia" w:hAnsiTheme="minorHAnsi" w:cstheme="minorBidi"/>
          <w:noProof/>
          <w:sz w:val="22"/>
          <w:szCs w:val="22"/>
          <w:lang w:val="en-GB" w:eastAsia="en-GB"/>
        </w:rPr>
        <w:tab/>
      </w:r>
      <w:r>
        <w:rPr>
          <w:noProof/>
        </w:rPr>
        <w:t>Upgrade of UKPMS</w:t>
      </w:r>
      <w:r>
        <w:rPr>
          <w:noProof/>
        </w:rPr>
        <w:tab/>
      </w:r>
      <w:r>
        <w:rPr>
          <w:noProof/>
        </w:rPr>
        <w:fldChar w:fldCharType="begin"/>
      </w:r>
      <w:r>
        <w:rPr>
          <w:noProof/>
        </w:rPr>
        <w:instrText xml:space="preserve"> PAGEREF _Toc377738527 \h </w:instrText>
      </w:r>
      <w:r>
        <w:rPr>
          <w:noProof/>
        </w:rPr>
      </w:r>
      <w:r>
        <w:rPr>
          <w:noProof/>
        </w:rPr>
        <w:fldChar w:fldCharType="separate"/>
      </w:r>
      <w:r>
        <w:rPr>
          <w:noProof/>
        </w:rPr>
        <w:t>107</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14.2.5</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_Toc377738528 \h </w:instrText>
      </w:r>
      <w:r>
        <w:rPr>
          <w:noProof/>
        </w:rPr>
      </w:r>
      <w:r>
        <w:rPr>
          <w:noProof/>
        </w:rPr>
        <w:fldChar w:fldCharType="separate"/>
      </w:r>
      <w:r>
        <w:rPr>
          <w:noProof/>
        </w:rPr>
        <w:t>108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14.2.6</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_Toc377738529 \h </w:instrText>
      </w:r>
      <w:r>
        <w:rPr>
          <w:noProof/>
        </w:rPr>
      </w:r>
      <w:r>
        <w:rPr>
          <w:noProof/>
        </w:rPr>
        <w:fldChar w:fldCharType="separate"/>
      </w:r>
      <w:r>
        <w:rPr>
          <w:noProof/>
        </w:rPr>
        <w:t>108</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14.2.7</w:t>
      </w:r>
      <w:r>
        <w:rPr>
          <w:rFonts w:asciiTheme="minorHAnsi" w:eastAsiaTheme="minorEastAsia" w:hAnsiTheme="minorHAnsi" w:cstheme="minorBidi"/>
          <w:noProof/>
          <w:sz w:val="22"/>
          <w:szCs w:val="22"/>
          <w:lang w:val="en-GB" w:eastAsia="en-GB"/>
        </w:rPr>
        <w:tab/>
      </w:r>
      <w:r>
        <w:rPr>
          <w:noProof/>
        </w:rPr>
        <w:t>Product Licencing</w:t>
      </w:r>
      <w:r>
        <w:rPr>
          <w:noProof/>
        </w:rPr>
        <w:tab/>
      </w:r>
      <w:r>
        <w:rPr>
          <w:noProof/>
        </w:rPr>
        <w:fldChar w:fldCharType="begin"/>
      </w:r>
      <w:r>
        <w:rPr>
          <w:noProof/>
        </w:rPr>
        <w:instrText xml:space="preserve"> PAGEREF _Toc377738530 \h </w:instrText>
      </w:r>
      <w:r>
        <w:rPr>
          <w:noProof/>
        </w:rPr>
      </w:r>
      <w:r>
        <w:rPr>
          <w:noProof/>
        </w:rPr>
        <w:fldChar w:fldCharType="separate"/>
      </w:r>
      <w:r>
        <w:rPr>
          <w:noProof/>
        </w:rPr>
        <w:t>109</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14.2.8</w:t>
      </w:r>
      <w:r>
        <w:rPr>
          <w:rFonts w:asciiTheme="minorHAnsi" w:eastAsiaTheme="minorEastAsia" w:hAnsiTheme="minorHAnsi" w:cstheme="minorBidi"/>
          <w:noProof/>
          <w:sz w:val="22"/>
          <w:szCs w:val="22"/>
          <w:lang w:val="en-GB" w:eastAsia="en-GB"/>
        </w:rPr>
        <w:tab/>
      </w:r>
      <w:r>
        <w:rPr>
          <w:noProof/>
        </w:rPr>
        <w:t>Additional Configuration</w:t>
      </w:r>
      <w:r>
        <w:rPr>
          <w:noProof/>
        </w:rPr>
        <w:tab/>
      </w:r>
      <w:r>
        <w:rPr>
          <w:noProof/>
        </w:rPr>
        <w:fldChar w:fldCharType="begin"/>
      </w:r>
      <w:r>
        <w:rPr>
          <w:noProof/>
        </w:rPr>
        <w:instrText xml:space="preserve"> PAGEREF _Toc377738531 \h </w:instrText>
      </w:r>
      <w:r>
        <w:rPr>
          <w:noProof/>
        </w:rPr>
      </w:r>
      <w:r>
        <w:rPr>
          <w:noProof/>
        </w:rPr>
        <w:fldChar w:fldCharType="separate"/>
      </w:r>
      <w:r>
        <w:rPr>
          <w:noProof/>
        </w:rPr>
        <w:t>109</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15.</w:t>
      </w:r>
      <w:r>
        <w:rPr>
          <w:rFonts w:asciiTheme="minorHAnsi" w:eastAsiaTheme="minorEastAsia" w:hAnsiTheme="minorHAnsi" w:cstheme="minorBidi"/>
          <w:noProof/>
          <w:sz w:val="22"/>
          <w:szCs w:val="22"/>
          <w:lang w:val="en-GB" w:eastAsia="en-GB"/>
        </w:rPr>
        <w:tab/>
      </w:r>
      <w:r>
        <w:rPr>
          <w:noProof/>
        </w:rPr>
        <w:t>Information Manager Foundation Layer</w:t>
      </w:r>
      <w:r>
        <w:rPr>
          <w:noProof/>
        </w:rPr>
        <w:tab/>
      </w:r>
      <w:r>
        <w:rPr>
          <w:noProof/>
        </w:rPr>
        <w:fldChar w:fldCharType="begin"/>
      </w:r>
      <w:r>
        <w:rPr>
          <w:noProof/>
        </w:rPr>
        <w:instrText xml:space="preserve"> PAGEREF _Toc377738532 \h </w:instrText>
      </w:r>
      <w:r>
        <w:rPr>
          <w:noProof/>
        </w:rPr>
      </w:r>
      <w:r>
        <w:rPr>
          <w:noProof/>
        </w:rPr>
        <w:fldChar w:fldCharType="separate"/>
      </w:r>
      <w:r>
        <w:rPr>
          <w:noProof/>
        </w:rPr>
        <w:t>110</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16.</w:t>
      </w:r>
      <w:r>
        <w:rPr>
          <w:rFonts w:asciiTheme="minorHAnsi" w:eastAsiaTheme="minorEastAsia" w:hAnsiTheme="minorHAnsi" w:cstheme="minorBidi"/>
          <w:noProof/>
          <w:sz w:val="22"/>
          <w:szCs w:val="22"/>
          <w:lang w:val="en-GB" w:eastAsia="en-GB"/>
        </w:rPr>
        <w:tab/>
      </w:r>
      <w:r>
        <w:rPr>
          <w:noProof/>
        </w:rPr>
        <w:t>Information Manager 4</w:t>
      </w:r>
      <w:r>
        <w:rPr>
          <w:noProof/>
        </w:rPr>
        <w:tab/>
      </w:r>
      <w:r>
        <w:rPr>
          <w:noProof/>
        </w:rPr>
        <w:fldChar w:fldCharType="begin"/>
      </w:r>
      <w:r>
        <w:rPr>
          <w:noProof/>
        </w:rPr>
        <w:instrText xml:space="preserve"> PAGEREF _Toc377738533 \h </w:instrText>
      </w:r>
      <w:r>
        <w:rPr>
          <w:noProof/>
        </w:rPr>
      </w:r>
      <w:r>
        <w:rPr>
          <w:noProof/>
        </w:rPr>
        <w:fldChar w:fldCharType="separate"/>
      </w:r>
      <w:r>
        <w:rPr>
          <w:noProof/>
        </w:rPr>
        <w:t>115</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17.</w:t>
      </w:r>
      <w:r>
        <w:rPr>
          <w:rFonts w:asciiTheme="minorHAnsi" w:eastAsiaTheme="minorEastAsia" w:hAnsiTheme="minorHAnsi" w:cstheme="minorBidi"/>
          <w:noProof/>
          <w:sz w:val="22"/>
          <w:szCs w:val="22"/>
          <w:lang w:val="en-GB" w:eastAsia="en-GB"/>
        </w:rPr>
        <w:tab/>
      </w:r>
      <w:r>
        <w:rPr>
          <w:noProof/>
        </w:rPr>
        <w:t>Work Orders Work Tray</w:t>
      </w:r>
      <w:r>
        <w:rPr>
          <w:noProof/>
        </w:rPr>
        <w:tab/>
      </w:r>
      <w:r>
        <w:rPr>
          <w:noProof/>
        </w:rPr>
        <w:fldChar w:fldCharType="begin"/>
      </w:r>
      <w:r>
        <w:rPr>
          <w:noProof/>
        </w:rPr>
        <w:instrText xml:space="preserve"> PAGEREF _Toc377738534 \h </w:instrText>
      </w:r>
      <w:r>
        <w:rPr>
          <w:noProof/>
        </w:rPr>
      </w:r>
      <w:r>
        <w:rPr>
          <w:noProof/>
        </w:rPr>
        <w:fldChar w:fldCharType="separate"/>
      </w:r>
      <w:r>
        <w:rPr>
          <w:noProof/>
        </w:rPr>
        <w:t>116</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18.</w:t>
      </w:r>
      <w:r>
        <w:rPr>
          <w:rFonts w:asciiTheme="minorHAnsi" w:eastAsiaTheme="minorEastAsia" w:hAnsiTheme="minorHAnsi" w:cstheme="minorBidi"/>
          <w:noProof/>
          <w:sz w:val="22"/>
          <w:szCs w:val="22"/>
          <w:lang w:val="en-GB" w:eastAsia="en-GB"/>
        </w:rPr>
        <w:tab/>
      </w:r>
      <w:r>
        <w:rPr>
          <w:noProof/>
        </w:rPr>
        <w:t>Enquiry Manager Work Tray</w:t>
      </w:r>
      <w:r>
        <w:rPr>
          <w:noProof/>
        </w:rPr>
        <w:tab/>
      </w:r>
      <w:r>
        <w:rPr>
          <w:noProof/>
        </w:rPr>
        <w:fldChar w:fldCharType="begin"/>
      </w:r>
      <w:r>
        <w:rPr>
          <w:noProof/>
        </w:rPr>
        <w:instrText xml:space="preserve"> PAGEREF _Toc377738535 \h </w:instrText>
      </w:r>
      <w:r>
        <w:rPr>
          <w:noProof/>
        </w:rPr>
      </w:r>
      <w:r>
        <w:rPr>
          <w:noProof/>
        </w:rPr>
        <w:fldChar w:fldCharType="separate"/>
      </w:r>
      <w:r>
        <w:rPr>
          <w:noProof/>
        </w:rPr>
        <w:t>123</w:t>
      </w:r>
      <w:r>
        <w:rPr>
          <w:noProof/>
        </w:rPr>
        <w:fldChar w:fldCharType="end"/>
      </w:r>
    </w:p>
    <w:p w:rsidR="00F94E9E" w:rsidRDefault="00F94E9E">
      <w:pPr>
        <w:pStyle w:val="TOC1"/>
        <w:tabs>
          <w:tab w:val="left" w:pos="720"/>
        </w:tabs>
        <w:rPr>
          <w:rFonts w:asciiTheme="minorHAnsi" w:eastAsiaTheme="minorEastAsia" w:hAnsiTheme="minorHAnsi" w:cstheme="minorBidi"/>
          <w:noProof/>
          <w:sz w:val="22"/>
          <w:szCs w:val="22"/>
          <w:lang w:val="en-GB" w:eastAsia="en-GB"/>
        </w:rPr>
      </w:pPr>
      <w:r>
        <w:rPr>
          <w:noProof/>
        </w:rPr>
        <w:t>19.</w:t>
      </w:r>
      <w:r>
        <w:rPr>
          <w:rFonts w:asciiTheme="minorHAnsi" w:eastAsiaTheme="minorEastAsia" w:hAnsiTheme="minorHAnsi" w:cstheme="minorBidi"/>
          <w:noProof/>
          <w:sz w:val="22"/>
          <w:szCs w:val="22"/>
          <w:lang w:val="en-GB" w:eastAsia="en-GB"/>
        </w:rPr>
        <w:tab/>
      </w:r>
      <w:r>
        <w:rPr>
          <w:noProof/>
        </w:rPr>
        <w:t>Traffic Interface Manager</w:t>
      </w:r>
      <w:r>
        <w:rPr>
          <w:noProof/>
        </w:rPr>
        <w:tab/>
      </w:r>
      <w:r>
        <w:rPr>
          <w:noProof/>
        </w:rPr>
        <w:fldChar w:fldCharType="begin"/>
      </w:r>
      <w:r>
        <w:rPr>
          <w:noProof/>
        </w:rPr>
        <w:instrText xml:space="preserve"> PAGEREF _Toc377738536 \h </w:instrText>
      </w:r>
      <w:r>
        <w:rPr>
          <w:noProof/>
        </w:rPr>
      </w:r>
      <w:r>
        <w:rPr>
          <w:noProof/>
        </w:rPr>
        <w:fldChar w:fldCharType="separate"/>
      </w:r>
      <w:r>
        <w:rPr>
          <w:noProof/>
        </w:rPr>
        <w:t>129</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19.1</w:t>
      </w:r>
      <w:r>
        <w:rPr>
          <w:rFonts w:asciiTheme="minorHAnsi" w:eastAsiaTheme="minorEastAsia" w:hAnsiTheme="minorHAnsi" w:cstheme="minorBidi"/>
          <w:noProof/>
          <w:sz w:val="22"/>
          <w:szCs w:val="22"/>
          <w:lang w:val="en-GB" w:eastAsia="en-GB"/>
        </w:rPr>
        <w:tab/>
      </w:r>
      <w:r>
        <w:rPr>
          <w:noProof/>
        </w:rPr>
        <w:t>Implementation of the Traffic Interface Manager Software files</w:t>
      </w:r>
      <w:r>
        <w:rPr>
          <w:noProof/>
        </w:rPr>
        <w:tab/>
      </w:r>
      <w:r>
        <w:rPr>
          <w:noProof/>
        </w:rPr>
        <w:fldChar w:fldCharType="begin"/>
      </w:r>
      <w:r>
        <w:rPr>
          <w:noProof/>
        </w:rPr>
        <w:instrText xml:space="preserve"> PAGEREF _Toc377738537 \h </w:instrText>
      </w:r>
      <w:r>
        <w:rPr>
          <w:noProof/>
        </w:rPr>
      </w:r>
      <w:r>
        <w:rPr>
          <w:noProof/>
        </w:rPr>
        <w:fldChar w:fldCharType="separate"/>
      </w:r>
      <w:r>
        <w:rPr>
          <w:noProof/>
        </w:rPr>
        <w:t>129</w:t>
      </w:r>
      <w:r>
        <w:rPr>
          <w:noProof/>
        </w:rPr>
        <w:fldChar w:fldCharType="end"/>
      </w:r>
    </w:p>
    <w:p w:rsidR="00F94E9E" w:rsidRDefault="00F94E9E">
      <w:pPr>
        <w:pStyle w:val="TOC2"/>
        <w:rPr>
          <w:rFonts w:asciiTheme="minorHAnsi" w:eastAsiaTheme="minorEastAsia" w:hAnsiTheme="minorHAnsi" w:cstheme="minorBidi"/>
          <w:noProof/>
          <w:sz w:val="22"/>
          <w:szCs w:val="22"/>
          <w:lang w:val="en-GB" w:eastAsia="en-GB"/>
        </w:rPr>
      </w:pPr>
      <w:r w:rsidRPr="002C58EB">
        <w:rPr>
          <w:noProof/>
          <w:snapToGrid w:val="0"/>
          <w:color w:val="000000"/>
          <w:w w:val="0"/>
        </w:rPr>
        <w:t>19.2</w:t>
      </w:r>
      <w:r>
        <w:rPr>
          <w:rFonts w:asciiTheme="minorHAnsi" w:eastAsiaTheme="minorEastAsia" w:hAnsiTheme="minorHAnsi" w:cstheme="minorBidi"/>
          <w:noProof/>
          <w:sz w:val="22"/>
          <w:szCs w:val="22"/>
          <w:lang w:val="en-GB" w:eastAsia="en-GB"/>
        </w:rPr>
        <w:tab/>
      </w:r>
      <w:r>
        <w:rPr>
          <w:noProof/>
        </w:rPr>
        <w:t>Traffic Interface Manager Server Install/Upgrade</w:t>
      </w:r>
      <w:r>
        <w:rPr>
          <w:noProof/>
        </w:rPr>
        <w:tab/>
      </w:r>
      <w:r>
        <w:rPr>
          <w:noProof/>
        </w:rPr>
        <w:fldChar w:fldCharType="begin"/>
      </w:r>
      <w:r>
        <w:rPr>
          <w:noProof/>
        </w:rPr>
        <w:instrText xml:space="preserve"> PAGEREF _Toc377738538 \h </w:instrText>
      </w:r>
      <w:r>
        <w:rPr>
          <w:noProof/>
        </w:rPr>
      </w:r>
      <w:r>
        <w:rPr>
          <w:noProof/>
        </w:rPr>
        <w:fldChar w:fldCharType="separate"/>
      </w:r>
      <w:r>
        <w:rPr>
          <w:noProof/>
        </w:rPr>
        <w:t>130</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_Toc377738539 \h </w:instrText>
      </w:r>
      <w:r>
        <w:rPr>
          <w:noProof/>
        </w:rPr>
      </w:r>
      <w:r>
        <w:rPr>
          <w:noProof/>
        </w:rPr>
        <w:fldChar w:fldCharType="separate"/>
      </w:r>
      <w:r>
        <w:rPr>
          <w:noProof/>
        </w:rPr>
        <w:t>130</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_Toc377738540 \h </w:instrText>
      </w:r>
      <w:r>
        <w:rPr>
          <w:noProof/>
        </w:rPr>
      </w:r>
      <w:r>
        <w:rPr>
          <w:noProof/>
        </w:rPr>
        <w:fldChar w:fldCharType="separate"/>
      </w:r>
      <w:r>
        <w:rPr>
          <w:noProof/>
        </w:rPr>
        <w:t>130</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19.2.3</w:t>
      </w:r>
      <w:r>
        <w:rPr>
          <w:rFonts w:asciiTheme="minorHAnsi" w:eastAsiaTheme="minorEastAsia" w:hAnsiTheme="minorHAnsi" w:cstheme="minorBidi"/>
          <w:noProof/>
          <w:sz w:val="22"/>
          <w:szCs w:val="22"/>
          <w:lang w:val="en-GB" w:eastAsia="en-GB"/>
        </w:rPr>
        <w:tab/>
      </w:r>
      <w:r>
        <w:rPr>
          <w:noProof/>
        </w:rPr>
        <w:t>Install of Traffic Interface Manager</w:t>
      </w:r>
      <w:r>
        <w:rPr>
          <w:noProof/>
        </w:rPr>
        <w:tab/>
      </w:r>
      <w:r>
        <w:rPr>
          <w:noProof/>
        </w:rPr>
        <w:fldChar w:fldCharType="begin"/>
      </w:r>
      <w:r>
        <w:rPr>
          <w:noProof/>
        </w:rPr>
        <w:instrText xml:space="preserve"> PAGEREF _Toc377738541 \h </w:instrText>
      </w:r>
      <w:r>
        <w:rPr>
          <w:noProof/>
        </w:rPr>
      </w:r>
      <w:r>
        <w:rPr>
          <w:noProof/>
        </w:rPr>
        <w:fldChar w:fldCharType="separate"/>
      </w:r>
      <w:r>
        <w:rPr>
          <w:noProof/>
        </w:rPr>
        <w:t>131</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19.2.3.1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_Toc377738542 \h </w:instrText>
      </w:r>
      <w:r>
        <w:rPr>
          <w:noProof/>
        </w:rPr>
      </w:r>
      <w:r>
        <w:rPr>
          <w:noProof/>
        </w:rPr>
        <w:fldChar w:fldCharType="separate"/>
      </w:r>
      <w:r>
        <w:rPr>
          <w:noProof/>
        </w:rPr>
        <w:t>132</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19.2.4</w:t>
      </w:r>
      <w:r>
        <w:rPr>
          <w:rFonts w:asciiTheme="minorHAnsi" w:eastAsiaTheme="minorEastAsia" w:hAnsiTheme="minorHAnsi" w:cstheme="minorBidi"/>
          <w:noProof/>
          <w:sz w:val="22"/>
          <w:szCs w:val="22"/>
          <w:lang w:val="en-GB" w:eastAsia="en-GB"/>
        </w:rPr>
        <w:tab/>
      </w:r>
      <w:r>
        <w:rPr>
          <w:noProof/>
        </w:rPr>
        <w:t>Upgrade of Traffic Interface Manager</w:t>
      </w:r>
      <w:r>
        <w:rPr>
          <w:noProof/>
        </w:rPr>
        <w:tab/>
      </w:r>
      <w:r>
        <w:rPr>
          <w:noProof/>
        </w:rPr>
        <w:fldChar w:fldCharType="begin"/>
      </w:r>
      <w:r>
        <w:rPr>
          <w:noProof/>
        </w:rPr>
        <w:instrText xml:space="preserve"> PAGEREF _Toc377738543 \h </w:instrText>
      </w:r>
      <w:r>
        <w:rPr>
          <w:noProof/>
        </w:rPr>
      </w:r>
      <w:r>
        <w:rPr>
          <w:noProof/>
        </w:rPr>
        <w:fldChar w:fldCharType="separate"/>
      </w:r>
      <w:r>
        <w:rPr>
          <w:noProof/>
        </w:rPr>
        <w:t>132</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19.2.4.1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_Toc377738544 \h </w:instrText>
      </w:r>
      <w:r>
        <w:rPr>
          <w:noProof/>
        </w:rPr>
      </w:r>
      <w:r>
        <w:rPr>
          <w:noProof/>
        </w:rPr>
        <w:fldChar w:fldCharType="separate"/>
      </w:r>
      <w:r>
        <w:rPr>
          <w:noProof/>
        </w:rPr>
        <w:t>133</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19.2.5</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_Toc377738545 \h </w:instrText>
      </w:r>
      <w:r>
        <w:rPr>
          <w:noProof/>
        </w:rPr>
      </w:r>
      <w:r>
        <w:rPr>
          <w:noProof/>
        </w:rPr>
        <w:fldChar w:fldCharType="separate"/>
      </w:r>
      <w:r>
        <w:rPr>
          <w:noProof/>
        </w:rPr>
        <w:t>133</w:t>
      </w:r>
      <w:r>
        <w:rPr>
          <w:noProof/>
        </w:rPr>
        <w:fldChar w:fldCharType="end"/>
      </w:r>
    </w:p>
    <w:p w:rsidR="00F94E9E" w:rsidRDefault="00F94E9E">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19.2.5.1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_Toc377738546 \h </w:instrText>
      </w:r>
      <w:r>
        <w:rPr>
          <w:noProof/>
        </w:rPr>
      </w:r>
      <w:r>
        <w:rPr>
          <w:noProof/>
        </w:rPr>
        <w:fldChar w:fldCharType="separate"/>
      </w:r>
      <w:r>
        <w:rPr>
          <w:noProof/>
        </w:rPr>
        <w:t>133</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19.2.6</w:t>
      </w:r>
      <w:r>
        <w:rPr>
          <w:rFonts w:asciiTheme="minorHAnsi" w:eastAsiaTheme="minorEastAsia" w:hAnsiTheme="minorHAnsi" w:cstheme="minorBidi"/>
          <w:noProof/>
          <w:sz w:val="22"/>
          <w:szCs w:val="22"/>
          <w:lang w:val="en-GB" w:eastAsia="en-GB"/>
        </w:rPr>
        <w:tab/>
      </w:r>
      <w:r>
        <w:rPr>
          <w:noProof/>
        </w:rPr>
        <w:t>Product Licencing</w:t>
      </w:r>
      <w:r>
        <w:rPr>
          <w:noProof/>
        </w:rPr>
        <w:tab/>
      </w:r>
      <w:r>
        <w:rPr>
          <w:noProof/>
        </w:rPr>
        <w:fldChar w:fldCharType="begin"/>
      </w:r>
      <w:r>
        <w:rPr>
          <w:noProof/>
        </w:rPr>
        <w:instrText xml:space="preserve"> PAGEREF _Toc377738547 \h </w:instrText>
      </w:r>
      <w:r>
        <w:rPr>
          <w:noProof/>
        </w:rPr>
      </w:r>
      <w:r>
        <w:rPr>
          <w:noProof/>
        </w:rPr>
        <w:fldChar w:fldCharType="separate"/>
      </w:r>
      <w:r>
        <w:rPr>
          <w:noProof/>
        </w:rPr>
        <w:t>134</w:t>
      </w:r>
      <w:r>
        <w:rPr>
          <w:noProof/>
        </w:rPr>
        <w:fldChar w:fldCharType="end"/>
      </w:r>
    </w:p>
    <w:p w:rsidR="00F94E9E" w:rsidRDefault="00F94E9E">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19.2.7</w:t>
      </w:r>
      <w:r>
        <w:rPr>
          <w:rFonts w:asciiTheme="minorHAnsi" w:eastAsiaTheme="minorEastAsia" w:hAnsiTheme="minorHAnsi" w:cstheme="minorBidi"/>
          <w:noProof/>
          <w:sz w:val="22"/>
          <w:szCs w:val="22"/>
          <w:lang w:val="en-GB" w:eastAsia="en-GB"/>
        </w:rPr>
        <w:tab/>
      </w:r>
      <w:r>
        <w:rPr>
          <w:noProof/>
        </w:rPr>
        <w:t>Additional Configuration</w:t>
      </w:r>
      <w:r>
        <w:rPr>
          <w:noProof/>
        </w:rPr>
        <w:tab/>
      </w:r>
      <w:r>
        <w:rPr>
          <w:noProof/>
        </w:rPr>
        <w:fldChar w:fldCharType="begin"/>
      </w:r>
      <w:r>
        <w:rPr>
          <w:noProof/>
        </w:rPr>
        <w:instrText xml:space="preserve"> PAGEREF _Toc377738548 \h </w:instrText>
      </w:r>
      <w:r>
        <w:rPr>
          <w:noProof/>
        </w:rPr>
      </w:r>
      <w:r>
        <w:rPr>
          <w:noProof/>
        </w:rPr>
        <w:fldChar w:fldCharType="separate"/>
      </w:r>
      <w:r>
        <w:rPr>
          <w:noProof/>
        </w:rPr>
        <w:t>134</w:t>
      </w:r>
      <w:r>
        <w:rPr>
          <w:noProof/>
        </w:rPr>
        <w:fldChar w:fldCharType="end"/>
      </w:r>
    </w:p>
    <w:p w:rsidR="00E22356" w:rsidRPr="00913C79" w:rsidRDefault="006B7C56" w:rsidP="00913C79">
      <w:r>
        <w:fldChar w:fldCharType="end"/>
      </w:r>
    </w:p>
    <w:p w:rsidR="00EC59A4" w:rsidRDefault="00EC59A4">
      <w:pPr>
        <w:spacing w:before="0" w:after="0"/>
        <w:rPr>
          <w:rFonts w:cs="Arial"/>
          <w:b/>
          <w:kern w:val="28"/>
          <w:sz w:val="24"/>
        </w:rPr>
      </w:pPr>
    </w:p>
    <w:p w:rsidR="00E22356" w:rsidRDefault="00015125" w:rsidP="003811FC">
      <w:pPr>
        <w:pStyle w:val="Heading1"/>
      </w:pPr>
      <w:r w:rsidRPr="00913C79">
        <w:br w:type="page"/>
      </w:r>
    </w:p>
    <w:p w:rsidR="00EF643D" w:rsidRPr="00EF643D" w:rsidRDefault="00EF643D" w:rsidP="00541833">
      <w:pPr>
        <w:pStyle w:val="Heading1"/>
        <w:numPr>
          <w:ilvl w:val="0"/>
          <w:numId w:val="25"/>
        </w:numPr>
      </w:pPr>
      <w:bookmarkStart w:id="1" w:name="_Toc180569818"/>
      <w:bookmarkStart w:id="2" w:name="_Toc366491964"/>
      <w:bookmarkStart w:id="3" w:name="_Toc377738334"/>
      <w:r w:rsidRPr="00EF643D">
        <w:lastRenderedPageBreak/>
        <w:t>Document Summary</w:t>
      </w:r>
      <w:bookmarkEnd w:id="1"/>
      <w:bookmarkEnd w:id="2"/>
      <w:bookmarkEnd w:id="3"/>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MapViewer)</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650EBF">
      <w:pPr>
        <w:pStyle w:val="ListBullet"/>
      </w:pPr>
      <w:r w:rsidRPr="00EF643D">
        <w:t>TMA Manager</w:t>
      </w:r>
    </w:p>
    <w:p w:rsidR="00EF643D" w:rsidRPr="00EF643D" w:rsidRDefault="00EF643D" w:rsidP="00150C02">
      <w:pPr>
        <w:pStyle w:val="ListBullet"/>
      </w:pPr>
      <w:r w:rsidRPr="00EF643D">
        <w:t>Streetworks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r w:rsidRPr="00EF643D">
        <w:t>MapCapture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4" w:name="_Toc180569820"/>
      <w:bookmarkStart w:id="5" w:name="_Toc366491966"/>
      <w:bookmarkStart w:id="6" w:name="_Toc377738335"/>
      <w:r w:rsidRPr="00EF643D">
        <w:t>Reference document</w:t>
      </w:r>
      <w:bookmarkEnd w:id="4"/>
      <w:r w:rsidRPr="00EF643D">
        <w:t>s</w:t>
      </w:r>
      <w:bookmarkEnd w:id="5"/>
      <w:bookmarkEnd w:id="6"/>
    </w:p>
    <w:tbl>
      <w:tblPr>
        <w:tblStyle w:val="TableGrid"/>
        <w:tblW w:w="0" w:type="auto"/>
        <w:tblLook w:val="04A0"/>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Windows Java Client Hangs On Accepting Not Verified Signature Of jar Files When SeparateFrame=True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6B7C56" w:rsidP="00303676">
            <w:pPr>
              <w:pStyle w:val="Body"/>
              <w:rPr>
                <w:rStyle w:val="Hyperlink"/>
              </w:rPr>
            </w:pPr>
            <w:hyperlink r:id="rId11"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7" w:name="_Toc366491969"/>
      <w:bookmarkStart w:id="8" w:name="_Toc377738336"/>
      <w:r w:rsidRPr="00EF643D">
        <w:lastRenderedPageBreak/>
        <w:t>Introduction</w:t>
      </w:r>
      <w:bookmarkEnd w:id="7"/>
      <w:bookmarkEnd w:id="8"/>
    </w:p>
    <w:p w:rsidR="00EF643D" w:rsidRPr="00EF643D" w:rsidRDefault="00EF643D" w:rsidP="00EF643D">
      <w:pPr>
        <w:pStyle w:val="Heading2"/>
      </w:pPr>
      <w:bookmarkStart w:id="9" w:name="_Toc366491970"/>
      <w:bookmarkStart w:id="10" w:name="_Toc180569824"/>
      <w:bookmarkStart w:id="11" w:name="_Toc377738337"/>
      <w:r w:rsidRPr="00EF643D">
        <w:t>Purpose</w:t>
      </w:r>
      <w:bookmarkEnd w:id="9"/>
      <w:bookmarkEnd w:id="11"/>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Streetworks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r w:rsidRPr="00EF643D">
        <w:t>MapCapture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2" w:name="_Toc366491971"/>
      <w:bookmarkStart w:id="13" w:name="_Toc377738338"/>
      <w:r w:rsidRPr="00EF643D">
        <w:t>Products Covered by this Guide</w:t>
      </w:r>
      <w:bookmarkEnd w:id="12"/>
      <w:bookmarkEnd w:id="13"/>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Streetworks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MapCapture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lastRenderedPageBreak/>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4" w:name="_Toc366491972"/>
      <w:r w:rsidRPr="00EF643D">
        <w:t>Order in which to Install/Upgrade Products</w:t>
      </w:r>
      <w:bookmarkEnd w:id="14"/>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Streetworks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r w:rsidRPr="00EF643D">
              <w:t>MapCapture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5" w:name="_Toc366491973"/>
      <w:bookmarkStart w:id="16" w:name="_Ref371063246"/>
      <w:bookmarkStart w:id="17" w:name="_Ref371063299"/>
      <w:bookmarkStart w:id="18" w:name="_Ref371063316"/>
      <w:bookmarkStart w:id="19" w:name="_Ref371063330"/>
      <w:bookmarkStart w:id="20" w:name="_Ref371063348"/>
      <w:bookmarkStart w:id="21" w:name="_Ref371063361"/>
      <w:bookmarkStart w:id="22" w:name="_Ref371063371"/>
      <w:bookmarkStart w:id="23" w:name="_Ref371063379"/>
      <w:bookmarkStart w:id="24" w:name="_Ref371063386"/>
      <w:bookmarkStart w:id="25" w:name="_Ref371063394"/>
      <w:bookmarkStart w:id="26" w:name="_Ref371063403"/>
      <w:bookmarkStart w:id="27" w:name="_Ref371063409"/>
      <w:bookmarkStart w:id="28" w:name="_Ref371063417"/>
      <w:bookmarkStart w:id="29" w:name="_Ref371063437"/>
      <w:bookmarkStart w:id="30" w:name="_Ref371063448"/>
      <w:bookmarkStart w:id="31" w:name="_Ref371063455"/>
      <w:bookmarkStart w:id="32" w:name="_Toc377738339"/>
      <w:r w:rsidRPr="00EF643D">
        <w:t>Pre-Requisites to Installation/Upgrade</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lastRenderedPageBreak/>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when using ESRI please ensure, before installing or upgrading the Exor 4.7.0.0 product set</w:t>
      </w:r>
      <w:proofErr w:type="gramStart"/>
      <w:r w:rsidR="00EF643D" w:rsidRPr="00EF643D">
        <w:t>,  that</w:t>
      </w:r>
      <w:proofErr w:type="gramEnd"/>
      <w:r w:rsidR="00EF643D" w:rsidRPr="00EF643D">
        <w:t xml:space="preserve">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Bentley-exor certification matrix.  The certification matrix can be downloaded from the Client area of the </w:t>
      </w:r>
      <w:hyperlink r:id="rId12" w:history="1">
        <w:r w:rsidR="00EF643D" w:rsidRPr="00EF643D">
          <w:rPr>
            <w:rStyle w:val="Hyperlink"/>
          </w:rPr>
          <w:t>exor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50EBF">
        <w:t>7</w:t>
      </w:r>
      <w:r w:rsidRPr="00EF643D">
        <w:t xml:space="preserve">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 xml:space="preserve">&lt;exor_base&gt; </w:t>
      </w:r>
      <w:r w:rsidRPr="00EF643D">
        <w:t>directory and sub-directory structure and contents to a new area (e.g. &lt;exor_base4</w:t>
      </w:r>
      <w:r w:rsidR="00650EBF">
        <w:t>7</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33" w:name="_Toc366491974"/>
      <w:bookmarkStart w:id="34" w:name="_Toc377738340"/>
      <w:r w:rsidRPr="00EF643D">
        <w:t>Release Software Component 4.7.0.0 Versions</w:t>
      </w:r>
      <w:bookmarkEnd w:id="33"/>
      <w:bookmarkEnd w:id="34"/>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lastRenderedPageBreak/>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WebLogic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Mapviewer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r w:rsidRPr="00EF643D">
              <w:t>ArcSde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sp1,sp2 &amp; gup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Further details about the components and their versions and patches please refer the exor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WebLogic server will include the 1.7 version of Java. </w:t>
      </w:r>
    </w:p>
    <w:p w:rsidR="00EF643D" w:rsidRPr="00EF643D" w:rsidRDefault="00EF643D" w:rsidP="00EF643D"/>
    <w:p w:rsidR="00EF643D" w:rsidRPr="00EF643D" w:rsidRDefault="00EF643D" w:rsidP="00EF643D">
      <w:r w:rsidRPr="00EF643D">
        <w:rPr>
          <w:noProof/>
          <w:lang w:val="en-GB" w:eastAsia="en-GB"/>
        </w:rPr>
        <w:drawing>
          <wp:inline distT="0" distB="0" distL="0" distR="0">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35" w:name="_Toc366491975"/>
      <w:bookmarkStart w:id="36" w:name="_Toc377738341"/>
      <w:r w:rsidRPr="00EF643D">
        <w:t>Oracle Weblogic Server Configuration (Install and Upgrade)</w:t>
      </w:r>
      <w:bookmarkEnd w:id="35"/>
      <w:bookmarkEnd w:id="36"/>
    </w:p>
    <w:p w:rsidR="00EF643D" w:rsidRPr="00EF643D" w:rsidRDefault="00EF643D" w:rsidP="00EF643D"/>
    <w:p w:rsidR="00EF643D" w:rsidRPr="00EF643D" w:rsidRDefault="00EF643D" w:rsidP="00EF643D">
      <w:r w:rsidRPr="00EF643D">
        <w:t>Please note that this section is applicable when performing an install or upgrade for 4.7.0.0 (as opposed to previous releases).</w:t>
      </w:r>
      <w:r w:rsidR="00113E67">
        <w:t xml:space="preserve"> Please note that further configuration is required when installing the map server software and configuring the MapViewer product.</w:t>
      </w:r>
    </w:p>
    <w:p w:rsidR="00EF643D" w:rsidRPr="00EF643D" w:rsidRDefault="00EF643D" w:rsidP="00EF643D"/>
    <w:p w:rsidR="00EF643D" w:rsidRPr="00EF643D" w:rsidRDefault="00EF643D" w:rsidP="00EF643D">
      <w:r w:rsidRPr="00EF643D">
        <w:t>Please ensure that the Weblogic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lastRenderedPageBreak/>
        <w:t>Bentley-exor release 4.7.0.0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Windows Java Client Hangs On Accepting Not Verified Signature Of jar Files When SeparateFrame=True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6B7C56" w:rsidP="00303676">
      <w:pPr>
        <w:pStyle w:val="ListBullet"/>
        <w:rPr>
          <w:rStyle w:val="Hyperlink"/>
        </w:rPr>
      </w:pPr>
      <w:hyperlink r:id="rId14"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37" w:name="_Toc377738342"/>
      <w:r>
        <w:t>Deployment of forms and webutil Jar files</w:t>
      </w:r>
      <w:bookmarkEnd w:id="37"/>
    </w:p>
    <w:p w:rsidR="00EF643D" w:rsidRPr="00EF643D" w:rsidRDefault="00C36456" w:rsidP="00EF643D">
      <w:r>
        <w:t>This section describes the deployment of the Jar files on the WebLogic server. Deployment of MapViewer Jar files is covered in the chapter specifically relating to the MapViewer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&lt;exor_base&gt;</w:t>
      </w:r>
      <w:r w:rsidRPr="00B57004">
        <w:t>\weblogic\</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rPr>
          <w:noProof/>
          <w:lang w:val="en-GB" w:eastAsia="en-GB"/>
        </w:rPr>
        <w:drawing>
          <wp:inline distT="0" distB="0" distL="0" distR="0">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&lt;ORACLE_HOME&gt;\forms\webutil\win64\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&lt;ORACLE_HOME&gt;\forms\webutil\win32\</w:t>
      </w:r>
    </w:p>
    <w:p w:rsidR="00B57004" w:rsidRPr="00B57004" w:rsidRDefault="00B57004" w:rsidP="00B57004">
      <w:pPr>
        <w:pStyle w:val="Body"/>
      </w:pPr>
      <w:proofErr w:type="gramStart"/>
      <w:r w:rsidRPr="00B57004">
        <w:lastRenderedPageBreak/>
        <w:t>directories</w:t>
      </w:r>
      <w:proofErr w:type="gramEnd"/>
      <w:r w:rsidRPr="00B57004">
        <w:t xml:space="preserve"> of the WebLogic Server –</w:t>
      </w:r>
    </w:p>
    <w:p w:rsidR="00B57004" w:rsidRPr="00B57004" w:rsidRDefault="00B57004" w:rsidP="00B57004">
      <w:pPr>
        <w:pStyle w:val="Body"/>
      </w:pPr>
      <w:r w:rsidRPr="00B57004">
        <w:rPr>
          <w:noProof/>
          <w:lang w:val="en-GB" w:eastAsia="en-GB"/>
        </w:rPr>
        <w:drawing>
          <wp:inline distT="0" distB="0" distL="0" distR="0">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rPr>
          <w:noProof/>
          <w:lang w:val="en-GB" w:eastAsia="en-GB"/>
        </w:rPr>
        <w:drawing>
          <wp:inline distT="0" distB="0" distL="0" distR="0">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Copy the jacob.jar and Copy and Replace the frmall.jar and frmwebutil.jar into the &lt;ORACLE_HOME&gt;\forms\java\ directory of the WebLogic Server –</w:t>
      </w:r>
    </w:p>
    <w:p w:rsidR="00B57004" w:rsidRPr="00B57004" w:rsidRDefault="00B57004" w:rsidP="00B57004">
      <w:pPr>
        <w:pStyle w:val="Body"/>
      </w:pPr>
      <w:r w:rsidRPr="00B57004">
        <w:rPr>
          <w:noProof/>
          <w:lang w:val="en-GB" w:eastAsia="en-GB"/>
        </w:rPr>
        <w:drawing>
          <wp:inline distT="0" distB="0" distL="0" distR="0">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38" w:name="_Toc202257711"/>
      <w:bookmarkStart w:id="39" w:name="_Toc377738343"/>
      <w:r>
        <w:t>Edit webutiljpi.htm</w:t>
      </w:r>
      <w:bookmarkEnd w:id="39"/>
    </w:p>
    <w:p w:rsidR="005310BB" w:rsidRPr="005310BB" w:rsidRDefault="005310BB" w:rsidP="005310BB"/>
    <w:p w:rsidR="005310BB" w:rsidRPr="005310BB" w:rsidRDefault="005310BB" w:rsidP="005310BB">
      <w:r w:rsidRPr="005310BB">
        <w:lastRenderedPageBreak/>
        <w:t>It is not possible to edit the webutiljpi.htm file via enterprise manager; navigate to &lt;ORACLE_INSTANCE&gt;\config\FormsComponent\forms\server and open the webutiljpi.htm file using a suitable text editor.</w:t>
      </w:r>
    </w:p>
    <w:p w:rsidR="005310BB" w:rsidRPr="005310BB" w:rsidRDefault="005310BB" w:rsidP="005310BB">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rPr>
          <w:noProof/>
          <w:lang w:val="en-GB" w:eastAsia="en-GB"/>
        </w:rPr>
        <w:drawing>
          <wp:inline distT="0" distB="0" distL="0" distR="0">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rPr>
          <w:noProof/>
          <w:lang w:val="en-GB" w:eastAsia="en-GB"/>
        </w:rPr>
        <w:lastRenderedPageBreak/>
        <w:drawing>
          <wp:inline distT="0" distB="0" distL="0" distR="0">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This additional new parameter allows the Application to force the use of a specific version of JRE specified in the formsweb.cfg file. Once the changes are completed the Forms services may be started.</w:t>
      </w:r>
    </w:p>
    <w:p w:rsidR="005310BB" w:rsidRPr="005310BB" w:rsidRDefault="005310BB" w:rsidP="00790A90">
      <w:pPr>
        <w:pStyle w:val="Heading3"/>
      </w:pPr>
      <w:bookmarkStart w:id="40" w:name="_Toc377738344"/>
      <w:r>
        <w:t>Configure the Forms Service to use WebUtil</w:t>
      </w:r>
      <w:bookmarkEnd w:id="40"/>
    </w:p>
    <w:p w:rsidR="005310BB" w:rsidRPr="005310BB" w:rsidRDefault="005310BB" w:rsidP="005310BB">
      <w:r w:rsidRPr="005310BB">
        <w:t>Oracle Weblogic Server 10.3.6 - it is advisable to edit the configuration files using Fusion Middleware Control.</w:t>
      </w:r>
    </w:p>
    <w:p w:rsidR="005310BB" w:rsidRPr="005310BB" w:rsidRDefault="005310BB" w:rsidP="005310BB"/>
    <w:p w:rsidR="005310BB" w:rsidRDefault="005310BB" w:rsidP="005310BB">
      <w:r w:rsidRPr="005310BB">
        <w:t>Add the additional parameters to the default section of formsweb.cfg using Fusion Middleware control:</w:t>
      </w:r>
    </w:p>
    <w:tbl>
      <w:tblPr>
        <w:tblW w:w="8930" w:type="dxa"/>
        <w:tblInd w:w="250" w:type="dxa"/>
        <w:tblLayout w:type="fixed"/>
        <w:tblLook w:val="04A0"/>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baseHTMLjpi</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&lt;ORACLE_HOME&gt;\config\FormsComponent\forms\server\webutiljpi.htm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highContrast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separateFrame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lookandfeel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WorkingDirectory</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&lt;exor_base&gt;\bin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jacob.jar,frmwebutil.jar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WebutilLoggingDetails</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WebUtilErrorMode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WebUtilDispatchMonitorInterval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WebUtilTrustInternal</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WebUtilMaxTransferSize</w:t>
            </w:r>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Note: Maintain the sequence of jar files for archive and WebUtilArchive parameters as mentioned in the above table.</w:t>
      </w:r>
    </w:p>
    <w:p w:rsidR="005310BB" w:rsidRPr="005310BB" w:rsidRDefault="005310BB" w:rsidP="005310BB">
      <w:r w:rsidRPr="005310BB">
        <w:rPr>
          <w:noProof/>
          <w:lang w:val="en-GB" w:eastAsia="en-GB"/>
        </w:rPr>
        <w:drawing>
          <wp:inline distT="0" distB="0" distL="0" distR="0">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rPr>
          <w:noProof/>
          <w:lang w:val="en-GB" w:eastAsia="en-GB"/>
        </w:rPr>
        <w:drawing>
          <wp:inline distT="0" distB="0" distL="0" distR="0">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bookmarkStart w:id="41" w:name="_Toc377738345"/>
      <w:r>
        <w:t>Configure the WebUtil</w:t>
      </w:r>
      <w:bookmarkEnd w:id="41"/>
    </w:p>
    <w:p w:rsidR="005310BB" w:rsidRPr="005310BB" w:rsidRDefault="005310BB" w:rsidP="005310BB">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rsidR="005310BB" w:rsidRPr="005310BB" w:rsidRDefault="005310BB" w:rsidP="005310BB"/>
    <w:p w:rsidR="005310BB" w:rsidRPr="005310BB" w:rsidRDefault="005310BB" w:rsidP="005310BB">
      <w:r w:rsidRPr="005310BB">
        <w:rPr>
          <w:noProof/>
          <w:lang w:val="en-GB" w:eastAsia="en-GB"/>
        </w:rPr>
        <w:drawing>
          <wp:inline distT="0" distB="0" distL="0" distR="0">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appsrv to be ‘TRUE’ with the default settings for transfer.appsrv.read and transfer.appsrv.write being at the default of c:\temp.  We may need to add additional folders here to allow the upload on Maintenance Manager </w:t>
      </w:r>
      <w:proofErr w:type="gramStart"/>
      <w:r w:rsidRPr="005310BB">
        <w:t>files</w:t>
      </w:r>
      <w:proofErr w:type="gramEnd"/>
      <w:r w:rsidRPr="005310BB">
        <w:t xml:space="preserve"> etc to the specific Exor Directories.</w:t>
      </w:r>
    </w:p>
    <w:p w:rsidR="005310BB" w:rsidRPr="00EF643D" w:rsidRDefault="005310BB" w:rsidP="005310BB">
      <w:pPr>
        <w:pStyle w:val="Heading3"/>
      </w:pPr>
      <w:bookmarkStart w:id="42" w:name="_Toc377738346"/>
      <w:r w:rsidRPr="00EF643D">
        <w:t>Forms startup</w:t>
      </w:r>
      <w:bookmarkEnd w:id="42"/>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r w:rsidR="00C57F0D">
        <w:t xml:space="preserve"> This is further described after the completing the installation of MapViewer (see Mapserver install)</w:t>
      </w:r>
    </w:p>
    <w:p w:rsidR="005310BB" w:rsidRDefault="005310BB" w:rsidP="005310BB">
      <w:r w:rsidRPr="005310BB">
        <w:rPr>
          <w:noProof/>
          <w:lang w:val="en-GB" w:eastAsia="en-GB"/>
        </w:rPr>
        <w:drawing>
          <wp:inline distT="0" distB="0" distL="0" distR="0">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link="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Default="005310BB" w:rsidP="005310BB">
      <w:r>
        <w:br w:type="page"/>
      </w:r>
    </w:p>
    <w:p w:rsidR="00977414" w:rsidRDefault="00977414" w:rsidP="00977414">
      <w:pPr>
        <w:pStyle w:val="Heading1"/>
      </w:pPr>
      <w:bookmarkStart w:id="43" w:name="_Toc377738347"/>
      <w:r>
        <w:lastRenderedPageBreak/>
        <w:t>Accidents Manager</w:t>
      </w:r>
      <w:bookmarkEnd w:id="43"/>
    </w:p>
    <w:p w:rsidR="00977414" w:rsidRDefault="00977414" w:rsidP="00977414">
      <w:pPr>
        <w:pStyle w:val="Heading2"/>
        <w:numPr>
          <w:ilvl w:val="0"/>
          <w:numId w:val="0"/>
        </w:numPr>
      </w:pPr>
    </w:p>
    <w:p w:rsidR="00977414" w:rsidRPr="00EF643D" w:rsidRDefault="00977414" w:rsidP="00977414">
      <w:pPr>
        <w:pStyle w:val="Heading2"/>
      </w:pPr>
      <w:bookmarkStart w:id="44" w:name="_Toc377738348"/>
      <w:r w:rsidRPr="00EF643D">
        <w:t xml:space="preserve">Implementation of the </w:t>
      </w:r>
      <w:r w:rsidR="00032C2B">
        <w:t>Accidents</w:t>
      </w:r>
      <w:r w:rsidRPr="00EF643D">
        <w:t xml:space="preserve"> Manager Software files</w:t>
      </w:r>
      <w:bookmarkEnd w:id="44"/>
    </w:p>
    <w:p w:rsidR="00977414" w:rsidRPr="00EF643D" w:rsidRDefault="00977414" w:rsidP="00977414"/>
    <w:p w:rsidR="00977414" w:rsidRPr="00EF643D" w:rsidRDefault="00977414" w:rsidP="00977414">
      <w:r w:rsidRPr="00EF643D">
        <w:t xml:space="preserve">To install the software components for </w:t>
      </w:r>
      <w:r w:rsidR="00032C2B">
        <w:t>Accidents</w:t>
      </w:r>
      <w:r w:rsidRPr="00EF643D">
        <w:t xml:space="preserve"> Manager extract the </w:t>
      </w:r>
      <w:r w:rsidR="00032C2B">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rsidR="00977414" w:rsidRDefault="0056437B" w:rsidP="0056437B">
      <w:pPr>
        <w:pStyle w:val="Heading3"/>
      </w:pPr>
      <w:bookmarkStart w:id="45" w:name="_Toc377738349"/>
      <w:r>
        <w:t>Before You Start</w:t>
      </w:r>
      <w:bookmarkEnd w:id="45"/>
    </w:p>
    <w:p w:rsidR="0056437B" w:rsidRPr="00EF643D" w:rsidRDefault="0056437B" w:rsidP="0056437B">
      <w:r w:rsidRPr="00EF643D">
        <w:t xml:space="preserve">Before proceeding please ensure that the pre-requisites mentioned in Section </w:t>
      </w:r>
      <w:r>
        <w:fldChar w:fldCharType="begin"/>
      </w:r>
      <w:r>
        <w:instrText xml:space="preserve"> REF _Ref371063246 \r \h </w:instrText>
      </w:r>
      <w:r>
        <w:fldChar w:fldCharType="separate"/>
      </w:r>
      <w:r>
        <w:t>2.3</w:t>
      </w:r>
      <w:r>
        <w:fldChar w:fldCharType="end"/>
      </w:r>
      <w:r w:rsidRPr="00EF643D">
        <w:t xml:space="preserve"> of this document are met.</w:t>
      </w:r>
    </w:p>
    <w:p w:rsidR="0056437B" w:rsidRDefault="0056437B" w:rsidP="0056437B"/>
    <w:p w:rsidR="0056437B" w:rsidRDefault="0056437B" w:rsidP="0056437B">
      <w:r>
        <w:t>Also please be aware of the following;</w:t>
      </w:r>
    </w:p>
    <w:p w:rsidR="0056437B" w:rsidRDefault="0056437B" w:rsidP="0056437B"/>
    <w:p w:rsidR="0056437B" w:rsidRDefault="0056437B" w:rsidP="0056437B">
      <w:r>
        <w:t xml:space="preserve">Where instructed to change to a directory before running a script, it is assumed that you are running SQL*PLUS from a DOS Command prompt.  </w:t>
      </w:r>
    </w:p>
    <w:p w:rsidR="0056437B" w:rsidRDefault="0056437B" w:rsidP="0056437B"/>
    <w:p w:rsidR="0056437B" w:rsidRDefault="0056437B" w:rsidP="0056437B">
      <w:r>
        <w:t xml:space="preserve">If you are running SQL*PLUS in windows you should set the 'start in' directory of the SQL*PLUS shortcut to simulate the change of directory.   </w:t>
      </w:r>
    </w:p>
    <w:p w:rsidR="0056437B" w:rsidRDefault="0056437B" w:rsidP="0056437B"/>
    <w:p w:rsidR="0056437B" w:rsidRPr="0056437B" w:rsidRDefault="0056437B" w:rsidP="0056437B">
      <w:r w:rsidRPr="0056437B">
        <w:t>If you do not run SQL*PLUS from the directory stated in each step of the guide, the installation will fail.</w:t>
      </w:r>
    </w:p>
    <w:p w:rsidR="0056437B" w:rsidRDefault="0056437B" w:rsidP="0056437B"/>
    <w:p w:rsidR="0056437B" w:rsidRDefault="0056437B" w:rsidP="0056437B">
      <w:r>
        <w:t>Also, whilst following the instructions in this section you will be required to know the location of &lt;</w:t>
      </w:r>
      <w:r w:rsidRPr="0056437B">
        <w:t>exor_base</w:t>
      </w:r>
      <w:r>
        <w:t>&gt;.  You may recall that whilst undertaking the tasks in Chapter 2 you will have installed software into the location referred to as &lt;</w:t>
      </w:r>
      <w:r w:rsidRPr="0056437B">
        <w:t>exor_base</w:t>
      </w:r>
      <w:r>
        <w:t xml:space="preserve">&gt;, for example, C:\EXOR.  </w:t>
      </w:r>
    </w:p>
    <w:p w:rsidR="0056437B" w:rsidRPr="0056437B" w:rsidRDefault="0056437B" w:rsidP="0056437B"/>
    <w:p w:rsidR="00032C2B" w:rsidRDefault="0056437B" w:rsidP="0056437B">
      <w:pPr>
        <w:pStyle w:val="Heading3"/>
      </w:pPr>
      <w:bookmarkStart w:id="46" w:name="_Toc377738350"/>
      <w:r>
        <w:t>Typical Problems That You May Encounter</w:t>
      </w:r>
      <w:bookmarkEnd w:id="46"/>
    </w:p>
    <w:p w:rsidR="0056437B" w:rsidRDefault="0056437B" w:rsidP="0056437B">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6437B" w:rsidRDefault="0056437B" w:rsidP="0056437B"/>
    <w:p w:rsidR="0056437B" w:rsidRDefault="0056437B" w:rsidP="0056437B">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6437B" w:rsidRDefault="0056437B" w:rsidP="0056437B"/>
    <w:p w:rsidR="0056437B" w:rsidRPr="0056437B" w:rsidRDefault="0056437B" w:rsidP="0056437B">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6437B" w:rsidRDefault="0056437B" w:rsidP="0056437B"/>
    <w:p w:rsidR="0056437B" w:rsidRDefault="0056437B" w:rsidP="0056437B">
      <w:pPr>
        <w:pStyle w:val="Heading3"/>
      </w:pPr>
      <w:bookmarkStart w:id="47" w:name="_Toc377738351"/>
      <w:r>
        <w:lastRenderedPageBreak/>
        <w:t>Installation of Accidents Manager</w:t>
      </w:r>
      <w:bookmarkEnd w:id="47"/>
    </w:p>
    <w:p w:rsidR="0056437B" w:rsidRDefault="0056437B" w:rsidP="0056437B">
      <w:r>
        <w:t xml:space="preserve">To create the base data and objects for Accidents Manager modules; </w:t>
      </w:r>
    </w:p>
    <w:p w:rsidR="0056437B" w:rsidRDefault="0056437B" w:rsidP="0056437B"/>
    <w:p w:rsidR="0056437B" w:rsidRDefault="0056437B" w:rsidP="0056437B">
      <w:r>
        <w:t>Change directory to</w:t>
      </w:r>
      <w:r w:rsidRPr="0056437B">
        <w:t xml:space="preserve"> &lt;exor_base&gt;\acc\install</w:t>
      </w:r>
    </w:p>
    <w:p w:rsidR="0056437B" w:rsidRDefault="0056437B" w:rsidP="0056437B"/>
    <w:p w:rsidR="0056437B" w:rsidRDefault="0056437B" w:rsidP="0056437B">
      <w:r>
        <w:t>Login to SQL*PLUS as the highways owner on the client PC and run the following command:</w:t>
      </w:r>
    </w:p>
    <w:p w:rsidR="0056437B" w:rsidRDefault="0056437B" w:rsidP="0056437B">
      <w:r>
        <w:t> </w:t>
      </w:r>
    </w:p>
    <w:p w:rsidR="0056437B" w:rsidRPr="0056437B" w:rsidRDefault="0056437B" w:rsidP="0056437B">
      <w:r w:rsidRPr="0056437B">
        <w:tab/>
      </w:r>
      <w:proofErr w:type="gramStart"/>
      <w:r w:rsidRPr="0056437B">
        <w:t>start</w:t>
      </w:r>
      <w:proofErr w:type="gramEnd"/>
      <w:r w:rsidRPr="0056437B">
        <w:t xml:space="preserve"> acc_inst</w:t>
      </w:r>
    </w:p>
    <w:p w:rsidR="0056437B" w:rsidRDefault="0056437B" w:rsidP="0056437B"/>
    <w:p w:rsidR="0056437B" w:rsidRDefault="0056437B" w:rsidP="0056437B">
      <w:r>
        <w:t>You will be prompted to enter the path of the location of your highways software. This should be name of the directory, including disk identifier and a trailing slash character, referred to as   &lt;</w:t>
      </w:r>
      <w:r w:rsidRPr="0056437B">
        <w:t>exor_base</w:t>
      </w:r>
      <w:r>
        <w:t xml:space="preserve">&gt;. </w:t>
      </w:r>
    </w:p>
    <w:p w:rsidR="0056437B" w:rsidRDefault="0056437B" w:rsidP="0056437B"/>
    <w:p w:rsidR="0056437B" w:rsidRDefault="0056437B" w:rsidP="0056437B">
      <w:r>
        <w:t>For example, if you installed your highways software in a directory called EXOR on your C drive, you would enter the following when prompted.</w:t>
      </w:r>
    </w:p>
    <w:p w:rsidR="0056437B" w:rsidRDefault="0056437B" w:rsidP="0056437B">
      <w:r>
        <w:t> </w:t>
      </w:r>
    </w:p>
    <w:p w:rsidR="0056437B" w:rsidRDefault="0056437B" w:rsidP="0056437B">
      <w:r w:rsidRPr="0056437B">
        <w:t>C:\EXOR\</w:t>
      </w:r>
      <w:r>
        <w:tab/>
      </w:r>
    </w:p>
    <w:p w:rsidR="0056437B" w:rsidRDefault="0056437B" w:rsidP="0056437B">
      <w:r>
        <w:t> </w:t>
      </w:r>
    </w:p>
    <w:p w:rsidR="0056437B" w:rsidRDefault="0056437B" w:rsidP="0056437B">
      <w:r>
        <w:t>When you have supplied this value, you will be prompted to confirm that it is correct and asked whether you wish to continue.</w:t>
      </w:r>
    </w:p>
    <w:p w:rsidR="0056437B" w:rsidRDefault="0056437B" w:rsidP="0056437B">
      <w:r>
        <w:t> </w:t>
      </w:r>
    </w:p>
    <w:p w:rsidR="0056437B" w:rsidRDefault="0056437B" w:rsidP="0056437B">
      <w:r>
        <w:t>If the value specified is not correct or does not end with a slash character, you will be given an error message and the installation script will abort. You will then need to login to SQL*PLUS again and rerun the script.</w:t>
      </w:r>
    </w:p>
    <w:p w:rsidR="0056437B" w:rsidRDefault="0056437B" w:rsidP="0056437B">
      <w:r>
        <w:t> </w:t>
      </w:r>
    </w:p>
    <w:p w:rsidR="0056437B" w:rsidRDefault="0056437B" w:rsidP="0056437B">
      <w:r>
        <w:t xml:space="preserve">When the script has completed, all the Accidents Manager objects and data will have been installed. </w:t>
      </w:r>
    </w:p>
    <w:p w:rsidR="0056437B" w:rsidRDefault="0056437B" w:rsidP="0056437B"/>
    <w:p w:rsidR="0056437B" w:rsidRPr="0056437B" w:rsidRDefault="0056437B" w:rsidP="0056437B">
      <w:r w:rsidRPr="0056437B">
        <w:t>Checking Log File(s)</w:t>
      </w:r>
    </w:p>
    <w:p w:rsidR="0056437B" w:rsidRDefault="0056437B" w:rsidP="0056437B">
      <w:r>
        <w:t>The following log files are produced in the working directory.  At the end of the installation, the files can be viewed to check for any errors that could have occurred during installation.</w:t>
      </w:r>
    </w:p>
    <w:p w:rsidR="0056437B" w:rsidRDefault="0056437B" w:rsidP="0056437B"/>
    <w:p w:rsidR="0056437B" w:rsidRPr="0056437B" w:rsidRDefault="0056437B" w:rsidP="0056437B">
      <w:r w:rsidRPr="0056437B">
        <w:t>acc_install_1_&lt;date&amp;time&gt;.LOG</w:t>
      </w:r>
    </w:p>
    <w:p w:rsidR="0056437B" w:rsidRPr="0056437B" w:rsidRDefault="0056437B" w:rsidP="0056437B">
      <w:r w:rsidRPr="0056437B">
        <w:t>acc_install_2_&lt;date&amp;time&gt;.LOG</w:t>
      </w:r>
    </w:p>
    <w:p w:rsidR="0056437B" w:rsidRPr="0056437B" w:rsidRDefault="0056437B" w:rsidP="0056437B"/>
    <w:p w:rsidR="0056437B" w:rsidRPr="0056437B" w:rsidRDefault="0056437B" w:rsidP="0056437B">
      <w:r w:rsidRPr="0056437B">
        <w:t>Note:</w:t>
      </w:r>
    </w:p>
    <w:p w:rsidR="0056437B" w:rsidRDefault="0056437B" w:rsidP="0056437B">
      <w:r>
        <w:t xml:space="preserve">Log files should be emailed to </w:t>
      </w:r>
      <w:hyperlink r:id="rId25" w:history="1">
        <w:r w:rsidRPr="00BD7D2B">
          <w:rPr>
            <w:rStyle w:val="Hyperlink"/>
          </w:rPr>
          <w:t>support@bentley.com</w:t>
        </w:r>
      </w:hyperlink>
      <w:r>
        <w:t xml:space="preserve"> to allow Bentley support staff to verify the install has been successful.</w:t>
      </w:r>
    </w:p>
    <w:p w:rsidR="0056437B" w:rsidRDefault="0056437B" w:rsidP="0056437B"/>
    <w:p w:rsidR="0056437B" w:rsidRDefault="0056437B" w:rsidP="0056437B"/>
    <w:p w:rsidR="0056437B" w:rsidRDefault="0056437B" w:rsidP="0056437B"/>
    <w:p w:rsidR="0056437B" w:rsidRDefault="0056437B" w:rsidP="0056437B">
      <w:pPr>
        <w:pStyle w:val="Heading3"/>
      </w:pPr>
      <w:bookmarkStart w:id="48" w:name="_Toc377738352"/>
      <w:r>
        <w:lastRenderedPageBreak/>
        <w:t>Upgrade of Accidents Manager</w:t>
      </w:r>
      <w:bookmarkEnd w:id="48"/>
    </w:p>
    <w:p w:rsidR="0056437B" w:rsidRPr="0056437B" w:rsidRDefault="0056437B" w:rsidP="0056437B">
      <w:r w:rsidRPr="0056437B">
        <w:t xml:space="preserve">This section describes the steps necessary to upgrade Accidents Manager </w:t>
      </w:r>
      <w:r>
        <w:t>to 4.7</w:t>
      </w:r>
      <w:r w:rsidRPr="0056437B">
        <w:t>.</w:t>
      </w:r>
      <w:r>
        <w:t>0</w:t>
      </w:r>
      <w:r w:rsidRPr="0056437B">
        <w:t xml:space="preserve">.0 </w:t>
      </w:r>
    </w:p>
    <w:p w:rsidR="0056437B" w:rsidRDefault="0056437B" w:rsidP="0056437B"/>
    <w:p w:rsidR="0056437B" w:rsidRDefault="0056437B" w:rsidP="0056437B">
      <w:r>
        <w:t>To upgrade the base data and objects for the Accidents Manager modules;</w:t>
      </w:r>
    </w:p>
    <w:p w:rsidR="0056437B" w:rsidRDefault="0056437B" w:rsidP="0056437B"/>
    <w:p w:rsidR="0056437B" w:rsidRDefault="0056437B" w:rsidP="0056437B">
      <w:r>
        <w:t>Change directory to</w:t>
      </w:r>
      <w:r w:rsidRPr="0056437B">
        <w:t xml:space="preserve"> &lt;exor_base&gt;\acc\install</w:t>
      </w:r>
    </w:p>
    <w:p w:rsidR="0056437B" w:rsidRDefault="0056437B" w:rsidP="0056437B"/>
    <w:p w:rsidR="0056437B" w:rsidRDefault="0056437B" w:rsidP="0056437B">
      <w:r>
        <w:t xml:space="preserve">Login to SQL*PLUS as the highways owner on the client PC </w:t>
      </w:r>
    </w:p>
    <w:p w:rsidR="0056437B" w:rsidRDefault="0056437B" w:rsidP="0056437B"/>
    <w:p w:rsidR="0056437B" w:rsidRDefault="0056437B" w:rsidP="0056437B">
      <w:r>
        <w:t>Run the following command</w:t>
      </w:r>
    </w:p>
    <w:p w:rsidR="0056437B" w:rsidRDefault="0056437B" w:rsidP="0056437B"/>
    <w:p w:rsidR="0056437B" w:rsidRDefault="0056437B" w:rsidP="0056437B">
      <w:r>
        <w:tab/>
      </w:r>
      <w:proofErr w:type="gramStart"/>
      <w:r w:rsidRPr="0056437B">
        <w:t>start</w:t>
      </w:r>
      <w:proofErr w:type="gramEnd"/>
      <w:r w:rsidRPr="0056437B">
        <w:t xml:space="preserve"> </w:t>
      </w:r>
      <w:r>
        <w:t>acc450</w:t>
      </w:r>
      <w:r w:rsidRPr="0056437B">
        <w:t>0_acc4</w:t>
      </w:r>
      <w:r>
        <w:t>70</w:t>
      </w:r>
      <w:r w:rsidRPr="0056437B">
        <w:t>0.sql</w:t>
      </w:r>
    </w:p>
    <w:p w:rsidR="0056437B" w:rsidRPr="0056437B" w:rsidRDefault="0056437B" w:rsidP="0056437B">
      <w:r>
        <w:tab/>
      </w:r>
      <w:r>
        <w:tab/>
      </w:r>
      <w:r w:rsidRPr="0056437B">
        <w:t> </w:t>
      </w:r>
    </w:p>
    <w:p w:rsidR="0056437B" w:rsidRDefault="0056437B" w:rsidP="0056437B">
      <w:r>
        <w:t>You will be prompted to enter the path of the location of your highways software. This should be name of the directory, including disk identifier and a trailing slash character, referred to as   &lt;</w:t>
      </w:r>
      <w:r w:rsidRPr="0056437B">
        <w:t>exor_base</w:t>
      </w:r>
      <w:r>
        <w:t xml:space="preserve">&gt;. </w:t>
      </w:r>
    </w:p>
    <w:p w:rsidR="0056437B" w:rsidRDefault="0056437B" w:rsidP="0056437B"/>
    <w:p w:rsidR="0056437B" w:rsidRDefault="0056437B" w:rsidP="0056437B">
      <w:r>
        <w:t>For example, if you installed your highways software in a directory called EXOR on your C drive, you would enter the following when prompted.</w:t>
      </w:r>
    </w:p>
    <w:p w:rsidR="0056437B" w:rsidRDefault="0056437B" w:rsidP="0056437B">
      <w:r>
        <w:t> </w:t>
      </w:r>
    </w:p>
    <w:p w:rsidR="0056437B" w:rsidRDefault="0056437B" w:rsidP="0056437B">
      <w:r w:rsidRPr="0056437B">
        <w:t>C:\EXOR\</w:t>
      </w:r>
      <w:r>
        <w:tab/>
      </w:r>
    </w:p>
    <w:p w:rsidR="0056437B" w:rsidRDefault="0056437B" w:rsidP="0056437B">
      <w:r>
        <w:t> </w:t>
      </w:r>
    </w:p>
    <w:p w:rsidR="0056437B" w:rsidRDefault="0056437B" w:rsidP="0056437B">
      <w:r>
        <w:t>When you have supplied this value, you will be prompted to confirm that it is correct and asked whether you wish to continue.</w:t>
      </w:r>
    </w:p>
    <w:p w:rsidR="0056437B" w:rsidRDefault="0056437B" w:rsidP="0056437B">
      <w:r>
        <w:t> </w:t>
      </w:r>
    </w:p>
    <w:p w:rsidR="0056437B" w:rsidRDefault="0056437B" w:rsidP="0056437B">
      <w:r>
        <w:t>If the value specified is not correct or does not end with a slash character, you will be given an error message and the installation script will abort. You will then need to login to SQL*PLUS again and rerun the script.</w:t>
      </w:r>
    </w:p>
    <w:p w:rsidR="0056437B" w:rsidRDefault="0056437B" w:rsidP="0056437B"/>
    <w:p w:rsidR="0056437B" w:rsidRDefault="0056437B" w:rsidP="0056437B">
      <w:r>
        <w:t xml:space="preserve">When the script has completed, all the Accidents Manager objects and data will have been upgraded. </w:t>
      </w:r>
    </w:p>
    <w:p w:rsidR="0056437B" w:rsidRDefault="0056437B" w:rsidP="0056437B">
      <w:pPr>
        <w:pStyle w:val="Heading3"/>
      </w:pPr>
      <w:bookmarkStart w:id="49" w:name="_Toc377738353"/>
      <w:r>
        <w:t>Checking Log File(s)</w:t>
      </w:r>
      <w:bookmarkEnd w:id="49"/>
    </w:p>
    <w:p w:rsidR="0056437B" w:rsidRDefault="0056437B" w:rsidP="0056437B">
      <w:r>
        <w:t>The following log files are produced in the working directory.  At the end of the upgrade, they can be viewed to check for any errors that could have occurred during the upgrade process.</w:t>
      </w:r>
    </w:p>
    <w:p w:rsidR="0056437B" w:rsidRPr="0056437B" w:rsidRDefault="0056437B" w:rsidP="0056437B">
      <w:r w:rsidRPr="0056437B">
        <w:tab/>
      </w:r>
    </w:p>
    <w:p w:rsidR="0056437B" w:rsidRPr="0056437B" w:rsidRDefault="0056437B" w:rsidP="0056437B">
      <w:r w:rsidRPr="0056437B">
        <w:t>acc4</w:t>
      </w:r>
      <w:r>
        <w:t>500_acc470</w:t>
      </w:r>
      <w:r w:rsidRPr="0056437B">
        <w:t>0_1_&lt;date&amp;time&gt;.LOG</w:t>
      </w:r>
    </w:p>
    <w:p w:rsidR="0056437B" w:rsidRPr="0056437B" w:rsidRDefault="0056437B" w:rsidP="0056437B">
      <w:r w:rsidRPr="0056437B">
        <w:t>acc4</w:t>
      </w:r>
      <w:r>
        <w:t>500_acc470</w:t>
      </w:r>
      <w:r w:rsidRPr="0056437B">
        <w:t>0_2_&lt;date&amp;time&gt;.LOG</w:t>
      </w:r>
    </w:p>
    <w:p w:rsidR="0056437B" w:rsidRDefault="0056437B" w:rsidP="0056437B"/>
    <w:p w:rsidR="0056437B" w:rsidRDefault="0056437B" w:rsidP="0056437B">
      <w:r>
        <w:t xml:space="preserve">Log files should be emailed to </w:t>
      </w:r>
      <w:hyperlink r:id="rId26" w:history="1">
        <w:r w:rsidRPr="00BD7D2B">
          <w:rPr>
            <w:rStyle w:val="Hyperlink"/>
          </w:rPr>
          <w:t>support@bentley.com</w:t>
        </w:r>
      </w:hyperlink>
      <w:r>
        <w:t xml:space="preserve"> to allow Bentley support staff to verify the upgrade has been successful.</w:t>
      </w:r>
    </w:p>
    <w:p w:rsidR="0056437B" w:rsidRDefault="0056437B" w:rsidP="0056437B">
      <w:pPr>
        <w:pStyle w:val="Heading3"/>
      </w:pPr>
      <w:bookmarkStart w:id="50" w:name="_Toc377738354"/>
      <w:r>
        <w:lastRenderedPageBreak/>
        <w:t>Post Install/Upgrade Tasks</w:t>
      </w:r>
      <w:bookmarkEnd w:id="50"/>
    </w:p>
    <w:p w:rsidR="00F94E9E" w:rsidRDefault="00F94E9E" w:rsidP="00F94E9E">
      <w:r>
        <w:t xml:space="preserve">Before accessing Accidents Manager you must check the file exor_version.txt.  </w:t>
      </w:r>
    </w:p>
    <w:p w:rsidR="00F94E9E" w:rsidRDefault="00F94E9E" w:rsidP="00F94E9E"/>
    <w:p w:rsidR="00F94E9E" w:rsidRDefault="00F94E9E" w:rsidP="00F94E9E">
      <w:r>
        <w:t xml:space="preserve">This file is referenced in Windows Registry </w:t>
      </w:r>
      <w:proofErr w:type="gramStart"/>
      <w:r>
        <w:t>setting  ‘EXOR</w:t>
      </w:r>
      <w:proofErr w:type="gramEnd"/>
      <w:r>
        <w:t>_VERSION’ and by default can be located in the &lt;</w:t>
      </w:r>
      <w:r w:rsidRPr="00F94E9E">
        <w:t>exor_base</w:t>
      </w:r>
      <w:r>
        <w:t>&gt;\bin directory.</w:t>
      </w:r>
    </w:p>
    <w:p w:rsidR="00F94E9E" w:rsidRDefault="00F94E9E" w:rsidP="00F94E9E"/>
    <w:p w:rsidR="00F94E9E" w:rsidRDefault="00F94E9E" w:rsidP="00F94E9E">
      <w:r>
        <w:t>Ensure that the entry for Accidents Manager is set accordingly;</w:t>
      </w:r>
    </w:p>
    <w:p w:rsidR="00F94E9E" w:rsidRDefault="00F94E9E" w:rsidP="00F94E9E"/>
    <w:p w:rsidR="00F94E9E" w:rsidRDefault="00F94E9E" w:rsidP="00F94E9E">
      <w:r>
        <w:t>ACC=4.7.0.0</w:t>
      </w:r>
    </w:p>
    <w:p w:rsidR="0056437B" w:rsidRPr="0056437B" w:rsidRDefault="0056437B" w:rsidP="0056437B"/>
    <w:p w:rsidR="0056437B" w:rsidRPr="0056437B" w:rsidRDefault="0056437B" w:rsidP="0056437B"/>
    <w:p w:rsidR="00EF643D" w:rsidRPr="00EF643D" w:rsidRDefault="00EF643D" w:rsidP="00C36456">
      <w:pPr>
        <w:pStyle w:val="Heading1"/>
      </w:pPr>
      <w:bookmarkStart w:id="51" w:name="_Toc366491976"/>
      <w:bookmarkStart w:id="52" w:name="_Toc377738355"/>
      <w:r w:rsidRPr="00EF643D">
        <w:t>Network Manager</w:t>
      </w:r>
      <w:bookmarkEnd w:id="51"/>
      <w:bookmarkEnd w:id="52"/>
    </w:p>
    <w:p w:rsidR="00EF643D" w:rsidRPr="00EF643D" w:rsidRDefault="00EF643D" w:rsidP="00F735F8">
      <w:pPr>
        <w:pStyle w:val="Heading2"/>
      </w:pPr>
      <w:bookmarkStart w:id="53" w:name="_Toc366491977"/>
      <w:bookmarkStart w:id="54" w:name="_Toc377738356"/>
      <w:r w:rsidRPr="00EF643D">
        <w:t>Installation of the Network Manager Software files</w:t>
      </w:r>
      <w:bookmarkEnd w:id="53"/>
      <w:bookmarkEnd w:id="54"/>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p>
    <w:p w:rsidR="00EF643D" w:rsidRPr="00EF643D" w:rsidRDefault="00EF643D" w:rsidP="00EF643D"/>
    <w:p w:rsidR="00EF643D" w:rsidRPr="00EF643D" w:rsidRDefault="00EF643D" w:rsidP="003811FC">
      <w:pPr>
        <w:pStyle w:val="Heading2"/>
      </w:pPr>
      <w:bookmarkStart w:id="55" w:name="_Toc254883632"/>
      <w:bookmarkStart w:id="56" w:name="_Toc366491978"/>
      <w:bookmarkStart w:id="57" w:name="_Toc202257713"/>
      <w:bookmarkStart w:id="58" w:name="_Toc377738357"/>
      <w:bookmarkEnd w:id="38"/>
      <w:r w:rsidRPr="00EF643D">
        <w:t>Highways Owner Account</w:t>
      </w:r>
      <w:bookmarkEnd w:id="55"/>
      <w:r w:rsidRPr="00EF643D">
        <w:t xml:space="preserve"> (Install Only)</w:t>
      </w:r>
      <w:bookmarkEnd w:id="56"/>
      <w:bookmarkEnd w:id="58"/>
    </w:p>
    <w:p w:rsidR="00EF643D" w:rsidRDefault="00EF643D" w:rsidP="00EF643D">
      <w:r w:rsidRPr="00EF643D">
        <w:t>This section provides details of steps involved in creating as owner for all exor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59" w:name="_Toc254883633"/>
      <w:bookmarkStart w:id="60" w:name="_Toc366491979"/>
      <w:bookmarkStart w:id="61" w:name="_Toc377738358"/>
      <w:r w:rsidRPr="00EF643D">
        <w:t>Before you start:</w:t>
      </w:r>
      <w:bookmarkEnd w:id="59"/>
      <w:bookmarkEnd w:id="60"/>
      <w:bookmarkEnd w:id="61"/>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_Ref371063246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F735F8" w:rsidRDefault="00EF643D" w:rsidP="00F735F8">
      <w:pPr>
        <w:pStyle w:val="Heading3"/>
      </w:pPr>
      <w:bookmarkStart w:id="62" w:name="_Toc377738359"/>
      <w:r w:rsidRPr="00F735F8">
        <w:t>Product Run-time Environment</w:t>
      </w:r>
      <w:bookmarkEnd w:id="62"/>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63" w:name="_Toc529331440"/>
      <w:bookmarkStart w:id="64" w:name="_Toc254883634"/>
      <w:bookmarkStart w:id="65" w:name="_Toc172686748"/>
      <w:bookmarkStart w:id="66" w:name="_Toc366491980"/>
      <w:bookmarkStart w:id="67" w:name="_Toc377738360"/>
      <w:r w:rsidRPr="00EF643D">
        <w:t xml:space="preserve">Creation of a </w:t>
      </w:r>
      <w:bookmarkEnd w:id="63"/>
      <w:r w:rsidRPr="00EF643D">
        <w:t>Highways Owner</w:t>
      </w:r>
      <w:bookmarkEnd w:id="64"/>
      <w:bookmarkEnd w:id="65"/>
      <w:bookmarkEnd w:id="66"/>
      <w:bookmarkEnd w:id="67"/>
      <w:r w:rsidRPr="00EF643D">
        <w:t xml:space="preserve"> </w:t>
      </w:r>
    </w:p>
    <w:p w:rsidR="00EF643D" w:rsidRPr="00EF643D" w:rsidRDefault="00EF643D" w:rsidP="00EF643D">
      <w:r w:rsidRPr="00EF643D">
        <w:t> </w:t>
      </w:r>
    </w:p>
    <w:p w:rsidR="00EF643D" w:rsidRPr="00EF643D" w:rsidRDefault="00EF643D" w:rsidP="00EF643D">
      <w:r w:rsidRPr="00EF643D">
        <w:t>The following paragraphs should be used to create a new schema for the implementation of Network Manager and any other subsequent exor application.</w:t>
      </w:r>
    </w:p>
    <w:p w:rsidR="00EF643D" w:rsidRPr="00EF643D" w:rsidRDefault="00EF643D" w:rsidP="00EF643D"/>
    <w:p w:rsidR="00EF643D" w:rsidRPr="00EF643D" w:rsidRDefault="00EF643D" w:rsidP="00EF643D">
      <w:bookmarkStart w:id="68" w:name="_Toc529331441"/>
    </w:p>
    <w:p w:rsidR="00EF643D" w:rsidRPr="00EC59A4" w:rsidRDefault="00EF643D" w:rsidP="00EC59A4">
      <w:pPr>
        <w:pStyle w:val="Heading4"/>
      </w:pPr>
      <w:bookmarkStart w:id="69" w:name="_Toc377738361"/>
      <w:r w:rsidRPr="00EC59A4">
        <w:t>Tablespace Requirements</w:t>
      </w:r>
      <w:bookmarkEnd w:id="68"/>
      <w:bookmarkEnd w:id="69"/>
    </w:p>
    <w:p w:rsidR="00EF643D" w:rsidRPr="00EF643D" w:rsidRDefault="00EF643D" w:rsidP="00EF643D">
      <w:r w:rsidRPr="00EF643D">
        <w:t> </w:t>
      </w:r>
    </w:p>
    <w:p w:rsidR="00EF643D" w:rsidRPr="00EF643D" w:rsidRDefault="00EF643D" w:rsidP="00EF643D">
      <w:r w:rsidRPr="00EF643D">
        <w:t>The following tablespaces (or equivalents) should be made available on your server:</w:t>
      </w:r>
    </w:p>
    <w:p w:rsidR="00EF643D" w:rsidRPr="00EF643D" w:rsidRDefault="00EF643D" w:rsidP="00EF643D">
      <w:r w:rsidRPr="00EF643D">
        <w:t> </w:t>
      </w:r>
    </w:p>
    <w:p w:rsidR="00EF643D" w:rsidRPr="00EF643D" w:rsidRDefault="00EF643D" w:rsidP="00EF643D">
      <w:proofErr w:type="gramStart"/>
      <w:r w:rsidRPr="00F735F8">
        <w:rPr>
          <w:rStyle w:val="HighlightText"/>
        </w:rPr>
        <w:t>HIGHWAYS</w:t>
      </w:r>
      <w:r w:rsidRPr="00EF643D">
        <w:tab/>
        <w:t>Default Table Space.</w:t>
      </w:r>
      <w:proofErr w:type="gramEnd"/>
      <w:r w:rsidRPr="00EF643D">
        <w:t xml:space="preserve">  </w:t>
      </w:r>
      <w:proofErr w:type="gramStart"/>
      <w:r w:rsidRPr="00EF643D">
        <w:t>Can be a different name if required.</w:t>
      </w:r>
      <w:proofErr w:type="gramEnd"/>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 xml:space="preserve">Default temporary Tablespace for users. </w:t>
      </w:r>
      <w:proofErr w:type="gramStart"/>
      <w:r w:rsidRPr="00EF643D">
        <w:t>Can be a different name.</w:t>
      </w:r>
      <w:proofErr w:type="gramEnd"/>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70" w:name="_Toc377738362"/>
      <w:r w:rsidRPr="00EC59A4">
        <w:t>Data Dictionary Privileges</w:t>
      </w:r>
      <w:bookmarkEnd w:id="70"/>
    </w:p>
    <w:p w:rsidR="00EF643D" w:rsidRPr="00EF643D" w:rsidRDefault="00EF643D" w:rsidP="00EF643D"/>
    <w:p w:rsidR="00EF643D" w:rsidRPr="00EF643D" w:rsidRDefault="00EF643D" w:rsidP="00EF643D">
      <w:r w:rsidRPr="00EF643D">
        <w:lastRenderedPageBreak/>
        <w:t xml:space="preserve">Change directory to </w:t>
      </w:r>
      <w:r w:rsidRPr="00E06E14">
        <w:rPr>
          <w:rStyle w:val="HighlightText"/>
        </w:rPr>
        <w:t>&lt;exor_base&gt;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proofErr w:type="gramStart"/>
      <w:r w:rsidRPr="00EF643D">
        <w:t>start</w:t>
      </w:r>
      <w:proofErr w:type="gramEnd"/>
      <w:r w:rsidRPr="00EF643D">
        <w:t xml:space="preserve"> hig_sys_grants.sql</w:t>
      </w:r>
    </w:p>
    <w:p w:rsidR="00EF643D" w:rsidRPr="00EF643D" w:rsidRDefault="00EF643D" w:rsidP="00EF643D"/>
    <w:p w:rsidR="00EF643D" w:rsidRPr="00EC59A4" w:rsidRDefault="00EF643D" w:rsidP="00EC59A4">
      <w:pPr>
        <w:pStyle w:val="Heading4"/>
      </w:pPr>
      <w:bookmarkStart w:id="71" w:name="_Toc377738363"/>
      <w:r w:rsidRPr="00EC59A4">
        <w:t>The higowner script</w:t>
      </w:r>
      <w:bookmarkEnd w:id="71"/>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r w:rsidRPr="00EF643D">
        <w:t> </w:t>
      </w:r>
    </w:p>
    <w:p w:rsidR="00EF643D" w:rsidRPr="00EF643D" w:rsidRDefault="00EF643D" w:rsidP="00EF643D">
      <w:r w:rsidRPr="00EF643D">
        <w:t>Login to SQL*PLUS as the SYSTEM user on the client PC and run the following command:</w:t>
      </w:r>
    </w:p>
    <w:p w:rsidR="00F735F8" w:rsidRDefault="00F735F8" w:rsidP="00EF643D"/>
    <w:p w:rsidR="00EF643D" w:rsidRPr="00EF643D" w:rsidRDefault="00EF643D" w:rsidP="00EF643D">
      <w:proofErr w:type="gramStart"/>
      <w:r w:rsidRPr="00EF643D">
        <w:t>start</w:t>
      </w:r>
      <w:proofErr w:type="gramEnd"/>
      <w:r w:rsidRPr="00EF643D">
        <w:t xml:space="preserve">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Default Tablespace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Temporary Tablespace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72" w:name="_Toc366491981"/>
      <w:bookmarkStart w:id="73" w:name="_Toc377738364"/>
      <w:r w:rsidRPr="00EF643D">
        <w:lastRenderedPageBreak/>
        <w:t xml:space="preserve">Network Manager </w:t>
      </w:r>
      <w:r w:rsidR="00A6321E">
        <w:t>I</w:t>
      </w:r>
      <w:r w:rsidRPr="00EF643D">
        <w:t>nstall/Upgrade</w:t>
      </w:r>
      <w:bookmarkEnd w:id="57"/>
      <w:bookmarkEnd w:id="72"/>
      <w:bookmarkEnd w:id="73"/>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74" w:name="_Toc202257714"/>
      <w:bookmarkStart w:id="75" w:name="_Toc366491982"/>
      <w:bookmarkStart w:id="76" w:name="_Toc377738365"/>
      <w:r w:rsidRPr="00EF643D">
        <w:t xml:space="preserve">Before you </w:t>
      </w:r>
      <w:bookmarkEnd w:id="74"/>
      <w:bookmarkEnd w:id="75"/>
      <w:r w:rsidR="008F3920" w:rsidRPr="00EF643D">
        <w:t>start</w:t>
      </w:r>
      <w:bookmarkEnd w:id="76"/>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_Ref371063299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F735F8">
      <w:pPr>
        <w:pStyle w:val="Heading3"/>
      </w:pPr>
      <w:bookmarkStart w:id="77" w:name="_Toc202257715"/>
      <w:bookmarkStart w:id="78" w:name="_Toc366491983"/>
      <w:bookmarkStart w:id="79" w:name="_Toc377738366"/>
      <w:r w:rsidRPr="00EF643D">
        <w:t>Typical problems that you may encounter</w:t>
      </w:r>
      <w:bookmarkEnd w:id="77"/>
      <w:bookmarkEnd w:id="78"/>
      <w:bookmarkEnd w:id="7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F735F8">
      <w:pPr>
        <w:pStyle w:val="Heading3"/>
      </w:pPr>
      <w:bookmarkStart w:id="80" w:name="_Toc254883639"/>
      <w:bookmarkStart w:id="81" w:name="_Toc366491984"/>
      <w:bookmarkStart w:id="82" w:name="_Toc377738367"/>
      <w:r w:rsidRPr="00EF643D">
        <w:t>Install of Network manager</w:t>
      </w:r>
      <w:bookmarkEnd w:id="80"/>
      <w:bookmarkEnd w:id="81"/>
      <w:bookmarkEnd w:id="82"/>
    </w:p>
    <w:p w:rsidR="00EF643D" w:rsidRPr="00EC59A4" w:rsidRDefault="00EF643D" w:rsidP="00EC59A4">
      <w:pPr>
        <w:pStyle w:val="Heading4"/>
      </w:pPr>
      <w:bookmarkStart w:id="83" w:name="_Toc377738368"/>
      <w:r w:rsidRPr="00EC59A4">
        <w:t>Core User and Objects</w:t>
      </w:r>
      <w:bookmarkEnd w:id="83"/>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exor_core_user_creation.sql</w:t>
      </w:r>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exor_core_objects.sql</w:t>
      </w:r>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84" w:name="_Toc377738369"/>
      <w:r w:rsidRPr="00EC59A4">
        <w:t>Install of Network Manager</w:t>
      </w:r>
      <w:bookmarkEnd w:id="84"/>
    </w:p>
    <w:p w:rsidR="00C57F0D" w:rsidRDefault="00C57F0D" w:rsidP="00EF643D"/>
    <w:p w:rsidR="00EF643D" w:rsidRPr="00EF643D" w:rsidRDefault="00EF643D" w:rsidP="00EF643D">
      <w:r w:rsidRPr="00EF643D">
        <w:t xml:space="preserve">To create the base data and objects for Network Manager </w:t>
      </w:r>
      <w:proofErr w:type="gramStart"/>
      <w:r w:rsidRPr="00EF643D">
        <w:t>modules</w:t>
      </w:r>
      <w:proofErr w:type="gramEnd"/>
      <w:r w:rsidRPr="00EF643D">
        <w:t xml:space="preserve">; </w:t>
      </w:r>
    </w:p>
    <w:p w:rsidR="00EF643D" w:rsidRPr="00EF643D" w:rsidRDefault="00EF643D" w:rsidP="00EF643D">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lastRenderedPageBreak/>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85" w:name="_Toc377738370"/>
      <w:r w:rsidRPr="00EC59A4">
        <w:t>Checking Log File(s)</w:t>
      </w:r>
      <w:bookmarkEnd w:id="85"/>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nm3_install_1_&lt;date&amp;time&gt;.LOG</w:t>
      </w:r>
    </w:p>
    <w:p w:rsidR="00EF643D" w:rsidRPr="00EF643D" w:rsidRDefault="00EF643D" w:rsidP="00EF643D">
      <w:r w:rsidRPr="00EF643D">
        <w:t>nm3_install_2_&lt;date&amp;time&gt;.LOG</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AB5615">
      <w:pPr>
        <w:pStyle w:val="Heading3"/>
      </w:pPr>
      <w:bookmarkStart w:id="86" w:name="_Toc366491985"/>
      <w:bookmarkStart w:id="87" w:name="_Toc377738371"/>
      <w:r w:rsidRPr="00EF643D">
        <w:t>Post Install Tasks</w:t>
      </w:r>
      <w:bookmarkEnd w:id="86"/>
      <w:bookmarkEnd w:id="87"/>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&lt;exor_base&gt;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 xml:space="preserve">You will be prompted for the Username of the Highways Owner.  Enter the Username/Password@alias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88" w:name="_Toc377738372"/>
      <w:r w:rsidRPr="00EC59A4">
        <w:t>Synonyms</w:t>
      </w:r>
      <w:bookmarkEnd w:id="88"/>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if</w:t>
      </w:r>
      <w:proofErr w:type="gramEnd"/>
      <w:r w:rsidRPr="00EF643D">
        <w:t xml:space="preserve">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89" w:name="_Toc377738373"/>
      <w:r w:rsidRPr="00EC59A4">
        <w:t>Configuring NM3WEB</w:t>
      </w:r>
      <w:bookmarkEnd w:id="89"/>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proofErr w:type="gramStart"/>
      <w:r w:rsidRPr="00EF643D">
        <w:lastRenderedPageBreak/>
        <w:t>Engineering Dynamic Segmentation - NMWEB0020.</w:t>
      </w:r>
      <w:proofErr w:type="gramEnd"/>
    </w:p>
    <w:p w:rsidR="00EF643D" w:rsidRPr="00EF643D" w:rsidRDefault="00EF643D" w:rsidP="00EF643D"/>
    <w:p w:rsidR="00EF643D" w:rsidRPr="00EF643D" w:rsidRDefault="00EF643D" w:rsidP="00EF643D">
      <w:r w:rsidRPr="00EF643D">
        <w:t>It refers to the base directory for files accessed through the OHS Weblogic server. By default this is &lt;ORACLE_INSTANCE&gt;\config\OHS\ohs1\mod_plsql\dads.conf.</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Select dad.conf from files to be edited:</w:t>
      </w:r>
    </w:p>
    <w:p w:rsidR="00EF643D" w:rsidRPr="00EF643D" w:rsidRDefault="00EF643D" w:rsidP="00EF643D"/>
    <w:p w:rsidR="00EF643D" w:rsidRPr="00EF643D" w:rsidRDefault="00EF643D" w:rsidP="00EF643D">
      <w:r w:rsidRPr="00EF643D">
        <w:rPr>
          <w:noProof/>
          <w:lang w:val="en-GB" w:eastAsia="en-GB"/>
        </w:rPr>
        <w:drawing>
          <wp:inline distT="0" distB="0" distL="0" distR="0">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r w:rsidRPr="00EF643D">
        <w:t>PlsqlDatabaseUsername should be blank.</w:t>
      </w:r>
    </w:p>
    <w:p w:rsidR="00EF643D" w:rsidRPr="00EF643D" w:rsidRDefault="00EF643D" w:rsidP="00EF643D">
      <w:r w:rsidRPr="00EF643D">
        <w:t>PlsqlDatabasePassword should be blank.</w:t>
      </w:r>
    </w:p>
    <w:p w:rsidR="00EF643D" w:rsidRPr="00EF643D" w:rsidRDefault="00EF643D" w:rsidP="00EF643D"/>
    <w:p w:rsidR="00EF643D" w:rsidRPr="00EF643D" w:rsidRDefault="00EF643D" w:rsidP="00EF643D">
      <w:r w:rsidRPr="00EF643D">
        <w:t>Authentication method (PlsqlAuthenticationMode) should be Basic.</w:t>
      </w:r>
    </w:p>
    <w:p w:rsidR="00EF643D" w:rsidRPr="00EF643D" w:rsidRDefault="00EF643D" w:rsidP="00EF643D"/>
    <w:p w:rsidR="00EF643D" w:rsidRPr="00EF643D" w:rsidRDefault="00EF643D" w:rsidP="00EF643D">
      <w:r w:rsidRPr="00EF643D">
        <w:t>Default Home page (PlsqlDefaultPage) should be nm3web.main_menu.</w:t>
      </w:r>
    </w:p>
    <w:p w:rsidR="00EF643D" w:rsidRPr="00EF643D" w:rsidRDefault="00EF643D" w:rsidP="00EF643D"/>
    <w:p w:rsidR="00EF643D" w:rsidRPr="00EF643D" w:rsidRDefault="00EF643D" w:rsidP="00EF643D">
      <w:r w:rsidRPr="00EF643D">
        <w:t>Document Table name (PlsqlDocumentTablename) should be NM_UPLOAD_FILES.</w:t>
      </w:r>
    </w:p>
    <w:p w:rsidR="00EF643D" w:rsidRPr="00EF643D" w:rsidRDefault="00EF643D" w:rsidP="00EF643D"/>
    <w:p w:rsidR="00EF643D" w:rsidRPr="00EF643D" w:rsidRDefault="00EF643D" w:rsidP="00EF643D">
      <w:r w:rsidRPr="00EF643D">
        <w:t>Document Access Path (PlsqlDocumentPath)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(PlsqlDocumentProcedure)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SetHandler pls_handler</w:t>
      </w:r>
    </w:p>
    <w:p w:rsidR="00EF643D" w:rsidRPr="00EF643D" w:rsidRDefault="00EF643D" w:rsidP="00EF643D">
      <w:r w:rsidRPr="00EF643D">
        <w:t xml:space="preserve">    Order allow</w:t>
      </w:r>
      <w:proofErr w:type="gramStart"/>
      <w:r w:rsidRPr="00EF643D">
        <w:t>,deny</w:t>
      </w:r>
      <w:proofErr w:type="gramEnd"/>
    </w:p>
    <w:p w:rsidR="00EF643D" w:rsidRPr="00EF643D" w:rsidRDefault="00EF643D" w:rsidP="00EF643D">
      <w:r w:rsidRPr="00EF643D">
        <w:t xml:space="preserve">    Allow from All</w:t>
      </w:r>
    </w:p>
    <w:p w:rsidR="00EF643D" w:rsidRPr="00EF643D" w:rsidRDefault="00EF643D" w:rsidP="00EF643D">
      <w:r w:rsidRPr="00EF643D">
        <w:t xml:space="preserve">    AllowOverride None</w:t>
      </w:r>
    </w:p>
    <w:p w:rsidR="00EF643D" w:rsidRPr="00EF643D" w:rsidRDefault="00EF643D" w:rsidP="00EF643D">
      <w:r w:rsidRPr="00EF643D">
        <w:t xml:space="preserve">    PlsqlDatabaseUsername &lt;recommended </w:t>
      </w:r>
      <w:proofErr w:type="gramStart"/>
      <w:r w:rsidRPr="00EF643D">
        <w:t>to be</w:t>
      </w:r>
      <w:proofErr w:type="gramEnd"/>
      <w:r w:rsidRPr="00EF643D">
        <w:t xml:space="preserve"> blank&gt;</w:t>
      </w:r>
    </w:p>
    <w:p w:rsidR="00EF643D" w:rsidRPr="00EF643D" w:rsidRDefault="00EF643D" w:rsidP="00EF643D">
      <w:r w:rsidRPr="00EF643D">
        <w:t xml:space="preserve">    PlsqlDatabasePassword &lt; recommended </w:t>
      </w:r>
      <w:proofErr w:type="gramStart"/>
      <w:r w:rsidRPr="00EF643D">
        <w:t>to be</w:t>
      </w:r>
      <w:proofErr w:type="gramEnd"/>
      <w:r w:rsidRPr="00EF643D">
        <w:t xml:space="preserve"> blank &gt;</w:t>
      </w:r>
    </w:p>
    <w:p w:rsidR="00EF643D" w:rsidRPr="00EF643D" w:rsidRDefault="00EF643D" w:rsidP="00EF643D">
      <w:r w:rsidRPr="00EF643D">
        <w:t xml:space="preserve">    PlsqlDatabaseConnectString &lt;hostname</w:t>
      </w:r>
      <w:proofErr w:type="gramStart"/>
      <w:r w:rsidRPr="00EF643D">
        <w:t>&gt;:</w:t>
      </w:r>
      <w:proofErr w:type="gramEnd"/>
      <w:r w:rsidRPr="00EF643D">
        <w:t>&lt;port&gt;:&lt;service_name&gt; ServiceNameFormat</w:t>
      </w:r>
    </w:p>
    <w:p w:rsidR="00EF643D" w:rsidRPr="00EF643D" w:rsidRDefault="00EF643D" w:rsidP="00EF643D">
      <w:r w:rsidRPr="00EF643D">
        <w:t xml:space="preserve">    PlsqlAuthenticationMode Basic</w:t>
      </w:r>
    </w:p>
    <w:p w:rsidR="00EF643D" w:rsidRPr="00EF643D" w:rsidRDefault="00EF643D" w:rsidP="00EF643D">
      <w:r w:rsidRPr="00EF643D">
        <w:t xml:space="preserve">    PlsqlAlwaysDescribeProcedure Off</w:t>
      </w:r>
    </w:p>
    <w:p w:rsidR="00EF643D" w:rsidRPr="00EF643D" w:rsidRDefault="00EF643D" w:rsidP="00EF643D">
      <w:r w:rsidRPr="00EF643D">
        <w:t xml:space="preserve">    PlsqlDefaultPage nm3web.main_menu</w:t>
      </w:r>
    </w:p>
    <w:p w:rsidR="00EF643D" w:rsidRPr="00EF643D" w:rsidRDefault="00EF643D" w:rsidP="00EF643D">
      <w:r w:rsidRPr="00EF643D">
        <w:t xml:space="preserve">    PlsqlDocumentProcedure nm3web.process_download</w:t>
      </w:r>
    </w:p>
    <w:p w:rsidR="00EF643D" w:rsidRPr="00EF643D" w:rsidRDefault="00EF643D" w:rsidP="00EF643D">
      <w:r w:rsidRPr="00EF643D">
        <w:t xml:space="preserve">    PlsqlErrorStyle &lt;as required&gt;</w:t>
      </w:r>
    </w:p>
    <w:p w:rsidR="00EF643D" w:rsidRPr="00EF643D" w:rsidRDefault="00EF643D" w:rsidP="00EF643D">
      <w:r w:rsidRPr="00EF643D">
        <w:t xml:space="preserve">    PlsqlDocumentPath DOCS</w:t>
      </w:r>
    </w:p>
    <w:p w:rsidR="00EF643D" w:rsidRPr="00EF643D" w:rsidRDefault="00EF643D" w:rsidP="00EF643D">
      <w:r w:rsidRPr="00EF643D">
        <w:t xml:space="preserve">    PlsqlDocumentTablename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90" w:name="_Toc377738374"/>
      <w:r w:rsidRPr="00EC59A4">
        <w:t>Forms 11g Specific Configuration</w:t>
      </w:r>
      <w:bookmarkEnd w:id="90"/>
    </w:p>
    <w:p w:rsidR="00EF643D" w:rsidRPr="00EF643D" w:rsidRDefault="00EF643D" w:rsidP="00EF643D"/>
    <w:p w:rsidR="00EF643D" w:rsidRPr="00EF643D" w:rsidRDefault="00EF643D" w:rsidP="00EF643D">
      <w:r w:rsidRPr="00EF643D">
        <w:t>There are certain product options which must be set according to the Oracle forms version that is being used to run the exor application.</w:t>
      </w:r>
    </w:p>
    <w:p w:rsidR="00EF643D" w:rsidRPr="00EF643D" w:rsidRDefault="00EF643D" w:rsidP="00EF643D"/>
    <w:p w:rsidR="00EF643D" w:rsidRPr="00EF643D" w:rsidRDefault="00EF643D" w:rsidP="00EF643D">
      <w:r w:rsidRPr="00EF643D">
        <w:lastRenderedPageBreak/>
        <w:t>REPURL</w:t>
      </w:r>
    </w:p>
    <w:p w:rsidR="00EF643D" w:rsidRPr="00EF643D" w:rsidRDefault="00EF643D" w:rsidP="00EF643D"/>
    <w:p w:rsidR="00EF643D" w:rsidRPr="00EF643D" w:rsidRDefault="00EF643D" w:rsidP="00EF643D">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EF643D" w:rsidRPr="00EF643D" w:rsidRDefault="00EF643D" w:rsidP="00EF643D"/>
    <w:p w:rsidR="00EF643D" w:rsidRPr="00EF643D" w:rsidRDefault="00EF643D" w:rsidP="00EF643D">
      <w:proofErr w:type="gramStart"/>
      <w:r w:rsidRPr="00EF643D">
        <w:t>e.g.</w:t>
      </w:r>
      <w:proofErr w:type="gramEnd"/>
    </w:p>
    <w:p w:rsidR="00EF643D" w:rsidRPr="00EF643D" w:rsidRDefault="006B7C56" w:rsidP="00EF643D">
      <w:r w:rsidRPr="006B7C56">
        <w:fldChar w:fldCharType="begin"/>
      </w:r>
      <w:r w:rsidR="00FC2DA7">
        <w:instrText xml:space="preserve"> HYPERLINK </w:instrText>
      </w:r>
      <w:r w:rsidRPr="006B7C56">
        <w:fldChar w:fldCharType="separate"/>
      </w:r>
      <w:r w:rsidR="00305D45">
        <w:rPr>
          <w:b/>
          <w:bCs/>
        </w:rPr>
        <w:t xml:space="preserve">Error! </w:t>
      </w:r>
      <w:proofErr w:type="gramStart"/>
      <w:r w:rsidR="00305D45">
        <w:rPr>
          <w:b/>
          <w:bCs/>
        </w:rPr>
        <w:t>Hyperlink reference not valid.</w:t>
      </w:r>
      <w:proofErr w:type="gramEnd"/>
      <w:r>
        <w:rPr>
          <w:rStyle w:val="Hyperlink"/>
        </w:rPr>
        <w:fldChar w:fldCharType="end"/>
      </w:r>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1" w:name="_Toc202257716"/>
      <w:r w:rsidRPr="00EF643D">
        <w:br w:type="page"/>
      </w:r>
    </w:p>
    <w:p w:rsidR="00EF643D" w:rsidRPr="00EF643D" w:rsidRDefault="00EF643D" w:rsidP="00AB5615">
      <w:pPr>
        <w:pStyle w:val="Heading3"/>
      </w:pPr>
      <w:bookmarkStart w:id="92" w:name="_Toc366491986"/>
      <w:bookmarkStart w:id="93" w:name="_Toc377738375"/>
      <w:r w:rsidRPr="00EF643D">
        <w:lastRenderedPageBreak/>
        <w:t>Upgrade of Network Manager</w:t>
      </w:r>
      <w:bookmarkEnd w:id="91"/>
      <w:bookmarkEnd w:id="92"/>
      <w:bookmarkEnd w:id="93"/>
    </w:p>
    <w:p w:rsidR="00EF643D" w:rsidRPr="00EF643D" w:rsidRDefault="00EF643D" w:rsidP="00EF643D"/>
    <w:p w:rsidR="00EF643D" w:rsidRPr="00EC59A4" w:rsidRDefault="00EF643D" w:rsidP="00EC59A4">
      <w:pPr>
        <w:pStyle w:val="Heading4"/>
      </w:pPr>
      <w:bookmarkStart w:id="94" w:name="_Toc377738376"/>
      <w:r w:rsidRPr="00EC59A4">
        <w:t>Upgrade of Network Manager</w:t>
      </w:r>
      <w:bookmarkEnd w:id="94"/>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commands depending on which version you are upgrading from. For an upgrade from 4.6 </w:t>
      </w:r>
    </w:p>
    <w:p w:rsidR="00EF643D" w:rsidRPr="00EF643D" w:rsidRDefault="00EF643D" w:rsidP="00EF643D">
      <w:r w:rsidRPr="00EF643D">
        <w:tab/>
      </w:r>
      <w:proofErr w:type="gramStart"/>
      <w:r w:rsidRPr="00EF643D">
        <w:t>start</w:t>
      </w:r>
      <w:proofErr w:type="gramEnd"/>
      <w:r w:rsidRPr="00EF643D">
        <w:t xml:space="preserve"> nm4600_nm4700.sql</w:t>
      </w:r>
    </w:p>
    <w:p w:rsidR="00EF643D" w:rsidRPr="00EF643D" w:rsidRDefault="00AB5615" w:rsidP="00EF643D">
      <w:r>
        <w:t xml:space="preserve">      </w:t>
      </w:r>
      <w:r w:rsidR="00EF643D" w:rsidRPr="00EF643D">
        <w:t>For an upgrade from 4.5:</w:t>
      </w:r>
    </w:p>
    <w:p w:rsidR="00EF643D" w:rsidRPr="00EF643D" w:rsidRDefault="00AB5615" w:rsidP="00EF643D">
      <w:r>
        <w:tab/>
      </w:r>
      <w:proofErr w:type="gramStart"/>
      <w:r>
        <w:t>start</w:t>
      </w:r>
      <w:proofErr w:type="gramEnd"/>
      <w:r>
        <w:t xml:space="preserve">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95" w:name="_Toc377738377"/>
      <w:r w:rsidRPr="00EC59A4">
        <w:t>Checking Log File(s)</w:t>
      </w:r>
      <w:bookmarkEnd w:id="95"/>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00_1_&lt;date&amp;time&gt;.LOG</w:t>
      </w:r>
    </w:p>
    <w:p w:rsidR="00EF643D" w:rsidRPr="00EF643D" w:rsidRDefault="00EF643D" w:rsidP="00EF643D">
      <w:r w:rsidRPr="00EF643D">
        <w:t>Nm&lt;xx&gt;00_nm4</w:t>
      </w:r>
      <w:r w:rsidR="007F57BC">
        <w:t>7</w:t>
      </w:r>
      <w:r w:rsidRPr="00EF643D">
        <w:t>00_2_&lt;date&amp;time&gt;.LOG</w:t>
      </w:r>
    </w:p>
    <w:p w:rsidR="00EF643D" w:rsidRPr="00EF643D" w:rsidRDefault="00EF643D" w:rsidP="00EF643D">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3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96" w:name="_Toc366491987"/>
      <w:bookmarkStart w:id="97" w:name="_Toc377738378"/>
      <w:r w:rsidRPr="00EF643D">
        <w:t>Mandatory Configuration (Post Install and Upgrade)</w:t>
      </w:r>
      <w:bookmarkEnd w:id="96"/>
      <w:bookmarkEnd w:id="97"/>
    </w:p>
    <w:p w:rsidR="00EF643D" w:rsidRPr="00EF643D" w:rsidRDefault="00EF643D" w:rsidP="00EF643D"/>
    <w:p w:rsidR="00EF643D" w:rsidRPr="00EC59A4" w:rsidRDefault="00EF643D" w:rsidP="00EC59A4">
      <w:pPr>
        <w:pStyle w:val="Heading4"/>
      </w:pPr>
      <w:bookmarkStart w:id="98" w:name="_Toc377738379"/>
      <w:r w:rsidRPr="00EC59A4">
        <w:t>exor_version.txt</w:t>
      </w:r>
      <w:bookmarkEnd w:id="98"/>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7F57BC">
      <w:pPr>
        <w:pStyle w:val="Heading3"/>
      </w:pPr>
      <w:bookmarkStart w:id="99" w:name="_Toc366491988"/>
      <w:bookmarkStart w:id="100" w:name="_Toc377738380"/>
      <w:r w:rsidRPr="00EF643D">
        <w:t>EXOR_JPG.JAR (Post Install and Upgrade)</w:t>
      </w:r>
      <w:bookmarkEnd w:id="99"/>
      <w:bookmarkEnd w:id="100"/>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 xml:space="preserve">/icons/java folder to the &lt;forms_home&gt;/java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101" w:name="_Toc366491989"/>
      <w:bookmarkStart w:id="102" w:name="_Toc377738381"/>
      <w:r w:rsidRPr="00EF643D">
        <w:t>Process Framework (Post Install and Upgrade)</w:t>
      </w:r>
      <w:bookmarkEnd w:id="101"/>
      <w:bookmarkEnd w:id="102"/>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103" w:name="_Toc366491990"/>
      <w:bookmarkStart w:id="104" w:name="_Toc377738382"/>
      <w:r w:rsidRPr="00EF643D">
        <w:t>Jobs (Post Install and Upgrade)</w:t>
      </w:r>
      <w:bookmarkEnd w:id="103"/>
      <w:bookmarkEnd w:id="104"/>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nm3jobs.sql</w:t>
      </w:r>
    </w:p>
    <w:p w:rsidR="00EF643D" w:rsidRPr="00EF643D" w:rsidRDefault="00EF643D" w:rsidP="007F57BC">
      <w:pPr>
        <w:pStyle w:val="Heading3"/>
      </w:pPr>
      <w:bookmarkStart w:id="105" w:name="_Toc366491991"/>
      <w:bookmarkStart w:id="106" w:name="_Toc377738383"/>
      <w:r w:rsidRPr="00EF643D">
        <w:t>Spatial Configuration (Post Install and Upgrade)</w:t>
      </w:r>
      <w:bookmarkEnd w:id="105"/>
      <w:bookmarkEnd w:id="106"/>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107" w:name="_Toc366491992"/>
      <w:bookmarkStart w:id="108" w:name="_Toc377738384"/>
      <w:r w:rsidRPr="00EF643D">
        <w:t>Doc Bundle Loader (Post Install and Upgrade)</w:t>
      </w:r>
      <w:bookmarkEnd w:id="107"/>
      <w:bookmarkEnd w:id="108"/>
    </w:p>
    <w:p w:rsidR="00EF643D" w:rsidRPr="00EC59A4" w:rsidRDefault="00EF643D" w:rsidP="00EC59A4">
      <w:pPr>
        <w:pStyle w:val="Heading4"/>
      </w:pPr>
      <w:bookmarkStart w:id="109" w:name="_Toc377738385"/>
      <w:r w:rsidRPr="00EC59A4">
        <w:t>Oracle External Scheduler Jobs</w:t>
      </w:r>
      <w:bookmarkEnd w:id="109"/>
      <w:r w:rsidRPr="00EC59A4">
        <w:t xml:space="preserve"> </w:t>
      </w:r>
    </w:p>
    <w:p w:rsidR="00EF643D" w:rsidRPr="00EF643D" w:rsidRDefault="00EF643D" w:rsidP="007F57BC">
      <w:pPr>
        <w:pStyle w:val="ListBullet"/>
      </w:pPr>
      <w:r w:rsidRPr="00EF643D">
        <w:t>For databases that exist on a Windows Operating System – The OracleJobScheduler&lt;instance&gt;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&lt;db_home&gt;/bin/extjob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110" w:name="_Toc366491993"/>
      <w:bookmarkStart w:id="111" w:name="_Toc377738386"/>
      <w:r w:rsidRPr="00EF643D">
        <w:t>Optional Security Policies</w:t>
      </w:r>
      <w:bookmarkEnd w:id="110"/>
      <w:bookmarkEnd w:id="111"/>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dropped during the install and upgrade and although the packages to support the policies will be </w:t>
      </w:r>
      <w:r w:rsidRPr="00EF643D">
        <w:lastRenderedPageBreak/>
        <w:t xml:space="preserve">present for all, those who wish to invoke the optional security policies will need to re-install them. To do this, execute the add_nm3nwausec_policies.sql script as the highways owner. The file is found in </w:t>
      </w:r>
      <w:r w:rsidRPr="00E06E14">
        <w:rPr>
          <w:rStyle w:val="HighlightText"/>
        </w:rPr>
        <w:t>&lt;exor_base&gt;</w:t>
      </w:r>
      <w:r w:rsidRPr="00EF643D">
        <w:t>\nm3\admin\ctx</w:t>
      </w:r>
    </w:p>
    <w:p w:rsidR="00EF643D" w:rsidRPr="00EF643D" w:rsidRDefault="00EF643D" w:rsidP="00EF643D"/>
    <w:p w:rsidR="00EF643D" w:rsidRPr="00EF643D" w:rsidRDefault="00EF643D" w:rsidP="007F57BC">
      <w:pPr>
        <w:pStyle w:val="Heading3"/>
      </w:pPr>
      <w:bookmarkStart w:id="112" w:name="_Toc366491994"/>
      <w:bookmarkStart w:id="113" w:name="_Toc377738387"/>
      <w:r w:rsidRPr="00EF643D">
        <w:t>Additional Configuration (Post Install and Upgrade)</w:t>
      </w:r>
      <w:bookmarkEnd w:id="112"/>
      <w:bookmarkEnd w:id="113"/>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114" w:name="_Toc216667131"/>
      <w:bookmarkStart w:id="115" w:name="_Toc222221986"/>
      <w:bookmarkStart w:id="116" w:name="_Toc254883814"/>
      <w:bookmarkStart w:id="117" w:name="_Toc267553960"/>
      <w:bookmarkStart w:id="118" w:name="_Toc366491995"/>
      <w:bookmarkStart w:id="119" w:name="_Toc377738388"/>
      <w:r w:rsidRPr="00EF643D">
        <w:t>Mapserver Component Install</w:t>
      </w:r>
      <w:bookmarkEnd w:id="114"/>
      <w:bookmarkEnd w:id="115"/>
      <w:bookmarkEnd w:id="116"/>
      <w:bookmarkEnd w:id="117"/>
      <w:r w:rsidRPr="00EF643D">
        <w:t xml:space="preserve"> (Post Install and Upgrade)</w:t>
      </w:r>
      <w:bookmarkEnd w:id="118"/>
      <w:bookmarkEnd w:id="119"/>
    </w:p>
    <w:p w:rsidR="00EF643D" w:rsidRPr="00EF643D" w:rsidRDefault="00EF643D" w:rsidP="00EF643D"/>
    <w:p w:rsidR="00EF643D" w:rsidRPr="00EF643D" w:rsidRDefault="00EF643D" w:rsidP="00EF643D">
      <w:r w:rsidRPr="00EF643D">
        <w:t>At version 4.7.0.0 of the Exor Application set, locator mapping software using Oracle Weblogic Application Server Mapviewer version 11.1.1.7.1 should be installed and configured.</w:t>
      </w:r>
    </w:p>
    <w:p w:rsidR="00A6321E" w:rsidRDefault="00EF643D" w:rsidP="00EF643D">
      <w:r w:rsidRPr="00EF643D">
        <w:t xml:space="preserve">Locate the </w:t>
      </w:r>
      <w:r w:rsidRPr="00E06E14">
        <w:rPr>
          <w:rStyle w:val="HighlightText"/>
        </w:rPr>
        <w:t>&lt;exor_base&gt;</w:t>
      </w:r>
      <w:r w:rsidR="00A6321E">
        <w:t>\msv\exorMapviewer4700 where you will find:</w:t>
      </w:r>
    </w:p>
    <w:p w:rsidR="00A6321E" w:rsidRDefault="00EF643D" w:rsidP="00A6321E">
      <w:pPr>
        <w:pStyle w:val="ListBullet"/>
      </w:pPr>
      <w:r w:rsidRPr="00EF643D">
        <w:t>exorMapviewer4600_10_3_</w:t>
      </w:r>
      <w:r w:rsidR="00A6321E">
        <w:t>6</w:t>
      </w:r>
      <w:r w:rsidRPr="00EF643D">
        <w:t xml:space="preserve">.jar </w:t>
      </w:r>
    </w:p>
    <w:p w:rsidR="00EF643D" w:rsidRPr="00EF643D" w:rsidRDefault="00EF643D" w:rsidP="00EF643D">
      <w:proofErr w:type="gramStart"/>
      <w:r w:rsidRPr="00EF643D">
        <w:t>and</w:t>
      </w:r>
      <w:proofErr w:type="gramEnd"/>
      <w:r w:rsidRPr="00EF643D">
        <w:t xml:space="preserve"> </w:t>
      </w:r>
      <w:r w:rsidR="00A6321E">
        <w:t xml:space="preserve">in </w:t>
      </w:r>
      <w:r w:rsidRPr="00E06E14">
        <w:rPr>
          <w:rStyle w:val="HighlightText"/>
        </w:rPr>
        <w:t>&lt;exor_base&gt;</w:t>
      </w:r>
      <w:r w:rsidRPr="00EF643D">
        <w:t>\msv\mvclient where you will find mvclient_10_3_5.jar. Copy these files to &lt;oracle_home&gt;\forms\java.</w:t>
      </w:r>
    </w:p>
    <w:p w:rsidR="00EF643D" w:rsidRPr="00EF643D" w:rsidRDefault="00EF643D" w:rsidP="00EF643D"/>
    <w:p w:rsidR="00A6321E" w:rsidRDefault="00EF643D" w:rsidP="00EF643D">
      <w:r w:rsidRPr="00EF643D">
        <w:t xml:space="preserve">The formsweb.cfg archive parameter should be appended with the file name </w:t>
      </w:r>
    </w:p>
    <w:p w:rsidR="00A6321E" w:rsidRDefault="00EF643D" w:rsidP="00A6321E">
      <w:pPr>
        <w:pStyle w:val="ListBullet"/>
      </w:pPr>
      <w:r w:rsidRPr="00EF643D">
        <w:t>exorMapviewer4500_10_3_</w:t>
      </w:r>
      <w:r w:rsidR="00A6321E">
        <w:t>6</w:t>
      </w:r>
      <w:r w:rsidRPr="00EF643D">
        <w:t xml:space="preserve">.jar </w:t>
      </w:r>
    </w:p>
    <w:p w:rsidR="00EF643D" w:rsidRPr="00EF643D" w:rsidRDefault="00A6321E" w:rsidP="00A6321E">
      <w:pPr>
        <w:pStyle w:val="ListBullet"/>
      </w:pPr>
      <w:r>
        <w:t>mvclient_10_3_6</w:t>
      </w:r>
      <w:r w:rsidR="00EF643D" w:rsidRPr="00EF643D">
        <w:t>.jar.</w:t>
      </w:r>
    </w:p>
    <w:p w:rsidR="00EF643D" w:rsidRPr="00EF643D" w:rsidRDefault="00A6321E" w:rsidP="00EF643D">
      <w:r>
        <w:t xml:space="preserve">Copy these files to </w:t>
      </w:r>
      <w:r w:rsidRPr="00A6321E">
        <w:t>&lt;ORACLE_HOME&gt;\forms\java</w:t>
      </w:r>
    </w:p>
    <w:bookmarkEnd w:id="10"/>
    <w:p w:rsidR="00A6321E" w:rsidRPr="00A6321E" w:rsidRDefault="00A6321E" w:rsidP="00A6321E">
      <w:r w:rsidRPr="00A6321E">
        <w:rPr>
          <w:noProof/>
          <w:lang w:val="en-GB" w:eastAsia="en-GB"/>
        </w:rPr>
        <w:lastRenderedPageBreak/>
        <w:drawing>
          <wp:inline distT="0" distB="0" distL="0" distR="0">
            <wp:extent cx="5269741" cy="2254102"/>
            <wp:effectExtent l="171450" t="171450" r="369570" b="337185"/>
            <wp:docPr id="22" name="Picture 22" descr="C:\Users\upendra.hukeri\Desktop\Currently Working\Installation Gu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pendra.hukeri\Desktop\Currently Working\Installation Guide\5.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1181" cy="2254718"/>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p w:rsidR="00A6321E" w:rsidRPr="00A6321E" w:rsidRDefault="00A6321E" w:rsidP="00A6321E">
      <w:r w:rsidRPr="003D07FD">
        <w:t xml:space="preserve">The formsweb.cfg </w:t>
      </w:r>
      <w:r w:rsidRPr="00A6321E">
        <w:t>archive parameter should be appended with the file names exorMapviewer4700_10_3_6.jar, ojdbc6_10_3_6.jar and mvclient_10_3_6.jar.</w:t>
      </w:r>
    </w:p>
    <w:p w:rsidR="00A6321E" w:rsidRPr="003D07FD" w:rsidRDefault="00A6321E" w:rsidP="00A6321E"/>
    <w:p w:rsidR="00A6321E" w:rsidRPr="00A6321E" w:rsidRDefault="00A6321E" w:rsidP="00A6321E">
      <w:r w:rsidRPr="00A6321E">
        <w:t>For example (formsweb.conf):</w:t>
      </w:r>
    </w:p>
    <w:p w:rsidR="00A6321E" w:rsidRPr="00A6321E" w:rsidRDefault="00A6321E" w:rsidP="00A6321E">
      <w:proofErr w:type="gramStart"/>
      <w:r w:rsidRPr="00A6321E">
        <w:t>archive</w:t>
      </w:r>
      <w:proofErr w:type="gramEnd"/>
      <w:r w:rsidRPr="00A6321E">
        <w:t>= frmall.jar,exor_jpg.jar,exorMapviewer4700_10_3_6.jar,mvclient_10_3_6.jar,ojdbc6_10_3_6.jar,UploadClient.jar,</w:t>
      </w:r>
    </w:p>
    <w:p w:rsidR="00A6321E" w:rsidRPr="00A6321E" w:rsidRDefault="00A6321E" w:rsidP="00A6321E">
      <w:r w:rsidRPr="00A6321E">
        <w:t>UploadServer.jar</w:t>
      </w:r>
    </w:p>
    <w:p w:rsidR="00A6321E" w:rsidRDefault="00A6321E" w:rsidP="00A6321E"/>
    <w:p w:rsidR="00A6321E" w:rsidRPr="00A6321E" w:rsidRDefault="00A6321E" w:rsidP="00A6321E">
      <w:r w:rsidRPr="003D07FD">
        <w:t>On each client machine the Jar Cache will need to be cleared. This can be done by the following methods</w:t>
      </w:r>
      <w:r w:rsidRPr="00A6321E">
        <w:t>.</w:t>
      </w:r>
    </w:p>
    <w:p w:rsidR="00A6321E" w:rsidRPr="00A6321E" w:rsidRDefault="00A6321E" w:rsidP="00A6321E">
      <w:r w:rsidRPr="00A6321E">
        <w:t>Oracle JRE users</w:t>
      </w:r>
    </w:p>
    <w:p w:rsidR="00A6321E" w:rsidRPr="00CB36BE" w:rsidRDefault="00A6321E" w:rsidP="00A6321E">
      <w:r w:rsidRPr="00CB36BE">
        <w:t xml:space="preserve">Open Java Control Panel as below - </w:t>
      </w:r>
    </w:p>
    <w:p w:rsidR="00A6321E" w:rsidRPr="00A6321E" w:rsidRDefault="00A6321E" w:rsidP="00A6321E">
      <w:r w:rsidRPr="003D07FD">
        <w:tab/>
      </w:r>
    </w:p>
    <w:p w:rsidR="00A6321E" w:rsidRPr="00A6321E" w:rsidRDefault="00A6321E" w:rsidP="00A6321E">
      <w:r w:rsidRPr="00A6321E">
        <w:t xml:space="preserve">Start -&gt; Control Panel -&gt; Java. </w:t>
      </w:r>
    </w:p>
    <w:p w:rsidR="00A6321E" w:rsidRPr="00A6321E" w:rsidRDefault="00A6321E" w:rsidP="00A6321E">
      <w:r w:rsidRPr="003D07FD">
        <w:t>Navigate to the "</w:t>
      </w:r>
      <w:r w:rsidRPr="00A6321E">
        <w:t>General" tab and click "Settings" button. In the Disk Space section click "Delete Files" button</w:t>
      </w:r>
    </w:p>
    <w:p w:rsidR="00A6321E" w:rsidRDefault="00A6321E" w:rsidP="00A6321E"/>
    <w:p w:rsidR="00A6321E" w:rsidRPr="00A6321E" w:rsidRDefault="00A6321E" w:rsidP="00A6321E">
      <w:r w:rsidRPr="00A6321E">
        <w:rPr>
          <w:noProof/>
          <w:lang w:val="en-GB" w:eastAsia="en-GB"/>
        </w:rPr>
        <w:lastRenderedPageBreak/>
        <w:drawing>
          <wp:inline distT="0" distB="0" distL="0" distR="0">
            <wp:extent cx="5728970" cy="2070089"/>
            <wp:effectExtent l="171450" t="171450" r="367030" b="349885"/>
            <wp:docPr id="24" name="Picture 24" descr="C:\Users\upendra.hukeri\Desktop\Currently Working\Installation Gu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pendra.hukeri\Desktop\Currently Working\Installation Guide\6.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970" cy="2070089"/>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rsidRPr="00A6321E">
        <w:rPr>
          <w:noProof/>
          <w:lang w:val="en-GB" w:eastAsia="en-GB"/>
        </w:rPr>
        <w:drawing>
          <wp:inline distT="0" distB="0" distL="0" distR="0">
            <wp:extent cx="4940595" cy="3193878"/>
            <wp:effectExtent l="171450" t="171450" r="355600" b="349885"/>
            <wp:docPr id="23" name="Picture 23" descr="C:\Users\upendra.hukeri\Desktop\Currently Working\Installation Gu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pendra.hukeri\Desktop\Currently Working\Installation Guide\7.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6711" cy="319783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Default="00A6321E" w:rsidP="00A6321E">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rsidR="00A6321E" w:rsidRPr="00A6321E" w:rsidRDefault="00A6321E" w:rsidP="00A6321E">
      <w:r w:rsidRPr="00A6321E">
        <w:rPr>
          <w:noProof/>
          <w:lang w:val="en-GB" w:eastAsia="en-GB"/>
        </w:rPr>
        <w:lastRenderedPageBreak/>
        <w:drawing>
          <wp:inline distT="0" distB="0" distL="0" distR="0">
            <wp:extent cx="3033823" cy="1598058"/>
            <wp:effectExtent l="171450" t="171450" r="357505" b="345440"/>
            <wp:docPr id="25" name="Picture 25"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3983" cy="159814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Again open the Java Control Panel</w:t>
      </w:r>
      <w:r w:rsidRPr="00A6321E">
        <w:t xml:space="preserve"> as described above. In the Java Control Panel go to – </w:t>
      </w:r>
    </w:p>
    <w:p w:rsidR="00A6321E" w:rsidRDefault="00A6321E" w:rsidP="00A6321E"/>
    <w:p w:rsidR="00A6321E" w:rsidRPr="00A6321E" w:rsidRDefault="00A6321E" w:rsidP="00A6321E">
      <w:r>
        <w:t xml:space="preserve">     </w:t>
      </w:r>
      <w:r w:rsidRPr="00A6321E">
        <w:t>Security -&gt; Manage Certificates…</w:t>
      </w:r>
    </w:p>
    <w:p w:rsidR="00A6321E" w:rsidRPr="00A6321E" w:rsidRDefault="00A6321E" w:rsidP="00A6321E"/>
    <w:p w:rsidR="00A6321E" w:rsidRPr="00A6321E" w:rsidRDefault="00A6321E" w:rsidP="00A6321E">
      <w:r w:rsidRPr="006B29B0">
        <w:t xml:space="preserve">     Now </w:t>
      </w:r>
      <w:r w:rsidRPr="00A6321E">
        <w:t>you will see the Bentley Systems, Incorporated Certificate installed and listed under Trusted Certificate.</w:t>
      </w:r>
    </w:p>
    <w:p w:rsidR="00A6321E" w:rsidRPr="00A6321E" w:rsidRDefault="00A6321E" w:rsidP="00A6321E">
      <w:r w:rsidRPr="00A6321E">
        <w:rPr>
          <w:noProof/>
          <w:lang w:val="en-GB" w:eastAsia="en-GB"/>
        </w:rPr>
        <w:drawing>
          <wp:inline distT="0" distB="0" distL="0" distR="0">
            <wp:extent cx="5601041" cy="2651051"/>
            <wp:effectExtent l="171450" t="171450" r="361950" b="340360"/>
            <wp:docPr id="27" name="Picture 27" descr="C:\Users\upendra.hukeri\Desktop\Currently Working\Installation Gu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pendra.hukeri\Desktop\Currently Working\Installation Guide\9.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2572" cy="265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1E" w:rsidRPr="00A6321E" w:rsidRDefault="00A6321E" w:rsidP="00A6321E">
      <w:r>
        <w:t xml:space="preserve">     Close the </w:t>
      </w:r>
      <w:r w:rsidRPr="00A6321E">
        <w:t>Java Control Panel.</w:t>
      </w:r>
    </w:p>
    <w:p w:rsidR="00A6321E" w:rsidRDefault="00A6321E" w:rsidP="00A6321E"/>
    <w:p w:rsidR="00A6321E" w:rsidRPr="00A6321E" w:rsidRDefault="00A6321E" w:rsidP="00A6321E">
      <w:r>
        <w:t xml:space="preserve">     After this</w:t>
      </w:r>
      <w:r w:rsidRPr="00A6321E">
        <w:t>, you should not see any warnings in future, unless the certificate gets removed.</w:t>
      </w:r>
    </w:p>
    <w:p w:rsidR="00A6321E" w:rsidRDefault="00A6321E" w:rsidP="00A6321E"/>
    <w:p w:rsidR="00A6321E" w:rsidRDefault="00A6321E" w:rsidP="00A6321E">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rsidR="00A6321E" w:rsidRDefault="00A6321E" w:rsidP="00A6321E"/>
    <w:p w:rsidR="00A6321E" w:rsidRDefault="00A6321E" w:rsidP="00A6321E"/>
    <w:p w:rsidR="00A6321E" w:rsidRDefault="00A6321E" w:rsidP="00A6321E">
      <w:r>
        <w:t>MV_SECURITY Option</w:t>
      </w:r>
    </w:p>
    <w:p w:rsidR="00A6321E" w:rsidRPr="00A6321E" w:rsidRDefault="00A6321E" w:rsidP="00A6321E"/>
    <w:p w:rsidR="00A6321E" w:rsidRDefault="00A6321E" w:rsidP="00A6321E">
      <w:r>
        <w:t>Please ensure that the MV_SECURITY option in the Mapviewer config file is set to FALSE. This has to be set to FALSE so that the Java code can create a data source on the fly when the preferred data source is not set.</w:t>
      </w:r>
    </w:p>
    <w:p w:rsidR="00A6321E" w:rsidRDefault="00A6321E" w:rsidP="00A6321E"/>
    <w:p w:rsidR="00A6321E" w:rsidRDefault="00A6321E" w:rsidP="00A6321E"/>
    <w:p w:rsidR="00A6321E" w:rsidRPr="00A6321E" w:rsidRDefault="00A6321E" w:rsidP="00A6321E">
      <w:r w:rsidRPr="00A6321E">
        <w:rPr>
          <w:noProof/>
          <w:lang w:val="en-GB" w:eastAsia="en-GB"/>
        </w:rPr>
        <w:drawing>
          <wp:inline distT="0" distB="0" distL="0" distR="0">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580953" cy="2371429"/>
                    </a:xfrm>
                    <a:prstGeom prst="rect">
                      <a:avLst/>
                    </a:prstGeom>
                  </pic:spPr>
                </pic:pic>
              </a:graphicData>
            </a:graphic>
          </wp:inline>
        </w:drawing>
      </w:r>
    </w:p>
    <w:p w:rsidR="00A6321E" w:rsidRPr="00A6321E" w:rsidRDefault="00A6321E" w:rsidP="00A6321E">
      <w:r w:rsidRPr="00A6321E">
        <w:br w:type="page"/>
      </w:r>
    </w:p>
    <w:p w:rsidR="00EF643D" w:rsidRDefault="00EF643D" w:rsidP="007F57BC">
      <w:pPr>
        <w:pStyle w:val="Heading1"/>
      </w:pPr>
      <w:bookmarkStart w:id="120" w:name="_Toc279737334"/>
      <w:bookmarkStart w:id="121" w:name="_Toc299616286"/>
      <w:bookmarkStart w:id="122" w:name="_Toc320697263"/>
      <w:bookmarkStart w:id="123" w:name="_Toc366491996"/>
      <w:bookmarkStart w:id="124" w:name="_Toc377738389"/>
      <w:r w:rsidRPr="00EF643D">
        <w:lastRenderedPageBreak/>
        <w:t>Street Gazetteer Manager</w:t>
      </w:r>
      <w:bookmarkEnd w:id="120"/>
      <w:bookmarkEnd w:id="121"/>
      <w:bookmarkEnd w:id="122"/>
      <w:bookmarkEnd w:id="123"/>
      <w:bookmarkEnd w:id="124"/>
    </w:p>
    <w:p w:rsidR="00EE4D21" w:rsidRPr="00EE4D21" w:rsidRDefault="00EE4D21" w:rsidP="00EE4D21"/>
    <w:p w:rsidR="00EF643D" w:rsidRPr="00EF643D" w:rsidRDefault="00EF643D" w:rsidP="00EE4D21">
      <w:pPr>
        <w:pStyle w:val="Heading2"/>
      </w:pPr>
      <w:bookmarkStart w:id="125" w:name="_Toc202576498"/>
      <w:bookmarkStart w:id="126" w:name="_Toc222221854"/>
      <w:bookmarkStart w:id="127" w:name="_Toc254883646"/>
      <w:bookmarkStart w:id="128" w:name="_Toc267553962"/>
      <w:bookmarkStart w:id="129" w:name="_Toc279737335"/>
      <w:bookmarkStart w:id="130" w:name="_Toc299616287"/>
      <w:bookmarkStart w:id="131" w:name="_Toc320697264"/>
      <w:bookmarkStart w:id="132" w:name="_Toc366491997"/>
      <w:bookmarkStart w:id="133" w:name="_Toc377738390"/>
      <w:r w:rsidRPr="00EF643D">
        <w:t>Implementation of the Street Gazetteer Manager Software files</w:t>
      </w:r>
      <w:bookmarkEnd w:id="125"/>
      <w:bookmarkEnd w:id="126"/>
      <w:bookmarkEnd w:id="127"/>
      <w:bookmarkEnd w:id="128"/>
      <w:bookmarkEnd w:id="129"/>
      <w:bookmarkEnd w:id="130"/>
      <w:bookmarkEnd w:id="131"/>
      <w:bookmarkEnd w:id="132"/>
      <w:bookmarkEnd w:id="133"/>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E4D21">
      <w:pPr>
        <w:pStyle w:val="Heading2"/>
      </w:pPr>
      <w:bookmarkStart w:id="134" w:name="_Toc202576500"/>
      <w:bookmarkStart w:id="135" w:name="_Toc222221855"/>
      <w:bookmarkStart w:id="136" w:name="_Toc254883647"/>
      <w:bookmarkStart w:id="137" w:name="_Toc267553963"/>
      <w:bookmarkStart w:id="138" w:name="_Toc279737336"/>
      <w:bookmarkStart w:id="139" w:name="_Toc299616288"/>
      <w:bookmarkStart w:id="140" w:name="_Toc320697265"/>
      <w:bookmarkStart w:id="141" w:name="_Toc366491998"/>
      <w:bookmarkStart w:id="142" w:name="_Toc377738391"/>
      <w:r w:rsidRPr="00EF643D">
        <w:t>Street Gazetteer Manager Server Upgrade</w:t>
      </w:r>
      <w:bookmarkEnd w:id="134"/>
      <w:bookmarkEnd w:id="135"/>
      <w:bookmarkEnd w:id="136"/>
      <w:bookmarkEnd w:id="137"/>
      <w:bookmarkEnd w:id="138"/>
      <w:bookmarkEnd w:id="139"/>
      <w:bookmarkEnd w:id="140"/>
      <w:bookmarkEnd w:id="141"/>
      <w:bookmarkEnd w:id="142"/>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E4D21">
      <w:pPr>
        <w:pStyle w:val="Heading3"/>
      </w:pPr>
      <w:bookmarkStart w:id="143" w:name="_Toc202576501"/>
      <w:bookmarkStart w:id="144" w:name="_Toc222221856"/>
      <w:bookmarkStart w:id="145" w:name="_Toc254883648"/>
      <w:bookmarkStart w:id="146" w:name="_Toc267553964"/>
      <w:bookmarkStart w:id="147" w:name="_Toc279737337"/>
      <w:bookmarkStart w:id="148" w:name="_Toc299616289"/>
      <w:bookmarkStart w:id="149" w:name="_Toc320697266"/>
      <w:bookmarkStart w:id="150" w:name="_Toc366491999"/>
      <w:bookmarkStart w:id="151" w:name="_Toc377738392"/>
      <w:r w:rsidRPr="00EF643D">
        <w:t xml:space="preserve">Before you </w:t>
      </w:r>
      <w:proofErr w:type="gramStart"/>
      <w:r w:rsidRPr="00EF643D">
        <w:t>Start</w:t>
      </w:r>
      <w:bookmarkEnd w:id="143"/>
      <w:bookmarkEnd w:id="144"/>
      <w:bookmarkEnd w:id="145"/>
      <w:bookmarkEnd w:id="146"/>
      <w:bookmarkEnd w:id="147"/>
      <w:bookmarkEnd w:id="148"/>
      <w:bookmarkEnd w:id="149"/>
      <w:bookmarkEnd w:id="150"/>
      <w:bookmarkEnd w:id="151"/>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_Ref371063316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E4D21">
      <w:pPr>
        <w:pStyle w:val="Heading3"/>
      </w:pPr>
      <w:bookmarkStart w:id="152" w:name="_Toc202576502"/>
      <w:bookmarkStart w:id="153" w:name="_Toc222221857"/>
      <w:bookmarkStart w:id="154" w:name="_Toc254883649"/>
      <w:bookmarkStart w:id="155" w:name="_Toc267553965"/>
      <w:bookmarkStart w:id="156" w:name="_Toc279737338"/>
      <w:bookmarkStart w:id="157" w:name="_Toc299616290"/>
      <w:bookmarkStart w:id="158" w:name="_Toc320697267"/>
      <w:bookmarkStart w:id="159" w:name="_Toc366492000"/>
      <w:bookmarkStart w:id="160" w:name="_Toc377738393"/>
      <w:r w:rsidRPr="00EF643D">
        <w:lastRenderedPageBreak/>
        <w:t>Typical problems that you may encounter</w:t>
      </w:r>
      <w:bookmarkEnd w:id="152"/>
      <w:bookmarkEnd w:id="153"/>
      <w:bookmarkEnd w:id="154"/>
      <w:bookmarkEnd w:id="155"/>
      <w:bookmarkEnd w:id="156"/>
      <w:bookmarkEnd w:id="157"/>
      <w:bookmarkEnd w:id="158"/>
      <w:bookmarkEnd w:id="159"/>
      <w:bookmarkEnd w:id="16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E4D21">
      <w:pPr>
        <w:pStyle w:val="Heading3"/>
      </w:pPr>
      <w:bookmarkStart w:id="161" w:name="_Toc254883650"/>
      <w:bookmarkStart w:id="162" w:name="_Toc279737339"/>
      <w:bookmarkStart w:id="163" w:name="_Toc299616291"/>
      <w:bookmarkStart w:id="164" w:name="_Toc320697268"/>
      <w:bookmarkStart w:id="165" w:name="_Toc366492001"/>
      <w:bookmarkStart w:id="166" w:name="_Toc377738394"/>
      <w:r w:rsidRPr="00EF643D">
        <w:t>Install of Street Gazetteer manager</w:t>
      </w:r>
      <w:bookmarkEnd w:id="161"/>
      <w:bookmarkEnd w:id="162"/>
      <w:bookmarkEnd w:id="163"/>
      <w:bookmarkEnd w:id="164"/>
      <w:bookmarkEnd w:id="165"/>
      <w:bookmarkEnd w:id="166"/>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nsg_inst.sql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lastRenderedPageBreak/>
        <w:t xml:space="preserve">When the script has completed, all the Street Gazetteer Manager objects and data will have been installed. </w:t>
      </w:r>
    </w:p>
    <w:p w:rsidR="00EF643D" w:rsidRPr="00EF643D" w:rsidRDefault="00EF643D" w:rsidP="00EE4D21">
      <w:pPr>
        <w:pStyle w:val="Heading3"/>
      </w:pPr>
      <w:bookmarkStart w:id="167" w:name="_Toc377738395"/>
      <w:r w:rsidRPr="00EF643D">
        <w:t>Checking Log File(s)</w:t>
      </w:r>
      <w:bookmarkEnd w:id="167"/>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nsg_install_1_&lt;date&amp;time&gt;.LOG</w:t>
      </w:r>
    </w:p>
    <w:p w:rsidR="00EF643D" w:rsidRPr="00EF643D" w:rsidRDefault="00EF643D" w:rsidP="00EF643D">
      <w:r w:rsidRPr="00EF643D">
        <w:t>nsg_install_2_&lt;date&amp;time&gt;.LOG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E4D21">
      <w:pPr>
        <w:pStyle w:val="Heading3"/>
      </w:pPr>
      <w:bookmarkStart w:id="168" w:name="_Toc202576503"/>
      <w:bookmarkStart w:id="169" w:name="_Toc222221858"/>
      <w:bookmarkStart w:id="170" w:name="_Toc254883651"/>
      <w:bookmarkStart w:id="171" w:name="_Toc267553966"/>
      <w:bookmarkStart w:id="172" w:name="_Toc279737340"/>
      <w:bookmarkStart w:id="173" w:name="_Toc299616292"/>
      <w:bookmarkStart w:id="174" w:name="_Toc320697269"/>
      <w:bookmarkStart w:id="175" w:name="_Toc366492002"/>
      <w:bookmarkStart w:id="176" w:name="_Toc377738396"/>
      <w:r w:rsidRPr="00EF643D">
        <w:t>Upgrade of Street Gazetteer Manager</w:t>
      </w:r>
      <w:bookmarkEnd w:id="168"/>
      <w:bookmarkEnd w:id="169"/>
      <w:bookmarkEnd w:id="170"/>
      <w:bookmarkEnd w:id="171"/>
      <w:bookmarkEnd w:id="172"/>
      <w:bookmarkEnd w:id="173"/>
      <w:bookmarkEnd w:id="174"/>
      <w:bookmarkEnd w:id="175"/>
      <w:bookmarkEnd w:id="176"/>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\nsg\install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lastRenderedPageBreak/>
        <w:t>If the value specified is not correct or does not end with a slash character, you will be given an error message and the installation script will abort. You will then need to login to SQL*PLUS again and rerun the script.</w:t>
      </w:r>
    </w:p>
    <w:p w:rsidR="00EF643D" w:rsidRDefault="00EF643D" w:rsidP="00EF643D">
      <w:r w:rsidRPr="00EF643D">
        <w:t xml:space="preserve">When the script has completed, all the Street Gazetteer Manager objects and data will have been upgraded. </w:t>
      </w:r>
    </w:p>
    <w:p w:rsidR="00EE4D21" w:rsidRPr="00EF643D" w:rsidRDefault="00EE4D21" w:rsidP="00EF643D"/>
    <w:p w:rsidR="00EF643D" w:rsidRPr="00EF643D" w:rsidRDefault="00EF643D" w:rsidP="00EE4D21">
      <w:pPr>
        <w:pStyle w:val="Heading3"/>
      </w:pPr>
      <w:bookmarkStart w:id="177" w:name="_Toc377738397"/>
      <w:r w:rsidRPr="00EF643D">
        <w:t>Checking Log File(s)</w:t>
      </w:r>
      <w:bookmarkEnd w:id="177"/>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nsg4500_nsg4600_1_&lt;date&amp;time&gt;.LOG</w:t>
      </w:r>
    </w:p>
    <w:p w:rsidR="00EF643D" w:rsidRPr="00EF643D" w:rsidRDefault="00EF643D" w:rsidP="00EF643D">
      <w:r w:rsidRPr="00EF643D">
        <w:t>nsg4500_nsg4600_2_&lt;date&amp;time&gt;.LOG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3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E4D21">
      <w:pPr>
        <w:pStyle w:val="Heading3"/>
      </w:pPr>
      <w:bookmarkStart w:id="178" w:name="_Toc202576504"/>
      <w:bookmarkStart w:id="179" w:name="_Toc222221859"/>
      <w:bookmarkStart w:id="180" w:name="_Toc254883652"/>
      <w:bookmarkStart w:id="181" w:name="_Toc267553967"/>
      <w:bookmarkStart w:id="182" w:name="_Toc279737341"/>
      <w:bookmarkStart w:id="183" w:name="_Toc299616293"/>
      <w:bookmarkStart w:id="184" w:name="_Toc320697270"/>
      <w:bookmarkStart w:id="185" w:name="_Toc366492003"/>
      <w:bookmarkStart w:id="186" w:name="_Toc377738398"/>
      <w:r w:rsidRPr="00EF643D">
        <w:t>Mandatory Configuration</w:t>
      </w:r>
      <w:bookmarkEnd w:id="178"/>
      <w:bookmarkEnd w:id="179"/>
      <w:bookmarkEnd w:id="180"/>
      <w:bookmarkEnd w:id="181"/>
      <w:bookmarkEnd w:id="182"/>
      <w:r w:rsidRPr="00EF643D">
        <w:t xml:space="preserve"> (Post Install and Upgrade)</w:t>
      </w:r>
      <w:bookmarkEnd w:id="183"/>
      <w:bookmarkEnd w:id="184"/>
      <w:bookmarkEnd w:id="185"/>
      <w:bookmarkEnd w:id="186"/>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87" w:name="_Toc254883653"/>
    </w:p>
    <w:p w:rsidR="00EF643D" w:rsidRDefault="00EF643D" w:rsidP="00EF643D"/>
    <w:p w:rsidR="00EE4D21" w:rsidRDefault="00EE4D21" w:rsidP="00EF643D"/>
    <w:p w:rsidR="00EE4D21" w:rsidRDefault="00EE4D21" w:rsidP="00EF643D"/>
    <w:p w:rsidR="00EE4D21" w:rsidRDefault="00EE4D21" w:rsidP="00EF643D"/>
    <w:p w:rsidR="00EE4D21" w:rsidRDefault="00EE4D21" w:rsidP="00EF643D"/>
    <w:p w:rsidR="00EE4D21" w:rsidRPr="00EF643D" w:rsidRDefault="00EE4D21" w:rsidP="00EF643D"/>
    <w:p w:rsidR="00EF643D" w:rsidRPr="00EF643D" w:rsidRDefault="00EF643D" w:rsidP="00EE4D21">
      <w:pPr>
        <w:pStyle w:val="Heading3"/>
      </w:pPr>
      <w:bookmarkStart w:id="188" w:name="_Toc279737342"/>
      <w:bookmarkStart w:id="189" w:name="_Toc299616294"/>
      <w:bookmarkStart w:id="190" w:name="_Toc320697271"/>
      <w:bookmarkStart w:id="191" w:name="_Toc366492004"/>
      <w:bookmarkStart w:id="192" w:name="_Toc377738399"/>
      <w:r w:rsidRPr="00EF643D">
        <w:lastRenderedPageBreak/>
        <w:t>Product Licencing</w:t>
      </w:r>
      <w:bookmarkEnd w:id="187"/>
      <w:bookmarkEnd w:id="188"/>
      <w:r w:rsidRPr="00EF643D">
        <w:t xml:space="preserve"> (Post Install only)</w:t>
      </w:r>
      <w:bookmarkEnd w:id="189"/>
      <w:bookmarkEnd w:id="190"/>
      <w:bookmarkEnd w:id="191"/>
      <w:bookmarkEnd w:id="192"/>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40" o:title=""/>
          </v:shape>
          <o:OLEObject Type="Embed" ProgID="PBrush" ShapeID="_x0000_i1025" DrawAspect="Content" ObjectID="_1451480219" r:id="rId41"/>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bookmarkStart w:id="193" w:name="_Toc254883654"/>
    </w:p>
    <w:p w:rsidR="00EF643D" w:rsidRPr="00EF643D" w:rsidRDefault="00EF643D" w:rsidP="00EE4D21">
      <w:pPr>
        <w:pStyle w:val="Heading3"/>
      </w:pPr>
      <w:bookmarkStart w:id="194" w:name="_Toc279737343"/>
      <w:bookmarkStart w:id="195" w:name="_Toc299616295"/>
      <w:bookmarkStart w:id="196" w:name="_Toc320697272"/>
      <w:bookmarkStart w:id="197" w:name="_Toc366492005"/>
      <w:bookmarkStart w:id="198" w:name="_Toc377738400"/>
      <w:r w:rsidRPr="00EF643D">
        <w:t>Setting Directory Paths</w:t>
      </w:r>
      <w:bookmarkEnd w:id="193"/>
      <w:bookmarkEnd w:id="194"/>
      <w:r w:rsidRPr="00EF643D">
        <w:t xml:space="preserve"> (Post Install only)</w:t>
      </w:r>
      <w:bookmarkEnd w:id="195"/>
      <w:bookmarkEnd w:id="196"/>
      <w:bookmarkEnd w:id="197"/>
      <w:bookmarkEnd w:id="198"/>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EF643D" w:rsidRPr="00EF643D" w:rsidRDefault="00EF643D" w:rsidP="00EF643D"/>
    <w:p w:rsidR="00EF643D" w:rsidRPr="00EF643D" w:rsidRDefault="00EF643D" w:rsidP="00EF643D">
      <w:r w:rsidRPr="00EF643D">
        <w:t>The following Oracle directories are utilised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5pt;height:91.5pt" o:ole="">
            <v:imagedata r:id="rId42" o:title=""/>
          </v:shape>
          <o:OLEObject Type="Embed" ProgID="PBrush" ShapeID="_x0000_i1026" DrawAspect="Content" ObjectID="_1451480220" r:id="rId43"/>
        </w:object>
      </w:r>
    </w:p>
    <w:p w:rsidR="00EF643D" w:rsidRPr="00EF643D" w:rsidRDefault="00EF643D" w:rsidP="00EF643D"/>
    <w:p w:rsidR="00EF643D" w:rsidRPr="00EF643D" w:rsidRDefault="00EF643D" w:rsidP="00EF643D">
      <w:r w:rsidRPr="00EF643D">
        <w:object w:dxaOrig="11369" w:dyaOrig="7439">
          <v:shape id="_x0000_i1027" type="#_x0000_t75" style="width:405pt;height:264.75pt" o:ole="">
            <v:imagedata r:id="rId44" o:title=""/>
          </v:shape>
          <o:OLEObject Type="Embed" ProgID="PBrush" ShapeID="_x0000_i1027" DrawAspect="Content" ObjectID="_1451480221" r:id="rId45"/>
        </w:object>
      </w:r>
    </w:p>
    <w:p w:rsidR="00EF643D" w:rsidRPr="00EF643D" w:rsidRDefault="00EF643D" w:rsidP="00EF643D"/>
    <w:p w:rsidR="00EF643D" w:rsidRDefault="00EF643D" w:rsidP="00EF643D">
      <w:r w:rsidRPr="00EF643D">
        <w:t>For more information regarding managing directories, please consult the “Network Manager General System Admin Guide”</w:t>
      </w:r>
    </w:p>
    <w:p w:rsidR="00EF643D" w:rsidRPr="00EF643D" w:rsidRDefault="00EF643D" w:rsidP="00EE4D21">
      <w:pPr>
        <w:pStyle w:val="Heading3"/>
      </w:pPr>
      <w:bookmarkStart w:id="199" w:name="_Toc209847726"/>
      <w:bookmarkStart w:id="200" w:name="_Toc254883655"/>
      <w:bookmarkStart w:id="201" w:name="_Toc279737344"/>
      <w:bookmarkStart w:id="202" w:name="_Toc299616296"/>
      <w:bookmarkStart w:id="203" w:name="_Toc320697273"/>
      <w:bookmarkStart w:id="204" w:name="_Toc366492006"/>
      <w:bookmarkStart w:id="205" w:name="_Toc377738401"/>
      <w:r w:rsidRPr="00EF643D">
        <w:t>XSD Files</w:t>
      </w:r>
      <w:bookmarkEnd w:id="199"/>
      <w:bookmarkEnd w:id="200"/>
      <w:bookmarkEnd w:id="201"/>
      <w:r w:rsidRPr="00EF643D">
        <w:t xml:space="preserve"> (Post Install only)</w:t>
      </w:r>
      <w:bookmarkEnd w:id="202"/>
      <w:bookmarkEnd w:id="203"/>
      <w:bookmarkEnd w:id="204"/>
      <w:bookmarkEnd w:id="205"/>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 xml:space="preserve">Copy the .xsd files from </w:t>
      </w:r>
      <w:r w:rsidRPr="00E06E14">
        <w:rPr>
          <w:rStyle w:val="HighlightText"/>
        </w:rPr>
        <w:t>&lt;exor_base&gt;</w:t>
      </w:r>
      <w:r w:rsidRPr="00EF643D">
        <w:t>\nsg\admin\xsd into a directory on the database server.</w:t>
      </w:r>
    </w:p>
    <w:p w:rsidR="00EF643D" w:rsidRPr="00EF643D" w:rsidRDefault="00EF643D" w:rsidP="00EF643D"/>
    <w:p w:rsidR="00EF643D" w:rsidRPr="00EF643D" w:rsidRDefault="00EF643D" w:rsidP="00EF643D">
      <w:r w:rsidRPr="00EF643D">
        <w:t xml:space="preserve">Log into the Highways </w:t>
      </w:r>
      <w:proofErr w:type="gramStart"/>
      <w:r w:rsidRPr="00EF643D">
        <w:t>By</w:t>
      </w:r>
      <w:proofErr w:type="gramEnd"/>
      <w:r w:rsidRPr="00EF643D">
        <w:t xml:space="preserve"> Exor application and open the ‘Directories’ module</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.xsd files into e.g.</w:t>
      </w:r>
    </w:p>
    <w:p w:rsidR="00EF643D" w:rsidRPr="00EF643D" w:rsidRDefault="00EF643D" w:rsidP="00EF643D"/>
    <w:p w:rsidR="00EF643D" w:rsidRPr="00EF643D" w:rsidRDefault="00EF643D" w:rsidP="00EF643D">
      <w:r w:rsidRPr="00EF643D">
        <w:rPr>
          <w:noProof/>
          <w:lang w:val="en-GB" w:eastAsia="en-GB"/>
        </w:rPr>
        <w:drawing>
          <wp:inline distT="0" distB="0" distL="0" distR="0">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XSD files must then be registered with Oracle XMLDB by running the script</w:t>
      </w:r>
      <w:proofErr w:type="gramStart"/>
      <w:r w:rsidRPr="00EF643D">
        <w:t xml:space="preserve">  </w:t>
      </w:r>
      <w:r w:rsidRPr="00E06E14">
        <w:rPr>
          <w:rStyle w:val="HighlightText"/>
        </w:rPr>
        <w:t>&lt;</w:t>
      </w:r>
      <w:proofErr w:type="gramEnd"/>
      <w:r w:rsidRPr="00E06E14">
        <w:rPr>
          <w:rStyle w:val="HighlightText"/>
        </w:rPr>
        <w:t>exor_base&gt;</w:t>
      </w:r>
      <w:r w:rsidRPr="00EF643D">
        <w:t>\nsg\admin\xsd\register_eton_schemas.sql</w:t>
      </w:r>
    </w:p>
    <w:p w:rsidR="00EF643D" w:rsidRPr="00EF643D" w:rsidRDefault="00EF643D" w:rsidP="00EF643D"/>
    <w:p w:rsidR="00EF643D" w:rsidRPr="00EF643D" w:rsidRDefault="00EF643D" w:rsidP="00EF643D"/>
    <w:p w:rsidR="00EF643D" w:rsidRPr="00EF643D" w:rsidRDefault="00EF643D" w:rsidP="00EE4D21">
      <w:pPr>
        <w:pStyle w:val="Heading3"/>
      </w:pPr>
      <w:r w:rsidRPr="00EF643D">
        <w:br w:type="page"/>
      </w:r>
      <w:bookmarkStart w:id="206" w:name="_Toc254883656"/>
      <w:bookmarkStart w:id="207" w:name="_Toc279737345"/>
      <w:bookmarkStart w:id="208" w:name="_Toc299616297"/>
      <w:bookmarkStart w:id="209" w:name="_Toc320697274"/>
      <w:bookmarkStart w:id="210" w:name="_Toc366492007"/>
      <w:bookmarkStart w:id="211" w:name="_Toc377738402"/>
      <w:r w:rsidRPr="00EF643D">
        <w:lastRenderedPageBreak/>
        <w:t>Creation of Loader Database Job</w:t>
      </w:r>
      <w:bookmarkEnd w:id="206"/>
      <w:bookmarkEnd w:id="207"/>
      <w:r w:rsidRPr="00EF643D">
        <w:t xml:space="preserve"> (Post Install only)</w:t>
      </w:r>
      <w:bookmarkEnd w:id="208"/>
      <w:bookmarkEnd w:id="209"/>
      <w:bookmarkEnd w:id="210"/>
      <w:bookmarkEnd w:id="211"/>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lang w:val="en-GB" w:eastAsia="en-GB"/>
        </w:rPr>
        <w:drawing>
          <wp:inline distT="0" distB="0" distL="0" distR="0">
            <wp:extent cx="2057400" cy="3171825"/>
            <wp:effectExtent l="0" t="0" r="0" b="0"/>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link="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link="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extent cx="2962275" cy="1752600"/>
            <wp:effectExtent l="0" t="0" r="0"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link="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Default="00EF643D" w:rsidP="00EF643D"/>
    <w:p w:rsidR="00EE4D21" w:rsidRDefault="00EE4D21" w:rsidP="00EF643D"/>
    <w:p w:rsidR="00EE4D21" w:rsidRDefault="00EE4D21" w:rsidP="00EF643D"/>
    <w:p w:rsidR="00EE4D21" w:rsidRPr="00EF643D" w:rsidRDefault="00EE4D21" w:rsidP="00EF643D"/>
    <w:p w:rsidR="00EF643D" w:rsidRPr="00EF643D" w:rsidRDefault="00EF643D" w:rsidP="00EF643D"/>
    <w:p w:rsidR="00EF643D" w:rsidRPr="00EF643D" w:rsidRDefault="00EF643D" w:rsidP="00EE4D21">
      <w:pPr>
        <w:pStyle w:val="Heading3"/>
      </w:pPr>
      <w:bookmarkStart w:id="212" w:name="_Toc320697275"/>
      <w:bookmarkStart w:id="213" w:name="_Toc366492008"/>
      <w:bookmarkStart w:id="214" w:name="_Toc377738403"/>
      <w:r w:rsidRPr="00EF643D">
        <w:lastRenderedPageBreak/>
        <w:t>Rebuild the NSG Views (post Upgrade only)</w:t>
      </w:r>
      <w:bookmarkEnd w:id="212"/>
      <w:bookmarkEnd w:id="213"/>
      <w:bookmarkEnd w:id="214"/>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lang w:val="en-GB" w:eastAsia="en-GB"/>
        </w:rPr>
        <w:drawing>
          <wp:inline distT="0" distB="0" distL="0" distR="0">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215" w:name="_Toc279737347"/>
      <w:bookmarkStart w:id="216" w:name="_Toc299616298"/>
      <w:bookmarkStart w:id="217" w:name="_Toc320697276"/>
      <w:bookmarkStart w:id="218" w:name="_Toc366492009"/>
      <w:bookmarkStart w:id="219" w:name="_Toc279737371"/>
      <w:bookmarkStart w:id="220" w:name="_Toc299616321"/>
      <w:bookmarkStart w:id="221" w:name="_Toc320697299"/>
      <w:bookmarkStart w:id="222" w:name="_Toc377738404"/>
      <w:r w:rsidRPr="00EF643D">
        <w:lastRenderedPageBreak/>
        <w:t>Maintenance Manager</w:t>
      </w:r>
      <w:bookmarkEnd w:id="215"/>
      <w:bookmarkEnd w:id="216"/>
      <w:bookmarkEnd w:id="217"/>
      <w:bookmarkEnd w:id="218"/>
      <w:bookmarkEnd w:id="222"/>
      <w:r w:rsidR="00DE1A1C">
        <w:br/>
      </w:r>
    </w:p>
    <w:p w:rsidR="00EF643D" w:rsidRPr="00EF643D" w:rsidRDefault="00EF643D" w:rsidP="00DE1A1C">
      <w:pPr>
        <w:pStyle w:val="Heading2"/>
      </w:pPr>
      <w:bookmarkStart w:id="223" w:name="_Toc222221885"/>
      <w:bookmarkStart w:id="224" w:name="_Toc254883658"/>
      <w:bookmarkStart w:id="225" w:name="_Toc279737348"/>
      <w:bookmarkStart w:id="226" w:name="_Toc299616299"/>
      <w:bookmarkStart w:id="227" w:name="_Toc320697277"/>
      <w:bookmarkStart w:id="228" w:name="_Toc366492010"/>
      <w:bookmarkStart w:id="229" w:name="_Toc377738405"/>
      <w:r w:rsidRPr="00EF643D">
        <w:t>Implementation of the Maintenance Manager Software files</w:t>
      </w:r>
      <w:bookmarkEnd w:id="223"/>
      <w:bookmarkEnd w:id="224"/>
      <w:bookmarkEnd w:id="225"/>
      <w:bookmarkEnd w:id="226"/>
      <w:bookmarkEnd w:id="227"/>
      <w:bookmarkEnd w:id="228"/>
      <w:bookmarkEnd w:id="229"/>
    </w:p>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DE1A1C">
      <w:pPr>
        <w:pStyle w:val="Heading2"/>
      </w:pPr>
      <w:r w:rsidRPr="00EF643D">
        <w:br w:type="page"/>
      </w:r>
      <w:bookmarkStart w:id="230" w:name="_Toc222221886"/>
      <w:bookmarkStart w:id="231" w:name="_Toc254883659"/>
      <w:bookmarkStart w:id="232" w:name="_Toc279737349"/>
      <w:bookmarkStart w:id="233" w:name="_Toc299616300"/>
      <w:bookmarkStart w:id="234" w:name="_Toc320697278"/>
      <w:bookmarkStart w:id="235" w:name="_Toc366492011"/>
      <w:bookmarkStart w:id="236" w:name="_Toc377738406"/>
      <w:r w:rsidRPr="00EF643D">
        <w:lastRenderedPageBreak/>
        <w:t>Maintenance Manager Server Install/Upgrade</w:t>
      </w:r>
      <w:bookmarkEnd w:id="230"/>
      <w:bookmarkEnd w:id="231"/>
      <w:bookmarkEnd w:id="232"/>
      <w:bookmarkEnd w:id="233"/>
      <w:bookmarkEnd w:id="234"/>
      <w:bookmarkEnd w:id="235"/>
      <w:bookmarkEnd w:id="236"/>
    </w:p>
    <w:p w:rsidR="00EF643D" w:rsidRPr="00EF643D" w:rsidRDefault="00EF643D" w:rsidP="00EF643D">
      <w:r w:rsidRPr="00EF643D">
        <w:t>This chapter provides details of steps involved in installing/upgrading the server components for Maintenance Manager.</w:t>
      </w:r>
    </w:p>
    <w:p w:rsidR="00EF643D" w:rsidRDefault="00EF643D" w:rsidP="00DE1A1C">
      <w:pPr>
        <w:pStyle w:val="Heading3"/>
      </w:pPr>
      <w:bookmarkStart w:id="237" w:name="_Toc222221887"/>
      <w:bookmarkStart w:id="238" w:name="_Toc254883660"/>
      <w:bookmarkStart w:id="239" w:name="_Toc279737350"/>
      <w:bookmarkStart w:id="240" w:name="_Toc299616301"/>
      <w:bookmarkStart w:id="241" w:name="_Toc320697279"/>
      <w:bookmarkStart w:id="242" w:name="_Toc366492012"/>
      <w:bookmarkStart w:id="243" w:name="_Toc377738407"/>
      <w:r w:rsidRPr="00EF643D">
        <w:t xml:space="preserve">Before you </w:t>
      </w:r>
      <w:proofErr w:type="gramStart"/>
      <w:r w:rsidRPr="00EF643D">
        <w:t>Start</w:t>
      </w:r>
      <w:bookmarkEnd w:id="237"/>
      <w:bookmarkEnd w:id="238"/>
      <w:bookmarkEnd w:id="239"/>
      <w:bookmarkEnd w:id="240"/>
      <w:bookmarkEnd w:id="241"/>
      <w:bookmarkEnd w:id="242"/>
      <w:bookmarkEnd w:id="243"/>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_Ref371063330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942A6" w:rsidRDefault="00F942A6" w:rsidP="00EF643D">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F942A6">
      <w:pPr>
        <w:pStyle w:val="Heading3"/>
      </w:pPr>
      <w:bookmarkStart w:id="244" w:name="_Toc222221888"/>
      <w:bookmarkStart w:id="245" w:name="_Toc254883661"/>
      <w:bookmarkStart w:id="246" w:name="_Toc279737351"/>
      <w:bookmarkStart w:id="247" w:name="_Toc299616302"/>
      <w:bookmarkStart w:id="248" w:name="_Toc320697280"/>
      <w:bookmarkStart w:id="249" w:name="_Toc366492013"/>
      <w:bookmarkStart w:id="250" w:name="_Toc377738408"/>
      <w:r w:rsidRPr="00EF643D">
        <w:t>Typical problems that you may encounter</w:t>
      </w:r>
      <w:bookmarkEnd w:id="244"/>
      <w:bookmarkEnd w:id="245"/>
      <w:bookmarkEnd w:id="246"/>
      <w:bookmarkEnd w:id="247"/>
      <w:bookmarkEnd w:id="248"/>
      <w:bookmarkEnd w:id="249"/>
      <w:bookmarkEnd w:id="250"/>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942A6">
      <w:pPr>
        <w:pStyle w:val="Heading3"/>
      </w:pPr>
      <w:bookmarkStart w:id="251" w:name="_Toc254883662"/>
      <w:bookmarkStart w:id="252" w:name="_Toc279737352"/>
      <w:bookmarkStart w:id="253" w:name="_Toc299616303"/>
      <w:bookmarkStart w:id="254" w:name="_Toc320697281"/>
      <w:bookmarkStart w:id="255" w:name="_Toc366492014"/>
      <w:bookmarkStart w:id="256" w:name="_Toc222221889"/>
      <w:bookmarkStart w:id="257" w:name="_Toc377738409"/>
      <w:r w:rsidRPr="00EF643D">
        <w:t>Install of Maintenance Manager</w:t>
      </w:r>
      <w:bookmarkEnd w:id="251"/>
      <w:bookmarkEnd w:id="252"/>
      <w:bookmarkEnd w:id="253"/>
      <w:bookmarkEnd w:id="254"/>
      <w:bookmarkEnd w:id="255"/>
      <w:bookmarkEnd w:id="257"/>
    </w:p>
    <w:p w:rsidR="00EF643D" w:rsidRPr="00EF643D" w:rsidRDefault="00EF643D" w:rsidP="00EF643D">
      <w:r w:rsidRPr="00EF643D">
        <w:t xml:space="preserve">To create the base data and objects for Maintenance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&lt;exor_base&gt;</w:t>
      </w:r>
      <w:r w:rsidRPr="00EF643D">
        <w:t>\mai\install</w:t>
      </w:r>
    </w:p>
    <w:p w:rsidR="00EF643D" w:rsidRPr="00EF643D" w:rsidRDefault="00EF643D" w:rsidP="00EF643D">
      <w:r w:rsidRPr="00EF643D">
        <w:t>Login to SQL*PLUS as the highways owner on the client PC and run the following command:</w:t>
      </w:r>
    </w:p>
    <w:p w:rsidR="00EF643D" w:rsidRPr="00F942A6" w:rsidRDefault="00EF643D" w:rsidP="00EF643D">
      <w:pPr>
        <w:rPr>
          <w:rStyle w:val="CodeText"/>
        </w:rPr>
      </w:pPr>
      <w:r w:rsidRPr="00EF643D">
        <w:t> </w:t>
      </w:r>
      <w:r w:rsidRPr="00EF643D">
        <w:tab/>
      </w:r>
      <w:proofErr w:type="gramStart"/>
      <w:r w:rsidRPr="00F942A6">
        <w:rPr>
          <w:rStyle w:val="CodeText"/>
        </w:rPr>
        <w:t>start</w:t>
      </w:r>
      <w:proofErr w:type="gramEnd"/>
      <w:r w:rsidRPr="00F942A6">
        <w:rPr>
          <w:rStyle w:val="CodeText"/>
        </w:rPr>
        <w:t xml:space="preserve"> mai_inst.sql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37079D" w:rsidRDefault="0037079D" w:rsidP="00EF643D">
      <w:pPr>
        <w:rPr>
          <w:rStyle w:val="HighlightText"/>
        </w:rPr>
      </w:pPr>
      <w:r>
        <w:rPr>
          <w:rStyle w:val="HighlightText"/>
        </w:rPr>
        <w:lastRenderedPageBreak/>
        <w:t>C:\EXOR\</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37079D">
      <w:pPr>
        <w:pStyle w:val="Heading3"/>
      </w:pPr>
      <w:bookmarkStart w:id="258" w:name="_Toc377738410"/>
      <w:r w:rsidRPr="00EF643D">
        <w:t>Checking Log File(s)</w:t>
      </w:r>
      <w:bookmarkEnd w:id="258"/>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37079D" w:rsidRDefault="0037079D" w:rsidP="00EF643D">
      <w:pPr>
        <w:rPr>
          <w:rStyle w:val="CodeText"/>
        </w:rPr>
      </w:pPr>
      <w:r>
        <w:rPr>
          <w:rStyle w:val="CodeText"/>
        </w:rPr>
        <w:tab/>
      </w:r>
      <w:r w:rsidR="00EF643D" w:rsidRPr="0037079D">
        <w:rPr>
          <w:rStyle w:val="CodeText"/>
        </w:rPr>
        <w:t>mai_install_1_&lt;date&amp;time&gt;.LOG</w:t>
      </w:r>
    </w:p>
    <w:p w:rsidR="00EF643D" w:rsidRPr="0037079D" w:rsidRDefault="0037079D" w:rsidP="00EF643D">
      <w:pPr>
        <w:rPr>
          <w:rStyle w:val="CodeText"/>
        </w:rPr>
      </w:pPr>
      <w:r>
        <w:rPr>
          <w:rStyle w:val="CodeText"/>
        </w:rPr>
        <w:tab/>
      </w:r>
      <w:r w:rsidR="00EF643D" w:rsidRPr="0037079D">
        <w:rPr>
          <w:rStyle w:val="CodeText"/>
        </w:rPr>
        <w:t>mai_install_2_&lt;date&amp;time&gt;.LOG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52"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37079D">
      <w:pPr>
        <w:pStyle w:val="Heading3"/>
      </w:pPr>
      <w:bookmarkStart w:id="259" w:name="_Toc254883663"/>
      <w:bookmarkStart w:id="260" w:name="_Toc279737353"/>
      <w:bookmarkStart w:id="261" w:name="_Toc299616304"/>
      <w:bookmarkStart w:id="262" w:name="_Toc320697282"/>
      <w:bookmarkStart w:id="263" w:name="_Toc366492015"/>
      <w:bookmarkStart w:id="264" w:name="_Toc377738411"/>
      <w:r w:rsidRPr="00EF643D">
        <w:t>Upgrade of Maintenance Manager</w:t>
      </w:r>
      <w:bookmarkEnd w:id="256"/>
      <w:bookmarkEnd w:id="259"/>
      <w:bookmarkEnd w:id="260"/>
      <w:bookmarkEnd w:id="261"/>
      <w:bookmarkEnd w:id="262"/>
      <w:bookmarkEnd w:id="263"/>
      <w:bookmarkEnd w:id="264"/>
    </w:p>
    <w:p w:rsidR="00EF643D" w:rsidRPr="00EF643D" w:rsidRDefault="00EF643D" w:rsidP="00EF643D">
      <w:r w:rsidRPr="00EF643D">
        <w:t>This section describes the steps necessary to upgrade Maintenance Manager to 4.7.0.0</w:t>
      </w:r>
    </w:p>
    <w:p w:rsidR="00EF643D" w:rsidRPr="00EF643D" w:rsidRDefault="00EF643D" w:rsidP="00EF643D">
      <w:r w:rsidRPr="00EF643D">
        <w:t>To upgrade the base data and objects for the Maintenance Manager modules;</w:t>
      </w:r>
    </w:p>
    <w:p w:rsidR="00EF643D" w:rsidRDefault="001D2190" w:rsidP="00EF643D">
      <w:pPr>
        <w:pStyle w:val="ListBullet"/>
      </w:pPr>
      <w:r w:rsidRPr="00EF643D">
        <w:t>Change</w:t>
      </w:r>
      <w:r w:rsidR="00EF643D" w:rsidRPr="00EF643D">
        <w:t xml:space="preserve"> directory to </w:t>
      </w:r>
      <w:r w:rsidR="00EF643D" w:rsidRPr="00E06E14">
        <w:rPr>
          <w:rStyle w:val="HighlightText"/>
        </w:rPr>
        <w:t>&lt;exor_base&gt;</w:t>
      </w:r>
      <w:r w:rsidR="00EF643D" w:rsidRPr="00EF643D">
        <w:t>\mai\install</w:t>
      </w:r>
    </w:p>
    <w:p w:rsidR="001D2190" w:rsidRPr="00EF643D" w:rsidRDefault="001D2190" w:rsidP="001D2190">
      <w:pPr>
        <w:pStyle w:val="ListBullet"/>
        <w:numPr>
          <w:ilvl w:val="0"/>
          <w:numId w:val="0"/>
        </w:numPr>
        <w:ind w:left="360"/>
      </w:pPr>
    </w:p>
    <w:p w:rsidR="00EF643D" w:rsidRDefault="001D2190" w:rsidP="00EF643D">
      <w:pPr>
        <w:pStyle w:val="ListBullet"/>
      </w:pPr>
      <w:r>
        <w:t>L</w:t>
      </w:r>
      <w:r w:rsidR="00EF643D" w:rsidRPr="00EF643D">
        <w:t xml:space="preserve">ogin to SQL*PLUS as the highways owner on the client PC </w:t>
      </w:r>
    </w:p>
    <w:p w:rsidR="001D2190" w:rsidRDefault="001D2190" w:rsidP="001D2190">
      <w:pPr>
        <w:pStyle w:val="ListBullet"/>
        <w:numPr>
          <w:ilvl w:val="0"/>
          <w:numId w:val="0"/>
        </w:numPr>
        <w:ind w:left="360"/>
      </w:pPr>
    </w:p>
    <w:p w:rsidR="001D2190" w:rsidRDefault="001D2190" w:rsidP="00EF643D">
      <w:pPr>
        <w:pStyle w:val="ListBullet"/>
      </w:pPr>
      <w:r>
        <w:t>R</w:t>
      </w:r>
      <w:r w:rsidRPr="00EF643D">
        <w:t>un one of the following commands commands depending on which version you are upgrading from.</w:t>
      </w:r>
    </w:p>
    <w:p w:rsidR="001D2190" w:rsidRPr="001D2190" w:rsidRDefault="001D2190" w:rsidP="001D2190">
      <w:pPr>
        <w:pStyle w:val="ListBullet"/>
        <w:numPr>
          <w:ilvl w:val="0"/>
          <w:numId w:val="0"/>
        </w:numPr>
        <w:ind w:left="360"/>
        <w:rPr>
          <w:rStyle w:val="CodeText"/>
        </w:rPr>
      </w:pPr>
      <w:r w:rsidRPr="001D2190">
        <w:tab/>
        <w:t xml:space="preserve">For an upgrade from 4.5: </w:t>
      </w:r>
      <w:r w:rsidRPr="001D2190">
        <w:tab/>
      </w:r>
      <w:r w:rsidRPr="001D2190">
        <w:rPr>
          <w:rStyle w:val="CodeText"/>
        </w:rPr>
        <w:t>start mai4500_mai4700.sql</w:t>
      </w:r>
    </w:p>
    <w:p w:rsidR="001D2190" w:rsidRPr="001D2190" w:rsidRDefault="001D2190" w:rsidP="001D2190">
      <w:pPr>
        <w:pStyle w:val="ListBullet"/>
        <w:numPr>
          <w:ilvl w:val="0"/>
          <w:numId w:val="0"/>
        </w:numPr>
        <w:ind w:left="360"/>
        <w:rPr>
          <w:rStyle w:val="CodeText"/>
        </w:rPr>
      </w:pPr>
      <w:r>
        <w:tab/>
      </w:r>
      <w:r w:rsidRPr="001D2190">
        <w:t>For an upgrade from 4.5</w:t>
      </w:r>
      <w:r>
        <w:t>.2.0</w:t>
      </w:r>
      <w:r w:rsidRPr="001D2190">
        <w:t xml:space="preserve">: </w:t>
      </w:r>
      <w:r w:rsidRPr="001D2190">
        <w:tab/>
      </w:r>
      <w:r w:rsidRPr="001D2190">
        <w:rPr>
          <w:rStyle w:val="CodeText"/>
        </w:rPr>
        <w:t>start mai45</w:t>
      </w:r>
      <w:r>
        <w:rPr>
          <w:rStyle w:val="CodeText"/>
        </w:rPr>
        <w:t>2</w:t>
      </w:r>
      <w:r w:rsidRPr="001D2190">
        <w:rPr>
          <w:rStyle w:val="CodeText"/>
        </w:rPr>
        <w:t>0_mai4700.sql</w:t>
      </w:r>
    </w:p>
    <w:p w:rsidR="001D2190" w:rsidRPr="001D2190" w:rsidRDefault="001D2190" w:rsidP="001D2190">
      <w:pPr>
        <w:pStyle w:val="ListBullet"/>
        <w:numPr>
          <w:ilvl w:val="0"/>
          <w:numId w:val="0"/>
        </w:numPr>
        <w:ind w:left="360"/>
        <w:rPr>
          <w:rStyle w:val="CodeText"/>
        </w:rPr>
      </w:pPr>
      <w:r w:rsidRPr="001D2190">
        <w:tab/>
        <w:t>For an upgrade from 4.</w:t>
      </w:r>
      <w:r>
        <w:t>6</w:t>
      </w:r>
      <w:r w:rsidRPr="001D2190">
        <w:t xml:space="preserve">: </w:t>
      </w:r>
      <w:r w:rsidRPr="001D2190">
        <w:tab/>
      </w:r>
      <w:r w:rsidRPr="001D2190">
        <w:rPr>
          <w:rStyle w:val="CodeText"/>
        </w:rPr>
        <w:t>start mai4</w:t>
      </w:r>
      <w:r>
        <w:rPr>
          <w:rStyle w:val="CodeText"/>
        </w:rPr>
        <w:t>6</w:t>
      </w:r>
      <w:r w:rsidRPr="001D2190">
        <w:rPr>
          <w:rStyle w:val="CodeText"/>
        </w:rPr>
        <w:t>00_mai4700.sql</w:t>
      </w:r>
    </w:p>
    <w:p w:rsidR="001D2190" w:rsidRDefault="001D2190" w:rsidP="001D2190">
      <w:pPr>
        <w:pStyle w:val="ListBullet"/>
        <w:numPr>
          <w:ilvl w:val="0"/>
          <w:numId w:val="0"/>
        </w:numPr>
        <w:ind w:left="360"/>
        <w:rPr>
          <w:rStyle w:val="CodeText"/>
        </w:rPr>
      </w:pPr>
      <w:r w:rsidRPr="001D2190">
        <w:tab/>
        <w:t>For an upgrade from 4.</w:t>
      </w:r>
      <w:r>
        <w:t>6.1.0</w:t>
      </w:r>
      <w:r w:rsidRPr="001D2190">
        <w:t xml:space="preserve">: </w:t>
      </w:r>
      <w:r w:rsidRPr="001D2190">
        <w:tab/>
      </w:r>
      <w:r w:rsidRPr="001D2190">
        <w:rPr>
          <w:rStyle w:val="CodeText"/>
        </w:rPr>
        <w:t>start mai4</w:t>
      </w:r>
      <w:r w:rsidR="009E77BE">
        <w:rPr>
          <w:rStyle w:val="CodeText"/>
        </w:rPr>
        <w:t>61</w:t>
      </w:r>
      <w:r w:rsidRPr="001D2190">
        <w:rPr>
          <w:rStyle w:val="CodeText"/>
        </w:rPr>
        <w:t>0_mai4700.sql</w:t>
      </w:r>
    </w:p>
    <w:p w:rsidR="001D2190" w:rsidRPr="001D2190" w:rsidRDefault="001D2190" w:rsidP="001D2190">
      <w:pPr>
        <w:pStyle w:val="ListBullet"/>
        <w:numPr>
          <w:ilvl w:val="0"/>
          <w:numId w:val="0"/>
        </w:numPr>
        <w:ind w:left="360"/>
        <w:rPr>
          <w:rStyle w:val="CodeText"/>
        </w:rPr>
      </w:pPr>
    </w:p>
    <w:p w:rsidR="00EF643D" w:rsidRPr="00EF643D" w:rsidRDefault="001D2190" w:rsidP="00EF643D">
      <w:pPr>
        <w:pStyle w:val="ListBullet"/>
      </w:pPr>
      <w:r>
        <w:t>Y</w:t>
      </w:r>
      <w:r w:rsidR="00EF643D" w:rsidRPr="00EF643D">
        <w:t xml:space="preserve">ou will be prompted to enter the path of the location of your highways software. This should be name of the directory, including disk identifier and a trailing slash character, referred to as   </w:t>
      </w:r>
      <w:r w:rsidR="00EF643D" w:rsidRPr="00E06E14">
        <w:rPr>
          <w:rStyle w:val="HighlightText"/>
        </w:rPr>
        <w:t>&lt;exor_base&gt;</w:t>
      </w:r>
      <w:r w:rsidR="00EF643D" w:rsidRPr="00EF643D">
        <w:t xml:space="preserve">. </w:t>
      </w:r>
    </w:p>
    <w:p w:rsidR="00EF643D" w:rsidRPr="00EF643D" w:rsidRDefault="001D2190" w:rsidP="00EF643D">
      <w:r w:rsidRPr="001D2190">
        <w:tab/>
      </w:r>
      <w:r w:rsidR="00EF643D" w:rsidRPr="00EF643D">
        <w:t xml:space="preserve">For example, if you installed your highways software in a directory called EXOR on your C </w:t>
      </w:r>
      <w:r w:rsidRPr="001D2190">
        <w:tab/>
      </w:r>
      <w:r w:rsidR="00EF643D" w:rsidRPr="00EF643D">
        <w:t>drive, you would enter the following when prompted.</w:t>
      </w:r>
    </w:p>
    <w:p w:rsidR="00EF643D" w:rsidRPr="00EF643D" w:rsidRDefault="001D2190" w:rsidP="00EF643D">
      <w:r>
        <w:tab/>
      </w:r>
      <w:r>
        <w:tab/>
      </w:r>
      <w:r>
        <w:rPr>
          <w:rStyle w:val="HighlightText"/>
        </w:rPr>
        <w:t>C:\EXOR\</w:t>
      </w:r>
    </w:p>
    <w:p w:rsidR="00EF643D" w:rsidRPr="00EF643D" w:rsidRDefault="00EF643D" w:rsidP="00EF643D">
      <w:r w:rsidRPr="00EF643D">
        <w:t> </w:t>
      </w:r>
    </w:p>
    <w:p w:rsidR="00EF643D" w:rsidRDefault="00697742" w:rsidP="00EF643D">
      <w:pPr>
        <w:pStyle w:val="ListBullet"/>
      </w:pPr>
      <w:r>
        <w:t>W</w:t>
      </w:r>
      <w:r w:rsidR="00EF643D" w:rsidRPr="00EF643D">
        <w:t>hen you have supplied this value, you will be prompted to confirm that it is correct and asked whether you wish to continue.</w:t>
      </w:r>
    </w:p>
    <w:p w:rsidR="00697742" w:rsidRPr="00EF643D" w:rsidRDefault="00697742" w:rsidP="00697742">
      <w:pPr>
        <w:pStyle w:val="ListBullet"/>
        <w:numPr>
          <w:ilvl w:val="0"/>
          <w:numId w:val="0"/>
        </w:numPr>
        <w:ind w:left="360"/>
      </w:pPr>
    </w:p>
    <w:p w:rsidR="00EF643D" w:rsidRDefault="00697742" w:rsidP="00EF643D">
      <w:pPr>
        <w:pStyle w:val="ListBullet"/>
      </w:pPr>
      <w:r>
        <w:lastRenderedPageBreak/>
        <w:t>I</w:t>
      </w:r>
      <w:r w:rsidR="00EF643D" w:rsidRPr="00EF643D">
        <w:t>f the value specified is not correct or does not end with a slash character, you will be given an error message and the installation script will abort. You will then need to login to SQL*PLUS again and rerun the script.</w:t>
      </w:r>
    </w:p>
    <w:p w:rsidR="00697742" w:rsidRPr="00EF643D" w:rsidRDefault="00697742" w:rsidP="00697742">
      <w:pPr>
        <w:pStyle w:val="ListBullet"/>
        <w:numPr>
          <w:ilvl w:val="0"/>
          <w:numId w:val="0"/>
        </w:numPr>
        <w:ind w:left="360"/>
      </w:pPr>
    </w:p>
    <w:p w:rsidR="00EF643D" w:rsidRPr="00EF643D" w:rsidRDefault="00697742" w:rsidP="00EF643D">
      <w:pPr>
        <w:pStyle w:val="ListBullet"/>
      </w:pPr>
      <w:r>
        <w:t>W</w:t>
      </w:r>
      <w:r w:rsidRPr="00EF643D">
        <w:t xml:space="preserve">hen </w:t>
      </w:r>
      <w:r w:rsidR="00EF643D" w:rsidRPr="00EF643D">
        <w:t xml:space="preserve">the script has completed, all the Maintenance Manager objects and data will have been upgraded. </w:t>
      </w:r>
    </w:p>
    <w:p w:rsidR="00EF643D" w:rsidRPr="00EF643D" w:rsidRDefault="00EF643D" w:rsidP="00697742">
      <w:pPr>
        <w:pStyle w:val="Heading3"/>
      </w:pPr>
      <w:bookmarkStart w:id="265" w:name="_Toc377738412"/>
      <w:r w:rsidRPr="00EF643D">
        <w:t>Checking Log File(s)</w:t>
      </w:r>
      <w:bookmarkEnd w:id="265"/>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697742" w:rsidRDefault="00697742" w:rsidP="00EF643D">
      <w:pPr>
        <w:rPr>
          <w:rStyle w:val="CodeText"/>
        </w:rPr>
      </w:pPr>
      <w:r>
        <w:rPr>
          <w:rStyle w:val="CodeText"/>
        </w:rPr>
        <w:tab/>
      </w:r>
      <w:proofErr w:type="gramStart"/>
      <w:r w:rsidRPr="00697742">
        <w:rPr>
          <w:rStyle w:val="CodeText"/>
        </w:rPr>
        <w:t>m</w:t>
      </w:r>
      <w:r w:rsidR="00EF643D" w:rsidRPr="00697742">
        <w:rPr>
          <w:rStyle w:val="CodeText"/>
        </w:rPr>
        <w:t>ai</w:t>
      </w:r>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00_1_&lt;date&amp;time&gt;.LOG</w:t>
      </w:r>
    </w:p>
    <w:p w:rsidR="00EF643D" w:rsidRPr="00697742" w:rsidRDefault="00697742" w:rsidP="00EF643D">
      <w:pPr>
        <w:rPr>
          <w:rStyle w:val="CodeText"/>
        </w:rPr>
      </w:pPr>
      <w:r>
        <w:rPr>
          <w:rStyle w:val="CodeText"/>
        </w:rPr>
        <w:tab/>
      </w:r>
      <w:proofErr w:type="gramStart"/>
      <w:r w:rsidR="00EF643D" w:rsidRPr="00697742">
        <w:rPr>
          <w:rStyle w:val="CodeText"/>
        </w:rPr>
        <w:t>mai</w:t>
      </w:r>
      <w:r w:rsidRPr="00697742">
        <w:rPr>
          <w:rStyle w:val="CodeText"/>
        </w:rPr>
        <w:t>&lt;</w:t>
      </w:r>
      <w:proofErr w:type="gramEnd"/>
      <w:r w:rsidRPr="00697742">
        <w:rPr>
          <w:rStyle w:val="CodeText"/>
        </w:rPr>
        <w:t>xx&gt;</w:t>
      </w:r>
      <w:r w:rsidR="00EF643D" w:rsidRPr="00697742">
        <w:rPr>
          <w:rStyle w:val="CodeText"/>
        </w:rPr>
        <w:t>_mai4</w:t>
      </w:r>
      <w:r w:rsidR="009E77BE">
        <w:rPr>
          <w:rStyle w:val="CodeText"/>
        </w:rPr>
        <w:t>7</w:t>
      </w:r>
      <w:r w:rsidR="00EF643D" w:rsidRPr="00697742">
        <w:rPr>
          <w:rStyle w:val="CodeText"/>
        </w:rPr>
        <w:t>00_2_&lt;date&amp;time&gt;.LOG</w:t>
      </w:r>
    </w:p>
    <w:p w:rsidR="00697742" w:rsidRPr="00EF643D" w:rsidRDefault="00697742" w:rsidP="00697742">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EF643D" w:rsidRPr="00EF643D" w:rsidRDefault="00EF643D" w:rsidP="00EF643D"/>
    <w:p w:rsidR="00EF643D" w:rsidRPr="00EF643D" w:rsidRDefault="00EF643D" w:rsidP="00EF643D">
      <w:r w:rsidRPr="00EF643D">
        <w:t xml:space="preserve">Please raise and attach the logs to a ticket with </w:t>
      </w:r>
      <w:hyperlink r:id="rId53"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697742">
      <w:pPr>
        <w:pStyle w:val="Heading3"/>
      </w:pPr>
      <w:bookmarkStart w:id="266" w:name="_Toc222221890"/>
      <w:bookmarkStart w:id="267" w:name="_Toc254883664"/>
      <w:bookmarkStart w:id="268" w:name="_Toc279737354"/>
      <w:bookmarkStart w:id="269" w:name="_Toc299616305"/>
      <w:bookmarkStart w:id="270" w:name="_Toc320697283"/>
      <w:bookmarkStart w:id="271" w:name="_Toc366492016"/>
      <w:bookmarkStart w:id="272" w:name="_Toc377738413"/>
      <w:r w:rsidRPr="00EF643D">
        <w:t>Mandatory Configuration</w:t>
      </w:r>
      <w:bookmarkEnd w:id="266"/>
      <w:bookmarkEnd w:id="267"/>
      <w:bookmarkEnd w:id="268"/>
      <w:r w:rsidRPr="00EF643D">
        <w:t xml:space="preserve"> (Post Install and Upgrade)</w:t>
      </w:r>
      <w:bookmarkEnd w:id="269"/>
      <w:bookmarkEnd w:id="270"/>
      <w:bookmarkEnd w:id="271"/>
      <w:bookmarkEnd w:id="272"/>
    </w:p>
    <w:p w:rsidR="00EF643D" w:rsidRPr="00EF643D" w:rsidRDefault="00EF643D" w:rsidP="00697742">
      <w:pPr>
        <w:pStyle w:val="Heading4"/>
      </w:pPr>
      <w:bookmarkStart w:id="273" w:name="_Toc377738414"/>
      <w:r w:rsidRPr="00EF643D">
        <w:t>exor_version.txt</w:t>
      </w:r>
      <w:bookmarkEnd w:id="273"/>
    </w:p>
    <w:p w:rsidR="00EF643D" w:rsidRPr="00EF643D" w:rsidRDefault="00EF643D" w:rsidP="00EF643D">
      <w:r w:rsidRPr="00EF643D">
        <w:t xml:space="preserve">Before accessing Maintenance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Maintenance Manager is set accordingly;</w:t>
      </w:r>
    </w:p>
    <w:p w:rsidR="00EF643D" w:rsidRPr="00EF643D" w:rsidRDefault="00697742" w:rsidP="00EF643D">
      <w:r>
        <w:rPr>
          <w:rStyle w:val="HighlightText"/>
        </w:rPr>
        <w:tab/>
        <w:t>MAI=4.7.0.0</w:t>
      </w:r>
    </w:p>
    <w:p w:rsidR="00EF643D" w:rsidRPr="00EF643D" w:rsidRDefault="00EF643D" w:rsidP="00697742">
      <w:pPr>
        <w:pStyle w:val="Heading3"/>
      </w:pPr>
      <w:bookmarkStart w:id="274" w:name="_Toc254883665"/>
      <w:bookmarkStart w:id="275" w:name="_Toc279737355"/>
      <w:bookmarkStart w:id="276" w:name="_Toc299616306"/>
      <w:bookmarkStart w:id="277" w:name="_Toc320697284"/>
      <w:bookmarkStart w:id="278" w:name="_Toc366492017"/>
      <w:bookmarkStart w:id="279" w:name="_Toc222221891"/>
      <w:bookmarkStart w:id="280" w:name="_Toc377738415"/>
      <w:r w:rsidRPr="00EF643D">
        <w:t>Conflated Networks</w:t>
      </w:r>
      <w:bookmarkEnd w:id="274"/>
      <w:bookmarkEnd w:id="275"/>
      <w:r w:rsidRPr="00EF643D">
        <w:t xml:space="preserve"> (Post Install only)</w:t>
      </w:r>
      <w:bookmarkEnd w:id="276"/>
      <w:bookmarkEnd w:id="277"/>
      <w:bookmarkEnd w:id="278"/>
      <w:bookmarkEnd w:id="280"/>
    </w:p>
    <w:p w:rsidR="00EF643D" w:rsidRPr="00EF643D" w:rsidRDefault="00EF643D" w:rsidP="00EF643D">
      <w:r w:rsidRPr="00EF643D">
        <w:t>Customers using a Conflated Network must run an additional script to implement an appropriate view for Cyclic Maintenance.</w:t>
      </w:r>
    </w:p>
    <w:p w:rsidR="00EF643D" w:rsidRPr="00EF643D" w:rsidRDefault="00697742" w:rsidP="00EF643D">
      <w:r>
        <w:rPr>
          <w:rStyle w:val="HighlightText"/>
        </w:rPr>
        <w:t>NB</w:t>
      </w:r>
      <w:r w:rsidR="00EF643D" w:rsidRPr="00EF643D">
        <w:t xml:space="preserve"> This step is not required if the Maintenance Sections used by Maintenance Manager are Datum Elements.</w:t>
      </w:r>
    </w:p>
    <w:p w:rsidR="00EF643D" w:rsidRPr="00EF643D" w:rsidRDefault="00EF643D" w:rsidP="00EF643D">
      <w:r w:rsidRPr="00EF643D">
        <w:t>To implement the view;</w:t>
      </w:r>
    </w:p>
    <w:p w:rsidR="00EF643D" w:rsidRPr="00EF643D" w:rsidRDefault="00697742" w:rsidP="00EF643D">
      <w:pPr>
        <w:pStyle w:val="ListBullet"/>
      </w:pPr>
      <w:r>
        <w:t>Change</w:t>
      </w:r>
      <w:r w:rsidR="00EF643D" w:rsidRPr="00EF643D">
        <w:t xml:space="preserve"> directory to </w:t>
      </w:r>
      <w:r w:rsidR="00EF643D" w:rsidRPr="00E06E14">
        <w:rPr>
          <w:rStyle w:val="HighlightText"/>
        </w:rPr>
        <w:t>&lt;exor_base&gt;</w:t>
      </w:r>
      <w:r w:rsidR="00EF643D" w:rsidRPr="00EF643D">
        <w:t>\mai\admin\views</w:t>
      </w:r>
    </w:p>
    <w:p w:rsidR="00697742" w:rsidRDefault="00697742" w:rsidP="00697742">
      <w:pPr>
        <w:pStyle w:val="ListBullet"/>
        <w:numPr>
          <w:ilvl w:val="0"/>
          <w:numId w:val="0"/>
        </w:numPr>
        <w:ind w:left="360"/>
      </w:pPr>
    </w:p>
    <w:p w:rsidR="00EF643D" w:rsidRDefault="00697742" w:rsidP="00EF643D">
      <w:pPr>
        <w:pStyle w:val="ListBullet"/>
      </w:pPr>
      <w:r>
        <w:t xml:space="preserve">Login </w:t>
      </w:r>
      <w:r w:rsidR="00EF643D" w:rsidRPr="00EF643D">
        <w:t xml:space="preserve">to SQL*PLUS as the highways owner on the client PC </w:t>
      </w:r>
    </w:p>
    <w:p w:rsidR="00697742" w:rsidRDefault="00697742" w:rsidP="00697742">
      <w:pPr>
        <w:pStyle w:val="ListBullet"/>
        <w:numPr>
          <w:ilvl w:val="0"/>
          <w:numId w:val="0"/>
        </w:numPr>
        <w:ind w:left="360"/>
      </w:pPr>
    </w:p>
    <w:p w:rsidR="00EF643D" w:rsidRPr="00EF643D" w:rsidRDefault="00EF643D" w:rsidP="00EF643D">
      <w:pPr>
        <w:pStyle w:val="ListBullet"/>
      </w:pPr>
      <w:r w:rsidRPr="00EF643D">
        <w:t>Run the following command</w:t>
      </w:r>
    </w:p>
    <w:p w:rsidR="00EF643D" w:rsidRPr="00697742" w:rsidRDefault="00EF643D" w:rsidP="00EF643D">
      <w:pPr>
        <w:rPr>
          <w:rStyle w:val="CodeText"/>
        </w:rPr>
      </w:pPr>
      <w:r w:rsidRPr="00EF643D">
        <w:tab/>
      </w:r>
      <w:proofErr w:type="gramStart"/>
      <w:r w:rsidRPr="00697742">
        <w:rPr>
          <w:rStyle w:val="CodeText"/>
        </w:rPr>
        <w:t>start</w:t>
      </w:r>
      <w:proofErr w:type="gramEnd"/>
      <w:r w:rsidRPr="00697742">
        <w:rPr>
          <w:rStyle w:val="CodeText"/>
        </w:rPr>
        <w:t xml:space="preserve"> inv_items_all_section.sql</w:t>
      </w:r>
    </w:p>
    <w:p w:rsidR="00EF643D" w:rsidRDefault="00EF643D" w:rsidP="00EF643D">
      <w:pPr>
        <w:pStyle w:val="ListBullet"/>
      </w:pPr>
      <w:r w:rsidRPr="00EF643D">
        <w:t>You will be prompted to enter the Group Type of the Maintenance Sections used by Maintenance Manager.</w:t>
      </w:r>
    </w:p>
    <w:p w:rsidR="00697742" w:rsidRPr="00EF643D" w:rsidRDefault="00697742" w:rsidP="00697742">
      <w:pPr>
        <w:pStyle w:val="ListBullet"/>
        <w:numPr>
          <w:ilvl w:val="0"/>
          <w:numId w:val="0"/>
        </w:numPr>
        <w:ind w:left="360"/>
      </w:pPr>
    </w:p>
    <w:p w:rsidR="00EF643D" w:rsidRPr="00EF643D" w:rsidRDefault="00697742" w:rsidP="00EF643D">
      <w:pPr>
        <w:pStyle w:val="ListBullet"/>
      </w:pPr>
      <w:r>
        <w:lastRenderedPageBreak/>
        <w:t>When</w:t>
      </w:r>
      <w:r w:rsidR="00EF643D" w:rsidRPr="00EF643D">
        <w:t xml:space="preserve"> you have supplied this value press enter and the script will create the appropriate view.</w:t>
      </w:r>
    </w:p>
    <w:p w:rsidR="00EF643D" w:rsidRPr="00EF643D" w:rsidRDefault="00EF643D" w:rsidP="00604332">
      <w:pPr>
        <w:pStyle w:val="Heading3"/>
      </w:pPr>
      <w:bookmarkStart w:id="281" w:name="_Toc254883666"/>
      <w:bookmarkStart w:id="282" w:name="_Toc279737356"/>
      <w:bookmarkStart w:id="283" w:name="_Toc299616307"/>
      <w:bookmarkStart w:id="284" w:name="_Toc320697285"/>
      <w:bookmarkStart w:id="285" w:name="_Toc366492018"/>
      <w:bookmarkStart w:id="286" w:name="_Toc377738416"/>
      <w:r w:rsidRPr="00EF643D">
        <w:t>Additional Configuration</w:t>
      </w:r>
      <w:bookmarkEnd w:id="279"/>
      <w:bookmarkEnd w:id="281"/>
      <w:bookmarkEnd w:id="282"/>
      <w:r w:rsidRPr="00EF643D">
        <w:t xml:space="preserve"> (Post Install and Upgrade)</w:t>
      </w:r>
      <w:bookmarkEnd w:id="283"/>
      <w:bookmarkEnd w:id="284"/>
      <w:bookmarkEnd w:id="285"/>
      <w:bookmarkEnd w:id="286"/>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604332">
      <w:pPr>
        <w:pStyle w:val="Heading3"/>
      </w:pPr>
      <w:bookmarkStart w:id="287" w:name="_Toc254883667"/>
      <w:bookmarkStart w:id="288" w:name="_Toc279737357"/>
      <w:bookmarkStart w:id="289" w:name="_Toc299616308"/>
      <w:bookmarkStart w:id="290" w:name="_Toc320697286"/>
      <w:bookmarkStart w:id="291" w:name="_Toc366492019"/>
      <w:bookmarkStart w:id="292" w:name="_Toc377738417"/>
      <w:r w:rsidRPr="00EF643D">
        <w:t>Product Licencing</w:t>
      </w:r>
      <w:bookmarkEnd w:id="287"/>
      <w:bookmarkEnd w:id="288"/>
      <w:r w:rsidRPr="00EF643D">
        <w:t xml:space="preserve"> (Post Install only)</w:t>
      </w:r>
      <w:bookmarkEnd w:id="289"/>
      <w:bookmarkEnd w:id="290"/>
      <w:bookmarkEnd w:id="291"/>
      <w:bookmarkEnd w:id="292"/>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40" o:title=""/>
          </v:shape>
          <o:OLEObject Type="Embed" ProgID="PBrush" ShapeID="_x0000_i1028" DrawAspect="Content" ObjectID="_1451480222" r:id="rId54"/>
        </w:object>
      </w:r>
      <w:r w:rsidRPr="00EF643D">
        <w:t xml:space="preserve"> </w:t>
      </w:r>
    </w:p>
    <w:p w:rsidR="00EF643D" w:rsidRPr="00EF643D" w:rsidRDefault="00EF643D" w:rsidP="00EF643D">
      <w:r w:rsidRPr="00EF643D">
        <w:t>For further details please refer to the “</w:t>
      </w:r>
      <w:r w:rsidR="003B7933">
        <w:rPr>
          <w:rStyle w:val="HighlightText"/>
        </w:rPr>
        <w:t>Network Manager General System Admin Guide</w:t>
      </w:r>
      <w:r w:rsidRPr="00EF643D">
        <w:t>”</w:t>
      </w:r>
    </w:p>
    <w:p w:rsidR="00EF643D" w:rsidRPr="00EF643D" w:rsidRDefault="00EF643D" w:rsidP="00604332">
      <w:pPr>
        <w:pStyle w:val="Heading3"/>
      </w:pPr>
      <w:bookmarkStart w:id="293" w:name="_Toc222221892"/>
      <w:bookmarkStart w:id="294" w:name="_Toc254883668"/>
      <w:bookmarkStart w:id="295" w:name="_Toc279737358"/>
      <w:bookmarkStart w:id="296" w:name="_Toc299616309"/>
      <w:bookmarkStart w:id="297" w:name="_Toc320697287"/>
      <w:bookmarkStart w:id="298" w:name="_Toc366492020"/>
      <w:bookmarkStart w:id="299" w:name="_Toc377738418"/>
      <w:r w:rsidRPr="00EF643D">
        <w:t>Spatial Configuration</w:t>
      </w:r>
      <w:bookmarkEnd w:id="293"/>
      <w:bookmarkEnd w:id="294"/>
      <w:bookmarkEnd w:id="295"/>
      <w:r w:rsidRPr="00EF643D">
        <w:t xml:space="preserve"> (Post Install and Upgrade)</w:t>
      </w:r>
      <w:bookmarkEnd w:id="296"/>
      <w:bookmarkEnd w:id="297"/>
      <w:bookmarkEnd w:id="298"/>
      <w:bookmarkEnd w:id="299"/>
    </w:p>
    <w:p w:rsidR="00EF643D" w:rsidRPr="00EF643D" w:rsidRDefault="00EF643D" w:rsidP="00EF643D">
      <w:r w:rsidRPr="00EF643D">
        <w:t>Specific information regarding the registration of spatial layers can be found in the “</w:t>
      </w:r>
      <w:r w:rsidR="00604332">
        <w:rPr>
          <w:rStyle w:val="HighlightText"/>
        </w:rPr>
        <w:t>Locator and Web Mapping</w:t>
      </w:r>
      <w:r w:rsidRPr="00EF643D">
        <w:t>”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300" w:name="_Toc279737360"/>
      <w:bookmarkStart w:id="301" w:name="_Toc299616310"/>
      <w:bookmarkStart w:id="302" w:name="_Toc320697288"/>
      <w:bookmarkStart w:id="303" w:name="_Toc366492021"/>
      <w:bookmarkStart w:id="304" w:name="_Toc377738419"/>
      <w:r w:rsidRPr="00EF643D">
        <w:lastRenderedPageBreak/>
        <w:t>Enquiry Manager</w:t>
      </w:r>
      <w:bookmarkEnd w:id="300"/>
      <w:bookmarkEnd w:id="301"/>
      <w:bookmarkEnd w:id="302"/>
      <w:bookmarkEnd w:id="303"/>
      <w:bookmarkEnd w:id="304"/>
    </w:p>
    <w:p w:rsidR="00EF643D" w:rsidRPr="00EF643D" w:rsidRDefault="00EF643D" w:rsidP="00EE71C2">
      <w:pPr>
        <w:pStyle w:val="Heading2"/>
      </w:pPr>
      <w:bookmarkStart w:id="305" w:name="_Toc222221894"/>
      <w:bookmarkStart w:id="306" w:name="_Toc254883670"/>
      <w:bookmarkStart w:id="307" w:name="_Toc279737361"/>
      <w:bookmarkStart w:id="308" w:name="_Toc299616311"/>
      <w:bookmarkStart w:id="309" w:name="_Toc320697289"/>
      <w:bookmarkStart w:id="310" w:name="_Toc366492022"/>
      <w:bookmarkStart w:id="311" w:name="_Toc377738420"/>
      <w:r w:rsidRPr="00EF643D">
        <w:t>Implementation of the Enquiry Manager Software files</w:t>
      </w:r>
      <w:bookmarkEnd w:id="305"/>
      <w:bookmarkEnd w:id="306"/>
      <w:bookmarkEnd w:id="307"/>
      <w:bookmarkEnd w:id="308"/>
      <w:bookmarkEnd w:id="309"/>
      <w:bookmarkEnd w:id="310"/>
      <w:bookmarkEnd w:id="311"/>
    </w:p>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E71C2">
      <w:pPr>
        <w:pStyle w:val="Heading2"/>
      </w:pPr>
      <w:r w:rsidRPr="00EF643D">
        <w:br w:type="page"/>
      </w:r>
      <w:bookmarkStart w:id="312" w:name="_Toc222221895"/>
      <w:bookmarkStart w:id="313" w:name="_Toc254883671"/>
      <w:bookmarkStart w:id="314" w:name="_Toc279737362"/>
      <w:bookmarkStart w:id="315" w:name="_Toc299616312"/>
      <w:bookmarkStart w:id="316" w:name="_Toc320697290"/>
      <w:bookmarkStart w:id="317" w:name="_Toc366492023"/>
      <w:bookmarkStart w:id="318" w:name="_Toc377738421"/>
      <w:r w:rsidRPr="00EF643D">
        <w:lastRenderedPageBreak/>
        <w:t>Enquiry Manager Server Install/Upgrade</w:t>
      </w:r>
      <w:bookmarkEnd w:id="312"/>
      <w:bookmarkEnd w:id="313"/>
      <w:bookmarkEnd w:id="314"/>
      <w:bookmarkEnd w:id="315"/>
      <w:bookmarkEnd w:id="316"/>
      <w:bookmarkEnd w:id="317"/>
      <w:bookmarkEnd w:id="318"/>
    </w:p>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Maintenance Manager.</w:t>
      </w:r>
    </w:p>
    <w:p w:rsidR="00EF643D" w:rsidRPr="00EF643D" w:rsidRDefault="00EF643D" w:rsidP="00EE71C2">
      <w:pPr>
        <w:pStyle w:val="Heading3"/>
      </w:pPr>
      <w:bookmarkStart w:id="319" w:name="_Toc222221896"/>
      <w:bookmarkStart w:id="320" w:name="_Toc254883672"/>
      <w:bookmarkStart w:id="321" w:name="_Toc279737363"/>
      <w:bookmarkStart w:id="322" w:name="_Toc299616313"/>
      <w:bookmarkStart w:id="323" w:name="_Toc320697291"/>
      <w:bookmarkStart w:id="324" w:name="_Toc366492024"/>
      <w:bookmarkStart w:id="325" w:name="_Toc377738422"/>
      <w:r w:rsidRPr="00EF643D">
        <w:t xml:space="preserve">Before you </w:t>
      </w:r>
      <w:proofErr w:type="gramStart"/>
      <w:r w:rsidRPr="00EF643D">
        <w:t>Start</w:t>
      </w:r>
      <w:bookmarkEnd w:id="319"/>
      <w:bookmarkEnd w:id="320"/>
      <w:bookmarkEnd w:id="321"/>
      <w:bookmarkEnd w:id="322"/>
      <w:bookmarkEnd w:id="323"/>
      <w:bookmarkEnd w:id="324"/>
      <w:bookmarkEnd w:id="325"/>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_Ref371063348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E71C2" w:rsidRDefault="00EE71C2" w:rsidP="00EE71C2">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E71C2">
      <w:pPr>
        <w:pStyle w:val="Heading3"/>
      </w:pPr>
      <w:bookmarkStart w:id="326" w:name="_Toc222221897"/>
      <w:bookmarkStart w:id="327" w:name="_Toc254883673"/>
      <w:bookmarkStart w:id="328" w:name="_Toc279737364"/>
      <w:bookmarkStart w:id="329" w:name="_Toc299616314"/>
      <w:bookmarkStart w:id="330" w:name="_Toc320697292"/>
      <w:bookmarkStart w:id="331" w:name="_Toc366492025"/>
      <w:bookmarkStart w:id="332" w:name="_Toc377738423"/>
      <w:r w:rsidRPr="00EF643D">
        <w:t>Typical problems that you may encounter</w:t>
      </w:r>
      <w:bookmarkEnd w:id="326"/>
      <w:bookmarkEnd w:id="327"/>
      <w:bookmarkEnd w:id="328"/>
      <w:bookmarkEnd w:id="329"/>
      <w:bookmarkEnd w:id="330"/>
      <w:bookmarkEnd w:id="331"/>
      <w:bookmarkEnd w:id="332"/>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E71C2">
      <w:pPr>
        <w:pStyle w:val="Heading3"/>
      </w:pPr>
      <w:bookmarkStart w:id="333" w:name="_Toc254883674"/>
      <w:bookmarkStart w:id="334" w:name="_Toc279737365"/>
      <w:bookmarkStart w:id="335" w:name="_Toc299616315"/>
      <w:bookmarkStart w:id="336" w:name="_Toc320697293"/>
      <w:bookmarkStart w:id="337" w:name="_Toc366492026"/>
      <w:bookmarkStart w:id="338" w:name="_Toc222221898"/>
      <w:bookmarkStart w:id="339" w:name="_Toc377738424"/>
      <w:r w:rsidRPr="00EF643D">
        <w:t>Install of Enquiry Manager</w:t>
      </w:r>
      <w:bookmarkEnd w:id="333"/>
      <w:bookmarkEnd w:id="334"/>
      <w:bookmarkEnd w:id="335"/>
      <w:bookmarkEnd w:id="336"/>
      <w:bookmarkEnd w:id="337"/>
      <w:bookmarkEnd w:id="339"/>
    </w:p>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&lt;exor_base&gt;</w:t>
      </w:r>
      <w:r w:rsidRPr="00EF643D">
        <w:t>\pem\install</w:t>
      </w:r>
    </w:p>
    <w:p w:rsidR="00EF643D" w:rsidRPr="00EF643D" w:rsidRDefault="00EF643D" w:rsidP="00EF643D">
      <w:r w:rsidRPr="00EF643D">
        <w:t>Login to SQL*PLUS as the highways owner on the client PC and run the following command:</w:t>
      </w:r>
    </w:p>
    <w:p w:rsidR="00EF643D" w:rsidRPr="00EE71C2" w:rsidRDefault="00EF643D" w:rsidP="00EF643D">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pem_inst.sql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E71C2" w:rsidRDefault="00EE71C2" w:rsidP="00EE71C2">
      <w:pPr>
        <w:rPr>
          <w:rStyle w:val="HighlightText"/>
        </w:rPr>
      </w:pPr>
      <w:r>
        <w:rPr>
          <w:rStyle w:val="HighlightText"/>
        </w:rPr>
        <w:t>C:\EXOR\</w:t>
      </w:r>
    </w:p>
    <w:p w:rsidR="00EF643D" w:rsidRPr="00EF643D" w:rsidRDefault="00EF643D" w:rsidP="00EF643D">
      <w:r w:rsidRPr="00EF643D">
        <w:lastRenderedPageBreak/>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E71C2">
      <w:pPr>
        <w:pStyle w:val="Heading3"/>
      </w:pPr>
      <w:bookmarkStart w:id="340" w:name="_Toc377738425"/>
      <w:r w:rsidRPr="00EF643D">
        <w:t>Checking Log File(s)</w:t>
      </w:r>
      <w:bookmarkEnd w:id="340"/>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E71C2" w:rsidRDefault="00EE71C2" w:rsidP="00EF643D">
      <w:pPr>
        <w:rPr>
          <w:rStyle w:val="CodeText"/>
        </w:rPr>
      </w:pPr>
      <w:r>
        <w:rPr>
          <w:rStyle w:val="CodeText"/>
        </w:rPr>
        <w:tab/>
      </w:r>
      <w:r w:rsidR="00EF643D" w:rsidRPr="00EE71C2">
        <w:rPr>
          <w:rStyle w:val="CodeText"/>
        </w:rPr>
        <w:t>pem_install_1_&lt;date&amp;time&gt;.LOG</w:t>
      </w:r>
    </w:p>
    <w:p w:rsidR="00EF643D" w:rsidRPr="00EE71C2" w:rsidRDefault="00EE71C2" w:rsidP="00EF643D">
      <w:pPr>
        <w:rPr>
          <w:rStyle w:val="CodeText"/>
        </w:rPr>
      </w:pPr>
      <w:r>
        <w:rPr>
          <w:rStyle w:val="CodeText"/>
        </w:rPr>
        <w:tab/>
      </w:r>
      <w:r w:rsidR="00EF643D" w:rsidRPr="00EE71C2">
        <w:rPr>
          <w:rStyle w:val="CodeText"/>
        </w:rPr>
        <w:t>pem_install_2_&lt;date&amp;time&gt;.LOG</w:t>
      </w:r>
    </w:p>
    <w:p w:rsidR="00EF643D" w:rsidRPr="00EF643D" w:rsidRDefault="00EF643D" w:rsidP="00EF643D">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E71C2">
      <w:pPr>
        <w:pStyle w:val="Heading3"/>
      </w:pPr>
      <w:bookmarkStart w:id="341" w:name="_Toc254883675"/>
      <w:bookmarkStart w:id="342" w:name="_Toc279737366"/>
      <w:bookmarkStart w:id="343" w:name="_Toc299616316"/>
      <w:bookmarkStart w:id="344" w:name="_Toc320697294"/>
      <w:bookmarkStart w:id="345" w:name="_Toc366492027"/>
      <w:bookmarkStart w:id="346" w:name="_Toc377738426"/>
      <w:r w:rsidRPr="00EF643D">
        <w:t>Upgrade of Enquiry Manager</w:t>
      </w:r>
      <w:bookmarkEnd w:id="338"/>
      <w:bookmarkEnd w:id="341"/>
      <w:bookmarkEnd w:id="342"/>
      <w:bookmarkEnd w:id="343"/>
      <w:bookmarkEnd w:id="344"/>
      <w:bookmarkEnd w:id="345"/>
      <w:bookmarkEnd w:id="346"/>
    </w:p>
    <w:p w:rsidR="00EF643D" w:rsidRPr="00EF643D" w:rsidRDefault="00EF643D" w:rsidP="00EF643D">
      <w:r w:rsidRPr="00EF643D">
        <w:t>This section describes the steps necessary to upgrade Enquiry Manager to 4.7.0.0</w:t>
      </w:r>
    </w:p>
    <w:p w:rsidR="00EF643D" w:rsidRPr="00EF643D" w:rsidRDefault="00EF643D" w:rsidP="00EF643D">
      <w:r w:rsidRPr="00EF643D">
        <w:t>To upgrade the base data and objects for the Enquiry Manager modules;</w:t>
      </w:r>
    </w:p>
    <w:p w:rsidR="00EE71C2" w:rsidRDefault="00EE71C2" w:rsidP="00EE71C2">
      <w:pPr>
        <w:pStyle w:val="ListBullet"/>
      </w:pPr>
      <w:r w:rsidRPr="00EF643D">
        <w:t xml:space="preserve">Change directory to </w:t>
      </w:r>
      <w:r w:rsidRPr="00E06E14">
        <w:rPr>
          <w:rStyle w:val="HighlightText"/>
        </w:rPr>
        <w:t>&lt;exor_base&gt;</w:t>
      </w:r>
      <w:r w:rsidRPr="00EF643D">
        <w:t>\</w:t>
      </w:r>
      <w:r>
        <w:t>pem</w:t>
      </w:r>
      <w:r w:rsidRPr="00EF643D">
        <w:t>\install</w:t>
      </w:r>
    </w:p>
    <w:p w:rsidR="00EE71C2" w:rsidRPr="00EF643D" w:rsidRDefault="00EE71C2" w:rsidP="00EE71C2">
      <w:pPr>
        <w:pStyle w:val="ListBullet"/>
        <w:numPr>
          <w:ilvl w:val="0"/>
          <w:numId w:val="0"/>
        </w:numPr>
        <w:ind w:left="360"/>
      </w:pPr>
    </w:p>
    <w:p w:rsidR="00EE71C2" w:rsidRDefault="00EE71C2" w:rsidP="00EE71C2">
      <w:pPr>
        <w:pStyle w:val="ListBullet"/>
      </w:pPr>
      <w:r>
        <w:t>L</w:t>
      </w:r>
      <w:r w:rsidRPr="00EF643D">
        <w:t xml:space="preserve">ogin to SQL*PLUS as the highways owner on the client PC </w:t>
      </w:r>
    </w:p>
    <w:p w:rsidR="00EE71C2" w:rsidRDefault="00EE71C2" w:rsidP="00EE71C2">
      <w:pPr>
        <w:pStyle w:val="ListBullet"/>
        <w:numPr>
          <w:ilvl w:val="0"/>
          <w:numId w:val="0"/>
        </w:numPr>
        <w:ind w:left="360"/>
      </w:pPr>
    </w:p>
    <w:p w:rsidR="00EE71C2" w:rsidRDefault="00EE71C2" w:rsidP="00EE71C2">
      <w:pPr>
        <w:pStyle w:val="ListBullet"/>
      </w:pPr>
      <w:r>
        <w:t>R</w:t>
      </w:r>
      <w:r w:rsidRPr="00EF643D">
        <w:t>un one of the following commands depending on which version you are upgrading from.</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4.5: </w:t>
      </w:r>
      <w:r w:rsidRPr="00EE71C2">
        <w:tab/>
      </w:r>
      <w:r w:rsidRPr="00EE71C2">
        <w:rPr>
          <w:rStyle w:val="CodeText"/>
        </w:rPr>
        <w:t xml:space="preserve">start </w:t>
      </w:r>
      <w:r>
        <w:rPr>
          <w:rStyle w:val="CodeText"/>
        </w:rPr>
        <w:t>pem</w:t>
      </w:r>
      <w:r w:rsidRPr="00EE71C2">
        <w:rPr>
          <w:rStyle w:val="CodeText"/>
        </w:rPr>
        <w:t>4500_</w:t>
      </w:r>
      <w:r>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tab/>
      </w:r>
      <w:r w:rsidRPr="00EE71C2">
        <w:t xml:space="preserve">For an upgrade from 4.5.2.0: </w:t>
      </w:r>
      <w:r w:rsidRPr="00EE71C2">
        <w:tab/>
      </w:r>
      <w:r w:rsidRPr="00EE71C2">
        <w:rPr>
          <w:rStyle w:val="CodeText"/>
        </w:rPr>
        <w:t xml:space="preserve">start </w:t>
      </w:r>
      <w:r>
        <w:rPr>
          <w:rStyle w:val="CodeText"/>
        </w:rPr>
        <w:t>pem</w:t>
      </w:r>
      <w:r w:rsidRPr="00EE71C2">
        <w:rPr>
          <w:rStyle w:val="CodeText"/>
        </w:rPr>
        <w:t>4520_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 </w:t>
      </w:r>
      <w:r w:rsidRPr="00EE71C2">
        <w:tab/>
      </w:r>
      <w:r w:rsidRPr="00EE71C2">
        <w:rPr>
          <w:rStyle w:val="CodeText"/>
        </w:rPr>
        <w:t xml:space="preserve">start </w:t>
      </w:r>
      <w:r>
        <w:rPr>
          <w:rStyle w:val="CodeText"/>
        </w:rPr>
        <w:t>pem</w:t>
      </w:r>
      <w:r w:rsidRPr="00EE71C2">
        <w:rPr>
          <w:rStyle w:val="CodeText"/>
        </w:rPr>
        <w:t>4600_</w:t>
      </w:r>
      <w:r w:rsidR="009E77BE">
        <w:rPr>
          <w:rStyle w:val="CodeText"/>
        </w:rPr>
        <w:t>pem</w:t>
      </w:r>
      <w:r w:rsidRPr="00EE71C2">
        <w:rPr>
          <w:rStyle w:val="CodeText"/>
        </w:rPr>
        <w:t>4700.sql</w:t>
      </w:r>
    </w:p>
    <w:p w:rsidR="00EE71C2" w:rsidRPr="00EE71C2" w:rsidRDefault="00EE71C2" w:rsidP="00EE71C2">
      <w:pPr>
        <w:pStyle w:val="ListBullet"/>
        <w:numPr>
          <w:ilvl w:val="0"/>
          <w:numId w:val="0"/>
        </w:numPr>
        <w:ind w:left="360"/>
        <w:rPr>
          <w:rStyle w:val="CodeText"/>
        </w:rPr>
      </w:pPr>
      <w:r w:rsidRPr="001D2190">
        <w:tab/>
      </w:r>
      <w:r w:rsidRPr="00EE71C2">
        <w:t xml:space="preserve">For an upgrade from 4.6.1.0: </w:t>
      </w:r>
      <w:r w:rsidRPr="00EE71C2">
        <w:tab/>
      </w:r>
      <w:r w:rsidRPr="00EE71C2">
        <w:rPr>
          <w:rStyle w:val="CodeText"/>
        </w:rPr>
        <w:t xml:space="preserve">start </w:t>
      </w:r>
      <w:r>
        <w:rPr>
          <w:rStyle w:val="CodeText"/>
        </w:rPr>
        <w:t>pem</w:t>
      </w:r>
      <w:r w:rsidRPr="00EE71C2">
        <w:rPr>
          <w:rStyle w:val="CodeText"/>
        </w:rPr>
        <w:t>4</w:t>
      </w:r>
      <w:r w:rsidR="009E77BE">
        <w:rPr>
          <w:rStyle w:val="CodeText"/>
        </w:rPr>
        <w:t>61</w:t>
      </w:r>
      <w:r w:rsidRPr="00EE71C2">
        <w:rPr>
          <w:rStyle w:val="CodeText"/>
        </w:rPr>
        <w:t>0_</w:t>
      </w:r>
      <w:r w:rsidR="009E77BE">
        <w:rPr>
          <w:rStyle w:val="CodeText"/>
        </w:rPr>
        <w:t>pem</w:t>
      </w:r>
      <w:r w:rsidRPr="00EE71C2">
        <w:rPr>
          <w:rStyle w:val="CodeText"/>
        </w:rPr>
        <w:t>4700.sql</w:t>
      </w:r>
    </w:p>
    <w:p w:rsidR="00EE71C2" w:rsidRPr="001D2190" w:rsidRDefault="00EE71C2" w:rsidP="00EE71C2">
      <w:pPr>
        <w:pStyle w:val="ListBullet"/>
        <w:numPr>
          <w:ilvl w:val="0"/>
          <w:numId w:val="0"/>
        </w:numPr>
        <w:ind w:left="360"/>
        <w:rPr>
          <w:rStyle w:val="CodeText"/>
        </w:rPr>
      </w:pPr>
    </w:p>
    <w:p w:rsidR="00EE71C2" w:rsidRPr="00EF643D" w:rsidRDefault="00EE71C2" w:rsidP="00EE71C2">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E71C2" w:rsidRPr="00EF643D" w:rsidRDefault="00EE71C2" w:rsidP="00EE71C2">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EE71C2" w:rsidRPr="00EF643D" w:rsidRDefault="00EE71C2" w:rsidP="00EE71C2">
      <w:r>
        <w:tab/>
      </w:r>
      <w:r>
        <w:tab/>
      </w:r>
      <w:r>
        <w:rPr>
          <w:rStyle w:val="HighlightText"/>
        </w:rPr>
        <w:t>C:\EXOR\</w:t>
      </w:r>
    </w:p>
    <w:p w:rsidR="009E77BE" w:rsidRDefault="009E77BE" w:rsidP="009E77BE">
      <w:pPr>
        <w:pStyle w:val="ListBullet"/>
      </w:pPr>
      <w:r>
        <w:t>W</w:t>
      </w:r>
      <w:r w:rsidRPr="00EF643D">
        <w:t>hen you have supplied this value, you will be prompted to confirm that it is correct and asked whether you wish to continue.</w:t>
      </w:r>
    </w:p>
    <w:p w:rsidR="009E77BE" w:rsidRPr="00EF643D" w:rsidRDefault="009E77BE" w:rsidP="009E77BE">
      <w:pPr>
        <w:pStyle w:val="ListBullet"/>
        <w:numPr>
          <w:ilvl w:val="0"/>
          <w:numId w:val="0"/>
        </w:numPr>
        <w:ind w:left="360"/>
      </w:pPr>
    </w:p>
    <w:p w:rsidR="009E77BE" w:rsidRDefault="009E77BE" w:rsidP="009E77B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9E77BE" w:rsidRPr="00EF643D" w:rsidRDefault="009E77BE" w:rsidP="009E77BE">
      <w:pPr>
        <w:pStyle w:val="ListBullet"/>
        <w:numPr>
          <w:ilvl w:val="0"/>
          <w:numId w:val="0"/>
        </w:numPr>
        <w:ind w:left="360"/>
      </w:pPr>
    </w:p>
    <w:p w:rsidR="009E77BE" w:rsidRPr="00EF643D" w:rsidRDefault="009E77BE" w:rsidP="009E77BE">
      <w:pPr>
        <w:pStyle w:val="ListBullet"/>
      </w:pPr>
      <w:r>
        <w:t>W</w:t>
      </w:r>
      <w:r w:rsidRPr="00EF643D">
        <w:t xml:space="preserve">hen the script has completed, all the </w:t>
      </w:r>
      <w:r>
        <w:t>Enquiry</w:t>
      </w:r>
      <w:r w:rsidRPr="00EF643D">
        <w:t xml:space="preserve"> Manager objects and data will have been upgraded. </w:t>
      </w:r>
    </w:p>
    <w:p w:rsidR="00EF643D" w:rsidRPr="00EF643D" w:rsidRDefault="00EF643D" w:rsidP="00EF643D">
      <w:r w:rsidRPr="00EF643D">
        <w:lastRenderedPageBreak/>
        <w:t> </w:t>
      </w:r>
    </w:p>
    <w:p w:rsidR="00EF643D" w:rsidRPr="00EF643D" w:rsidRDefault="00EF643D" w:rsidP="009E77BE">
      <w:pPr>
        <w:pStyle w:val="Heading3"/>
      </w:pPr>
      <w:bookmarkStart w:id="347" w:name="_Toc377738427"/>
      <w:r w:rsidRPr="00EF643D">
        <w:t>Checking Log File(s)</w:t>
      </w:r>
      <w:bookmarkEnd w:id="347"/>
    </w:p>
    <w:p w:rsidR="009E77BE" w:rsidRPr="00EF643D" w:rsidRDefault="009E77BE" w:rsidP="009E77BE">
      <w:r w:rsidRPr="00EF643D">
        <w:t>The following log files are produced in the working directory.  At the end of the upgrade, they can be viewed to check for any errors that could have occurred during the upgrade process.</w:t>
      </w:r>
    </w:p>
    <w:p w:rsidR="009E77BE" w:rsidRPr="00697742" w:rsidRDefault="009E77BE" w:rsidP="009E77BE">
      <w:pPr>
        <w:rPr>
          <w:rStyle w:val="CodeText"/>
        </w:rPr>
      </w:pPr>
      <w:r>
        <w:rPr>
          <w:rStyle w:val="CodeText"/>
        </w:rPr>
        <w:tab/>
      </w:r>
      <w:proofErr w:type="gramStart"/>
      <w:r>
        <w:rPr>
          <w:rStyle w:val="CodeText"/>
        </w:rPr>
        <w:t>pem</w:t>
      </w:r>
      <w:r w:rsidRPr="00697742">
        <w:rPr>
          <w:rStyle w:val="CodeText"/>
        </w:rPr>
        <w:t>&lt;</w:t>
      </w:r>
      <w:proofErr w:type="gramEnd"/>
      <w:r w:rsidRPr="00697742">
        <w:rPr>
          <w:rStyle w:val="CodeText"/>
        </w:rPr>
        <w:t>xx&gt;_</w:t>
      </w:r>
      <w:r>
        <w:rPr>
          <w:rStyle w:val="CodeText"/>
        </w:rPr>
        <w:t>pem</w:t>
      </w:r>
      <w:r w:rsidRPr="00697742">
        <w:rPr>
          <w:rStyle w:val="CodeText"/>
        </w:rPr>
        <w:t>4</w:t>
      </w:r>
      <w:r>
        <w:rPr>
          <w:rStyle w:val="CodeText"/>
        </w:rPr>
        <w:t>7</w:t>
      </w:r>
      <w:r w:rsidRPr="00697742">
        <w:rPr>
          <w:rStyle w:val="CodeText"/>
        </w:rPr>
        <w:t>00_1_&lt;date&amp;time&gt;.LOG</w:t>
      </w:r>
    </w:p>
    <w:p w:rsidR="009E77BE" w:rsidRPr="00697742" w:rsidRDefault="009E77BE" w:rsidP="009E77BE">
      <w:pPr>
        <w:rPr>
          <w:rStyle w:val="CodeText"/>
        </w:rPr>
      </w:pPr>
      <w:r>
        <w:rPr>
          <w:rStyle w:val="CodeText"/>
        </w:rPr>
        <w:tab/>
      </w:r>
      <w:proofErr w:type="gramStart"/>
      <w:r>
        <w:rPr>
          <w:rStyle w:val="CodeText"/>
        </w:rPr>
        <w:t>pem</w:t>
      </w:r>
      <w:r w:rsidRPr="00697742">
        <w:rPr>
          <w:rStyle w:val="CodeText"/>
        </w:rPr>
        <w:t>&lt;</w:t>
      </w:r>
      <w:proofErr w:type="gramEnd"/>
      <w:r w:rsidRPr="00697742">
        <w:rPr>
          <w:rStyle w:val="CodeText"/>
        </w:rPr>
        <w:t>xx&gt;</w:t>
      </w:r>
      <w:r>
        <w:rPr>
          <w:rStyle w:val="CodeText"/>
        </w:rPr>
        <w:t>_pem</w:t>
      </w:r>
      <w:r w:rsidRPr="00697742">
        <w:rPr>
          <w:rStyle w:val="CodeText"/>
        </w:rPr>
        <w:t>4</w:t>
      </w:r>
      <w:r>
        <w:rPr>
          <w:rStyle w:val="CodeText"/>
        </w:rPr>
        <w:t>7</w:t>
      </w:r>
      <w:r w:rsidRPr="00697742">
        <w:rPr>
          <w:rStyle w:val="CodeText"/>
        </w:rPr>
        <w:t>00_2_&lt;date&amp;time&gt;.LOG</w:t>
      </w:r>
    </w:p>
    <w:p w:rsidR="009E77BE" w:rsidRPr="00EF643D" w:rsidRDefault="009E77BE" w:rsidP="009E77BE">
      <w:r>
        <w:tab/>
      </w:r>
      <w:proofErr w:type="gramStart"/>
      <w:r w:rsidRPr="00EF643D">
        <w:t>where</w:t>
      </w:r>
      <w:proofErr w:type="gramEnd"/>
      <w:r w:rsidRPr="00EF643D">
        <w:t xml:space="preserve"> &lt;xx&gt; refers to the original release number (i.e. 45</w:t>
      </w:r>
      <w:r>
        <w:t>00, 4520, 4600</w:t>
      </w:r>
      <w:r w:rsidRPr="00EF643D">
        <w:t xml:space="preserve"> or 46</w:t>
      </w:r>
      <w:r>
        <w:t>10</w:t>
      </w:r>
      <w:r w:rsidRPr="00EF643D">
        <w:t>)</w:t>
      </w:r>
    </w:p>
    <w:p w:rsidR="009E77BE" w:rsidRDefault="009E77BE" w:rsidP="00EF643D"/>
    <w:p w:rsidR="00EF643D" w:rsidRPr="00EF643D" w:rsidRDefault="00EF643D" w:rsidP="00EF643D">
      <w:r w:rsidRPr="00EF643D">
        <w:t xml:space="preserve">Please raise and attach the logs to a ticket with </w:t>
      </w:r>
      <w:hyperlink r:id="rId56"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9E77BE">
      <w:pPr>
        <w:pStyle w:val="Heading3"/>
      </w:pPr>
      <w:bookmarkStart w:id="348" w:name="_Toc222221899"/>
      <w:bookmarkStart w:id="349" w:name="_Toc254883676"/>
      <w:bookmarkStart w:id="350" w:name="_Toc279737367"/>
      <w:bookmarkStart w:id="351" w:name="_Toc299616317"/>
      <w:bookmarkStart w:id="352" w:name="_Toc320697295"/>
      <w:bookmarkStart w:id="353" w:name="_Toc366492028"/>
      <w:bookmarkStart w:id="354" w:name="_Toc377738428"/>
      <w:r w:rsidRPr="00EF643D">
        <w:t>Mandatory Configuration</w:t>
      </w:r>
      <w:bookmarkEnd w:id="348"/>
      <w:bookmarkEnd w:id="349"/>
      <w:bookmarkEnd w:id="350"/>
      <w:r w:rsidRPr="00EF643D">
        <w:t xml:space="preserve"> (Post Install and Upgrade)</w:t>
      </w:r>
      <w:bookmarkEnd w:id="351"/>
      <w:bookmarkEnd w:id="352"/>
      <w:bookmarkEnd w:id="353"/>
      <w:bookmarkEnd w:id="354"/>
    </w:p>
    <w:p w:rsidR="00EF643D" w:rsidRPr="00EF643D" w:rsidRDefault="00EF643D" w:rsidP="009E77BE">
      <w:pPr>
        <w:pStyle w:val="Heading4"/>
      </w:pPr>
      <w:bookmarkStart w:id="355" w:name="_Toc377738429"/>
      <w:r w:rsidRPr="00EF643D">
        <w:t>exor_version.txt</w:t>
      </w:r>
      <w:bookmarkEnd w:id="355"/>
    </w:p>
    <w:p w:rsidR="00EF643D" w:rsidRPr="00EF643D" w:rsidRDefault="00EF643D" w:rsidP="00EF643D">
      <w:r w:rsidRPr="00EF643D">
        <w:t xml:space="preserve">Before accessing Enquiry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Enquiry Manager is set accordingly;</w:t>
      </w:r>
    </w:p>
    <w:p w:rsidR="00EF643D" w:rsidRPr="00EF643D" w:rsidRDefault="009E77BE" w:rsidP="00EF643D">
      <w:r>
        <w:tab/>
      </w:r>
      <w:r>
        <w:rPr>
          <w:rStyle w:val="HighlightText"/>
        </w:rPr>
        <w:t>PEM=4.7.0.0</w:t>
      </w:r>
    </w:p>
    <w:p w:rsidR="00EF643D" w:rsidRPr="00EF643D" w:rsidRDefault="00EF643D" w:rsidP="009E77BE">
      <w:pPr>
        <w:pStyle w:val="Heading3"/>
      </w:pPr>
      <w:bookmarkStart w:id="356" w:name="_Toc222221900"/>
      <w:bookmarkStart w:id="357" w:name="_Toc254883677"/>
      <w:bookmarkStart w:id="358" w:name="_Toc279737368"/>
      <w:bookmarkStart w:id="359" w:name="_Toc299616318"/>
      <w:bookmarkStart w:id="360" w:name="_Toc320697296"/>
      <w:bookmarkStart w:id="361" w:name="_Toc366492029"/>
      <w:bookmarkStart w:id="362" w:name="_Toc377738430"/>
      <w:r w:rsidRPr="00EF643D">
        <w:t>Additional Configuration</w:t>
      </w:r>
      <w:bookmarkEnd w:id="356"/>
      <w:bookmarkEnd w:id="357"/>
      <w:bookmarkEnd w:id="358"/>
      <w:r w:rsidRPr="00EF643D">
        <w:t xml:space="preserve"> (Post Install and Upgrade)</w:t>
      </w:r>
      <w:bookmarkEnd w:id="359"/>
      <w:bookmarkEnd w:id="360"/>
      <w:bookmarkEnd w:id="361"/>
      <w:bookmarkEnd w:id="362"/>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9E77BE">
      <w:pPr>
        <w:pStyle w:val="Heading3"/>
      </w:pPr>
      <w:bookmarkStart w:id="363" w:name="_Toc254883678"/>
      <w:bookmarkStart w:id="364" w:name="_Toc279737369"/>
      <w:bookmarkStart w:id="365" w:name="_Toc299616319"/>
      <w:bookmarkStart w:id="366" w:name="_Toc320697297"/>
      <w:bookmarkStart w:id="367" w:name="_Toc366492030"/>
      <w:bookmarkStart w:id="368" w:name="_Toc377738431"/>
      <w:r w:rsidRPr="00EF643D">
        <w:t>Product Licencing</w:t>
      </w:r>
      <w:bookmarkEnd w:id="363"/>
      <w:bookmarkEnd w:id="364"/>
      <w:r w:rsidRPr="00EF643D">
        <w:t xml:space="preserve"> (Post Install only)</w:t>
      </w:r>
      <w:bookmarkEnd w:id="365"/>
      <w:bookmarkEnd w:id="366"/>
      <w:bookmarkEnd w:id="367"/>
      <w:bookmarkEnd w:id="368"/>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40" o:title=""/>
          </v:shape>
          <o:OLEObject Type="Embed" ProgID="PBrush" ShapeID="_x0000_i1029" DrawAspect="Content" ObjectID="_1451480223" r:id="rId57"/>
        </w:object>
      </w:r>
      <w:r w:rsidRPr="00EF643D">
        <w:t xml:space="preserve"> </w:t>
      </w:r>
    </w:p>
    <w:p w:rsidR="00EF643D" w:rsidRPr="00EF643D" w:rsidRDefault="00EF643D" w:rsidP="00EF643D">
      <w:r w:rsidRPr="00EF643D">
        <w:lastRenderedPageBreak/>
        <w:t>For further details please refer to the “</w:t>
      </w:r>
      <w:r w:rsidR="005C1381">
        <w:rPr>
          <w:rStyle w:val="HighlightText"/>
        </w:rPr>
        <w:t>Network Manager General System Admin Guide</w:t>
      </w:r>
      <w:r w:rsidRPr="00EF643D">
        <w:t>”</w:t>
      </w:r>
    </w:p>
    <w:p w:rsidR="005C1381" w:rsidRPr="00EF643D" w:rsidRDefault="005C1381" w:rsidP="005C1381">
      <w:pPr>
        <w:pStyle w:val="Heading3"/>
      </w:pPr>
      <w:bookmarkStart w:id="369" w:name="_Toc377738432"/>
      <w:r w:rsidRPr="00EF643D">
        <w:t>Spatial Configuration (Post Install and Upgrade)</w:t>
      </w:r>
      <w:bookmarkEnd w:id="369"/>
    </w:p>
    <w:p w:rsidR="005C1381" w:rsidRPr="00EF643D" w:rsidRDefault="005C1381" w:rsidP="005C1381">
      <w:r w:rsidRPr="00EF643D">
        <w:t>Specific information regarding the registration of spatial layers can be found in the “</w:t>
      </w:r>
      <w:r>
        <w:rPr>
          <w:rStyle w:val="HighlightText"/>
        </w:rPr>
        <w:t>Locator and Web Mapping</w:t>
      </w:r>
      <w:r w:rsidRPr="00EF643D">
        <w:t>” document.</w:t>
      </w:r>
    </w:p>
    <w:p w:rsidR="00EF643D" w:rsidRPr="00EF643D" w:rsidRDefault="00EF643D" w:rsidP="00EF643D"/>
    <w:p w:rsidR="00EF643D" w:rsidRPr="00EF643D" w:rsidRDefault="00EF643D" w:rsidP="00EF643D">
      <w:r w:rsidRPr="00EF643D">
        <w:br w:type="page"/>
      </w:r>
    </w:p>
    <w:p w:rsidR="00EF643D" w:rsidRDefault="00EF643D" w:rsidP="007F57BC">
      <w:pPr>
        <w:pStyle w:val="Heading1"/>
      </w:pPr>
      <w:bookmarkStart w:id="370" w:name="_Toc366492032"/>
      <w:bookmarkStart w:id="371" w:name="_Toc377738433"/>
      <w:r w:rsidRPr="00EF643D">
        <w:lastRenderedPageBreak/>
        <w:t>TMA Manager</w:t>
      </w:r>
      <w:bookmarkEnd w:id="219"/>
      <w:bookmarkEnd w:id="220"/>
      <w:bookmarkEnd w:id="221"/>
      <w:bookmarkEnd w:id="370"/>
      <w:bookmarkEnd w:id="371"/>
    </w:p>
    <w:p w:rsidR="00650EBF" w:rsidRPr="00650EBF" w:rsidRDefault="00650EBF" w:rsidP="00650EBF"/>
    <w:p w:rsidR="00650EBF" w:rsidRPr="00EF643D" w:rsidRDefault="00650EBF" w:rsidP="00650EBF">
      <w:pPr>
        <w:pStyle w:val="Heading2"/>
      </w:pPr>
      <w:bookmarkStart w:id="372" w:name="_Toc377738434"/>
      <w:r w:rsidRPr="00EF643D">
        <w:t>Implementation of the TMA Manager Software files</w:t>
      </w:r>
      <w:bookmarkEnd w:id="372"/>
    </w:p>
    <w:p w:rsidR="00650EBF" w:rsidRPr="00650EBF" w:rsidRDefault="00650EBF" w:rsidP="00650EBF"/>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650EBF" w:rsidRPr="00EF643D" w:rsidRDefault="00EF643D" w:rsidP="00650EBF">
      <w:pPr>
        <w:pStyle w:val="Heading2"/>
      </w:pPr>
      <w:r w:rsidRPr="00EF643D">
        <w:br w:type="page"/>
      </w:r>
      <w:bookmarkStart w:id="373" w:name="_Toc222221862"/>
      <w:bookmarkStart w:id="374" w:name="_Toc254883682"/>
      <w:bookmarkStart w:id="375" w:name="_Toc279737373"/>
      <w:bookmarkStart w:id="376" w:name="_Toc299616323"/>
      <w:bookmarkStart w:id="377" w:name="_Toc320697301"/>
      <w:bookmarkStart w:id="378" w:name="_Toc366492034"/>
      <w:bookmarkStart w:id="379" w:name="_Toc377738435"/>
      <w:r w:rsidR="00650EBF">
        <w:lastRenderedPageBreak/>
        <w:t>TMA M</w:t>
      </w:r>
      <w:r w:rsidR="00650EBF" w:rsidRPr="00EF643D">
        <w:t>anager Server Install/Upgrade</w:t>
      </w:r>
      <w:bookmarkEnd w:id="379"/>
    </w:p>
    <w:bookmarkEnd w:id="373"/>
    <w:bookmarkEnd w:id="374"/>
    <w:bookmarkEnd w:id="375"/>
    <w:bookmarkEnd w:id="376"/>
    <w:bookmarkEnd w:id="377"/>
    <w:bookmarkEnd w:id="378"/>
    <w:p w:rsidR="00EF643D" w:rsidRDefault="00EF643D" w:rsidP="00EF643D">
      <w:r w:rsidRPr="00EF643D">
        <w:t>This chapter provides details of steps involved in installing/upgrading the server components for TMA Manager.</w:t>
      </w:r>
    </w:p>
    <w:p w:rsidR="00265547" w:rsidRPr="00265547" w:rsidRDefault="00265547" w:rsidP="00265547">
      <w:r w:rsidRPr="00265547">
        <w:t xml:space="preserve">Please note that from v4.5.10. </w:t>
      </w:r>
      <w:proofErr w:type="gramStart"/>
      <w:r w:rsidRPr="00265547">
        <w:t>the</w:t>
      </w:r>
      <w:proofErr w:type="gramEnd"/>
      <w:r w:rsidRPr="00265547">
        <w:t xml:space="preserve"> external api no longer require</w:t>
      </w:r>
      <w:r>
        <w:t>s</w:t>
      </w:r>
      <w:r w:rsidRPr="00265547">
        <w:t xml:space="preserve"> a separate installation or upgrade, as the external api is now included within the TMA application.</w:t>
      </w:r>
    </w:p>
    <w:p w:rsidR="00265547" w:rsidRPr="00EF643D" w:rsidRDefault="00265547"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This product will require installing/upgrading </w:t>
      </w:r>
      <w:r w:rsidR="00175E7B" w:rsidRPr="00175E7B">
        <w:t>after</w:t>
      </w:r>
      <w:r w:rsidRPr="00EF643D">
        <w:t xml:space="preserve"> Network Manager and Street Gazetteer Manager.</w:t>
      </w:r>
    </w:p>
    <w:p w:rsidR="00EF643D" w:rsidRPr="00EF643D" w:rsidRDefault="00EF643D" w:rsidP="00EF643D"/>
    <w:p w:rsidR="00650EBF" w:rsidRDefault="00650EBF" w:rsidP="006F6895">
      <w:pPr>
        <w:pStyle w:val="Heading3"/>
      </w:pPr>
      <w:bookmarkStart w:id="380" w:name="_Toc377738436"/>
      <w:r w:rsidRPr="00EF643D">
        <w:t xml:space="preserve">Before you </w:t>
      </w:r>
      <w:proofErr w:type="gramStart"/>
      <w:r w:rsidRPr="00EF643D">
        <w:t>Start</w:t>
      </w:r>
      <w:bookmarkEnd w:id="380"/>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_Ref371063361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6B7C56" w:rsidP="00EF643D">
      <w:r>
        <w:rPr>
          <w:noProof/>
          <w:lang w:val="en-GB" w:eastAsia="en-GB"/>
        </w:rPr>
        <w:pict>
          <v:rect id="Rectangle 31" o:spid="_x0000_s1026" style="position:absolute;margin-left:77.15pt;margin-top:6.6pt;width:333pt;height:107.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style="mso-next-textbox:#Rectangle 31">
              <w:txbxContent>
                <w:p w:rsidR="00977414" w:rsidRDefault="00977414" w:rsidP="00EF643D">
                  <w:pPr>
                    <w:ind w:left="360"/>
                    <w:rPr>
                      <w:b/>
                      <w:bCs/>
                    </w:rPr>
                  </w:pPr>
                </w:p>
                <w:p w:rsidR="00977414" w:rsidRDefault="00977414"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977414" w:rsidRPr="00090594" w:rsidRDefault="00977414" w:rsidP="00EF643D">
                  <w:pPr>
                    <w:ind w:left="360"/>
                    <w:jc w:val="center"/>
                    <w:rPr>
                      <w:b/>
                      <w:bCs/>
                      <w:u w:val="single"/>
                    </w:rPr>
                  </w:pPr>
                </w:p>
                <w:p w:rsidR="00977414" w:rsidRPr="00243D59" w:rsidRDefault="00977414" w:rsidP="00EF643D">
                  <w:r>
                    <w:t xml:space="preserve">Before upgrading TMA Manager shutdown the TMA Web </w:t>
                  </w:r>
                  <w:proofErr w:type="gramStart"/>
                  <w:r>
                    <w:t>Server  and</w:t>
                  </w:r>
                  <w:proofErr w:type="gramEnd"/>
                  <w:r>
                    <w:t xml:space="preserve"> Restart it, after successfully upgrading TMA Manager.</w:t>
                  </w:r>
                </w:p>
                <w:p w:rsidR="00977414" w:rsidRDefault="00977414" w:rsidP="00EF643D">
                  <w:pPr>
                    <w:ind w:left="360"/>
                    <w:rPr>
                      <w:sz w:val="22"/>
                    </w:rPr>
                  </w:pPr>
                </w:p>
                <w:p w:rsidR="00977414" w:rsidRDefault="00977414" w:rsidP="00EF643D">
                  <w:pPr>
                    <w:ind w:left="360"/>
                  </w:pPr>
                </w:p>
              </w:txbxContent>
            </v:textbox>
            <w10:wrap type="square"/>
          </v:rect>
        </w:pic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6F6895">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B2118B" w:rsidRDefault="00B2118B" w:rsidP="00B2118B">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B2118B" w:rsidRPr="006F6895" w:rsidRDefault="00B2118B" w:rsidP="006F6895">
      <w:pPr>
        <w:pStyle w:val="Heading3"/>
      </w:pPr>
      <w:bookmarkStart w:id="381" w:name="_Toc377738437"/>
      <w:r w:rsidRPr="006F6895">
        <w:t>Typical problems that you may encounter</w:t>
      </w:r>
      <w:bookmarkEnd w:id="381"/>
    </w:p>
    <w:p w:rsidR="00EF643D" w:rsidRPr="00EF643D" w:rsidRDefault="00EF643D" w:rsidP="00EF643D">
      <w:r w:rsidRPr="00EF643D">
        <w:t xml:space="preserve">It is possible that, when you are running some of the upgrade scripts, errors may be reported saying that objects already exist in the database or that columns already exist on tables. These errors can generally be ignored. If you are in any doubt, please contact the </w:t>
      </w:r>
      <w:r w:rsidR="00F3583A">
        <w:t>Bentley/</w:t>
      </w:r>
      <w:r w:rsidR="006F6895">
        <w:t>E</w:t>
      </w:r>
      <w:r w:rsidRPr="00EF643D">
        <w:t>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8E58FF" w:rsidRPr="008E58FF" w:rsidRDefault="008E58FF" w:rsidP="008E58FF">
      <w:pPr>
        <w:pStyle w:val="Heading3"/>
        <w:rPr>
          <w:rStyle w:val="InstructionALT"/>
          <w:i w:val="0"/>
          <w:color w:val="auto"/>
        </w:rPr>
      </w:pPr>
      <w:bookmarkStart w:id="382" w:name="_Toc377738438"/>
      <w:r w:rsidRPr="008E58FF">
        <w:rPr>
          <w:rStyle w:val="InstructionALT"/>
          <w:i w:val="0"/>
          <w:color w:val="auto"/>
        </w:rPr>
        <w:t>Import the tma_apex_rpts Workspace (this step is not required for upgrade)</w:t>
      </w:r>
      <w:bookmarkEnd w:id="382"/>
    </w:p>
    <w:p w:rsidR="00EF643D" w:rsidRPr="008E58FF" w:rsidRDefault="00EF643D" w:rsidP="008E58FF">
      <w:pPr>
        <w:pStyle w:val="Heading4"/>
        <w:numPr>
          <w:ilvl w:val="0"/>
          <w:numId w:val="0"/>
        </w:numPr>
        <w:ind w:left="432" w:hanging="432"/>
        <w:rPr>
          <w:rStyle w:val="InstructionALT"/>
        </w:rPr>
      </w:pPr>
      <w:bookmarkStart w:id="383" w:name="_Toc222221865"/>
      <w:bookmarkStart w:id="384" w:name="_Toc377738439"/>
      <w:r w:rsidRPr="008E58FF">
        <w:rPr>
          <w:rStyle w:val="InstructionALT"/>
        </w:rPr>
        <w:t>Check the DAD Configuration</w:t>
      </w:r>
      <w:bookmarkEnd w:id="384"/>
    </w:p>
    <w:p w:rsidR="00EF643D" w:rsidRPr="00EF643D" w:rsidRDefault="00EF643D" w:rsidP="00EF643D">
      <w:r w:rsidRPr="00EF643D">
        <w:t xml:space="preserve">To be able to connect to the database server it is required that a DAD Configuration file (dads.conf) entry is created/configured to create a link between the Application Server and the Highways Owner. </w:t>
      </w:r>
    </w:p>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r w:rsidRPr="00EF643D">
        <w:rPr>
          <w:noProof/>
          <w:lang w:val="en-GB" w:eastAsia="en-GB"/>
        </w:rPr>
        <w:drawing>
          <wp:inline distT="0" distB="0" distL="0" distR="0">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In the Advanced Server Configuration page select ‘dads.conf’ from the drop down list:</w:t>
      </w:r>
    </w:p>
    <w:p w:rsidR="00EF643D" w:rsidRPr="00EF643D" w:rsidRDefault="00EF643D" w:rsidP="00EF643D">
      <w:r w:rsidRPr="00EF643D">
        <w:rPr>
          <w:noProof/>
          <w:lang w:val="en-GB" w:eastAsia="en-GB"/>
        </w:rPr>
        <w:drawing>
          <wp:inline distT="0" distB="0" distL="0" distR="0">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{database_name}, {PlsqlDatabaseConnectString}, {PlsqlDatabaseUsername} and {DatabasePassword}:</w:t>
      </w:r>
    </w:p>
    <w:p w:rsidR="00EF643D" w:rsidRPr="00EF643D" w:rsidRDefault="00EF643D" w:rsidP="00F3583A">
      <w:r w:rsidRPr="00EF643D">
        <w:t xml:space="preserve">&lt;Location </w:t>
      </w:r>
      <w:proofErr w:type="gramStart"/>
      <w:r w:rsidRPr="00EF643D">
        <w:t>/{</w:t>
      </w:r>
      <w:proofErr w:type="gramEnd"/>
      <w:r w:rsidRPr="00EF643D">
        <w:t>database_name}/apex&gt;</w:t>
      </w:r>
    </w:p>
    <w:p w:rsidR="00EF643D" w:rsidRPr="00EF643D" w:rsidRDefault="00EF643D" w:rsidP="00F3583A">
      <w:r w:rsidRPr="00EF643D">
        <w:t xml:space="preserve">    Order deny</w:t>
      </w:r>
      <w:proofErr w:type="gramStart"/>
      <w:r w:rsidRPr="00EF643D">
        <w:t>,allow</w:t>
      </w:r>
      <w:proofErr w:type="gramEnd"/>
    </w:p>
    <w:p w:rsidR="00EF643D" w:rsidRPr="00EF643D" w:rsidRDefault="00EF643D" w:rsidP="00F3583A">
      <w:r w:rsidRPr="00EF643D">
        <w:t xml:space="preserve">    PlsqlDocumentPath docs</w:t>
      </w:r>
    </w:p>
    <w:p w:rsidR="00EF643D" w:rsidRPr="00EF643D" w:rsidRDefault="00EF643D" w:rsidP="00F3583A">
      <w:r w:rsidRPr="00EF643D">
        <w:t xml:space="preserve">    AllowOverride None</w:t>
      </w:r>
    </w:p>
    <w:p w:rsidR="00EF643D" w:rsidRPr="00EF643D" w:rsidRDefault="00EF643D" w:rsidP="00F3583A">
      <w:r w:rsidRPr="00EF643D">
        <w:t xml:space="preserve">    PlsqlDocumentProcedure wwv_flow_file_mgr.process_download</w:t>
      </w:r>
    </w:p>
    <w:p w:rsidR="00EF643D" w:rsidRPr="00EF643D" w:rsidRDefault="00EF643D" w:rsidP="00F3583A">
      <w:r w:rsidRPr="00EF643D">
        <w:t xml:space="preserve">    PlsqlDatabaseConnectString {PlsqlDatabaseConnectString} ServiceNameFormat</w:t>
      </w:r>
    </w:p>
    <w:p w:rsidR="00EF643D" w:rsidRPr="00EF643D" w:rsidRDefault="00EF643D" w:rsidP="00F3583A">
      <w:r w:rsidRPr="00EF643D">
        <w:t xml:space="preserve">    PlsqlNLSLanguage AMERICAN_AMERICA.AL32UTF8</w:t>
      </w:r>
    </w:p>
    <w:p w:rsidR="00EF643D" w:rsidRPr="00EF643D" w:rsidRDefault="00EF643D" w:rsidP="00F3583A">
      <w:r w:rsidRPr="00EF643D">
        <w:t xml:space="preserve">    PlsqlAuthenticationMode Basic</w:t>
      </w:r>
    </w:p>
    <w:p w:rsidR="00EF643D" w:rsidRPr="00EF643D" w:rsidRDefault="00EF643D" w:rsidP="00F3583A">
      <w:r w:rsidRPr="00EF643D">
        <w:t xml:space="preserve">    SetHandler pls_handler</w:t>
      </w:r>
    </w:p>
    <w:p w:rsidR="00EF643D" w:rsidRPr="00EF643D" w:rsidRDefault="00EF643D" w:rsidP="00F3583A">
      <w:r w:rsidRPr="00EF643D">
        <w:t xml:space="preserve">    PlsqlDocumentTablename wwv_flow_file_objects$</w:t>
      </w:r>
    </w:p>
    <w:p w:rsidR="00EF643D" w:rsidRPr="00EF643D" w:rsidRDefault="00EF643D" w:rsidP="00F3583A">
      <w:r w:rsidRPr="00EF643D">
        <w:t xml:space="preserve">    PlsqlDatabaseUsername {PlsqlDatabaseUsername}</w:t>
      </w:r>
    </w:p>
    <w:p w:rsidR="00EF643D" w:rsidRPr="00EF643D" w:rsidRDefault="00EF643D" w:rsidP="00F3583A">
      <w:r w:rsidRPr="00EF643D">
        <w:t xml:space="preserve">    PlsqlDefaultPage apex</w:t>
      </w:r>
    </w:p>
    <w:p w:rsidR="00EF643D" w:rsidRPr="00EF643D" w:rsidRDefault="00EF643D" w:rsidP="00F3583A">
      <w:r w:rsidRPr="00EF643D">
        <w:t xml:space="preserve">    PlsqlDatabasePassword {DatabasePassword}</w:t>
      </w:r>
    </w:p>
    <w:p w:rsidR="00EF643D" w:rsidRPr="00EF643D" w:rsidRDefault="00EF643D" w:rsidP="00F3583A">
      <w:r w:rsidRPr="00EF643D">
        <w:t xml:space="preserve">    PlsqlRequestValidationFunction wwv_flow_epg_include_modules.authorize</w:t>
      </w:r>
    </w:p>
    <w:p w:rsidR="00EF643D" w:rsidRPr="00EF643D" w:rsidRDefault="00EF643D" w:rsidP="00F3583A">
      <w:r w:rsidRPr="00EF643D">
        <w:t xml:space="preserve">    Allow from all</w:t>
      </w:r>
    </w:p>
    <w:p w:rsidR="00EF643D" w:rsidRPr="00EF643D" w:rsidRDefault="00EF643D" w:rsidP="00F3583A">
      <w:r w:rsidRPr="00EF643D">
        <w:t>&lt;/Location&gt;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r w:rsidRPr="00EF643D">
        <w:t xml:space="preserve">For example if the </w:t>
      </w:r>
    </w:p>
    <w:p w:rsidR="00EF643D" w:rsidRPr="00EF643D" w:rsidRDefault="00EF643D" w:rsidP="00F3583A">
      <w:pPr>
        <w:pStyle w:val="ListBullet"/>
      </w:pPr>
      <w:r w:rsidRPr="00EF643D">
        <w:t>database name was DB4</w:t>
      </w:r>
      <w:r w:rsidR="006F6895">
        <w:t>7</w:t>
      </w:r>
      <w:r w:rsidRPr="00EF643D">
        <w:t>00</w:t>
      </w:r>
    </w:p>
    <w:p w:rsidR="00EF643D" w:rsidRPr="00EF643D" w:rsidRDefault="00EF643D" w:rsidP="00F3583A">
      <w:pPr>
        <w:pStyle w:val="ListBullet"/>
      </w:pPr>
      <w:r w:rsidRPr="00EF643D">
        <w:t>connect string was 192.192.192.192:1522/DB4</w:t>
      </w:r>
      <w:r w:rsidR="006F6895">
        <w:t>7</w:t>
      </w:r>
      <w:r w:rsidRPr="00EF643D">
        <w:t>00</w:t>
      </w:r>
    </w:p>
    <w:p w:rsidR="00EF643D" w:rsidRPr="00EF643D" w:rsidRDefault="00EF643D" w:rsidP="00F3583A">
      <w:pPr>
        <w:pStyle w:val="ListBullet"/>
      </w:pPr>
      <w:r w:rsidRPr="00EF643D">
        <w:t>database username (highways owner) was HIGHWAYS</w:t>
      </w:r>
    </w:p>
    <w:p w:rsidR="00EF643D" w:rsidRPr="00EF643D" w:rsidRDefault="00EF643D" w:rsidP="00F3583A">
      <w:pPr>
        <w:pStyle w:val="ListBullet"/>
      </w:pPr>
      <w:r w:rsidRPr="00EF643D">
        <w:t>database password was HIGHWAYS</w:t>
      </w:r>
    </w:p>
    <w:p w:rsidR="00EF643D" w:rsidRPr="00EF643D" w:rsidRDefault="00EF643D" w:rsidP="00EF643D">
      <w:r w:rsidRPr="00EF643D">
        <w:t>The DAD entry would look something like this:</w:t>
      </w:r>
    </w:p>
    <w:p w:rsidR="00EF643D" w:rsidRPr="00EF643D" w:rsidRDefault="00EF643D" w:rsidP="00EF643D">
      <w:r w:rsidRPr="00EF643D">
        <w:t>&lt;Location /DB4</w:t>
      </w:r>
      <w:r w:rsidR="006F6895">
        <w:t>7</w:t>
      </w:r>
      <w:r w:rsidRPr="00EF643D">
        <w:t>00/apex&gt;</w:t>
      </w:r>
    </w:p>
    <w:p w:rsidR="00EF643D" w:rsidRPr="00EF643D" w:rsidRDefault="00EF643D" w:rsidP="00EF643D">
      <w:r w:rsidRPr="00EF643D">
        <w:t xml:space="preserve">    Order deny</w:t>
      </w:r>
      <w:proofErr w:type="gramStart"/>
      <w:r w:rsidRPr="00EF643D">
        <w:t>,allow</w:t>
      </w:r>
      <w:proofErr w:type="gramEnd"/>
    </w:p>
    <w:p w:rsidR="00EF643D" w:rsidRPr="00EF643D" w:rsidRDefault="00EF643D" w:rsidP="00EF643D">
      <w:r w:rsidRPr="00EF643D">
        <w:t xml:space="preserve">    PlsqlDocumentPath docs</w:t>
      </w:r>
    </w:p>
    <w:p w:rsidR="00EF643D" w:rsidRPr="00EF643D" w:rsidRDefault="00EF643D" w:rsidP="00EF643D">
      <w:r w:rsidRPr="00EF643D">
        <w:t xml:space="preserve">    AllowOverride None</w:t>
      </w:r>
    </w:p>
    <w:p w:rsidR="00EF643D" w:rsidRPr="00EF643D" w:rsidRDefault="00EF643D" w:rsidP="00EF643D">
      <w:r w:rsidRPr="00EF643D">
        <w:t xml:space="preserve">    PlsqlDocumentProcedure wwv_flow_file_mgr.process_download</w:t>
      </w:r>
    </w:p>
    <w:p w:rsidR="00EF643D" w:rsidRPr="00EF643D" w:rsidRDefault="00EF643D" w:rsidP="00EF643D">
      <w:r w:rsidRPr="00EF643D">
        <w:t xml:space="preserve">    PlsqlDatabaseConnectString 192.192.192.192:1522/DB4</w:t>
      </w:r>
      <w:r w:rsidR="006F6895">
        <w:t>7</w:t>
      </w:r>
      <w:r w:rsidRPr="00EF643D">
        <w:t>00 ServiceNameFormat</w:t>
      </w:r>
    </w:p>
    <w:p w:rsidR="00EF643D" w:rsidRPr="00EF643D" w:rsidRDefault="00EF643D" w:rsidP="00EF643D">
      <w:r w:rsidRPr="00EF643D">
        <w:t xml:space="preserve">    PlsqlNLSLanguage AMERICAN_AMERICA.AL32UTF8</w:t>
      </w:r>
    </w:p>
    <w:p w:rsidR="00EF643D" w:rsidRPr="00EF643D" w:rsidRDefault="00EF643D" w:rsidP="00EF643D">
      <w:r w:rsidRPr="00EF643D">
        <w:t xml:space="preserve">    PlsqlAuthenticationMode Basic</w:t>
      </w:r>
    </w:p>
    <w:p w:rsidR="00EF643D" w:rsidRPr="00EF643D" w:rsidRDefault="00EF643D" w:rsidP="00EF643D">
      <w:r w:rsidRPr="00EF643D">
        <w:t xml:space="preserve">    SetHandler pls_handler</w:t>
      </w:r>
    </w:p>
    <w:p w:rsidR="00EF643D" w:rsidRPr="00EF643D" w:rsidRDefault="00EF643D" w:rsidP="00EF643D">
      <w:r w:rsidRPr="00EF643D">
        <w:t xml:space="preserve">    PlsqlDocumentTablename wwv_flow_file_objects$</w:t>
      </w:r>
    </w:p>
    <w:p w:rsidR="00EF643D" w:rsidRPr="00EF643D" w:rsidRDefault="00EF643D" w:rsidP="00EF643D">
      <w:r w:rsidRPr="00EF643D">
        <w:t xml:space="preserve">    PlsqlDatabaseUsername HIGHWAYS</w:t>
      </w:r>
    </w:p>
    <w:p w:rsidR="00EF643D" w:rsidRPr="00EF643D" w:rsidRDefault="00EF643D" w:rsidP="00EF643D">
      <w:r w:rsidRPr="00EF643D">
        <w:t xml:space="preserve">    PlsqlDefaultPage apex</w:t>
      </w:r>
    </w:p>
    <w:p w:rsidR="00EF643D" w:rsidRPr="00EF643D" w:rsidRDefault="00EF643D" w:rsidP="00EF643D">
      <w:r w:rsidRPr="00EF643D">
        <w:t xml:space="preserve">    PlsqlDatabasePassword HIGHWAYS</w:t>
      </w:r>
    </w:p>
    <w:p w:rsidR="00EF643D" w:rsidRPr="00EF643D" w:rsidRDefault="00EF643D" w:rsidP="00EF643D">
      <w:r w:rsidRPr="00EF643D">
        <w:t xml:space="preserve">    PlsqlRequestValidationFunction wwv_flow_epg_include_modules.authorize</w:t>
      </w:r>
    </w:p>
    <w:p w:rsidR="00EF643D" w:rsidRPr="00EF643D" w:rsidRDefault="00EF643D" w:rsidP="00EF643D">
      <w:r w:rsidRPr="00EF643D">
        <w:t xml:space="preserve">    Allow from all</w:t>
      </w:r>
    </w:p>
    <w:p w:rsidR="00EF643D" w:rsidRPr="00EF643D" w:rsidRDefault="00EF643D" w:rsidP="00EF643D">
      <w:r w:rsidRPr="00EF643D">
        <w:t>&lt;/Location&gt;</w:t>
      </w:r>
    </w:p>
    <w:p w:rsidR="00F3583A" w:rsidRDefault="00F3583A" w:rsidP="00EF643D"/>
    <w:p w:rsidR="00EF643D" w:rsidRPr="00EF643D" w:rsidRDefault="00EF643D" w:rsidP="00EF643D">
      <w:r w:rsidRPr="00EF643D">
        <w:t>Ensure, also, that the Alias images string is set correctly to the location of the ApEx image files.  The location should be something like this: C:\Oracle\Middleware\instances\FR11g\config\OHS\ohs1\Apex\images</w:t>
      </w:r>
    </w:p>
    <w:p w:rsidR="00EF643D" w:rsidRPr="00EF643D" w:rsidRDefault="00EF643D" w:rsidP="00EF643D">
      <w:r w:rsidRPr="00EF643D">
        <w:lastRenderedPageBreak/>
        <w:t>Using the example location above setting the location of the images requires that the following entries are added to the dads.conf file and apply the changes.</w:t>
      </w:r>
    </w:p>
    <w:p w:rsidR="00EF643D" w:rsidRPr="00EF643D" w:rsidRDefault="00EF643D" w:rsidP="00EF643D">
      <w:r w:rsidRPr="00EF643D">
        <w:t>Alias /i/ "C:\Oracle\Middleware\instances\FR11g\config\OHS\ohs1\Apex\images/"</w:t>
      </w:r>
    </w:p>
    <w:p w:rsidR="00EF643D" w:rsidRPr="00EF643D" w:rsidRDefault="00EF643D" w:rsidP="00EF643D">
      <w:r w:rsidRPr="00EF643D">
        <w:t>AddType text/xml xbl</w:t>
      </w:r>
    </w:p>
    <w:p w:rsidR="00EF643D" w:rsidRPr="00EF643D" w:rsidRDefault="00EF643D" w:rsidP="00EF643D">
      <w:r w:rsidRPr="00EF643D">
        <w:t>AddType text/x-component htc</w:t>
      </w:r>
    </w:p>
    <w:p w:rsidR="00EF643D" w:rsidRPr="00EF643D" w:rsidRDefault="00EF643D" w:rsidP="00EF643D"/>
    <w:p w:rsidR="00EF643D" w:rsidRDefault="00EF643D" w:rsidP="00EF643D">
      <w:r w:rsidRPr="00EF643D">
        <w:rPr>
          <w:noProof/>
          <w:lang w:val="en-GB" w:eastAsia="en-GB"/>
        </w:rPr>
        <w:drawing>
          <wp:inline distT="0" distB="0" distL="0" distR="0">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6F6895" w:rsidRPr="00EF643D" w:rsidRDefault="006F6895" w:rsidP="00EF643D"/>
    <w:p w:rsidR="00EF643D" w:rsidRPr="008E58FF" w:rsidRDefault="00EF643D" w:rsidP="008E58FF">
      <w:pPr>
        <w:pStyle w:val="Heading4"/>
        <w:numPr>
          <w:ilvl w:val="0"/>
          <w:numId w:val="0"/>
        </w:numPr>
        <w:ind w:left="432" w:hanging="432"/>
        <w:rPr>
          <w:rStyle w:val="InstructionALT"/>
        </w:rPr>
      </w:pPr>
      <w:bookmarkStart w:id="385" w:name="_Toc377738440"/>
      <w:r w:rsidRPr="008E58FF">
        <w:rPr>
          <w:rStyle w:val="InstructionALT"/>
        </w:rPr>
        <w:t>Restart the HTTP server</w:t>
      </w:r>
      <w:bookmarkEnd w:id="385"/>
    </w:p>
    <w:p w:rsidR="00EF643D" w:rsidRPr="00EF643D" w:rsidRDefault="00EF643D" w:rsidP="00EF643D">
      <w:r w:rsidRPr="00EF643D">
        <w:t>Once the DAD file has been saved the HTTP server should be restarted to pick up the changes:</w:t>
      </w:r>
    </w:p>
    <w:p w:rsidR="00EF643D" w:rsidRPr="00EF643D" w:rsidRDefault="00EF643D" w:rsidP="00EF643D">
      <w:r w:rsidRPr="00EF643D">
        <w:lastRenderedPageBreak/>
        <w:t xml:space="preserve"> </w:t>
      </w:r>
      <w:r w:rsidRPr="00EF643D">
        <w:rPr>
          <w:noProof/>
          <w:lang w:val="en-GB" w:eastAsia="en-GB"/>
        </w:rPr>
        <w:drawing>
          <wp:inline distT="0" distB="0" distL="0" distR="0">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Default="00EF643D" w:rsidP="00EF643D"/>
    <w:p w:rsidR="00EF643D" w:rsidRPr="008E58FF" w:rsidRDefault="00F3583A" w:rsidP="008E58FF">
      <w:pPr>
        <w:pStyle w:val="Heading4"/>
        <w:numPr>
          <w:ilvl w:val="0"/>
          <w:numId w:val="0"/>
        </w:numPr>
        <w:ind w:left="432" w:hanging="432"/>
        <w:rPr>
          <w:rStyle w:val="InstructionALT"/>
        </w:rPr>
      </w:pPr>
      <w:bookmarkStart w:id="386" w:name="_Toc377738441"/>
      <w:r w:rsidRPr="008E58FF">
        <w:rPr>
          <w:rStyle w:val="InstructionALT"/>
        </w:rPr>
        <w:t>ApEx</w:t>
      </w:r>
      <w:r w:rsidR="00EF643D" w:rsidRPr="008E58FF">
        <w:rPr>
          <w:rStyle w:val="InstructionALT"/>
        </w:rPr>
        <w:t xml:space="preserve"> Admin Account</w:t>
      </w:r>
      <w:bookmarkEnd w:id="386"/>
    </w:p>
    <w:p w:rsidR="00EF643D" w:rsidRPr="00EF643D" w:rsidRDefault="00EF643D" w:rsidP="00EF643D">
      <w:r w:rsidRPr="00EF643D">
        <w:t>You should be able to connect to the ApEx admin account using the DAD entry created above.</w:t>
      </w:r>
    </w:p>
    <w:p w:rsidR="00EF643D" w:rsidRPr="00EF643D" w:rsidRDefault="00EF643D" w:rsidP="00EF643D">
      <w:r w:rsidRPr="00EF643D">
        <w:t xml:space="preserve">ApEx Admin Connection string: </w:t>
      </w:r>
    </w:p>
    <w:p w:rsidR="00EF643D" w:rsidRPr="00EF643D" w:rsidRDefault="00EF643D" w:rsidP="00EF643D">
      <w:r w:rsidRPr="00EF643D">
        <w:t>http://{11g Application Server Name</w:t>
      </w:r>
      <w:proofErr w:type="gramStart"/>
      <w:r w:rsidRPr="00EF643D">
        <w:t>}:</w:t>
      </w:r>
      <w:proofErr w:type="gramEnd"/>
      <w:r w:rsidRPr="00EF643D">
        <w:t xml:space="preserve">{port number}/{location string of the DAD}/apex_admin </w:t>
      </w:r>
    </w:p>
    <w:p w:rsidR="00EF643D" w:rsidRPr="00EF643D" w:rsidRDefault="00EF643D" w:rsidP="00EF643D">
      <w:r w:rsidRPr="00EF643D">
        <w:t>Using the examples above the connection string required to connect to ApEx should be (and hypothetical Application Server name and port being myAppServer</w:t>
      </w:r>
      <w:proofErr w:type="gramStart"/>
      <w:r w:rsidRPr="00EF643D">
        <w:t>:8888</w:t>
      </w:r>
      <w:proofErr w:type="gramEnd"/>
      <w:r w:rsidRPr="00EF643D">
        <w:t>):</w:t>
      </w:r>
    </w:p>
    <w:p w:rsidR="00EF643D" w:rsidRDefault="006B7C56" w:rsidP="00EF643D">
      <w:hyperlink r:id="rId63" w:history="1">
        <w:r w:rsidR="006F6895" w:rsidRPr="00405B08">
          <w:rPr>
            <w:rStyle w:val="Hyperlink"/>
          </w:rPr>
          <w:t>http://myAppServer:8888/DB4700/apex/apex_admin</w:t>
        </w:r>
      </w:hyperlink>
    </w:p>
    <w:p w:rsidR="00EF643D" w:rsidRPr="00EF643D" w:rsidRDefault="00EF643D" w:rsidP="00EF643D">
      <w:r w:rsidRPr="00EF643D">
        <w:t>Log onto the ApEx administration account:</w:t>
      </w:r>
    </w:p>
    <w:p w:rsidR="00EF643D" w:rsidRPr="00EF643D" w:rsidRDefault="00EF643D" w:rsidP="00EF643D">
      <w:r w:rsidRPr="00EF643D">
        <w:rPr>
          <w:noProof/>
          <w:lang w:val="en-GB" w:eastAsia="en-GB"/>
        </w:rPr>
        <w:drawing>
          <wp:inline distT="0" distB="0" distL="0" distR="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 xml:space="preserve">Choose ‘Manage Workspaces’ using the button or tab: </w:t>
      </w:r>
    </w:p>
    <w:p w:rsidR="00EF643D" w:rsidRPr="00EF643D" w:rsidRDefault="00EF643D" w:rsidP="00EF643D">
      <w:r w:rsidRPr="00EF643D">
        <w:rPr>
          <w:noProof/>
          <w:lang w:val="en-GB" w:eastAsia="en-GB"/>
        </w:rPr>
        <w:drawing>
          <wp:inline distT="0" distB="0" distL="0" distR="0">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r w:rsidRPr="00EF643D">
        <w:t>Choose the ‘Import Workspace’ hyperlink:</w:t>
      </w:r>
    </w:p>
    <w:p w:rsidR="00EF643D" w:rsidRPr="00EF643D" w:rsidRDefault="00EF643D" w:rsidP="00EF643D">
      <w:r w:rsidRPr="00EF643D">
        <w:rPr>
          <w:noProof/>
          <w:lang w:val="en-GB" w:eastAsia="en-GB"/>
        </w:rPr>
        <w:drawing>
          <wp:inline distT="0" distB="0" distL="0" distR="0">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F3583A" w:rsidRDefault="00F3583A" w:rsidP="00EF643D"/>
    <w:p w:rsidR="00EF643D" w:rsidRPr="00EF643D" w:rsidRDefault="00EF643D" w:rsidP="00EF643D">
      <w:r w:rsidRPr="00EF643D">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rsidR="00EF643D" w:rsidRPr="00EF643D" w:rsidRDefault="00EF643D" w:rsidP="00EF643D">
      <w:r w:rsidRPr="00EF643D">
        <w:rPr>
          <w:noProof/>
          <w:lang w:val="en-GB" w:eastAsia="en-GB"/>
        </w:rPr>
        <w:drawing>
          <wp:inline distT="0" distB="0" distL="0" distR="0">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6F6895" w:rsidRDefault="006F6895">
      <w:pPr>
        <w:spacing w:before="0" w:after="0"/>
      </w:pPr>
      <w:r>
        <w:br w:type="page"/>
      </w:r>
    </w:p>
    <w:p w:rsidR="00EF643D" w:rsidRPr="00EF643D" w:rsidRDefault="00EF643D" w:rsidP="00EF643D">
      <w:r w:rsidRPr="00EF643D">
        <w:lastRenderedPageBreak/>
        <w:t>Once selected click the ‘Next’ button:</w:t>
      </w:r>
    </w:p>
    <w:p w:rsidR="00EF643D" w:rsidRPr="00EF643D" w:rsidRDefault="00EF643D" w:rsidP="00EF643D">
      <w:r w:rsidRPr="00EF643D">
        <w:rPr>
          <w:noProof/>
          <w:lang w:val="en-GB" w:eastAsia="en-GB"/>
        </w:rPr>
        <w:drawing>
          <wp:inline distT="0" distB="0" distL="0" distR="0">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r w:rsidRPr="00EF643D">
        <w:t>When imported successfully, as highlighted in the screenshot below, click the ‘Install’ button:</w:t>
      </w:r>
    </w:p>
    <w:p w:rsidR="00EF643D" w:rsidRPr="00EF643D" w:rsidRDefault="00EF643D" w:rsidP="00EF643D">
      <w:r w:rsidRPr="00EF643D">
        <w:rPr>
          <w:noProof/>
          <w:lang w:val="en-GB" w:eastAsia="en-GB"/>
        </w:rPr>
        <w:drawing>
          <wp:inline distT="0" distB="0" distL="0" distR="0">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r w:rsidRPr="00EF643D">
        <w:t>Choose to ‘Re-use existing schema?</w:t>
      </w:r>
      <w:proofErr w:type="gramStart"/>
      <w:r w:rsidRPr="00EF643D">
        <w:t>’,</w:t>
      </w:r>
      <w:proofErr w:type="gramEnd"/>
      <w:r w:rsidRPr="00EF643D">
        <w:t xml:space="preserve"> as highlighted by option 1 in the screenshot and then enter or select the highways schema name from the LoV as highlighted by option 2 in the screenshot.</w:t>
      </w:r>
    </w:p>
    <w:p w:rsidR="00EF643D" w:rsidRPr="00EF643D" w:rsidRDefault="00EF643D" w:rsidP="00EF643D">
      <w:r w:rsidRPr="00EF643D">
        <w:t>Click the ‘Next’ button when the above is completed:</w:t>
      </w:r>
    </w:p>
    <w:p w:rsidR="00EF643D" w:rsidRPr="00EF643D" w:rsidRDefault="00EF643D" w:rsidP="00EF643D">
      <w:r w:rsidRPr="00EF643D">
        <w:rPr>
          <w:noProof/>
          <w:lang w:val="en-GB" w:eastAsia="en-GB"/>
        </w:rPr>
        <w:drawing>
          <wp:inline distT="0" distB="0" distL="0" distR="0">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6F6895" w:rsidRDefault="006F6895" w:rsidP="00EF643D"/>
    <w:p w:rsidR="006F6895" w:rsidRDefault="006F6895" w:rsidP="00EF643D"/>
    <w:p w:rsidR="00EF643D" w:rsidRPr="00EF643D" w:rsidRDefault="00EF643D" w:rsidP="00EF643D">
      <w:r w:rsidRPr="00EF643D">
        <w:lastRenderedPageBreak/>
        <w:t>Check the ‘Check to proceed …’ check box and click the ‘Next’ button to proceed:</w:t>
      </w:r>
    </w:p>
    <w:p w:rsidR="00EF643D" w:rsidRPr="00EF643D" w:rsidRDefault="00EF643D" w:rsidP="00EF643D">
      <w:r w:rsidRPr="00EF643D">
        <w:rPr>
          <w:noProof/>
          <w:lang w:val="en-GB" w:eastAsia="en-GB"/>
        </w:rPr>
        <w:drawing>
          <wp:inline distT="0" distB="0" distL="0" distR="0">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r w:rsidRPr="00EF643D">
        <w:t>Click the ‘Install Workspace’ button:</w:t>
      </w:r>
    </w:p>
    <w:p w:rsidR="00EF643D" w:rsidRPr="00EF643D" w:rsidRDefault="00EF643D" w:rsidP="00EF643D">
      <w:r w:rsidRPr="00EF643D">
        <w:rPr>
          <w:noProof/>
          <w:lang w:val="en-GB" w:eastAsia="en-GB"/>
        </w:rPr>
        <w:drawing>
          <wp:inline distT="0" distB="0" distL="0" distR="0">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r w:rsidRPr="00EF643D">
        <w:t>The tma_apex_rpts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r w:rsidRPr="00EF643D">
        <w:rPr>
          <w:noProof/>
          <w:lang w:val="en-GB" w:eastAsia="en-GB"/>
        </w:rPr>
        <w:drawing>
          <wp:inline distT="0" distB="0" distL="0" distR="0">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Select the ‘Manage Developers and Users’ hyperlink:</w:t>
      </w:r>
    </w:p>
    <w:p w:rsidR="00EF643D" w:rsidRPr="00EF643D" w:rsidRDefault="00EF643D" w:rsidP="00EF643D">
      <w:r w:rsidRPr="00EF643D">
        <w:rPr>
          <w:noProof/>
          <w:lang w:val="en-GB" w:eastAsia="en-GB"/>
        </w:rPr>
        <w:drawing>
          <wp:inline distT="0" distB="0" distL="0" distR="0">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r w:rsidRPr="00EF643D">
        <w:t>Select the ‘Admin’ user account hyperlink (for TMA_APEX_RPTS workspace):</w:t>
      </w:r>
    </w:p>
    <w:p w:rsidR="00EF643D" w:rsidRPr="00EF643D" w:rsidRDefault="00EF643D" w:rsidP="00EF643D">
      <w:r w:rsidRPr="00EF643D">
        <w:rPr>
          <w:noProof/>
          <w:lang w:val="en-GB" w:eastAsia="en-GB"/>
        </w:rPr>
        <w:drawing>
          <wp:inline distT="0" distB="0" distL="0" distR="0">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r w:rsidRPr="00EF643D">
        <w:t>Enter the ‘Default Schema’ as the highways schema, as highlighted in option 2 of the screenshot.</w:t>
      </w:r>
    </w:p>
    <w:p w:rsidR="00EF643D" w:rsidRPr="00EF643D" w:rsidRDefault="00EF643D" w:rsidP="00EF643D">
      <w:r w:rsidRPr="00EF643D">
        <w:t>When the above is completed press the ‘Apply Changes’ button:</w:t>
      </w:r>
    </w:p>
    <w:p w:rsidR="00EF643D" w:rsidRPr="00EF643D" w:rsidRDefault="00EF643D" w:rsidP="00EF643D">
      <w:r w:rsidRPr="00EF643D">
        <w:rPr>
          <w:noProof/>
          <w:lang w:val="en-GB" w:eastAsia="en-GB"/>
        </w:rPr>
        <w:drawing>
          <wp:inline distT="0" distB="0" distL="0" distR="0">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6F6895" w:rsidRDefault="006F6895" w:rsidP="00EF643D"/>
    <w:p w:rsidR="00EF643D" w:rsidRPr="00EF643D" w:rsidRDefault="00EF643D" w:rsidP="00EF643D">
      <w:r w:rsidRPr="00EF643D">
        <w:lastRenderedPageBreak/>
        <w:t>Select the ‘TMA_APEX_RPTS’ user account hyperlink:</w:t>
      </w:r>
    </w:p>
    <w:p w:rsidR="00EF643D" w:rsidRPr="00EF643D" w:rsidRDefault="00EF643D" w:rsidP="00EF643D">
      <w:r w:rsidRPr="00EF643D">
        <w:rPr>
          <w:noProof/>
          <w:lang w:val="en-GB" w:eastAsia="en-GB"/>
        </w:rPr>
        <w:drawing>
          <wp:inline distT="0" distB="0" distL="0" distR="0">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r w:rsidRPr="00EF643D">
        <w:t>Set the ‘Email Address’ to the email address of the ApEx administrator, as highlighted in option 1 of the screenshot.</w:t>
      </w:r>
    </w:p>
    <w:p w:rsidR="00EF643D" w:rsidRPr="00EF643D" w:rsidRDefault="00EF643D" w:rsidP="00EF643D">
      <w:r w:rsidRPr="00EF643D">
        <w:t>Enter the ‘Default Schema’ as the highways schema, as highlighted in option 2 of the screenshot.</w:t>
      </w:r>
    </w:p>
    <w:p w:rsidR="00EF643D" w:rsidRPr="00EF643D" w:rsidRDefault="00EF643D" w:rsidP="00EF643D">
      <w:r w:rsidRPr="00EF643D">
        <w:t>When the above is completed press the ‘Apply Changes’ button:</w:t>
      </w:r>
    </w:p>
    <w:p w:rsidR="00EF643D" w:rsidRPr="00EF643D" w:rsidRDefault="00EF643D" w:rsidP="00EF643D">
      <w:r w:rsidRPr="00EF643D">
        <w:rPr>
          <w:noProof/>
          <w:lang w:val="en-GB" w:eastAsia="en-GB"/>
        </w:rPr>
        <w:drawing>
          <wp:inline distT="0" distB="0" distL="0" distR="0">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r w:rsidRPr="00EF643D">
        <w:t>Logout of the ApEx administrator’s account and proceed with the Install of TMA Manager:</w:t>
      </w:r>
    </w:p>
    <w:p w:rsidR="00EF643D" w:rsidRPr="00EF643D" w:rsidRDefault="00EF643D" w:rsidP="00EF643D">
      <w:r w:rsidRPr="00EF643D">
        <w:rPr>
          <w:noProof/>
          <w:lang w:val="en-GB" w:eastAsia="en-GB"/>
        </w:rPr>
        <w:drawing>
          <wp:inline distT="0" distB="0" distL="0" distR="0">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A82594" w:rsidRPr="00EF643D" w:rsidRDefault="00A82594" w:rsidP="00A82594">
      <w:pPr>
        <w:pStyle w:val="Heading3"/>
      </w:pPr>
      <w:bookmarkStart w:id="387" w:name="_Toc377738442"/>
      <w:r w:rsidRPr="00EF643D">
        <w:lastRenderedPageBreak/>
        <w:t xml:space="preserve">Install of </w:t>
      </w:r>
      <w:r w:rsidR="00787D75">
        <w:t>TMA</w:t>
      </w:r>
      <w:r w:rsidRPr="00EF643D">
        <w:t xml:space="preserve"> Manager</w:t>
      </w:r>
      <w:bookmarkEnd w:id="387"/>
    </w:p>
    <w:p w:rsidR="00EF643D" w:rsidRPr="00EF643D" w:rsidRDefault="00EF643D" w:rsidP="00EF643D">
      <w:r w:rsidRPr="00EF643D">
        <w:t xml:space="preserve">To create the base data and objects for TMA Manager </w:t>
      </w:r>
      <w:proofErr w:type="gramStart"/>
      <w:r w:rsidRPr="00EF643D">
        <w:t>modules</w:t>
      </w:r>
      <w:proofErr w:type="gramEnd"/>
      <w:r w:rsidRPr="00EF643D">
        <w:t xml:space="preserve">; </w:t>
      </w:r>
    </w:p>
    <w:p w:rsidR="00EF643D" w:rsidRPr="00EF643D" w:rsidRDefault="00EF643D" w:rsidP="00EF643D">
      <w:r w:rsidRPr="00EF643D">
        <w:t xml:space="preserve">Change directory to </w:t>
      </w:r>
      <w:r w:rsidRPr="00E06E14">
        <w:rPr>
          <w:rStyle w:val="HighlightText"/>
        </w:rPr>
        <w:t>&lt;exor_base&gt;</w:t>
      </w:r>
      <w:r w:rsidRPr="00EF643D">
        <w:t>\tma\install</w:t>
      </w:r>
    </w:p>
    <w:p w:rsidR="00EF643D" w:rsidRPr="00EF643D" w:rsidRDefault="00EF643D" w:rsidP="00EF643D">
      <w:r w:rsidRPr="00EF643D">
        <w:t>Login to SQL*PLUS as the highways owner on the client PC and run the following command:</w:t>
      </w:r>
    </w:p>
    <w:p w:rsidR="00A21B3E" w:rsidRPr="00F942A6" w:rsidRDefault="00EF643D" w:rsidP="00A21B3E">
      <w:pPr>
        <w:rPr>
          <w:rStyle w:val="CodeText"/>
        </w:rPr>
      </w:pPr>
      <w:r w:rsidRPr="00EF643D">
        <w:t> </w:t>
      </w:r>
      <w:r w:rsidRPr="00EF643D">
        <w:tab/>
      </w:r>
      <w:proofErr w:type="gramStart"/>
      <w:r w:rsidR="00A21B3E" w:rsidRPr="00F942A6">
        <w:rPr>
          <w:rStyle w:val="CodeText"/>
        </w:rPr>
        <w:t>start</w:t>
      </w:r>
      <w:proofErr w:type="gramEnd"/>
      <w:r w:rsidR="00A21B3E" w:rsidRPr="00F942A6">
        <w:rPr>
          <w:rStyle w:val="CodeText"/>
        </w:rPr>
        <w:t xml:space="preserve"> </w:t>
      </w:r>
      <w:r w:rsidR="00A21B3E">
        <w:rPr>
          <w:rStyle w:val="CodeText"/>
        </w:rPr>
        <w:t>tma</w:t>
      </w:r>
      <w:r w:rsidR="00A21B3E" w:rsidRPr="00F942A6">
        <w:rPr>
          <w:rStyle w:val="CodeText"/>
        </w:rPr>
        <w:t>_inst.sql</w:t>
      </w:r>
    </w:p>
    <w:p w:rsidR="00A21B3E" w:rsidRDefault="00A21B3E"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 xml:space="preserve">For example, if you installed your highways software in a directory called EXOR on your C drive, you would enter the following when </w:t>
      </w:r>
      <w:r w:rsidR="00787D75">
        <w:t>prompted</w:t>
      </w:r>
      <w:r w:rsidRPr="00EF643D">
        <w:t>.</w:t>
      </w:r>
      <w:r w:rsidR="00787D75">
        <w:t xml:space="preserve"> </w:t>
      </w:r>
    </w:p>
    <w:p w:rsidR="00EF643D" w:rsidRPr="00EF643D" w:rsidRDefault="00EF643D" w:rsidP="00EF643D">
      <w:r w:rsidRPr="00EF643D">
        <w:t> C:\EXOR\</w:t>
      </w:r>
      <w:r w:rsidRPr="00EF643D">
        <w:tab/>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TMA Manager objects and data will have been installed. </w:t>
      </w:r>
    </w:p>
    <w:p w:rsidR="00A21B3E" w:rsidRPr="00787D75" w:rsidRDefault="00A21B3E" w:rsidP="00787D75">
      <w:pPr>
        <w:pStyle w:val="Heading4"/>
      </w:pPr>
      <w:bookmarkStart w:id="388" w:name="_Toc377738443"/>
      <w:r w:rsidRPr="00787D75">
        <w:t>Checking Log File(s)</w:t>
      </w:r>
      <w:bookmarkEnd w:id="388"/>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A21B3E" w:rsidRPr="0037079D" w:rsidRDefault="00A21B3E" w:rsidP="00A21B3E">
      <w:pPr>
        <w:rPr>
          <w:rStyle w:val="CodeText"/>
        </w:rPr>
      </w:pPr>
      <w:r>
        <w:rPr>
          <w:rStyle w:val="CodeText"/>
        </w:rPr>
        <w:t>tma</w:t>
      </w:r>
      <w:r w:rsidRPr="0037079D">
        <w:rPr>
          <w:rStyle w:val="CodeText"/>
        </w:rPr>
        <w:t>_install_1_&lt;date&amp;time&gt;.LOG</w:t>
      </w:r>
    </w:p>
    <w:p w:rsidR="00A21B3E" w:rsidRPr="0037079D" w:rsidRDefault="00A21B3E" w:rsidP="00A21B3E">
      <w:pPr>
        <w:rPr>
          <w:rStyle w:val="CodeText"/>
        </w:rPr>
      </w:pPr>
      <w:r>
        <w:rPr>
          <w:rStyle w:val="CodeText"/>
        </w:rPr>
        <w:t>tma</w:t>
      </w:r>
      <w:r w:rsidRPr="0037079D">
        <w:rPr>
          <w:rStyle w:val="CodeText"/>
        </w:rPr>
        <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80"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A21B3E" w:rsidRPr="00EF643D" w:rsidRDefault="00A21B3E" w:rsidP="00A21B3E">
      <w:pPr>
        <w:pStyle w:val="Heading3"/>
      </w:pPr>
      <w:bookmarkStart w:id="389" w:name="_Toc377738444"/>
      <w:bookmarkEnd w:id="383"/>
      <w:r w:rsidRPr="00EF643D">
        <w:t xml:space="preserve">Upgrade of </w:t>
      </w:r>
      <w:r>
        <w:t>TMA</w:t>
      </w:r>
      <w:r w:rsidRPr="00EF643D">
        <w:t xml:space="preserve"> Manager</w:t>
      </w:r>
      <w:bookmarkEnd w:id="389"/>
    </w:p>
    <w:p w:rsidR="00EF643D" w:rsidRPr="00EF643D" w:rsidRDefault="00EF643D" w:rsidP="00EF643D">
      <w:r w:rsidRPr="00EF643D">
        <w:t>This section describes the steps necessary to upgrade TMA Manager to 4.7.0</w:t>
      </w:r>
      <w:r w:rsidR="008504D6">
        <w:t>.</w:t>
      </w:r>
    </w:p>
    <w:p w:rsidR="00EF643D" w:rsidRPr="00EF643D" w:rsidRDefault="00EF643D" w:rsidP="00EF643D">
      <w:r w:rsidRPr="00EF643D">
        <w:t>To upgrade the base data and objects for the TMA Manager modules;</w:t>
      </w:r>
    </w:p>
    <w:p w:rsidR="00EF643D" w:rsidRPr="00EF643D" w:rsidRDefault="00EF643D" w:rsidP="00A21B3E">
      <w:pPr>
        <w:pStyle w:val="ListBullet"/>
      </w:pPr>
      <w:r w:rsidRPr="00EF643D">
        <w:t xml:space="preserve">Change directory to </w:t>
      </w:r>
      <w:r w:rsidRPr="00E06E14">
        <w:rPr>
          <w:rStyle w:val="HighlightText"/>
        </w:rPr>
        <w:t>&lt;exor_base&gt;</w:t>
      </w:r>
      <w:r w:rsidRPr="00EF643D">
        <w:t>\tma\install</w:t>
      </w:r>
    </w:p>
    <w:p w:rsidR="00EF643D" w:rsidRPr="00EF643D" w:rsidRDefault="00EF643D" w:rsidP="00A21B3E">
      <w:pPr>
        <w:pStyle w:val="ListBullet"/>
      </w:pPr>
      <w:r w:rsidRPr="00EF643D">
        <w:t xml:space="preserve">Login to SQL*PLUS as the highways owner on the client PC </w:t>
      </w:r>
    </w:p>
    <w:p w:rsidR="00EF643D" w:rsidRPr="00EF643D" w:rsidRDefault="00EF643D" w:rsidP="00EF643D">
      <w:pPr>
        <w:pStyle w:val="ListBullet"/>
      </w:pPr>
      <w:r w:rsidRPr="00EF643D">
        <w:t>Run the following command</w:t>
      </w:r>
      <w:r w:rsidRPr="00EF643D">
        <w:tab/>
        <w:t>start tma45</w:t>
      </w:r>
      <w:r w:rsidR="00A21B3E">
        <w:t>1</w:t>
      </w:r>
      <w:r w:rsidRPr="00EF643D">
        <w:t>0_tma4</w:t>
      </w:r>
      <w:r w:rsidR="00A21B3E">
        <w:t>7</w:t>
      </w:r>
      <w:r w:rsidRPr="00EF643D">
        <w:t>00</w:t>
      </w:r>
      <w:r w:rsidR="00A21B3E">
        <w:t>_upg</w:t>
      </w:r>
      <w:r w:rsidRPr="00EF643D">
        <w:t>.sql </w:t>
      </w:r>
    </w:p>
    <w:p w:rsidR="00EF643D" w:rsidRPr="00EF643D" w:rsidRDefault="00EF643D" w:rsidP="00787D7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787D75">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F05A61">
      <w:pPr>
        <w:pStyle w:val="ListBullet"/>
      </w:pPr>
      <w:r w:rsidRPr="00EF643D">
        <w:lastRenderedPageBreak/>
        <w:t>When you have supplied this value, you will be prompted to confirm that it is correct and asked whether you wish to continue.</w:t>
      </w:r>
    </w:p>
    <w:p w:rsidR="00EF643D" w:rsidRPr="00EF643D" w:rsidRDefault="00EF643D" w:rsidP="00F05A6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F05A61">
      <w:pPr>
        <w:pStyle w:val="ListBullet"/>
      </w:pPr>
      <w:r w:rsidRPr="00EF643D">
        <w:t xml:space="preserve">When the script has completed, all the TMA Manager objects and data will have been upgraded. </w:t>
      </w:r>
    </w:p>
    <w:p w:rsidR="00EF643D" w:rsidRPr="00EF643D" w:rsidRDefault="00EF643D" w:rsidP="00EF643D"/>
    <w:p w:rsidR="00EF643D" w:rsidRPr="00EF643D" w:rsidRDefault="00EF643D" w:rsidP="00F05A61">
      <w:pPr>
        <w:pStyle w:val="Heading4"/>
      </w:pPr>
      <w:bookmarkStart w:id="390" w:name="_Toc377738445"/>
      <w:r w:rsidRPr="00EF643D">
        <w:t>Checking Log File(s)</w:t>
      </w:r>
      <w:bookmarkEnd w:id="390"/>
    </w:p>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tma45</w:t>
      </w:r>
      <w:r w:rsidR="00F05A61">
        <w:t>1</w:t>
      </w:r>
      <w:r w:rsidRPr="00EF643D">
        <w:t>0_tma4</w:t>
      </w:r>
      <w:r w:rsidR="00F05A61">
        <w:t>7</w:t>
      </w:r>
      <w:r w:rsidRPr="00EF643D">
        <w:t>00_1_&lt;date&amp;time&gt;.LOG</w:t>
      </w:r>
    </w:p>
    <w:p w:rsidR="00EF643D" w:rsidRPr="00EF643D" w:rsidRDefault="00EF643D" w:rsidP="00EF643D">
      <w:r w:rsidRPr="00EF643D">
        <w:t>tma45</w:t>
      </w:r>
      <w:r w:rsidR="00F05A61">
        <w:t>1</w:t>
      </w:r>
      <w:r w:rsidRPr="00EF643D">
        <w:t>0_tma4</w:t>
      </w:r>
      <w:r w:rsidR="00F05A61">
        <w:t>7</w:t>
      </w:r>
      <w:r w:rsidRPr="00EF643D">
        <w:t>00_2_&lt;date&amp;time&gt;.LOG</w:t>
      </w:r>
    </w:p>
    <w:p w:rsidR="00EF643D" w:rsidRPr="00EF643D" w:rsidRDefault="00EF643D" w:rsidP="00EF643D">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Default="00EF643D" w:rsidP="00D575E6">
      <w:pPr>
        <w:pStyle w:val="Heading3"/>
      </w:pPr>
      <w:bookmarkStart w:id="391" w:name="_Toc222221866"/>
      <w:bookmarkStart w:id="392" w:name="_Toc254883688"/>
      <w:bookmarkStart w:id="393" w:name="_Toc279737378"/>
      <w:bookmarkStart w:id="394" w:name="_Toc299616329"/>
      <w:bookmarkStart w:id="395" w:name="_Toc320697307"/>
      <w:bookmarkStart w:id="396" w:name="_Toc366492040"/>
      <w:bookmarkStart w:id="397" w:name="_Toc377738446"/>
      <w:r w:rsidRPr="00EF643D">
        <w:t>Mandatory Configuration</w:t>
      </w:r>
      <w:bookmarkEnd w:id="391"/>
      <w:bookmarkEnd w:id="392"/>
      <w:bookmarkEnd w:id="393"/>
      <w:r w:rsidRPr="00EF643D">
        <w:t xml:space="preserve"> (Post Install and Upgrade)</w:t>
      </w:r>
      <w:bookmarkEnd w:id="394"/>
      <w:bookmarkEnd w:id="395"/>
      <w:bookmarkEnd w:id="396"/>
      <w:bookmarkEnd w:id="397"/>
    </w:p>
    <w:p w:rsidR="00EF643D" w:rsidRPr="00C14962" w:rsidRDefault="00EF643D" w:rsidP="00C14962">
      <w:pPr>
        <w:pStyle w:val="Heading4"/>
        <w:numPr>
          <w:ilvl w:val="0"/>
          <w:numId w:val="0"/>
        </w:numPr>
        <w:rPr>
          <w:rStyle w:val="InstructionALT"/>
        </w:rPr>
      </w:pPr>
      <w:bookmarkStart w:id="398" w:name="_Toc377738447"/>
      <w:r w:rsidRPr="00C14962">
        <w:rPr>
          <w:rStyle w:val="InstructionALT"/>
        </w:rPr>
        <w:t>exor_version.txt</w:t>
      </w:r>
      <w:bookmarkEnd w:id="398"/>
    </w:p>
    <w:p w:rsidR="00EF643D" w:rsidRPr="00EF643D" w:rsidRDefault="00EF643D" w:rsidP="00EF643D">
      <w:r w:rsidRPr="00EF643D">
        <w:t xml:space="preserve">Before accessing TMA Manager you must check the file exor_version.txt.  </w:t>
      </w:r>
    </w:p>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r w:rsidRPr="00EF643D">
        <w:t>Ensure that the entry for TMA Manager is set accordingly;</w:t>
      </w:r>
    </w:p>
    <w:p w:rsidR="00EF643D" w:rsidRPr="00EF643D" w:rsidRDefault="00EF643D" w:rsidP="00EF643D">
      <w:r w:rsidRPr="00EF643D">
        <w:t>TMA=4.7.0.</w:t>
      </w:r>
      <w:r w:rsidR="00D679C3">
        <w:t xml:space="preserve">1 </w:t>
      </w:r>
    </w:p>
    <w:p w:rsidR="00EF643D" w:rsidRPr="00EF643D" w:rsidRDefault="00EF643D" w:rsidP="00EF643D"/>
    <w:p w:rsidR="00EF643D" w:rsidRPr="00EF643D" w:rsidRDefault="00EF643D" w:rsidP="00D575E6">
      <w:pPr>
        <w:pStyle w:val="Heading3"/>
      </w:pPr>
      <w:bookmarkStart w:id="399" w:name="_Toc254883689"/>
      <w:bookmarkStart w:id="400" w:name="_Toc279737379"/>
      <w:bookmarkStart w:id="401" w:name="_Toc299616330"/>
      <w:bookmarkStart w:id="402" w:name="_Toc320697308"/>
      <w:bookmarkStart w:id="403" w:name="_Toc366492041"/>
      <w:bookmarkStart w:id="404" w:name="_Toc377738448"/>
      <w:r w:rsidRPr="00EF643D">
        <w:t>Product Licencing</w:t>
      </w:r>
      <w:bookmarkEnd w:id="399"/>
      <w:bookmarkEnd w:id="400"/>
      <w:r w:rsidRPr="00EF643D">
        <w:t xml:space="preserve"> (Post Install only)</w:t>
      </w:r>
      <w:bookmarkEnd w:id="401"/>
      <w:bookmarkEnd w:id="402"/>
      <w:bookmarkEnd w:id="403"/>
      <w:bookmarkEnd w:id="404"/>
    </w:p>
    <w:p w:rsidR="00EF643D" w:rsidRPr="00EF643D" w:rsidRDefault="00EF643D" w:rsidP="00EF643D">
      <w:r w:rsidRPr="00EF643D">
        <w:t xml:space="preserve">Following first time installation you must licence the product for use.  </w:t>
      </w:r>
    </w:p>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r w:rsidRPr="00EF643D">
        <w:object w:dxaOrig="8986" w:dyaOrig="1980">
          <v:shape id="_x0000_i1030" type="#_x0000_t75" style="width:415.5pt;height:91.5pt" o:ole="">
            <v:imagedata r:id="rId40" o:title=""/>
          </v:shape>
          <o:OLEObject Type="Embed" ProgID="PBrush" ShapeID="_x0000_i1030" DrawAspect="Content" ObjectID="_1451480224" r:id="rId82"/>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D575E6">
      <w:pPr>
        <w:pStyle w:val="Heading3"/>
      </w:pPr>
      <w:bookmarkStart w:id="405" w:name="_Toc254883690"/>
      <w:bookmarkStart w:id="406" w:name="_Toc279737380"/>
      <w:bookmarkStart w:id="407" w:name="_Toc299616331"/>
      <w:bookmarkStart w:id="408" w:name="_Toc320697309"/>
      <w:bookmarkStart w:id="409" w:name="_Toc366492042"/>
      <w:bookmarkStart w:id="410" w:name="_Toc377738449"/>
      <w:r w:rsidRPr="00EF643D">
        <w:lastRenderedPageBreak/>
        <w:t>Web Service Install</w:t>
      </w:r>
      <w:bookmarkEnd w:id="405"/>
      <w:r w:rsidRPr="00EF643D">
        <w:t>/Upgrade</w:t>
      </w:r>
      <w:bookmarkEnd w:id="406"/>
      <w:r w:rsidRPr="00EF643D">
        <w:t xml:space="preserve"> (Post Install and Upgrade)</w:t>
      </w:r>
      <w:bookmarkEnd w:id="407"/>
      <w:bookmarkEnd w:id="408"/>
      <w:bookmarkEnd w:id="409"/>
      <w:bookmarkEnd w:id="410"/>
    </w:p>
    <w:p w:rsidR="00EF643D" w:rsidRPr="00EF643D" w:rsidRDefault="00EF643D" w:rsidP="00EF643D">
      <w:r w:rsidRPr="00EF643D">
        <w:t xml:space="preserve">After a successful install/upgrade of TMA Manager to version 4.7.0 the TMA Web Service will require installation/upgrade. </w:t>
      </w:r>
    </w:p>
    <w:p w:rsidR="00EF643D" w:rsidRPr="00EF643D" w:rsidRDefault="00EF643D" w:rsidP="00EF643D">
      <w:r w:rsidRPr="00EF643D">
        <w:t>Specific information regarding the installation or upgrade of the TMA Web Service can be found in the “4</w:t>
      </w:r>
      <w:r w:rsidR="00971752">
        <w:t>.</w:t>
      </w:r>
      <w:r w:rsidR="00D575E6">
        <w:t>7</w:t>
      </w:r>
      <w:r w:rsidR="00971752">
        <w:t>.</w:t>
      </w:r>
      <w:r w:rsidRPr="00EF643D">
        <w:t>0_TMA_EToN_Web_Service_Deployment_Guide.pdf” contained in the TMAWebService_</w:t>
      </w:r>
      <w:r w:rsidR="008504D6">
        <w:t>04070001en</w:t>
      </w:r>
      <w:r w:rsidRPr="00EF643D">
        <w:t xml:space="preserve">.zip located in the </w:t>
      </w:r>
      <w:r w:rsidRPr="00E06E14">
        <w:rPr>
          <w:rStyle w:val="HighlightText"/>
        </w:rPr>
        <w:t>&lt;exor_base&gt;</w:t>
      </w:r>
      <w:r w:rsidRPr="00EF643D">
        <w:t>\EToNWebService\doc\ directory.</w:t>
      </w:r>
    </w:p>
    <w:p w:rsidR="00EF643D" w:rsidRPr="00EF643D" w:rsidRDefault="00EF643D" w:rsidP="00EF643D"/>
    <w:p w:rsidR="00EF643D" w:rsidRPr="00EF643D" w:rsidRDefault="00EF643D" w:rsidP="0023571C">
      <w:pPr>
        <w:pStyle w:val="Heading3"/>
      </w:pPr>
      <w:bookmarkStart w:id="411" w:name="_Toc279737381"/>
      <w:bookmarkStart w:id="412" w:name="_Toc299616332"/>
      <w:bookmarkStart w:id="413" w:name="_Toc320697310"/>
      <w:bookmarkStart w:id="414" w:name="_Toc366492043"/>
      <w:bookmarkStart w:id="415" w:name="_Toc377738450"/>
      <w:r w:rsidRPr="00EF643D">
        <w:t xml:space="preserve">TMA </w:t>
      </w:r>
      <w:bookmarkEnd w:id="411"/>
      <w:r w:rsidRPr="00EF643D">
        <w:t>Process Types (Install only)</w:t>
      </w:r>
      <w:bookmarkEnd w:id="412"/>
      <w:bookmarkEnd w:id="413"/>
      <w:bookmarkEnd w:id="414"/>
      <w:bookmarkEnd w:id="415"/>
    </w:p>
    <w:p w:rsidR="00EF643D" w:rsidRPr="00EF643D" w:rsidRDefault="00EF643D" w:rsidP="00EF643D">
      <w:r w:rsidRPr="00EF643D">
        <w:t xml:space="preserve">For customers that have upgraded, no new TMA process types have been introduced at this release so the following instructions are for new installations of TMA Manager only.   </w:t>
      </w:r>
    </w:p>
    <w:p w:rsidR="00EF643D" w:rsidRPr="00EF643D" w:rsidRDefault="00EF643D" w:rsidP="0023571C">
      <w:pPr>
        <w:pStyle w:val="Heading4"/>
      </w:pPr>
      <w:bookmarkStart w:id="416" w:name="_Toc377738451"/>
      <w:proofErr w:type="gramStart"/>
      <w:r w:rsidRPr="00EF643D">
        <w:t>Following the Install of TMA v4.7.0.</w:t>
      </w:r>
      <w:bookmarkEnd w:id="416"/>
      <w:proofErr w:type="gramEnd"/>
    </w:p>
    <w:p w:rsidR="00EF643D" w:rsidRPr="00EF643D" w:rsidRDefault="00EF643D" w:rsidP="00EF643D">
      <w:r w:rsidRPr="00EF643D">
        <w:t>An Administrator must submit a Process of each relevant type to the desired frequency.</w:t>
      </w:r>
    </w:p>
    <w:p w:rsidR="00EF643D" w:rsidRDefault="00EF643D" w:rsidP="00EF643D">
      <w:r w:rsidRPr="00EF643D">
        <w:t xml:space="preserve">For example:  </w:t>
      </w:r>
    </w:p>
    <w:p w:rsidR="0023571C" w:rsidRPr="00EF643D" w:rsidRDefault="0023571C" w:rsidP="00EF643D">
      <w:r w:rsidRPr="0023571C">
        <w:rPr>
          <w:noProof/>
          <w:lang w:val="en-GB" w:eastAsia="en-GB"/>
        </w:rPr>
        <w:drawing>
          <wp:inline distT="0" distB="0" distL="0" distR="0">
            <wp:extent cx="2907102" cy="2142312"/>
            <wp:effectExtent l="0" t="0" r="0" b="0"/>
            <wp:docPr id="6"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link="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23571C" w:rsidP="00EF643D">
      <w:r w:rsidRPr="0023571C">
        <w:rPr>
          <w:noProof/>
          <w:lang w:val="en-GB" w:eastAsia="en-GB"/>
        </w:rPr>
        <w:drawing>
          <wp:inline distT="0" distB="0" distL="0" distR="0">
            <wp:extent cx="2907102" cy="2142312"/>
            <wp:effectExtent l="0" t="0" r="0" b="0"/>
            <wp:docPr id="10"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link="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23571C" w:rsidRDefault="0023571C" w:rsidP="00EF643D"/>
    <w:p w:rsidR="00EF643D" w:rsidRDefault="00EF643D" w:rsidP="00EF643D">
      <w:r w:rsidRPr="00EF643D">
        <w:t>If the process is expected to exist and it’s either missing or is neither ‘Running’ nor ‘Scheduled’, an error will be flagged.</w:t>
      </w:r>
    </w:p>
    <w:p w:rsidR="0023571C" w:rsidRPr="00EF643D" w:rsidRDefault="0023571C" w:rsidP="00EF643D">
      <w:r w:rsidRPr="0023571C">
        <w:rPr>
          <w:noProof/>
          <w:lang w:val="en-GB" w:eastAsia="en-GB"/>
        </w:rPr>
        <w:drawing>
          <wp:inline distT="0" distB="0" distL="0" distR="0">
            <wp:extent cx="3269615" cy="1207770"/>
            <wp:effectExtent l="0" t="0" r="0" b="0"/>
            <wp:docPr id="1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link="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930471"/>
    <w:p w:rsidR="00930471" w:rsidRDefault="00930471">
      <w:pPr>
        <w:spacing w:before="0" w:after="0"/>
        <w:rPr>
          <w:rFonts w:cs="Arial"/>
        </w:rPr>
      </w:pPr>
      <w:bookmarkStart w:id="417" w:name="_Toc299616333"/>
      <w:bookmarkStart w:id="418" w:name="_Toc320697311"/>
      <w:bookmarkStart w:id="419" w:name="_Toc366492044"/>
      <w:r>
        <w:br w:type="page"/>
      </w:r>
    </w:p>
    <w:p w:rsidR="00EF643D" w:rsidRPr="00EF643D" w:rsidRDefault="00EF643D" w:rsidP="00930471">
      <w:pPr>
        <w:pStyle w:val="Heading3"/>
      </w:pPr>
      <w:bookmarkStart w:id="420" w:name="_Toc377738452"/>
      <w:r w:rsidRPr="00EF643D">
        <w:lastRenderedPageBreak/>
        <w:t>System Holidays (Post Install and Upgrade)</w:t>
      </w:r>
      <w:bookmarkEnd w:id="417"/>
      <w:bookmarkEnd w:id="418"/>
      <w:bookmarkEnd w:id="419"/>
      <w:bookmarkEnd w:id="420"/>
    </w:p>
    <w:p w:rsidR="00EF643D" w:rsidRDefault="00EF643D" w:rsidP="00EF643D">
      <w:r w:rsidRPr="00EF643D">
        <w:t>After install/upgrade to 4.7.0.0 has been completed please ensure that the holidays of the system have been set before using TMA Manager.</w:t>
      </w:r>
    </w:p>
    <w:p w:rsidR="00723035" w:rsidRDefault="00723035" w:rsidP="00EF643D">
      <w:r w:rsidRPr="00723035">
        <w:rPr>
          <w:noProof/>
          <w:lang w:val="en-GB" w:eastAsia="en-GB"/>
        </w:rPr>
        <w:drawing>
          <wp:inline distT="0" distB="0" distL="0" distR="0">
            <wp:extent cx="4624007" cy="3376569"/>
            <wp:effectExtent l="19050" t="0" r="5143"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print"/>
                    <a:srcRect/>
                    <a:stretch>
                      <a:fillRect/>
                    </a:stretch>
                  </pic:blipFill>
                  <pic:spPr bwMode="auto">
                    <a:xfrm>
                      <a:off x="0" y="0"/>
                      <a:ext cx="4625699" cy="3377804"/>
                    </a:xfrm>
                    <a:prstGeom prst="rect">
                      <a:avLst/>
                    </a:prstGeom>
                    <a:noFill/>
                    <a:ln w="9525">
                      <a:noFill/>
                      <a:miter lim="800000"/>
                      <a:headEnd/>
                      <a:tailEnd/>
                    </a:ln>
                  </pic:spPr>
                </pic:pic>
              </a:graphicData>
            </a:graphic>
          </wp:inline>
        </w:drawing>
      </w:r>
    </w:p>
    <w:p w:rsidR="00723035" w:rsidRPr="00EF643D" w:rsidRDefault="00723035" w:rsidP="00EF643D"/>
    <w:p w:rsidR="00EF643D" w:rsidRPr="00EF643D" w:rsidRDefault="00EF643D" w:rsidP="00EF643D"/>
    <w:p w:rsidR="00EF643D" w:rsidRPr="00EF643D" w:rsidRDefault="00EF643D" w:rsidP="00EF643D">
      <w:bookmarkStart w:id="421" w:name="_Toc222221867"/>
      <w:bookmarkStart w:id="422" w:name="_Toc254883691"/>
      <w:bookmarkStart w:id="423" w:name="_Toc279737383"/>
      <w:bookmarkStart w:id="424" w:name="_Toc299616334"/>
      <w:bookmarkStart w:id="425" w:name="_Toc189033685"/>
      <w:r w:rsidRPr="00EF643D">
        <w:br w:type="page"/>
      </w:r>
    </w:p>
    <w:p w:rsidR="00EF643D" w:rsidRPr="00EF643D" w:rsidRDefault="00EF643D" w:rsidP="003A554B">
      <w:pPr>
        <w:pStyle w:val="Heading1"/>
      </w:pPr>
      <w:bookmarkStart w:id="426" w:name="_Toc222221875"/>
      <w:bookmarkStart w:id="427" w:name="_Toc254883699"/>
      <w:bookmarkStart w:id="428" w:name="_Toc279737391"/>
      <w:bookmarkStart w:id="429" w:name="_Toc299616342"/>
      <w:bookmarkStart w:id="430" w:name="_Toc320697320"/>
      <w:bookmarkStart w:id="431" w:name="_Toc366492053"/>
      <w:bookmarkStart w:id="432" w:name="_Toc208637820"/>
      <w:bookmarkStart w:id="433" w:name="_Toc222221934"/>
      <w:bookmarkStart w:id="434" w:name="_Toc254883750"/>
      <w:bookmarkStart w:id="435" w:name="_Toc279737442"/>
      <w:bookmarkStart w:id="436" w:name="_Toc299616393"/>
      <w:bookmarkStart w:id="437" w:name="_Toc320697371"/>
      <w:bookmarkStart w:id="438" w:name="_Toc267554017"/>
      <w:bookmarkStart w:id="439" w:name="_Toc279737482"/>
      <w:bookmarkStart w:id="440" w:name="_Toc299616433"/>
      <w:bookmarkStart w:id="441" w:name="_Toc320697411"/>
      <w:bookmarkStart w:id="442" w:name="_Toc377738453"/>
      <w:bookmarkEnd w:id="421"/>
      <w:bookmarkEnd w:id="422"/>
      <w:bookmarkEnd w:id="423"/>
      <w:bookmarkEnd w:id="424"/>
      <w:bookmarkEnd w:id="425"/>
      <w:r w:rsidRPr="00EF643D">
        <w:lastRenderedPageBreak/>
        <w:t>Streetworks Manager</w:t>
      </w:r>
      <w:bookmarkEnd w:id="426"/>
      <w:bookmarkEnd w:id="427"/>
      <w:bookmarkEnd w:id="428"/>
      <w:bookmarkEnd w:id="429"/>
      <w:bookmarkEnd w:id="430"/>
      <w:bookmarkEnd w:id="431"/>
      <w:bookmarkEnd w:id="442"/>
    </w:p>
    <w:p w:rsidR="00EF643D" w:rsidRPr="00EF643D" w:rsidRDefault="00EF643D" w:rsidP="0032249E">
      <w:pPr>
        <w:pStyle w:val="Heading2"/>
      </w:pPr>
      <w:bookmarkStart w:id="443" w:name="_Toc222221876"/>
      <w:bookmarkStart w:id="444" w:name="_Toc254883700"/>
      <w:bookmarkStart w:id="445" w:name="_Toc279737392"/>
      <w:bookmarkStart w:id="446" w:name="_Toc299616343"/>
      <w:bookmarkStart w:id="447" w:name="_Toc320697321"/>
      <w:bookmarkStart w:id="448" w:name="_Toc366492054"/>
      <w:bookmarkStart w:id="449" w:name="_Toc377738454"/>
      <w:r w:rsidRPr="00EF643D">
        <w:t>Implementation of the Streetworks Manager Software files</w:t>
      </w:r>
      <w:bookmarkEnd w:id="443"/>
      <w:bookmarkEnd w:id="444"/>
      <w:bookmarkEnd w:id="445"/>
      <w:bookmarkEnd w:id="446"/>
      <w:bookmarkEnd w:id="447"/>
      <w:bookmarkEnd w:id="448"/>
      <w:bookmarkEnd w:id="449"/>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32249E">
      <w:pPr>
        <w:pStyle w:val="Heading2"/>
      </w:pPr>
      <w:r w:rsidRPr="00EF643D">
        <w:br w:type="page"/>
      </w:r>
      <w:bookmarkStart w:id="450" w:name="_Toc222221877"/>
      <w:bookmarkStart w:id="451" w:name="_Toc254883701"/>
      <w:bookmarkStart w:id="452" w:name="_Toc279737393"/>
      <w:bookmarkStart w:id="453" w:name="_Toc299616344"/>
      <w:bookmarkStart w:id="454" w:name="_Toc320697322"/>
      <w:bookmarkStart w:id="455" w:name="_Toc366492055"/>
      <w:bookmarkStart w:id="456" w:name="_Toc377738455"/>
      <w:r w:rsidRPr="00EF643D">
        <w:lastRenderedPageBreak/>
        <w:t>Streetworks Manager Server Install/Upgrade</w:t>
      </w:r>
      <w:bookmarkEnd w:id="450"/>
      <w:bookmarkEnd w:id="451"/>
      <w:bookmarkEnd w:id="452"/>
      <w:bookmarkEnd w:id="453"/>
      <w:bookmarkEnd w:id="454"/>
      <w:bookmarkEnd w:id="455"/>
      <w:bookmarkEnd w:id="456"/>
    </w:p>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32249E" w:rsidRPr="00EF643D" w:rsidRDefault="0032249E" w:rsidP="0032249E">
      <w:pPr>
        <w:pStyle w:val="Heading3"/>
      </w:pPr>
      <w:bookmarkStart w:id="457" w:name="_Toc377738456"/>
      <w:r w:rsidRPr="00EF643D">
        <w:t xml:space="preserve">Before you </w:t>
      </w:r>
      <w:proofErr w:type="gramStart"/>
      <w:r w:rsidRPr="00EF643D">
        <w:t>Start</w:t>
      </w:r>
      <w:bookmarkEnd w:id="457"/>
      <w:proofErr w:type="gramEnd"/>
    </w:p>
    <w:p w:rsidR="0032249E" w:rsidRPr="00EF643D" w:rsidRDefault="0032249E" w:rsidP="0032249E">
      <w:r w:rsidRPr="00EF643D">
        <w:t xml:space="preserve">Before proceeding please ensure that the pre-requisites mentioned in Section </w:t>
      </w:r>
      <w:r w:rsidR="006B7C56">
        <w:fldChar w:fldCharType="begin"/>
      </w:r>
      <w:r>
        <w:instrText xml:space="preserve"> REF _Ref371063348 \r \h </w:instrText>
      </w:r>
      <w:r w:rsidR="006B7C56">
        <w:fldChar w:fldCharType="separate"/>
      </w:r>
      <w:r w:rsidR="00305D45">
        <w:t>2.3</w:t>
      </w:r>
      <w:r w:rsidR="006B7C56">
        <w:fldChar w:fldCharType="end"/>
      </w:r>
      <w:r w:rsidRPr="00EF643D">
        <w:t xml:space="preserve"> of this document are met.</w:t>
      </w:r>
    </w:p>
    <w:p w:rsidR="0032249E" w:rsidRPr="00EF643D" w:rsidRDefault="0032249E" w:rsidP="0032249E">
      <w:r w:rsidRPr="00EF643D">
        <w:t>Also, please be aware of the following;</w:t>
      </w:r>
    </w:p>
    <w:p w:rsidR="0032249E" w:rsidRPr="00EF643D" w:rsidRDefault="0032249E" w:rsidP="0032249E">
      <w:r w:rsidRPr="00EF643D">
        <w:t xml:space="preserve">Where instructed to change to a directory before running a script, it is assumed that you are running SQL*PLUS from a DOS Command prompt.  </w:t>
      </w:r>
    </w:p>
    <w:p w:rsidR="0032249E" w:rsidRPr="00EF643D" w:rsidRDefault="0032249E" w:rsidP="0032249E">
      <w:r w:rsidRPr="00EF643D">
        <w:t xml:space="preserve">If you are running SQL*PLUS in windows you should set the 'start in' directory of the SQL*PLUS shortcut to simulate the change of directory.   </w:t>
      </w:r>
    </w:p>
    <w:p w:rsidR="0032249E" w:rsidRDefault="0032249E" w:rsidP="0032249E">
      <w:pPr>
        <w:rPr>
          <w:rStyle w:val="HighlightText"/>
        </w:rPr>
      </w:pPr>
      <w:r>
        <w:rPr>
          <w:rStyle w:val="HighlightText"/>
        </w:rPr>
        <w:t>If you do not run SQL*PLUS from the directory stated in each step of the guide, the installation will fail.</w:t>
      </w:r>
    </w:p>
    <w:p w:rsidR="0032249E" w:rsidRPr="00EF643D" w:rsidRDefault="0032249E" w:rsidP="0032249E">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32249E" w:rsidRPr="00EF643D" w:rsidRDefault="0032249E" w:rsidP="0032249E">
      <w:pPr>
        <w:pStyle w:val="Heading3"/>
      </w:pPr>
      <w:bookmarkStart w:id="458" w:name="_Toc377738457"/>
      <w:r w:rsidRPr="00EF643D">
        <w:t>Typical problems that you may encounter</w:t>
      </w:r>
      <w:bookmarkEnd w:id="458"/>
    </w:p>
    <w:p w:rsidR="0032249E" w:rsidRPr="00EF643D" w:rsidRDefault="0032249E" w:rsidP="0032249E">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32249E" w:rsidRPr="00EF643D" w:rsidRDefault="0032249E" w:rsidP="0032249E">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32249E" w:rsidRPr="00EF643D" w:rsidRDefault="0032249E" w:rsidP="0032249E">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32249E" w:rsidRPr="00EF643D" w:rsidRDefault="0032249E" w:rsidP="0032249E">
      <w:pPr>
        <w:pStyle w:val="Heading3"/>
      </w:pPr>
      <w:bookmarkStart w:id="459" w:name="_Toc377738458"/>
      <w:r w:rsidRPr="00EF643D">
        <w:t xml:space="preserve">Install of </w:t>
      </w:r>
      <w:r>
        <w:t>Streetworks</w:t>
      </w:r>
      <w:r w:rsidRPr="00EF643D">
        <w:t xml:space="preserve"> Manager</w:t>
      </w:r>
      <w:bookmarkEnd w:id="459"/>
    </w:p>
    <w:p w:rsidR="0032249E" w:rsidRPr="00EF643D" w:rsidRDefault="0032249E" w:rsidP="0032249E">
      <w:r w:rsidRPr="00EF643D">
        <w:t xml:space="preserve">To create the base data and objects for </w:t>
      </w:r>
      <w:r>
        <w:t>Streetworks</w:t>
      </w:r>
      <w:r w:rsidRPr="00EF643D">
        <w:t xml:space="preserve"> Manager </w:t>
      </w:r>
      <w:proofErr w:type="gramStart"/>
      <w:r w:rsidRPr="00EF643D">
        <w:t>modules</w:t>
      </w:r>
      <w:proofErr w:type="gramEnd"/>
      <w:r w:rsidRPr="00EF643D">
        <w:t xml:space="preserve">; </w:t>
      </w:r>
    </w:p>
    <w:p w:rsidR="0032249E" w:rsidRPr="00EF643D" w:rsidRDefault="0032249E" w:rsidP="0032249E">
      <w:r w:rsidRPr="00EF643D">
        <w:t xml:space="preserve">Change directory to </w:t>
      </w:r>
      <w:r w:rsidRPr="00E06E14">
        <w:rPr>
          <w:rStyle w:val="HighlightText"/>
        </w:rPr>
        <w:t>&lt;exor_base&gt;</w:t>
      </w:r>
      <w:r w:rsidRPr="00EF643D">
        <w:t>\</w:t>
      </w:r>
      <w:r>
        <w:t>swr</w:t>
      </w:r>
      <w:r w:rsidRPr="00EF643D">
        <w:t>\install</w:t>
      </w:r>
    </w:p>
    <w:p w:rsidR="0032249E" w:rsidRPr="00EF643D" w:rsidRDefault="0032249E" w:rsidP="0032249E">
      <w:r w:rsidRPr="00EF643D">
        <w:t>Login to SQL*PLUS as the highways owner on the client PC and run the following command:</w:t>
      </w:r>
    </w:p>
    <w:p w:rsidR="0032249E" w:rsidRPr="00EE71C2" w:rsidRDefault="0032249E" w:rsidP="0032249E">
      <w:pPr>
        <w:rPr>
          <w:rStyle w:val="CodeText"/>
        </w:rPr>
      </w:pPr>
      <w:r w:rsidRPr="00EF643D">
        <w:t> </w:t>
      </w:r>
      <w:r w:rsidRPr="00EF643D">
        <w:tab/>
      </w:r>
      <w:proofErr w:type="gramStart"/>
      <w:r w:rsidRPr="00EE71C2">
        <w:rPr>
          <w:rStyle w:val="CodeText"/>
        </w:rPr>
        <w:t>start</w:t>
      </w:r>
      <w:proofErr w:type="gramEnd"/>
      <w:r w:rsidRPr="00EE71C2">
        <w:rPr>
          <w:rStyle w:val="CodeText"/>
        </w:rPr>
        <w:t xml:space="preserve"> </w:t>
      </w:r>
      <w:r>
        <w:rPr>
          <w:rStyle w:val="CodeText"/>
        </w:rPr>
        <w:t>swr</w:t>
      </w:r>
      <w:r w:rsidRPr="00EE71C2">
        <w:rPr>
          <w:rStyle w:val="CodeText"/>
        </w:rPr>
        <w:t>_inst.sql</w:t>
      </w:r>
    </w:p>
    <w:p w:rsidR="0032249E" w:rsidRPr="00EF643D" w:rsidRDefault="0032249E" w:rsidP="0032249E">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32249E" w:rsidRPr="00EF643D" w:rsidRDefault="0032249E" w:rsidP="0032249E">
      <w:r w:rsidRPr="00EF643D">
        <w:t>For example, if you installed your highways software in a directory called EXOR on your C drive, you would enter the following when prompted.</w:t>
      </w:r>
    </w:p>
    <w:p w:rsidR="0032249E" w:rsidRDefault="0032249E" w:rsidP="0032249E">
      <w:pPr>
        <w:rPr>
          <w:rStyle w:val="HighlightText"/>
        </w:rPr>
      </w:pPr>
      <w:r>
        <w:rPr>
          <w:rStyle w:val="HighlightText"/>
        </w:rPr>
        <w:t>C:\EXOR\</w:t>
      </w:r>
    </w:p>
    <w:p w:rsidR="0032249E" w:rsidRPr="00EF643D" w:rsidRDefault="0032249E" w:rsidP="0032249E">
      <w:r w:rsidRPr="00EF643D">
        <w:lastRenderedPageBreak/>
        <w:t>When you have supplied this value, you will be prompted to confirm that it is correct and asked whether you wish to continue.</w:t>
      </w:r>
    </w:p>
    <w:p w:rsidR="0032249E" w:rsidRPr="00EF643D" w:rsidRDefault="0032249E" w:rsidP="0032249E">
      <w:r w:rsidRPr="00EF643D">
        <w:t>If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32249E">
      <w:r w:rsidRPr="00EF643D">
        <w:t xml:space="preserve">When the script has completed, all the Enquiry Manager objects and data will have been installed. </w:t>
      </w:r>
    </w:p>
    <w:p w:rsidR="0032249E" w:rsidRPr="00EF643D" w:rsidRDefault="0032249E" w:rsidP="0032249E">
      <w:pPr>
        <w:pStyle w:val="Heading3"/>
      </w:pPr>
      <w:bookmarkStart w:id="460" w:name="_Toc377738459"/>
      <w:r w:rsidRPr="00EF643D">
        <w:t>Checking Log File(s)</w:t>
      </w:r>
      <w:bookmarkEnd w:id="460"/>
    </w:p>
    <w:p w:rsidR="0032249E" w:rsidRPr="00EF643D" w:rsidRDefault="0032249E" w:rsidP="0032249E">
      <w:r w:rsidRPr="00EF643D">
        <w:t>The following log files are produced in the working directory.  At the end of the installation, the files can be viewed to check for any errors that could have occurred during installation.</w:t>
      </w:r>
    </w:p>
    <w:p w:rsidR="0032249E" w:rsidRPr="00EE71C2" w:rsidRDefault="0032249E" w:rsidP="0032249E">
      <w:pPr>
        <w:rPr>
          <w:rStyle w:val="CodeText"/>
        </w:rPr>
      </w:pPr>
      <w:r>
        <w:rPr>
          <w:rStyle w:val="CodeText"/>
        </w:rPr>
        <w:tab/>
        <w:t>swr</w:t>
      </w:r>
      <w:r w:rsidRPr="00EE71C2">
        <w:rPr>
          <w:rStyle w:val="CodeText"/>
        </w:rPr>
        <w:t>_install_1_&lt;date&amp;time&gt;.LOG</w:t>
      </w:r>
    </w:p>
    <w:p w:rsidR="0032249E" w:rsidRPr="00EE71C2" w:rsidRDefault="0032249E" w:rsidP="0032249E">
      <w:pPr>
        <w:rPr>
          <w:rStyle w:val="CodeText"/>
        </w:rPr>
      </w:pPr>
      <w:r>
        <w:rPr>
          <w:rStyle w:val="CodeText"/>
        </w:rPr>
        <w:tab/>
        <w:t>swr</w:t>
      </w:r>
      <w:r w:rsidRPr="00EE71C2">
        <w:rPr>
          <w:rStyle w:val="CodeText"/>
        </w:rPr>
        <w:t>_install_2_&lt;date&amp;time&gt;.LOG</w:t>
      </w:r>
    </w:p>
    <w:p w:rsidR="0032249E" w:rsidRPr="00EF643D" w:rsidRDefault="0032249E" w:rsidP="0032249E">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install has been successful.</w:t>
      </w:r>
    </w:p>
    <w:p w:rsidR="0032249E" w:rsidRPr="00EF643D" w:rsidRDefault="0032249E" w:rsidP="0032249E">
      <w:pPr>
        <w:pStyle w:val="Heading3"/>
      </w:pPr>
      <w:bookmarkStart w:id="461" w:name="_Toc377738460"/>
      <w:r w:rsidRPr="00EF643D">
        <w:t xml:space="preserve">Upgrade of </w:t>
      </w:r>
      <w:r>
        <w:t>Streetworks</w:t>
      </w:r>
      <w:r w:rsidRPr="00EF643D">
        <w:t xml:space="preserve"> Manager</w:t>
      </w:r>
      <w:bookmarkEnd w:id="461"/>
    </w:p>
    <w:p w:rsidR="0032249E" w:rsidRPr="00EF643D" w:rsidRDefault="0032249E" w:rsidP="0032249E">
      <w:r w:rsidRPr="00EF643D">
        <w:t xml:space="preserve">This section describes the steps necessary to upgrade </w:t>
      </w:r>
      <w:r>
        <w:t>Streetworks</w:t>
      </w:r>
      <w:r w:rsidRPr="00EF643D">
        <w:t xml:space="preserve"> Manager to 4.7.0.0</w:t>
      </w:r>
    </w:p>
    <w:p w:rsidR="0032249E" w:rsidRPr="00EF643D" w:rsidRDefault="0032249E" w:rsidP="0032249E">
      <w:r w:rsidRPr="00EF643D">
        <w:t>To upgrade the base data and objects for the Enquiry Manager modules;</w:t>
      </w:r>
    </w:p>
    <w:p w:rsidR="0032249E" w:rsidRDefault="0032249E" w:rsidP="0032249E">
      <w:pPr>
        <w:pStyle w:val="ListBullet"/>
      </w:pPr>
      <w:r w:rsidRPr="00EF643D">
        <w:t xml:space="preserve">Change directory to </w:t>
      </w:r>
      <w:r w:rsidRPr="00E06E14">
        <w:rPr>
          <w:rStyle w:val="HighlightText"/>
        </w:rPr>
        <w:t>&lt;exor_base&gt;</w:t>
      </w:r>
      <w:r w:rsidRPr="00EF643D">
        <w:t>\</w:t>
      </w:r>
      <w:r>
        <w:t>pem</w:t>
      </w:r>
      <w:r w:rsidRPr="00EF643D">
        <w:t>\install</w:t>
      </w:r>
    </w:p>
    <w:p w:rsidR="0032249E" w:rsidRPr="00EF643D" w:rsidRDefault="0032249E" w:rsidP="0032249E">
      <w:pPr>
        <w:pStyle w:val="ListBullet"/>
        <w:numPr>
          <w:ilvl w:val="0"/>
          <w:numId w:val="0"/>
        </w:numPr>
        <w:ind w:left="360"/>
      </w:pPr>
    </w:p>
    <w:p w:rsidR="0032249E" w:rsidRDefault="0032249E" w:rsidP="0032249E">
      <w:pPr>
        <w:pStyle w:val="ListBullet"/>
      </w:pPr>
      <w:r>
        <w:t>L</w:t>
      </w:r>
      <w:r w:rsidRPr="00EF643D">
        <w:t xml:space="preserve">ogin to SQL*PLUS as the highways owner on the client PC </w:t>
      </w:r>
    </w:p>
    <w:p w:rsidR="0032249E" w:rsidRDefault="0032249E" w:rsidP="0032249E">
      <w:pPr>
        <w:pStyle w:val="ListBullet"/>
        <w:numPr>
          <w:ilvl w:val="0"/>
          <w:numId w:val="0"/>
        </w:numPr>
        <w:ind w:left="360"/>
      </w:pPr>
    </w:p>
    <w:p w:rsidR="0032249E" w:rsidRDefault="0032249E" w:rsidP="0032249E">
      <w:pPr>
        <w:pStyle w:val="ListBullet"/>
      </w:pPr>
      <w:r>
        <w:t>R</w:t>
      </w:r>
      <w:r w:rsidRPr="00EF643D">
        <w:t>un one the follo</w:t>
      </w:r>
      <w:r>
        <w:t>wing command</w:t>
      </w:r>
    </w:p>
    <w:p w:rsidR="0032249E" w:rsidRPr="0032249E" w:rsidRDefault="0032249E" w:rsidP="0032249E">
      <w:pPr>
        <w:pStyle w:val="ListBullet"/>
        <w:numPr>
          <w:ilvl w:val="0"/>
          <w:numId w:val="0"/>
        </w:numPr>
        <w:ind w:left="360"/>
        <w:rPr>
          <w:rStyle w:val="CodeText"/>
        </w:rPr>
      </w:pPr>
      <w:r w:rsidRPr="001D2190">
        <w:tab/>
      </w:r>
      <w:r w:rsidRPr="0032249E">
        <w:rPr>
          <w:rStyle w:val="CodeText"/>
        </w:rPr>
        <w:t xml:space="preserve">start </w:t>
      </w:r>
      <w:r>
        <w:rPr>
          <w:rStyle w:val="CodeText"/>
        </w:rPr>
        <w:t>swr</w:t>
      </w:r>
      <w:r w:rsidRPr="0032249E">
        <w:rPr>
          <w:rStyle w:val="CodeText"/>
        </w:rPr>
        <w:t>4500_</w:t>
      </w:r>
      <w:r>
        <w:rPr>
          <w:rStyle w:val="CodeText"/>
        </w:rPr>
        <w:t>swr</w:t>
      </w:r>
      <w:r w:rsidRPr="0032249E">
        <w:rPr>
          <w:rStyle w:val="CodeText"/>
        </w:rPr>
        <w:t>4700.sql</w:t>
      </w:r>
    </w:p>
    <w:p w:rsidR="0032249E" w:rsidRPr="001D2190" w:rsidRDefault="0032249E" w:rsidP="0032249E">
      <w:pPr>
        <w:pStyle w:val="ListBullet"/>
        <w:numPr>
          <w:ilvl w:val="0"/>
          <w:numId w:val="0"/>
        </w:numPr>
        <w:ind w:left="360"/>
        <w:rPr>
          <w:rStyle w:val="CodeText"/>
        </w:rPr>
      </w:pPr>
    </w:p>
    <w:p w:rsidR="0032249E" w:rsidRPr="00EF643D" w:rsidRDefault="0032249E" w:rsidP="0032249E">
      <w:pPr>
        <w:pStyle w:val="ListBullet"/>
      </w:pPr>
      <w:r>
        <w:t>Y</w:t>
      </w:r>
      <w:r w:rsidRPr="00EF643D">
        <w:t xml:space="preserve">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32249E" w:rsidRPr="00EF643D" w:rsidRDefault="0032249E" w:rsidP="0032249E">
      <w:r w:rsidRPr="001D2190">
        <w:tab/>
      </w:r>
      <w:r w:rsidRPr="00EF643D">
        <w:t xml:space="preserve">For example, if you installed your highways software in a directory called EXOR on your C </w:t>
      </w:r>
      <w:r w:rsidRPr="001D2190">
        <w:tab/>
      </w:r>
      <w:r w:rsidRPr="00EF643D">
        <w:t>drive, you would enter the following when prompted.</w:t>
      </w:r>
    </w:p>
    <w:p w:rsidR="0032249E" w:rsidRPr="00EF643D" w:rsidRDefault="0032249E" w:rsidP="0032249E">
      <w:r>
        <w:tab/>
      </w:r>
      <w:r>
        <w:tab/>
      </w:r>
      <w:r>
        <w:rPr>
          <w:rStyle w:val="HighlightText"/>
        </w:rPr>
        <w:t>C:\EXOR\</w:t>
      </w:r>
    </w:p>
    <w:p w:rsidR="0032249E" w:rsidRDefault="0032249E" w:rsidP="0032249E">
      <w:pPr>
        <w:pStyle w:val="ListBullet"/>
      </w:pPr>
      <w:r>
        <w:t>W</w:t>
      </w:r>
      <w:r w:rsidRPr="00EF643D">
        <w:t>hen you have supplied this value, you will be prompted to confirm that it is correct and asked whether you wish to continue.</w:t>
      </w:r>
    </w:p>
    <w:p w:rsidR="0032249E" w:rsidRPr="00EF643D" w:rsidRDefault="0032249E" w:rsidP="001A6157">
      <w:pPr>
        <w:pStyle w:val="ListBullet"/>
        <w:numPr>
          <w:ilvl w:val="0"/>
          <w:numId w:val="0"/>
        </w:numPr>
        <w:ind w:left="360"/>
      </w:pPr>
    </w:p>
    <w:p w:rsidR="0032249E" w:rsidRDefault="0032249E" w:rsidP="0032249E">
      <w:pPr>
        <w:pStyle w:val="ListBullet"/>
      </w:pPr>
      <w:r>
        <w:t>I</w:t>
      </w:r>
      <w:r w:rsidRPr="00EF643D">
        <w:t>f the value specified is not correct or does not end with a slash character, you will be given an error message and the installation script will abort. You will then need to login to SQL*PLUS again and rerun the script.</w:t>
      </w:r>
    </w:p>
    <w:p w:rsidR="0032249E" w:rsidRPr="00EF643D" w:rsidRDefault="0032249E" w:rsidP="001A6157">
      <w:pPr>
        <w:pStyle w:val="ListBullet"/>
        <w:numPr>
          <w:ilvl w:val="0"/>
          <w:numId w:val="0"/>
        </w:numPr>
        <w:ind w:left="360"/>
      </w:pPr>
    </w:p>
    <w:p w:rsidR="0032249E" w:rsidRPr="00EF643D" w:rsidRDefault="0032249E" w:rsidP="0032249E">
      <w:pPr>
        <w:pStyle w:val="ListBullet"/>
      </w:pPr>
      <w:r>
        <w:t>W</w:t>
      </w:r>
      <w:r w:rsidRPr="00EF643D">
        <w:t xml:space="preserve">hen the script has completed, all the </w:t>
      </w:r>
      <w:r w:rsidR="001A6157">
        <w:t>Streetworks</w:t>
      </w:r>
      <w:r w:rsidR="001A6157" w:rsidRPr="00EF643D">
        <w:t xml:space="preserve"> </w:t>
      </w:r>
      <w:r w:rsidRPr="00EF643D">
        <w:t xml:space="preserve">Manager objects and data will have been upgraded. </w:t>
      </w:r>
    </w:p>
    <w:p w:rsidR="0032249E" w:rsidRPr="00EF643D" w:rsidRDefault="0032249E" w:rsidP="0032249E">
      <w:r w:rsidRPr="00EF643D">
        <w:t> </w:t>
      </w:r>
    </w:p>
    <w:p w:rsidR="0032249E" w:rsidRPr="00EF643D" w:rsidRDefault="0032249E" w:rsidP="0032249E">
      <w:pPr>
        <w:pStyle w:val="Heading3"/>
      </w:pPr>
      <w:bookmarkStart w:id="462" w:name="_Toc377738461"/>
      <w:r w:rsidRPr="00EF643D">
        <w:lastRenderedPageBreak/>
        <w:t>Checking Log File(s)</w:t>
      </w:r>
      <w:bookmarkEnd w:id="462"/>
    </w:p>
    <w:p w:rsidR="0032249E" w:rsidRPr="00EF643D" w:rsidRDefault="0032249E" w:rsidP="0032249E">
      <w:r w:rsidRPr="00EF643D">
        <w:t>The following log files are produced in the working directory.  At the end of the upgrade, they can be viewed to check for any errors that could have occurred during the upgrade process.</w:t>
      </w:r>
    </w:p>
    <w:p w:rsidR="0032249E" w:rsidRPr="00697742" w:rsidRDefault="0032249E" w:rsidP="0032249E">
      <w:pPr>
        <w:rPr>
          <w:rStyle w:val="CodeText"/>
        </w:rPr>
      </w:pPr>
      <w:r>
        <w:rPr>
          <w:rStyle w:val="CodeText"/>
        </w:rPr>
        <w:tab/>
      </w:r>
      <w:r w:rsidR="001A6157">
        <w:rPr>
          <w:rStyle w:val="CodeText"/>
        </w:rPr>
        <w:t>swr4500_swr</w:t>
      </w:r>
      <w:r w:rsidRPr="00697742">
        <w:rPr>
          <w:rStyle w:val="CodeText"/>
        </w:rPr>
        <w:t>4</w:t>
      </w:r>
      <w:r>
        <w:rPr>
          <w:rStyle w:val="CodeText"/>
        </w:rPr>
        <w:t>7</w:t>
      </w:r>
      <w:r w:rsidRPr="00697742">
        <w:rPr>
          <w:rStyle w:val="CodeText"/>
        </w:rPr>
        <w:t>00_1_&lt;date&amp;time&gt;.LOG</w:t>
      </w:r>
    </w:p>
    <w:p w:rsidR="0032249E" w:rsidRPr="00697742" w:rsidRDefault="0032249E" w:rsidP="0032249E">
      <w:pPr>
        <w:rPr>
          <w:rStyle w:val="CodeText"/>
        </w:rPr>
      </w:pPr>
      <w:r>
        <w:rPr>
          <w:rStyle w:val="CodeText"/>
        </w:rPr>
        <w:tab/>
      </w:r>
      <w:r w:rsidR="001A6157">
        <w:rPr>
          <w:rStyle w:val="CodeText"/>
        </w:rPr>
        <w:t>swr_4500</w:t>
      </w:r>
      <w:r>
        <w:rPr>
          <w:rStyle w:val="CodeText"/>
        </w:rPr>
        <w:t>_</w:t>
      </w:r>
      <w:r w:rsidR="001A6157">
        <w:rPr>
          <w:rStyle w:val="CodeText"/>
        </w:rPr>
        <w:t>swr</w:t>
      </w:r>
      <w:r w:rsidRPr="00697742">
        <w:rPr>
          <w:rStyle w:val="CodeText"/>
        </w:rPr>
        <w:t>4</w:t>
      </w:r>
      <w:r>
        <w:rPr>
          <w:rStyle w:val="CodeText"/>
        </w:rPr>
        <w:t>7</w:t>
      </w:r>
      <w:r w:rsidRPr="00697742">
        <w:rPr>
          <w:rStyle w:val="CodeText"/>
        </w:rPr>
        <w:t>00_2_&lt;date&amp;time&gt;.LOG</w:t>
      </w:r>
    </w:p>
    <w:p w:rsidR="0032249E" w:rsidRDefault="0032249E" w:rsidP="0032249E"/>
    <w:p w:rsidR="0032249E" w:rsidRPr="00EF643D" w:rsidRDefault="0032249E" w:rsidP="0032249E">
      <w:r w:rsidRPr="00EF643D">
        <w:t xml:space="preserve">Please raise and attach the logs to a ticket with </w:t>
      </w:r>
      <w:hyperlink r:id="rId88" w:history="1">
        <w:r w:rsidRPr="00EF643D">
          <w:rPr>
            <w:rStyle w:val="Hyperlink"/>
          </w:rPr>
          <w:t>http://selectservices.bentley.com</w:t>
        </w:r>
      </w:hyperlink>
      <w:r w:rsidRPr="00EF643D">
        <w:t xml:space="preserve"> to allow Bentley (formerly exor) support staff to verify the upgrade has been successful.</w:t>
      </w:r>
    </w:p>
    <w:p w:rsidR="0032249E" w:rsidRPr="00EF643D" w:rsidRDefault="0032249E" w:rsidP="0032249E">
      <w:r w:rsidRPr="00EF643D">
        <w:t>Due to interdependencies between some Exor products, please ignore all compilation errors until all of your products have been upgraded.</w:t>
      </w:r>
    </w:p>
    <w:p w:rsidR="0032249E" w:rsidRPr="00EF643D" w:rsidRDefault="0032249E" w:rsidP="0032249E">
      <w:pPr>
        <w:pStyle w:val="Heading3"/>
      </w:pPr>
      <w:bookmarkStart w:id="463" w:name="_Toc377738462"/>
      <w:r w:rsidRPr="00EF643D">
        <w:t>Mandatory Configuration (Post Install and Upgrade)</w:t>
      </w:r>
      <w:bookmarkEnd w:id="463"/>
    </w:p>
    <w:p w:rsidR="0032249E" w:rsidRPr="00EF643D" w:rsidRDefault="0032249E" w:rsidP="0032249E">
      <w:pPr>
        <w:pStyle w:val="Heading4"/>
      </w:pPr>
      <w:bookmarkStart w:id="464" w:name="_Toc377738463"/>
      <w:r w:rsidRPr="00EF643D">
        <w:t>exor_version.txt</w:t>
      </w:r>
      <w:bookmarkEnd w:id="464"/>
    </w:p>
    <w:p w:rsidR="0032249E" w:rsidRPr="00EF643D" w:rsidRDefault="0032249E" w:rsidP="0032249E">
      <w:r w:rsidRPr="00EF643D">
        <w:t xml:space="preserve">Before accessing Enquiry Manager you must check the file exor_version.txt.  </w:t>
      </w:r>
    </w:p>
    <w:p w:rsidR="0032249E" w:rsidRPr="00EF643D" w:rsidRDefault="0032249E" w:rsidP="0032249E">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32249E" w:rsidRPr="00EF643D" w:rsidRDefault="0032249E" w:rsidP="0032249E">
      <w:r w:rsidRPr="00EF643D">
        <w:t xml:space="preserve">Ensure that the entry for </w:t>
      </w:r>
      <w:r w:rsidR="001A6157">
        <w:t>Streetworks</w:t>
      </w:r>
      <w:r w:rsidR="001A6157" w:rsidRPr="00EF643D">
        <w:t xml:space="preserve"> </w:t>
      </w:r>
      <w:r w:rsidRPr="00EF643D">
        <w:t>Manager is set accordingly;</w:t>
      </w:r>
    </w:p>
    <w:p w:rsidR="0032249E" w:rsidRPr="00EF643D" w:rsidRDefault="0032249E" w:rsidP="0032249E">
      <w:r>
        <w:tab/>
      </w:r>
      <w:r w:rsidR="001A6157">
        <w:rPr>
          <w:rStyle w:val="HighlightText"/>
        </w:rPr>
        <w:t>SWR</w:t>
      </w:r>
      <w:r>
        <w:rPr>
          <w:rStyle w:val="HighlightText"/>
        </w:rPr>
        <w:t>=4.7.0.0</w:t>
      </w:r>
    </w:p>
    <w:p w:rsidR="0032249E" w:rsidRPr="00EF643D" w:rsidRDefault="0032249E" w:rsidP="0032249E">
      <w:pPr>
        <w:pStyle w:val="Heading3"/>
      </w:pPr>
      <w:bookmarkStart w:id="465" w:name="_Toc377738464"/>
      <w:r w:rsidRPr="00EF643D">
        <w:t>Additional Configuration (Post Install and Upgrade)</w:t>
      </w:r>
      <w:bookmarkEnd w:id="465"/>
    </w:p>
    <w:p w:rsidR="0032249E" w:rsidRPr="00EF643D" w:rsidRDefault="0032249E" w:rsidP="0032249E">
      <w:r w:rsidRPr="00EF643D">
        <w:t xml:space="preserve">Consult the documentation that accompanies this release for details of any additional configuration that may be required following an install/upgrade. </w:t>
      </w:r>
    </w:p>
    <w:p w:rsidR="0032249E" w:rsidRPr="00EF643D" w:rsidRDefault="0032249E" w:rsidP="0032249E">
      <w:r w:rsidRPr="00EF643D">
        <w:t>For example, to obtain details of product options, and for details of new product features/amendments.</w:t>
      </w:r>
    </w:p>
    <w:p w:rsidR="0032249E" w:rsidRPr="00EF643D" w:rsidRDefault="0032249E" w:rsidP="0032249E">
      <w:r w:rsidRPr="00E06E14">
        <w:rPr>
          <w:rStyle w:val="HighlightText"/>
        </w:rPr>
        <w:t>Important</w:t>
      </w:r>
      <w:r w:rsidRPr="00EF643D">
        <w:t>:</w:t>
      </w:r>
    </w:p>
    <w:p w:rsidR="0032249E" w:rsidRPr="00EF643D" w:rsidRDefault="0032249E" w:rsidP="0032249E">
      <w:r w:rsidRPr="00EF643D">
        <w:t>It is highly recommended that you do this before attempting to use the application.</w:t>
      </w:r>
    </w:p>
    <w:p w:rsidR="0032249E" w:rsidRPr="00EF643D" w:rsidRDefault="0032249E" w:rsidP="0032249E">
      <w:pPr>
        <w:pStyle w:val="Heading3"/>
      </w:pPr>
      <w:bookmarkStart w:id="466" w:name="_Toc377738465"/>
      <w:r w:rsidRPr="00EF643D">
        <w:t>Product Licencing (Post Install only)</w:t>
      </w:r>
      <w:bookmarkEnd w:id="466"/>
    </w:p>
    <w:p w:rsidR="0032249E" w:rsidRPr="00EF643D" w:rsidRDefault="0032249E" w:rsidP="0032249E">
      <w:r w:rsidRPr="00EF643D">
        <w:t xml:space="preserve">Following first time installation you must licence the product for use.  </w:t>
      </w:r>
    </w:p>
    <w:p w:rsidR="0032249E" w:rsidRPr="00EF643D" w:rsidRDefault="0032249E" w:rsidP="0032249E">
      <w:proofErr w:type="gramStart"/>
      <w:r w:rsidRPr="00EF643D">
        <w:t>To do this start highways by exor and invoke module HIG1890 from the Fastpath menu.</w:t>
      </w:r>
      <w:proofErr w:type="gramEnd"/>
    </w:p>
    <w:p w:rsidR="0032249E" w:rsidRPr="00EF643D" w:rsidRDefault="0032249E" w:rsidP="0032249E"/>
    <w:p w:rsidR="0032249E" w:rsidRPr="00EF643D" w:rsidRDefault="0032249E" w:rsidP="0032249E">
      <w:r w:rsidRPr="00EF643D">
        <w:object w:dxaOrig="8986" w:dyaOrig="1980">
          <v:shape id="_x0000_i1031" type="#_x0000_t75" style="width:415.5pt;height:91.5pt" o:ole="">
            <v:imagedata r:id="rId40" o:title=""/>
          </v:shape>
          <o:OLEObject Type="Embed" ProgID="PBrush" ShapeID="_x0000_i1031" DrawAspect="Content" ObjectID="_1451480225" r:id="rId89"/>
        </w:object>
      </w:r>
      <w:r w:rsidRPr="00EF643D">
        <w:t xml:space="preserve"> </w:t>
      </w:r>
    </w:p>
    <w:p w:rsidR="0032249E" w:rsidRPr="00EF643D" w:rsidRDefault="0032249E" w:rsidP="0032249E">
      <w:r w:rsidRPr="00EF643D">
        <w:t>For further details please refer to the “</w:t>
      </w:r>
      <w:r>
        <w:rPr>
          <w:rStyle w:val="HighlightText"/>
        </w:rPr>
        <w:t>Network Manager General System Admin Guide</w:t>
      </w:r>
      <w:r w:rsidRPr="00EF643D">
        <w:t>”</w:t>
      </w:r>
    </w:p>
    <w:p w:rsidR="0032249E" w:rsidRPr="00EF643D" w:rsidRDefault="0032249E" w:rsidP="0032249E">
      <w:pPr>
        <w:pStyle w:val="Heading3"/>
      </w:pPr>
      <w:bookmarkStart w:id="467" w:name="_Toc377738466"/>
      <w:r w:rsidRPr="00EF643D">
        <w:lastRenderedPageBreak/>
        <w:t>Spatial Configuration (Post Install and Upgrade)</w:t>
      </w:r>
      <w:bookmarkEnd w:id="467"/>
    </w:p>
    <w:p w:rsidR="0032249E" w:rsidRPr="00EF643D" w:rsidRDefault="0032249E" w:rsidP="0032249E">
      <w:r w:rsidRPr="00EF643D">
        <w:t>Specific information regarding the registration of spatial layers can be found in the “</w:t>
      </w:r>
      <w:r>
        <w:rPr>
          <w:rStyle w:val="HighlightText"/>
        </w:rPr>
        <w:t>Locator and Web Mapping</w:t>
      </w:r>
      <w:r w:rsidRPr="00EF643D">
        <w:t>” document.</w:t>
      </w:r>
    </w:p>
    <w:p w:rsidR="0032249E" w:rsidRPr="00EF643D" w:rsidRDefault="0032249E" w:rsidP="0032249E"/>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468" w:name="_Toc366492064"/>
      <w:bookmarkStart w:id="469" w:name="_Toc377738467"/>
      <w:r w:rsidRPr="00EF643D">
        <w:t>Schemes Manager</w:t>
      </w:r>
      <w:bookmarkEnd w:id="432"/>
      <w:bookmarkEnd w:id="433"/>
      <w:bookmarkEnd w:id="434"/>
      <w:bookmarkEnd w:id="435"/>
      <w:bookmarkEnd w:id="436"/>
      <w:bookmarkEnd w:id="437"/>
      <w:bookmarkEnd w:id="468"/>
      <w:bookmarkEnd w:id="469"/>
    </w:p>
    <w:p w:rsidR="009450E7" w:rsidRPr="00EF643D" w:rsidRDefault="009450E7" w:rsidP="009450E7">
      <w:pPr>
        <w:pStyle w:val="Heading2"/>
      </w:pPr>
      <w:bookmarkStart w:id="470" w:name="_Toc377738468"/>
      <w:r w:rsidRPr="00EF643D">
        <w:t xml:space="preserve">Implementation of the </w:t>
      </w:r>
      <w:r>
        <w:t>Schemes</w:t>
      </w:r>
      <w:r w:rsidRPr="00EF643D">
        <w:t xml:space="preserve"> Manager Software files</w:t>
      </w:r>
      <w:bookmarkEnd w:id="470"/>
    </w:p>
    <w:p w:rsidR="009450E7" w:rsidRPr="00EF643D" w:rsidRDefault="009450E7" w:rsidP="009450E7">
      <w:r w:rsidRPr="00EF643D">
        <w:t xml:space="preserve">To install the software components for </w:t>
      </w:r>
      <w:r>
        <w:t>Schemes</w:t>
      </w:r>
      <w:r w:rsidRPr="00EF643D">
        <w:t xml:space="preserve"> </w:t>
      </w:r>
      <w:r>
        <w:t>Manager first check that the STP</w:t>
      </w:r>
      <w:r w:rsidRPr="00EF643D">
        <w:t xml:space="preserve"> folder is present and correctly unzipped from the release zip file.</w:t>
      </w:r>
    </w:p>
    <w:p w:rsidR="009450E7" w:rsidRPr="00EF643D" w:rsidRDefault="009450E7" w:rsidP="009450E7">
      <w:r w:rsidRPr="00E06E14">
        <w:rPr>
          <w:rStyle w:val="HighlightText"/>
        </w:rPr>
        <w:t>Important</w:t>
      </w:r>
      <w:r w:rsidRPr="00EF643D">
        <w:t>:</w:t>
      </w:r>
    </w:p>
    <w:p w:rsidR="009450E7" w:rsidRPr="00EF643D" w:rsidRDefault="009450E7" w:rsidP="009450E7">
      <w:r w:rsidRPr="00EF643D">
        <w:t xml:space="preserve">All exor applications that you install must go into the same destination – what is often referred to as </w:t>
      </w:r>
      <w:r w:rsidRPr="00E06E14">
        <w:rPr>
          <w:rStyle w:val="HighlightText"/>
        </w:rPr>
        <w:t>&lt;exor_base&gt;</w:t>
      </w:r>
      <w:r w:rsidRPr="00EF643D">
        <w:t>.</w:t>
      </w:r>
    </w:p>
    <w:p w:rsidR="009450E7" w:rsidRPr="00EF643D" w:rsidRDefault="009450E7" w:rsidP="009450E7">
      <w:r w:rsidRPr="00EF643D">
        <w:t xml:space="preserve">  </w:t>
      </w:r>
    </w:p>
    <w:p w:rsidR="009450E7" w:rsidRPr="00EF643D" w:rsidRDefault="009450E7" w:rsidP="009450E7"/>
    <w:p w:rsidR="009450E7" w:rsidRPr="00EF643D" w:rsidRDefault="009450E7" w:rsidP="009450E7">
      <w:pPr>
        <w:pStyle w:val="Heading2"/>
      </w:pPr>
      <w:r w:rsidRPr="00EF643D">
        <w:br w:type="page"/>
      </w:r>
      <w:bookmarkStart w:id="471" w:name="_Toc377738469"/>
      <w:r>
        <w:lastRenderedPageBreak/>
        <w:t>Schemes</w:t>
      </w:r>
      <w:r w:rsidRPr="00EF643D">
        <w:t xml:space="preserve"> Manager Server Install/Upgrade</w:t>
      </w:r>
      <w:bookmarkEnd w:id="471"/>
    </w:p>
    <w:p w:rsidR="009450E7" w:rsidRPr="00EF643D" w:rsidRDefault="009450E7" w:rsidP="009450E7">
      <w:r w:rsidRPr="00EF643D">
        <w:t xml:space="preserve">This chapter provides details of steps involved in installing/upgrading the server components for </w:t>
      </w:r>
      <w:r>
        <w:t>Schemes</w:t>
      </w:r>
      <w:r w:rsidRPr="00EF643D">
        <w:t xml:space="preserve"> Manager.</w:t>
      </w:r>
    </w:p>
    <w:p w:rsidR="009450E7" w:rsidRPr="00EF643D" w:rsidRDefault="009450E7" w:rsidP="009450E7">
      <w:r w:rsidRPr="00E06E14">
        <w:rPr>
          <w:rStyle w:val="HighlightText"/>
        </w:rPr>
        <w:t>Important</w:t>
      </w:r>
      <w:r w:rsidRPr="00EF643D">
        <w:t>:</w:t>
      </w:r>
    </w:p>
    <w:p w:rsidR="009450E7" w:rsidRPr="00EF643D" w:rsidRDefault="009450E7" w:rsidP="009450E7">
      <w:r w:rsidRPr="00EF643D">
        <w:t>This product will require installing/upgrading after Network Manager.</w:t>
      </w:r>
    </w:p>
    <w:p w:rsidR="009450E7" w:rsidRPr="00EF643D" w:rsidRDefault="009450E7" w:rsidP="009450E7">
      <w:pPr>
        <w:pStyle w:val="Heading3"/>
      </w:pPr>
      <w:bookmarkStart w:id="472" w:name="_Toc377738470"/>
      <w:r w:rsidRPr="00EF643D">
        <w:t xml:space="preserve">Before you </w:t>
      </w:r>
      <w:proofErr w:type="gramStart"/>
      <w:r w:rsidRPr="00EF643D">
        <w:t>Start</w:t>
      </w:r>
      <w:bookmarkEnd w:id="472"/>
      <w:proofErr w:type="gramEnd"/>
    </w:p>
    <w:p w:rsidR="009450E7" w:rsidRPr="00EF643D" w:rsidRDefault="009450E7" w:rsidP="009450E7">
      <w:r w:rsidRPr="00EF643D">
        <w:t xml:space="preserve">Before proceeding please ensure that the pre-requisites mentioned in Section </w:t>
      </w:r>
      <w:r w:rsidR="006B7C56">
        <w:fldChar w:fldCharType="begin"/>
      </w:r>
      <w:r>
        <w:instrText xml:space="preserve"> REF _Ref371063394 \r \h </w:instrText>
      </w:r>
      <w:r w:rsidR="006B7C56">
        <w:fldChar w:fldCharType="separate"/>
      </w:r>
      <w:r w:rsidR="00305D45">
        <w:t>2.3</w:t>
      </w:r>
      <w:r w:rsidR="006B7C56">
        <w:fldChar w:fldCharType="end"/>
      </w:r>
      <w:r w:rsidRPr="00EF643D">
        <w:t xml:space="preserve"> of this document are met.</w:t>
      </w:r>
    </w:p>
    <w:p w:rsidR="009450E7" w:rsidRPr="00EF643D" w:rsidRDefault="009450E7" w:rsidP="009450E7">
      <w:r w:rsidRPr="00EF643D">
        <w:t>Also, please be aware of the following;</w:t>
      </w:r>
    </w:p>
    <w:p w:rsidR="009450E7" w:rsidRPr="00EF643D" w:rsidRDefault="009450E7" w:rsidP="009450E7">
      <w:r w:rsidRPr="00EF643D">
        <w:t xml:space="preserve">Where instructed to change to a directory before running a script, it is assumed that you are running SQL*PLUS from a DOS Command prompt.  </w:t>
      </w:r>
    </w:p>
    <w:p w:rsidR="009450E7" w:rsidRPr="00EF643D" w:rsidRDefault="009450E7" w:rsidP="009450E7">
      <w:r w:rsidRPr="00EF643D">
        <w:t xml:space="preserve">If you are running SQL*PLUS in windows you should set the 'start in' directory of the SQL*PLUS shortcut to simulate the change of directory.   </w:t>
      </w:r>
    </w:p>
    <w:p w:rsidR="009450E7" w:rsidRDefault="009450E7" w:rsidP="009450E7">
      <w:pPr>
        <w:rPr>
          <w:rStyle w:val="HighlightText"/>
        </w:rPr>
      </w:pPr>
      <w:r>
        <w:rPr>
          <w:rStyle w:val="HighlightText"/>
        </w:rPr>
        <w:t>If you do not run SQL*PLUS from the directory stated in each step of the guide, the installation will fail.</w:t>
      </w:r>
    </w:p>
    <w:p w:rsidR="009450E7" w:rsidRPr="00EF643D" w:rsidRDefault="009450E7" w:rsidP="009450E7">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9450E7" w:rsidRPr="00EF643D" w:rsidRDefault="009450E7" w:rsidP="009450E7">
      <w:pPr>
        <w:pStyle w:val="Heading3"/>
      </w:pPr>
      <w:bookmarkStart w:id="473" w:name="_Toc377738471"/>
      <w:r w:rsidRPr="00EF643D">
        <w:t>Typical problems that you may encounter</w:t>
      </w:r>
      <w:bookmarkEnd w:id="473"/>
    </w:p>
    <w:p w:rsidR="009450E7" w:rsidRPr="00EF643D" w:rsidRDefault="009450E7" w:rsidP="009450E7">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450E7" w:rsidRPr="00EF643D" w:rsidRDefault="009450E7" w:rsidP="009450E7">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450E7" w:rsidRPr="00EF643D" w:rsidRDefault="009450E7" w:rsidP="009450E7">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9450E7" w:rsidRPr="00EF643D" w:rsidRDefault="009450E7" w:rsidP="009450E7">
      <w:pPr>
        <w:pStyle w:val="Heading3"/>
      </w:pPr>
      <w:bookmarkStart w:id="474" w:name="_Toc377738472"/>
      <w:r w:rsidRPr="00EF643D">
        <w:t xml:space="preserve">Install of </w:t>
      </w:r>
      <w:r w:rsidR="007F29C2">
        <w:t>Schemes</w:t>
      </w:r>
      <w:r w:rsidRPr="00EF643D">
        <w:t xml:space="preserve"> Manager</w:t>
      </w:r>
      <w:bookmarkEnd w:id="474"/>
    </w:p>
    <w:p w:rsidR="009450E7" w:rsidRPr="00EF643D" w:rsidRDefault="009450E7" w:rsidP="009450E7">
      <w:r w:rsidRPr="00EF643D">
        <w:t xml:space="preserve">To create the base data and objects for </w:t>
      </w:r>
      <w:r w:rsidR="007F29C2">
        <w:t>Schemes</w:t>
      </w:r>
      <w:r w:rsidR="007F29C2" w:rsidRPr="00EF643D">
        <w:t xml:space="preserve"> </w:t>
      </w:r>
      <w:r w:rsidRPr="00EF643D">
        <w:t xml:space="preserve">Manager modules; </w:t>
      </w:r>
    </w:p>
    <w:p w:rsidR="009450E7" w:rsidRPr="00EF643D" w:rsidRDefault="009450E7" w:rsidP="009450E7">
      <w:r w:rsidRPr="00EF643D">
        <w:t xml:space="preserve">Change directory to </w:t>
      </w:r>
      <w:r w:rsidRPr="00E06E14">
        <w:rPr>
          <w:rStyle w:val="HighlightText"/>
        </w:rPr>
        <w:t>&lt;exor_base&gt;</w:t>
      </w:r>
      <w:r w:rsidRPr="00EF643D">
        <w:t>\st</w:t>
      </w:r>
      <w:r w:rsidR="007F29C2">
        <w:t>p</w:t>
      </w:r>
      <w:r w:rsidRPr="00EF643D">
        <w:t>\install</w:t>
      </w:r>
    </w:p>
    <w:p w:rsidR="009450E7" w:rsidRPr="00EF643D" w:rsidRDefault="009450E7" w:rsidP="009450E7">
      <w:r w:rsidRPr="00EF643D">
        <w:t>Login to SQL*PLUS as the highways owner on the client PC and run the following command:</w:t>
      </w:r>
    </w:p>
    <w:p w:rsidR="009450E7" w:rsidRPr="00FC2DA7" w:rsidRDefault="009450E7" w:rsidP="009450E7">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st</w:t>
      </w:r>
      <w:r w:rsidR="007F29C2">
        <w:rPr>
          <w:rStyle w:val="CodeText"/>
        </w:rPr>
        <w:t>p</w:t>
      </w:r>
      <w:r w:rsidRPr="00FC2DA7">
        <w:rPr>
          <w:rStyle w:val="CodeText"/>
        </w:rPr>
        <w:t>_inst.sql</w:t>
      </w:r>
    </w:p>
    <w:p w:rsidR="009450E7" w:rsidRPr="00EF643D" w:rsidRDefault="009450E7" w:rsidP="009450E7">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450E7" w:rsidRPr="00EF643D" w:rsidRDefault="009450E7" w:rsidP="009450E7"/>
    <w:p w:rsidR="009450E7" w:rsidRPr="00EF643D" w:rsidRDefault="009450E7" w:rsidP="009450E7">
      <w:r w:rsidRPr="00EF643D">
        <w:lastRenderedPageBreak/>
        <w:t>For example, if you installed your highways software in a directory called EXOR on your C drive, you would enter the following when prompted.</w:t>
      </w:r>
    </w:p>
    <w:p w:rsidR="009450E7" w:rsidRPr="00FC2DA7" w:rsidRDefault="009450E7" w:rsidP="009450E7">
      <w:pPr>
        <w:rPr>
          <w:rStyle w:val="HighlightText"/>
        </w:rPr>
      </w:pPr>
      <w:r w:rsidRPr="00EF643D">
        <w:t> </w:t>
      </w:r>
      <w:r w:rsidRPr="00FC2DA7">
        <w:rPr>
          <w:rStyle w:val="HighlightText"/>
        </w:rPr>
        <w:t>C:\EXOR\</w:t>
      </w:r>
      <w:r w:rsidRPr="00FC2DA7">
        <w:rPr>
          <w:rStyle w:val="HighlightText"/>
        </w:rPr>
        <w:tab/>
      </w:r>
    </w:p>
    <w:p w:rsidR="009450E7" w:rsidRPr="00EF643D" w:rsidRDefault="009450E7" w:rsidP="009450E7">
      <w:r w:rsidRPr="00EF643D">
        <w:t>When you have supplied this value, you will be prompted to confirm that it is correct and asked whether you wish to continue.</w:t>
      </w:r>
    </w:p>
    <w:p w:rsidR="009450E7" w:rsidRPr="00EF643D" w:rsidRDefault="009450E7" w:rsidP="009450E7">
      <w:r w:rsidRPr="00EF643D">
        <w:t>If the value specified is not correct or does not end with a slash character, you will be given an error message and the installation script will abort. You will then need to login to SQL*PLUS again and rerun the script.</w:t>
      </w:r>
    </w:p>
    <w:p w:rsidR="009450E7" w:rsidRPr="00EF643D" w:rsidRDefault="009450E7" w:rsidP="009450E7">
      <w:r w:rsidRPr="00EF643D">
        <w:t xml:space="preserve">When the script has completed, all the </w:t>
      </w:r>
      <w:r w:rsidR="007F29C2">
        <w:t>Schemes</w:t>
      </w:r>
      <w:r w:rsidRPr="00EF643D">
        <w:t xml:space="preserve"> Manager objects and data will have been installed. </w:t>
      </w:r>
    </w:p>
    <w:p w:rsidR="009450E7" w:rsidRPr="00EF643D" w:rsidRDefault="009450E7" w:rsidP="009450E7">
      <w:pPr>
        <w:pStyle w:val="Heading3"/>
      </w:pPr>
      <w:bookmarkStart w:id="475" w:name="_Toc377738473"/>
      <w:r w:rsidRPr="00EF643D">
        <w:t>Checking Log File(s)</w:t>
      </w:r>
      <w:bookmarkEnd w:id="475"/>
    </w:p>
    <w:p w:rsidR="009450E7" w:rsidRPr="00EF643D" w:rsidRDefault="009450E7" w:rsidP="009450E7">
      <w:r w:rsidRPr="00EF643D">
        <w:t>The following log files are produced in the working directory.  At the end of the installation, the files can be viewed to check for any errors that could have occurred during installation.</w:t>
      </w:r>
    </w:p>
    <w:p w:rsidR="009450E7" w:rsidRPr="00FC2DA7" w:rsidRDefault="009450E7" w:rsidP="009450E7">
      <w:pPr>
        <w:rPr>
          <w:rStyle w:val="CodeText"/>
        </w:rPr>
      </w:pPr>
      <w:r w:rsidRPr="00EF643D">
        <w:t> </w:t>
      </w:r>
      <w:r w:rsidRPr="00EF643D">
        <w:tab/>
      </w:r>
      <w:r w:rsidRPr="00FC2DA7">
        <w:rPr>
          <w:rStyle w:val="CodeText"/>
        </w:rPr>
        <w:t>st</w:t>
      </w:r>
      <w:r w:rsidR="0008698F">
        <w:rPr>
          <w:rStyle w:val="CodeText"/>
        </w:rPr>
        <w:t>p</w:t>
      </w:r>
      <w:r w:rsidRPr="00FC2DA7">
        <w:rPr>
          <w:rStyle w:val="CodeText"/>
        </w:rPr>
        <w:t>_install_1_&lt;date&amp;time&gt;.LOG</w:t>
      </w:r>
    </w:p>
    <w:p w:rsidR="009450E7" w:rsidRPr="00FC2DA7" w:rsidRDefault="009450E7" w:rsidP="009450E7">
      <w:pPr>
        <w:rPr>
          <w:rStyle w:val="CodeText"/>
        </w:rPr>
      </w:pPr>
      <w:r w:rsidRPr="00EF643D">
        <w:t> </w:t>
      </w:r>
      <w:r w:rsidRPr="00EF643D">
        <w:tab/>
      </w:r>
      <w:r w:rsidRPr="00FC2DA7">
        <w:rPr>
          <w:rStyle w:val="CodeText"/>
        </w:rPr>
        <w:t>st</w:t>
      </w:r>
      <w:r w:rsidR="0008698F">
        <w:rPr>
          <w:rStyle w:val="CodeText"/>
        </w:rPr>
        <w:t>p</w:t>
      </w:r>
      <w:r w:rsidRPr="00FC2DA7">
        <w:rPr>
          <w:rStyle w:val="CodeText"/>
        </w:rPr>
        <w:t>_install_</w:t>
      </w:r>
      <w:r>
        <w:rPr>
          <w:rStyle w:val="CodeText"/>
        </w:rPr>
        <w:t>2</w:t>
      </w:r>
      <w:r w:rsidRPr="00FC2DA7">
        <w:rPr>
          <w:rStyle w:val="CodeText"/>
        </w:rPr>
        <w:t>_&lt;date&amp;time&gt;.LOG</w:t>
      </w:r>
    </w:p>
    <w:p w:rsidR="009450E7" w:rsidRPr="00EF643D" w:rsidRDefault="009450E7" w:rsidP="009450E7">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exor) support staff to verify the install has been successful.</w:t>
      </w:r>
    </w:p>
    <w:p w:rsidR="009450E7" w:rsidRPr="00EF643D" w:rsidRDefault="009450E7" w:rsidP="009450E7">
      <w:pPr>
        <w:pStyle w:val="Heading3"/>
      </w:pPr>
      <w:bookmarkStart w:id="476" w:name="_Toc377738474"/>
      <w:r w:rsidRPr="00EF643D">
        <w:t xml:space="preserve">Upgrade of </w:t>
      </w:r>
      <w:r w:rsidR="0008698F">
        <w:t>Schemes</w:t>
      </w:r>
      <w:r w:rsidRPr="00EF643D">
        <w:t xml:space="preserve"> Manager</w:t>
      </w:r>
      <w:bookmarkEnd w:id="476"/>
    </w:p>
    <w:p w:rsidR="009450E7" w:rsidRPr="00EF643D" w:rsidRDefault="009450E7" w:rsidP="009450E7">
      <w:r w:rsidRPr="00EF643D">
        <w:t xml:space="preserve">This section describes the steps necessary to upgrade </w:t>
      </w:r>
      <w:r w:rsidR="0008698F">
        <w:t>Schemes</w:t>
      </w:r>
      <w:r w:rsidRPr="00EF643D">
        <w:t xml:space="preserve"> Manager to 4.7.0.0</w:t>
      </w:r>
    </w:p>
    <w:p w:rsidR="009450E7" w:rsidRPr="00EF643D" w:rsidRDefault="009450E7" w:rsidP="009450E7">
      <w:r w:rsidRPr="00EF643D">
        <w:t>To upgrade the base data and objects for the Structures Manager modules;</w:t>
      </w:r>
    </w:p>
    <w:p w:rsidR="009450E7" w:rsidRDefault="009450E7" w:rsidP="009450E7">
      <w:pPr>
        <w:pStyle w:val="ListBullet"/>
      </w:pPr>
      <w:r w:rsidRPr="00EF643D">
        <w:t xml:space="preserve">Change directory to </w:t>
      </w:r>
      <w:r w:rsidRPr="00E06E14">
        <w:rPr>
          <w:rStyle w:val="HighlightText"/>
        </w:rPr>
        <w:t>&lt;exor_base&gt;</w:t>
      </w:r>
      <w:r w:rsidRPr="00EF643D">
        <w:t>\st</w:t>
      </w:r>
      <w:r w:rsidR="0008698F">
        <w:t>p</w:t>
      </w:r>
      <w:r w:rsidRPr="00EF643D">
        <w:t>\install</w:t>
      </w:r>
    </w:p>
    <w:p w:rsidR="009450E7" w:rsidRPr="00EF643D" w:rsidRDefault="009450E7" w:rsidP="0008698F">
      <w:pPr>
        <w:pStyle w:val="ListBullet"/>
        <w:numPr>
          <w:ilvl w:val="0"/>
          <w:numId w:val="0"/>
        </w:numPr>
        <w:ind w:left="360"/>
      </w:pPr>
    </w:p>
    <w:p w:rsidR="009450E7" w:rsidRPr="00EF643D" w:rsidRDefault="009450E7" w:rsidP="009450E7">
      <w:pPr>
        <w:pStyle w:val="ListBullet"/>
      </w:pPr>
      <w:r w:rsidRPr="00EF643D">
        <w:t xml:space="preserve">Login to SQL*PLUS as the highways owner on the client PC </w:t>
      </w:r>
    </w:p>
    <w:p w:rsidR="009450E7" w:rsidRPr="00EF643D" w:rsidRDefault="009450E7" w:rsidP="009450E7"/>
    <w:p w:rsidR="009450E7" w:rsidRDefault="009450E7" w:rsidP="009450E7">
      <w:pPr>
        <w:pStyle w:val="ListBullet"/>
      </w:pPr>
      <w:r>
        <w:t>R</w:t>
      </w:r>
      <w:r w:rsidRPr="00EF643D">
        <w:t>un one of the following commands depending on which version you are upgrading from.</w:t>
      </w:r>
    </w:p>
    <w:p w:rsidR="009450E7" w:rsidRPr="009450E7" w:rsidRDefault="009450E7" w:rsidP="0008698F">
      <w:pPr>
        <w:pStyle w:val="ListBullet2"/>
        <w:numPr>
          <w:ilvl w:val="0"/>
          <w:numId w:val="0"/>
        </w:numPr>
        <w:ind w:left="720"/>
        <w:rPr>
          <w:rStyle w:val="CodeText"/>
        </w:rPr>
      </w:pPr>
      <w:r w:rsidRPr="009450E7">
        <w:t xml:space="preserve">For an upgrade from 4.5: </w:t>
      </w:r>
      <w:r w:rsidRPr="009450E7">
        <w:tab/>
      </w:r>
      <w:r w:rsidRPr="009450E7">
        <w:rPr>
          <w:rStyle w:val="CodeText"/>
        </w:rPr>
        <w:t>start st</w:t>
      </w:r>
      <w:r w:rsidR="0008698F">
        <w:rPr>
          <w:rStyle w:val="CodeText"/>
        </w:rPr>
        <w:t>p</w:t>
      </w:r>
      <w:r w:rsidRPr="009450E7">
        <w:rPr>
          <w:rStyle w:val="CodeText"/>
        </w:rPr>
        <w:t>4500_st</w:t>
      </w:r>
      <w:r w:rsidR="0008698F">
        <w:rPr>
          <w:rStyle w:val="CodeText"/>
        </w:rPr>
        <w:t>p</w:t>
      </w:r>
      <w:r w:rsidRPr="009450E7">
        <w:rPr>
          <w:rStyle w:val="CodeText"/>
        </w:rPr>
        <w:t>4700.sql</w:t>
      </w:r>
    </w:p>
    <w:p w:rsidR="009450E7" w:rsidRPr="009450E7" w:rsidRDefault="009450E7" w:rsidP="0008698F">
      <w:pPr>
        <w:pStyle w:val="ListBullet"/>
        <w:numPr>
          <w:ilvl w:val="0"/>
          <w:numId w:val="0"/>
        </w:numPr>
        <w:ind w:left="360"/>
        <w:rPr>
          <w:rStyle w:val="CodeText"/>
        </w:rPr>
      </w:pPr>
      <w:r w:rsidRPr="001D2190">
        <w:tab/>
      </w:r>
      <w:r w:rsidRPr="009450E7">
        <w:t xml:space="preserve">For an upgrade from 4.6: </w:t>
      </w:r>
      <w:r w:rsidRPr="009450E7">
        <w:tab/>
      </w:r>
      <w:r w:rsidRPr="009450E7">
        <w:rPr>
          <w:rStyle w:val="CodeText"/>
        </w:rPr>
        <w:t>start st</w:t>
      </w:r>
      <w:r w:rsidR="0008698F">
        <w:rPr>
          <w:rStyle w:val="CodeText"/>
        </w:rPr>
        <w:t>p</w:t>
      </w:r>
      <w:r w:rsidRPr="009450E7">
        <w:rPr>
          <w:rStyle w:val="CodeText"/>
        </w:rPr>
        <w:t>4600_st</w:t>
      </w:r>
      <w:r w:rsidR="0008698F">
        <w:rPr>
          <w:rStyle w:val="CodeText"/>
        </w:rPr>
        <w:t>p</w:t>
      </w:r>
      <w:r w:rsidRPr="009450E7">
        <w:rPr>
          <w:rStyle w:val="CodeText"/>
        </w:rPr>
        <w:t>4700.sql</w:t>
      </w:r>
    </w:p>
    <w:p w:rsidR="009450E7" w:rsidRPr="00EF643D" w:rsidRDefault="009450E7" w:rsidP="009450E7">
      <w:r w:rsidRPr="00EF643D">
        <w:tab/>
      </w:r>
      <w:r w:rsidRPr="00EF643D">
        <w:tab/>
        <w:t> </w:t>
      </w:r>
    </w:p>
    <w:p w:rsidR="009450E7" w:rsidRPr="00EF643D" w:rsidRDefault="009450E7" w:rsidP="009450E7">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9450E7" w:rsidRDefault="009450E7" w:rsidP="009450E7"/>
    <w:p w:rsidR="009450E7" w:rsidRPr="00EF643D" w:rsidRDefault="009450E7" w:rsidP="009450E7">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450E7" w:rsidRPr="00EF643D" w:rsidRDefault="009450E7" w:rsidP="009450E7">
      <w:r>
        <w:tab/>
      </w:r>
      <w:r>
        <w:tab/>
      </w:r>
      <w:r>
        <w:rPr>
          <w:rStyle w:val="HighlightText"/>
        </w:rPr>
        <w:t>C:\EXOR\</w:t>
      </w:r>
    </w:p>
    <w:p w:rsidR="009450E7" w:rsidRPr="00EF643D" w:rsidRDefault="009450E7" w:rsidP="009450E7"/>
    <w:p w:rsidR="009450E7" w:rsidRDefault="009450E7" w:rsidP="009450E7">
      <w:pPr>
        <w:pStyle w:val="ListBullet"/>
      </w:pPr>
      <w:r w:rsidRPr="00EF643D">
        <w:lastRenderedPageBreak/>
        <w:t>When you have supplied this value, you will be prompted to confirm that it is correct and asked whether you wish to continue.</w:t>
      </w:r>
    </w:p>
    <w:p w:rsidR="009450E7" w:rsidRPr="00EF643D" w:rsidRDefault="009450E7" w:rsidP="0008698F">
      <w:pPr>
        <w:pStyle w:val="ListBullet"/>
        <w:numPr>
          <w:ilvl w:val="0"/>
          <w:numId w:val="0"/>
        </w:numPr>
        <w:ind w:left="360"/>
      </w:pPr>
    </w:p>
    <w:p w:rsidR="009450E7" w:rsidRPr="00EF643D" w:rsidRDefault="009450E7" w:rsidP="009450E7">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9450E7" w:rsidRPr="00EF643D" w:rsidRDefault="009450E7" w:rsidP="009450E7"/>
    <w:p w:rsidR="009450E7" w:rsidRPr="00EF643D" w:rsidRDefault="009450E7" w:rsidP="009450E7">
      <w:pPr>
        <w:pStyle w:val="ListBullet"/>
      </w:pPr>
      <w:r w:rsidRPr="00EF643D">
        <w:t xml:space="preserve">When the script has completed, all the </w:t>
      </w:r>
      <w:r w:rsidR="0008698F">
        <w:t>Schemes</w:t>
      </w:r>
      <w:r w:rsidRPr="00EF643D">
        <w:t xml:space="preserve"> Manager objects and data will have been upgraded. </w:t>
      </w:r>
    </w:p>
    <w:p w:rsidR="009450E7" w:rsidRPr="00EF643D" w:rsidRDefault="009450E7" w:rsidP="009450E7">
      <w:pPr>
        <w:pStyle w:val="Heading3"/>
      </w:pPr>
      <w:bookmarkStart w:id="477" w:name="_Toc377738475"/>
      <w:r w:rsidRPr="00EF643D">
        <w:t>Checking Log File(s)</w:t>
      </w:r>
      <w:bookmarkEnd w:id="477"/>
    </w:p>
    <w:p w:rsidR="009450E7" w:rsidRPr="00EF643D" w:rsidRDefault="009450E7" w:rsidP="009450E7">
      <w:r w:rsidRPr="00EF643D">
        <w:t>The following log files are produced in the working directory.  At the end of the upgrade, they can be viewed to check for any errors that could have occurred during the upgrade process.</w:t>
      </w:r>
    </w:p>
    <w:p w:rsidR="009450E7" w:rsidRPr="00697742" w:rsidRDefault="0008698F" w:rsidP="009450E7">
      <w:pPr>
        <w:rPr>
          <w:rStyle w:val="CodeText"/>
        </w:rPr>
      </w:pPr>
      <w:r>
        <w:rPr>
          <w:rStyle w:val="CodeText"/>
        </w:rPr>
        <w:tab/>
      </w:r>
      <w:proofErr w:type="gramStart"/>
      <w:r>
        <w:rPr>
          <w:rStyle w:val="CodeText"/>
        </w:rPr>
        <w:t>stp</w:t>
      </w:r>
      <w:r w:rsidR="009450E7" w:rsidRPr="00697742">
        <w:rPr>
          <w:rStyle w:val="CodeText"/>
        </w:rPr>
        <w:t>&lt;</w:t>
      </w:r>
      <w:proofErr w:type="gramEnd"/>
      <w:r w:rsidR="009450E7" w:rsidRPr="00697742">
        <w:rPr>
          <w:rStyle w:val="CodeText"/>
        </w:rPr>
        <w:t>xx&gt;_</w:t>
      </w:r>
      <w:r>
        <w:rPr>
          <w:rStyle w:val="CodeText"/>
        </w:rPr>
        <w:t>stp</w:t>
      </w:r>
      <w:r w:rsidR="009450E7" w:rsidRPr="00697742">
        <w:rPr>
          <w:rStyle w:val="CodeText"/>
        </w:rPr>
        <w:t>4</w:t>
      </w:r>
      <w:r w:rsidR="009450E7">
        <w:rPr>
          <w:rStyle w:val="CodeText"/>
        </w:rPr>
        <w:t>7</w:t>
      </w:r>
      <w:r w:rsidR="009450E7" w:rsidRPr="00697742">
        <w:rPr>
          <w:rStyle w:val="CodeText"/>
        </w:rPr>
        <w:t>00_1_&lt;date&amp;time&gt;.LOG</w:t>
      </w:r>
    </w:p>
    <w:p w:rsidR="009450E7" w:rsidRPr="00697742" w:rsidRDefault="009450E7" w:rsidP="009450E7">
      <w:pPr>
        <w:rPr>
          <w:rStyle w:val="CodeText"/>
        </w:rPr>
      </w:pPr>
      <w:r>
        <w:rPr>
          <w:rStyle w:val="CodeText"/>
        </w:rPr>
        <w:tab/>
      </w:r>
      <w:proofErr w:type="gramStart"/>
      <w:r>
        <w:rPr>
          <w:rStyle w:val="CodeText"/>
        </w:rPr>
        <w:t>st</w:t>
      </w:r>
      <w:r w:rsidR="0008698F">
        <w:rPr>
          <w:rStyle w:val="CodeText"/>
        </w:rPr>
        <w:t>p</w:t>
      </w:r>
      <w:r w:rsidRPr="00697742">
        <w:rPr>
          <w:rStyle w:val="CodeText"/>
        </w:rPr>
        <w:t>&lt;</w:t>
      </w:r>
      <w:proofErr w:type="gramEnd"/>
      <w:r w:rsidRPr="00697742">
        <w:rPr>
          <w:rStyle w:val="CodeText"/>
        </w:rPr>
        <w:t>xx&gt;</w:t>
      </w:r>
      <w:r w:rsidR="0008698F">
        <w:rPr>
          <w:rStyle w:val="CodeText"/>
        </w:rPr>
        <w:t>_stp</w:t>
      </w:r>
      <w:r w:rsidRPr="00697742">
        <w:rPr>
          <w:rStyle w:val="CodeText"/>
        </w:rPr>
        <w:t>4</w:t>
      </w:r>
      <w:r>
        <w:rPr>
          <w:rStyle w:val="CodeText"/>
        </w:rPr>
        <w:t>7</w:t>
      </w:r>
      <w:r w:rsidRPr="00697742">
        <w:rPr>
          <w:rStyle w:val="CodeText"/>
        </w:rPr>
        <w:t>00_2_&lt;date&amp;time&gt;.LOG</w:t>
      </w:r>
    </w:p>
    <w:p w:rsidR="009450E7" w:rsidRPr="00EF643D" w:rsidRDefault="009450E7" w:rsidP="009450E7">
      <w:r>
        <w:tab/>
      </w:r>
      <w:proofErr w:type="gramStart"/>
      <w:r w:rsidRPr="00EF643D">
        <w:t>where</w:t>
      </w:r>
      <w:proofErr w:type="gramEnd"/>
      <w:r w:rsidRPr="00EF643D">
        <w:t xml:space="preserve"> &lt;xx&gt; refers to the original release number (i.e. 45</w:t>
      </w:r>
      <w:r>
        <w:t>00,  4600</w:t>
      </w:r>
      <w:r w:rsidRPr="00EF643D">
        <w:t>)</w:t>
      </w:r>
    </w:p>
    <w:p w:rsidR="009450E7" w:rsidRDefault="009450E7" w:rsidP="009450E7"/>
    <w:p w:rsidR="009450E7" w:rsidRPr="00EF643D" w:rsidRDefault="009450E7" w:rsidP="009450E7">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upgrade has been successful.</w:t>
      </w:r>
    </w:p>
    <w:p w:rsidR="009450E7" w:rsidRPr="00EF643D" w:rsidRDefault="009450E7" w:rsidP="009450E7">
      <w:r w:rsidRPr="00EF643D">
        <w:t>Due to interdependencies between some Exor products, please ignore all compilation errors until all of your products have been upgraded.</w:t>
      </w:r>
    </w:p>
    <w:p w:rsidR="009450E7" w:rsidRPr="00EF643D" w:rsidRDefault="009450E7" w:rsidP="009450E7">
      <w:pPr>
        <w:pStyle w:val="Heading3"/>
      </w:pPr>
      <w:bookmarkStart w:id="478" w:name="_Toc377738476"/>
      <w:r w:rsidRPr="00EF643D">
        <w:t>Mandatory Configuration (Post Install and Upgrade)</w:t>
      </w:r>
      <w:bookmarkEnd w:id="478"/>
    </w:p>
    <w:p w:rsidR="009450E7" w:rsidRPr="00EF643D" w:rsidRDefault="009450E7" w:rsidP="009450E7">
      <w:pPr>
        <w:pStyle w:val="Heading4"/>
      </w:pPr>
      <w:bookmarkStart w:id="479" w:name="_Toc377738477"/>
      <w:r w:rsidRPr="00EF643D">
        <w:t>exor_version.txt</w:t>
      </w:r>
      <w:bookmarkEnd w:id="479"/>
    </w:p>
    <w:p w:rsidR="009450E7" w:rsidRPr="00EF643D" w:rsidRDefault="009450E7" w:rsidP="009450E7">
      <w:r w:rsidRPr="00EF643D">
        <w:t xml:space="preserve">Before accessing Enquiry Manager you must check the file exor_version.txt.  </w:t>
      </w:r>
    </w:p>
    <w:p w:rsidR="009450E7" w:rsidRPr="00EF643D" w:rsidRDefault="009450E7" w:rsidP="009450E7">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450E7" w:rsidRPr="00EF643D" w:rsidRDefault="009450E7" w:rsidP="009450E7">
      <w:r w:rsidRPr="00EF643D">
        <w:t>Ensure that the entry for Enquiry Manager is set accordingly;</w:t>
      </w:r>
    </w:p>
    <w:p w:rsidR="009450E7" w:rsidRPr="00EF643D" w:rsidRDefault="009450E7" w:rsidP="009450E7">
      <w:r>
        <w:tab/>
      </w:r>
      <w:r>
        <w:rPr>
          <w:rStyle w:val="HighlightText"/>
        </w:rPr>
        <w:t>ST</w:t>
      </w:r>
      <w:r w:rsidR="0008698F">
        <w:rPr>
          <w:rStyle w:val="HighlightText"/>
        </w:rPr>
        <w:t>P</w:t>
      </w:r>
      <w:r>
        <w:rPr>
          <w:rStyle w:val="HighlightText"/>
        </w:rPr>
        <w:t>=4.7.0.0</w:t>
      </w:r>
    </w:p>
    <w:p w:rsidR="009450E7" w:rsidRPr="00EF643D" w:rsidRDefault="009450E7" w:rsidP="009450E7">
      <w:pPr>
        <w:pStyle w:val="Heading3"/>
      </w:pPr>
      <w:bookmarkStart w:id="480" w:name="_Toc377738478"/>
      <w:r w:rsidRPr="00EF643D">
        <w:t>Additional Configuration (Post Install and Upgrade)</w:t>
      </w:r>
      <w:bookmarkEnd w:id="480"/>
    </w:p>
    <w:p w:rsidR="009450E7" w:rsidRPr="00EF643D" w:rsidRDefault="009450E7" w:rsidP="009450E7">
      <w:r w:rsidRPr="00EF643D">
        <w:t xml:space="preserve">Consult the documentation that accompanies this release for details of any additional configuration that may be required following an install/upgrade. </w:t>
      </w:r>
    </w:p>
    <w:p w:rsidR="009450E7" w:rsidRPr="00EF643D" w:rsidRDefault="009450E7" w:rsidP="009450E7">
      <w:r w:rsidRPr="00EF643D">
        <w:t>For example, to obtain details of product options, and for details of new product features/amendments.</w:t>
      </w:r>
    </w:p>
    <w:p w:rsidR="009450E7" w:rsidRPr="00EF643D" w:rsidRDefault="009450E7" w:rsidP="009450E7">
      <w:r w:rsidRPr="00E06E14">
        <w:rPr>
          <w:rStyle w:val="HighlightText"/>
        </w:rPr>
        <w:t>Important</w:t>
      </w:r>
      <w:r w:rsidRPr="00EF643D">
        <w:t>:</w:t>
      </w:r>
    </w:p>
    <w:p w:rsidR="009450E7" w:rsidRPr="00EF643D" w:rsidRDefault="009450E7" w:rsidP="009450E7">
      <w:r w:rsidRPr="00EF643D">
        <w:t>It is highly recommended that you do this before attempting to use the application.</w:t>
      </w:r>
    </w:p>
    <w:p w:rsidR="009450E7" w:rsidRPr="00EF643D" w:rsidRDefault="009450E7" w:rsidP="009450E7">
      <w:pPr>
        <w:pStyle w:val="Heading3"/>
      </w:pPr>
      <w:bookmarkStart w:id="481" w:name="_Toc377738479"/>
      <w:r w:rsidRPr="00EF643D">
        <w:lastRenderedPageBreak/>
        <w:t>Product Licencing (Post Install only)</w:t>
      </w:r>
      <w:bookmarkEnd w:id="481"/>
    </w:p>
    <w:p w:rsidR="009450E7" w:rsidRPr="00EF643D" w:rsidRDefault="009450E7" w:rsidP="009450E7">
      <w:r w:rsidRPr="00EF643D">
        <w:t xml:space="preserve">Following first time installation you must licence the product for use.  </w:t>
      </w:r>
    </w:p>
    <w:p w:rsidR="009450E7" w:rsidRPr="00EF643D" w:rsidRDefault="009450E7" w:rsidP="009450E7">
      <w:proofErr w:type="gramStart"/>
      <w:r w:rsidRPr="00EF643D">
        <w:t>To do this start highways by exor and invoke module HIG1890 from the Fastpath menu.</w:t>
      </w:r>
      <w:proofErr w:type="gramEnd"/>
    </w:p>
    <w:p w:rsidR="009450E7" w:rsidRPr="00EF643D" w:rsidRDefault="009450E7" w:rsidP="009450E7"/>
    <w:p w:rsidR="009450E7" w:rsidRPr="00EF643D" w:rsidRDefault="009450E7" w:rsidP="009450E7">
      <w:r w:rsidRPr="00EF643D">
        <w:object w:dxaOrig="8986" w:dyaOrig="1980">
          <v:shape id="_x0000_i1032" type="#_x0000_t75" style="width:415.5pt;height:91.5pt" o:ole="">
            <v:imagedata r:id="rId40" o:title=""/>
          </v:shape>
          <o:OLEObject Type="Embed" ProgID="PBrush" ShapeID="_x0000_i1032" DrawAspect="Content" ObjectID="_1451480226" r:id="rId92"/>
        </w:object>
      </w:r>
      <w:r w:rsidRPr="00EF643D">
        <w:t xml:space="preserve"> </w:t>
      </w:r>
    </w:p>
    <w:p w:rsidR="009450E7" w:rsidRPr="00EF643D" w:rsidRDefault="009450E7" w:rsidP="009450E7">
      <w:r w:rsidRPr="00EF643D">
        <w:t>For further details please refer to the “</w:t>
      </w:r>
      <w:r>
        <w:rPr>
          <w:rStyle w:val="HighlightText"/>
        </w:rPr>
        <w:t>Network Manager General System Admin Guide</w:t>
      </w:r>
      <w:r w:rsidRPr="00EF643D">
        <w:t>”</w:t>
      </w:r>
    </w:p>
    <w:p w:rsidR="009450E7" w:rsidRPr="00EF643D" w:rsidRDefault="009450E7" w:rsidP="009450E7">
      <w:pPr>
        <w:pStyle w:val="Heading3"/>
      </w:pPr>
      <w:bookmarkStart w:id="482" w:name="_Toc377738480"/>
      <w:r w:rsidRPr="00EF643D">
        <w:t>Spatial Configuration (Post Install and Upgrade)</w:t>
      </w:r>
      <w:bookmarkEnd w:id="482"/>
    </w:p>
    <w:p w:rsidR="009450E7" w:rsidRPr="00EF643D" w:rsidRDefault="009450E7" w:rsidP="009450E7">
      <w:r w:rsidRPr="00EF643D">
        <w:t>Specific information regarding the registration of spatial layers can be found in the “</w:t>
      </w:r>
      <w:r>
        <w:rPr>
          <w:rStyle w:val="HighlightText"/>
        </w:rPr>
        <w:t>Locator and Web Mapping</w:t>
      </w:r>
      <w:r w:rsidRPr="00EF643D">
        <w:t>” document.</w:t>
      </w:r>
    </w:p>
    <w:p w:rsidR="009450E7" w:rsidRPr="00EF643D" w:rsidRDefault="009450E7" w:rsidP="009450E7"/>
    <w:p w:rsidR="00EF643D" w:rsidRPr="00EF643D" w:rsidRDefault="009450E7" w:rsidP="00EF643D">
      <w:r>
        <w:br w:type="page"/>
      </w:r>
    </w:p>
    <w:p w:rsidR="00EF643D" w:rsidRPr="00EF643D" w:rsidRDefault="00EF643D" w:rsidP="003A554B">
      <w:pPr>
        <w:pStyle w:val="Heading1"/>
      </w:pPr>
      <w:bookmarkStart w:id="483" w:name="_Toc222221942"/>
      <w:bookmarkStart w:id="484" w:name="_Toc254883760"/>
      <w:bookmarkStart w:id="485" w:name="_Toc279737452"/>
      <w:bookmarkStart w:id="486" w:name="_Toc299616403"/>
      <w:bookmarkStart w:id="487" w:name="_Toc320697381"/>
      <w:bookmarkStart w:id="488" w:name="_Toc366492074"/>
      <w:bookmarkStart w:id="489" w:name="_Toc377738481"/>
      <w:r w:rsidRPr="00EF643D">
        <w:lastRenderedPageBreak/>
        <w:t>Structures Manager</w:t>
      </w:r>
      <w:bookmarkEnd w:id="483"/>
      <w:bookmarkEnd w:id="484"/>
      <w:bookmarkEnd w:id="485"/>
      <w:bookmarkEnd w:id="486"/>
      <w:bookmarkEnd w:id="487"/>
      <w:bookmarkEnd w:id="488"/>
      <w:bookmarkEnd w:id="489"/>
    </w:p>
    <w:p w:rsidR="00EF643D" w:rsidRPr="00EF643D" w:rsidRDefault="00EF643D" w:rsidP="00FC2DA7">
      <w:pPr>
        <w:pStyle w:val="Heading2"/>
      </w:pPr>
      <w:bookmarkStart w:id="490" w:name="_Toc222221943"/>
      <w:bookmarkStart w:id="491" w:name="_Toc254883761"/>
      <w:bookmarkStart w:id="492" w:name="_Toc279737453"/>
      <w:bookmarkStart w:id="493" w:name="_Toc299616404"/>
      <w:bookmarkStart w:id="494" w:name="_Toc320697382"/>
      <w:bookmarkStart w:id="495" w:name="_Toc366492075"/>
      <w:bookmarkStart w:id="496" w:name="_Toc377738482"/>
      <w:r w:rsidRPr="00EF643D">
        <w:t>Implementation of the Structures Manager Software files</w:t>
      </w:r>
      <w:bookmarkEnd w:id="490"/>
      <w:bookmarkEnd w:id="491"/>
      <w:bookmarkEnd w:id="492"/>
      <w:bookmarkEnd w:id="493"/>
      <w:bookmarkEnd w:id="494"/>
      <w:bookmarkEnd w:id="495"/>
      <w:bookmarkEnd w:id="496"/>
    </w:p>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FC2DA7">
      <w:pPr>
        <w:pStyle w:val="Heading2"/>
      </w:pPr>
      <w:r w:rsidRPr="00EF643D">
        <w:br w:type="page"/>
      </w:r>
      <w:bookmarkStart w:id="497" w:name="_Toc222221944"/>
      <w:bookmarkStart w:id="498" w:name="_Toc254883762"/>
      <w:bookmarkStart w:id="499" w:name="_Toc279737454"/>
      <w:bookmarkStart w:id="500" w:name="_Toc299616405"/>
      <w:bookmarkStart w:id="501" w:name="_Toc320697383"/>
      <w:bookmarkStart w:id="502" w:name="_Toc366492076"/>
      <w:bookmarkStart w:id="503" w:name="_Toc377738483"/>
      <w:r w:rsidRPr="00EF643D">
        <w:lastRenderedPageBreak/>
        <w:t>Structures Manager Server Install/Upgrade</w:t>
      </w:r>
      <w:bookmarkEnd w:id="497"/>
      <w:bookmarkEnd w:id="498"/>
      <w:bookmarkEnd w:id="499"/>
      <w:bookmarkEnd w:id="500"/>
      <w:bookmarkEnd w:id="501"/>
      <w:bookmarkEnd w:id="502"/>
      <w:bookmarkEnd w:id="503"/>
    </w:p>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FC2DA7">
      <w:pPr>
        <w:pStyle w:val="Heading3"/>
      </w:pPr>
      <w:bookmarkStart w:id="504" w:name="_Toc222221945"/>
      <w:bookmarkStart w:id="505" w:name="_Toc254883763"/>
      <w:bookmarkStart w:id="506" w:name="_Toc279737455"/>
      <w:bookmarkStart w:id="507" w:name="_Toc299616406"/>
      <w:bookmarkStart w:id="508" w:name="_Toc320697384"/>
      <w:bookmarkStart w:id="509" w:name="_Toc366492077"/>
      <w:bookmarkStart w:id="510" w:name="_Toc377738484"/>
      <w:r w:rsidRPr="00EF643D">
        <w:t xml:space="preserve">Before you </w:t>
      </w:r>
      <w:proofErr w:type="gramStart"/>
      <w:r w:rsidRPr="00EF643D">
        <w:t>Start</w:t>
      </w:r>
      <w:bookmarkEnd w:id="504"/>
      <w:bookmarkEnd w:id="505"/>
      <w:bookmarkEnd w:id="506"/>
      <w:bookmarkEnd w:id="507"/>
      <w:bookmarkEnd w:id="508"/>
      <w:bookmarkEnd w:id="509"/>
      <w:bookmarkEnd w:id="510"/>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_Ref371063394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FC2DA7" w:rsidRDefault="00FC2DA7" w:rsidP="00FC2DA7">
      <w:pPr>
        <w:rPr>
          <w:rStyle w:val="HighlightText"/>
        </w:rPr>
      </w:pPr>
      <w:r>
        <w:rPr>
          <w:rStyle w:val="HighlightText"/>
        </w:rPr>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FC2DA7">
      <w:pPr>
        <w:pStyle w:val="Heading3"/>
      </w:pPr>
      <w:bookmarkStart w:id="511" w:name="_Toc222221946"/>
      <w:bookmarkStart w:id="512" w:name="_Toc254883764"/>
      <w:bookmarkStart w:id="513" w:name="_Toc279737456"/>
      <w:bookmarkStart w:id="514" w:name="_Toc299616407"/>
      <w:bookmarkStart w:id="515" w:name="_Toc320697385"/>
      <w:bookmarkStart w:id="516" w:name="_Toc366492078"/>
      <w:bookmarkStart w:id="517" w:name="_Toc377738485"/>
      <w:r w:rsidRPr="00EF643D">
        <w:t>Typical problems that you may encounter</w:t>
      </w:r>
      <w:bookmarkEnd w:id="511"/>
      <w:bookmarkEnd w:id="512"/>
      <w:bookmarkEnd w:id="513"/>
      <w:bookmarkEnd w:id="514"/>
      <w:bookmarkEnd w:id="515"/>
      <w:bookmarkEnd w:id="516"/>
      <w:bookmarkEnd w:id="517"/>
    </w:p>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FC2DA7">
      <w:pPr>
        <w:pStyle w:val="Heading3"/>
      </w:pPr>
      <w:bookmarkStart w:id="518" w:name="_Toc254883765"/>
      <w:bookmarkStart w:id="519" w:name="_Toc279737457"/>
      <w:bookmarkStart w:id="520" w:name="_Toc299616408"/>
      <w:bookmarkStart w:id="521" w:name="_Toc320697386"/>
      <w:bookmarkStart w:id="522" w:name="_Toc366492079"/>
      <w:bookmarkStart w:id="523" w:name="_Toc377738486"/>
      <w:r w:rsidRPr="00EF643D">
        <w:t>Install of Structures Manager</w:t>
      </w:r>
      <w:bookmarkEnd w:id="518"/>
      <w:bookmarkEnd w:id="519"/>
      <w:bookmarkEnd w:id="520"/>
      <w:bookmarkEnd w:id="521"/>
      <w:bookmarkEnd w:id="522"/>
      <w:bookmarkEnd w:id="523"/>
    </w:p>
    <w:p w:rsidR="00EF643D" w:rsidRPr="00EF643D" w:rsidRDefault="00EF643D" w:rsidP="00EF643D">
      <w:r w:rsidRPr="00EF643D">
        <w:t xml:space="preserve">To create the base data and objects for Structures Manager modules; </w:t>
      </w:r>
    </w:p>
    <w:p w:rsidR="00EF643D" w:rsidRPr="00EF643D" w:rsidRDefault="00EF643D" w:rsidP="00EF643D">
      <w:r w:rsidRPr="00EF643D">
        <w:t xml:space="preserve">Change directory to </w:t>
      </w:r>
      <w:r w:rsidRPr="00E06E14">
        <w:rPr>
          <w:rStyle w:val="HighlightText"/>
        </w:rPr>
        <w:t>&lt;exor_base&gt;</w:t>
      </w:r>
      <w:r w:rsidRPr="00EF643D">
        <w:t>\str\install</w:t>
      </w:r>
    </w:p>
    <w:p w:rsidR="00EF643D" w:rsidRPr="00EF643D" w:rsidRDefault="00EF643D" w:rsidP="00EF643D">
      <w:r w:rsidRPr="00EF643D">
        <w:t>Login to SQL*PLUS as the highways owner on the client PC and run the following command:</w:t>
      </w:r>
    </w:p>
    <w:p w:rsidR="00EF643D" w:rsidRPr="00FC2DA7" w:rsidRDefault="00EF643D" w:rsidP="00EF643D">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str_inst.sql</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FC2DA7" w:rsidRPr="00FC2DA7" w:rsidRDefault="00EF643D" w:rsidP="00EF643D">
      <w:pPr>
        <w:rPr>
          <w:rStyle w:val="HighlightText"/>
        </w:rPr>
      </w:pPr>
      <w:r w:rsidRPr="00EF643D">
        <w:t> </w:t>
      </w:r>
      <w:r w:rsidRPr="00FC2DA7">
        <w:rPr>
          <w:rStyle w:val="HighlightText"/>
        </w:rPr>
        <w:t>C:\EXOR\</w:t>
      </w:r>
      <w:r w:rsidRPr="00FC2DA7">
        <w:rPr>
          <w:rStyle w:val="HighlightText"/>
        </w:rPr>
        <w:tab/>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FC2DA7">
      <w:pPr>
        <w:pStyle w:val="Heading3"/>
      </w:pPr>
      <w:bookmarkStart w:id="524" w:name="_Toc377738487"/>
      <w:r w:rsidRPr="00EF643D">
        <w:t>Checking Log File(s)</w:t>
      </w:r>
      <w:bookmarkEnd w:id="524"/>
    </w:p>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FC2DA7" w:rsidRPr="00FC2DA7" w:rsidRDefault="00FC2DA7" w:rsidP="00FC2DA7">
      <w:pPr>
        <w:rPr>
          <w:rStyle w:val="CodeText"/>
        </w:rPr>
      </w:pPr>
      <w:r w:rsidRPr="00EF643D">
        <w:t> </w:t>
      </w:r>
      <w:r w:rsidRPr="00EF643D">
        <w:tab/>
      </w:r>
      <w:r w:rsidRPr="00FC2DA7">
        <w:rPr>
          <w:rStyle w:val="CodeText"/>
        </w:rPr>
        <w:t>str_install_1_&lt;date&amp;time&gt;.LOG</w:t>
      </w:r>
    </w:p>
    <w:p w:rsidR="00FC2DA7" w:rsidRPr="00FC2DA7" w:rsidRDefault="00FC2DA7" w:rsidP="00FC2DA7">
      <w:pPr>
        <w:rPr>
          <w:rStyle w:val="CodeText"/>
        </w:rPr>
      </w:pPr>
      <w:r w:rsidRPr="00EF643D">
        <w:t> </w:t>
      </w:r>
      <w:r w:rsidRPr="00EF643D">
        <w:tab/>
      </w:r>
      <w:r w:rsidRPr="00FC2DA7">
        <w:rPr>
          <w:rStyle w:val="CodeText"/>
        </w:rPr>
        <w:t>str_install_</w:t>
      </w:r>
      <w:r>
        <w:rPr>
          <w:rStyle w:val="CodeText"/>
        </w:rPr>
        <w:t>2</w:t>
      </w:r>
      <w:r w:rsidRPr="00FC2DA7">
        <w:rPr>
          <w:rStyle w:val="CodeText"/>
        </w:rPr>
        <w:t>_&lt;date&amp;time&gt;.LOG</w:t>
      </w:r>
    </w:p>
    <w:p w:rsidR="00EF643D" w:rsidRPr="00EF643D" w:rsidRDefault="00EF643D" w:rsidP="00EF643D">
      <w:r w:rsidRPr="00EF643D">
        <w:t xml:space="preserve">Please raise and attach the logs to a ticket with </w:t>
      </w:r>
      <w:hyperlink r:id="rId9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FC2DA7">
      <w:pPr>
        <w:pStyle w:val="Heading3"/>
      </w:pPr>
      <w:bookmarkStart w:id="525" w:name="_Toc222221947"/>
      <w:bookmarkStart w:id="526" w:name="_Toc254883766"/>
      <w:bookmarkStart w:id="527" w:name="_Toc279737458"/>
      <w:bookmarkStart w:id="528" w:name="_Toc299616409"/>
      <w:bookmarkStart w:id="529" w:name="_Toc320697387"/>
      <w:bookmarkStart w:id="530" w:name="_Toc366492080"/>
      <w:bookmarkStart w:id="531" w:name="_Toc377738488"/>
      <w:r w:rsidRPr="00EF643D">
        <w:t>Upgrade of Structures Manager</w:t>
      </w:r>
      <w:bookmarkEnd w:id="525"/>
      <w:bookmarkEnd w:id="526"/>
      <w:bookmarkEnd w:id="527"/>
      <w:bookmarkEnd w:id="528"/>
      <w:bookmarkEnd w:id="529"/>
      <w:bookmarkEnd w:id="530"/>
      <w:bookmarkEnd w:id="531"/>
    </w:p>
    <w:p w:rsidR="00EF643D" w:rsidRPr="00EF643D" w:rsidRDefault="00EF643D" w:rsidP="00EF643D">
      <w:r w:rsidRPr="00EF643D">
        <w:t>This section describes the steps necessary to upgrade Structures Manager to 4.7.0.0</w:t>
      </w:r>
    </w:p>
    <w:p w:rsidR="00EF643D" w:rsidRPr="00EF643D" w:rsidRDefault="00EF643D" w:rsidP="00EF643D">
      <w:r w:rsidRPr="00EF643D">
        <w:t>To upgrade the base data and objects for the Structures Manager modules;</w:t>
      </w:r>
    </w:p>
    <w:p w:rsidR="00EF643D" w:rsidRDefault="00EF643D" w:rsidP="00FC2DA7">
      <w:pPr>
        <w:pStyle w:val="ListBullet"/>
      </w:pPr>
      <w:r w:rsidRPr="00EF643D">
        <w:t xml:space="preserve">Change directory to </w:t>
      </w:r>
      <w:r w:rsidRPr="00E06E14">
        <w:rPr>
          <w:rStyle w:val="HighlightText"/>
        </w:rPr>
        <w:t>&lt;exor_base&gt;</w:t>
      </w:r>
      <w:r w:rsidRPr="00EF643D">
        <w:t>\str\install</w:t>
      </w:r>
    </w:p>
    <w:p w:rsidR="00FC2DA7" w:rsidRPr="00EF643D" w:rsidRDefault="00FC2DA7" w:rsidP="00FC2DA7">
      <w:pPr>
        <w:pStyle w:val="ListBullet"/>
        <w:numPr>
          <w:ilvl w:val="0"/>
          <w:numId w:val="0"/>
        </w:numPr>
        <w:ind w:left="360"/>
      </w:pPr>
    </w:p>
    <w:p w:rsidR="00EF643D" w:rsidRPr="00EF643D" w:rsidRDefault="00EF643D" w:rsidP="00FC2DA7">
      <w:pPr>
        <w:pStyle w:val="ListBullet"/>
      </w:pPr>
      <w:r w:rsidRPr="00EF643D">
        <w:t xml:space="preserve">Login to SQL*PLUS as the highways owner on the client PC </w:t>
      </w:r>
    </w:p>
    <w:p w:rsidR="00EF643D" w:rsidRPr="00EF643D" w:rsidRDefault="00EF643D" w:rsidP="00EF643D"/>
    <w:p w:rsidR="00443889" w:rsidRDefault="00443889" w:rsidP="00443889">
      <w:pPr>
        <w:pStyle w:val="ListBullet"/>
      </w:pPr>
      <w:r>
        <w:t>R</w:t>
      </w:r>
      <w:r w:rsidRPr="00EF643D">
        <w:t>un one of the following commands depending on which version you are upgrading from.</w:t>
      </w:r>
    </w:p>
    <w:p w:rsidR="00443889" w:rsidRPr="00443889" w:rsidRDefault="00443889" w:rsidP="00443889">
      <w:pPr>
        <w:pStyle w:val="ListBullet2"/>
        <w:numPr>
          <w:ilvl w:val="0"/>
          <w:numId w:val="0"/>
        </w:numPr>
        <w:ind w:left="720" w:hanging="360"/>
        <w:rPr>
          <w:rStyle w:val="CodeText"/>
        </w:rPr>
      </w:pPr>
      <w:r w:rsidRPr="001D2190">
        <w:tab/>
      </w:r>
      <w:r w:rsidRPr="00443889">
        <w:t xml:space="preserve">For an upgrade from 4.5: </w:t>
      </w:r>
      <w:r w:rsidRPr="00443889">
        <w:tab/>
      </w:r>
      <w:r w:rsidRPr="00443889">
        <w:rPr>
          <w:rStyle w:val="CodeText"/>
        </w:rPr>
        <w:t xml:space="preserve">start </w:t>
      </w:r>
      <w:r>
        <w:rPr>
          <w:rStyle w:val="CodeText"/>
        </w:rPr>
        <w:t>str</w:t>
      </w:r>
      <w:r w:rsidRPr="00443889">
        <w:rPr>
          <w:rStyle w:val="CodeText"/>
        </w:rPr>
        <w:t>4500_</w:t>
      </w:r>
      <w:r>
        <w:rPr>
          <w:rStyle w:val="CodeText"/>
        </w:rPr>
        <w:t>str</w:t>
      </w:r>
      <w:r w:rsidRPr="00443889">
        <w:rPr>
          <w:rStyle w:val="CodeText"/>
        </w:rPr>
        <w:t>4700.sql</w:t>
      </w:r>
    </w:p>
    <w:p w:rsidR="00443889" w:rsidRPr="00443889" w:rsidRDefault="00443889" w:rsidP="00443889">
      <w:pPr>
        <w:pStyle w:val="ListBullet"/>
        <w:numPr>
          <w:ilvl w:val="0"/>
          <w:numId w:val="0"/>
        </w:numPr>
        <w:ind w:left="360"/>
        <w:rPr>
          <w:rStyle w:val="CodeText"/>
        </w:rPr>
      </w:pPr>
      <w:r w:rsidRPr="001D2190">
        <w:tab/>
      </w:r>
      <w:r w:rsidRPr="00443889">
        <w:t xml:space="preserve">For an upgrade from 4.6: </w:t>
      </w:r>
      <w:r w:rsidRPr="00443889">
        <w:tab/>
      </w:r>
      <w:r w:rsidRPr="00443889">
        <w:rPr>
          <w:rStyle w:val="CodeText"/>
        </w:rPr>
        <w:t xml:space="preserve">start </w:t>
      </w:r>
      <w:r>
        <w:rPr>
          <w:rStyle w:val="CodeText"/>
        </w:rPr>
        <w:t>str</w:t>
      </w:r>
      <w:r w:rsidRPr="00443889">
        <w:rPr>
          <w:rStyle w:val="CodeText"/>
        </w:rPr>
        <w:t>4600_</w:t>
      </w:r>
      <w:r>
        <w:rPr>
          <w:rStyle w:val="CodeText"/>
        </w:rPr>
        <w:t>str</w:t>
      </w:r>
      <w:r w:rsidRPr="00443889">
        <w:rPr>
          <w:rStyle w:val="CodeText"/>
        </w:rPr>
        <w:t>4700.sql</w:t>
      </w:r>
    </w:p>
    <w:p w:rsidR="00EF643D" w:rsidRPr="00EF643D" w:rsidRDefault="00EF643D" w:rsidP="00EF643D">
      <w:r w:rsidRPr="00EF643D">
        <w:tab/>
      </w:r>
      <w:r w:rsidRPr="00EF643D">
        <w:tab/>
        <w:t> </w:t>
      </w:r>
    </w:p>
    <w:p w:rsidR="00EF643D" w:rsidRPr="00EF643D" w:rsidRDefault="00EF643D" w:rsidP="009603D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Default="00EF643D" w:rsidP="00EF643D"/>
    <w:p w:rsidR="009603DE" w:rsidRPr="00EF643D" w:rsidRDefault="009603DE" w:rsidP="009603DE">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9603DE" w:rsidRPr="00EF643D" w:rsidRDefault="009603DE" w:rsidP="009603DE">
      <w:r>
        <w:tab/>
      </w:r>
      <w:r>
        <w:tab/>
      </w:r>
      <w:r>
        <w:rPr>
          <w:rStyle w:val="HighlightText"/>
        </w:rPr>
        <w:t>C:\EXOR\</w:t>
      </w:r>
    </w:p>
    <w:p w:rsidR="009603DE" w:rsidRPr="00EF643D" w:rsidRDefault="009603DE" w:rsidP="00EF643D"/>
    <w:p w:rsidR="00EF643D" w:rsidRDefault="00EF643D" w:rsidP="009603DE">
      <w:pPr>
        <w:pStyle w:val="ListBullet"/>
      </w:pPr>
      <w:r w:rsidRPr="00EF643D">
        <w:lastRenderedPageBreak/>
        <w:t>When you have supplied this value, you will be prompted to confirm that it is correct and asked whether you wish to continue.</w:t>
      </w:r>
    </w:p>
    <w:p w:rsidR="009603DE" w:rsidRPr="00EF643D" w:rsidRDefault="009603DE" w:rsidP="009603DE">
      <w:pPr>
        <w:pStyle w:val="ListBullet"/>
        <w:numPr>
          <w:ilvl w:val="0"/>
          <w:numId w:val="0"/>
        </w:numPr>
        <w:ind w:left="360"/>
      </w:pPr>
    </w:p>
    <w:p w:rsidR="00EF643D" w:rsidRPr="00EF643D" w:rsidRDefault="00EF643D" w:rsidP="009603DE">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9603DE">
      <w:pPr>
        <w:pStyle w:val="ListBullet"/>
      </w:pPr>
      <w:r w:rsidRPr="00EF643D">
        <w:t xml:space="preserve">When the script has completed, all the Structures Manager objects and data will have been upgraded. </w:t>
      </w:r>
    </w:p>
    <w:p w:rsidR="009603DE" w:rsidRPr="00EF643D" w:rsidRDefault="009603DE" w:rsidP="009603DE">
      <w:pPr>
        <w:pStyle w:val="Heading3"/>
      </w:pPr>
      <w:bookmarkStart w:id="532" w:name="_Toc366492084"/>
      <w:bookmarkStart w:id="533" w:name="_Toc377738489"/>
      <w:r w:rsidRPr="00EF643D">
        <w:t>Checking Log File(s)</w:t>
      </w:r>
      <w:bookmarkEnd w:id="533"/>
    </w:p>
    <w:p w:rsidR="009603DE" w:rsidRPr="00EF643D" w:rsidRDefault="009603DE" w:rsidP="009603DE">
      <w:r w:rsidRPr="00EF643D">
        <w:t>The following log files are produced in the working directory.  At the end of the upgrade, they can be viewed to check for any errors that could have occurred during the upgrade process.</w:t>
      </w:r>
    </w:p>
    <w:p w:rsidR="009603DE" w:rsidRPr="00697742" w:rsidRDefault="009603DE" w:rsidP="009603DE">
      <w:pPr>
        <w:rPr>
          <w:rStyle w:val="CodeText"/>
        </w:rPr>
      </w:pPr>
      <w:r>
        <w:rPr>
          <w:rStyle w:val="CodeText"/>
        </w:rPr>
        <w:tab/>
      </w:r>
      <w:proofErr w:type="gramStart"/>
      <w:r>
        <w:rPr>
          <w:rStyle w:val="CodeText"/>
        </w:rPr>
        <w:t>str</w:t>
      </w:r>
      <w:r w:rsidRPr="00697742">
        <w:rPr>
          <w:rStyle w:val="CodeText"/>
        </w:rPr>
        <w:t>&lt;</w:t>
      </w:r>
      <w:proofErr w:type="gramEnd"/>
      <w:r w:rsidRPr="00697742">
        <w:rPr>
          <w:rStyle w:val="CodeText"/>
        </w:rPr>
        <w:t>xx&gt;_</w:t>
      </w:r>
      <w:r>
        <w:rPr>
          <w:rStyle w:val="CodeText"/>
        </w:rPr>
        <w:t>str</w:t>
      </w:r>
      <w:r w:rsidRPr="00697742">
        <w:rPr>
          <w:rStyle w:val="CodeText"/>
        </w:rPr>
        <w:t>4</w:t>
      </w:r>
      <w:r>
        <w:rPr>
          <w:rStyle w:val="CodeText"/>
        </w:rPr>
        <w:t>7</w:t>
      </w:r>
      <w:r w:rsidRPr="00697742">
        <w:rPr>
          <w:rStyle w:val="CodeText"/>
        </w:rPr>
        <w:t>00_1_&lt;date&amp;time&gt;.LOG</w:t>
      </w:r>
    </w:p>
    <w:p w:rsidR="009603DE" w:rsidRPr="00697742" w:rsidRDefault="009603DE" w:rsidP="009603DE">
      <w:pPr>
        <w:rPr>
          <w:rStyle w:val="CodeText"/>
        </w:rPr>
      </w:pPr>
      <w:r>
        <w:rPr>
          <w:rStyle w:val="CodeText"/>
        </w:rPr>
        <w:tab/>
      </w:r>
      <w:proofErr w:type="gramStart"/>
      <w:r>
        <w:rPr>
          <w:rStyle w:val="CodeText"/>
        </w:rPr>
        <w:t>str</w:t>
      </w:r>
      <w:r w:rsidRPr="00697742">
        <w:rPr>
          <w:rStyle w:val="CodeText"/>
        </w:rPr>
        <w:t>&lt;</w:t>
      </w:r>
      <w:proofErr w:type="gramEnd"/>
      <w:r w:rsidRPr="00697742">
        <w:rPr>
          <w:rStyle w:val="CodeText"/>
        </w:rPr>
        <w:t>xx&gt;</w:t>
      </w:r>
      <w:r>
        <w:rPr>
          <w:rStyle w:val="CodeText"/>
        </w:rPr>
        <w:t>_str</w:t>
      </w:r>
      <w:r w:rsidRPr="00697742">
        <w:rPr>
          <w:rStyle w:val="CodeText"/>
        </w:rPr>
        <w:t>4</w:t>
      </w:r>
      <w:r>
        <w:rPr>
          <w:rStyle w:val="CodeText"/>
        </w:rPr>
        <w:t>7</w:t>
      </w:r>
      <w:r w:rsidRPr="00697742">
        <w:rPr>
          <w:rStyle w:val="CodeText"/>
        </w:rPr>
        <w:t>00_2_&lt;date&amp;time&gt;.LOG</w:t>
      </w:r>
    </w:p>
    <w:p w:rsidR="009603DE" w:rsidRPr="00EF643D" w:rsidRDefault="009603DE" w:rsidP="009603DE">
      <w:r>
        <w:tab/>
      </w:r>
      <w:proofErr w:type="gramStart"/>
      <w:r w:rsidRPr="00EF643D">
        <w:t>where</w:t>
      </w:r>
      <w:proofErr w:type="gramEnd"/>
      <w:r w:rsidRPr="00EF643D">
        <w:t xml:space="preserve"> &lt;xx&gt; refers to the original release number (i.e. 45</w:t>
      </w:r>
      <w:r>
        <w:t>00,  4600</w:t>
      </w:r>
      <w:r w:rsidRPr="00EF643D">
        <w:t>)</w:t>
      </w:r>
    </w:p>
    <w:p w:rsidR="009603DE" w:rsidRDefault="009603DE" w:rsidP="009603DE"/>
    <w:p w:rsidR="009603DE" w:rsidRPr="00EF643D" w:rsidRDefault="009603DE" w:rsidP="009603DE">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upgrade has been successful.</w:t>
      </w:r>
    </w:p>
    <w:p w:rsidR="009603DE" w:rsidRPr="00EF643D" w:rsidRDefault="009603DE" w:rsidP="009603DE">
      <w:r w:rsidRPr="00EF643D">
        <w:t>Due to interdependencies between some Exor products, please ignore all compilation errors until all of your products have been upgraded.</w:t>
      </w:r>
    </w:p>
    <w:p w:rsidR="009603DE" w:rsidRPr="00EF643D" w:rsidRDefault="009603DE" w:rsidP="009603DE">
      <w:pPr>
        <w:pStyle w:val="Heading3"/>
      </w:pPr>
      <w:bookmarkStart w:id="534" w:name="_Toc377738490"/>
      <w:r w:rsidRPr="00EF643D">
        <w:t>Mandatory Configuration (Post Install and Upgrade)</w:t>
      </w:r>
      <w:bookmarkEnd w:id="534"/>
    </w:p>
    <w:p w:rsidR="009603DE" w:rsidRPr="00EF643D" w:rsidRDefault="009603DE" w:rsidP="009603DE">
      <w:pPr>
        <w:pStyle w:val="Heading4"/>
      </w:pPr>
      <w:bookmarkStart w:id="535" w:name="_Toc377738491"/>
      <w:r w:rsidRPr="00EF643D">
        <w:t>exor_version.txt</w:t>
      </w:r>
      <w:bookmarkEnd w:id="535"/>
    </w:p>
    <w:p w:rsidR="009603DE" w:rsidRPr="00EF643D" w:rsidRDefault="009603DE" w:rsidP="009603DE">
      <w:r w:rsidRPr="00EF643D">
        <w:t xml:space="preserve">Before accessing Enquiry Manager you must check the file exor_version.txt.  </w:t>
      </w:r>
    </w:p>
    <w:p w:rsidR="009603DE" w:rsidRPr="00EF643D" w:rsidRDefault="009603DE" w:rsidP="009603DE">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9603DE" w:rsidRPr="00EF643D" w:rsidRDefault="009603DE" w:rsidP="009603DE">
      <w:r w:rsidRPr="00EF643D">
        <w:t xml:space="preserve">Ensure that the entry for </w:t>
      </w:r>
      <w:r w:rsidR="0008698F">
        <w:t>Structures</w:t>
      </w:r>
      <w:r w:rsidRPr="00EF643D">
        <w:t xml:space="preserve"> Manager is set accordingly;</w:t>
      </w:r>
    </w:p>
    <w:p w:rsidR="009603DE" w:rsidRPr="00EF643D" w:rsidRDefault="009603DE" w:rsidP="009603DE">
      <w:r>
        <w:tab/>
      </w:r>
      <w:r>
        <w:rPr>
          <w:rStyle w:val="HighlightText"/>
        </w:rPr>
        <w:t>STR=4.7.0.0</w:t>
      </w:r>
    </w:p>
    <w:p w:rsidR="009603DE" w:rsidRPr="00EF643D" w:rsidRDefault="009603DE" w:rsidP="009603DE">
      <w:pPr>
        <w:pStyle w:val="Heading3"/>
      </w:pPr>
      <w:bookmarkStart w:id="536" w:name="_Toc377738492"/>
      <w:r w:rsidRPr="00EF643D">
        <w:t>Additional Configuration (Post Install and Upgrade)</w:t>
      </w:r>
      <w:bookmarkEnd w:id="536"/>
    </w:p>
    <w:p w:rsidR="009603DE" w:rsidRPr="00EF643D" w:rsidRDefault="009603DE" w:rsidP="009603DE">
      <w:r w:rsidRPr="00EF643D">
        <w:t xml:space="preserve">Consult the documentation that accompanies this release for details of any additional configuration that may be required following an install/upgrade. </w:t>
      </w:r>
    </w:p>
    <w:p w:rsidR="009603DE" w:rsidRPr="00EF643D" w:rsidRDefault="009603DE" w:rsidP="009603DE">
      <w:r w:rsidRPr="00EF643D">
        <w:t>For example, to obtain details of product options, and for details of new product features/amendments.</w:t>
      </w:r>
    </w:p>
    <w:p w:rsidR="009603DE" w:rsidRPr="00EF643D" w:rsidRDefault="009603DE" w:rsidP="009603DE">
      <w:r w:rsidRPr="00E06E14">
        <w:rPr>
          <w:rStyle w:val="HighlightText"/>
        </w:rPr>
        <w:t>Important</w:t>
      </w:r>
      <w:r w:rsidRPr="00EF643D">
        <w:t>:</w:t>
      </w:r>
    </w:p>
    <w:p w:rsidR="009603DE" w:rsidRPr="00EF643D" w:rsidRDefault="009603DE" w:rsidP="009603DE">
      <w:r w:rsidRPr="00EF643D">
        <w:t>It is highly recommended that you do this before attempting to use the application.</w:t>
      </w:r>
    </w:p>
    <w:p w:rsidR="009603DE" w:rsidRPr="00EF643D" w:rsidRDefault="009603DE" w:rsidP="009603DE">
      <w:pPr>
        <w:pStyle w:val="Heading3"/>
      </w:pPr>
      <w:bookmarkStart w:id="537" w:name="_Toc377738493"/>
      <w:r w:rsidRPr="00EF643D">
        <w:lastRenderedPageBreak/>
        <w:t>Product Licencing (Post Install only)</w:t>
      </w:r>
      <w:bookmarkEnd w:id="537"/>
    </w:p>
    <w:p w:rsidR="009603DE" w:rsidRPr="00EF643D" w:rsidRDefault="009603DE" w:rsidP="009603DE">
      <w:r w:rsidRPr="00EF643D">
        <w:t xml:space="preserve">Following first time installation you must licence the product for use.  </w:t>
      </w:r>
    </w:p>
    <w:p w:rsidR="009603DE" w:rsidRPr="00EF643D" w:rsidRDefault="009603DE" w:rsidP="009603DE">
      <w:proofErr w:type="gramStart"/>
      <w:r w:rsidRPr="00EF643D">
        <w:t>To do this start highways by exor and invoke module HIG1890 from the Fastpath menu.</w:t>
      </w:r>
      <w:proofErr w:type="gramEnd"/>
    </w:p>
    <w:p w:rsidR="009603DE" w:rsidRPr="00EF643D" w:rsidRDefault="009603DE" w:rsidP="009603DE"/>
    <w:p w:rsidR="009603DE" w:rsidRPr="00EF643D" w:rsidRDefault="009603DE" w:rsidP="009603DE">
      <w:r w:rsidRPr="00EF643D">
        <w:object w:dxaOrig="8986" w:dyaOrig="1980">
          <v:shape id="_x0000_i1033" type="#_x0000_t75" style="width:415.5pt;height:91.5pt" o:ole="">
            <v:imagedata r:id="rId40" o:title=""/>
          </v:shape>
          <o:OLEObject Type="Embed" ProgID="PBrush" ShapeID="_x0000_i1033" DrawAspect="Content" ObjectID="_1451480227" r:id="rId95"/>
        </w:object>
      </w:r>
      <w:r w:rsidRPr="00EF643D">
        <w:t xml:space="preserve"> </w:t>
      </w:r>
    </w:p>
    <w:p w:rsidR="009603DE" w:rsidRPr="00EF643D" w:rsidRDefault="009603DE" w:rsidP="009603DE">
      <w:r w:rsidRPr="00EF643D">
        <w:t>For further details please refer to the “</w:t>
      </w:r>
      <w:r>
        <w:rPr>
          <w:rStyle w:val="HighlightText"/>
        </w:rPr>
        <w:t>Network Manager General System Admin Guide</w:t>
      </w:r>
      <w:r w:rsidRPr="00EF643D">
        <w:t>”</w:t>
      </w:r>
    </w:p>
    <w:p w:rsidR="009603DE" w:rsidRPr="00EF643D" w:rsidRDefault="009603DE" w:rsidP="009603DE">
      <w:pPr>
        <w:pStyle w:val="Heading3"/>
      </w:pPr>
      <w:bookmarkStart w:id="538" w:name="_Toc377738494"/>
      <w:r w:rsidRPr="00EF643D">
        <w:t>Spatial Configuration (Post Install and Upgrade)</w:t>
      </w:r>
      <w:bookmarkEnd w:id="538"/>
    </w:p>
    <w:p w:rsidR="009603DE" w:rsidRPr="00EF643D" w:rsidRDefault="009603DE" w:rsidP="009603DE">
      <w:r w:rsidRPr="00EF643D">
        <w:t>Specific information regarding the registration of spatial layers can be found in the “</w:t>
      </w:r>
      <w:r>
        <w:rPr>
          <w:rStyle w:val="HighlightText"/>
        </w:rPr>
        <w:t>Locator and Web Mapping</w:t>
      </w:r>
      <w:r w:rsidRPr="00EF643D">
        <w:t>” document.</w:t>
      </w:r>
    </w:p>
    <w:p w:rsidR="009603DE" w:rsidRPr="00EF643D" w:rsidRDefault="009603DE" w:rsidP="009603DE"/>
    <w:p w:rsidR="00A1562B" w:rsidRDefault="00A1562B">
      <w:pPr>
        <w:spacing w:before="0" w:after="0"/>
        <w:rPr>
          <w:rFonts w:cs="Arial"/>
          <w:b/>
          <w:kern w:val="28"/>
          <w:sz w:val="24"/>
        </w:rPr>
      </w:pPr>
      <w:r>
        <w:br w:type="page"/>
      </w:r>
    </w:p>
    <w:p w:rsidR="00A1562B" w:rsidRPr="00EF643D" w:rsidRDefault="00A1562B" w:rsidP="00A1562B">
      <w:pPr>
        <w:pStyle w:val="Heading1"/>
      </w:pPr>
      <w:bookmarkStart w:id="539" w:name="_Toc377738495"/>
      <w:r>
        <w:lastRenderedPageBreak/>
        <w:t>Public Rights of Way</w:t>
      </w:r>
      <w:r w:rsidRPr="00EF643D">
        <w:t xml:space="preserve"> Manager</w:t>
      </w:r>
      <w:bookmarkEnd w:id="539"/>
    </w:p>
    <w:p w:rsidR="00A1562B" w:rsidRPr="00EF643D" w:rsidRDefault="00A1562B" w:rsidP="00A1562B">
      <w:pPr>
        <w:pStyle w:val="Heading2"/>
      </w:pPr>
      <w:bookmarkStart w:id="540" w:name="_Toc377738496"/>
      <w:r w:rsidRPr="00EF643D">
        <w:t xml:space="preserve">Implementation of the </w:t>
      </w:r>
      <w:r>
        <w:t>Public Rights of Way</w:t>
      </w:r>
      <w:r w:rsidRPr="00EF643D">
        <w:t xml:space="preserve"> Manager Software files</w:t>
      </w:r>
      <w:bookmarkEnd w:id="540"/>
    </w:p>
    <w:p w:rsidR="00A1562B" w:rsidRPr="00EF643D" w:rsidRDefault="00A1562B" w:rsidP="00A1562B">
      <w:r w:rsidRPr="00EF643D">
        <w:t xml:space="preserve">To install the software components for </w:t>
      </w:r>
      <w:r>
        <w:t>Public Rights of Way</w:t>
      </w:r>
      <w:r w:rsidRPr="00EF643D">
        <w:t xml:space="preserve"> Manager first check that the </w:t>
      </w:r>
      <w:r>
        <w:t>PROW</w:t>
      </w:r>
      <w:r w:rsidRPr="00EF643D">
        <w:t xml:space="preserve"> folder is present and correctly unzipped from the release zip file.</w:t>
      </w:r>
    </w:p>
    <w:p w:rsidR="00A1562B" w:rsidRPr="00EF643D" w:rsidRDefault="00A1562B" w:rsidP="00A1562B">
      <w:r w:rsidRPr="00E06E14">
        <w:rPr>
          <w:rStyle w:val="HighlightText"/>
        </w:rPr>
        <w:t>Important</w:t>
      </w:r>
      <w:r w:rsidRPr="00EF643D">
        <w:t>:</w:t>
      </w:r>
    </w:p>
    <w:p w:rsidR="00A1562B" w:rsidRPr="00EF643D" w:rsidRDefault="00A1562B" w:rsidP="00A1562B">
      <w:r w:rsidRPr="00EF643D">
        <w:t xml:space="preserve">All exor applications that you install must go into the same destination – what is often referred to as </w:t>
      </w:r>
      <w:r w:rsidRPr="00E06E14">
        <w:rPr>
          <w:rStyle w:val="HighlightText"/>
        </w:rPr>
        <w:t>&lt;exor_base&gt;</w:t>
      </w:r>
      <w:r w:rsidRPr="00EF643D">
        <w:t>.</w:t>
      </w:r>
    </w:p>
    <w:p w:rsidR="00A1562B" w:rsidRPr="00EF643D" w:rsidRDefault="00A1562B" w:rsidP="00A1562B">
      <w:r w:rsidRPr="00EF643D">
        <w:t xml:space="preserve">  </w:t>
      </w:r>
    </w:p>
    <w:p w:rsidR="00A1562B" w:rsidRPr="00EF643D" w:rsidRDefault="00A1562B" w:rsidP="00A1562B"/>
    <w:p w:rsidR="00A1562B" w:rsidRPr="00EF643D" w:rsidRDefault="00A1562B" w:rsidP="00A1562B">
      <w:pPr>
        <w:pStyle w:val="Heading2"/>
      </w:pPr>
      <w:r w:rsidRPr="00EF643D">
        <w:br w:type="page"/>
      </w:r>
      <w:bookmarkStart w:id="541" w:name="_Toc377738497"/>
      <w:r>
        <w:lastRenderedPageBreak/>
        <w:t>Public Rights of Way</w:t>
      </w:r>
      <w:r w:rsidRPr="00EF643D">
        <w:t xml:space="preserve"> Manager Server Install/Upgrade</w:t>
      </w:r>
      <w:bookmarkEnd w:id="541"/>
    </w:p>
    <w:p w:rsidR="00A1562B" w:rsidRPr="00EF643D" w:rsidRDefault="00A1562B" w:rsidP="00A1562B">
      <w:r w:rsidRPr="00EF643D">
        <w:t xml:space="preserve">This chapter provides details of steps involved in installing/upgrading the server components for </w:t>
      </w:r>
      <w:r>
        <w:t>Public Rights of Way</w:t>
      </w:r>
      <w:r w:rsidRPr="00EF643D">
        <w:t xml:space="preserve"> Manager.</w:t>
      </w:r>
    </w:p>
    <w:p w:rsidR="00A1562B" w:rsidRPr="00EF643D" w:rsidRDefault="00A1562B" w:rsidP="00A1562B">
      <w:r w:rsidRPr="00E06E14">
        <w:rPr>
          <w:rStyle w:val="HighlightText"/>
        </w:rPr>
        <w:t>Important</w:t>
      </w:r>
      <w:r w:rsidRPr="00EF643D">
        <w:t>:</w:t>
      </w:r>
    </w:p>
    <w:p w:rsidR="00A1562B" w:rsidRDefault="00A1562B" w:rsidP="00A1562B">
      <w:r w:rsidRPr="00EF643D">
        <w:t xml:space="preserve">This product will require installing/upgrading </w:t>
      </w:r>
      <w:r w:rsidRPr="00A1562B">
        <w:rPr>
          <w:rStyle w:val="HighlightText"/>
        </w:rPr>
        <w:t>after</w:t>
      </w:r>
      <w:r w:rsidRPr="00EF643D">
        <w:t xml:space="preserve"> Network Manager.</w:t>
      </w:r>
    </w:p>
    <w:p w:rsidR="00A1562B" w:rsidRPr="00A1562B" w:rsidRDefault="00A1562B" w:rsidP="00A1562B">
      <w:r w:rsidRPr="00A1562B">
        <w:t xml:space="preserve">This product also has dependencies on Public Enquiry Manager and Maintenance Manager so they must be </w:t>
      </w:r>
      <w:proofErr w:type="gramStart"/>
      <w:r w:rsidRPr="00A1562B">
        <w:t>installed/upgraded</w:t>
      </w:r>
      <w:proofErr w:type="gramEnd"/>
      <w:r w:rsidRPr="00A1562B">
        <w:t xml:space="preserve"> before you begin this install/upgrade.</w:t>
      </w:r>
    </w:p>
    <w:p w:rsidR="00A1562B" w:rsidRPr="00EF643D" w:rsidRDefault="00A1562B" w:rsidP="00A1562B">
      <w:pPr>
        <w:pStyle w:val="Heading3"/>
      </w:pPr>
      <w:bookmarkStart w:id="542" w:name="_Toc377738498"/>
      <w:r w:rsidRPr="00EF643D">
        <w:t xml:space="preserve">Before you </w:t>
      </w:r>
      <w:proofErr w:type="gramStart"/>
      <w:r w:rsidRPr="00EF643D">
        <w:t>Start</w:t>
      </w:r>
      <w:bookmarkEnd w:id="542"/>
      <w:proofErr w:type="gramEnd"/>
    </w:p>
    <w:p w:rsidR="00A1562B" w:rsidRPr="00EF643D" w:rsidRDefault="00A1562B" w:rsidP="00A1562B">
      <w:r w:rsidRPr="00EF643D">
        <w:t xml:space="preserve">Before proceeding please ensure that the pre-requisites mentioned in Section </w:t>
      </w:r>
      <w:r w:rsidR="006B7C56">
        <w:fldChar w:fldCharType="begin"/>
      </w:r>
      <w:r>
        <w:instrText xml:space="preserve"> REF _Ref371063394 \r \h </w:instrText>
      </w:r>
      <w:r w:rsidR="006B7C56">
        <w:fldChar w:fldCharType="separate"/>
      </w:r>
      <w:r w:rsidR="00305D45">
        <w:t>2.3</w:t>
      </w:r>
      <w:r w:rsidR="006B7C56">
        <w:fldChar w:fldCharType="end"/>
      </w:r>
      <w:r w:rsidRPr="00EF643D">
        <w:t xml:space="preserve"> of this document are met.</w:t>
      </w:r>
    </w:p>
    <w:p w:rsidR="00A1562B" w:rsidRPr="00EF643D" w:rsidRDefault="00A1562B" w:rsidP="00A1562B">
      <w:r w:rsidRPr="00EF643D">
        <w:t>Also, please be aware of the following;</w:t>
      </w:r>
    </w:p>
    <w:p w:rsidR="00A1562B" w:rsidRPr="00EF643D" w:rsidRDefault="00A1562B" w:rsidP="00A1562B">
      <w:r w:rsidRPr="00EF643D">
        <w:t xml:space="preserve">Where instructed to change to a directory before running a script, it is assumed that you are running SQL*PLUS from a DOS Command prompt.  </w:t>
      </w:r>
    </w:p>
    <w:p w:rsidR="00A1562B" w:rsidRPr="00EF643D" w:rsidRDefault="00A1562B" w:rsidP="00A1562B">
      <w:r w:rsidRPr="00EF643D">
        <w:t xml:space="preserve">If you are running SQL*PLUS in windows you should set the 'start in' directory of the SQL*PLUS shortcut to simulate the change of directory.   </w:t>
      </w:r>
    </w:p>
    <w:p w:rsidR="00A1562B" w:rsidRDefault="00A1562B" w:rsidP="00A1562B">
      <w:pPr>
        <w:rPr>
          <w:rStyle w:val="HighlightText"/>
        </w:rPr>
      </w:pPr>
      <w:r>
        <w:rPr>
          <w:rStyle w:val="HighlightText"/>
        </w:rPr>
        <w:t>If you do not run SQL*PLUS from the directory stated in each step of the guide, the installation will fail.</w:t>
      </w:r>
    </w:p>
    <w:p w:rsidR="00A1562B" w:rsidRPr="00EF643D" w:rsidRDefault="00A1562B" w:rsidP="00A1562B">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A1562B" w:rsidRPr="00EF643D" w:rsidRDefault="00A1562B" w:rsidP="00A1562B">
      <w:pPr>
        <w:pStyle w:val="Heading3"/>
      </w:pPr>
      <w:bookmarkStart w:id="543" w:name="_Toc377738499"/>
      <w:r w:rsidRPr="00EF643D">
        <w:t>Typical problems that you may encounter</w:t>
      </w:r>
      <w:bookmarkEnd w:id="543"/>
    </w:p>
    <w:p w:rsidR="00A1562B" w:rsidRPr="00EF643D" w:rsidRDefault="00A1562B" w:rsidP="00A1562B">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A1562B" w:rsidRPr="00EF643D" w:rsidRDefault="00A1562B" w:rsidP="00A1562B">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A1562B" w:rsidRPr="00EF643D" w:rsidRDefault="00A1562B" w:rsidP="00A1562B">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A1562B" w:rsidRPr="00EF643D" w:rsidRDefault="00A1562B" w:rsidP="00A1562B">
      <w:pPr>
        <w:pStyle w:val="Heading3"/>
      </w:pPr>
      <w:bookmarkStart w:id="544" w:name="_Toc377738500"/>
      <w:r w:rsidRPr="00EF643D">
        <w:t xml:space="preserve">Install of </w:t>
      </w:r>
      <w:r w:rsidR="00F27CC2">
        <w:t>Public Rights of Way</w:t>
      </w:r>
      <w:r w:rsidRPr="00EF643D">
        <w:t xml:space="preserve"> Manager</w:t>
      </w:r>
      <w:bookmarkEnd w:id="544"/>
    </w:p>
    <w:p w:rsidR="00A1562B" w:rsidRPr="00EF643D" w:rsidRDefault="00A1562B" w:rsidP="00A1562B">
      <w:r w:rsidRPr="00EF643D">
        <w:t xml:space="preserve">To create the base data and objects for </w:t>
      </w:r>
      <w:r w:rsidR="00F27CC2">
        <w:t>Public Rights of Way</w:t>
      </w:r>
      <w:r w:rsidRPr="00EF643D">
        <w:t xml:space="preserve"> Manager modules; </w:t>
      </w:r>
    </w:p>
    <w:p w:rsidR="00A1562B" w:rsidRPr="00EF643D" w:rsidRDefault="00A1562B" w:rsidP="00A1562B">
      <w:r w:rsidRPr="00EF643D">
        <w:t xml:space="preserve">Change directory to </w:t>
      </w:r>
      <w:r w:rsidRPr="00E06E14">
        <w:rPr>
          <w:rStyle w:val="HighlightText"/>
        </w:rPr>
        <w:t>&lt;exor_base&gt;</w:t>
      </w:r>
      <w:r w:rsidRPr="00EF643D">
        <w:t>\</w:t>
      </w:r>
      <w:r w:rsidR="00F27CC2">
        <w:t>prow</w:t>
      </w:r>
      <w:r w:rsidRPr="00EF643D">
        <w:t>\install</w:t>
      </w:r>
    </w:p>
    <w:p w:rsidR="00A1562B" w:rsidRPr="00EF643D" w:rsidRDefault="00A1562B" w:rsidP="00A1562B">
      <w:r w:rsidRPr="00EF643D">
        <w:t>Login to SQL*PLUS as the highways owner on the client PC and run the following command:</w:t>
      </w:r>
    </w:p>
    <w:p w:rsidR="00A1562B" w:rsidRPr="00FC2DA7" w:rsidRDefault="00A1562B" w:rsidP="00A1562B">
      <w:pPr>
        <w:rPr>
          <w:rStyle w:val="CodeText"/>
        </w:rPr>
      </w:pPr>
      <w:r w:rsidRPr="00EF643D">
        <w:t> </w:t>
      </w:r>
      <w:r w:rsidRPr="00EF643D">
        <w:tab/>
      </w:r>
      <w:proofErr w:type="gramStart"/>
      <w:r w:rsidRPr="00FC2DA7">
        <w:rPr>
          <w:rStyle w:val="CodeText"/>
        </w:rPr>
        <w:t>start</w:t>
      </w:r>
      <w:proofErr w:type="gramEnd"/>
      <w:r w:rsidRPr="00FC2DA7">
        <w:rPr>
          <w:rStyle w:val="CodeText"/>
        </w:rPr>
        <w:t xml:space="preserve"> </w:t>
      </w:r>
      <w:r w:rsidR="00F27CC2">
        <w:rPr>
          <w:rStyle w:val="CodeText"/>
        </w:rPr>
        <w:t>prow</w:t>
      </w:r>
      <w:r w:rsidRPr="00FC2DA7">
        <w:rPr>
          <w:rStyle w:val="CodeText"/>
        </w:rPr>
        <w:t>_inst.sql</w:t>
      </w:r>
    </w:p>
    <w:p w:rsidR="00A1562B" w:rsidRPr="00EF643D" w:rsidRDefault="00A1562B" w:rsidP="00A1562B">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1562B" w:rsidRPr="00EF643D" w:rsidRDefault="00A1562B" w:rsidP="00A1562B"/>
    <w:p w:rsidR="00A1562B" w:rsidRPr="00EF643D" w:rsidRDefault="00A1562B" w:rsidP="00A1562B">
      <w:r w:rsidRPr="00EF643D">
        <w:t>For example, if you installed your highways software in a directory called EXOR on your C drive, you would enter the following when prompted.</w:t>
      </w:r>
    </w:p>
    <w:p w:rsidR="00A1562B" w:rsidRPr="00FC2DA7" w:rsidRDefault="00A1562B" w:rsidP="00A1562B">
      <w:pPr>
        <w:rPr>
          <w:rStyle w:val="HighlightText"/>
        </w:rPr>
      </w:pPr>
      <w:r w:rsidRPr="00EF643D">
        <w:t> </w:t>
      </w:r>
      <w:r w:rsidRPr="00FC2DA7">
        <w:rPr>
          <w:rStyle w:val="HighlightText"/>
        </w:rPr>
        <w:t>C:\EXOR\</w:t>
      </w:r>
      <w:r w:rsidRPr="00FC2DA7">
        <w:rPr>
          <w:rStyle w:val="HighlightText"/>
        </w:rPr>
        <w:tab/>
      </w:r>
    </w:p>
    <w:p w:rsidR="00A1562B" w:rsidRPr="00EF643D" w:rsidRDefault="00A1562B" w:rsidP="00A1562B">
      <w:r w:rsidRPr="00EF643D">
        <w:t>When you have supplied this value, you will be prompted to confirm that it is correct and asked whether you wish to continue.</w:t>
      </w:r>
    </w:p>
    <w:p w:rsidR="00A1562B" w:rsidRPr="00EF643D" w:rsidRDefault="00A1562B" w:rsidP="00A1562B">
      <w:r w:rsidRPr="00EF643D">
        <w:t>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r w:rsidRPr="00EF643D">
        <w:t xml:space="preserve">When the script has completed, all the </w:t>
      </w:r>
      <w:r w:rsidR="00F27CC2">
        <w:t>Public Rights of Way</w:t>
      </w:r>
      <w:r w:rsidRPr="00EF643D">
        <w:t xml:space="preserve"> Manager objects and data will have been installed. </w:t>
      </w:r>
    </w:p>
    <w:p w:rsidR="00A1562B" w:rsidRPr="00EF643D" w:rsidRDefault="00A1562B" w:rsidP="00A1562B">
      <w:pPr>
        <w:pStyle w:val="Heading3"/>
      </w:pPr>
      <w:bookmarkStart w:id="545" w:name="_Toc377738501"/>
      <w:r w:rsidRPr="00EF643D">
        <w:t>Checking Log File(s)</w:t>
      </w:r>
      <w:bookmarkEnd w:id="545"/>
    </w:p>
    <w:p w:rsidR="00A1562B" w:rsidRPr="00EF643D" w:rsidRDefault="00A1562B" w:rsidP="00A1562B">
      <w:r w:rsidRPr="00EF643D">
        <w:t>The following log files are produced in the working directory.  At the end of the installation, the files can be viewed to check for any errors that could have occurred during installation.</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_install_1_&lt;date&amp;time&gt;.LOG</w:t>
      </w:r>
    </w:p>
    <w:p w:rsidR="00A1562B" w:rsidRPr="00FC2DA7" w:rsidRDefault="00A1562B" w:rsidP="00A1562B">
      <w:pPr>
        <w:rPr>
          <w:rStyle w:val="CodeText"/>
        </w:rPr>
      </w:pPr>
      <w:r w:rsidRPr="00EF643D">
        <w:t> </w:t>
      </w:r>
      <w:r w:rsidRPr="00EF643D">
        <w:tab/>
      </w:r>
      <w:r w:rsidR="00F27CC2">
        <w:rPr>
          <w:rStyle w:val="CodeText"/>
        </w:rPr>
        <w:t>prow</w:t>
      </w:r>
      <w:r w:rsidRPr="00FC2DA7">
        <w:rPr>
          <w:rStyle w:val="CodeText"/>
        </w:rPr>
        <w:t>_install_</w:t>
      </w:r>
      <w:r>
        <w:rPr>
          <w:rStyle w:val="CodeText"/>
        </w:rPr>
        <w:t>2</w:t>
      </w:r>
      <w:r w:rsidRPr="00FC2DA7">
        <w:rPr>
          <w:rStyle w:val="CodeText"/>
        </w:rPr>
        <w:t>_&lt;date&amp;time&gt;.LOG</w:t>
      </w:r>
    </w:p>
    <w:p w:rsidR="00A1562B" w:rsidRPr="00EF643D" w:rsidRDefault="00A1562B" w:rsidP="00A1562B">
      <w:r w:rsidRPr="00EF643D">
        <w:t xml:space="preserve">Please raise and attach the logs to a ticket with </w:t>
      </w:r>
      <w:hyperlink r:id="rId96" w:history="1">
        <w:r w:rsidRPr="00EF643D">
          <w:rPr>
            <w:rStyle w:val="Hyperlink"/>
          </w:rPr>
          <w:t>http://selectservices.bentley.com</w:t>
        </w:r>
      </w:hyperlink>
      <w:r w:rsidRPr="00EF643D">
        <w:t xml:space="preserve"> to allow Bentley (formerly exor) support staff to verify the install has been successful.</w:t>
      </w:r>
    </w:p>
    <w:p w:rsidR="00A1562B" w:rsidRPr="00EF643D" w:rsidRDefault="00A1562B" w:rsidP="00A1562B">
      <w:pPr>
        <w:pStyle w:val="Heading3"/>
      </w:pPr>
      <w:bookmarkStart w:id="546" w:name="_Toc377738502"/>
      <w:r w:rsidRPr="00EF643D">
        <w:t xml:space="preserve">Upgrade of </w:t>
      </w:r>
      <w:r w:rsidR="00F27CC2">
        <w:t>Public Rights of Way</w:t>
      </w:r>
      <w:r w:rsidRPr="00EF643D">
        <w:t xml:space="preserve"> Manager</w:t>
      </w:r>
      <w:bookmarkEnd w:id="546"/>
    </w:p>
    <w:p w:rsidR="00A1562B" w:rsidRPr="00EF643D" w:rsidRDefault="00A1562B" w:rsidP="00A1562B">
      <w:r w:rsidRPr="00EF643D">
        <w:t xml:space="preserve">This section describes the steps necessary to upgrade </w:t>
      </w:r>
      <w:r w:rsidR="00F27CC2">
        <w:t>Public Rights of Way</w:t>
      </w:r>
      <w:r w:rsidRPr="00EF643D">
        <w:t xml:space="preserve"> Manager to 4.7.0.0</w:t>
      </w:r>
    </w:p>
    <w:p w:rsidR="00A1562B" w:rsidRPr="00EF643D" w:rsidRDefault="00A1562B" w:rsidP="00A1562B">
      <w:r w:rsidRPr="00EF643D">
        <w:t xml:space="preserve">To upgrade the base data and objects for the </w:t>
      </w:r>
      <w:r w:rsidR="00F27CC2">
        <w:t>Public Rights of Way</w:t>
      </w:r>
      <w:r w:rsidRPr="00EF643D">
        <w:t xml:space="preserve"> Manager modules;</w:t>
      </w:r>
    </w:p>
    <w:p w:rsidR="00A1562B" w:rsidRDefault="00A1562B" w:rsidP="00A1562B">
      <w:pPr>
        <w:pStyle w:val="ListBullet"/>
      </w:pPr>
      <w:r w:rsidRPr="00EF643D">
        <w:t xml:space="preserve">Change directory to </w:t>
      </w:r>
      <w:r w:rsidRPr="00E06E14">
        <w:rPr>
          <w:rStyle w:val="HighlightText"/>
        </w:rPr>
        <w:t>&lt;exor_base&gt;</w:t>
      </w:r>
      <w:r w:rsidRPr="00EF643D">
        <w:t>\</w:t>
      </w:r>
      <w:r w:rsidR="00F27CC2">
        <w:t>prow</w:t>
      </w:r>
      <w:r w:rsidRPr="00EF643D">
        <w:t>\install</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xml:space="preserve">Login to SQL*PLUS as the highways owner on the client PC </w:t>
      </w:r>
    </w:p>
    <w:p w:rsidR="00A1562B" w:rsidRPr="00EF643D" w:rsidRDefault="00A1562B" w:rsidP="00A1562B"/>
    <w:p w:rsidR="00A1562B" w:rsidRDefault="00A1562B" w:rsidP="00A1562B">
      <w:pPr>
        <w:pStyle w:val="ListBullet"/>
      </w:pPr>
      <w:r>
        <w:t>R</w:t>
      </w:r>
      <w:r w:rsidRPr="00EF643D">
        <w:t xml:space="preserve">un the following command </w:t>
      </w:r>
    </w:p>
    <w:p w:rsidR="00A1562B" w:rsidRPr="00A1562B" w:rsidRDefault="00A1562B" w:rsidP="00F27CC2">
      <w:pPr>
        <w:pStyle w:val="ListBullet2"/>
        <w:numPr>
          <w:ilvl w:val="0"/>
          <w:numId w:val="0"/>
        </w:numPr>
        <w:ind w:left="720"/>
        <w:rPr>
          <w:rStyle w:val="CodeText"/>
        </w:rPr>
      </w:pPr>
      <w:r w:rsidRPr="00A1562B">
        <w:rPr>
          <w:rStyle w:val="CodeText"/>
        </w:rPr>
        <w:t xml:space="preserve">start </w:t>
      </w:r>
      <w:r w:rsidR="00F27CC2">
        <w:rPr>
          <w:rStyle w:val="CodeText"/>
        </w:rPr>
        <w:t>prow</w:t>
      </w:r>
      <w:r w:rsidRPr="00A1562B">
        <w:rPr>
          <w:rStyle w:val="CodeText"/>
        </w:rPr>
        <w:t>4500_</w:t>
      </w:r>
      <w:r w:rsidR="00F27CC2">
        <w:rPr>
          <w:rStyle w:val="CodeText"/>
        </w:rPr>
        <w:t>prow</w:t>
      </w:r>
      <w:r w:rsidRPr="00A1562B">
        <w:rPr>
          <w:rStyle w:val="CodeText"/>
        </w:rPr>
        <w:t>4700.sql</w:t>
      </w:r>
    </w:p>
    <w:p w:rsidR="00F27CC2" w:rsidRDefault="00F27CC2" w:rsidP="00F27CC2">
      <w:pPr>
        <w:pStyle w:val="ListBullet"/>
        <w:numPr>
          <w:ilvl w:val="0"/>
          <w:numId w:val="0"/>
        </w:numPr>
        <w:ind w:left="360"/>
      </w:pPr>
    </w:p>
    <w:p w:rsidR="00A1562B" w:rsidRPr="00EF643D" w:rsidRDefault="00A1562B" w:rsidP="00A1562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A1562B" w:rsidRDefault="00A1562B" w:rsidP="00A1562B"/>
    <w:p w:rsidR="00A1562B" w:rsidRPr="00EF643D" w:rsidRDefault="00A1562B" w:rsidP="00A1562B">
      <w:r w:rsidRPr="001D2190">
        <w:tab/>
      </w:r>
      <w:r w:rsidRPr="00EF643D">
        <w:t>For example, if you installed your highways software in a directory called EXOR on your C</w:t>
      </w:r>
      <w:r>
        <w:br/>
      </w:r>
      <w:r w:rsidRPr="00EF643D">
        <w:t xml:space="preserve"> </w:t>
      </w:r>
      <w:r w:rsidRPr="001D2190">
        <w:tab/>
      </w:r>
      <w:r w:rsidRPr="00EF643D">
        <w:t>drive,</w:t>
      </w:r>
      <w:r>
        <w:t xml:space="preserve"> </w:t>
      </w:r>
      <w:r w:rsidRPr="00EF643D">
        <w:t>you would enter the following when prompted.</w:t>
      </w:r>
    </w:p>
    <w:p w:rsidR="00A1562B" w:rsidRPr="00EF643D" w:rsidRDefault="00A1562B" w:rsidP="00A1562B">
      <w:r>
        <w:tab/>
      </w:r>
      <w:r>
        <w:tab/>
      </w:r>
      <w:r>
        <w:rPr>
          <w:rStyle w:val="HighlightText"/>
        </w:rPr>
        <w:t>C:\EXOR\</w:t>
      </w:r>
    </w:p>
    <w:p w:rsidR="00A1562B" w:rsidRPr="00EF643D" w:rsidRDefault="00A1562B" w:rsidP="00A1562B"/>
    <w:p w:rsidR="00A1562B" w:rsidRDefault="00A1562B" w:rsidP="00A1562B">
      <w:pPr>
        <w:pStyle w:val="ListBullet"/>
      </w:pPr>
      <w:r w:rsidRPr="00EF643D">
        <w:lastRenderedPageBreak/>
        <w:t>When you have supplied this value, you will be prompted to confirm that it is correct and asked whether you wish to continue.</w:t>
      </w:r>
    </w:p>
    <w:p w:rsidR="00A1562B" w:rsidRPr="00EF643D" w:rsidRDefault="00A1562B" w:rsidP="00F27CC2">
      <w:pPr>
        <w:pStyle w:val="ListBullet"/>
        <w:numPr>
          <w:ilvl w:val="0"/>
          <w:numId w:val="0"/>
        </w:numPr>
        <w:ind w:left="360"/>
      </w:pPr>
    </w:p>
    <w:p w:rsidR="00A1562B" w:rsidRPr="00EF643D" w:rsidRDefault="00A1562B" w:rsidP="00A1562B">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A1562B" w:rsidRPr="00EF643D" w:rsidRDefault="00A1562B" w:rsidP="00A1562B"/>
    <w:p w:rsidR="00A1562B" w:rsidRPr="00EF643D" w:rsidRDefault="00A1562B" w:rsidP="00A1562B">
      <w:pPr>
        <w:pStyle w:val="ListBullet"/>
      </w:pPr>
      <w:r w:rsidRPr="00EF643D">
        <w:t xml:space="preserve">When the script has completed, all the </w:t>
      </w:r>
      <w:r w:rsidR="00F27CC2">
        <w:t>Public Rights of Way</w:t>
      </w:r>
      <w:r w:rsidRPr="00EF643D">
        <w:t xml:space="preserve"> Manager objects and data will have been upgraded. </w:t>
      </w:r>
    </w:p>
    <w:p w:rsidR="00A1562B" w:rsidRPr="00EF643D" w:rsidRDefault="00A1562B" w:rsidP="00A1562B">
      <w:pPr>
        <w:pStyle w:val="Heading3"/>
      </w:pPr>
      <w:bookmarkStart w:id="547" w:name="_Toc377738503"/>
      <w:r w:rsidRPr="00EF643D">
        <w:t>Checking Log File(s)</w:t>
      </w:r>
      <w:bookmarkEnd w:id="547"/>
    </w:p>
    <w:p w:rsidR="00A1562B" w:rsidRPr="00EF643D" w:rsidRDefault="00A1562B" w:rsidP="00A1562B">
      <w:r w:rsidRPr="00EF643D">
        <w:t>The following log files are produced in the working directory.  At the end of the upgrade, they can be viewed to check for any errors that could have occurred during the upgrade process.</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00_1_&lt;date&amp;time&gt;.LOG</w:t>
      </w:r>
    </w:p>
    <w:p w:rsidR="00A1562B" w:rsidRPr="00697742" w:rsidRDefault="00A1562B" w:rsidP="00A1562B">
      <w:pPr>
        <w:rPr>
          <w:rStyle w:val="CodeText"/>
        </w:rPr>
      </w:pPr>
      <w:r>
        <w:rPr>
          <w:rStyle w:val="CodeText"/>
        </w:rPr>
        <w:tab/>
      </w:r>
      <w:r w:rsidR="00F27CC2">
        <w:rPr>
          <w:rStyle w:val="CodeText"/>
        </w:rPr>
        <w:t>Prow4500_prow</w:t>
      </w:r>
      <w:r w:rsidRPr="00697742">
        <w:rPr>
          <w:rStyle w:val="CodeText"/>
        </w:rPr>
        <w:t>4</w:t>
      </w:r>
      <w:r>
        <w:rPr>
          <w:rStyle w:val="CodeText"/>
        </w:rPr>
        <w:t>7</w:t>
      </w:r>
      <w:r w:rsidRPr="00697742">
        <w:rPr>
          <w:rStyle w:val="CodeText"/>
        </w:rPr>
        <w:t>00_2_&lt;date&amp;time&gt;.LOG</w:t>
      </w:r>
    </w:p>
    <w:p w:rsidR="00A1562B" w:rsidRPr="00EF643D" w:rsidRDefault="00A1562B" w:rsidP="00A1562B">
      <w:r w:rsidRPr="00EF643D">
        <w:t xml:space="preserve">Please raise and attach the logs to a ticket with </w:t>
      </w:r>
      <w:hyperlink r:id="rId97" w:history="1">
        <w:r w:rsidRPr="00EF643D">
          <w:rPr>
            <w:rStyle w:val="Hyperlink"/>
          </w:rPr>
          <w:t>http://selectservices.bentley.com</w:t>
        </w:r>
      </w:hyperlink>
      <w:r w:rsidRPr="00EF643D">
        <w:t xml:space="preserve"> to allow Bentley (formerly exor) support staff to verify the upgrade has been successful.</w:t>
      </w:r>
    </w:p>
    <w:p w:rsidR="00A1562B" w:rsidRPr="00EF643D" w:rsidRDefault="00A1562B" w:rsidP="00A1562B">
      <w:r w:rsidRPr="00EF643D">
        <w:t>Due to interdependencies between some Exor products, please ignore all compilation errors until all of your products have been upgraded.</w:t>
      </w:r>
    </w:p>
    <w:p w:rsidR="00A1562B" w:rsidRPr="00EF643D" w:rsidRDefault="00A1562B" w:rsidP="00A1562B">
      <w:pPr>
        <w:pStyle w:val="Heading3"/>
      </w:pPr>
      <w:bookmarkStart w:id="548" w:name="_Toc377738504"/>
      <w:r w:rsidRPr="00EF643D">
        <w:t>Mandatory Configuration (Post Install and Upgrade)</w:t>
      </w:r>
      <w:bookmarkEnd w:id="548"/>
    </w:p>
    <w:p w:rsidR="00A1562B" w:rsidRPr="00EF643D" w:rsidRDefault="00A1562B" w:rsidP="00A1562B">
      <w:pPr>
        <w:pStyle w:val="Heading4"/>
      </w:pPr>
      <w:bookmarkStart w:id="549" w:name="_Toc377738505"/>
      <w:r w:rsidRPr="00EF643D">
        <w:t>exor_version.txt</w:t>
      </w:r>
      <w:bookmarkEnd w:id="549"/>
    </w:p>
    <w:p w:rsidR="00A1562B" w:rsidRPr="00EF643D" w:rsidRDefault="00A1562B" w:rsidP="00A1562B">
      <w:r w:rsidRPr="00EF643D">
        <w:t xml:space="preserve">Before accessing Enquiry Manager you must check the file exor_version.txt.  </w:t>
      </w:r>
    </w:p>
    <w:p w:rsidR="00A1562B" w:rsidRPr="00EF643D" w:rsidRDefault="00A1562B" w:rsidP="00A1562B">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rsidR="00A1562B" w:rsidRPr="00EF643D" w:rsidRDefault="00A1562B" w:rsidP="00A1562B">
      <w:r w:rsidRPr="00EF643D">
        <w:t xml:space="preserve">Ensure that the entry for </w:t>
      </w:r>
      <w:r w:rsidR="00943E48">
        <w:t>Public Rights of Way</w:t>
      </w:r>
      <w:r w:rsidRPr="00EF643D">
        <w:t xml:space="preserve"> Manager is set accordingly;</w:t>
      </w:r>
    </w:p>
    <w:p w:rsidR="00A1562B" w:rsidRPr="00EF643D" w:rsidRDefault="00A1562B" w:rsidP="00A1562B">
      <w:r>
        <w:tab/>
      </w:r>
      <w:r w:rsidR="00F27CC2">
        <w:rPr>
          <w:rStyle w:val="HighlightText"/>
        </w:rPr>
        <w:t>PROW</w:t>
      </w:r>
      <w:r>
        <w:rPr>
          <w:rStyle w:val="HighlightText"/>
        </w:rPr>
        <w:t>=4.7.0.0</w:t>
      </w:r>
    </w:p>
    <w:p w:rsidR="00A1562B" w:rsidRPr="00EF643D" w:rsidRDefault="00A1562B" w:rsidP="00A1562B">
      <w:pPr>
        <w:pStyle w:val="Heading3"/>
      </w:pPr>
      <w:bookmarkStart w:id="550" w:name="_Toc377738506"/>
      <w:r w:rsidRPr="00EF643D">
        <w:t>Additional Configuration (Post Install and Upgrade)</w:t>
      </w:r>
      <w:bookmarkEnd w:id="550"/>
    </w:p>
    <w:p w:rsidR="00A1562B" w:rsidRPr="00EF643D" w:rsidRDefault="00A1562B" w:rsidP="00A1562B">
      <w:r w:rsidRPr="00EF643D">
        <w:t xml:space="preserve">Consult the documentation that accompanies this release for details of any additional configuration that may be required following an install/upgrade. </w:t>
      </w:r>
    </w:p>
    <w:p w:rsidR="00A1562B" w:rsidRPr="00EF643D" w:rsidRDefault="00A1562B" w:rsidP="00A1562B">
      <w:r w:rsidRPr="00EF643D">
        <w:t>For example, to obtain details of product options, and for details of new product features/amendments.</w:t>
      </w:r>
    </w:p>
    <w:p w:rsidR="00A1562B" w:rsidRPr="00EF643D" w:rsidRDefault="00A1562B" w:rsidP="00A1562B">
      <w:r w:rsidRPr="00E06E14">
        <w:rPr>
          <w:rStyle w:val="HighlightText"/>
        </w:rPr>
        <w:t>Important</w:t>
      </w:r>
      <w:r w:rsidRPr="00EF643D">
        <w:t>:</w:t>
      </w:r>
    </w:p>
    <w:p w:rsidR="00A1562B" w:rsidRPr="00EF643D" w:rsidRDefault="00A1562B" w:rsidP="00A1562B">
      <w:r w:rsidRPr="00EF643D">
        <w:t>It is highly recommended that you do this before attempting to use the application.</w:t>
      </w:r>
    </w:p>
    <w:p w:rsidR="00F27CC2" w:rsidRDefault="00F27CC2">
      <w:pPr>
        <w:spacing w:before="0" w:after="0"/>
        <w:rPr>
          <w:rFonts w:cs="Arial"/>
        </w:rPr>
      </w:pPr>
      <w:r>
        <w:br w:type="page"/>
      </w:r>
    </w:p>
    <w:p w:rsidR="00A1562B" w:rsidRPr="00EF643D" w:rsidRDefault="00A1562B" w:rsidP="00A1562B">
      <w:pPr>
        <w:pStyle w:val="Heading3"/>
      </w:pPr>
      <w:bookmarkStart w:id="551" w:name="_Toc377738507"/>
      <w:r w:rsidRPr="00EF643D">
        <w:lastRenderedPageBreak/>
        <w:t>Product Licencing (Post Install only)</w:t>
      </w:r>
      <w:bookmarkEnd w:id="551"/>
    </w:p>
    <w:p w:rsidR="00A1562B" w:rsidRPr="00EF643D" w:rsidRDefault="00A1562B" w:rsidP="00A1562B">
      <w:r w:rsidRPr="00EF643D">
        <w:t xml:space="preserve">Following first time installation you must licence the product for use.  </w:t>
      </w:r>
    </w:p>
    <w:p w:rsidR="00A1562B" w:rsidRPr="00EF643D" w:rsidRDefault="00A1562B" w:rsidP="00A1562B">
      <w:proofErr w:type="gramStart"/>
      <w:r w:rsidRPr="00EF643D">
        <w:t>To do this start highways by exor and invoke module HIG1890 from the Fastpath menu.</w:t>
      </w:r>
      <w:proofErr w:type="gramEnd"/>
    </w:p>
    <w:p w:rsidR="00A1562B" w:rsidRPr="00EF643D" w:rsidRDefault="00A1562B" w:rsidP="00A1562B"/>
    <w:p w:rsidR="00A1562B" w:rsidRPr="00EF643D" w:rsidRDefault="00A1562B" w:rsidP="00A1562B">
      <w:r w:rsidRPr="00EF643D">
        <w:object w:dxaOrig="8986" w:dyaOrig="1980">
          <v:shape id="_x0000_i1034" type="#_x0000_t75" style="width:415.5pt;height:91.5pt" o:ole="">
            <v:imagedata r:id="rId40" o:title=""/>
          </v:shape>
          <o:OLEObject Type="Embed" ProgID="PBrush" ShapeID="_x0000_i1034" DrawAspect="Content" ObjectID="_1451480228" r:id="rId98"/>
        </w:object>
      </w:r>
      <w:r w:rsidRPr="00EF643D">
        <w:t xml:space="preserve"> </w:t>
      </w:r>
    </w:p>
    <w:p w:rsidR="00A1562B" w:rsidRPr="00EF643D" w:rsidRDefault="00A1562B" w:rsidP="00A1562B">
      <w:r w:rsidRPr="00EF643D">
        <w:t>For further details please refer to the “</w:t>
      </w:r>
      <w:r>
        <w:rPr>
          <w:rStyle w:val="HighlightText"/>
        </w:rPr>
        <w:t>Network Manager General System Admin Guide</w:t>
      </w:r>
      <w:r w:rsidRPr="00EF643D">
        <w:t>”</w:t>
      </w:r>
    </w:p>
    <w:p w:rsidR="00A1562B" w:rsidRPr="00EF643D" w:rsidRDefault="00A1562B" w:rsidP="00A1562B">
      <w:pPr>
        <w:pStyle w:val="Heading3"/>
      </w:pPr>
      <w:bookmarkStart w:id="552" w:name="_Toc377738508"/>
      <w:r w:rsidRPr="00EF643D">
        <w:t>Spatial Configuration (Post Install and Upgrade)</w:t>
      </w:r>
      <w:bookmarkEnd w:id="552"/>
    </w:p>
    <w:p w:rsidR="00A1562B" w:rsidRPr="00EF643D" w:rsidRDefault="00A1562B" w:rsidP="00A1562B">
      <w:r w:rsidRPr="00EF643D">
        <w:t>Specific information regarding the registration of spatial layers can be found in the “</w:t>
      </w:r>
      <w:r>
        <w:rPr>
          <w:rStyle w:val="HighlightText"/>
        </w:rPr>
        <w:t>Locator and Web Mapping</w:t>
      </w:r>
      <w:r w:rsidRPr="00EF643D">
        <w:t>” document.</w:t>
      </w:r>
    </w:p>
    <w:p w:rsidR="00A1562B" w:rsidRPr="00EF643D" w:rsidRDefault="00A1562B" w:rsidP="00A1562B"/>
    <w:p w:rsidR="009603DE" w:rsidRDefault="009603DE">
      <w:pPr>
        <w:spacing w:before="0" w:after="0"/>
        <w:rPr>
          <w:rFonts w:cs="Arial"/>
          <w:b/>
          <w:kern w:val="28"/>
          <w:sz w:val="24"/>
        </w:rPr>
      </w:pPr>
      <w:r>
        <w:br w:type="page"/>
      </w:r>
    </w:p>
    <w:p w:rsidR="00EF643D" w:rsidRDefault="00EF643D" w:rsidP="003A554B">
      <w:pPr>
        <w:pStyle w:val="Heading1"/>
      </w:pPr>
      <w:bookmarkStart w:id="553" w:name="_Toc377738509"/>
      <w:r w:rsidRPr="00EF643D">
        <w:lastRenderedPageBreak/>
        <w:t>MapCapture</w:t>
      </w:r>
      <w:bookmarkEnd w:id="438"/>
      <w:r w:rsidRPr="00EF643D">
        <w:t xml:space="preserve"> Interface</w:t>
      </w:r>
      <w:bookmarkEnd w:id="439"/>
      <w:bookmarkEnd w:id="440"/>
      <w:bookmarkEnd w:id="441"/>
      <w:bookmarkEnd w:id="532"/>
      <w:bookmarkEnd w:id="553"/>
    </w:p>
    <w:p w:rsidR="000D1905" w:rsidRPr="000D1905" w:rsidRDefault="000D1905" w:rsidP="000D1905"/>
    <w:p w:rsidR="00EF643D" w:rsidRPr="00EF643D" w:rsidRDefault="00EF643D" w:rsidP="003A554B">
      <w:pPr>
        <w:pStyle w:val="Heading2"/>
      </w:pPr>
      <w:bookmarkStart w:id="554" w:name="_Toc267554018"/>
      <w:bookmarkStart w:id="555" w:name="_Toc279737483"/>
      <w:bookmarkStart w:id="556" w:name="_Toc299616434"/>
      <w:bookmarkStart w:id="557" w:name="_Toc320697412"/>
      <w:bookmarkStart w:id="558" w:name="_Toc366492085"/>
      <w:bookmarkStart w:id="559" w:name="_Toc377738510"/>
      <w:r w:rsidRPr="00EF643D">
        <w:t>Implementation of the MapCapture Interface Software files</w:t>
      </w:r>
      <w:bookmarkEnd w:id="554"/>
      <w:bookmarkEnd w:id="555"/>
      <w:bookmarkEnd w:id="556"/>
      <w:bookmarkEnd w:id="557"/>
      <w:bookmarkEnd w:id="558"/>
      <w:bookmarkEnd w:id="559"/>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560" w:name="_Toc267554019"/>
      <w:bookmarkStart w:id="561" w:name="_Toc279737484"/>
      <w:bookmarkStart w:id="562" w:name="_Toc299616435"/>
      <w:bookmarkStart w:id="563" w:name="_Toc320697413"/>
      <w:bookmarkStart w:id="564" w:name="_Toc366492086"/>
      <w:bookmarkStart w:id="565" w:name="_Toc377738511"/>
      <w:r w:rsidRPr="00EF643D">
        <w:t>MapCapture Interface Server Install/Upgrade</w:t>
      </w:r>
      <w:bookmarkEnd w:id="560"/>
      <w:bookmarkEnd w:id="561"/>
      <w:bookmarkEnd w:id="562"/>
      <w:bookmarkEnd w:id="563"/>
      <w:bookmarkEnd w:id="564"/>
      <w:bookmarkEnd w:id="565"/>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566" w:name="_Toc267554020"/>
      <w:bookmarkStart w:id="567" w:name="_Toc279737485"/>
      <w:bookmarkStart w:id="568" w:name="_Toc299616436"/>
      <w:bookmarkStart w:id="569" w:name="_Toc320697414"/>
      <w:bookmarkStart w:id="570" w:name="_Toc366492087"/>
      <w:bookmarkStart w:id="571" w:name="_Toc377738512"/>
      <w:r w:rsidRPr="00EF643D">
        <w:t xml:space="preserve">Before you </w:t>
      </w:r>
      <w:proofErr w:type="gramStart"/>
      <w:r w:rsidRPr="00EF643D">
        <w:t>Start</w:t>
      </w:r>
      <w:bookmarkEnd w:id="566"/>
      <w:bookmarkEnd w:id="567"/>
      <w:bookmarkEnd w:id="568"/>
      <w:bookmarkEnd w:id="569"/>
      <w:bookmarkEnd w:id="570"/>
      <w:bookmarkEnd w:id="571"/>
      <w:proofErr w:type="gramEnd"/>
    </w:p>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_Ref371063403 \r \h </w:instrText>
      </w:r>
      <w:r w:rsidR="006B7C56">
        <w:fldChar w:fldCharType="separate"/>
      </w:r>
      <w:r w:rsidR="00305D45">
        <w:t>2.3</w:t>
      </w:r>
      <w:r w:rsidR="006B7C56">
        <w:fldChar w:fldCharType="end"/>
      </w:r>
      <w:r w:rsidRPr="00EF643D">
        <w:t xml:space="preserve">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572" w:name="_Toc267554021"/>
      <w:bookmarkStart w:id="573" w:name="_Toc279737486"/>
      <w:bookmarkStart w:id="574" w:name="_Toc299616437"/>
      <w:bookmarkStart w:id="575" w:name="_Toc320697415"/>
      <w:bookmarkStart w:id="576" w:name="_Toc366492088"/>
      <w:bookmarkStart w:id="577" w:name="_Toc377738513"/>
      <w:r w:rsidRPr="00EF643D">
        <w:t>Typical problems that you may encounter</w:t>
      </w:r>
      <w:bookmarkEnd w:id="572"/>
      <w:bookmarkEnd w:id="573"/>
      <w:bookmarkEnd w:id="574"/>
      <w:bookmarkEnd w:id="575"/>
      <w:bookmarkEnd w:id="576"/>
      <w:bookmarkEnd w:id="577"/>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578" w:name="_Toc279737487"/>
      <w:bookmarkStart w:id="579" w:name="_Toc299616438"/>
      <w:bookmarkStart w:id="580" w:name="_Toc320697416"/>
      <w:bookmarkStart w:id="581" w:name="_Toc366492089"/>
      <w:bookmarkStart w:id="582" w:name="_Toc377738514"/>
      <w:r w:rsidRPr="00EF643D">
        <w:t>Install of MapCapture Interface</w:t>
      </w:r>
      <w:bookmarkEnd w:id="578"/>
      <w:bookmarkEnd w:id="579"/>
      <w:bookmarkEnd w:id="580"/>
      <w:bookmarkEnd w:id="581"/>
      <w:bookmarkEnd w:id="582"/>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r>
      <w:proofErr w:type="gramStart"/>
      <w:r w:rsidRPr="00EF643D">
        <w:t>start</w:t>
      </w:r>
      <w:proofErr w:type="gramEnd"/>
      <w:r w:rsidRPr="00EF643D">
        <w:t xml:space="preserve"> mcp_inst.sql</w:t>
      </w:r>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583" w:name="_Toc377738515"/>
      <w:r w:rsidRPr="00EC59A4">
        <w:t>Checking Log File(s)</w:t>
      </w:r>
      <w:bookmarkEnd w:id="583"/>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mcp_install_1_&lt;date&amp;time&gt;.LOG</w:t>
      </w:r>
    </w:p>
    <w:p w:rsidR="00EF643D" w:rsidRPr="00EF643D" w:rsidRDefault="00EF643D" w:rsidP="00EF643D">
      <w:r w:rsidRPr="00EF643D">
        <w:t>mcp_install_2_&lt;date&amp;time&gt;.LOG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99"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584" w:name="_Toc267554022"/>
      <w:bookmarkStart w:id="585" w:name="_Toc279737488"/>
      <w:bookmarkStart w:id="586" w:name="_Toc299616439"/>
      <w:bookmarkStart w:id="587" w:name="_Toc320697417"/>
      <w:bookmarkStart w:id="588" w:name="_Toc366492090"/>
      <w:bookmarkStart w:id="589" w:name="_Toc377738516"/>
      <w:r w:rsidRPr="00EF643D">
        <w:t>Upgrade of MapCapture</w:t>
      </w:r>
      <w:bookmarkEnd w:id="584"/>
      <w:r w:rsidRPr="00EF643D">
        <w:t xml:space="preserve"> Interface</w:t>
      </w:r>
      <w:bookmarkEnd w:id="585"/>
      <w:bookmarkEnd w:id="586"/>
      <w:bookmarkEnd w:id="587"/>
      <w:bookmarkEnd w:id="588"/>
      <w:bookmarkEnd w:id="589"/>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590" w:name="_Toc377738517"/>
      <w:r w:rsidRPr="00EC59A4">
        <w:t>Checking Log File(s)</w:t>
      </w:r>
      <w:bookmarkEnd w:id="590"/>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00_1_&lt;date&amp;time&gt;.LOG</w:t>
      </w:r>
    </w:p>
    <w:p w:rsidR="00EF643D" w:rsidRPr="00EF643D" w:rsidRDefault="003A74EE" w:rsidP="00EF643D">
      <w:r>
        <w:t>mcpxx00_mcp47</w:t>
      </w:r>
      <w:r w:rsidR="00EF643D" w:rsidRPr="00EF643D">
        <w:t>00_2_&lt;date&amp;time&gt;.LOG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10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591" w:name="_Toc320697418"/>
      <w:bookmarkStart w:id="592" w:name="_Toc366492091"/>
      <w:bookmarkStart w:id="593" w:name="_Toc377738518"/>
      <w:r w:rsidRPr="00EF643D">
        <w:t>Post Upgrade Tasks</w:t>
      </w:r>
      <w:bookmarkEnd w:id="591"/>
      <w:bookmarkEnd w:id="592"/>
      <w:bookmarkEnd w:id="593"/>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&lt;exor_base&gt;</w:t>
      </w:r>
      <w:r w:rsidRPr="00EF643D">
        <w:t>\mcp\install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mcp_nlf_data.sql</w:t>
      </w:r>
    </w:p>
    <w:p w:rsidR="00EF643D" w:rsidRPr="00EF643D" w:rsidRDefault="00EF643D" w:rsidP="00EF643D"/>
    <w:p w:rsidR="00EF643D" w:rsidRPr="00EF643D" w:rsidRDefault="00EF643D" w:rsidP="00EF643D"/>
    <w:p w:rsidR="00EF643D" w:rsidRPr="00EF643D" w:rsidRDefault="00EF643D" w:rsidP="003A74EE">
      <w:pPr>
        <w:pStyle w:val="Heading3"/>
      </w:pPr>
      <w:bookmarkStart w:id="594" w:name="_Toc267554023"/>
      <w:bookmarkStart w:id="595" w:name="_Toc279737489"/>
      <w:bookmarkStart w:id="596" w:name="_Toc299616441"/>
      <w:bookmarkStart w:id="597" w:name="_Toc320697419"/>
      <w:bookmarkStart w:id="598" w:name="_Toc366492092"/>
      <w:bookmarkStart w:id="599" w:name="_Toc377738519"/>
      <w:r w:rsidRPr="00EF643D">
        <w:t>Mandatory Configuration</w:t>
      </w:r>
      <w:bookmarkEnd w:id="594"/>
      <w:bookmarkEnd w:id="595"/>
      <w:bookmarkEnd w:id="596"/>
      <w:bookmarkEnd w:id="597"/>
      <w:bookmarkEnd w:id="598"/>
      <w:bookmarkEnd w:id="599"/>
    </w:p>
    <w:p w:rsidR="00EF643D" w:rsidRPr="00EC59A4" w:rsidRDefault="00EF643D" w:rsidP="00EC59A4">
      <w:pPr>
        <w:pStyle w:val="Heading4"/>
      </w:pPr>
      <w:bookmarkStart w:id="600" w:name="_Toc377738520"/>
      <w:r w:rsidRPr="00EC59A4">
        <w:t>exor_version.txt</w:t>
      </w:r>
      <w:bookmarkEnd w:id="600"/>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601" w:name="_Toc222221958"/>
      <w:bookmarkStart w:id="602" w:name="_Toc254883780"/>
      <w:bookmarkStart w:id="603" w:name="_Toc279737491"/>
      <w:bookmarkStart w:id="604" w:name="_Toc299616443"/>
      <w:bookmarkStart w:id="605" w:name="_Toc320697421"/>
    </w:p>
    <w:p w:rsidR="00EF643D" w:rsidRDefault="00541833" w:rsidP="00796112">
      <w:pPr>
        <w:pStyle w:val="Heading1"/>
      </w:pPr>
      <w:bookmarkStart w:id="606" w:name="_Toc366492093"/>
      <w:r>
        <w:br w:type="page"/>
      </w:r>
      <w:bookmarkStart w:id="607" w:name="_Toc377738521"/>
      <w:r w:rsidR="00EF643D" w:rsidRPr="00EF643D">
        <w:lastRenderedPageBreak/>
        <w:t>UKPMS</w:t>
      </w:r>
      <w:bookmarkEnd w:id="601"/>
      <w:bookmarkEnd w:id="602"/>
      <w:bookmarkEnd w:id="603"/>
      <w:bookmarkEnd w:id="604"/>
      <w:bookmarkEnd w:id="605"/>
      <w:bookmarkEnd w:id="606"/>
      <w:bookmarkEnd w:id="607"/>
    </w:p>
    <w:p w:rsidR="00707B9A" w:rsidRPr="00707B9A" w:rsidRDefault="00707B9A" w:rsidP="00707B9A"/>
    <w:p w:rsidR="00EF643D" w:rsidRPr="00EF643D" w:rsidRDefault="00EF643D" w:rsidP="00707B9A">
      <w:pPr>
        <w:pStyle w:val="Heading2"/>
      </w:pPr>
      <w:bookmarkStart w:id="608" w:name="_Toc222221959"/>
      <w:bookmarkStart w:id="609" w:name="_Toc254883781"/>
      <w:bookmarkStart w:id="610" w:name="_Toc279737492"/>
      <w:bookmarkStart w:id="611" w:name="_Toc299616444"/>
      <w:bookmarkStart w:id="612" w:name="_Toc320697422"/>
      <w:bookmarkStart w:id="613" w:name="_Toc366492094"/>
      <w:bookmarkStart w:id="614" w:name="_Toc377738522"/>
      <w:r w:rsidRPr="00EF643D">
        <w:t>Implementation of the UKPMS Software files</w:t>
      </w:r>
      <w:bookmarkEnd w:id="608"/>
      <w:bookmarkEnd w:id="609"/>
      <w:bookmarkEnd w:id="610"/>
      <w:bookmarkEnd w:id="611"/>
      <w:bookmarkEnd w:id="612"/>
      <w:bookmarkEnd w:id="613"/>
      <w:bookmarkEnd w:id="614"/>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Default="00EF643D" w:rsidP="00EF643D"/>
    <w:p w:rsidR="00EF643D" w:rsidRPr="00EF643D" w:rsidRDefault="00EF643D" w:rsidP="00707B9A">
      <w:pPr>
        <w:pStyle w:val="Heading2"/>
      </w:pPr>
      <w:bookmarkStart w:id="615" w:name="_Toc222221960"/>
      <w:bookmarkStart w:id="616" w:name="_Toc254883782"/>
      <w:bookmarkStart w:id="617" w:name="_Toc279737493"/>
      <w:bookmarkStart w:id="618" w:name="_Toc299616445"/>
      <w:bookmarkStart w:id="619" w:name="_Toc320697423"/>
      <w:bookmarkStart w:id="620" w:name="_Toc366492095"/>
      <w:bookmarkStart w:id="621" w:name="_Toc377738523"/>
      <w:r w:rsidRPr="00EF643D">
        <w:t>UKPMS Server Install/Upgrade</w:t>
      </w:r>
      <w:bookmarkEnd w:id="615"/>
      <w:bookmarkEnd w:id="616"/>
      <w:bookmarkEnd w:id="617"/>
      <w:bookmarkEnd w:id="618"/>
      <w:bookmarkEnd w:id="619"/>
      <w:bookmarkEnd w:id="620"/>
      <w:bookmarkEnd w:id="621"/>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707B9A">
      <w:pPr>
        <w:pStyle w:val="Heading3"/>
      </w:pPr>
      <w:bookmarkStart w:id="622" w:name="_Toc222221961"/>
      <w:bookmarkStart w:id="623" w:name="_Toc254883783"/>
      <w:bookmarkStart w:id="624" w:name="_Toc279737494"/>
      <w:bookmarkStart w:id="625" w:name="_Toc299616446"/>
      <w:bookmarkStart w:id="626" w:name="_Toc320697424"/>
      <w:bookmarkStart w:id="627" w:name="_Toc366492096"/>
      <w:bookmarkStart w:id="628" w:name="_Toc377738524"/>
      <w:r w:rsidRPr="00EF643D">
        <w:t xml:space="preserve">Before you </w:t>
      </w:r>
      <w:proofErr w:type="gramStart"/>
      <w:r w:rsidRPr="00EF643D">
        <w:t>Start</w:t>
      </w:r>
      <w:bookmarkEnd w:id="622"/>
      <w:bookmarkEnd w:id="623"/>
      <w:bookmarkEnd w:id="624"/>
      <w:bookmarkEnd w:id="625"/>
      <w:bookmarkEnd w:id="626"/>
      <w:bookmarkEnd w:id="627"/>
      <w:bookmarkEnd w:id="628"/>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_Ref371063409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Default="00EF643D" w:rsidP="00EF643D"/>
    <w:p w:rsidR="00707B9A" w:rsidRDefault="00707B9A" w:rsidP="00EF643D"/>
    <w:p w:rsidR="00707B9A" w:rsidRPr="00EF643D" w:rsidRDefault="00707B9A" w:rsidP="00EF643D"/>
    <w:p w:rsidR="00EF643D" w:rsidRDefault="00EF643D" w:rsidP="00EF643D">
      <w:pPr>
        <w:pStyle w:val="Heading3"/>
      </w:pPr>
      <w:bookmarkStart w:id="629" w:name="_Toc222221962"/>
      <w:bookmarkStart w:id="630" w:name="_Toc254883784"/>
      <w:bookmarkStart w:id="631" w:name="_Toc279737495"/>
      <w:bookmarkStart w:id="632" w:name="_Toc299616447"/>
      <w:bookmarkStart w:id="633" w:name="_Toc320697425"/>
      <w:bookmarkStart w:id="634" w:name="_Toc366492097"/>
      <w:bookmarkStart w:id="635" w:name="_Toc377738525"/>
      <w:r w:rsidRPr="00EF643D">
        <w:lastRenderedPageBreak/>
        <w:t>Typical problems that you may encounter</w:t>
      </w:r>
      <w:bookmarkEnd w:id="629"/>
      <w:bookmarkEnd w:id="630"/>
      <w:bookmarkEnd w:id="631"/>
      <w:bookmarkEnd w:id="632"/>
      <w:bookmarkEnd w:id="633"/>
      <w:bookmarkEnd w:id="634"/>
      <w:bookmarkEnd w:id="635"/>
    </w:p>
    <w:p w:rsidR="00707B9A" w:rsidRPr="00707B9A" w:rsidRDefault="00707B9A" w:rsidP="00707B9A"/>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707B9A" w:rsidRPr="00EF643D" w:rsidRDefault="00707B9A" w:rsidP="00EF643D"/>
    <w:p w:rsidR="00EF643D" w:rsidRPr="00EF643D" w:rsidRDefault="00EF643D" w:rsidP="00707B9A">
      <w:pPr>
        <w:pStyle w:val="Heading3"/>
      </w:pPr>
      <w:bookmarkStart w:id="636" w:name="_Toc254883785"/>
      <w:bookmarkStart w:id="637" w:name="_Toc279737496"/>
      <w:bookmarkStart w:id="638" w:name="_Toc299616448"/>
      <w:bookmarkStart w:id="639" w:name="_Toc320697426"/>
      <w:bookmarkStart w:id="640" w:name="_Toc366492098"/>
      <w:bookmarkStart w:id="641" w:name="_Toc377738526"/>
      <w:r w:rsidRPr="00EF643D">
        <w:t>Install of UKPMS</w:t>
      </w:r>
      <w:bookmarkEnd w:id="636"/>
      <w:bookmarkEnd w:id="637"/>
      <w:bookmarkEnd w:id="638"/>
      <w:bookmarkEnd w:id="639"/>
      <w:bookmarkEnd w:id="640"/>
      <w:bookmarkEnd w:id="641"/>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707B9A" w:rsidRDefault="00707B9A" w:rsidP="00EF643D"/>
    <w:p w:rsidR="00EF643D" w:rsidRPr="00EF643D" w:rsidRDefault="00EF643D" w:rsidP="00EF643D">
      <w:r w:rsidRPr="00EF643D">
        <w:t> </w:t>
      </w:r>
      <w:r w:rsidRPr="00EF643D">
        <w:tab/>
      </w:r>
      <w:proofErr w:type="gramStart"/>
      <w:r w:rsidRPr="00EF643D">
        <w:t>start</w:t>
      </w:r>
      <w:proofErr w:type="gramEnd"/>
      <w:r w:rsidRPr="00EF643D">
        <w:t xml:space="preserve"> ukp_inst.sql</w:t>
      </w:r>
    </w:p>
    <w:p w:rsidR="00707B9A" w:rsidRDefault="00707B9A"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ukp_install_1_&lt;date&amp;time&gt;.LOG</w:t>
      </w:r>
    </w:p>
    <w:p w:rsidR="00EF643D" w:rsidRPr="00EF643D" w:rsidRDefault="00EF643D" w:rsidP="00EF643D">
      <w:r w:rsidRPr="00EF643D">
        <w:t>ukp_install_2_&lt;date&amp;time&gt;.LOG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101" w:anchor="ur_asset_type" w:history="1">
        <w:r w:rsidRPr="00EF643D">
          <w:rPr>
            <w:rStyle w:val="Hyperlink"/>
          </w:rPr>
          <w:t>UR Asset Type</w:t>
        </w:r>
      </w:hyperlink>
      <w:r w:rsidRPr="00EF643D">
        <w:t xml:space="preserve"> has been assigned and </w:t>
      </w:r>
      <w:hyperlink r:id="rId102"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Default="00EF643D" w:rsidP="00EF643D"/>
    <w:p w:rsidR="00707B9A" w:rsidRPr="00EF643D" w:rsidRDefault="00707B9A"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07B9A">
      <w:pPr>
        <w:pStyle w:val="Heading3"/>
      </w:pPr>
      <w:bookmarkStart w:id="642" w:name="_Toc222221963"/>
      <w:bookmarkStart w:id="643" w:name="_Toc254883786"/>
      <w:bookmarkStart w:id="644" w:name="_Toc279737497"/>
      <w:bookmarkStart w:id="645" w:name="_Toc299616449"/>
      <w:bookmarkStart w:id="646" w:name="_Toc320697427"/>
      <w:bookmarkStart w:id="647" w:name="_Toc366492099"/>
      <w:bookmarkStart w:id="648" w:name="_Toc377738527"/>
      <w:r w:rsidRPr="00EF643D">
        <w:lastRenderedPageBreak/>
        <w:t>Upgrade of UKPMS</w:t>
      </w:r>
      <w:bookmarkEnd w:id="642"/>
      <w:bookmarkEnd w:id="643"/>
      <w:bookmarkEnd w:id="644"/>
      <w:bookmarkEnd w:id="645"/>
      <w:bookmarkEnd w:id="646"/>
      <w:bookmarkEnd w:id="647"/>
      <w:bookmarkEnd w:id="648"/>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\ukp\install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r w:rsidR="00707B9A">
        <w:t>:</w:t>
      </w:r>
    </w:p>
    <w:p w:rsidR="00707B9A" w:rsidRDefault="00707B9A" w:rsidP="00EF643D"/>
    <w:p w:rsidR="00EF643D" w:rsidRPr="00EF643D" w:rsidRDefault="00A903FE" w:rsidP="00EF643D">
      <w:r>
        <w:tab/>
      </w:r>
      <w:proofErr w:type="gramStart"/>
      <w:r>
        <w:t>start</w:t>
      </w:r>
      <w:proofErr w:type="gramEnd"/>
      <w:r>
        <w:t xml:space="preserve"> ukp4500_ukp47</w:t>
      </w:r>
      <w:r w:rsidR="00EF643D" w:rsidRPr="00EF643D">
        <w:t>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Default="00EF643D" w:rsidP="00EF643D"/>
    <w:p w:rsidR="00707B9A" w:rsidRDefault="00707B9A" w:rsidP="00EF643D"/>
    <w:p w:rsidR="00707B9A" w:rsidRPr="00EF643D" w:rsidRDefault="00707B9A" w:rsidP="00EF643D"/>
    <w:p w:rsidR="00EF643D" w:rsidRPr="00EF643D" w:rsidRDefault="00EF643D" w:rsidP="00707B9A">
      <w:pPr>
        <w:pStyle w:val="Heading3"/>
      </w:pPr>
      <w:bookmarkStart w:id="649" w:name="_Toc377738528"/>
      <w:r w:rsidRPr="00EF643D">
        <w:lastRenderedPageBreak/>
        <w:t>Checking Log File(s)</w:t>
      </w:r>
      <w:bookmarkEnd w:id="649"/>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ukp4500</w:t>
      </w:r>
      <w:r w:rsidR="00A903FE">
        <w:t>_ukp47</w:t>
      </w:r>
      <w:r w:rsidRPr="00EF643D">
        <w:t>00_1_&lt;date&amp;time&gt;.LOG</w:t>
      </w:r>
    </w:p>
    <w:p w:rsidR="00EF643D" w:rsidRPr="00EF643D" w:rsidRDefault="00A903FE" w:rsidP="00EF643D">
      <w:r>
        <w:t>ukp4500_ukp47</w:t>
      </w:r>
      <w:r w:rsidR="00EF643D" w:rsidRPr="00EF643D">
        <w:t>00_2_&lt;date&amp;time&gt;.LOG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4" w:anchor="ur_asset_type" w:history="1">
        <w:r w:rsidRPr="00EF643D">
          <w:rPr>
            <w:rStyle w:val="Hyperlink"/>
          </w:rPr>
          <w:t>UR Asset Type</w:t>
        </w:r>
      </w:hyperlink>
      <w:r w:rsidRPr="00EF643D">
        <w:t xml:space="preserve"> has been assigned and </w:t>
      </w:r>
      <w:hyperlink r:id="rId105"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w:t>
      </w:r>
      <w:r w:rsidR="00A903FE">
        <w:t>panying Release Notes for UKP 47</w:t>
      </w:r>
      <w:r w:rsidRPr="00EF643D">
        <w:t>00.</w:t>
      </w:r>
    </w:p>
    <w:p w:rsidR="00EF643D" w:rsidRPr="00EF643D" w:rsidRDefault="00EF643D" w:rsidP="00EF643D"/>
    <w:p w:rsidR="00EF643D" w:rsidRPr="00EF643D" w:rsidRDefault="00EF643D" w:rsidP="00EF643D">
      <w:r w:rsidRPr="00EF643D">
        <w:t xml:space="preserve">Please raise and attach the logs to a ticket with </w:t>
      </w:r>
      <w:hyperlink r:id="rId106"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43346D">
      <w:pPr>
        <w:pStyle w:val="Heading3"/>
      </w:pPr>
      <w:bookmarkStart w:id="650" w:name="_Toc222221964"/>
      <w:bookmarkStart w:id="651" w:name="_Toc254883787"/>
      <w:bookmarkStart w:id="652" w:name="_Toc279737498"/>
      <w:bookmarkStart w:id="653" w:name="_Toc299616450"/>
      <w:bookmarkStart w:id="654" w:name="_Toc320697428"/>
      <w:bookmarkStart w:id="655" w:name="_Toc366492100"/>
      <w:bookmarkStart w:id="656" w:name="_Toc377738529"/>
      <w:r w:rsidRPr="00EF643D">
        <w:t>Mandatory Configuration</w:t>
      </w:r>
      <w:bookmarkEnd w:id="650"/>
      <w:bookmarkEnd w:id="651"/>
      <w:bookmarkEnd w:id="652"/>
      <w:bookmarkEnd w:id="653"/>
      <w:bookmarkEnd w:id="654"/>
      <w:bookmarkEnd w:id="655"/>
      <w:bookmarkEnd w:id="656"/>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Default="00EF643D" w:rsidP="00EF643D"/>
    <w:p w:rsidR="0043346D" w:rsidRPr="00EF643D" w:rsidRDefault="0043346D" w:rsidP="00EF643D"/>
    <w:p w:rsidR="00EF643D" w:rsidRPr="00EF643D" w:rsidRDefault="00EF643D" w:rsidP="00EF643D">
      <w:bookmarkStart w:id="657" w:name="_Toc254883788"/>
      <w:bookmarkStart w:id="658" w:name="_Toc279737499"/>
      <w:bookmarkStart w:id="659" w:name="_Toc299616451"/>
    </w:p>
    <w:p w:rsidR="00EF643D" w:rsidRPr="00EF643D" w:rsidRDefault="00EF643D" w:rsidP="0043346D">
      <w:pPr>
        <w:pStyle w:val="Heading3"/>
      </w:pPr>
      <w:bookmarkStart w:id="660" w:name="_Toc320697429"/>
      <w:bookmarkStart w:id="661" w:name="_Toc366492101"/>
      <w:bookmarkStart w:id="662" w:name="_Toc377738530"/>
      <w:r w:rsidRPr="00EF643D">
        <w:lastRenderedPageBreak/>
        <w:t>Product Licencing</w:t>
      </w:r>
      <w:bookmarkEnd w:id="657"/>
      <w:bookmarkEnd w:id="658"/>
      <w:bookmarkEnd w:id="659"/>
      <w:bookmarkEnd w:id="660"/>
      <w:bookmarkEnd w:id="661"/>
      <w:bookmarkEnd w:id="662"/>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40" o:title=""/>
          </v:shape>
          <o:OLEObject Type="Embed" ProgID="PBrush" ShapeID="_x0000_i1035" DrawAspect="Content" ObjectID="_1451480229" r:id="rId107"/>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43346D">
      <w:pPr>
        <w:pStyle w:val="Heading3"/>
      </w:pPr>
      <w:bookmarkStart w:id="663" w:name="_Toc222221965"/>
      <w:bookmarkStart w:id="664" w:name="_Toc254883789"/>
      <w:bookmarkStart w:id="665" w:name="_Toc279737500"/>
      <w:bookmarkStart w:id="666" w:name="_Toc299616452"/>
      <w:bookmarkStart w:id="667" w:name="_Toc320697430"/>
      <w:bookmarkStart w:id="668" w:name="_Toc366492102"/>
      <w:bookmarkStart w:id="669" w:name="_Toc377738531"/>
      <w:r w:rsidRPr="00EF643D">
        <w:t>Additional Configuration</w:t>
      </w:r>
      <w:bookmarkEnd w:id="663"/>
      <w:bookmarkEnd w:id="664"/>
      <w:bookmarkEnd w:id="665"/>
      <w:bookmarkEnd w:id="666"/>
      <w:bookmarkEnd w:id="667"/>
      <w:bookmarkEnd w:id="668"/>
      <w:bookmarkEnd w:id="669"/>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670" w:name="_Toc279737501"/>
      <w:bookmarkStart w:id="671" w:name="_Toc299616453"/>
      <w:bookmarkStart w:id="672" w:name="_Toc320697431"/>
      <w:bookmarkStart w:id="673" w:name="_Toc338943914"/>
      <w:bookmarkStart w:id="674" w:name="_Toc366492103"/>
      <w:bookmarkStart w:id="675" w:name="_Toc377738532"/>
      <w:r w:rsidRPr="00EF643D">
        <w:t>Information Manager Foundation Layer</w:t>
      </w:r>
      <w:bookmarkEnd w:id="670"/>
      <w:bookmarkEnd w:id="671"/>
      <w:bookmarkEnd w:id="672"/>
      <w:bookmarkEnd w:id="673"/>
      <w:bookmarkEnd w:id="674"/>
      <w:bookmarkEnd w:id="675"/>
    </w:p>
    <w:p w:rsidR="00EF643D" w:rsidRPr="00EF643D" w:rsidRDefault="00EF643D" w:rsidP="00EF643D">
      <w:bookmarkStart w:id="676" w:name="_Toc254883816"/>
      <w:bookmarkStart w:id="677" w:name="_Toc279737502"/>
      <w:bookmarkStart w:id="678" w:name="_Toc299616454"/>
      <w:bookmarkStart w:id="679" w:name="_Toc320697432"/>
      <w:bookmarkStart w:id="680" w:name="_Toc338943915"/>
      <w:bookmarkStart w:id="681" w:name="_Toc366492104"/>
      <w:r w:rsidRPr="00EF643D">
        <w:t>Implementation of the Information Manager Foundation Layer Software files</w:t>
      </w:r>
      <w:bookmarkEnd w:id="676"/>
      <w:bookmarkEnd w:id="677"/>
      <w:bookmarkEnd w:id="678"/>
      <w:bookmarkEnd w:id="679"/>
      <w:bookmarkEnd w:id="680"/>
      <w:bookmarkEnd w:id="681"/>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682" w:name="_Toc248901070"/>
      <w:bookmarkStart w:id="683" w:name="_Toc254883817"/>
      <w:bookmarkStart w:id="684" w:name="_Toc279737503"/>
      <w:bookmarkStart w:id="685" w:name="_Toc299616455"/>
      <w:bookmarkStart w:id="686" w:name="_Toc320697433"/>
      <w:bookmarkStart w:id="687" w:name="_Toc338943916"/>
      <w:bookmarkStart w:id="688" w:name="_Toc366492105"/>
      <w:r w:rsidRPr="00EF643D">
        <w:lastRenderedPageBreak/>
        <w:t>Information Manager Foundation Layer Server Install/Upgrade</w:t>
      </w:r>
      <w:bookmarkEnd w:id="682"/>
      <w:bookmarkEnd w:id="683"/>
      <w:bookmarkEnd w:id="684"/>
      <w:bookmarkEnd w:id="685"/>
      <w:bookmarkEnd w:id="686"/>
      <w:bookmarkEnd w:id="687"/>
      <w:bookmarkEnd w:id="688"/>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89" w:name="_Toc248901071"/>
      <w:bookmarkStart w:id="690" w:name="_Toc254883818"/>
      <w:bookmarkStart w:id="691" w:name="_Toc279737504"/>
      <w:bookmarkStart w:id="692" w:name="_Toc299616456"/>
      <w:bookmarkStart w:id="693" w:name="_Toc320697434"/>
      <w:bookmarkStart w:id="694" w:name="_Toc338943917"/>
      <w:bookmarkStart w:id="695" w:name="_Toc366492106"/>
      <w:r w:rsidRPr="00EF643D">
        <w:t xml:space="preserve">Before you </w:t>
      </w:r>
      <w:proofErr w:type="gramStart"/>
      <w:r w:rsidRPr="00EF643D">
        <w:t>Start</w:t>
      </w:r>
      <w:bookmarkEnd w:id="689"/>
      <w:bookmarkEnd w:id="690"/>
      <w:bookmarkEnd w:id="691"/>
      <w:bookmarkEnd w:id="692"/>
      <w:bookmarkEnd w:id="693"/>
      <w:bookmarkEnd w:id="694"/>
      <w:bookmarkEnd w:id="695"/>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_Ref371063417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96" w:name="_Toc248901072"/>
      <w:bookmarkStart w:id="697" w:name="_Toc254883819"/>
      <w:bookmarkStart w:id="698" w:name="_Toc279737505"/>
      <w:bookmarkStart w:id="699" w:name="_Toc299616457"/>
      <w:bookmarkStart w:id="700" w:name="_Toc320697435"/>
      <w:bookmarkStart w:id="701" w:name="_Toc338943918"/>
      <w:bookmarkStart w:id="702" w:name="_Toc366492107"/>
      <w:r w:rsidRPr="00EF643D">
        <w:t>Install or Upgrade of Information Manager Foundation Layer</w:t>
      </w:r>
      <w:bookmarkEnd w:id="696"/>
      <w:bookmarkEnd w:id="697"/>
      <w:bookmarkEnd w:id="698"/>
      <w:bookmarkEnd w:id="699"/>
      <w:bookmarkEnd w:id="700"/>
      <w:bookmarkEnd w:id="701"/>
      <w:bookmarkEnd w:id="702"/>
    </w:p>
    <w:p w:rsidR="00EF643D" w:rsidRPr="00EF643D" w:rsidRDefault="00EF643D" w:rsidP="00EF643D"/>
    <w:p w:rsidR="00EF643D" w:rsidRPr="00EF643D" w:rsidRDefault="00EF643D" w:rsidP="00EF643D">
      <w:r w:rsidRPr="00EF643D">
        <w:t xml:space="preserve">The IMF installation or upgrade is executed using the same command ‘imf_inst.sql’.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imf_inst.sql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r w:rsidRPr="00EF643D">
        <w:t>imf_install_&lt;date&amp;time&gt;.LOG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08"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03" w:name="_Toc248901073"/>
      <w:bookmarkStart w:id="704" w:name="_Toc254883820"/>
      <w:bookmarkStart w:id="705" w:name="_Toc279737506"/>
      <w:bookmarkStart w:id="706" w:name="_Toc299616458"/>
      <w:bookmarkStart w:id="707" w:name="_Toc320697436"/>
      <w:bookmarkStart w:id="708" w:name="_Toc338943919"/>
      <w:bookmarkStart w:id="709" w:name="_Toc366492108"/>
      <w:r w:rsidRPr="00EF643D">
        <w:t>Documentation</w:t>
      </w:r>
      <w:bookmarkEnd w:id="703"/>
      <w:bookmarkEnd w:id="704"/>
      <w:bookmarkEnd w:id="705"/>
      <w:bookmarkEnd w:id="706"/>
      <w:bookmarkEnd w:id="707"/>
      <w:bookmarkEnd w:id="708"/>
      <w:bookmarkEnd w:id="709"/>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licenced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&lt;exor_base&gt;</w:t>
      </w:r>
      <w:r w:rsidRPr="00EF643D">
        <w:t>\imf\install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10" w:name="_Toc254883821"/>
      <w:bookmarkStart w:id="711" w:name="_Toc279737507"/>
      <w:bookmarkStart w:id="712" w:name="_Toc299616459"/>
      <w:bookmarkStart w:id="713" w:name="_Toc320697437"/>
      <w:bookmarkStart w:id="714" w:name="_Toc338943920"/>
      <w:bookmarkStart w:id="715" w:name="_Toc366492109"/>
      <w:r w:rsidRPr="00EF643D">
        <w:t>Mandatory Configuration</w:t>
      </w:r>
      <w:bookmarkEnd w:id="710"/>
      <w:bookmarkEnd w:id="711"/>
      <w:bookmarkEnd w:id="712"/>
      <w:bookmarkEnd w:id="713"/>
      <w:bookmarkEnd w:id="714"/>
      <w:bookmarkEnd w:id="715"/>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16" w:name="_Toc254883822"/>
      <w:bookmarkStart w:id="717" w:name="_Toc279737508"/>
      <w:bookmarkStart w:id="718" w:name="_Toc299616460"/>
      <w:bookmarkStart w:id="719" w:name="_Toc320697438"/>
      <w:bookmarkStart w:id="720" w:name="_Toc338943921"/>
      <w:bookmarkStart w:id="721" w:name="_Toc366492110"/>
      <w:r w:rsidRPr="00EF643D">
        <w:t>Product Licencing</w:t>
      </w:r>
      <w:bookmarkEnd w:id="716"/>
      <w:bookmarkEnd w:id="717"/>
      <w:bookmarkEnd w:id="718"/>
      <w:bookmarkEnd w:id="719"/>
      <w:bookmarkEnd w:id="720"/>
      <w:bookmarkEnd w:id="721"/>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6" type="#_x0000_t75" style="width:415.5pt;height:91.5pt" o:ole="">
            <v:imagedata r:id="rId40" o:title=""/>
          </v:shape>
          <o:OLEObject Type="Embed" ProgID="PBrush" ShapeID="_x0000_i1036" DrawAspect="Content" ObjectID="_1451480230" r:id="rId109"/>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722" w:name="_Toc254883823"/>
      <w:bookmarkStart w:id="723" w:name="_Toc279737509"/>
      <w:bookmarkStart w:id="724" w:name="_Toc299616461"/>
      <w:bookmarkStart w:id="725" w:name="_Toc320697439"/>
      <w:bookmarkStart w:id="726" w:name="_Toc338943922"/>
      <w:bookmarkStart w:id="727" w:name="_Toc366492111"/>
      <w:bookmarkStart w:id="728" w:name="_Toc377738533"/>
      <w:r w:rsidRPr="00EF643D">
        <w:lastRenderedPageBreak/>
        <w:t>Information Manager 4</w:t>
      </w:r>
      <w:bookmarkEnd w:id="722"/>
      <w:bookmarkEnd w:id="723"/>
      <w:bookmarkEnd w:id="724"/>
      <w:bookmarkEnd w:id="725"/>
      <w:bookmarkEnd w:id="726"/>
      <w:bookmarkEnd w:id="727"/>
      <w:bookmarkEnd w:id="728"/>
    </w:p>
    <w:p w:rsidR="00EF643D" w:rsidRPr="00EF643D" w:rsidRDefault="00EF643D" w:rsidP="00EF643D">
      <w:bookmarkStart w:id="729" w:name="_Toc254883824"/>
      <w:bookmarkStart w:id="730" w:name="_Toc279737510"/>
      <w:bookmarkStart w:id="731" w:name="_Toc299616462"/>
      <w:bookmarkStart w:id="732" w:name="_Toc320697440"/>
      <w:bookmarkStart w:id="733" w:name="_Toc338943923"/>
      <w:bookmarkStart w:id="734" w:name="_Toc366492112"/>
      <w:r w:rsidRPr="00EF643D">
        <w:t>Implementation of the Information Manager 4 Software files</w:t>
      </w:r>
      <w:bookmarkEnd w:id="729"/>
      <w:bookmarkEnd w:id="730"/>
      <w:bookmarkEnd w:id="731"/>
      <w:bookmarkEnd w:id="732"/>
      <w:bookmarkEnd w:id="733"/>
      <w:bookmarkEnd w:id="734"/>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35" w:name="_Toc298935601"/>
      <w:bookmarkStart w:id="736" w:name="_Toc299616464"/>
      <w:bookmarkStart w:id="737" w:name="_Toc320697442"/>
      <w:bookmarkStart w:id="738" w:name="_Toc366492113"/>
      <w:bookmarkStart w:id="739" w:name="_Toc377738534"/>
      <w:r w:rsidRPr="00EF643D">
        <w:t>Work Orders Work Tray</w:t>
      </w:r>
      <w:bookmarkEnd w:id="735"/>
      <w:bookmarkEnd w:id="736"/>
      <w:bookmarkEnd w:id="737"/>
      <w:bookmarkEnd w:id="738"/>
      <w:bookmarkEnd w:id="739"/>
    </w:p>
    <w:p w:rsidR="00EF643D" w:rsidRPr="00EF643D" w:rsidRDefault="00EF643D" w:rsidP="00EF643D">
      <w:bookmarkStart w:id="740" w:name="_Toc248138104"/>
      <w:bookmarkStart w:id="741" w:name="_Toc267554039"/>
      <w:bookmarkStart w:id="742" w:name="_Toc279737519"/>
      <w:bookmarkStart w:id="743" w:name="_Toc298935602"/>
      <w:bookmarkStart w:id="744" w:name="_Toc299616465"/>
      <w:bookmarkStart w:id="745" w:name="_Toc320697443"/>
      <w:bookmarkStart w:id="746" w:name="_Toc366492114"/>
      <w:r w:rsidRPr="00EF643D">
        <w:t>Implementation of the Work Orders Work Tray Software files</w:t>
      </w:r>
      <w:bookmarkEnd w:id="740"/>
      <w:bookmarkEnd w:id="741"/>
      <w:bookmarkEnd w:id="742"/>
      <w:bookmarkEnd w:id="743"/>
      <w:bookmarkEnd w:id="744"/>
      <w:bookmarkEnd w:id="745"/>
      <w:bookmarkEnd w:id="746"/>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0"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747" w:name="_Toc248138105"/>
      <w:bookmarkStart w:id="748" w:name="_Toc267554040"/>
      <w:bookmarkStart w:id="749" w:name="_Toc279737520"/>
      <w:bookmarkStart w:id="750" w:name="_Toc298935603"/>
      <w:bookmarkStart w:id="751" w:name="_Toc299616466"/>
      <w:bookmarkStart w:id="752" w:name="_Toc320697444"/>
      <w:bookmarkStart w:id="753" w:name="_Toc366492115"/>
      <w:r w:rsidRPr="00EF643D">
        <w:lastRenderedPageBreak/>
        <w:t>Work Orders Work Tray Server Install</w:t>
      </w:r>
      <w:bookmarkEnd w:id="747"/>
      <w:bookmarkEnd w:id="748"/>
      <w:bookmarkEnd w:id="749"/>
      <w:bookmarkEnd w:id="750"/>
      <w:bookmarkEnd w:id="751"/>
      <w:bookmarkEnd w:id="752"/>
      <w:bookmarkEnd w:id="753"/>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4" w:name="_Toc248138106"/>
      <w:bookmarkStart w:id="755" w:name="_Toc267554041"/>
      <w:bookmarkStart w:id="756" w:name="_Toc279737521"/>
      <w:bookmarkStart w:id="757" w:name="_Toc298935604"/>
      <w:bookmarkStart w:id="758" w:name="_Toc299616467"/>
      <w:bookmarkStart w:id="759" w:name="_Toc320697445"/>
      <w:bookmarkStart w:id="760" w:name="_Toc366492116"/>
      <w:r w:rsidRPr="00EF643D">
        <w:t xml:space="preserve">Before you </w:t>
      </w:r>
      <w:proofErr w:type="gramStart"/>
      <w:r w:rsidRPr="00EF643D">
        <w:t>Start</w:t>
      </w:r>
      <w:bookmarkEnd w:id="754"/>
      <w:bookmarkEnd w:id="755"/>
      <w:bookmarkEnd w:id="756"/>
      <w:bookmarkEnd w:id="757"/>
      <w:bookmarkEnd w:id="758"/>
      <w:bookmarkEnd w:id="759"/>
      <w:bookmarkEnd w:id="760"/>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_Ref371063437 \r \h </w:instrText>
      </w:r>
      <w:r w:rsidR="006B7C56">
        <w:fldChar w:fldCharType="separate"/>
      </w:r>
      <w:r w:rsidR="00305D45">
        <w:t>2.3</w:t>
      </w:r>
      <w:r w:rsidR="006B7C56">
        <w:fldChar w:fldCharType="end"/>
      </w:r>
      <w:r w:rsidR="00F942A6">
        <w:t xml:space="preserve"> </w:t>
      </w:r>
      <w:r w:rsidRPr="00EF643D">
        <w:t>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1" w:name="_Toc248138107"/>
      <w:bookmarkStart w:id="762" w:name="_Toc267554042"/>
      <w:bookmarkStart w:id="763" w:name="_Toc279737522"/>
      <w:bookmarkStart w:id="764" w:name="_Toc298935605"/>
      <w:bookmarkStart w:id="765" w:name="_Toc299616468"/>
      <w:bookmarkStart w:id="766" w:name="_Toc320697446"/>
      <w:bookmarkStart w:id="767" w:name="_Toc366492117"/>
      <w:r w:rsidRPr="00EF643D">
        <w:t>Typical problems that you may encounter</w:t>
      </w:r>
      <w:bookmarkEnd w:id="761"/>
      <w:bookmarkEnd w:id="762"/>
      <w:bookmarkEnd w:id="763"/>
      <w:bookmarkEnd w:id="764"/>
      <w:bookmarkEnd w:id="765"/>
      <w:bookmarkEnd w:id="766"/>
      <w:bookmarkEnd w:id="767"/>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8" w:name="_Toc248138108"/>
      <w:bookmarkStart w:id="769" w:name="_Toc267554043"/>
      <w:bookmarkStart w:id="770" w:name="_Toc279737523"/>
      <w:bookmarkStart w:id="771" w:name="_Toc298935606"/>
      <w:bookmarkStart w:id="772" w:name="_Toc299616469"/>
      <w:bookmarkStart w:id="773" w:name="_Toc320697447"/>
      <w:bookmarkStart w:id="774" w:name="_Toc366492118"/>
      <w:r w:rsidRPr="00EF643D">
        <w:t>Install of Work Orders Work Tray</w:t>
      </w:r>
      <w:bookmarkEnd w:id="768"/>
      <w:bookmarkEnd w:id="769"/>
      <w:bookmarkEnd w:id="770"/>
      <w:bookmarkEnd w:id="771"/>
      <w:bookmarkEnd w:id="772"/>
      <w:bookmarkEnd w:id="773"/>
      <w:bookmarkEnd w:id="774"/>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wowt_inst.sql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wowt_install_1_&lt;date&amp;time&gt;.LOG</w:t>
      </w:r>
    </w:p>
    <w:p w:rsidR="00EF643D" w:rsidRPr="00EF643D" w:rsidRDefault="00EF643D" w:rsidP="00EF643D">
      <w:r w:rsidRPr="00EF643D">
        <w:t>wowt_install_2_&lt;date&amp;time&gt;.LOG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75" w:name="_Toc279737524"/>
      <w:bookmarkStart w:id="776" w:name="_Toc298935607"/>
      <w:bookmarkStart w:id="777" w:name="_Toc299616470"/>
      <w:bookmarkStart w:id="778" w:name="_Toc320697448"/>
      <w:bookmarkStart w:id="779" w:name="_Toc366492119"/>
      <w:r w:rsidRPr="00EF643D">
        <w:t>Upgrade of Work Orders Work Tray</w:t>
      </w:r>
      <w:bookmarkEnd w:id="775"/>
      <w:bookmarkEnd w:id="776"/>
      <w:bookmarkEnd w:id="777"/>
      <w:bookmarkEnd w:id="778"/>
      <w:bookmarkEnd w:id="779"/>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\wowt\install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wowt4500_wowt4600_1_&lt;date&amp;time&gt;.LOG</w:t>
      </w:r>
    </w:p>
    <w:p w:rsidR="00EF643D" w:rsidRPr="00EF643D" w:rsidRDefault="00EF643D" w:rsidP="00EF643D">
      <w:r w:rsidRPr="00EF643D">
        <w:t>wowt4500_wowt4600_2_&lt;date&amp;time&gt;.LOG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0" w:name="_Toc248138109"/>
      <w:bookmarkStart w:id="781" w:name="_Toc267554044"/>
      <w:bookmarkStart w:id="782" w:name="_Toc279737525"/>
      <w:bookmarkStart w:id="783" w:name="_Toc298935608"/>
      <w:bookmarkStart w:id="784" w:name="_Toc299616471"/>
      <w:bookmarkStart w:id="785" w:name="_Toc320697449"/>
      <w:bookmarkStart w:id="786" w:name="_Toc366492120"/>
      <w:r w:rsidRPr="00EF643D">
        <w:t>Additional Configuration</w:t>
      </w:r>
      <w:bookmarkEnd w:id="780"/>
      <w:bookmarkEnd w:id="781"/>
      <w:bookmarkEnd w:id="782"/>
      <w:bookmarkEnd w:id="783"/>
      <w:bookmarkEnd w:id="784"/>
      <w:bookmarkEnd w:id="785"/>
      <w:bookmarkEnd w:id="786"/>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87" w:name="_Toc248138110"/>
      <w:bookmarkStart w:id="788" w:name="_Toc267554045"/>
      <w:bookmarkStart w:id="789" w:name="_Toc279737526"/>
      <w:bookmarkStart w:id="790" w:name="_Toc298935609"/>
      <w:bookmarkStart w:id="791" w:name="_Toc299616472"/>
      <w:bookmarkStart w:id="792" w:name="_Toc320697450"/>
      <w:bookmarkStart w:id="793" w:name="_Toc366492121"/>
      <w:r w:rsidRPr="00EF643D">
        <w:t>Spatial Configuration</w:t>
      </w:r>
      <w:bookmarkEnd w:id="787"/>
      <w:bookmarkEnd w:id="788"/>
      <w:bookmarkEnd w:id="789"/>
      <w:bookmarkEnd w:id="790"/>
      <w:bookmarkEnd w:id="791"/>
      <w:bookmarkEnd w:id="792"/>
      <w:bookmarkEnd w:id="793"/>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794" w:name="_Toc267554046"/>
      <w:bookmarkStart w:id="795" w:name="_Toc279737527"/>
      <w:bookmarkStart w:id="796" w:name="_Toc298935610"/>
      <w:bookmarkStart w:id="797" w:name="_Toc299616473"/>
      <w:bookmarkStart w:id="798" w:name="_Toc320697451"/>
      <w:bookmarkStart w:id="799" w:name="_Toc366492122"/>
      <w:r w:rsidRPr="00EF643D">
        <w:lastRenderedPageBreak/>
        <w:t>HTTP Server Setup</w:t>
      </w:r>
      <w:bookmarkEnd w:id="794"/>
      <w:bookmarkEnd w:id="795"/>
      <w:bookmarkEnd w:id="796"/>
      <w:bookmarkEnd w:id="797"/>
      <w:bookmarkEnd w:id="798"/>
      <w:bookmarkEnd w:id="799"/>
    </w:p>
    <w:p w:rsidR="00EF643D" w:rsidRPr="00EF643D" w:rsidRDefault="00EF643D" w:rsidP="00EF643D">
      <w:r w:rsidRPr="00EF643D">
        <w:t xml:space="preserve">You will need to copy the </w:t>
      </w:r>
      <w:r w:rsidRPr="00E06E14">
        <w:rPr>
          <w:rStyle w:val="HighlightText"/>
        </w:rPr>
        <w:t>&lt;EXOR_BASE&gt;</w:t>
      </w:r>
      <w:r w:rsidRPr="00EF643D">
        <w:t>\wowt\admin\im4_framework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00" w:name="_Toc254883845"/>
      <w:bookmarkStart w:id="801" w:name="_Toc279737528"/>
      <w:bookmarkStart w:id="802" w:name="_Toc298935611"/>
      <w:bookmarkStart w:id="803" w:name="_Toc299616474"/>
      <w:bookmarkStart w:id="804" w:name="_Toc320697452"/>
      <w:bookmarkStart w:id="805" w:name="_Toc366492123"/>
      <w:bookmarkStart w:id="806" w:name="_Toc377738535"/>
      <w:r w:rsidRPr="00EF643D">
        <w:lastRenderedPageBreak/>
        <w:t>Enquiry Manager Work Tray</w:t>
      </w:r>
      <w:bookmarkEnd w:id="800"/>
      <w:bookmarkEnd w:id="801"/>
      <w:bookmarkEnd w:id="802"/>
      <w:bookmarkEnd w:id="803"/>
      <w:bookmarkEnd w:id="804"/>
      <w:bookmarkEnd w:id="805"/>
      <w:bookmarkEnd w:id="806"/>
    </w:p>
    <w:p w:rsidR="00EF643D" w:rsidRPr="00EF643D" w:rsidRDefault="00EF643D" w:rsidP="00EF643D">
      <w:bookmarkStart w:id="807" w:name="_Toc254883846"/>
      <w:bookmarkStart w:id="808" w:name="_Toc279737529"/>
      <w:bookmarkStart w:id="809" w:name="_Toc298935612"/>
      <w:bookmarkStart w:id="810" w:name="_Toc299616475"/>
      <w:bookmarkStart w:id="811" w:name="_Toc320697453"/>
      <w:bookmarkStart w:id="812" w:name="_Toc366492124"/>
      <w:r w:rsidRPr="00EF643D">
        <w:t>Implementation of the Enquiry Manager Work Tray Software files</w:t>
      </w:r>
      <w:bookmarkEnd w:id="807"/>
      <w:bookmarkEnd w:id="808"/>
      <w:bookmarkEnd w:id="809"/>
      <w:bookmarkEnd w:id="810"/>
      <w:bookmarkEnd w:id="811"/>
      <w:bookmarkEnd w:id="812"/>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4"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813" w:name="_Toc254883847"/>
      <w:bookmarkStart w:id="814" w:name="_Toc279737530"/>
      <w:bookmarkStart w:id="815" w:name="_Toc298935613"/>
      <w:bookmarkStart w:id="816" w:name="_Toc299616476"/>
      <w:bookmarkStart w:id="817" w:name="_Toc320697454"/>
      <w:bookmarkStart w:id="818" w:name="_Toc366492125"/>
      <w:r w:rsidRPr="00EF643D">
        <w:lastRenderedPageBreak/>
        <w:t>Enquiry Manager Work Tray Server Install</w:t>
      </w:r>
      <w:bookmarkEnd w:id="813"/>
      <w:bookmarkEnd w:id="814"/>
      <w:bookmarkEnd w:id="815"/>
      <w:bookmarkEnd w:id="816"/>
      <w:bookmarkEnd w:id="817"/>
      <w:bookmarkEnd w:id="818"/>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19" w:name="_Toc254883848"/>
      <w:bookmarkStart w:id="820" w:name="_Toc279737531"/>
      <w:bookmarkStart w:id="821" w:name="_Toc298935614"/>
      <w:bookmarkStart w:id="822" w:name="_Toc299616477"/>
      <w:bookmarkStart w:id="823" w:name="_Toc320697455"/>
      <w:bookmarkStart w:id="824" w:name="_Toc366492126"/>
      <w:r w:rsidRPr="00EF643D">
        <w:t xml:space="preserve">Before you </w:t>
      </w:r>
      <w:proofErr w:type="gramStart"/>
      <w:r w:rsidRPr="00EF643D">
        <w:t>Start</w:t>
      </w:r>
      <w:bookmarkEnd w:id="819"/>
      <w:bookmarkEnd w:id="820"/>
      <w:bookmarkEnd w:id="821"/>
      <w:bookmarkEnd w:id="822"/>
      <w:bookmarkEnd w:id="823"/>
      <w:bookmarkEnd w:id="824"/>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_Ref371063448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5" w:name="_Toc254883849"/>
      <w:bookmarkStart w:id="826" w:name="_Toc279737532"/>
      <w:bookmarkStart w:id="827" w:name="_Toc298935615"/>
      <w:bookmarkStart w:id="828" w:name="_Toc299616478"/>
      <w:bookmarkStart w:id="829" w:name="_Toc320697456"/>
      <w:bookmarkStart w:id="830" w:name="_Toc366492127"/>
      <w:r w:rsidRPr="00EF643D">
        <w:t>Typical problems that you may encounter</w:t>
      </w:r>
      <w:bookmarkEnd w:id="825"/>
      <w:bookmarkEnd w:id="826"/>
      <w:bookmarkEnd w:id="827"/>
      <w:bookmarkEnd w:id="828"/>
      <w:bookmarkEnd w:id="829"/>
      <w:bookmarkEnd w:id="830"/>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1" w:name="_Toc254883850"/>
      <w:bookmarkStart w:id="832" w:name="_Toc279737533"/>
      <w:bookmarkStart w:id="833" w:name="_Toc298935616"/>
      <w:bookmarkStart w:id="834" w:name="_Toc299616479"/>
      <w:bookmarkStart w:id="835" w:name="_Toc320697457"/>
      <w:bookmarkStart w:id="836" w:name="_Toc366492128"/>
      <w:r w:rsidRPr="00EF643D">
        <w:t>Install of Enquiry Manager Work Tray</w:t>
      </w:r>
      <w:bookmarkEnd w:id="831"/>
      <w:bookmarkEnd w:id="832"/>
      <w:bookmarkEnd w:id="833"/>
      <w:bookmarkEnd w:id="834"/>
      <w:bookmarkEnd w:id="835"/>
      <w:bookmarkEnd w:id="836"/>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enqwt_inst.sql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enqwt_install_1_&lt;date&amp;time&gt;.LOG</w:t>
      </w:r>
    </w:p>
    <w:p w:rsidR="00EF643D" w:rsidRPr="00EF643D" w:rsidRDefault="00EF643D" w:rsidP="00EF643D">
      <w:r w:rsidRPr="00EF643D">
        <w:t>enqwt_install_2_&lt;date&amp;time&gt;.LOG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5"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7" w:name="_Toc279737534"/>
      <w:bookmarkStart w:id="838" w:name="_Toc298935617"/>
      <w:bookmarkStart w:id="839" w:name="_Toc299616480"/>
      <w:bookmarkStart w:id="840" w:name="_Toc320697458"/>
      <w:bookmarkStart w:id="841" w:name="_Toc366492129"/>
      <w:r w:rsidRPr="00EF643D">
        <w:t>Upgrade of Enquiry Manager Work Tray</w:t>
      </w:r>
      <w:bookmarkEnd w:id="837"/>
      <w:bookmarkEnd w:id="838"/>
      <w:bookmarkEnd w:id="839"/>
      <w:bookmarkEnd w:id="840"/>
      <w:bookmarkEnd w:id="841"/>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\enqwt\install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enqwt4500_enqwt4600_1_&lt;date&amp;time&gt;.LOG</w:t>
      </w:r>
    </w:p>
    <w:p w:rsidR="00EF643D" w:rsidRPr="00EF643D" w:rsidRDefault="00EF643D" w:rsidP="00EF643D">
      <w:r w:rsidRPr="00EF643D">
        <w:t>enqwt4500_enqwt4600_2_&lt;date&amp;time&gt;.LOG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6"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2" w:name="_Toc254883851"/>
      <w:bookmarkStart w:id="843" w:name="_Toc279737535"/>
      <w:bookmarkStart w:id="844" w:name="_Toc298935618"/>
      <w:bookmarkStart w:id="845" w:name="_Toc299616481"/>
      <w:bookmarkStart w:id="846" w:name="_Toc320697459"/>
      <w:bookmarkStart w:id="847" w:name="_Toc366492130"/>
      <w:r w:rsidRPr="00EF643D">
        <w:t>Additional Configuration</w:t>
      </w:r>
      <w:bookmarkEnd w:id="842"/>
      <w:bookmarkEnd w:id="843"/>
      <w:bookmarkEnd w:id="844"/>
      <w:bookmarkEnd w:id="845"/>
      <w:bookmarkEnd w:id="846"/>
      <w:bookmarkEnd w:id="847"/>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8" w:name="_Toc254883852"/>
      <w:bookmarkStart w:id="849" w:name="_Toc279737536"/>
      <w:bookmarkStart w:id="850" w:name="_Toc298935619"/>
      <w:bookmarkStart w:id="851" w:name="_Toc299616482"/>
      <w:bookmarkStart w:id="852" w:name="_Toc320697460"/>
      <w:bookmarkStart w:id="853" w:name="_Toc366492131"/>
      <w:r w:rsidRPr="00EF643D">
        <w:t>Spatial Configuration</w:t>
      </w:r>
      <w:bookmarkEnd w:id="848"/>
      <w:bookmarkEnd w:id="849"/>
      <w:bookmarkEnd w:id="850"/>
      <w:bookmarkEnd w:id="851"/>
      <w:bookmarkEnd w:id="852"/>
      <w:bookmarkEnd w:id="853"/>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854" w:name="_Toc320697461"/>
      <w:bookmarkStart w:id="855" w:name="_Toc366492132"/>
      <w:r w:rsidRPr="00EF643D">
        <w:t>HTTP Server Setup</w:t>
      </w:r>
      <w:bookmarkEnd w:id="854"/>
      <w:bookmarkEnd w:id="855"/>
    </w:p>
    <w:p w:rsidR="00EF643D" w:rsidRPr="00EF643D" w:rsidRDefault="00EF643D" w:rsidP="00EF643D">
      <w:r w:rsidRPr="00EF643D">
        <w:t xml:space="preserve">You will need to copy the </w:t>
      </w:r>
      <w:r w:rsidRPr="00E06E14">
        <w:rPr>
          <w:rStyle w:val="HighlightText"/>
        </w:rPr>
        <w:t>&lt;EXOR_BASE&gt;</w:t>
      </w:r>
      <w:r w:rsidRPr="00EF643D">
        <w:t>\enqwt\admin\im4_framework directory to the Weblogic application server under the &lt;ORACLE_INSTANCE&gt;\config\OHS\ohs1\htdocs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7"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856" w:name="_Toc222221950"/>
      <w:bookmarkStart w:id="857" w:name="_Toc254883770"/>
      <w:bookmarkStart w:id="858" w:name="_Toc279737462"/>
      <w:bookmarkStart w:id="859" w:name="_Toc299616413"/>
      <w:bookmarkStart w:id="860" w:name="_Toc320697391"/>
      <w:bookmarkStart w:id="861" w:name="_Toc377738536"/>
      <w:r w:rsidRPr="00EF643D">
        <w:lastRenderedPageBreak/>
        <w:t>Traffic Interface Manager</w:t>
      </w:r>
      <w:bookmarkEnd w:id="856"/>
      <w:bookmarkEnd w:id="857"/>
      <w:bookmarkEnd w:id="858"/>
      <w:bookmarkEnd w:id="859"/>
      <w:bookmarkEnd w:id="860"/>
      <w:bookmarkEnd w:id="861"/>
    </w:p>
    <w:p w:rsidR="005617E1" w:rsidRPr="005617E1" w:rsidRDefault="005617E1" w:rsidP="005617E1"/>
    <w:p w:rsidR="00EF643D" w:rsidRPr="00EF643D" w:rsidRDefault="00EF643D" w:rsidP="005617E1">
      <w:pPr>
        <w:pStyle w:val="Heading2"/>
      </w:pPr>
      <w:bookmarkStart w:id="862" w:name="_Toc222221951"/>
      <w:bookmarkStart w:id="863" w:name="_Toc254883771"/>
      <w:bookmarkStart w:id="864" w:name="_Toc279737463"/>
      <w:bookmarkStart w:id="865" w:name="_Toc299616414"/>
      <w:bookmarkStart w:id="866" w:name="_Toc320697392"/>
      <w:bookmarkStart w:id="867" w:name="_Toc377738537"/>
      <w:r w:rsidRPr="00EF643D">
        <w:t>Implementation of the Traffic Interface Manager Software files</w:t>
      </w:r>
      <w:bookmarkEnd w:id="862"/>
      <w:bookmarkEnd w:id="863"/>
      <w:bookmarkEnd w:id="864"/>
      <w:bookmarkEnd w:id="865"/>
      <w:bookmarkEnd w:id="866"/>
      <w:bookmarkEnd w:id="867"/>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868" w:name="_Toc222221952"/>
      <w:bookmarkStart w:id="869" w:name="_Toc254883772"/>
      <w:bookmarkStart w:id="870" w:name="_Toc279737464"/>
      <w:bookmarkStart w:id="871" w:name="_Toc299616415"/>
      <w:bookmarkStart w:id="872" w:name="_Toc320697393"/>
      <w:bookmarkStart w:id="873" w:name="_Toc377738538"/>
      <w:r w:rsidRPr="00EF643D">
        <w:lastRenderedPageBreak/>
        <w:t>Traffic Interface Manager Server Install/Upgrade</w:t>
      </w:r>
      <w:bookmarkEnd w:id="868"/>
      <w:bookmarkEnd w:id="869"/>
      <w:bookmarkEnd w:id="870"/>
      <w:bookmarkEnd w:id="871"/>
      <w:bookmarkEnd w:id="872"/>
      <w:bookmarkEnd w:id="873"/>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874" w:name="_Toc222221953"/>
      <w:bookmarkStart w:id="875" w:name="_Toc254883773"/>
      <w:bookmarkStart w:id="876" w:name="_Toc279737465"/>
      <w:bookmarkStart w:id="877" w:name="_Toc299616416"/>
      <w:bookmarkStart w:id="878" w:name="_Toc320697394"/>
    </w:p>
    <w:p w:rsidR="00EF643D" w:rsidRPr="00EF643D" w:rsidRDefault="00EF643D" w:rsidP="005617E1">
      <w:pPr>
        <w:pStyle w:val="Heading3"/>
      </w:pPr>
      <w:bookmarkStart w:id="879" w:name="_Toc377738539"/>
      <w:r w:rsidRPr="00EF643D">
        <w:t xml:space="preserve">Before you </w:t>
      </w:r>
      <w:proofErr w:type="gramStart"/>
      <w:r w:rsidRPr="00EF643D">
        <w:t>Start</w:t>
      </w:r>
      <w:bookmarkEnd w:id="874"/>
      <w:bookmarkEnd w:id="875"/>
      <w:bookmarkEnd w:id="876"/>
      <w:bookmarkEnd w:id="877"/>
      <w:bookmarkEnd w:id="878"/>
      <w:bookmarkEnd w:id="879"/>
      <w:proofErr w:type="gramEnd"/>
    </w:p>
    <w:p w:rsidR="00EF643D" w:rsidRPr="00EF643D" w:rsidRDefault="00EF643D" w:rsidP="00EF643D"/>
    <w:p w:rsidR="00EF643D" w:rsidRPr="00EF643D" w:rsidRDefault="00EF643D" w:rsidP="00EF643D">
      <w:r w:rsidRPr="00EF643D">
        <w:t xml:space="preserve">Before proceeding please ensure that the pre-requisites mentioned in Section </w:t>
      </w:r>
      <w:r w:rsidR="006B7C56">
        <w:fldChar w:fldCharType="begin"/>
      </w:r>
      <w:r w:rsidR="00F942A6">
        <w:instrText xml:space="preserve"> REF _Ref371063455 \r \h </w:instrText>
      </w:r>
      <w:r w:rsidR="006B7C56">
        <w:fldChar w:fldCharType="separate"/>
      </w:r>
      <w:r w:rsidR="00305D45">
        <w:t>2.3</w:t>
      </w:r>
      <w:r w:rsidR="006B7C56">
        <w:fldChar w:fldCharType="end"/>
      </w:r>
      <w:r w:rsidRPr="00EF643D">
        <w:t xml:space="preserve">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880" w:name="_Toc222221954"/>
      <w:bookmarkStart w:id="881" w:name="_Toc254883774"/>
      <w:bookmarkStart w:id="882" w:name="_Toc279737466"/>
      <w:bookmarkStart w:id="883" w:name="_Toc299616417"/>
      <w:bookmarkStart w:id="884" w:name="_Toc320697395"/>
      <w:bookmarkStart w:id="885" w:name="_Toc377738540"/>
      <w:r w:rsidRPr="00EF643D">
        <w:t>Typical problems that you may encounter</w:t>
      </w:r>
      <w:bookmarkEnd w:id="880"/>
      <w:bookmarkEnd w:id="881"/>
      <w:bookmarkEnd w:id="882"/>
      <w:bookmarkEnd w:id="883"/>
      <w:bookmarkEnd w:id="884"/>
      <w:bookmarkEnd w:id="885"/>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886" w:name="_Toc254883775"/>
      <w:bookmarkStart w:id="887" w:name="_Toc279737467"/>
      <w:bookmarkStart w:id="888" w:name="_Toc299616418"/>
      <w:bookmarkStart w:id="889" w:name="_Toc320697396"/>
      <w:bookmarkStart w:id="890" w:name="_Toc377738541"/>
      <w:r w:rsidRPr="00EF643D">
        <w:t>Install of Traffic Interface Manager</w:t>
      </w:r>
      <w:bookmarkEnd w:id="886"/>
      <w:bookmarkEnd w:id="887"/>
      <w:bookmarkEnd w:id="888"/>
      <w:bookmarkEnd w:id="889"/>
      <w:bookmarkEnd w:id="890"/>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tm_inst.sql</w:t>
      </w:r>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891" w:name="_Toc377738542"/>
      <w:r w:rsidRPr="00EC59A4">
        <w:t>Checking Log File(s)</w:t>
      </w:r>
      <w:bookmarkEnd w:id="891"/>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tm_install_1_&lt;date&amp;time&gt;.LOG</w:t>
      </w:r>
    </w:p>
    <w:p w:rsidR="00EF643D" w:rsidRPr="00EF643D" w:rsidRDefault="00EF643D" w:rsidP="00EF643D">
      <w:r w:rsidRPr="00EF643D">
        <w:t>tm_install_2_&lt;date&amp;time&gt;.LOG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892" w:name="_Toc222221955"/>
      <w:bookmarkStart w:id="893" w:name="_Toc254883776"/>
      <w:bookmarkStart w:id="894" w:name="_Toc279737468"/>
      <w:bookmarkStart w:id="895" w:name="_Toc299616419"/>
      <w:bookmarkStart w:id="896" w:name="_Toc320697397"/>
      <w:bookmarkStart w:id="897" w:name="_Toc377738543"/>
      <w:r w:rsidRPr="00EF643D">
        <w:t>Upgrade of Traffic Interface Manager</w:t>
      </w:r>
      <w:bookmarkEnd w:id="892"/>
      <w:bookmarkEnd w:id="893"/>
      <w:bookmarkEnd w:id="894"/>
      <w:bookmarkEnd w:id="895"/>
      <w:bookmarkEnd w:id="896"/>
      <w:bookmarkEnd w:id="897"/>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898" w:name="_Toc377738544"/>
      <w:r w:rsidRPr="00EC59A4">
        <w:t>Checking Log File(s)</w:t>
      </w:r>
      <w:bookmarkEnd w:id="898"/>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tm4500_tm4700_1_&lt;date&amp;time&gt;.LOG</w:t>
      </w:r>
    </w:p>
    <w:p w:rsidR="00EF643D" w:rsidRPr="00EF643D" w:rsidRDefault="00EF643D" w:rsidP="00EF643D">
      <w:r w:rsidRPr="00EF643D">
        <w:t>tm4500_tm4700_2_&lt;date&amp;time&gt;.LOG</w:t>
      </w:r>
    </w:p>
    <w:p w:rsidR="00EF643D" w:rsidRPr="00EF643D" w:rsidRDefault="00EF643D" w:rsidP="00EF643D"/>
    <w:p w:rsidR="00EF643D" w:rsidRPr="00EF643D" w:rsidRDefault="00EF643D" w:rsidP="00EF643D">
      <w:r w:rsidRPr="00EF643D">
        <w:t xml:space="preserve">Please raise and attach the logs to a ticket with </w:t>
      </w:r>
      <w:hyperlink r:id="rId11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899" w:name="_Toc222221956"/>
      <w:bookmarkStart w:id="900" w:name="_Toc254883777"/>
      <w:bookmarkStart w:id="901" w:name="_Toc279737469"/>
      <w:bookmarkStart w:id="902" w:name="_Toc299616420"/>
      <w:bookmarkStart w:id="903" w:name="_Toc320697398"/>
      <w:bookmarkStart w:id="904" w:name="_Toc377738545"/>
      <w:r w:rsidRPr="00EF643D">
        <w:t>Mandatory Configuration</w:t>
      </w:r>
      <w:bookmarkEnd w:id="899"/>
      <w:bookmarkEnd w:id="900"/>
      <w:bookmarkEnd w:id="901"/>
      <w:bookmarkEnd w:id="902"/>
      <w:bookmarkEnd w:id="903"/>
      <w:bookmarkEnd w:id="904"/>
    </w:p>
    <w:p w:rsidR="00EF643D" w:rsidRPr="00EF643D" w:rsidRDefault="00EF643D" w:rsidP="00EF643D"/>
    <w:p w:rsidR="00EF643D" w:rsidRPr="00EC59A4" w:rsidRDefault="00EF643D" w:rsidP="00EC59A4">
      <w:pPr>
        <w:pStyle w:val="Heading4"/>
      </w:pPr>
      <w:bookmarkStart w:id="905" w:name="_Toc377738546"/>
      <w:r w:rsidRPr="00EC59A4">
        <w:t>exor_version.txt</w:t>
      </w:r>
      <w:bookmarkEnd w:id="905"/>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06" w:name="_Toc254883778"/>
      <w:bookmarkStart w:id="907" w:name="_Toc279737470"/>
      <w:bookmarkStart w:id="908" w:name="_Toc299616421"/>
      <w:bookmarkStart w:id="909" w:name="_Toc320697399"/>
      <w:bookmarkStart w:id="910" w:name="_Toc377738547"/>
      <w:r w:rsidRPr="00EF643D">
        <w:t>Product Licencing</w:t>
      </w:r>
      <w:bookmarkEnd w:id="906"/>
      <w:bookmarkEnd w:id="907"/>
      <w:bookmarkEnd w:id="908"/>
      <w:bookmarkEnd w:id="909"/>
      <w:bookmarkEnd w:id="910"/>
      <w:r w:rsidRPr="00EF643D">
        <w:t xml:space="preserve"> </w:t>
      </w:r>
    </w:p>
    <w:p w:rsidR="00EF643D" w:rsidRPr="00EF643D" w:rsidRDefault="00EF643D" w:rsidP="00EF643D"/>
    <w:p w:rsidR="00EF643D" w:rsidRPr="00EF643D" w:rsidRDefault="00EF643D" w:rsidP="00EF643D">
      <w:r w:rsidRPr="00EF643D">
        <w:t xml:space="preserve">Following first time installation you must licence the product for use.  </w:t>
      </w:r>
    </w:p>
    <w:p w:rsidR="00EF643D" w:rsidRPr="00EF643D" w:rsidRDefault="00EF643D" w:rsidP="00EF643D"/>
    <w:p w:rsidR="00EF643D" w:rsidRPr="00EF643D" w:rsidRDefault="00EF643D" w:rsidP="00EF643D">
      <w:proofErr w:type="gramStart"/>
      <w:r w:rsidRPr="00EF643D">
        <w:t>To do this start highways by exor and invoke module HIG1890 from the Fastpath menu.</w:t>
      </w:r>
      <w:proofErr w:type="gramEnd"/>
    </w:p>
    <w:p w:rsidR="00EF643D" w:rsidRPr="00EF643D" w:rsidRDefault="00EF643D" w:rsidP="00EF643D"/>
    <w:p w:rsidR="00EF643D" w:rsidRPr="00EF643D" w:rsidRDefault="00EF643D" w:rsidP="00EF643D">
      <w:r w:rsidRPr="00EF643D">
        <w:object w:dxaOrig="8986" w:dyaOrig="1980">
          <v:shape id="_x0000_i1037" type="#_x0000_t75" style="width:415.5pt;height:91.5pt" o:ole="">
            <v:imagedata r:id="rId40" o:title=""/>
          </v:shape>
          <o:OLEObject Type="Embed" ProgID="PBrush" ShapeID="_x0000_i1037" DrawAspect="Content" ObjectID="_1451480231" r:id="rId12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911" w:name="_Toc222221957"/>
      <w:bookmarkStart w:id="912" w:name="_Toc254883779"/>
      <w:bookmarkStart w:id="913" w:name="_Toc279737471"/>
      <w:bookmarkStart w:id="914" w:name="_Toc299616422"/>
      <w:bookmarkStart w:id="915" w:name="_Toc320697400"/>
      <w:bookmarkStart w:id="916" w:name="_Toc377738548"/>
      <w:r w:rsidRPr="00EF643D">
        <w:t>Additional Configuration</w:t>
      </w:r>
      <w:bookmarkEnd w:id="911"/>
      <w:bookmarkEnd w:id="912"/>
      <w:bookmarkEnd w:id="913"/>
      <w:bookmarkEnd w:id="914"/>
      <w:bookmarkEnd w:id="915"/>
      <w:bookmarkEnd w:id="916"/>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972C3C">
      <w:headerReference w:type="default" r:id="rId121"/>
      <w:footerReference w:type="default" r:id="rId122"/>
      <w:headerReference w:type="first" r:id="rId123"/>
      <w:footerReference w:type="first" r:id="rId124"/>
      <w:pgSz w:w="12240" w:h="15840" w:code="1"/>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475E" w:rsidRDefault="00ED475E" w:rsidP="00897A15">
      <w:r>
        <w:separator/>
      </w:r>
    </w:p>
  </w:endnote>
  <w:endnote w:type="continuationSeparator" w:id="0">
    <w:p w:rsidR="00ED475E" w:rsidRDefault="00ED475E" w:rsidP="00897A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414" w:rsidRPr="004009B2" w:rsidRDefault="00977414" w:rsidP="008161F4">
    <w:pPr>
      <w:pStyle w:val="Footer"/>
    </w:pPr>
    <w:r w:rsidRPr="004009B2">
      <w:t>CONFIDENTIALITY STATEMENT</w:t>
    </w:r>
  </w:p>
  <w:p w:rsidR="00977414" w:rsidRDefault="00977414"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414" w:rsidRPr="008161F4" w:rsidRDefault="00977414" w:rsidP="008161F4">
    <w:pPr>
      <w:pStyle w:val="Footer"/>
    </w:pPr>
    <w:fldSimple w:instr=" FILENAME   \* MERGEFORMAT ">
      <w:r>
        <w:rPr>
          <w:noProof/>
        </w:rPr>
        <w:t>Product Installation and Upgrade Guide v4.7.0.0.docx</w:t>
      </w:r>
    </w:fldSimple>
  </w:p>
  <w:p w:rsidR="00977414" w:rsidRPr="007D5F4F" w:rsidRDefault="00977414" w:rsidP="008161F4">
    <w:pPr>
      <w:pStyle w:val="FooterText"/>
    </w:pPr>
    <w:r w:rsidRPr="007D5F4F">
      <w:t>CONFIDENTIALITY STATEMENT</w:t>
    </w:r>
  </w:p>
  <w:p w:rsidR="00977414" w:rsidRPr="007D5F4F" w:rsidRDefault="00977414" w:rsidP="008161F4">
    <w:pPr>
      <w:pStyle w:val="FooterText"/>
    </w:pPr>
    <w:r w:rsidRPr="007D5F4F">
      <w:t>The contents of this document, including system ideas and concepts, are confidential and proprietary in nature and are not to be distributed in any form without the prior written consent of Bentley Systems inc.</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414" w:rsidRPr="00847F85" w:rsidRDefault="00977414" w:rsidP="00897A1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475E" w:rsidRDefault="00ED475E" w:rsidP="00897A15">
      <w:r>
        <w:separator/>
      </w:r>
    </w:p>
  </w:footnote>
  <w:footnote w:type="continuationSeparator" w:id="0">
    <w:p w:rsidR="00ED475E" w:rsidRDefault="00ED475E" w:rsidP="00897A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4248"/>
      <w:gridCol w:w="1245"/>
      <w:gridCol w:w="1844"/>
      <w:gridCol w:w="1901"/>
    </w:tblGrid>
    <w:tr w:rsidR="00977414" w:rsidTr="003E0831">
      <w:trPr>
        <w:cantSplit/>
        <w:trHeight w:val="435"/>
      </w:trPr>
      <w:tc>
        <w:tcPr>
          <w:tcW w:w="2299" w:type="pct"/>
          <w:vMerge w:val="restart"/>
          <w:vAlign w:val="center"/>
        </w:tcPr>
        <w:p w:rsidR="00977414" w:rsidRPr="009E5C8E" w:rsidRDefault="00977414" w:rsidP="009E5C8E">
          <w:r w:rsidRPr="003F61A2">
            <w:rPr>
              <w:noProof/>
              <w:lang w:val="en-GB" w:eastAsia="en-GB"/>
            </w:rPr>
            <w:drawing>
              <wp:inline distT="0" distB="0" distL="0" distR="0">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977414" w:rsidRPr="009E5C8E" w:rsidRDefault="00977414" w:rsidP="009E5C8E">
          <w:pPr>
            <w:pStyle w:val="HeaderDoctitle"/>
          </w:pPr>
          <w:r w:rsidRPr="00EF643D">
            <w:t>Product Installation and Upgrade</w:t>
          </w:r>
        </w:p>
      </w:tc>
    </w:tr>
    <w:tr w:rsidR="00977414" w:rsidTr="003E0831">
      <w:trPr>
        <w:cantSplit/>
        <w:trHeight w:val="375"/>
      </w:trPr>
      <w:tc>
        <w:tcPr>
          <w:tcW w:w="2299" w:type="pct"/>
          <w:vMerge/>
          <w:vAlign w:val="center"/>
        </w:tcPr>
        <w:p w:rsidR="00977414" w:rsidRDefault="00977414" w:rsidP="009E5C8E">
          <w:pPr>
            <w:pStyle w:val="Header"/>
          </w:pPr>
        </w:p>
      </w:tc>
      <w:tc>
        <w:tcPr>
          <w:tcW w:w="2701" w:type="pct"/>
          <w:gridSpan w:val="3"/>
          <w:tcBorders>
            <w:top w:val="single" w:sz="4" w:space="0" w:color="auto"/>
          </w:tcBorders>
          <w:vAlign w:val="center"/>
        </w:tcPr>
        <w:p w:rsidR="00977414" w:rsidRPr="009E5C8E" w:rsidRDefault="00977414" w:rsidP="009E5C8E">
          <w:pPr>
            <w:pStyle w:val="Header"/>
          </w:pPr>
          <w:fldSimple w:instr=" TITLE   \* MERGEFORMAT ">
            <w:r>
              <w:t>EXOR</w:t>
            </w:r>
          </w:fldSimple>
        </w:p>
      </w:tc>
    </w:tr>
    <w:tr w:rsidR="00977414" w:rsidTr="003E0831">
      <w:trPr>
        <w:cantSplit/>
        <w:trHeight w:val="352"/>
      </w:trPr>
      <w:tc>
        <w:tcPr>
          <w:tcW w:w="2299" w:type="pct"/>
          <w:vMerge/>
        </w:tcPr>
        <w:p w:rsidR="00977414" w:rsidRDefault="00977414" w:rsidP="009E5C8E">
          <w:pPr>
            <w:pStyle w:val="Header"/>
          </w:pPr>
        </w:p>
      </w:tc>
      <w:tc>
        <w:tcPr>
          <w:tcW w:w="674" w:type="pct"/>
          <w:vAlign w:val="center"/>
        </w:tcPr>
        <w:p w:rsidR="00977414" w:rsidRPr="009E5C8E" w:rsidRDefault="00977414" w:rsidP="00EF643D">
          <w:pPr>
            <w:pStyle w:val="Header"/>
          </w:pPr>
          <w:fldSimple w:instr=" COMMENTS   \* MERGEFORMAT ">
            <w:r>
              <w:t>v4.7.0.0</w:t>
            </w:r>
          </w:fldSimple>
        </w:p>
      </w:tc>
      <w:tc>
        <w:tcPr>
          <w:tcW w:w="998" w:type="pct"/>
          <w:vAlign w:val="center"/>
        </w:tcPr>
        <w:p w:rsidR="00977414" w:rsidRPr="009E5C8E" w:rsidRDefault="00977414" w:rsidP="003E0831">
          <w:pPr>
            <w:pStyle w:val="Header"/>
          </w:pPr>
          <w:r>
            <w:t>Date</w:t>
          </w:r>
          <w:r w:rsidRPr="00F354D2">
            <w:t xml:space="preserve">: </w:t>
          </w:r>
          <w:fldSimple w:instr=" DATE  \@ &quot;d-MMM-yy&quot;  \* MERGEFORMAT ">
            <w:r>
              <w:t>17-Jan-14</w:t>
            </w:r>
          </w:fldSimple>
        </w:p>
      </w:tc>
      <w:tc>
        <w:tcPr>
          <w:tcW w:w="1028" w:type="pct"/>
          <w:vAlign w:val="center"/>
        </w:tcPr>
        <w:p w:rsidR="00977414" w:rsidRPr="009E5C8E" w:rsidRDefault="00977414" w:rsidP="009E5C8E">
          <w:pPr>
            <w:pStyle w:val="Header"/>
          </w:pPr>
          <w:r w:rsidRPr="00F354D2">
            <w:t xml:space="preserve">Page </w:t>
          </w:r>
          <w:fldSimple w:instr=" PAGE  \* Arabic ">
            <w:r w:rsidR="00F94E9E">
              <w:t>6</w:t>
            </w:r>
          </w:fldSimple>
          <w:r w:rsidRPr="009E5C8E">
            <w:t xml:space="preserve"> of </w:t>
          </w:r>
          <w:fldSimple w:instr=" NUMPAGES ">
            <w:r w:rsidR="00F94E9E">
              <w:t>134</w:t>
            </w:r>
          </w:fldSimple>
        </w:p>
      </w:tc>
    </w:tr>
  </w:tbl>
  <w:p w:rsidR="00977414" w:rsidRPr="00EB44DD" w:rsidRDefault="00977414" w:rsidP="00EB44D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618"/>
      <w:gridCol w:w="2469"/>
      <w:gridCol w:w="2716"/>
      <w:gridCol w:w="1493"/>
    </w:tblGrid>
    <w:tr w:rsidR="00977414" w:rsidTr="007D5F4F">
      <w:trPr>
        <w:cantSplit/>
        <w:trHeight w:val="435"/>
      </w:trPr>
      <w:tc>
        <w:tcPr>
          <w:tcW w:w="1757" w:type="pct"/>
          <w:vMerge w:val="restart"/>
          <w:vAlign w:val="center"/>
        </w:tcPr>
        <w:p w:rsidR="00977414" w:rsidRPr="009E5C8E" w:rsidRDefault="00977414" w:rsidP="009E5C8E">
          <w:r w:rsidRPr="003F61A2">
            <w:rPr>
              <w:noProof/>
              <w:lang w:val="en-GB" w:eastAsia="en-GB"/>
            </w:rPr>
            <w:drawing>
              <wp:inline distT="0" distB="0" distL="0" distR="0">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977414" w:rsidRPr="009E5C8E" w:rsidRDefault="00977414" w:rsidP="009E5C8E">
          <w:pPr>
            <w:pStyle w:val="Header"/>
            <w:rPr>
              <w:rStyle w:val="HighlightText"/>
            </w:rPr>
          </w:pPr>
          <w:fldSimple w:instr=" SUBJECT   \* MERGEFORMAT ">
            <w:r w:rsidRPr="00305D45">
              <w:rPr>
                <w:rStyle w:val="HighlightText"/>
              </w:rPr>
              <w:t>Product Installation</w:t>
            </w:r>
            <w:r>
              <w:t xml:space="preserve"> and Upgrade Guide</w:t>
            </w:r>
          </w:fldSimple>
        </w:p>
      </w:tc>
    </w:tr>
    <w:tr w:rsidR="00977414" w:rsidTr="007D5F4F">
      <w:trPr>
        <w:cantSplit/>
        <w:trHeight w:val="375"/>
      </w:trPr>
      <w:tc>
        <w:tcPr>
          <w:tcW w:w="1757" w:type="pct"/>
          <w:vMerge/>
          <w:vAlign w:val="center"/>
        </w:tcPr>
        <w:p w:rsidR="00977414" w:rsidRDefault="00977414" w:rsidP="009E5C8E">
          <w:pPr>
            <w:pStyle w:val="Header"/>
          </w:pPr>
        </w:p>
      </w:tc>
      <w:tc>
        <w:tcPr>
          <w:tcW w:w="3243" w:type="pct"/>
          <w:gridSpan w:val="3"/>
          <w:tcBorders>
            <w:top w:val="single" w:sz="4" w:space="0" w:color="auto"/>
          </w:tcBorders>
          <w:vAlign w:val="center"/>
        </w:tcPr>
        <w:p w:rsidR="00977414" w:rsidRPr="009E5C8E" w:rsidRDefault="00977414" w:rsidP="009E5C8E">
          <w:pPr>
            <w:pStyle w:val="Header"/>
          </w:pPr>
          <w:fldSimple w:instr=" TITLE   \* MERGEFORMAT ">
            <w:r>
              <w:t>EXOR</w:t>
            </w:r>
          </w:fldSimple>
        </w:p>
      </w:tc>
    </w:tr>
    <w:tr w:rsidR="00977414" w:rsidTr="007D5F4F">
      <w:trPr>
        <w:cantSplit/>
        <w:trHeight w:val="352"/>
      </w:trPr>
      <w:tc>
        <w:tcPr>
          <w:tcW w:w="1757" w:type="pct"/>
          <w:vMerge/>
        </w:tcPr>
        <w:p w:rsidR="00977414" w:rsidRDefault="00977414" w:rsidP="009E5C8E">
          <w:pPr>
            <w:pStyle w:val="Header"/>
          </w:pPr>
        </w:p>
      </w:tc>
      <w:tc>
        <w:tcPr>
          <w:tcW w:w="1199" w:type="pct"/>
          <w:vAlign w:val="center"/>
        </w:tcPr>
        <w:p w:rsidR="00977414" w:rsidRPr="009E5C8E" w:rsidRDefault="00977414" w:rsidP="009E5C8E">
          <w:pPr>
            <w:pStyle w:val="Header"/>
          </w:pPr>
          <w:fldSimple w:instr=" COMMENTS   \* MERGEFORMAT ">
            <w:r>
              <w:t>v4.7.0.0</w:t>
            </w:r>
          </w:fldSimple>
        </w:p>
      </w:tc>
      <w:tc>
        <w:tcPr>
          <w:tcW w:w="1319" w:type="pct"/>
          <w:vAlign w:val="center"/>
        </w:tcPr>
        <w:p w:rsidR="00977414" w:rsidRPr="009E5C8E" w:rsidRDefault="00977414" w:rsidP="009E5C8E">
          <w:pPr>
            <w:pStyle w:val="Header"/>
          </w:pPr>
          <w:r>
            <w:t>Date</w:t>
          </w:r>
          <w:r w:rsidRPr="009E5C8E">
            <w:t xml:space="preserve">: </w:t>
          </w:r>
          <w:fldSimple w:instr=" DOCPROPERTY  Keywords  \* MERGEFORMAT ">
            <w:r>
              <w:t>10 Oct 2012</w:t>
            </w:r>
          </w:fldSimple>
        </w:p>
      </w:tc>
      <w:tc>
        <w:tcPr>
          <w:tcW w:w="725" w:type="pct"/>
          <w:vAlign w:val="center"/>
        </w:tcPr>
        <w:p w:rsidR="00977414" w:rsidRPr="009E5C8E" w:rsidRDefault="00977414" w:rsidP="009E5C8E">
          <w:pPr>
            <w:pStyle w:val="Header"/>
          </w:pPr>
          <w:r w:rsidRPr="00F354D2">
            <w:t xml:space="preserve">Page </w:t>
          </w:r>
          <w:fldSimple w:instr=" PAGE  \* Arabic ">
            <w:r w:rsidR="00F94E9E">
              <w:t>134</w:t>
            </w:r>
          </w:fldSimple>
          <w:r w:rsidRPr="009E5C8E">
            <w:t xml:space="preserve"> of </w:t>
          </w:r>
          <w:fldSimple w:instr=" NUMPAGES ">
            <w:r w:rsidR="00F94E9E">
              <w:t>134</w:t>
            </w:r>
          </w:fldSimple>
        </w:p>
      </w:tc>
    </w:tr>
  </w:tbl>
  <w:p w:rsidR="00977414" w:rsidRPr="00C31B9A" w:rsidRDefault="00977414" w:rsidP="007D5F4F">
    <w:pPr>
      <w:pStyle w:val="spacer"/>
    </w:pPr>
  </w:p>
  <w:p w:rsidR="00977414" w:rsidRDefault="0097741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414" w:rsidRPr="00847F85" w:rsidRDefault="00977414" w:rsidP="00897A1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B9FEFA98"/>
    <w:lvl w:ilvl="0">
      <w:start w:val="1"/>
      <w:numFmt w:val="bullet"/>
      <w:pStyle w:val="ListBullet2"/>
      <w:lvlText w:val=""/>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B33C7CE2"/>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proofState w:grammar="clean"/>
  <w:attachedTemplate r:id="rId1"/>
  <w:stylePaneFormatFilter w:val="1F04"/>
  <w:stylePaneSortMethod w:val="0000"/>
  <w:documentProtection w:formatting="1" w:enforcement="1"/>
  <w:styleLockTheme/>
  <w:styleLockQFSet/>
  <w:defaultTabStop w:val="720"/>
  <w:noPunctuationKerning/>
  <w:characterSpacingControl w:val="doNotCompress"/>
  <w:hdrShapeDefaults>
    <o:shapedefaults v:ext="edit" spidmax="8194"/>
  </w:hdrShapeDefaults>
  <w:footnotePr>
    <w:footnote w:id="-1"/>
    <w:footnote w:id="0"/>
  </w:footnotePr>
  <w:endnotePr>
    <w:endnote w:id="-1"/>
    <w:endnote w:id="0"/>
  </w:endnotePr>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2C2B"/>
    <w:rsid w:val="000330E3"/>
    <w:rsid w:val="000336BC"/>
    <w:rsid w:val="0003460B"/>
    <w:rsid w:val="00035E75"/>
    <w:rsid w:val="00035EA3"/>
    <w:rsid w:val="0003615B"/>
    <w:rsid w:val="00036E45"/>
    <w:rsid w:val="0004121D"/>
    <w:rsid w:val="00042176"/>
    <w:rsid w:val="00047A93"/>
    <w:rsid w:val="00047E2F"/>
    <w:rsid w:val="00052F53"/>
    <w:rsid w:val="00053A2B"/>
    <w:rsid w:val="0006017D"/>
    <w:rsid w:val="00060FC9"/>
    <w:rsid w:val="0006153F"/>
    <w:rsid w:val="00062243"/>
    <w:rsid w:val="00064A95"/>
    <w:rsid w:val="000662E8"/>
    <w:rsid w:val="00066463"/>
    <w:rsid w:val="00067DFE"/>
    <w:rsid w:val="000711FF"/>
    <w:rsid w:val="00073773"/>
    <w:rsid w:val="00075459"/>
    <w:rsid w:val="00077AC1"/>
    <w:rsid w:val="000840C9"/>
    <w:rsid w:val="00084D33"/>
    <w:rsid w:val="0008538D"/>
    <w:rsid w:val="0008698F"/>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1FB1"/>
    <w:rsid w:val="00102A5A"/>
    <w:rsid w:val="00102AE8"/>
    <w:rsid w:val="00103EA9"/>
    <w:rsid w:val="0010511E"/>
    <w:rsid w:val="00106449"/>
    <w:rsid w:val="00107DD8"/>
    <w:rsid w:val="00107E30"/>
    <w:rsid w:val="00113994"/>
    <w:rsid w:val="00113E67"/>
    <w:rsid w:val="0011500D"/>
    <w:rsid w:val="00115637"/>
    <w:rsid w:val="00115DE3"/>
    <w:rsid w:val="00116F1B"/>
    <w:rsid w:val="00121BD4"/>
    <w:rsid w:val="00125A5C"/>
    <w:rsid w:val="00126B3D"/>
    <w:rsid w:val="00127D8F"/>
    <w:rsid w:val="001311A7"/>
    <w:rsid w:val="00132023"/>
    <w:rsid w:val="00136A49"/>
    <w:rsid w:val="00140A2C"/>
    <w:rsid w:val="001412BA"/>
    <w:rsid w:val="00147A96"/>
    <w:rsid w:val="00150C02"/>
    <w:rsid w:val="00152028"/>
    <w:rsid w:val="00153DEC"/>
    <w:rsid w:val="001555AD"/>
    <w:rsid w:val="0015685B"/>
    <w:rsid w:val="001616E8"/>
    <w:rsid w:val="001625BD"/>
    <w:rsid w:val="001654D9"/>
    <w:rsid w:val="0016720F"/>
    <w:rsid w:val="0017009A"/>
    <w:rsid w:val="00175E7B"/>
    <w:rsid w:val="00180689"/>
    <w:rsid w:val="00180A41"/>
    <w:rsid w:val="00182A32"/>
    <w:rsid w:val="001837FD"/>
    <w:rsid w:val="001848D1"/>
    <w:rsid w:val="00186F48"/>
    <w:rsid w:val="001947E7"/>
    <w:rsid w:val="0019561A"/>
    <w:rsid w:val="001A306B"/>
    <w:rsid w:val="001A42CE"/>
    <w:rsid w:val="001A5249"/>
    <w:rsid w:val="001A6157"/>
    <w:rsid w:val="001A62B2"/>
    <w:rsid w:val="001A7CE2"/>
    <w:rsid w:val="001B057E"/>
    <w:rsid w:val="001B23C5"/>
    <w:rsid w:val="001B38EA"/>
    <w:rsid w:val="001B7C01"/>
    <w:rsid w:val="001C23CC"/>
    <w:rsid w:val="001C6669"/>
    <w:rsid w:val="001D1703"/>
    <w:rsid w:val="001D1B60"/>
    <w:rsid w:val="001D2190"/>
    <w:rsid w:val="001D480C"/>
    <w:rsid w:val="001D490E"/>
    <w:rsid w:val="001E0871"/>
    <w:rsid w:val="001E11DD"/>
    <w:rsid w:val="001E2291"/>
    <w:rsid w:val="001E2400"/>
    <w:rsid w:val="001E5696"/>
    <w:rsid w:val="001F0ED9"/>
    <w:rsid w:val="001F13D6"/>
    <w:rsid w:val="001F1631"/>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571C"/>
    <w:rsid w:val="002369C2"/>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64D4"/>
    <w:rsid w:val="00257CB3"/>
    <w:rsid w:val="0026080F"/>
    <w:rsid w:val="00261A3E"/>
    <w:rsid w:val="00262EB9"/>
    <w:rsid w:val="00265547"/>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28"/>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05D45"/>
    <w:rsid w:val="00310209"/>
    <w:rsid w:val="0031068D"/>
    <w:rsid w:val="00312422"/>
    <w:rsid w:val="003129C9"/>
    <w:rsid w:val="00314422"/>
    <w:rsid w:val="00320891"/>
    <w:rsid w:val="0032249E"/>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079D"/>
    <w:rsid w:val="003739C0"/>
    <w:rsid w:val="00374C18"/>
    <w:rsid w:val="003811FC"/>
    <w:rsid w:val="00383C44"/>
    <w:rsid w:val="0038777B"/>
    <w:rsid w:val="00392B4A"/>
    <w:rsid w:val="00393E9B"/>
    <w:rsid w:val="00394613"/>
    <w:rsid w:val="00394D99"/>
    <w:rsid w:val="0039656E"/>
    <w:rsid w:val="003A0000"/>
    <w:rsid w:val="003A1106"/>
    <w:rsid w:val="003A1368"/>
    <w:rsid w:val="003A1DC0"/>
    <w:rsid w:val="003A1F69"/>
    <w:rsid w:val="003A2247"/>
    <w:rsid w:val="003A54B9"/>
    <w:rsid w:val="003A554B"/>
    <w:rsid w:val="003A5DD7"/>
    <w:rsid w:val="003A5EA3"/>
    <w:rsid w:val="003A74EE"/>
    <w:rsid w:val="003B0369"/>
    <w:rsid w:val="003B2847"/>
    <w:rsid w:val="003B2A0A"/>
    <w:rsid w:val="003B2EED"/>
    <w:rsid w:val="003B5116"/>
    <w:rsid w:val="003B5589"/>
    <w:rsid w:val="003B7933"/>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346D"/>
    <w:rsid w:val="0043424C"/>
    <w:rsid w:val="00434543"/>
    <w:rsid w:val="004355BD"/>
    <w:rsid w:val="004363B4"/>
    <w:rsid w:val="00443889"/>
    <w:rsid w:val="00444283"/>
    <w:rsid w:val="00444D4F"/>
    <w:rsid w:val="00445801"/>
    <w:rsid w:val="00451724"/>
    <w:rsid w:val="00455104"/>
    <w:rsid w:val="004562F0"/>
    <w:rsid w:val="00461D87"/>
    <w:rsid w:val="004633A1"/>
    <w:rsid w:val="00464479"/>
    <w:rsid w:val="00465049"/>
    <w:rsid w:val="0046526A"/>
    <w:rsid w:val="004664C2"/>
    <w:rsid w:val="00470602"/>
    <w:rsid w:val="00470873"/>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37B"/>
    <w:rsid w:val="00564E57"/>
    <w:rsid w:val="0057152E"/>
    <w:rsid w:val="00571FD9"/>
    <w:rsid w:val="00575152"/>
    <w:rsid w:val="00580AD6"/>
    <w:rsid w:val="00580C42"/>
    <w:rsid w:val="005835CA"/>
    <w:rsid w:val="00584DA0"/>
    <w:rsid w:val="00585CD7"/>
    <w:rsid w:val="00587478"/>
    <w:rsid w:val="00595786"/>
    <w:rsid w:val="005A00C3"/>
    <w:rsid w:val="005A07E8"/>
    <w:rsid w:val="005A1476"/>
    <w:rsid w:val="005A314B"/>
    <w:rsid w:val="005A3DFB"/>
    <w:rsid w:val="005A56D4"/>
    <w:rsid w:val="005A5E9B"/>
    <w:rsid w:val="005A6CA1"/>
    <w:rsid w:val="005B01BA"/>
    <w:rsid w:val="005B0AEC"/>
    <w:rsid w:val="005B3224"/>
    <w:rsid w:val="005B4ADE"/>
    <w:rsid w:val="005B53AF"/>
    <w:rsid w:val="005B6628"/>
    <w:rsid w:val="005C05DB"/>
    <w:rsid w:val="005C1381"/>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4832"/>
    <w:rsid w:val="005F585E"/>
    <w:rsid w:val="005F5D01"/>
    <w:rsid w:val="005F7464"/>
    <w:rsid w:val="00600F7E"/>
    <w:rsid w:val="00603A31"/>
    <w:rsid w:val="00603C9F"/>
    <w:rsid w:val="00604332"/>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0EBF"/>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742"/>
    <w:rsid w:val="00697CB4"/>
    <w:rsid w:val="006A5EE3"/>
    <w:rsid w:val="006A6FA3"/>
    <w:rsid w:val="006B0E81"/>
    <w:rsid w:val="006B1C6B"/>
    <w:rsid w:val="006B29B3"/>
    <w:rsid w:val="006B5FC6"/>
    <w:rsid w:val="006B7C5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6F6895"/>
    <w:rsid w:val="00702567"/>
    <w:rsid w:val="00707B9A"/>
    <w:rsid w:val="00710767"/>
    <w:rsid w:val="007159CB"/>
    <w:rsid w:val="0071616B"/>
    <w:rsid w:val="00717EF1"/>
    <w:rsid w:val="00720952"/>
    <w:rsid w:val="007215BE"/>
    <w:rsid w:val="00723035"/>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8CD"/>
    <w:rsid w:val="00741F74"/>
    <w:rsid w:val="00742BA7"/>
    <w:rsid w:val="00742C7B"/>
    <w:rsid w:val="007438C4"/>
    <w:rsid w:val="00744255"/>
    <w:rsid w:val="00747BFC"/>
    <w:rsid w:val="00750BF5"/>
    <w:rsid w:val="0075238F"/>
    <w:rsid w:val="007524F3"/>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D75"/>
    <w:rsid w:val="00787FF8"/>
    <w:rsid w:val="007903EA"/>
    <w:rsid w:val="00790A90"/>
    <w:rsid w:val="00795F68"/>
    <w:rsid w:val="00796112"/>
    <w:rsid w:val="007A1517"/>
    <w:rsid w:val="007A3B32"/>
    <w:rsid w:val="007A68DB"/>
    <w:rsid w:val="007B72F5"/>
    <w:rsid w:val="007C053A"/>
    <w:rsid w:val="007C128D"/>
    <w:rsid w:val="007C3B0F"/>
    <w:rsid w:val="007C547D"/>
    <w:rsid w:val="007C5D23"/>
    <w:rsid w:val="007D0754"/>
    <w:rsid w:val="007D20E9"/>
    <w:rsid w:val="007D4A3A"/>
    <w:rsid w:val="007D4CD5"/>
    <w:rsid w:val="007D54E6"/>
    <w:rsid w:val="007D5F4F"/>
    <w:rsid w:val="007E18D5"/>
    <w:rsid w:val="007E229F"/>
    <w:rsid w:val="007E5714"/>
    <w:rsid w:val="007F1C0F"/>
    <w:rsid w:val="007F29C2"/>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04D6"/>
    <w:rsid w:val="00852919"/>
    <w:rsid w:val="00853194"/>
    <w:rsid w:val="00853ACB"/>
    <w:rsid w:val="0085422D"/>
    <w:rsid w:val="00856E7A"/>
    <w:rsid w:val="00857136"/>
    <w:rsid w:val="00857FE3"/>
    <w:rsid w:val="00865F54"/>
    <w:rsid w:val="008667D0"/>
    <w:rsid w:val="0086719A"/>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B59B4"/>
    <w:rsid w:val="008C185E"/>
    <w:rsid w:val="008C434D"/>
    <w:rsid w:val="008C4C77"/>
    <w:rsid w:val="008C5019"/>
    <w:rsid w:val="008C5108"/>
    <w:rsid w:val="008C5A94"/>
    <w:rsid w:val="008C5C2F"/>
    <w:rsid w:val="008C607A"/>
    <w:rsid w:val="008C7033"/>
    <w:rsid w:val="008D3D7A"/>
    <w:rsid w:val="008D3FFB"/>
    <w:rsid w:val="008D678D"/>
    <w:rsid w:val="008E2E2C"/>
    <w:rsid w:val="008E58FF"/>
    <w:rsid w:val="008E5A0A"/>
    <w:rsid w:val="008F3920"/>
    <w:rsid w:val="008F5B17"/>
    <w:rsid w:val="008F6C23"/>
    <w:rsid w:val="008F6D66"/>
    <w:rsid w:val="00900042"/>
    <w:rsid w:val="009069C1"/>
    <w:rsid w:val="00911611"/>
    <w:rsid w:val="00912D3B"/>
    <w:rsid w:val="00913C79"/>
    <w:rsid w:val="00913F92"/>
    <w:rsid w:val="00914826"/>
    <w:rsid w:val="0091558D"/>
    <w:rsid w:val="00917C1A"/>
    <w:rsid w:val="00920C0C"/>
    <w:rsid w:val="00925312"/>
    <w:rsid w:val="00925A7C"/>
    <w:rsid w:val="00927481"/>
    <w:rsid w:val="00930471"/>
    <w:rsid w:val="009307E3"/>
    <w:rsid w:val="00933180"/>
    <w:rsid w:val="00937B00"/>
    <w:rsid w:val="00943E48"/>
    <w:rsid w:val="00943FA4"/>
    <w:rsid w:val="009450E7"/>
    <w:rsid w:val="009451EB"/>
    <w:rsid w:val="00946ECF"/>
    <w:rsid w:val="0095495A"/>
    <w:rsid w:val="009603DE"/>
    <w:rsid w:val="00962AFE"/>
    <w:rsid w:val="00970AC7"/>
    <w:rsid w:val="00970FCF"/>
    <w:rsid w:val="00971752"/>
    <w:rsid w:val="00971AA7"/>
    <w:rsid w:val="00972C3C"/>
    <w:rsid w:val="00973092"/>
    <w:rsid w:val="009735B8"/>
    <w:rsid w:val="0097706A"/>
    <w:rsid w:val="00977414"/>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E77BE"/>
    <w:rsid w:val="009F0719"/>
    <w:rsid w:val="009F63D8"/>
    <w:rsid w:val="00A03579"/>
    <w:rsid w:val="00A05629"/>
    <w:rsid w:val="00A13650"/>
    <w:rsid w:val="00A1485A"/>
    <w:rsid w:val="00A1562B"/>
    <w:rsid w:val="00A15B86"/>
    <w:rsid w:val="00A169D9"/>
    <w:rsid w:val="00A20389"/>
    <w:rsid w:val="00A21652"/>
    <w:rsid w:val="00A21B3E"/>
    <w:rsid w:val="00A24687"/>
    <w:rsid w:val="00A316A4"/>
    <w:rsid w:val="00A34635"/>
    <w:rsid w:val="00A405D8"/>
    <w:rsid w:val="00A417FB"/>
    <w:rsid w:val="00A428DA"/>
    <w:rsid w:val="00A42E5B"/>
    <w:rsid w:val="00A44C25"/>
    <w:rsid w:val="00A47BF3"/>
    <w:rsid w:val="00A5073A"/>
    <w:rsid w:val="00A529FD"/>
    <w:rsid w:val="00A535B7"/>
    <w:rsid w:val="00A54502"/>
    <w:rsid w:val="00A547FA"/>
    <w:rsid w:val="00A60874"/>
    <w:rsid w:val="00A60BF3"/>
    <w:rsid w:val="00A620D8"/>
    <w:rsid w:val="00A6321E"/>
    <w:rsid w:val="00A71857"/>
    <w:rsid w:val="00A73858"/>
    <w:rsid w:val="00A73B46"/>
    <w:rsid w:val="00A7496B"/>
    <w:rsid w:val="00A8015C"/>
    <w:rsid w:val="00A818D4"/>
    <w:rsid w:val="00A82594"/>
    <w:rsid w:val="00A83A42"/>
    <w:rsid w:val="00A903FE"/>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1A7C"/>
    <w:rsid w:val="00AD62DE"/>
    <w:rsid w:val="00AD70C2"/>
    <w:rsid w:val="00AE0CFC"/>
    <w:rsid w:val="00AE0E10"/>
    <w:rsid w:val="00AE1501"/>
    <w:rsid w:val="00AE4424"/>
    <w:rsid w:val="00AE45DE"/>
    <w:rsid w:val="00AE5DCC"/>
    <w:rsid w:val="00AF03E2"/>
    <w:rsid w:val="00AF06C9"/>
    <w:rsid w:val="00AF216F"/>
    <w:rsid w:val="00B003B0"/>
    <w:rsid w:val="00B05755"/>
    <w:rsid w:val="00B05DFC"/>
    <w:rsid w:val="00B10B74"/>
    <w:rsid w:val="00B11AD6"/>
    <w:rsid w:val="00B11D45"/>
    <w:rsid w:val="00B140B8"/>
    <w:rsid w:val="00B150E7"/>
    <w:rsid w:val="00B170DD"/>
    <w:rsid w:val="00B2118B"/>
    <w:rsid w:val="00B30AD4"/>
    <w:rsid w:val="00B31B17"/>
    <w:rsid w:val="00B34E98"/>
    <w:rsid w:val="00B41B2E"/>
    <w:rsid w:val="00B434DC"/>
    <w:rsid w:val="00B437AA"/>
    <w:rsid w:val="00B457A9"/>
    <w:rsid w:val="00B46901"/>
    <w:rsid w:val="00B47F2B"/>
    <w:rsid w:val="00B51EAE"/>
    <w:rsid w:val="00B53106"/>
    <w:rsid w:val="00B54106"/>
    <w:rsid w:val="00B557D2"/>
    <w:rsid w:val="00B57004"/>
    <w:rsid w:val="00B6117E"/>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681"/>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14962"/>
    <w:rsid w:val="00C204E1"/>
    <w:rsid w:val="00C217E0"/>
    <w:rsid w:val="00C2364A"/>
    <w:rsid w:val="00C24072"/>
    <w:rsid w:val="00C2553E"/>
    <w:rsid w:val="00C31B9A"/>
    <w:rsid w:val="00C31F67"/>
    <w:rsid w:val="00C32C26"/>
    <w:rsid w:val="00C36456"/>
    <w:rsid w:val="00C372E8"/>
    <w:rsid w:val="00C41044"/>
    <w:rsid w:val="00C45B47"/>
    <w:rsid w:val="00C46FB2"/>
    <w:rsid w:val="00C50237"/>
    <w:rsid w:val="00C502FC"/>
    <w:rsid w:val="00C5049A"/>
    <w:rsid w:val="00C52BE4"/>
    <w:rsid w:val="00C52EBF"/>
    <w:rsid w:val="00C546F1"/>
    <w:rsid w:val="00C5716D"/>
    <w:rsid w:val="00C573A8"/>
    <w:rsid w:val="00C57F0D"/>
    <w:rsid w:val="00C60B2A"/>
    <w:rsid w:val="00C60F68"/>
    <w:rsid w:val="00C64864"/>
    <w:rsid w:val="00C65AA2"/>
    <w:rsid w:val="00C6681F"/>
    <w:rsid w:val="00C67A4C"/>
    <w:rsid w:val="00C704CB"/>
    <w:rsid w:val="00C718E0"/>
    <w:rsid w:val="00C73062"/>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C4DFA"/>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2EB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575E6"/>
    <w:rsid w:val="00D60EF5"/>
    <w:rsid w:val="00D63668"/>
    <w:rsid w:val="00D65C0A"/>
    <w:rsid w:val="00D66E08"/>
    <w:rsid w:val="00D679C3"/>
    <w:rsid w:val="00D70565"/>
    <w:rsid w:val="00D72346"/>
    <w:rsid w:val="00D72585"/>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1A1C"/>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D80"/>
    <w:rsid w:val="00E66E56"/>
    <w:rsid w:val="00E67F43"/>
    <w:rsid w:val="00E70E77"/>
    <w:rsid w:val="00E72B1A"/>
    <w:rsid w:val="00E72F9A"/>
    <w:rsid w:val="00E7323F"/>
    <w:rsid w:val="00E74202"/>
    <w:rsid w:val="00E81176"/>
    <w:rsid w:val="00E83BB6"/>
    <w:rsid w:val="00E90933"/>
    <w:rsid w:val="00E909B7"/>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475E"/>
    <w:rsid w:val="00ED7A97"/>
    <w:rsid w:val="00EE0B0E"/>
    <w:rsid w:val="00EE207A"/>
    <w:rsid w:val="00EE44CC"/>
    <w:rsid w:val="00EE4D21"/>
    <w:rsid w:val="00EE5830"/>
    <w:rsid w:val="00EE71C2"/>
    <w:rsid w:val="00EE7A94"/>
    <w:rsid w:val="00EF08C5"/>
    <w:rsid w:val="00EF10EF"/>
    <w:rsid w:val="00EF1C82"/>
    <w:rsid w:val="00EF643D"/>
    <w:rsid w:val="00F01F3F"/>
    <w:rsid w:val="00F03E84"/>
    <w:rsid w:val="00F0475F"/>
    <w:rsid w:val="00F05A61"/>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27CC2"/>
    <w:rsid w:val="00F30D1D"/>
    <w:rsid w:val="00F31FD1"/>
    <w:rsid w:val="00F3583A"/>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942A6"/>
    <w:rsid w:val="00F94E9E"/>
    <w:rsid w:val="00F95703"/>
    <w:rsid w:val="00FA36FF"/>
    <w:rsid w:val="00FA41BB"/>
    <w:rsid w:val="00FA6BC5"/>
    <w:rsid w:val="00FA7DD6"/>
    <w:rsid w:val="00FB37AE"/>
    <w:rsid w:val="00FB4005"/>
    <w:rsid w:val="00FB61E7"/>
    <w:rsid w:val="00FC102F"/>
    <w:rsid w:val="00FC2DA7"/>
    <w:rsid w:val="00FC3C1A"/>
    <w:rsid w:val="00FD0312"/>
    <w:rsid w:val="00FD673F"/>
    <w:rsid w:val="00FE0804"/>
    <w:rsid w:val="00FE0E09"/>
    <w:rsid w:val="00FE0E7C"/>
    <w:rsid w:val="00FF27ED"/>
    <w:rsid w:val="00FF2D1D"/>
    <w:rsid w:val="00FF397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r="http://schemas.openxmlformats.org/officeDocument/2006/relationships" xmlns:w="http://schemas.openxmlformats.org/wordprocessingml/2006/main">
  <w:divs>
    <w:div w:id="613024460">
      <w:bodyDiv w:val="1"/>
      <w:marLeft w:val="0"/>
      <w:marRight w:val="0"/>
      <w:marTop w:val="0"/>
      <w:marBottom w:val="0"/>
      <w:divBdr>
        <w:top w:val="none" w:sz="0" w:space="0" w:color="auto"/>
        <w:left w:val="none" w:sz="0" w:space="0" w:color="auto"/>
        <w:bottom w:val="none" w:sz="0" w:space="0" w:color="auto"/>
        <w:right w:val="none" w:sz="0" w:space="0" w:color="auto"/>
      </w:divBdr>
    </w:div>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upport@bentley.com" TargetMode="External"/><Relationship Id="rId117" Type="http://schemas.openxmlformats.org/officeDocument/2006/relationships/image" Target="media/image51.png"/><Relationship Id="rId21" Type="http://schemas.openxmlformats.org/officeDocument/2006/relationships/image" Target="media/image10.jpeg"/><Relationship Id="rId42" Type="http://schemas.openxmlformats.org/officeDocument/2006/relationships/image" Target="media/image23.png"/><Relationship Id="rId47" Type="http://schemas.openxmlformats.org/officeDocument/2006/relationships/image" Target="media/image26.jpeg"/><Relationship Id="rId63" Type="http://schemas.openxmlformats.org/officeDocument/2006/relationships/hyperlink" Target="http://myAppServer:8888/DB4700/apex/apex_admin" TargetMode="External"/><Relationship Id="rId68" Type="http://schemas.openxmlformats.org/officeDocument/2006/relationships/image" Target="media/image37.png"/><Relationship Id="rId84" Type="http://schemas.openxmlformats.org/officeDocument/2006/relationships/image" Target="cid:image004.jpg@01CB6A01.9040D2B0" TargetMode="External"/><Relationship Id="rId89" Type="http://schemas.openxmlformats.org/officeDocument/2006/relationships/oleObject" Target="embeddings/oleObject7.bin"/><Relationship Id="rId112" Type="http://schemas.openxmlformats.org/officeDocument/2006/relationships/hyperlink" Target="http://selectservices.bentley.com" TargetMode="External"/><Relationship Id="rId16" Type="http://schemas.openxmlformats.org/officeDocument/2006/relationships/image" Target="media/image5.jpeg"/><Relationship Id="rId107" Type="http://schemas.openxmlformats.org/officeDocument/2006/relationships/oleObject" Target="embeddings/oleObject11.bin"/><Relationship Id="rId11" Type="http://schemas.openxmlformats.org/officeDocument/2006/relationships/hyperlink" Target="http://www.snapdba.com/2013/04/forms-11g-java-client-hangs-at-security-warning-with-the-applications-digital-signature-cannot-be-verified/" TargetMode="External"/><Relationship Id="rId32" Type="http://schemas.openxmlformats.org/officeDocument/2006/relationships/image" Target="media/image16.jpeg"/><Relationship Id="rId37" Type="http://schemas.openxmlformats.org/officeDocument/2006/relationships/image" Target="media/image21.png"/><Relationship Id="rId53" Type="http://schemas.openxmlformats.org/officeDocument/2006/relationships/hyperlink" Target="http://selectservices.bentley.com" TargetMode="External"/><Relationship Id="rId58" Type="http://schemas.openxmlformats.org/officeDocument/2006/relationships/image" Target="media/image28.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yperlink" Target="file:///\\exdl12\dev\prev_rel\nm4040_nm4051\ukp\doc\UKPMS%20Upgrade%20Guide%20v4.0.5.1.doc" TargetMode="External"/><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oleObject" Target="embeddings/oleObject9.bin"/><Relationship Id="rId19" Type="http://schemas.openxmlformats.org/officeDocument/2006/relationships/image" Target="media/image8.png"/><Relationship Id="rId14" Type="http://schemas.openxmlformats.org/officeDocument/2006/relationships/hyperlink" Target="http://www.snapdba.com/2013/04/forms-11g-java-client-hangs-at-security-warning-with-the-applications-digital-signature-cannot-be-verified/" TargetMode="External"/><Relationship Id="rId22" Type="http://schemas.openxmlformats.org/officeDocument/2006/relationships/image" Target="media/image11.png"/><Relationship Id="rId27" Type="http://schemas.openxmlformats.org/officeDocument/2006/relationships/hyperlink" Target="http://selectservices.bentley.com" TargetMode="External"/><Relationship Id="rId30" Type="http://schemas.openxmlformats.org/officeDocument/2006/relationships/hyperlink" Target="http://selectservices.bentley.com" TargetMode="External"/><Relationship Id="rId35" Type="http://schemas.openxmlformats.org/officeDocument/2006/relationships/image" Target="media/image19.jpeg"/><Relationship Id="rId43" Type="http://schemas.openxmlformats.org/officeDocument/2006/relationships/oleObject" Target="embeddings/oleObject2.bin"/><Relationship Id="rId48" Type="http://schemas.openxmlformats.org/officeDocument/2006/relationships/image" Target="cid:image001.jpg@01CB6C89.CEDBECF0" TargetMode="External"/><Relationship Id="rId56" Type="http://schemas.openxmlformats.org/officeDocument/2006/relationships/hyperlink" Target="http://selectservices.bentley.com" TargetMode="External"/><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hyperlink" Target="http://selectservices.bentley.com" TargetMode="External"/><Relationship Id="rId105" Type="http://schemas.openxmlformats.org/officeDocument/2006/relationships/hyperlink" Target="file:///\\exdl12\dev\prev_rel\nm4040_nm4051\ukp\doc\UKPMS%20Upgrade%20Guide%20v4.0.5.1.doc" TargetMode="External"/><Relationship Id="rId113" Type="http://schemas.openxmlformats.org/officeDocument/2006/relationships/image" Target="media/image50.png"/><Relationship Id="rId118" Type="http://schemas.openxmlformats.org/officeDocument/2006/relationships/hyperlink" Target="http://selectservices.bentley.com"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1.png"/><Relationship Id="rId80" Type="http://schemas.openxmlformats.org/officeDocument/2006/relationships/hyperlink" Target="http://selectservices.bentley.com" TargetMode="External"/><Relationship Id="rId85" Type="http://schemas.openxmlformats.org/officeDocument/2006/relationships/image" Target="cid:image005.jpg@01CB6A01.9040D2B0" TargetMode="External"/><Relationship Id="rId93" Type="http://schemas.openxmlformats.org/officeDocument/2006/relationships/hyperlink" Target="http://selectservices.bentley.com" TargetMode="External"/><Relationship Id="rId98" Type="http://schemas.openxmlformats.org/officeDocument/2006/relationships/oleObject" Target="embeddings/oleObject10.bin"/><Relationship Id="rId12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www.exorcorp.com/" TargetMode="External"/><Relationship Id="rId17" Type="http://schemas.openxmlformats.org/officeDocument/2006/relationships/image" Target="media/image6.jpeg"/><Relationship Id="rId25" Type="http://schemas.openxmlformats.org/officeDocument/2006/relationships/hyperlink" Target="mailto:support@bentley.com" TargetMode="External"/><Relationship Id="rId33" Type="http://schemas.openxmlformats.org/officeDocument/2006/relationships/image" Target="media/image17.jpeg"/><Relationship Id="rId38" Type="http://schemas.openxmlformats.org/officeDocument/2006/relationships/hyperlink" Target="http://selectservices.bentley.com" TargetMode="External"/><Relationship Id="rId46" Type="http://schemas.openxmlformats.org/officeDocument/2006/relationships/image" Target="media/image25.jpeg"/><Relationship Id="rId59" Type="http://schemas.openxmlformats.org/officeDocument/2006/relationships/image" Target="media/image29.png"/><Relationship Id="rId67" Type="http://schemas.openxmlformats.org/officeDocument/2006/relationships/image" Target="media/image36.png"/><Relationship Id="rId103" Type="http://schemas.openxmlformats.org/officeDocument/2006/relationships/hyperlink" Target="http://selectservices.bentley.com" TargetMode="External"/><Relationship Id="rId108" Type="http://schemas.openxmlformats.org/officeDocument/2006/relationships/hyperlink" Target="http://selectservices.bentley.com" TargetMode="External"/><Relationship Id="rId116" Type="http://schemas.openxmlformats.org/officeDocument/2006/relationships/hyperlink" Target="http://selectservices.bentley.com" TargetMode="External"/><Relationship Id="rId124"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oleObject" Target="embeddings/oleObject1.bin"/><Relationship Id="rId54" Type="http://schemas.openxmlformats.org/officeDocument/2006/relationships/oleObject" Target="embeddings/oleObject4.bin"/><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cid:image003.jpg@01CB6A01.9040D2B0" TargetMode="External"/><Relationship Id="rId88" Type="http://schemas.openxmlformats.org/officeDocument/2006/relationships/hyperlink" Target="http://selectservices.bentley.com" TargetMode="External"/><Relationship Id="rId91" Type="http://schemas.openxmlformats.org/officeDocument/2006/relationships/hyperlink" Target="http://selectservices.bentley.com" TargetMode="External"/><Relationship Id="rId96" Type="http://schemas.openxmlformats.org/officeDocument/2006/relationships/hyperlink" Target="http://selectservices.bentley.com" TargetMode="External"/><Relationship Id="rId111" Type="http://schemas.openxmlformats.org/officeDocument/2006/relationships/hyperlink" Target="http://selectservices.bentley.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image" Target="media/image20.jpeg"/><Relationship Id="rId49" Type="http://schemas.openxmlformats.org/officeDocument/2006/relationships/image" Target="cid:image004.jpg@01CB6C89.CEDBECF0" TargetMode="External"/><Relationship Id="rId57" Type="http://schemas.openxmlformats.org/officeDocument/2006/relationships/oleObject" Target="embeddings/oleObject5.bin"/><Relationship Id="rId106" Type="http://schemas.openxmlformats.org/officeDocument/2006/relationships/hyperlink" Target="http://selectservices.bentley.com" TargetMode="External"/><Relationship Id="rId114" Type="http://schemas.openxmlformats.org/officeDocument/2006/relationships/hyperlink" Target="mailto:support@exorcorp.com" TargetMode="External"/><Relationship Id="rId119" Type="http://schemas.openxmlformats.org/officeDocument/2006/relationships/hyperlink" Target="http://selectservices.bentley.com" TargetMode="External"/><Relationship Id="rId127" Type="http://schemas.microsoft.com/office/2007/relationships/stylesWithEffects" Target="stylesWithEffects.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electservices.bentley.com" TargetMode="External"/><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yperlink" Target="http://selectservices.bentley.com" TargetMode="External"/><Relationship Id="rId86" Type="http://schemas.openxmlformats.org/officeDocument/2006/relationships/image" Target="media/image49.png"/><Relationship Id="rId94" Type="http://schemas.openxmlformats.org/officeDocument/2006/relationships/hyperlink" Target="http://selectservices.bentley.com" TargetMode="External"/><Relationship Id="rId99" Type="http://schemas.openxmlformats.org/officeDocument/2006/relationships/hyperlink" Target="http://selectservices.bentley.com" TargetMode="External"/><Relationship Id="rId101" Type="http://schemas.openxmlformats.org/officeDocument/2006/relationships/hyperlink" Target="file:///\\exdl12\dev\prev_rel\nm4040_nm4051\ukp\doc\UKPMS%20Upgrade%20Guide%20v4.0.5.1.doc"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jpeg"/><Relationship Id="rId39" Type="http://schemas.openxmlformats.org/officeDocument/2006/relationships/hyperlink" Target="http://selectservices.bentley.com" TargetMode="External"/><Relationship Id="rId109" Type="http://schemas.openxmlformats.org/officeDocument/2006/relationships/oleObject" Target="embeddings/oleObject12.bin"/><Relationship Id="rId34" Type="http://schemas.openxmlformats.org/officeDocument/2006/relationships/image" Target="media/image18.jpeg"/><Relationship Id="rId50" Type="http://schemas.openxmlformats.org/officeDocument/2006/relationships/image" Target="cid:image005.jpg@01CB6C89.CEDBECF0" TargetMode="External"/><Relationship Id="rId55" Type="http://schemas.openxmlformats.org/officeDocument/2006/relationships/hyperlink" Target="http://selectservices.bentley.com" TargetMode="External"/><Relationship Id="rId76" Type="http://schemas.openxmlformats.org/officeDocument/2006/relationships/image" Target="media/image45.png"/><Relationship Id="rId97" Type="http://schemas.openxmlformats.org/officeDocument/2006/relationships/hyperlink" Target="http://selectservices.bentley.com" TargetMode="External"/><Relationship Id="rId104" Type="http://schemas.openxmlformats.org/officeDocument/2006/relationships/hyperlink" Target="file:///\\exdl12\dev\prev_rel\nm4040_nm4051\ukp\doc\UKPMS%20Upgrade%20Guide%20v4.0.5.1.doc" TargetMode="External"/><Relationship Id="rId120" Type="http://schemas.openxmlformats.org/officeDocument/2006/relationships/oleObject" Target="embeddings/oleObject13.bin"/><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oleObject" Target="embeddings/oleObject8.bin"/><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cid:image002.jpg@01CED3E3.746BECB0" TargetMode="External"/><Relationship Id="rId40" Type="http://schemas.openxmlformats.org/officeDocument/2006/relationships/image" Target="media/image22.png"/><Relationship Id="rId45" Type="http://schemas.openxmlformats.org/officeDocument/2006/relationships/oleObject" Target="embeddings/oleObject3.bin"/><Relationship Id="rId66" Type="http://schemas.openxmlformats.org/officeDocument/2006/relationships/image" Target="media/image35.png"/><Relationship Id="rId87" Type="http://schemas.openxmlformats.org/officeDocument/2006/relationships/hyperlink" Target="http://selectservices.bentley.com" TargetMode="External"/><Relationship Id="rId110" Type="http://schemas.openxmlformats.org/officeDocument/2006/relationships/hyperlink" Target="mailto:support@exorcorp.com" TargetMode="External"/><Relationship Id="rId115" Type="http://schemas.openxmlformats.org/officeDocument/2006/relationships/hyperlink" Target="http://selectservices.bentley.com" TargetMode="External"/><Relationship Id="rId61" Type="http://schemas.openxmlformats.org/officeDocument/2006/relationships/image" Target="media/image31.png"/><Relationship Id="rId82" Type="http://schemas.openxmlformats.org/officeDocument/2006/relationships/oleObject" Target="embeddings/oleObject6.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exor47\ukp\doc\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51730-BE0B-4FB8-9BDC-E241BC96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Template>
  <TotalTime>576</TotalTime>
  <Pages>134</Pages>
  <Words>24339</Words>
  <Characters>138734</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162748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Product Installation and Upgrade Guide</dc:subject>
  <dc:creator>Rob Coupe</dc:creator>
  <cp:keywords>10 Oct 2012</cp:keywords>
  <dc:description>v4.7.0.0</dc:description>
  <cp:lastModifiedBy>James.Wadsworth</cp:lastModifiedBy>
  <cp:revision>64</cp:revision>
  <cp:lastPrinted>2013-12-19T10:06:00Z</cp:lastPrinted>
  <dcterms:created xsi:type="dcterms:W3CDTF">2013-11-01T10:40:00Z</dcterms:created>
  <dcterms:modified xsi:type="dcterms:W3CDTF">2014-01-17T16:10:00Z</dcterms:modified>
  <cp:category>Project Number</cp:category>
</cp:coreProperties>
</file>