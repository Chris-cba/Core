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9"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32249E" w:rsidP="00FA7DD6">
      <w:pPr>
        <w:pStyle w:val="coverinfo"/>
      </w:pPr>
      <w:fldSimple w:instr=" TITLE   \* MERGEFORMAT ">
        <w:r w:rsidR="00EE44CC">
          <w:t>EXOR</w:t>
        </w:r>
      </w:fldSimple>
    </w:p>
    <w:p w:rsidR="009A2188" w:rsidRDefault="009A2188" w:rsidP="003F61A2"/>
    <w:p w:rsidR="00232470" w:rsidRPr="003F61A2" w:rsidRDefault="0032249E" w:rsidP="00FA7DD6">
      <w:pPr>
        <w:pStyle w:val="coverinfo"/>
      </w:pPr>
      <w:fldSimple w:instr=" SUBJECT   \* MERGEFORMAT ">
        <w:r w:rsidR="00EE44CC">
          <w:t>Product Installation and Upgrade Guide</w:t>
        </w:r>
      </w:fldSimple>
    </w:p>
    <w:p w:rsidR="00232470" w:rsidRDefault="00232470" w:rsidP="00465049">
      <w:pPr>
        <w:pStyle w:val="CoverVersion"/>
      </w:pPr>
    </w:p>
    <w:p w:rsidR="009C66AC" w:rsidRDefault="0032249E" w:rsidP="00EF10EF">
      <w:pPr>
        <w:pStyle w:val="CoverVersion"/>
      </w:pPr>
      <w:fldSimple w:instr=" COMMENTS   \* MERGEFORMAT ">
        <w:r w:rsidR="00EE44CC">
          <w:t>v4.7.0.0</w:t>
        </w:r>
      </w:fldSimple>
    </w:p>
    <w:p w:rsidR="009C66AC" w:rsidRPr="00913C79" w:rsidRDefault="009C66AC" w:rsidP="00913C79">
      <w:pPr>
        <w:sectPr w:rsidR="009C66AC" w:rsidRPr="00913C79" w:rsidSect="00107E30">
          <w:headerReference w:type="default" r:id="rId10"/>
          <w:footerReference w:type="default" r:id="rId11"/>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Rob Coupe Upendra Hukeri</w:t>
            </w:r>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Added updated process for copying pre-signed jar files and versions of MapViewer components</w:t>
            </w:r>
            <w:r w:rsidR="001F1631">
              <w:t xml:space="preserve"> + TOC</w:t>
            </w:r>
          </w:p>
        </w:tc>
      </w:tr>
      <w:tr w:rsidR="00646C77" w:rsidRPr="00646C77" w:rsidTr="005F4832">
        <w:tc>
          <w:tcPr>
            <w:tcW w:w="561" w:type="pct"/>
          </w:tcPr>
          <w:p w:rsidR="00646C77" w:rsidRPr="009E5C8E" w:rsidRDefault="00A535B7" w:rsidP="009E5C8E">
            <w:pPr>
              <w:pStyle w:val="TableText"/>
            </w:pPr>
            <w:r>
              <w:t>1.5</w:t>
            </w:r>
          </w:p>
        </w:tc>
        <w:tc>
          <w:tcPr>
            <w:tcW w:w="802" w:type="pct"/>
          </w:tcPr>
          <w:p w:rsidR="00646C77" w:rsidRPr="009E5C8E" w:rsidRDefault="00A535B7" w:rsidP="009E5C8E">
            <w:pPr>
              <w:pStyle w:val="TableText"/>
            </w:pPr>
            <w:r>
              <w:t>Chris Baugh</w:t>
            </w:r>
          </w:p>
        </w:tc>
        <w:tc>
          <w:tcPr>
            <w:tcW w:w="445" w:type="pct"/>
          </w:tcPr>
          <w:p w:rsidR="00646C77" w:rsidRPr="00646C77" w:rsidRDefault="00A535B7" w:rsidP="009E5C8E">
            <w:pPr>
              <w:pStyle w:val="TableText"/>
            </w:pPr>
            <w:r>
              <w:t>Author</w:t>
            </w:r>
          </w:p>
        </w:tc>
        <w:tc>
          <w:tcPr>
            <w:tcW w:w="785" w:type="pct"/>
          </w:tcPr>
          <w:p w:rsidR="00646C77" w:rsidRPr="009E5C8E" w:rsidRDefault="00A535B7" w:rsidP="009E5C8E">
            <w:pPr>
              <w:pStyle w:val="TableText"/>
            </w:pPr>
            <w:r>
              <w:t>1-Nov-2013</w:t>
            </w:r>
          </w:p>
        </w:tc>
        <w:tc>
          <w:tcPr>
            <w:tcW w:w="2407" w:type="pct"/>
          </w:tcPr>
          <w:p w:rsidR="00646C77" w:rsidRPr="009E5C8E" w:rsidRDefault="00A535B7" w:rsidP="009E5C8E">
            <w:pPr>
              <w:pStyle w:val="TableText"/>
            </w:pPr>
            <w:r>
              <w:t>Addition of MAI and PEM details</w:t>
            </w:r>
          </w:p>
        </w:tc>
      </w:tr>
      <w:tr w:rsidR="00646C77" w:rsidRPr="00646C77" w:rsidTr="005F4832">
        <w:tc>
          <w:tcPr>
            <w:tcW w:w="561" w:type="pct"/>
          </w:tcPr>
          <w:p w:rsidR="00646C77" w:rsidRPr="009E5C8E" w:rsidRDefault="00C502FC" w:rsidP="009E5C8E">
            <w:pPr>
              <w:pStyle w:val="TableText"/>
            </w:pPr>
            <w:r>
              <w:t>1.6</w:t>
            </w:r>
          </w:p>
        </w:tc>
        <w:tc>
          <w:tcPr>
            <w:tcW w:w="802" w:type="pct"/>
          </w:tcPr>
          <w:p w:rsidR="00646C77" w:rsidRPr="009E5C8E" w:rsidRDefault="00C502FC" w:rsidP="009E5C8E">
            <w:pPr>
              <w:pStyle w:val="TableText"/>
            </w:pPr>
            <w:r>
              <w:t>Chris Baugh</w:t>
            </w:r>
          </w:p>
        </w:tc>
        <w:tc>
          <w:tcPr>
            <w:tcW w:w="445" w:type="pct"/>
          </w:tcPr>
          <w:p w:rsidR="00646C77" w:rsidRPr="00646C77" w:rsidRDefault="00C502FC" w:rsidP="009E5C8E">
            <w:pPr>
              <w:pStyle w:val="TableText"/>
            </w:pPr>
            <w:r>
              <w:t>Author</w:t>
            </w:r>
          </w:p>
        </w:tc>
        <w:tc>
          <w:tcPr>
            <w:tcW w:w="785" w:type="pct"/>
          </w:tcPr>
          <w:p w:rsidR="00646C77" w:rsidRPr="009E5C8E" w:rsidRDefault="00C502FC" w:rsidP="009E5C8E">
            <w:pPr>
              <w:pStyle w:val="TableText"/>
            </w:pPr>
            <w:r>
              <w:t>11-Nov-2013</w:t>
            </w:r>
          </w:p>
        </w:tc>
        <w:tc>
          <w:tcPr>
            <w:tcW w:w="2407" w:type="pct"/>
          </w:tcPr>
          <w:p w:rsidR="00646C77" w:rsidRPr="009E5C8E" w:rsidRDefault="00C502FC" w:rsidP="009E5C8E">
            <w:pPr>
              <w:pStyle w:val="TableText"/>
            </w:pPr>
            <w:r>
              <w:t>Removal of NSG dependency from MAI and PEM</w:t>
            </w:r>
          </w:p>
        </w:tc>
      </w:tr>
      <w:tr w:rsidR="00646C77" w:rsidRPr="00646C77" w:rsidTr="005F4832">
        <w:tc>
          <w:tcPr>
            <w:tcW w:w="561" w:type="pct"/>
          </w:tcPr>
          <w:p w:rsidR="00646C77" w:rsidRPr="00646C77" w:rsidRDefault="00EE44CC" w:rsidP="00EE44CC">
            <w:pPr>
              <w:pStyle w:val="TableTextCentered"/>
              <w:jc w:val="left"/>
            </w:pPr>
            <w:r>
              <w:t>1.7</w:t>
            </w:r>
          </w:p>
        </w:tc>
        <w:tc>
          <w:tcPr>
            <w:tcW w:w="802" w:type="pct"/>
          </w:tcPr>
          <w:p w:rsidR="00646C77" w:rsidRPr="00646C77" w:rsidRDefault="00EE44CC" w:rsidP="00EE44CC">
            <w:pPr>
              <w:pStyle w:val="TableTextCentered"/>
              <w:jc w:val="left"/>
            </w:pPr>
            <w:r>
              <w:t>Chris Baugh</w:t>
            </w:r>
          </w:p>
        </w:tc>
        <w:tc>
          <w:tcPr>
            <w:tcW w:w="445" w:type="pct"/>
          </w:tcPr>
          <w:p w:rsidR="00646C77" w:rsidRPr="00646C77" w:rsidRDefault="00EE44CC" w:rsidP="00EE44CC">
            <w:pPr>
              <w:pStyle w:val="TableTextCentered"/>
              <w:jc w:val="left"/>
            </w:pPr>
            <w:r>
              <w:t>Author</w:t>
            </w:r>
          </w:p>
        </w:tc>
        <w:tc>
          <w:tcPr>
            <w:tcW w:w="785" w:type="pct"/>
          </w:tcPr>
          <w:p w:rsidR="00646C77" w:rsidRPr="00646C77" w:rsidRDefault="00EE44CC" w:rsidP="00EE44CC">
            <w:pPr>
              <w:pStyle w:val="TableTextCentered"/>
              <w:jc w:val="left"/>
            </w:pPr>
            <w:r>
              <w:t>17-Dec-2013</w:t>
            </w:r>
          </w:p>
        </w:tc>
        <w:tc>
          <w:tcPr>
            <w:tcW w:w="2407" w:type="pct"/>
          </w:tcPr>
          <w:p w:rsidR="00646C77" w:rsidRPr="00646C77" w:rsidRDefault="00EE44CC" w:rsidP="009E5C8E">
            <w:pPr>
              <w:pStyle w:val="TableText"/>
            </w:pPr>
            <w:r>
              <w:t>Addition of STR/PROW and SWR details</w:t>
            </w:r>
          </w:p>
        </w:tc>
      </w:tr>
      <w:tr w:rsidR="00646C77" w:rsidRPr="00646C77" w:rsidTr="005F4832">
        <w:tc>
          <w:tcPr>
            <w:tcW w:w="561" w:type="pct"/>
          </w:tcPr>
          <w:p w:rsidR="00646C77" w:rsidRPr="00646C77" w:rsidRDefault="00646C77" w:rsidP="009E5C8E">
            <w:pPr>
              <w:pStyle w:val="TableTextCentered"/>
            </w:pPr>
          </w:p>
        </w:tc>
        <w:tc>
          <w:tcPr>
            <w:tcW w:w="802" w:type="pct"/>
          </w:tcPr>
          <w:p w:rsidR="00646C77" w:rsidRPr="00646C77" w:rsidRDefault="00646C77" w:rsidP="009E5C8E">
            <w:pPr>
              <w:pStyle w:val="TableTextCentered"/>
            </w:pPr>
          </w:p>
        </w:tc>
        <w:tc>
          <w:tcPr>
            <w:tcW w:w="445"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EE44CC" w:rsidRDefault="009069C1">
      <w:pPr>
        <w:pStyle w:val="TOC1"/>
        <w:tabs>
          <w:tab w:val="left" w:pos="720"/>
        </w:tabs>
        <w:rPr>
          <w:rFonts w:asciiTheme="minorHAnsi" w:eastAsiaTheme="minorEastAsia" w:hAnsiTheme="minorHAnsi" w:cstheme="minorBidi"/>
          <w:noProof/>
          <w:sz w:val="22"/>
          <w:szCs w:val="22"/>
          <w:lang w:val="en-GB" w:eastAsia="en-GB"/>
        </w:rPr>
      </w:pPr>
      <w:r>
        <w:fldChar w:fldCharType="begin"/>
      </w:r>
      <w:r w:rsidR="00E22356" w:rsidRPr="009E5C8E">
        <w:instrText xml:space="preserve"> TOC  \* MERGEFORMAT </w:instrText>
      </w:r>
      <w:r>
        <w:fldChar w:fldCharType="separate"/>
      </w:r>
      <w:r w:rsidR="00EE44CC">
        <w:rPr>
          <w:noProof/>
        </w:rPr>
        <w:t>1.</w:t>
      </w:r>
      <w:r w:rsidR="00EE44CC">
        <w:rPr>
          <w:rFonts w:asciiTheme="minorHAnsi" w:eastAsiaTheme="minorEastAsia" w:hAnsiTheme="minorHAnsi" w:cstheme="minorBidi"/>
          <w:noProof/>
          <w:sz w:val="22"/>
          <w:szCs w:val="22"/>
          <w:lang w:val="en-GB" w:eastAsia="en-GB"/>
        </w:rPr>
        <w:tab/>
      </w:r>
      <w:r w:rsidR="00EE44CC">
        <w:rPr>
          <w:noProof/>
        </w:rPr>
        <w:t>Document Summary</w:t>
      </w:r>
      <w:r w:rsidR="00EE44CC">
        <w:rPr>
          <w:noProof/>
        </w:rPr>
        <w:tab/>
      </w:r>
      <w:r w:rsidR="00EE44CC">
        <w:rPr>
          <w:noProof/>
        </w:rPr>
        <w:fldChar w:fldCharType="begin"/>
      </w:r>
      <w:r w:rsidR="00EE44CC">
        <w:rPr>
          <w:noProof/>
        </w:rPr>
        <w:instrText xml:space="preserve"> PAGEREF _Toc375035514 \h </w:instrText>
      </w:r>
      <w:r w:rsidR="00EE44CC">
        <w:rPr>
          <w:noProof/>
        </w:rPr>
      </w:r>
      <w:r w:rsidR="00EE44CC">
        <w:rPr>
          <w:noProof/>
        </w:rPr>
        <w:fldChar w:fldCharType="separate"/>
      </w:r>
      <w:r w:rsidR="0086719A">
        <w:rPr>
          <w:noProof/>
        </w:rPr>
        <w:t>9</w:t>
      </w:r>
      <w:r w:rsidR="00EE44CC">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1.1</w:t>
      </w:r>
      <w:r>
        <w:rPr>
          <w:rFonts w:asciiTheme="minorHAnsi" w:eastAsiaTheme="minorEastAsia" w:hAnsiTheme="minorHAnsi" w:cstheme="minorBidi"/>
          <w:noProof/>
          <w:sz w:val="22"/>
          <w:szCs w:val="22"/>
          <w:lang w:val="en-GB" w:eastAsia="en-GB"/>
        </w:rPr>
        <w:tab/>
      </w:r>
      <w:r>
        <w:rPr>
          <w:noProof/>
        </w:rPr>
        <w:t>Reference documents</w:t>
      </w:r>
      <w:r>
        <w:rPr>
          <w:noProof/>
        </w:rPr>
        <w:tab/>
      </w:r>
      <w:r>
        <w:rPr>
          <w:noProof/>
        </w:rPr>
        <w:fldChar w:fldCharType="begin"/>
      </w:r>
      <w:r>
        <w:rPr>
          <w:noProof/>
        </w:rPr>
        <w:instrText xml:space="preserve"> PAGEREF _Toc375035515 \h </w:instrText>
      </w:r>
      <w:r>
        <w:rPr>
          <w:noProof/>
        </w:rPr>
      </w:r>
      <w:r>
        <w:rPr>
          <w:noProof/>
        </w:rPr>
        <w:fldChar w:fldCharType="separate"/>
      </w:r>
      <w:r w:rsidR="0086719A">
        <w:rPr>
          <w:noProof/>
        </w:rPr>
        <w:t>9</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_Toc375035516 \h </w:instrText>
      </w:r>
      <w:r>
        <w:rPr>
          <w:noProof/>
        </w:rPr>
      </w:r>
      <w:r>
        <w:rPr>
          <w:noProof/>
        </w:rPr>
        <w:fldChar w:fldCharType="separate"/>
      </w:r>
      <w:r w:rsidR="0086719A">
        <w:rPr>
          <w:noProof/>
        </w:rPr>
        <w:t>10</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2.1</w:t>
      </w:r>
      <w:r>
        <w:rPr>
          <w:rFonts w:asciiTheme="minorHAnsi" w:eastAsiaTheme="minorEastAsia" w:hAnsiTheme="minorHAnsi" w:cstheme="minorBidi"/>
          <w:noProof/>
          <w:sz w:val="22"/>
          <w:szCs w:val="22"/>
          <w:lang w:val="en-GB" w:eastAsia="en-GB"/>
        </w:rPr>
        <w:tab/>
      </w:r>
      <w:r>
        <w:rPr>
          <w:noProof/>
        </w:rPr>
        <w:t>Purpose</w:t>
      </w:r>
      <w:r>
        <w:rPr>
          <w:noProof/>
        </w:rPr>
        <w:tab/>
      </w:r>
      <w:r>
        <w:rPr>
          <w:noProof/>
        </w:rPr>
        <w:fldChar w:fldCharType="begin"/>
      </w:r>
      <w:r>
        <w:rPr>
          <w:noProof/>
        </w:rPr>
        <w:instrText xml:space="preserve"> PAGEREF _Toc375035517 \h </w:instrText>
      </w:r>
      <w:r>
        <w:rPr>
          <w:noProof/>
        </w:rPr>
      </w:r>
      <w:r>
        <w:rPr>
          <w:noProof/>
        </w:rPr>
        <w:fldChar w:fldCharType="separate"/>
      </w:r>
      <w:r w:rsidR="0086719A">
        <w:rPr>
          <w:noProof/>
        </w:rPr>
        <w:t>10</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2.2</w:t>
      </w:r>
      <w:r>
        <w:rPr>
          <w:rFonts w:asciiTheme="minorHAnsi" w:eastAsiaTheme="minorEastAsia" w:hAnsiTheme="minorHAnsi" w:cstheme="minorBidi"/>
          <w:noProof/>
          <w:sz w:val="22"/>
          <w:szCs w:val="22"/>
          <w:lang w:val="en-GB" w:eastAsia="en-GB"/>
        </w:rPr>
        <w:tab/>
      </w:r>
      <w:r>
        <w:rPr>
          <w:noProof/>
        </w:rPr>
        <w:t>Products Covered by this Guide</w:t>
      </w:r>
      <w:r>
        <w:rPr>
          <w:noProof/>
        </w:rPr>
        <w:tab/>
      </w:r>
      <w:r>
        <w:rPr>
          <w:noProof/>
        </w:rPr>
        <w:fldChar w:fldCharType="begin"/>
      </w:r>
      <w:r>
        <w:rPr>
          <w:noProof/>
        </w:rPr>
        <w:instrText xml:space="preserve"> PAGEREF _Toc375035518 \h </w:instrText>
      </w:r>
      <w:r>
        <w:rPr>
          <w:noProof/>
        </w:rPr>
      </w:r>
      <w:r>
        <w:rPr>
          <w:noProof/>
        </w:rPr>
        <w:fldChar w:fldCharType="separate"/>
      </w:r>
      <w:r w:rsidR="0086719A">
        <w:rPr>
          <w:noProof/>
        </w:rPr>
        <w:t>10</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2.3</w:t>
      </w:r>
      <w:r>
        <w:rPr>
          <w:rFonts w:asciiTheme="minorHAnsi" w:eastAsiaTheme="minorEastAsia" w:hAnsiTheme="minorHAnsi" w:cstheme="minorBidi"/>
          <w:noProof/>
          <w:sz w:val="22"/>
          <w:szCs w:val="22"/>
          <w:lang w:val="en-GB" w:eastAsia="en-GB"/>
        </w:rPr>
        <w:tab/>
      </w:r>
      <w:r>
        <w:rPr>
          <w:noProof/>
        </w:rPr>
        <w:t>Pre-Requisites to Installation/Upgrade</w:t>
      </w:r>
      <w:r>
        <w:rPr>
          <w:noProof/>
        </w:rPr>
        <w:tab/>
      </w:r>
      <w:r>
        <w:rPr>
          <w:noProof/>
        </w:rPr>
        <w:fldChar w:fldCharType="begin"/>
      </w:r>
      <w:r>
        <w:rPr>
          <w:noProof/>
        </w:rPr>
        <w:instrText xml:space="preserve"> PAGEREF _Toc375035519 \h </w:instrText>
      </w:r>
      <w:r>
        <w:rPr>
          <w:noProof/>
        </w:rPr>
      </w:r>
      <w:r>
        <w:rPr>
          <w:noProof/>
        </w:rPr>
        <w:fldChar w:fldCharType="separate"/>
      </w:r>
      <w:r w:rsidR="0086719A">
        <w:rPr>
          <w:noProof/>
        </w:rPr>
        <w:t>12</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2.4</w:t>
      </w:r>
      <w:r>
        <w:rPr>
          <w:rFonts w:asciiTheme="minorHAnsi" w:eastAsiaTheme="minorEastAsia" w:hAnsiTheme="minorHAnsi" w:cstheme="minorBidi"/>
          <w:noProof/>
          <w:sz w:val="22"/>
          <w:szCs w:val="22"/>
          <w:lang w:val="en-GB" w:eastAsia="en-GB"/>
        </w:rPr>
        <w:tab/>
      </w:r>
      <w:r>
        <w:rPr>
          <w:noProof/>
        </w:rPr>
        <w:t>Release Software Component 4.7.0.0 Versions</w:t>
      </w:r>
      <w:r>
        <w:rPr>
          <w:noProof/>
        </w:rPr>
        <w:tab/>
      </w:r>
      <w:r>
        <w:rPr>
          <w:noProof/>
        </w:rPr>
        <w:fldChar w:fldCharType="begin"/>
      </w:r>
      <w:r>
        <w:rPr>
          <w:noProof/>
        </w:rPr>
        <w:instrText xml:space="preserve"> PAGEREF _Toc375035520 \h </w:instrText>
      </w:r>
      <w:r>
        <w:rPr>
          <w:noProof/>
        </w:rPr>
      </w:r>
      <w:r>
        <w:rPr>
          <w:noProof/>
        </w:rPr>
        <w:fldChar w:fldCharType="separate"/>
      </w:r>
      <w:r w:rsidR="0086719A">
        <w:rPr>
          <w:noProof/>
        </w:rPr>
        <w:t>13</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2.5</w:t>
      </w:r>
      <w:r>
        <w:rPr>
          <w:rFonts w:asciiTheme="minorHAnsi" w:eastAsiaTheme="minorEastAsia" w:hAnsiTheme="minorHAnsi" w:cstheme="minorBidi"/>
          <w:noProof/>
          <w:sz w:val="22"/>
          <w:szCs w:val="22"/>
          <w:lang w:val="en-GB" w:eastAsia="en-GB"/>
        </w:rPr>
        <w:tab/>
      </w:r>
      <w:r>
        <w:rPr>
          <w:noProof/>
        </w:rPr>
        <w:t>Oracle Weblogic Server Configuration (Install and Upgrade)</w:t>
      </w:r>
      <w:r>
        <w:rPr>
          <w:noProof/>
        </w:rPr>
        <w:tab/>
      </w:r>
      <w:r>
        <w:rPr>
          <w:noProof/>
        </w:rPr>
        <w:fldChar w:fldCharType="begin"/>
      </w:r>
      <w:r>
        <w:rPr>
          <w:noProof/>
        </w:rPr>
        <w:instrText xml:space="preserve"> PAGEREF _Toc375035521 \h </w:instrText>
      </w:r>
      <w:r>
        <w:rPr>
          <w:noProof/>
        </w:rPr>
      </w:r>
      <w:r>
        <w:rPr>
          <w:noProof/>
        </w:rPr>
        <w:fldChar w:fldCharType="separate"/>
      </w:r>
      <w:r w:rsidR="0086719A">
        <w:rPr>
          <w:noProof/>
        </w:rPr>
        <w:t>13</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2.5.1</w:t>
      </w:r>
      <w:r>
        <w:rPr>
          <w:rFonts w:asciiTheme="minorHAnsi" w:eastAsiaTheme="minorEastAsia" w:hAnsiTheme="minorHAnsi" w:cstheme="minorBidi"/>
          <w:noProof/>
          <w:sz w:val="22"/>
          <w:szCs w:val="22"/>
          <w:lang w:val="en-GB" w:eastAsia="en-GB"/>
        </w:rPr>
        <w:tab/>
      </w:r>
      <w:r>
        <w:rPr>
          <w:noProof/>
        </w:rPr>
        <w:t>Deployment of forms and webutil Jar files</w:t>
      </w:r>
      <w:r>
        <w:rPr>
          <w:noProof/>
        </w:rPr>
        <w:tab/>
      </w:r>
      <w:r>
        <w:rPr>
          <w:noProof/>
        </w:rPr>
        <w:fldChar w:fldCharType="begin"/>
      </w:r>
      <w:r>
        <w:rPr>
          <w:noProof/>
        </w:rPr>
        <w:instrText xml:space="preserve"> PAGEREF _Toc375035522 \h </w:instrText>
      </w:r>
      <w:r>
        <w:rPr>
          <w:noProof/>
        </w:rPr>
      </w:r>
      <w:r>
        <w:rPr>
          <w:noProof/>
        </w:rPr>
        <w:fldChar w:fldCharType="separate"/>
      </w:r>
      <w:r w:rsidR="0086719A">
        <w:rPr>
          <w:noProof/>
        </w:rPr>
        <w:t>14</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2.5.2</w:t>
      </w:r>
      <w:r>
        <w:rPr>
          <w:rFonts w:asciiTheme="minorHAnsi" w:eastAsiaTheme="minorEastAsia" w:hAnsiTheme="minorHAnsi" w:cstheme="minorBidi"/>
          <w:noProof/>
          <w:sz w:val="22"/>
          <w:szCs w:val="22"/>
          <w:lang w:val="en-GB" w:eastAsia="en-GB"/>
        </w:rPr>
        <w:tab/>
      </w:r>
      <w:r>
        <w:rPr>
          <w:noProof/>
        </w:rPr>
        <w:t>Edit webutiljpi.htm</w:t>
      </w:r>
      <w:r>
        <w:rPr>
          <w:noProof/>
        </w:rPr>
        <w:tab/>
      </w:r>
      <w:r>
        <w:rPr>
          <w:noProof/>
        </w:rPr>
        <w:fldChar w:fldCharType="begin"/>
      </w:r>
      <w:r>
        <w:rPr>
          <w:noProof/>
        </w:rPr>
        <w:instrText xml:space="preserve"> PAGEREF _Toc375035523 \h </w:instrText>
      </w:r>
      <w:r>
        <w:rPr>
          <w:noProof/>
        </w:rPr>
      </w:r>
      <w:r>
        <w:rPr>
          <w:noProof/>
        </w:rPr>
        <w:fldChar w:fldCharType="separate"/>
      </w:r>
      <w:r w:rsidR="0086719A">
        <w:rPr>
          <w:noProof/>
        </w:rPr>
        <w:t>16</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2.5.3</w:t>
      </w:r>
      <w:r>
        <w:rPr>
          <w:rFonts w:asciiTheme="minorHAnsi" w:eastAsiaTheme="minorEastAsia" w:hAnsiTheme="minorHAnsi" w:cstheme="minorBidi"/>
          <w:noProof/>
          <w:sz w:val="22"/>
          <w:szCs w:val="22"/>
          <w:lang w:val="en-GB" w:eastAsia="en-GB"/>
        </w:rPr>
        <w:tab/>
      </w:r>
      <w:r>
        <w:rPr>
          <w:noProof/>
        </w:rPr>
        <w:t>Configure the Forms Service to use WebUtil</w:t>
      </w:r>
      <w:r>
        <w:rPr>
          <w:noProof/>
        </w:rPr>
        <w:tab/>
      </w:r>
      <w:r>
        <w:rPr>
          <w:noProof/>
        </w:rPr>
        <w:fldChar w:fldCharType="begin"/>
      </w:r>
      <w:r>
        <w:rPr>
          <w:noProof/>
        </w:rPr>
        <w:instrText xml:space="preserve"> PAGEREF _Toc375035524 \h </w:instrText>
      </w:r>
      <w:r>
        <w:rPr>
          <w:noProof/>
        </w:rPr>
      </w:r>
      <w:r>
        <w:rPr>
          <w:noProof/>
        </w:rPr>
        <w:fldChar w:fldCharType="separate"/>
      </w:r>
      <w:r w:rsidR="0086719A">
        <w:rPr>
          <w:noProof/>
        </w:rPr>
        <w:t>17</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2.5.4</w:t>
      </w:r>
      <w:r>
        <w:rPr>
          <w:rFonts w:asciiTheme="minorHAnsi" w:eastAsiaTheme="minorEastAsia" w:hAnsiTheme="minorHAnsi" w:cstheme="minorBidi"/>
          <w:noProof/>
          <w:sz w:val="22"/>
          <w:szCs w:val="22"/>
          <w:lang w:val="en-GB" w:eastAsia="en-GB"/>
        </w:rPr>
        <w:tab/>
      </w:r>
      <w:r>
        <w:rPr>
          <w:noProof/>
        </w:rPr>
        <w:t>Configure the WebUtil</w:t>
      </w:r>
      <w:r>
        <w:rPr>
          <w:noProof/>
        </w:rPr>
        <w:tab/>
      </w:r>
      <w:r>
        <w:rPr>
          <w:noProof/>
        </w:rPr>
        <w:fldChar w:fldCharType="begin"/>
      </w:r>
      <w:r>
        <w:rPr>
          <w:noProof/>
        </w:rPr>
        <w:instrText xml:space="preserve"> PAGEREF _Toc375035525 \h </w:instrText>
      </w:r>
      <w:r>
        <w:rPr>
          <w:noProof/>
        </w:rPr>
      </w:r>
      <w:r>
        <w:rPr>
          <w:noProof/>
        </w:rPr>
        <w:fldChar w:fldCharType="separate"/>
      </w:r>
      <w:r w:rsidR="0086719A">
        <w:rPr>
          <w:noProof/>
        </w:rPr>
        <w:t>19</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2.5.5</w:t>
      </w:r>
      <w:r>
        <w:rPr>
          <w:rFonts w:asciiTheme="minorHAnsi" w:eastAsiaTheme="minorEastAsia" w:hAnsiTheme="minorHAnsi" w:cstheme="minorBidi"/>
          <w:noProof/>
          <w:sz w:val="22"/>
          <w:szCs w:val="22"/>
          <w:lang w:val="en-GB" w:eastAsia="en-GB"/>
        </w:rPr>
        <w:tab/>
      </w:r>
      <w:r>
        <w:rPr>
          <w:noProof/>
        </w:rPr>
        <w:t>Forms startup</w:t>
      </w:r>
      <w:r>
        <w:rPr>
          <w:noProof/>
        </w:rPr>
        <w:tab/>
      </w:r>
      <w:r>
        <w:rPr>
          <w:noProof/>
        </w:rPr>
        <w:fldChar w:fldCharType="begin"/>
      </w:r>
      <w:r>
        <w:rPr>
          <w:noProof/>
        </w:rPr>
        <w:instrText xml:space="preserve"> PAGEREF _Toc375035526 \h </w:instrText>
      </w:r>
      <w:r>
        <w:rPr>
          <w:noProof/>
        </w:rPr>
      </w:r>
      <w:r>
        <w:rPr>
          <w:noProof/>
        </w:rPr>
        <w:fldChar w:fldCharType="separate"/>
      </w:r>
      <w:r w:rsidR="0086719A">
        <w:rPr>
          <w:noProof/>
        </w:rPr>
        <w:t>20</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Network Manager</w:t>
      </w:r>
      <w:r>
        <w:rPr>
          <w:noProof/>
        </w:rPr>
        <w:tab/>
      </w:r>
      <w:r>
        <w:rPr>
          <w:noProof/>
        </w:rPr>
        <w:fldChar w:fldCharType="begin"/>
      </w:r>
      <w:r>
        <w:rPr>
          <w:noProof/>
        </w:rPr>
        <w:instrText xml:space="preserve"> PAGEREF _Toc375035527 \h </w:instrText>
      </w:r>
      <w:r>
        <w:rPr>
          <w:noProof/>
        </w:rPr>
      </w:r>
      <w:r>
        <w:rPr>
          <w:noProof/>
        </w:rPr>
        <w:fldChar w:fldCharType="separate"/>
      </w:r>
      <w:r w:rsidR="0086719A">
        <w:rPr>
          <w:noProof/>
        </w:rPr>
        <w:t>21</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3.1</w:t>
      </w:r>
      <w:r>
        <w:rPr>
          <w:rFonts w:asciiTheme="minorHAnsi" w:eastAsiaTheme="minorEastAsia" w:hAnsiTheme="minorHAnsi" w:cstheme="minorBidi"/>
          <w:noProof/>
          <w:sz w:val="22"/>
          <w:szCs w:val="22"/>
          <w:lang w:val="en-GB" w:eastAsia="en-GB"/>
        </w:rPr>
        <w:tab/>
      </w:r>
      <w:r>
        <w:rPr>
          <w:noProof/>
        </w:rPr>
        <w:t>Installation of the Network Manager Software files</w:t>
      </w:r>
      <w:r>
        <w:rPr>
          <w:noProof/>
        </w:rPr>
        <w:tab/>
      </w:r>
      <w:r>
        <w:rPr>
          <w:noProof/>
        </w:rPr>
        <w:fldChar w:fldCharType="begin"/>
      </w:r>
      <w:r>
        <w:rPr>
          <w:noProof/>
        </w:rPr>
        <w:instrText xml:space="preserve"> PAGEREF _Toc375035528 \h </w:instrText>
      </w:r>
      <w:r>
        <w:rPr>
          <w:noProof/>
        </w:rPr>
      </w:r>
      <w:r>
        <w:rPr>
          <w:noProof/>
        </w:rPr>
        <w:fldChar w:fldCharType="separate"/>
      </w:r>
      <w:r w:rsidR="0086719A">
        <w:rPr>
          <w:noProof/>
        </w:rPr>
        <w:t>21</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3.2</w:t>
      </w:r>
      <w:r>
        <w:rPr>
          <w:rFonts w:asciiTheme="minorHAnsi" w:eastAsiaTheme="minorEastAsia" w:hAnsiTheme="minorHAnsi" w:cstheme="minorBidi"/>
          <w:noProof/>
          <w:sz w:val="22"/>
          <w:szCs w:val="22"/>
          <w:lang w:val="en-GB" w:eastAsia="en-GB"/>
        </w:rPr>
        <w:tab/>
      </w:r>
      <w:r>
        <w:rPr>
          <w:noProof/>
        </w:rPr>
        <w:t>Highways Owner Account (Install Only)</w:t>
      </w:r>
      <w:r>
        <w:rPr>
          <w:noProof/>
        </w:rPr>
        <w:tab/>
      </w:r>
      <w:r>
        <w:rPr>
          <w:noProof/>
        </w:rPr>
        <w:fldChar w:fldCharType="begin"/>
      </w:r>
      <w:r>
        <w:rPr>
          <w:noProof/>
        </w:rPr>
        <w:instrText xml:space="preserve"> PAGEREF _Toc375035529 \h </w:instrText>
      </w:r>
      <w:r>
        <w:rPr>
          <w:noProof/>
        </w:rPr>
      </w:r>
      <w:r>
        <w:rPr>
          <w:noProof/>
        </w:rPr>
        <w:fldChar w:fldCharType="separate"/>
      </w:r>
      <w:r w:rsidR="0086719A">
        <w:rPr>
          <w:noProof/>
        </w:rPr>
        <w:t>21</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_Toc375035530 \h </w:instrText>
      </w:r>
      <w:r>
        <w:rPr>
          <w:noProof/>
        </w:rPr>
      </w:r>
      <w:r>
        <w:rPr>
          <w:noProof/>
        </w:rPr>
        <w:fldChar w:fldCharType="separate"/>
      </w:r>
      <w:r w:rsidR="0086719A">
        <w:rPr>
          <w:noProof/>
        </w:rPr>
        <w:t>21</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3.2.2</w:t>
      </w:r>
      <w:r>
        <w:rPr>
          <w:rFonts w:asciiTheme="minorHAnsi" w:eastAsiaTheme="minorEastAsia" w:hAnsiTheme="minorHAnsi" w:cstheme="minorBidi"/>
          <w:noProof/>
          <w:sz w:val="22"/>
          <w:szCs w:val="22"/>
          <w:lang w:val="en-GB" w:eastAsia="en-GB"/>
        </w:rPr>
        <w:tab/>
      </w:r>
      <w:r>
        <w:rPr>
          <w:noProof/>
        </w:rPr>
        <w:t>Product Run-time Environment</w:t>
      </w:r>
      <w:r>
        <w:rPr>
          <w:noProof/>
        </w:rPr>
        <w:tab/>
      </w:r>
      <w:r>
        <w:rPr>
          <w:noProof/>
        </w:rPr>
        <w:fldChar w:fldCharType="begin"/>
      </w:r>
      <w:r>
        <w:rPr>
          <w:noProof/>
        </w:rPr>
        <w:instrText xml:space="preserve"> PAGEREF _Toc375035531 \h </w:instrText>
      </w:r>
      <w:r>
        <w:rPr>
          <w:noProof/>
        </w:rPr>
      </w:r>
      <w:r>
        <w:rPr>
          <w:noProof/>
        </w:rPr>
        <w:fldChar w:fldCharType="separate"/>
      </w:r>
      <w:r w:rsidR="0086719A">
        <w:rPr>
          <w:noProof/>
        </w:rPr>
        <w:t>21</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3.2.3</w:t>
      </w:r>
      <w:r>
        <w:rPr>
          <w:rFonts w:asciiTheme="minorHAnsi" w:eastAsiaTheme="minorEastAsia" w:hAnsiTheme="minorHAnsi" w:cstheme="minorBidi"/>
          <w:noProof/>
          <w:sz w:val="22"/>
          <w:szCs w:val="22"/>
          <w:lang w:val="en-GB" w:eastAsia="en-GB"/>
        </w:rPr>
        <w:tab/>
      </w:r>
      <w:r>
        <w:rPr>
          <w:noProof/>
        </w:rPr>
        <w:t>Creation of a Highways Owner</w:t>
      </w:r>
      <w:r>
        <w:rPr>
          <w:noProof/>
        </w:rPr>
        <w:tab/>
      </w:r>
      <w:r>
        <w:rPr>
          <w:noProof/>
        </w:rPr>
        <w:fldChar w:fldCharType="begin"/>
      </w:r>
      <w:r>
        <w:rPr>
          <w:noProof/>
        </w:rPr>
        <w:instrText xml:space="preserve"> PAGEREF _Toc375035532 \h </w:instrText>
      </w:r>
      <w:r>
        <w:rPr>
          <w:noProof/>
        </w:rPr>
      </w:r>
      <w:r>
        <w:rPr>
          <w:noProof/>
        </w:rPr>
        <w:fldChar w:fldCharType="separate"/>
      </w:r>
      <w:r w:rsidR="0086719A">
        <w:rPr>
          <w:noProof/>
        </w:rPr>
        <w:t>22</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3.2.3.1</w:t>
      </w:r>
      <w:r>
        <w:rPr>
          <w:rFonts w:asciiTheme="minorHAnsi" w:eastAsiaTheme="minorEastAsia" w:hAnsiTheme="minorHAnsi" w:cstheme="minorBidi"/>
          <w:noProof/>
          <w:sz w:val="22"/>
          <w:szCs w:val="22"/>
          <w:lang w:val="en-GB" w:eastAsia="en-GB"/>
        </w:rPr>
        <w:tab/>
      </w:r>
      <w:r>
        <w:rPr>
          <w:noProof/>
        </w:rPr>
        <w:t>Tablespace Requirements</w:t>
      </w:r>
      <w:r>
        <w:rPr>
          <w:noProof/>
        </w:rPr>
        <w:tab/>
      </w:r>
      <w:r>
        <w:rPr>
          <w:noProof/>
        </w:rPr>
        <w:fldChar w:fldCharType="begin"/>
      </w:r>
      <w:r>
        <w:rPr>
          <w:noProof/>
        </w:rPr>
        <w:instrText xml:space="preserve"> PAGEREF _Toc375035533 \h </w:instrText>
      </w:r>
      <w:r>
        <w:rPr>
          <w:noProof/>
        </w:rPr>
      </w:r>
      <w:r>
        <w:rPr>
          <w:noProof/>
        </w:rPr>
        <w:fldChar w:fldCharType="separate"/>
      </w:r>
      <w:r w:rsidR="0086719A">
        <w:rPr>
          <w:noProof/>
        </w:rPr>
        <w:t>22</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3.2.3.2</w:t>
      </w:r>
      <w:r>
        <w:rPr>
          <w:rFonts w:asciiTheme="minorHAnsi" w:eastAsiaTheme="minorEastAsia" w:hAnsiTheme="minorHAnsi" w:cstheme="minorBidi"/>
          <w:noProof/>
          <w:sz w:val="22"/>
          <w:szCs w:val="22"/>
          <w:lang w:val="en-GB" w:eastAsia="en-GB"/>
        </w:rPr>
        <w:tab/>
      </w:r>
      <w:r>
        <w:rPr>
          <w:noProof/>
        </w:rPr>
        <w:t>Data Dictionary Privileges</w:t>
      </w:r>
      <w:r>
        <w:rPr>
          <w:noProof/>
        </w:rPr>
        <w:tab/>
      </w:r>
      <w:r>
        <w:rPr>
          <w:noProof/>
        </w:rPr>
        <w:fldChar w:fldCharType="begin"/>
      </w:r>
      <w:r>
        <w:rPr>
          <w:noProof/>
        </w:rPr>
        <w:instrText xml:space="preserve"> PAGEREF _Toc375035534 \h </w:instrText>
      </w:r>
      <w:r>
        <w:rPr>
          <w:noProof/>
        </w:rPr>
      </w:r>
      <w:r>
        <w:rPr>
          <w:noProof/>
        </w:rPr>
        <w:fldChar w:fldCharType="separate"/>
      </w:r>
      <w:r w:rsidR="0086719A">
        <w:rPr>
          <w:noProof/>
        </w:rPr>
        <w:t>22</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3.2.3.3</w:t>
      </w:r>
      <w:r>
        <w:rPr>
          <w:rFonts w:asciiTheme="minorHAnsi" w:eastAsiaTheme="minorEastAsia" w:hAnsiTheme="minorHAnsi" w:cstheme="minorBidi"/>
          <w:noProof/>
          <w:sz w:val="22"/>
          <w:szCs w:val="22"/>
          <w:lang w:val="en-GB" w:eastAsia="en-GB"/>
        </w:rPr>
        <w:tab/>
      </w:r>
      <w:r>
        <w:rPr>
          <w:noProof/>
        </w:rPr>
        <w:t>The higowner script</w:t>
      </w:r>
      <w:r>
        <w:rPr>
          <w:noProof/>
        </w:rPr>
        <w:tab/>
      </w:r>
      <w:r>
        <w:rPr>
          <w:noProof/>
        </w:rPr>
        <w:fldChar w:fldCharType="begin"/>
      </w:r>
      <w:r>
        <w:rPr>
          <w:noProof/>
        </w:rPr>
        <w:instrText xml:space="preserve"> PAGEREF _Toc375035535 \h </w:instrText>
      </w:r>
      <w:r>
        <w:rPr>
          <w:noProof/>
        </w:rPr>
      </w:r>
      <w:r>
        <w:rPr>
          <w:noProof/>
        </w:rPr>
        <w:fldChar w:fldCharType="separate"/>
      </w:r>
      <w:r w:rsidR="0086719A">
        <w:rPr>
          <w:noProof/>
        </w:rPr>
        <w:t>22</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3.3</w:t>
      </w:r>
      <w:r>
        <w:rPr>
          <w:rFonts w:asciiTheme="minorHAnsi" w:eastAsiaTheme="minorEastAsia" w:hAnsiTheme="minorHAnsi" w:cstheme="minorBidi"/>
          <w:noProof/>
          <w:sz w:val="22"/>
          <w:szCs w:val="22"/>
          <w:lang w:val="en-GB" w:eastAsia="en-GB"/>
        </w:rPr>
        <w:tab/>
      </w:r>
      <w:r>
        <w:rPr>
          <w:noProof/>
        </w:rPr>
        <w:t>Network Manager Install/Upgrade</w:t>
      </w:r>
      <w:r>
        <w:rPr>
          <w:noProof/>
        </w:rPr>
        <w:tab/>
      </w:r>
      <w:r>
        <w:rPr>
          <w:noProof/>
        </w:rPr>
        <w:fldChar w:fldCharType="begin"/>
      </w:r>
      <w:r>
        <w:rPr>
          <w:noProof/>
        </w:rPr>
        <w:instrText xml:space="preserve"> PAGEREF _Toc375035536 \h </w:instrText>
      </w:r>
      <w:r>
        <w:rPr>
          <w:noProof/>
        </w:rPr>
      </w:r>
      <w:r>
        <w:rPr>
          <w:noProof/>
        </w:rPr>
        <w:fldChar w:fldCharType="separate"/>
      </w:r>
      <w:r w:rsidR="0086719A">
        <w:rPr>
          <w:noProof/>
        </w:rPr>
        <w:t>25</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_Toc375035537 \h </w:instrText>
      </w:r>
      <w:r>
        <w:rPr>
          <w:noProof/>
        </w:rPr>
      </w:r>
      <w:r>
        <w:rPr>
          <w:noProof/>
        </w:rPr>
        <w:fldChar w:fldCharType="separate"/>
      </w:r>
      <w:r w:rsidR="0086719A">
        <w:rPr>
          <w:noProof/>
        </w:rPr>
        <w:t>25</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_Toc375035538 \h </w:instrText>
      </w:r>
      <w:r>
        <w:rPr>
          <w:noProof/>
        </w:rPr>
      </w:r>
      <w:r>
        <w:rPr>
          <w:noProof/>
        </w:rPr>
        <w:fldChar w:fldCharType="separate"/>
      </w:r>
      <w:r w:rsidR="0086719A">
        <w:rPr>
          <w:noProof/>
        </w:rPr>
        <w:t>25</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3.3.3</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_Toc375035539 \h </w:instrText>
      </w:r>
      <w:r>
        <w:rPr>
          <w:noProof/>
        </w:rPr>
      </w:r>
      <w:r>
        <w:rPr>
          <w:noProof/>
        </w:rPr>
        <w:fldChar w:fldCharType="separate"/>
      </w:r>
      <w:r w:rsidR="0086719A">
        <w:rPr>
          <w:noProof/>
        </w:rPr>
        <w:t>26</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3.3.3.1</w:t>
      </w:r>
      <w:r>
        <w:rPr>
          <w:rFonts w:asciiTheme="minorHAnsi" w:eastAsiaTheme="minorEastAsia" w:hAnsiTheme="minorHAnsi" w:cstheme="minorBidi"/>
          <w:noProof/>
          <w:sz w:val="22"/>
          <w:szCs w:val="22"/>
          <w:lang w:val="en-GB" w:eastAsia="en-GB"/>
        </w:rPr>
        <w:tab/>
      </w:r>
      <w:r>
        <w:rPr>
          <w:noProof/>
        </w:rPr>
        <w:t>Core User and Objects</w:t>
      </w:r>
      <w:r>
        <w:rPr>
          <w:noProof/>
        </w:rPr>
        <w:tab/>
      </w:r>
      <w:r>
        <w:rPr>
          <w:noProof/>
        </w:rPr>
        <w:fldChar w:fldCharType="begin"/>
      </w:r>
      <w:r>
        <w:rPr>
          <w:noProof/>
        </w:rPr>
        <w:instrText xml:space="preserve"> PAGEREF _Toc375035540 \h </w:instrText>
      </w:r>
      <w:r>
        <w:rPr>
          <w:noProof/>
        </w:rPr>
      </w:r>
      <w:r>
        <w:rPr>
          <w:noProof/>
        </w:rPr>
        <w:fldChar w:fldCharType="separate"/>
      </w:r>
      <w:r w:rsidR="0086719A">
        <w:rPr>
          <w:noProof/>
        </w:rPr>
        <w:t>26</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3.3.3.2</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_Toc375035541 \h </w:instrText>
      </w:r>
      <w:r>
        <w:rPr>
          <w:noProof/>
        </w:rPr>
      </w:r>
      <w:r>
        <w:rPr>
          <w:noProof/>
        </w:rPr>
        <w:fldChar w:fldCharType="separate"/>
      </w:r>
      <w:r w:rsidR="0086719A">
        <w:rPr>
          <w:noProof/>
        </w:rPr>
        <w:t>26</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3.3.3.3</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_Toc375035542 \h </w:instrText>
      </w:r>
      <w:r>
        <w:rPr>
          <w:noProof/>
        </w:rPr>
      </w:r>
      <w:r>
        <w:rPr>
          <w:noProof/>
        </w:rPr>
        <w:fldChar w:fldCharType="separate"/>
      </w:r>
      <w:r w:rsidR="0086719A">
        <w:rPr>
          <w:noProof/>
        </w:rPr>
        <w:t>27</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3.3.4</w:t>
      </w:r>
      <w:r>
        <w:rPr>
          <w:rFonts w:asciiTheme="minorHAnsi" w:eastAsiaTheme="minorEastAsia" w:hAnsiTheme="minorHAnsi" w:cstheme="minorBidi"/>
          <w:noProof/>
          <w:sz w:val="22"/>
          <w:szCs w:val="22"/>
          <w:lang w:val="en-GB" w:eastAsia="en-GB"/>
        </w:rPr>
        <w:tab/>
      </w:r>
      <w:r>
        <w:rPr>
          <w:noProof/>
        </w:rPr>
        <w:t>Post Install Tasks</w:t>
      </w:r>
      <w:r>
        <w:rPr>
          <w:noProof/>
        </w:rPr>
        <w:tab/>
      </w:r>
      <w:r>
        <w:rPr>
          <w:noProof/>
        </w:rPr>
        <w:fldChar w:fldCharType="begin"/>
      </w:r>
      <w:r>
        <w:rPr>
          <w:noProof/>
        </w:rPr>
        <w:instrText xml:space="preserve"> PAGEREF _Toc375035543 \h </w:instrText>
      </w:r>
      <w:r>
        <w:rPr>
          <w:noProof/>
        </w:rPr>
      </w:r>
      <w:r>
        <w:rPr>
          <w:noProof/>
        </w:rPr>
        <w:fldChar w:fldCharType="separate"/>
      </w:r>
      <w:r w:rsidR="0086719A">
        <w:rPr>
          <w:noProof/>
        </w:rPr>
        <w:t>27</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3.3.4.1</w:t>
      </w:r>
      <w:r>
        <w:rPr>
          <w:rFonts w:asciiTheme="minorHAnsi" w:eastAsiaTheme="minorEastAsia" w:hAnsiTheme="minorHAnsi" w:cstheme="minorBidi"/>
          <w:noProof/>
          <w:sz w:val="22"/>
          <w:szCs w:val="22"/>
          <w:lang w:val="en-GB" w:eastAsia="en-GB"/>
        </w:rPr>
        <w:tab/>
      </w:r>
      <w:r>
        <w:rPr>
          <w:noProof/>
        </w:rPr>
        <w:t>Synonyms</w:t>
      </w:r>
      <w:r>
        <w:rPr>
          <w:noProof/>
        </w:rPr>
        <w:tab/>
      </w:r>
      <w:r>
        <w:rPr>
          <w:noProof/>
        </w:rPr>
        <w:fldChar w:fldCharType="begin"/>
      </w:r>
      <w:r>
        <w:rPr>
          <w:noProof/>
        </w:rPr>
        <w:instrText xml:space="preserve"> PAGEREF _Toc375035544 \h </w:instrText>
      </w:r>
      <w:r>
        <w:rPr>
          <w:noProof/>
        </w:rPr>
      </w:r>
      <w:r>
        <w:rPr>
          <w:noProof/>
        </w:rPr>
        <w:fldChar w:fldCharType="separate"/>
      </w:r>
      <w:r w:rsidR="0086719A">
        <w:rPr>
          <w:noProof/>
        </w:rPr>
        <w:t>28</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3.3.4.2</w:t>
      </w:r>
      <w:r>
        <w:rPr>
          <w:rFonts w:asciiTheme="minorHAnsi" w:eastAsiaTheme="minorEastAsia" w:hAnsiTheme="minorHAnsi" w:cstheme="minorBidi"/>
          <w:noProof/>
          <w:sz w:val="22"/>
          <w:szCs w:val="22"/>
          <w:lang w:val="en-GB" w:eastAsia="en-GB"/>
        </w:rPr>
        <w:tab/>
      </w:r>
      <w:r>
        <w:rPr>
          <w:noProof/>
        </w:rPr>
        <w:t>Configuring NM3WEB</w:t>
      </w:r>
      <w:r>
        <w:rPr>
          <w:noProof/>
        </w:rPr>
        <w:tab/>
      </w:r>
      <w:r>
        <w:rPr>
          <w:noProof/>
        </w:rPr>
        <w:fldChar w:fldCharType="begin"/>
      </w:r>
      <w:r>
        <w:rPr>
          <w:noProof/>
        </w:rPr>
        <w:instrText xml:space="preserve"> PAGEREF _Toc375035545 \h </w:instrText>
      </w:r>
      <w:r>
        <w:rPr>
          <w:noProof/>
        </w:rPr>
      </w:r>
      <w:r>
        <w:rPr>
          <w:noProof/>
        </w:rPr>
        <w:fldChar w:fldCharType="separate"/>
      </w:r>
      <w:r w:rsidR="0086719A">
        <w:rPr>
          <w:noProof/>
        </w:rPr>
        <w:t>28</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3.3.4.3</w:t>
      </w:r>
      <w:r>
        <w:rPr>
          <w:rFonts w:asciiTheme="minorHAnsi" w:eastAsiaTheme="minorEastAsia" w:hAnsiTheme="minorHAnsi" w:cstheme="minorBidi"/>
          <w:noProof/>
          <w:sz w:val="22"/>
          <w:szCs w:val="22"/>
          <w:lang w:val="en-GB" w:eastAsia="en-GB"/>
        </w:rPr>
        <w:tab/>
      </w:r>
      <w:r>
        <w:rPr>
          <w:noProof/>
        </w:rPr>
        <w:t>Forms 11g Specific Configuration</w:t>
      </w:r>
      <w:r>
        <w:rPr>
          <w:noProof/>
        </w:rPr>
        <w:tab/>
      </w:r>
      <w:r>
        <w:rPr>
          <w:noProof/>
        </w:rPr>
        <w:fldChar w:fldCharType="begin"/>
      </w:r>
      <w:r>
        <w:rPr>
          <w:noProof/>
        </w:rPr>
        <w:instrText xml:space="preserve"> PAGEREF _Toc375035546 \h </w:instrText>
      </w:r>
      <w:r>
        <w:rPr>
          <w:noProof/>
        </w:rPr>
      </w:r>
      <w:r>
        <w:rPr>
          <w:noProof/>
        </w:rPr>
        <w:fldChar w:fldCharType="separate"/>
      </w:r>
      <w:r w:rsidR="0086719A">
        <w:rPr>
          <w:noProof/>
        </w:rPr>
        <w:t>30</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3.3.5</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_Toc375035547 \h </w:instrText>
      </w:r>
      <w:r>
        <w:rPr>
          <w:noProof/>
        </w:rPr>
      </w:r>
      <w:r>
        <w:rPr>
          <w:noProof/>
        </w:rPr>
        <w:fldChar w:fldCharType="separate"/>
      </w:r>
      <w:r w:rsidR="0086719A">
        <w:rPr>
          <w:noProof/>
        </w:rPr>
        <w:t>32</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3.3.5.1</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_Toc375035548 \h </w:instrText>
      </w:r>
      <w:r>
        <w:rPr>
          <w:noProof/>
        </w:rPr>
      </w:r>
      <w:r>
        <w:rPr>
          <w:noProof/>
        </w:rPr>
        <w:fldChar w:fldCharType="separate"/>
      </w:r>
      <w:r w:rsidR="0086719A">
        <w:rPr>
          <w:noProof/>
        </w:rPr>
        <w:t>32</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3.3.5.2</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_Toc375035549 \h </w:instrText>
      </w:r>
      <w:r>
        <w:rPr>
          <w:noProof/>
        </w:rPr>
      </w:r>
      <w:r>
        <w:rPr>
          <w:noProof/>
        </w:rPr>
        <w:fldChar w:fldCharType="separate"/>
      </w:r>
      <w:r w:rsidR="0086719A">
        <w:rPr>
          <w:noProof/>
        </w:rPr>
        <w:t>32</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_Toc375035550 \h </w:instrText>
      </w:r>
      <w:r>
        <w:rPr>
          <w:noProof/>
        </w:rPr>
      </w:r>
      <w:r>
        <w:rPr>
          <w:noProof/>
        </w:rPr>
        <w:fldChar w:fldCharType="separate"/>
      </w:r>
      <w:r w:rsidR="0086719A">
        <w:rPr>
          <w:noProof/>
        </w:rPr>
        <w:t>33</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_Toc375035551 \h </w:instrText>
      </w:r>
      <w:r>
        <w:rPr>
          <w:noProof/>
        </w:rPr>
      </w:r>
      <w:r>
        <w:rPr>
          <w:noProof/>
        </w:rPr>
        <w:fldChar w:fldCharType="separate"/>
      </w:r>
      <w:r w:rsidR="0086719A">
        <w:rPr>
          <w:noProof/>
        </w:rPr>
        <w:t>33</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3.3.7</w:t>
      </w:r>
      <w:r>
        <w:rPr>
          <w:rFonts w:asciiTheme="minorHAnsi" w:eastAsiaTheme="minorEastAsia" w:hAnsiTheme="minorHAnsi" w:cstheme="minorBidi"/>
          <w:noProof/>
          <w:sz w:val="22"/>
          <w:szCs w:val="22"/>
          <w:lang w:val="en-GB" w:eastAsia="en-GB"/>
        </w:rPr>
        <w:tab/>
      </w:r>
      <w:r>
        <w:rPr>
          <w:noProof/>
        </w:rPr>
        <w:t>EXOR_JPG.JAR (Post Install and Upgrade)</w:t>
      </w:r>
      <w:r>
        <w:rPr>
          <w:noProof/>
        </w:rPr>
        <w:tab/>
      </w:r>
      <w:r>
        <w:rPr>
          <w:noProof/>
        </w:rPr>
        <w:fldChar w:fldCharType="begin"/>
      </w:r>
      <w:r>
        <w:rPr>
          <w:noProof/>
        </w:rPr>
        <w:instrText xml:space="preserve"> PAGEREF _Toc375035552 \h </w:instrText>
      </w:r>
      <w:r>
        <w:rPr>
          <w:noProof/>
        </w:rPr>
      </w:r>
      <w:r>
        <w:rPr>
          <w:noProof/>
        </w:rPr>
        <w:fldChar w:fldCharType="separate"/>
      </w:r>
      <w:r w:rsidR="0086719A">
        <w:rPr>
          <w:noProof/>
        </w:rPr>
        <w:t>33</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3.3.8</w:t>
      </w:r>
      <w:r>
        <w:rPr>
          <w:rFonts w:asciiTheme="minorHAnsi" w:eastAsiaTheme="minorEastAsia" w:hAnsiTheme="minorHAnsi" w:cstheme="minorBidi"/>
          <w:noProof/>
          <w:sz w:val="22"/>
          <w:szCs w:val="22"/>
          <w:lang w:val="en-GB" w:eastAsia="en-GB"/>
        </w:rPr>
        <w:tab/>
      </w:r>
      <w:r>
        <w:rPr>
          <w:noProof/>
        </w:rPr>
        <w:t>Process Framework (Post Install and Upgrade)</w:t>
      </w:r>
      <w:r>
        <w:rPr>
          <w:noProof/>
        </w:rPr>
        <w:tab/>
      </w:r>
      <w:r>
        <w:rPr>
          <w:noProof/>
        </w:rPr>
        <w:fldChar w:fldCharType="begin"/>
      </w:r>
      <w:r>
        <w:rPr>
          <w:noProof/>
        </w:rPr>
        <w:instrText xml:space="preserve"> PAGEREF _Toc375035553 \h </w:instrText>
      </w:r>
      <w:r>
        <w:rPr>
          <w:noProof/>
        </w:rPr>
      </w:r>
      <w:r>
        <w:rPr>
          <w:noProof/>
        </w:rPr>
        <w:fldChar w:fldCharType="separate"/>
      </w:r>
      <w:r w:rsidR="0086719A">
        <w:rPr>
          <w:noProof/>
        </w:rPr>
        <w:t>33</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3.3.9</w:t>
      </w:r>
      <w:r>
        <w:rPr>
          <w:rFonts w:asciiTheme="minorHAnsi" w:eastAsiaTheme="minorEastAsia" w:hAnsiTheme="minorHAnsi" w:cstheme="minorBidi"/>
          <w:noProof/>
          <w:sz w:val="22"/>
          <w:szCs w:val="22"/>
          <w:lang w:val="en-GB" w:eastAsia="en-GB"/>
        </w:rPr>
        <w:tab/>
      </w:r>
      <w:r>
        <w:rPr>
          <w:noProof/>
        </w:rPr>
        <w:t>Jobs (Post Install and Upgrade)</w:t>
      </w:r>
      <w:r>
        <w:rPr>
          <w:noProof/>
        </w:rPr>
        <w:tab/>
      </w:r>
      <w:r>
        <w:rPr>
          <w:noProof/>
        </w:rPr>
        <w:fldChar w:fldCharType="begin"/>
      </w:r>
      <w:r>
        <w:rPr>
          <w:noProof/>
        </w:rPr>
        <w:instrText xml:space="preserve"> PAGEREF _Toc375035554 \h </w:instrText>
      </w:r>
      <w:r>
        <w:rPr>
          <w:noProof/>
        </w:rPr>
      </w:r>
      <w:r>
        <w:rPr>
          <w:noProof/>
        </w:rPr>
        <w:fldChar w:fldCharType="separate"/>
      </w:r>
      <w:r w:rsidR="0086719A">
        <w:rPr>
          <w:noProof/>
        </w:rPr>
        <w:t>34</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_Toc375035555 \h </w:instrText>
      </w:r>
      <w:r>
        <w:rPr>
          <w:noProof/>
        </w:rPr>
      </w:r>
      <w:r>
        <w:rPr>
          <w:noProof/>
        </w:rPr>
        <w:fldChar w:fldCharType="separate"/>
      </w:r>
      <w:r w:rsidR="0086719A">
        <w:rPr>
          <w:noProof/>
        </w:rPr>
        <w:t>34</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3.3.11</w:t>
      </w:r>
      <w:r>
        <w:rPr>
          <w:rFonts w:asciiTheme="minorHAnsi" w:eastAsiaTheme="minorEastAsia" w:hAnsiTheme="minorHAnsi" w:cstheme="minorBidi"/>
          <w:noProof/>
          <w:sz w:val="22"/>
          <w:szCs w:val="22"/>
          <w:lang w:val="en-GB" w:eastAsia="en-GB"/>
        </w:rPr>
        <w:tab/>
      </w:r>
      <w:r>
        <w:rPr>
          <w:noProof/>
        </w:rPr>
        <w:t>Doc Bundle Loader (Post Install and Upgrade)</w:t>
      </w:r>
      <w:r>
        <w:rPr>
          <w:noProof/>
        </w:rPr>
        <w:tab/>
      </w:r>
      <w:r>
        <w:rPr>
          <w:noProof/>
        </w:rPr>
        <w:fldChar w:fldCharType="begin"/>
      </w:r>
      <w:r>
        <w:rPr>
          <w:noProof/>
        </w:rPr>
        <w:instrText xml:space="preserve"> PAGEREF _Toc375035556 \h </w:instrText>
      </w:r>
      <w:r>
        <w:rPr>
          <w:noProof/>
        </w:rPr>
      </w:r>
      <w:r>
        <w:rPr>
          <w:noProof/>
        </w:rPr>
        <w:fldChar w:fldCharType="separate"/>
      </w:r>
      <w:r w:rsidR="0086719A">
        <w:rPr>
          <w:noProof/>
        </w:rPr>
        <w:t>34</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3.3.11.1</w:t>
      </w:r>
      <w:r>
        <w:rPr>
          <w:rFonts w:asciiTheme="minorHAnsi" w:eastAsiaTheme="minorEastAsia" w:hAnsiTheme="minorHAnsi" w:cstheme="minorBidi"/>
          <w:noProof/>
          <w:sz w:val="22"/>
          <w:szCs w:val="22"/>
          <w:lang w:val="en-GB" w:eastAsia="en-GB"/>
        </w:rPr>
        <w:tab/>
      </w:r>
      <w:r>
        <w:rPr>
          <w:noProof/>
        </w:rPr>
        <w:t>Oracle External Scheduler Jobs</w:t>
      </w:r>
      <w:r>
        <w:rPr>
          <w:noProof/>
        </w:rPr>
        <w:tab/>
      </w:r>
      <w:r>
        <w:rPr>
          <w:noProof/>
        </w:rPr>
        <w:fldChar w:fldCharType="begin"/>
      </w:r>
      <w:r>
        <w:rPr>
          <w:noProof/>
        </w:rPr>
        <w:instrText xml:space="preserve"> PAGEREF _Toc375035557 \h </w:instrText>
      </w:r>
      <w:r>
        <w:rPr>
          <w:noProof/>
        </w:rPr>
      </w:r>
      <w:r>
        <w:rPr>
          <w:noProof/>
        </w:rPr>
        <w:fldChar w:fldCharType="separate"/>
      </w:r>
      <w:r w:rsidR="0086719A">
        <w:rPr>
          <w:noProof/>
        </w:rPr>
        <w:t>34</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3.3.12</w:t>
      </w:r>
      <w:r>
        <w:rPr>
          <w:rFonts w:asciiTheme="minorHAnsi" w:eastAsiaTheme="minorEastAsia" w:hAnsiTheme="minorHAnsi" w:cstheme="minorBidi"/>
          <w:noProof/>
          <w:sz w:val="22"/>
          <w:szCs w:val="22"/>
          <w:lang w:val="en-GB" w:eastAsia="en-GB"/>
        </w:rPr>
        <w:tab/>
      </w:r>
      <w:r>
        <w:rPr>
          <w:noProof/>
        </w:rPr>
        <w:t>Optional Security Policies</w:t>
      </w:r>
      <w:r>
        <w:rPr>
          <w:noProof/>
        </w:rPr>
        <w:tab/>
      </w:r>
      <w:r>
        <w:rPr>
          <w:noProof/>
        </w:rPr>
        <w:fldChar w:fldCharType="begin"/>
      </w:r>
      <w:r>
        <w:rPr>
          <w:noProof/>
        </w:rPr>
        <w:instrText xml:space="preserve"> PAGEREF _Toc375035558 \h </w:instrText>
      </w:r>
      <w:r>
        <w:rPr>
          <w:noProof/>
        </w:rPr>
      </w:r>
      <w:r>
        <w:rPr>
          <w:noProof/>
        </w:rPr>
        <w:fldChar w:fldCharType="separate"/>
      </w:r>
      <w:r w:rsidR="0086719A">
        <w:rPr>
          <w:noProof/>
        </w:rPr>
        <w:t>34</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3.3.13</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_Toc375035559 \h </w:instrText>
      </w:r>
      <w:r>
        <w:rPr>
          <w:noProof/>
        </w:rPr>
      </w:r>
      <w:r>
        <w:rPr>
          <w:noProof/>
        </w:rPr>
        <w:fldChar w:fldCharType="separate"/>
      </w:r>
      <w:r w:rsidR="0086719A">
        <w:rPr>
          <w:noProof/>
        </w:rPr>
        <w:t>35</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3.3.14</w:t>
      </w:r>
      <w:r>
        <w:rPr>
          <w:rFonts w:asciiTheme="minorHAnsi" w:eastAsiaTheme="minorEastAsia" w:hAnsiTheme="minorHAnsi" w:cstheme="minorBidi"/>
          <w:noProof/>
          <w:sz w:val="22"/>
          <w:szCs w:val="22"/>
          <w:lang w:val="en-GB" w:eastAsia="en-GB"/>
        </w:rPr>
        <w:tab/>
      </w:r>
      <w:r>
        <w:rPr>
          <w:noProof/>
        </w:rPr>
        <w:t>Mapserver Component Install (Post Install and Upgrade)</w:t>
      </w:r>
      <w:r>
        <w:rPr>
          <w:noProof/>
        </w:rPr>
        <w:tab/>
      </w:r>
      <w:r>
        <w:rPr>
          <w:noProof/>
        </w:rPr>
        <w:fldChar w:fldCharType="begin"/>
      </w:r>
      <w:r>
        <w:rPr>
          <w:noProof/>
        </w:rPr>
        <w:instrText xml:space="preserve"> PAGEREF _Toc375035560 \h </w:instrText>
      </w:r>
      <w:r>
        <w:rPr>
          <w:noProof/>
        </w:rPr>
      </w:r>
      <w:r>
        <w:rPr>
          <w:noProof/>
        </w:rPr>
        <w:fldChar w:fldCharType="separate"/>
      </w:r>
      <w:r w:rsidR="0086719A">
        <w:rPr>
          <w:noProof/>
        </w:rPr>
        <w:t>35</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Street Gazetteer Manager</w:t>
      </w:r>
      <w:r>
        <w:rPr>
          <w:noProof/>
        </w:rPr>
        <w:tab/>
      </w:r>
      <w:r>
        <w:rPr>
          <w:noProof/>
        </w:rPr>
        <w:fldChar w:fldCharType="begin"/>
      </w:r>
      <w:r>
        <w:rPr>
          <w:noProof/>
        </w:rPr>
        <w:instrText xml:space="preserve"> PAGEREF _Toc375035561 \h </w:instrText>
      </w:r>
      <w:r>
        <w:rPr>
          <w:noProof/>
        </w:rPr>
      </w:r>
      <w:r>
        <w:rPr>
          <w:noProof/>
        </w:rPr>
        <w:fldChar w:fldCharType="separate"/>
      </w:r>
      <w:r w:rsidR="0086719A">
        <w:rPr>
          <w:noProof/>
        </w:rPr>
        <w:t>40</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Maintenance Manager</w:t>
      </w:r>
      <w:r>
        <w:rPr>
          <w:noProof/>
        </w:rPr>
        <w:tab/>
      </w:r>
      <w:r>
        <w:rPr>
          <w:noProof/>
        </w:rPr>
        <w:fldChar w:fldCharType="begin"/>
      </w:r>
      <w:r>
        <w:rPr>
          <w:noProof/>
        </w:rPr>
        <w:instrText xml:space="preserve"> PAGEREF _Toc375035562 \h </w:instrText>
      </w:r>
      <w:r>
        <w:rPr>
          <w:noProof/>
        </w:rPr>
      </w:r>
      <w:r>
        <w:rPr>
          <w:noProof/>
        </w:rPr>
        <w:fldChar w:fldCharType="separate"/>
      </w:r>
      <w:r w:rsidR="0086719A">
        <w:rPr>
          <w:noProof/>
        </w:rPr>
        <w:t>51</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5.1</w:t>
      </w:r>
      <w:r>
        <w:rPr>
          <w:rFonts w:asciiTheme="minorHAnsi" w:eastAsiaTheme="minorEastAsia" w:hAnsiTheme="minorHAnsi" w:cstheme="minorBidi"/>
          <w:noProof/>
          <w:sz w:val="22"/>
          <w:szCs w:val="22"/>
          <w:lang w:val="en-GB" w:eastAsia="en-GB"/>
        </w:rPr>
        <w:tab/>
      </w:r>
      <w:r>
        <w:rPr>
          <w:noProof/>
        </w:rPr>
        <w:t>Implementation of the Maintenance Manager Software files</w:t>
      </w:r>
      <w:r>
        <w:rPr>
          <w:noProof/>
        </w:rPr>
        <w:tab/>
      </w:r>
      <w:r>
        <w:rPr>
          <w:noProof/>
        </w:rPr>
        <w:fldChar w:fldCharType="begin"/>
      </w:r>
      <w:r>
        <w:rPr>
          <w:noProof/>
        </w:rPr>
        <w:instrText xml:space="preserve"> PAGEREF _Toc375035563 \h </w:instrText>
      </w:r>
      <w:r>
        <w:rPr>
          <w:noProof/>
        </w:rPr>
      </w:r>
      <w:r>
        <w:rPr>
          <w:noProof/>
        </w:rPr>
        <w:fldChar w:fldCharType="separate"/>
      </w:r>
      <w:r w:rsidR="0086719A">
        <w:rPr>
          <w:noProof/>
        </w:rPr>
        <w:t>51</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5.2</w:t>
      </w:r>
      <w:r>
        <w:rPr>
          <w:rFonts w:asciiTheme="minorHAnsi" w:eastAsiaTheme="minorEastAsia" w:hAnsiTheme="minorHAnsi" w:cstheme="minorBidi"/>
          <w:noProof/>
          <w:sz w:val="22"/>
          <w:szCs w:val="22"/>
          <w:lang w:val="en-GB" w:eastAsia="en-GB"/>
        </w:rPr>
        <w:tab/>
      </w:r>
      <w:r>
        <w:rPr>
          <w:noProof/>
        </w:rPr>
        <w:t>Maintenance Manager Server Install/Upgrade</w:t>
      </w:r>
      <w:r>
        <w:rPr>
          <w:noProof/>
        </w:rPr>
        <w:tab/>
      </w:r>
      <w:r>
        <w:rPr>
          <w:noProof/>
        </w:rPr>
        <w:fldChar w:fldCharType="begin"/>
      </w:r>
      <w:r>
        <w:rPr>
          <w:noProof/>
        </w:rPr>
        <w:instrText xml:space="preserve"> PAGEREF _Toc375035564 \h </w:instrText>
      </w:r>
      <w:r>
        <w:rPr>
          <w:noProof/>
        </w:rPr>
      </w:r>
      <w:r>
        <w:rPr>
          <w:noProof/>
        </w:rPr>
        <w:fldChar w:fldCharType="separate"/>
      </w:r>
      <w:r w:rsidR="0086719A">
        <w:rPr>
          <w:noProof/>
        </w:rPr>
        <w:t>52</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_Toc375035565 \h </w:instrText>
      </w:r>
      <w:r>
        <w:rPr>
          <w:noProof/>
        </w:rPr>
      </w:r>
      <w:r>
        <w:rPr>
          <w:noProof/>
        </w:rPr>
        <w:fldChar w:fldCharType="separate"/>
      </w:r>
      <w:r w:rsidR="0086719A">
        <w:rPr>
          <w:noProof/>
        </w:rPr>
        <w:t>52</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_Toc375035566 \h </w:instrText>
      </w:r>
      <w:r>
        <w:rPr>
          <w:noProof/>
        </w:rPr>
      </w:r>
      <w:r>
        <w:rPr>
          <w:noProof/>
        </w:rPr>
        <w:fldChar w:fldCharType="separate"/>
      </w:r>
      <w:r w:rsidR="0086719A">
        <w:rPr>
          <w:noProof/>
        </w:rPr>
        <w:t>52</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5.2.3</w:t>
      </w:r>
      <w:r>
        <w:rPr>
          <w:rFonts w:asciiTheme="minorHAnsi" w:eastAsiaTheme="minorEastAsia" w:hAnsiTheme="minorHAnsi" w:cstheme="minorBidi"/>
          <w:noProof/>
          <w:sz w:val="22"/>
          <w:szCs w:val="22"/>
          <w:lang w:val="en-GB" w:eastAsia="en-GB"/>
        </w:rPr>
        <w:tab/>
      </w:r>
      <w:r>
        <w:rPr>
          <w:noProof/>
        </w:rPr>
        <w:t>Install of Maintenance Manager</w:t>
      </w:r>
      <w:r>
        <w:rPr>
          <w:noProof/>
        </w:rPr>
        <w:tab/>
      </w:r>
      <w:r>
        <w:rPr>
          <w:noProof/>
        </w:rPr>
        <w:fldChar w:fldCharType="begin"/>
      </w:r>
      <w:r>
        <w:rPr>
          <w:noProof/>
        </w:rPr>
        <w:instrText xml:space="preserve"> PAGEREF _Toc375035567 \h </w:instrText>
      </w:r>
      <w:r>
        <w:rPr>
          <w:noProof/>
        </w:rPr>
      </w:r>
      <w:r>
        <w:rPr>
          <w:noProof/>
        </w:rPr>
        <w:fldChar w:fldCharType="separate"/>
      </w:r>
      <w:r w:rsidR="0086719A">
        <w:rPr>
          <w:noProof/>
        </w:rPr>
        <w:t>52</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_Toc375035568 \h </w:instrText>
      </w:r>
      <w:r>
        <w:rPr>
          <w:noProof/>
        </w:rPr>
      </w:r>
      <w:r>
        <w:rPr>
          <w:noProof/>
        </w:rPr>
        <w:fldChar w:fldCharType="separate"/>
      </w:r>
      <w:r w:rsidR="0086719A">
        <w:rPr>
          <w:noProof/>
        </w:rPr>
        <w:t>53</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5.2.5</w:t>
      </w:r>
      <w:r>
        <w:rPr>
          <w:rFonts w:asciiTheme="minorHAnsi" w:eastAsiaTheme="minorEastAsia" w:hAnsiTheme="minorHAnsi" w:cstheme="minorBidi"/>
          <w:noProof/>
          <w:sz w:val="22"/>
          <w:szCs w:val="22"/>
          <w:lang w:val="en-GB" w:eastAsia="en-GB"/>
        </w:rPr>
        <w:tab/>
      </w:r>
      <w:r>
        <w:rPr>
          <w:noProof/>
        </w:rPr>
        <w:t>Upgrade of Maintenance Manager</w:t>
      </w:r>
      <w:r>
        <w:rPr>
          <w:noProof/>
        </w:rPr>
        <w:tab/>
      </w:r>
      <w:r>
        <w:rPr>
          <w:noProof/>
        </w:rPr>
        <w:fldChar w:fldCharType="begin"/>
      </w:r>
      <w:r>
        <w:rPr>
          <w:noProof/>
        </w:rPr>
        <w:instrText xml:space="preserve"> PAGEREF _Toc375035569 \h </w:instrText>
      </w:r>
      <w:r>
        <w:rPr>
          <w:noProof/>
        </w:rPr>
      </w:r>
      <w:r>
        <w:rPr>
          <w:noProof/>
        </w:rPr>
        <w:fldChar w:fldCharType="separate"/>
      </w:r>
      <w:r w:rsidR="0086719A">
        <w:rPr>
          <w:noProof/>
        </w:rPr>
        <w:t>53</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_Toc375035570 \h </w:instrText>
      </w:r>
      <w:r>
        <w:rPr>
          <w:noProof/>
        </w:rPr>
      </w:r>
      <w:r>
        <w:rPr>
          <w:noProof/>
        </w:rPr>
        <w:fldChar w:fldCharType="separate"/>
      </w:r>
      <w:r w:rsidR="0086719A">
        <w:rPr>
          <w:noProof/>
        </w:rPr>
        <w:t>54</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_Toc375035571 \h </w:instrText>
      </w:r>
      <w:r>
        <w:rPr>
          <w:noProof/>
        </w:rPr>
      </w:r>
      <w:r>
        <w:rPr>
          <w:noProof/>
        </w:rPr>
        <w:fldChar w:fldCharType="separate"/>
      </w:r>
      <w:r w:rsidR="0086719A">
        <w:rPr>
          <w:noProof/>
        </w:rPr>
        <w:t>54</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5.2.7.1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_Toc375035572 \h </w:instrText>
      </w:r>
      <w:r>
        <w:rPr>
          <w:noProof/>
        </w:rPr>
      </w:r>
      <w:r>
        <w:rPr>
          <w:noProof/>
        </w:rPr>
        <w:fldChar w:fldCharType="separate"/>
      </w:r>
      <w:r w:rsidR="0086719A">
        <w:rPr>
          <w:noProof/>
        </w:rPr>
        <w:t>54</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5.2.8</w:t>
      </w:r>
      <w:r>
        <w:rPr>
          <w:rFonts w:asciiTheme="minorHAnsi" w:eastAsiaTheme="minorEastAsia" w:hAnsiTheme="minorHAnsi" w:cstheme="minorBidi"/>
          <w:noProof/>
          <w:sz w:val="22"/>
          <w:szCs w:val="22"/>
          <w:lang w:val="en-GB" w:eastAsia="en-GB"/>
        </w:rPr>
        <w:tab/>
      </w:r>
      <w:r>
        <w:rPr>
          <w:noProof/>
        </w:rPr>
        <w:t>Conflated Networks (Post Install only)</w:t>
      </w:r>
      <w:r>
        <w:rPr>
          <w:noProof/>
        </w:rPr>
        <w:tab/>
      </w:r>
      <w:r>
        <w:rPr>
          <w:noProof/>
        </w:rPr>
        <w:fldChar w:fldCharType="begin"/>
      </w:r>
      <w:r>
        <w:rPr>
          <w:noProof/>
        </w:rPr>
        <w:instrText xml:space="preserve"> PAGEREF _Toc375035573 \h </w:instrText>
      </w:r>
      <w:r>
        <w:rPr>
          <w:noProof/>
        </w:rPr>
      </w:r>
      <w:r>
        <w:rPr>
          <w:noProof/>
        </w:rPr>
        <w:fldChar w:fldCharType="separate"/>
      </w:r>
      <w:r w:rsidR="0086719A">
        <w:rPr>
          <w:noProof/>
        </w:rPr>
        <w:t>54</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5.2.9</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_Toc375035574 \h </w:instrText>
      </w:r>
      <w:r>
        <w:rPr>
          <w:noProof/>
        </w:rPr>
      </w:r>
      <w:r>
        <w:rPr>
          <w:noProof/>
        </w:rPr>
        <w:fldChar w:fldCharType="separate"/>
      </w:r>
      <w:r w:rsidR="0086719A">
        <w:rPr>
          <w:noProof/>
        </w:rPr>
        <w:t>55</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5.2.10</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_Toc375035575 \h </w:instrText>
      </w:r>
      <w:r>
        <w:rPr>
          <w:noProof/>
        </w:rPr>
      </w:r>
      <w:r>
        <w:rPr>
          <w:noProof/>
        </w:rPr>
        <w:fldChar w:fldCharType="separate"/>
      </w:r>
      <w:r w:rsidR="0086719A">
        <w:rPr>
          <w:noProof/>
        </w:rPr>
        <w:t>55</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5.2.11</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_Toc375035576 \h </w:instrText>
      </w:r>
      <w:r>
        <w:rPr>
          <w:noProof/>
        </w:rPr>
      </w:r>
      <w:r>
        <w:rPr>
          <w:noProof/>
        </w:rPr>
        <w:fldChar w:fldCharType="separate"/>
      </w:r>
      <w:r w:rsidR="0086719A">
        <w:rPr>
          <w:noProof/>
        </w:rPr>
        <w:t>55</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Enquiry Manager</w:t>
      </w:r>
      <w:r>
        <w:rPr>
          <w:noProof/>
        </w:rPr>
        <w:tab/>
      </w:r>
      <w:r>
        <w:rPr>
          <w:noProof/>
        </w:rPr>
        <w:fldChar w:fldCharType="begin"/>
      </w:r>
      <w:r>
        <w:rPr>
          <w:noProof/>
        </w:rPr>
        <w:instrText xml:space="preserve"> PAGEREF _Toc375035577 \h </w:instrText>
      </w:r>
      <w:r>
        <w:rPr>
          <w:noProof/>
        </w:rPr>
      </w:r>
      <w:r>
        <w:rPr>
          <w:noProof/>
        </w:rPr>
        <w:fldChar w:fldCharType="separate"/>
      </w:r>
      <w:r w:rsidR="0086719A">
        <w:rPr>
          <w:noProof/>
        </w:rPr>
        <w:t>56</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6.1</w:t>
      </w:r>
      <w:r>
        <w:rPr>
          <w:rFonts w:asciiTheme="minorHAnsi" w:eastAsiaTheme="minorEastAsia" w:hAnsiTheme="minorHAnsi" w:cstheme="minorBidi"/>
          <w:noProof/>
          <w:sz w:val="22"/>
          <w:szCs w:val="22"/>
          <w:lang w:val="en-GB" w:eastAsia="en-GB"/>
        </w:rPr>
        <w:tab/>
      </w:r>
      <w:r>
        <w:rPr>
          <w:noProof/>
        </w:rPr>
        <w:t>Implementation of the Enquiry Manager Software files</w:t>
      </w:r>
      <w:r>
        <w:rPr>
          <w:noProof/>
        </w:rPr>
        <w:tab/>
      </w:r>
      <w:r>
        <w:rPr>
          <w:noProof/>
        </w:rPr>
        <w:fldChar w:fldCharType="begin"/>
      </w:r>
      <w:r>
        <w:rPr>
          <w:noProof/>
        </w:rPr>
        <w:instrText xml:space="preserve"> PAGEREF _Toc375035578 \h </w:instrText>
      </w:r>
      <w:r>
        <w:rPr>
          <w:noProof/>
        </w:rPr>
      </w:r>
      <w:r>
        <w:rPr>
          <w:noProof/>
        </w:rPr>
        <w:fldChar w:fldCharType="separate"/>
      </w:r>
      <w:r w:rsidR="0086719A">
        <w:rPr>
          <w:noProof/>
        </w:rPr>
        <w:t>56</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6.2</w:t>
      </w:r>
      <w:r>
        <w:rPr>
          <w:rFonts w:asciiTheme="minorHAnsi" w:eastAsiaTheme="minorEastAsia" w:hAnsiTheme="minorHAnsi" w:cstheme="minorBidi"/>
          <w:noProof/>
          <w:sz w:val="22"/>
          <w:szCs w:val="22"/>
          <w:lang w:val="en-GB" w:eastAsia="en-GB"/>
        </w:rPr>
        <w:tab/>
      </w:r>
      <w:r>
        <w:rPr>
          <w:noProof/>
        </w:rPr>
        <w:t>Enquiry Manager Server Install/Upgrade</w:t>
      </w:r>
      <w:r>
        <w:rPr>
          <w:noProof/>
        </w:rPr>
        <w:tab/>
      </w:r>
      <w:r>
        <w:rPr>
          <w:noProof/>
        </w:rPr>
        <w:fldChar w:fldCharType="begin"/>
      </w:r>
      <w:r>
        <w:rPr>
          <w:noProof/>
        </w:rPr>
        <w:instrText xml:space="preserve"> PAGEREF _Toc375035579 \h </w:instrText>
      </w:r>
      <w:r>
        <w:rPr>
          <w:noProof/>
        </w:rPr>
      </w:r>
      <w:r>
        <w:rPr>
          <w:noProof/>
        </w:rPr>
        <w:fldChar w:fldCharType="separate"/>
      </w:r>
      <w:r w:rsidR="0086719A">
        <w:rPr>
          <w:noProof/>
        </w:rPr>
        <w:t>57</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_Toc375035580 \h </w:instrText>
      </w:r>
      <w:r>
        <w:rPr>
          <w:noProof/>
        </w:rPr>
      </w:r>
      <w:r>
        <w:rPr>
          <w:noProof/>
        </w:rPr>
        <w:fldChar w:fldCharType="separate"/>
      </w:r>
      <w:r w:rsidR="0086719A">
        <w:rPr>
          <w:noProof/>
        </w:rPr>
        <w:t>57</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_Toc375035581 \h </w:instrText>
      </w:r>
      <w:r>
        <w:rPr>
          <w:noProof/>
        </w:rPr>
      </w:r>
      <w:r>
        <w:rPr>
          <w:noProof/>
        </w:rPr>
        <w:fldChar w:fldCharType="separate"/>
      </w:r>
      <w:r w:rsidR="0086719A">
        <w:rPr>
          <w:noProof/>
        </w:rPr>
        <w:t>57</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6.2.3</w:t>
      </w:r>
      <w:r>
        <w:rPr>
          <w:rFonts w:asciiTheme="minorHAnsi" w:eastAsiaTheme="minorEastAsia" w:hAnsiTheme="minorHAnsi" w:cstheme="minorBidi"/>
          <w:noProof/>
          <w:sz w:val="22"/>
          <w:szCs w:val="22"/>
          <w:lang w:val="en-GB" w:eastAsia="en-GB"/>
        </w:rPr>
        <w:tab/>
      </w:r>
      <w:r>
        <w:rPr>
          <w:noProof/>
        </w:rPr>
        <w:t>Install of Enquiry Manager</w:t>
      </w:r>
      <w:r>
        <w:rPr>
          <w:noProof/>
        </w:rPr>
        <w:tab/>
      </w:r>
      <w:r>
        <w:rPr>
          <w:noProof/>
        </w:rPr>
        <w:fldChar w:fldCharType="begin"/>
      </w:r>
      <w:r>
        <w:rPr>
          <w:noProof/>
        </w:rPr>
        <w:instrText xml:space="preserve"> PAGEREF _Toc375035582 \h </w:instrText>
      </w:r>
      <w:r>
        <w:rPr>
          <w:noProof/>
        </w:rPr>
      </w:r>
      <w:r>
        <w:rPr>
          <w:noProof/>
        </w:rPr>
        <w:fldChar w:fldCharType="separate"/>
      </w:r>
      <w:r w:rsidR="0086719A">
        <w:rPr>
          <w:noProof/>
        </w:rPr>
        <w:t>57</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_Toc375035583 \h </w:instrText>
      </w:r>
      <w:r>
        <w:rPr>
          <w:noProof/>
        </w:rPr>
      </w:r>
      <w:r>
        <w:rPr>
          <w:noProof/>
        </w:rPr>
        <w:fldChar w:fldCharType="separate"/>
      </w:r>
      <w:r w:rsidR="0086719A">
        <w:rPr>
          <w:noProof/>
        </w:rPr>
        <w:t>58</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6.2.5</w:t>
      </w:r>
      <w:r>
        <w:rPr>
          <w:rFonts w:asciiTheme="minorHAnsi" w:eastAsiaTheme="minorEastAsia" w:hAnsiTheme="minorHAnsi" w:cstheme="minorBidi"/>
          <w:noProof/>
          <w:sz w:val="22"/>
          <w:szCs w:val="22"/>
          <w:lang w:val="en-GB" w:eastAsia="en-GB"/>
        </w:rPr>
        <w:tab/>
      </w:r>
      <w:r>
        <w:rPr>
          <w:noProof/>
        </w:rPr>
        <w:t>Upgrade of Enquiry Manager</w:t>
      </w:r>
      <w:r>
        <w:rPr>
          <w:noProof/>
        </w:rPr>
        <w:tab/>
      </w:r>
      <w:r>
        <w:rPr>
          <w:noProof/>
        </w:rPr>
        <w:fldChar w:fldCharType="begin"/>
      </w:r>
      <w:r>
        <w:rPr>
          <w:noProof/>
        </w:rPr>
        <w:instrText xml:space="preserve"> PAGEREF _Toc375035584 \h </w:instrText>
      </w:r>
      <w:r>
        <w:rPr>
          <w:noProof/>
        </w:rPr>
      </w:r>
      <w:r>
        <w:rPr>
          <w:noProof/>
        </w:rPr>
        <w:fldChar w:fldCharType="separate"/>
      </w:r>
      <w:r w:rsidR="0086719A">
        <w:rPr>
          <w:noProof/>
        </w:rPr>
        <w:t>58</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_Toc375035585 \h </w:instrText>
      </w:r>
      <w:r>
        <w:rPr>
          <w:noProof/>
        </w:rPr>
      </w:r>
      <w:r>
        <w:rPr>
          <w:noProof/>
        </w:rPr>
        <w:fldChar w:fldCharType="separate"/>
      </w:r>
      <w:r w:rsidR="0086719A">
        <w:rPr>
          <w:noProof/>
        </w:rPr>
        <w:t>59</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_Toc375035586 \h </w:instrText>
      </w:r>
      <w:r>
        <w:rPr>
          <w:noProof/>
        </w:rPr>
      </w:r>
      <w:r>
        <w:rPr>
          <w:noProof/>
        </w:rPr>
        <w:fldChar w:fldCharType="separate"/>
      </w:r>
      <w:r w:rsidR="0086719A">
        <w:rPr>
          <w:noProof/>
        </w:rPr>
        <w:t>59</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6.2.7.1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_Toc375035587 \h </w:instrText>
      </w:r>
      <w:r>
        <w:rPr>
          <w:noProof/>
        </w:rPr>
      </w:r>
      <w:r>
        <w:rPr>
          <w:noProof/>
        </w:rPr>
        <w:fldChar w:fldCharType="separate"/>
      </w:r>
      <w:r w:rsidR="0086719A">
        <w:rPr>
          <w:noProof/>
        </w:rPr>
        <w:t>59</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_Toc375035588 \h </w:instrText>
      </w:r>
      <w:r>
        <w:rPr>
          <w:noProof/>
        </w:rPr>
      </w:r>
      <w:r>
        <w:rPr>
          <w:noProof/>
        </w:rPr>
        <w:fldChar w:fldCharType="separate"/>
      </w:r>
      <w:r w:rsidR="0086719A">
        <w:rPr>
          <w:noProof/>
        </w:rPr>
        <w:t>59</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6.2.9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_Toc375035589 \h </w:instrText>
      </w:r>
      <w:r>
        <w:rPr>
          <w:noProof/>
        </w:rPr>
      </w:r>
      <w:r>
        <w:rPr>
          <w:noProof/>
        </w:rPr>
        <w:fldChar w:fldCharType="separate"/>
      </w:r>
      <w:r w:rsidR="0086719A">
        <w:rPr>
          <w:noProof/>
        </w:rPr>
        <w:t>59</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6.2.10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_Toc375035590 \h </w:instrText>
      </w:r>
      <w:r>
        <w:rPr>
          <w:noProof/>
        </w:rPr>
      </w:r>
      <w:r>
        <w:rPr>
          <w:noProof/>
        </w:rPr>
        <w:fldChar w:fldCharType="separate"/>
      </w:r>
      <w:r w:rsidR="0086719A">
        <w:rPr>
          <w:noProof/>
        </w:rPr>
        <w:t>60</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TMA Manager</w:t>
      </w:r>
      <w:r>
        <w:rPr>
          <w:noProof/>
        </w:rPr>
        <w:tab/>
      </w:r>
      <w:r>
        <w:rPr>
          <w:noProof/>
        </w:rPr>
        <w:fldChar w:fldCharType="begin"/>
      </w:r>
      <w:r>
        <w:rPr>
          <w:noProof/>
        </w:rPr>
        <w:instrText xml:space="preserve"> PAGEREF _Toc375035591 \h </w:instrText>
      </w:r>
      <w:r>
        <w:rPr>
          <w:noProof/>
        </w:rPr>
      </w:r>
      <w:r>
        <w:rPr>
          <w:noProof/>
        </w:rPr>
        <w:fldChar w:fldCharType="separate"/>
      </w:r>
      <w:r w:rsidR="0086719A">
        <w:rPr>
          <w:noProof/>
        </w:rPr>
        <w:t>61</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TMA API</w:t>
      </w:r>
      <w:r>
        <w:rPr>
          <w:noProof/>
        </w:rPr>
        <w:tab/>
      </w:r>
      <w:r>
        <w:rPr>
          <w:noProof/>
        </w:rPr>
        <w:fldChar w:fldCharType="begin"/>
      </w:r>
      <w:r>
        <w:rPr>
          <w:noProof/>
        </w:rPr>
        <w:instrText xml:space="preserve"> PAGEREF _Toc375035592 \h </w:instrText>
      </w:r>
      <w:r>
        <w:rPr>
          <w:noProof/>
        </w:rPr>
      </w:r>
      <w:r>
        <w:rPr>
          <w:noProof/>
        </w:rPr>
        <w:fldChar w:fldCharType="separate"/>
      </w:r>
      <w:r w:rsidR="0086719A">
        <w:rPr>
          <w:noProof/>
        </w:rPr>
        <w:t>82</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9.</w:t>
      </w:r>
      <w:r>
        <w:rPr>
          <w:rFonts w:asciiTheme="minorHAnsi" w:eastAsiaTheme="minorEastAsia" w:hAnsiTheme="minorHAnsi" w:cstheme="minorBidi"/>
          <w:noProof/>
          <w:sz w:val="22"/>
          <w:szCs w:val="22"/>
          <w:lang w:val="en-GB" w:eastAsia="en-GB"/>
        </w:rPr>
        <w:tab/>
      </w:r>
      <w:r>
        <w:rPr>
          <w:noProof/>
        </w:rPr>
        <w:t>Streetworks Manager</w:t>
      </w:r>
      <w:r>
        <w:rPr>
          <w:noProof/>
        </w:rPr>
        <w:tab/>
      </w:r>
      <w:r>
        <w:rPr>
          <w:noProof/>
        </w:rPr>
        <w:fldChar w:fldCharType="begin"/>
      </w:r>
      <w:r>
        <w:rPr>
          <w:noProof/>
        </w:rPr>
        <w:instrText xml:space="preserve"> PAGEREF _Toc375035593 \h </w:instrText>
      </w:r>
      <w:r>
        <w:rPr>
          <w:noProof/>
        </w:rPr>
      </w:r>
      <w:r>
        <w:rPr>
          <w:noProof/>
        </w:rPr>
        <w:fldChar w:fldCharType="separate"/>
      </w:r>
      <w:r w:rsidR="0086719A">
        <w:rPr>
          <w:noProof/>
        </w:rPr>
        <w:t>87</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9.1</w:t>
      </w:r>
      <w:r>
        <w:rPr>
          <w:rFonts w:asciiTheme="minorHAnsi" w:eastAsiaTheme="minorEastAsia" w:hAnsiTheme="minorHAnsi" w:cstheme="minorBidi"/>
          <w:noProof/>
          <w:sz w:val="22"/>
          <w:szCs w:val="22"/>
          <w:lang w:val="en-GB" w:eastAsia="en-GB"/>
        </w:rPr>
        <w:tab/>
      </w:r>
      <w:r>
        <w:rPr>
          <w:noProof/>
        </w:rPr>
        <w:t>Implementation of the Streetworks Manager Software files</w:t>
      </w:r>
      <w:r>
        <w:rPr>
          <w:noProof/>
        </w:rPr>
        <w:tab/>
      </w:r>
      <w:r>
        <w:rPr>
          <w:noProof/>
        </w:rPr>
        <w:fldChar w:fldCharType="begin"/>
      </w:r>
      <w:r>
        <w:rPr>
          <w:noProof/>
        </w:rPr>
        <w:instrText xml:space="preserve"> PAGEREF _Toc375035594 \h </w:instrText>
      </w:r>
      <w:r>
        <w:rPr>
          <w:noProof/>
        </w:rPr>
      </w:r>
      <w:r>
        <w:rPr>
          <w:noProof/>
        </w:rPr>
        <w:fldChar w:fldCharType="separate"/>
      </w:r>
      <w:r w:rsidR="0086719A">
        <w:rPr>
          <w:noProof/>
        </w:rPr>
        <w:t>87</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9.2</w:t>
      </w:r>
      <w:r>
        <w:rPr>
          <w:rFonts w:asciiTheme="minorHAnsi" w:eastAsiaTheme="minorEastAsia" w:hAnsiTheme="minorHAnsi" w:cstheme="minorBidi"/>
          <w:noProof/>
          <w:sz w:val="22"/>
          <w:szCs w:val="22"/>
          <w:lang w:val="en-GB" w:eastAsia="en-GB"/>
        </w:rPr>
        <w:tab/>
      </w:r>
      <w:r>
        <w:rPr>
          <w:noProof/>
        </w:rPr>
        <w:t>Streetworks Manager Server Install/Upgrade</w:t>
      </w:r>
      <w:r>
        <w:rPr>
          <w:noProof/>
        </w:rPr>
        <w:tab/>
      </w:r>
      <w:r>
        <w:rPr>
          <w:noProof/>
        </w:rPr>
        <w:fldChar w:fldCharType="begin"/>
      </w:r>
      <w:r>
        <w:rPr>
          <w:noProof/>
        </w:rPr>
        <w:instrText xml:space="preserve"> PAGEREF _Toc375035595 \h </w:instrText>
      </w:r>
      <w:r>
        <w:rPr>
          <w:noProof/>
        </w:rPr>
      </w:r>
      <w:r>
        <w:rPr>
          <w:noProof/>
        </w:rPr>
        <w:fldChar w:fldCharType="separate"/>
      </w:r>
      <w:r w:rsidR="0086719A">
        <w:rPr>
          <w:noProof/>
        </w:rPr>
        <w:t>88</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_Toc375035596 \h </w:instrText>
      </w:r>
      <w:r>
        <w:rPr>
          <w:noProof/>
        </w:rPr>
      </w:r>
      <w:r>
        <w:rPr>
          <w:noProof/>
        </w:rPr>
        <w:fldChar w:fldCharType="separate"/>
      </w:r>
      <w:r w:rsidR="0086719A">
        <w:rPr>
          <w:noProof/>
        </w:rPr>
        <w:t>88</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_Toc375035597 \h </w:instrText>
      </w:r>
      <w:r>
        <w:rPr>
          <w:noProof/>
        </w:rPr>
      </w:r>
      <w:r>
        <w:rPr>
          <w:noProof/>
        </w:rPr>
        <w:fldChar w:fldCharType="separate"/>
      </w:r>
      <w:r w:rsidR="0086719A">
        <w:rPr>
          <w:noProof/>
        </w:rPr>
        <w:t>88</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9.2.3</w:t>
      </w:r>
      <w:r>
        <w:rPr>
          <w:rFonts w:asciiTheme="minorHAnsi" w:eastAsiaTheme="minorEastAsia" w:hAnsiTheme="minorHAnsi" w:cstheme="minorBidi"/>
          <w:noProof/>
          <w:sz w:val="22"/>
          <w:szCs w:val="22"/>
          <w:lang w:val="en-GB" w:eastAsia="en-GB"/>
        </w:rPr>
        <w:tab/>
      </w:r>
      <w:r>
        <w:rPr>
          <w:noProof/>
        </w:rPr>
        <w:t>Install of Streetworks Manager</w:t>
      </w:r>
      <w:r>
        <w:rPr>
          <w:noProof/>
        </w:rPr>
        <w:tab/>
      </w:r>
      <w:r>
        <w:rPr>
          <w:noProof/>
        </w:rPr>
        <w:fldChar w:fldCharType="begin"/>
      </w:r>
      <w:r>
        <w:rPr>
          <w:noProof/>
        </w:rPr>
        <w:instrText xml:space="preserve"> PAGEREF _Toc375035598 \h </w:instrText>
      </w:r>
      <w:r>
        <w:rPr>
          <w:noProof/>
        </w:rPr>
      </w:r>
      <w:r>
        <w:rPr>
          <w:noProof/>
        </w:rPr>
        <w:fldChar w:fldCharType="separate"/>
      </w:r>
      <w:r w:rsidR="0086719A">
        <w:rPr>
          <w:noProof/>
        </w:rPr>
        <w:t>88</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_Toc375035599 \h </w:instrText>
      </w:r>
      <w:r>
        <w:rPr>
          <w:noProof/>
        </w:rPr>
      </w:r>
      <w:r>
        <w:rPr>
          <w:noProof/>
        </w:rPr>
        <w:fldChar w:fldCharType="separate"/>
      </w:r>
      <w:r w:rsidR="0086719A">
        <w:rPr>
          <w:noProof/>
        </w:rPr>
        <w:t>89</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9.2.5</w:t>
      </w:r>
      <w:r>
        <w:rPr>
          <w:rFonts w:asciiTheme="minorHAnsi" w:eastAsiaTheme="minorEastAsia" w:hAnsiTheme="minorHAnsi" w:cstheme="minorBidi"/>
          <w:noProof/>
          <w:sz w:val="22"/>
          <w:szCs w:val="22"/>
          <w:lang w:val="en-GB" w:eastAsia="en-GB"/>
        </w:rPr>
        <w:tab/>
      </w:r>
      <w:r>
        <w:rPr>
          <w:noProof/>
        </w:rPr>
        <w:t>Upgrade of Streetworks Manager</w:t>
      </w:r>
      <w:r>
        <w:rPr>
          <w:noProof/>
        </w:rPr>
        <w:tab/>
      </w:r>
      <w:r>
        <w:rPr>
          <w:noProof/>
        </w:rPr>
        <w:fldChar w:fldCharType="begin"/>
      </w:r>
      <w:r>
        <w:rPr>
          <w:noProof/>
        </w:rPr>
        <w:instrText xml:space="preserve"> PAGEREF _Toc375035600 \h </w:instrText>
      </w:r>
      <w:r>
        <w:rPr>
          <w:noProof/>
        </w:rPr>
      </w:r>
      <w:r>
        <w:rPr>
          <w:noProof/>
        </w:rPr>
        <w:fldChar w:fldCharType="separate"/>
      </w:r>
      <w:r w:rsidR="0086719A">
        <w:rPr>
          <w:noProof/>
        </w:rPr>
        <w:t>89</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_Toc375035601 \h </w:instrText>
      </w:r>
      <w:r>
        <w:rPr>
          <w:noProof/>
        </w:rPr>
      </w:r>
      <w:r>
        <w:rPr>
          <w:noProof/>
        </w:rPr>
        <w:fldChar w:fldCharType="separate"/>
      </w:r>
      <w:r w:rsidR="0086719A">
        <w:rPr>
          <w:noProof/>
        </w:rPr>
        <w:t>90</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_Toc375035602 \h </w:instrText>
      </w:r>
      <w:r>
        <w:rPr>
          <w:noProof/>
        </w:rPr>
      </w:r>
      <w:r>
        <w:rPr>
          <w:noProof/>
        </w:rPr>
        <w:fldChar w:fldCharType="separate"/>
      </w:r>
      <w:r w:rsidR="0086719A">
        <w:rPr>
          <w:noProof/>
        </w:rPr>
        <w:t>90</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9.2.7.1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_Toc375035603 \h </w:instrText>
      </w:r>
      <w:r>
        <w:rPr>
          <w:noProof/>
        </w:rPr>
      </w:r>
      <w:r>
        <w:rPr>
          <w:noProof/>
        </w:rPr>
        <w:fldChar w:fldCharType="separate"/>
      </w:r>
      <w:r w:rsidR="0086719A">
        <w:rPr>
          <w:noProof/>
        </w:rPr>
        <w:t>90</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_Toc375035604 \h </w:instrText>
      </w:r>
      <w:r>
        <w:rPr>
          <w:noProof/>
        </w:rPr>
      </w:r>
      <w:r>
        <w:rPr>
          <w:noProof/>
        </w:rPr>
        <w:fldChar w:fldCharType="separate"/>
      </w:r>
      <w:r w:rsidR="0086719A">
        <w:rPr>
          <w:noProof/>
        </w:rPr>
        <w:t>90</w:t>
      </w:r>
      <w:r>
        <w:rPr>
          <w:noProof/>
        </w:rPr>
        <w:fldChar w:fldCharType="end"/>
      </w:r>
    </w:p>
    <w:p w:rsidR="00EE44CC" w:rsidRDefault="00EE44CC">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_Toc375035605 \h </w:instrText>
      </w:r>
      <w:r>
        <w:rPr>
          <w:noProof/>
        </w:rPr>
      </w:r>
      <w:r>
        <w:rPr>
          <w:noProof/>
        </w:rPr>
        <w:fldChar w:fldCharType="separate"/>
      </w:r>
      <w:r w:rsidR="0086719A">
        <w:rPr>
          <w:noProof/>
        </w:rPr>
        <w:t>90</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9.2.10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_Toc375035606 \h </w:instrText>
      </w:r>
      <w:r>
        <w:rPr>
          <w:noProof/>
        </w:rPr>
      </w:r>
      <w:r>
        <w:rPr>
          <w:noProof/>
        </w:rPr>
        <w:fldChar w:fldCharType="separate"/>
      </w:r>
      <w:r w:rsidR="0086719A">
        <w:rPr>
          <w:noProof/>
        </w:rPr>
        <w:t>91</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10.</w:t>
      </w:r>
      <w:r>
        <w:rPr>
          <w:rFonts w:asciiTheme="minorHAnsi" w:eastAsiaTheme="minorEastAsia" w:hAnsiTheme="minorHAnsi" w:cstheme="minorBidi"/>
          <w:noProof/>
          <w:sz w:val="22"/>
          <w:szCs w:val="22"/>
          <w:lang w:val="en-GB" w:eastAsia="en-GB"/>
        </w:rPr>
        <w:tab/>
      </w:r>
      <w:r>
        <w:rPr>
          <w:noProof/>
        </w:rPr>
        <w:t>Schemes Manager</w:t>
      </w:r>
      <w:r>
        <w:rPr>
          <w:noProof/>
        </w:rPr>
        <w:tab/>
      </w:r>
      <w:r>
        <w:rPr>
          <w:noProof/>
        </w:rPr>
        <w:fldChar w:fldCharType="begin"/>
      </w:r>
      <w:r>
        <w:rPr>
          <w:noProof/>
        </w:rPr>
        <w:instrText xml:space="preserve"> PAGEREF _Toc375035607 \h </w:instrText>
      </w:r>
      <w:r>
        <w:rPr>
          <w:noProof/>
        </w:rPr>
      </w:r>
      <w:r>
        <w:rPr>
          <w:noProof/>
        </w:rPr>
        <w:fldChar w:fldCharType="separate"/>
      </w:r>
      <w:r w:rsidR="0086719A">
        <w:rPr>
          <w:noProof/>
        </w:rPr>
        <w:t>92</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Structures Manager</w:t>
      </w:r>
      <w:r>
        <w:rPr>
          <w:noProof/>
        </w:rPr>
        <w:tab/>
      </w:r>
      <w:r>
        <w:rPr>
          <w:noProof/>
        </w:rPr>
        <w:fldChar w:fldCharType="begin"/>
      </w:r>
      <w:r>
        <w:rPr>
          <w:noProof/>
        </w:rPr>
        <w:instrText xml:space="preserve"> PAGEREF _Toc375035608 \h </w:instrText>
      </w:r>
      <w:r>
        <w:rPr>
          <w:noProof/>
        </w:rPr>
      </w:r>
      <w:r>
        <w:rPr>
          <w:noProof/>
        </w:rPr>
        <w:fldChar w:fldCharType="separate"/>
      </w:r>
      <w:r w:rsidR="0086719A">
        <w:rPr>
          <w:noProof/>
        </w:rPr>
        <w:t>99</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11.1</w:t>
      </w:r>
      <w:r>
        <w:rPr>
          <w:rFonts w:asciiTheme="minorHAnsi" w:eastAsiaTheme="minorEastAsia" w:hAnsiTheme="minorHAnsi" w:cstheme="minorBidi"/>
          <w:noProof/>
          <w:sz w:val="22"/>
          <w:szCs w:val="22"/>
          <w:lang w:val="en-GB" w:eastAsia="en-GB"/>
        </w:rPr>
        <w:tab/>
      </w:r>
      <w:r>
        <w:rPr>
          <w:noProof/>
        </w:rPr>
        <w:t>Implementation of the Structures Manager Software files</w:t>
      </w:r>
      <w:r>
        <w:rPr>
          <w:noProof/>
        </w:rPr>
        <w:tab/>
      </w:r>
      <w:r>
        <w:rPr>
          <w:noProof/>
        </w:rPr>
        <w:fldChar w:fldCharType="begin"/>
      </w:r>
      <w:r>
        <w:rPr>
          <w:noProof/>
        </w:rPr>
        <w:instrText xml:space="preserve"> PAGEREF _Toc375035609 \h </w:instrText>
      </w:r>
      <w:r>
        <w:rPr>
          <w:noProof/>
        </w:rPr>
      </w:r>
      <w:r>
        <w:rPr>
          <w:noProof/>
        </w:rPr>
        <w:fldChar w:fldCharType="separate"/>
      </w:r>
      <w:r w:rsidR="0086719A">
        <w:rPr>
          <w:noProof/>
        </w:rPr>
        <w:t>99</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11.2</w:t>
      </w:r>
      <w:r>
        <w:rPr>
          <w:rFonts w:asciiTheme="minorHAnsi" w:eastAsiaTheme="minorEastAsia" w:hAnsiTheme="minorHAnsi" w:cstheme="minorBidi"/>
          <w:noProof/>
          <w:sz w:val="22"/>
          <w:szCs w:val="22"/>
          <w:lang w:val="en-GB" w:eastAsia="en-GB"/>
        </w:rPr>
        <w:tab/>
      </w:r>
      <w:r>
        <w:rPr>
          <w:noProof/>
        </w:rPr>
        <w:t>Structures Manager Server Install/Upgrade</w:t>
      </w:r>
      <w:r>
        <w:rPr>
          <w:noProof/>
        </w:rPr>
        <w:tab/>
      </w:r>
      <w:r>
        <w:rPr>
          <w:noProof/>
        </w:rPr>
        <w:fldChar w:fldCharType="begin"/>
      </w:r>
      <w:r>
        <w:rPr>
          <w:noProof/>
        </w:rPr>
        <w:instrText xml:space="preserve"> PAGEREF _Toc375035610 \h </w:instrText>
      </w:r>
      <w:r>
        <w:rPr>
          <w:noProof/>
        </w:rPr>
      </w:r>
      <w:r>
        <w:rPr>
          <w:noProof/>
        </w:rPr>
        <w:fldChar w:fldCharType="separate"/>
      </w:r>
      <w:r w:rsidR="0086719A">
        <w:rPr>
          <w:noProof/>
        </w:rPr>
        <w:t>100</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_Toc375035611 \h </w:instrText>
      </w:r>
      <w:r>
        <w:rPr>
          <w:noProof/>
        </w:rPr>
      </w:r>
      <w:r>
        <w:rPr>
          <w:noProof/>
        </w:rPr>
        <w:fldChar w:fldCharType="separate"/>
      </w:r>
      <w:r w:rsidR="0086719A">
        <w:rPr>
          <w:noProof/>
        </w:rPr>
        <w:t>100</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_Toc375035612 \h </w:instrText>
      </w:r>
      <w:r>
        <w:rPr>
          <w:noProof/>
        </w:rPr>
      </w:r>
      <w:r>
        <w:rPr>
          <w:noProof/>
        </w:rPr>
        <w:fldChar w:fldCharType="separate"/>
      </w:r>
      <w:r w:rsidR="0086719A">
        <w:rPr>
          <w:noProof/>
        </w:rPr>
        <w:t>100</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11.2.3</w:t>
      </w:r>
      <w:r>
        <w:rPr>
          <w:rFonts w:asciiTheme="minorHAnsi" w:eastAsiaTheme="minorEastAsia" w:hAnsiTheme="minorHAnsi" w:cstheme="minorBidi"/>
          <w:noProof/>
          <w:sz w:val="22"/>
          <w:szCs w:val="22"/>
          <w:lang w:val="en-GB" w:eastAsia="en-GB"/>
        </w:rPr>
        <w:tab/>
      </w:r>
      <w:r>
        <w:rPr>
          <w:noProof/>
        </w:rPr>
        <w:t>Install of Structures Manager</w:t>
      </w:r>
      <w:r>
        <w:rPr>
          <w:noProof/>
        </w:rPr>
        <w:tab/>
      </w:r>
      <w:r>
        <w:rPr>
          <w:noProof/>
        </w:rPr>
        <w:fldChar w:fldCharType="begin"/>
      </w:r>
      <w:r>
        <w:rPr>
          <w:noProof/>
        </w:rPr>
        <w:instrText xml:space="preserve"> PAGEREF _Toc375035613 \h </w:instrText>
      </w:r>
      <w:r>
        <w:rPr>
          <w:noProof/>
        </w:rPr>
      </w:r>
      <w:r>
        <w:rPr>
          <w:noProof/>
        </w:rPr>
        <w:fldChar w:fldCharType="separate"/>
      </w:r>
      <w:r w:rsidR="0086719A">
        <w:rPr>
          <w:noProof/>
        </w:rPr>
        <w:t>100</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_Toc375035614 \h </w:instrText>
      </w:r>
      <w:r>
        <w:rPr>
          <w:noProof/>
        </w:rPr>
      </w:r>
      <w:r>
        <w:rPr>
          <w:noProof/>
        </w:rPr>
        <w:fldChar w:fldCharType="separate"/>
      </w:r>
      <w:r w:rsidR="0086719A">
        <w:rPr>
          <w:noProof/>
        </w:rPr>
        <w:t>101</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11.2.5</w:t>
      </w:r>
      <w:r>
        <w:rPr>
          <w:rFonts w:asciiTheme="minorHAnsi" w:eastAsiaTheme="minorEastAsia" w:hAnsiTheme="minorHAnsi" w:cstheme="minorBidi"/>
          <w:noProof/>
          <w:sz w:val="22"/>
          <w:szCs w:val="22"/>
          <w:lang w:val="en-GB" w:eastAsia="en-GB"/>
        </w:rPr>
        <w:tab/>
      </w:r>
      <w:r>
        <w:rPr>
          <w:noProof/>
        </w:rPr>
        <w:t>Upgrade of Structures Manager</w:t>
      </w:r>
      <w:r>
        <w:rPr>
          <w:noProof/>
        </w:rPr>
        <w:tab/>
      </w:r>
      <w:r>
        <w:rPr>
          <w:noProof/>
        </w:rPr>
        <w:fldChar w:fldCharType="begin"/>
      </w:r>
      <w:r>
        <w:rPr>
          <w:noProof/>
        </w:rPr>
        <w:instrText xml:space="preserve"> PAGEREF _Toc375035615 \h </w:instrText>
      </w:r>
      <w:r>
        <w:rPr>
          <w:noProof/>
        </w:rPr>
      </w:r>
      <w:r>
        <w:rPr>
          <w:noProof/>
        </w:rPr>
        <w:fldChar w:fldCharType="separate"/>
      </w:r>
      <w:r w:rsidR="0086719A">
        <w:rPr>
          <w:noProof/>
        </w:rPr>
        <w:t>101</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_Toc375035616 \h </w:instrText>
      </w:r>
      <w:r>
        <w:rPr>
          <w:noProof/>
        </w:rPr>
      </w:r>
      <w:r>
        <w:rPr>
          <w:noProof/>
        </w:rPr>
        <w:fldChar w:fldCharType="separate"/>
      </w:r>
      <w:r w:rsidR="0086719A">
        <w:rPr>
          <w:noProof/>
        </w:rPr>
        <w:t>102</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_Toc375035617 \h </w:instrText>
      </w:r>
      <w:r>
        <w:rPr>
          <w:noProof/>
        </w:rPr>
      </w:r>
      <w:r>
        <w:rPr>
          <w:noProof/>
        </w:rPr>
        <w:fldChar w:fldCharType="separate"/>
      </w:r>
      <w:r w:rsidR="0086719A">
        <w:rPr>
          <w:noProof/>
        </w:rPr>
        <w:t>102</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11.2.7.1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_Toc375035618 \h </w:instrText>
      </w:r>
      <w:r>
        <w:rPr>
          <w:noProof/>
        </w:rPr>
      </w:r>
      <w:r>
        <w:rPr>
          <w:noProof/>
        </w:rPr>
        <w:fldChar w:fldCharType="separate"/>
      </w:r>
      <w:r w:rsidR="0086719A">
        <w:rPr>
          <w:noProof/>
        </w:rPr>
        <w:t>102</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_Toc375035619 \h </w:instrText>
      </w:r>
      <w:r>
        <w:rPr>
          <w:noProof/>
        </w:rPr>
      </w:r>
      <w:r>
        <w:rPr>
          <w:noProof/>
        </w:rPr>
        <w:fldChar w:fldCharType="separate"/>
      </w:r>
      <w:r w:rsidR="0086719A">
        <w:rPr>
          <w:noProof/>
        </w:rPr>
        <w:t>102</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_Toc375035620 \h </w:instrText>
      </w:r>
      <w:r>
        <w:rPr>
          <w:noProof/>
        </w:rPr>
      </w:r>
      <w:r>
        <w:rPr>
          <w:noProof/>
        </w:rPr>
        <w:fldChar w:fldCharType="separate"/>
      </w:r>
      <w:r w:rsidR="0086719A">
        <w:rPr>
          <w:noProof/>
        </w:rPr>
        <w:t>103</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_Toc375035621 \h </w:instrText>
      </w:r>
      <w:r>
        <w:rPr>
          <w:noProof/>
        </w:rPr>
      </w:r>
      <w:r>
        <w:rPr>
          <w:noProof/>
        </w:rPr>
        <w:fldChar w:fldCharType="separate"/>
      </w:r>
      <w:r w:rsidR="0086719A">
        <w:rPr>
          <w:noProof/>
        </w:rPr>
        <w:t>103</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Public Rights of Way Manager</w:t>
      </w:r>
      <w:r>
        <w:rPr>
          <w:noProof/>
        </w:rPr>
        <w:tab/>
      </w:r>
      <w:r>
        <w:rPr>
          <w:noProof/>
        </w:rPr>
        <w:fldChar w:fldCharType="begin"/>
      </w:r>
      <w:r>
        <w:rPr>
          <w:noProof/>
        </w:rPr>
        <w:instrText xml:space="preserve"> PAGEREF _Toc375035622 \h </w:instrText>
      </w:r>
      <w:r>
        <w:rPr>
          <w:noProof/>
        </w:rPr>
      </w:r>
      <w:r>
        <w:rPr>
          <w:noProof/>
        </w:rPr>
        <w:fldChar w:fldCharType="separate"/>
      </w:r>
      <w:r w:rsidR="0086719A">
        <w:rPr>
          <w:noProof/>
        </w:rPr>
        <w:t>104</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12.1</w:t>
      </w:r>
      <w:r>
        <w:rPr>
          <w:rFonts w:asciiTheme="minorHAnsi" w:eastAsiaTheme="minorEastAsia" w:hAnsiTheme="minorHAnsi" w:cstheme="minorBidi"/>
          <w:noProof/>
          <w:sz w:val="22"/>
          <w:szCs w:val="22"/>
          <w:lang w:val="en-GB" w:eastAsia="en-GB"/>
        </w:rPr>
        <w:tab/>
      </w:r>
      <w:r>
        <w:rPr>
          <w:noProof/>
        </w:rPr>
        <w:t>Implementation of the Public Rights of Way Manager Software files</w:t>
      </w:r>
      <w:r>
        <w:rPr>
          <w:noProof/>
        </w:rPr>
        <w:tab/>
      </w:r>
      <w:r>
        <w:rPr>
          <w:noProof/>
        </w:rPr>
        <w:fldChar w:fldCharType="begin"/>
      </w:r>
      <w:r>
        <w:rPr>
          <w:noProof/>
        </w:rPr>
        <w:instrText xml:space="preserve"> PAGEREF _Toc375035623 \h </w:instrText>
      </w:r>
      <w:r>
        <w:rPr>
          <w:noProof/>
        </w:rPr>
      </w:r>
      <w:r>
        <w:rPr>
          <w:noProof/>
        </w:rPr>
        <w:fldChar w:fldCharType="separate"/>
      </w:r>
      <w:r w:rsidR="0086719A">
        <w:rPr>
          <w:noProof/>
        </w:rPr>
        <w:t>104</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12.2</w:t>
      </w:r>
      <w:r>
        <w:rPr>
          <w:rFonts w:asciiTheme="minorHAnsi" w:eastAsiaTheme="minorEastAsia" w:hAnsiTheme="minorHAnsi" w:cstheme="minorBidi"/>
          <w:noProof/>
          <w:sz w:val="22"/>
          <w:szCs w:val="22"/>
          <w:lang w:val="en-GB" w:eastAsia="en-GB"/>
        </w:rPr>
        <w:tab/>
      </w:r>
      <w:r>
        <w:rPr>
          <w:noProof/>
        </w:rPr>
        <w:t>Public Rights of Way Manager Server Install/Upgrade</w:t>
      </w:r>
      <w:r>
        <w:rPr>
          <w:noProof/>
        </w:rPr>
        <w:tab/>
      </w:r>
      <w:r>
        <w:rPr>
          <w:noProof/>
        </w:rPr>
        <w:fldChar w:fldCharType="begin"/>
      </w:r>
      <w:r>
        <w:rPr>
          <w:noProof/>
        </w:rPr>
        <w:instrText xml:space="preserve"> PAGEREF _Toc375035624 \h </w:instrText>
      </w:r>
      <w:r>
        <w:rPr>
          <w:noProof/>
        </w:rPr>
      </w:r>
      <w:r>
        <w:rPr>
          <w:noProof/>
        </w:rPr>
        <w:fldChar w:fldCharType="separate"/>
      </w:r>
      <w:r w:rsidR="0086719A">
        <w:rPr>
          <w:noProof/>
        </w:rPr>
        <w:t>105</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_Toc375035625 \h </w:instrText>
      </w:r>
      <w:r>
        <w:rPr>
          <w:noProof/>
        </w:rPr>
      </w:r>
      <w:r>
        <w:rPr>
          <w:noProof/>
        </w:rPr>
        <w:fldChar w:fldCharType="separate"/>
      </w:r>
      <w:r w:rsidR="0086719A">
        <w:rPr>
          <w:noProof/>
        </w:rPr>
        <w:t>105</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12.2.2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_Toc375035626 \h </w:instrText>
      </w:r>
      <w:r>
        <w:rPr>
          <w:noProof/>
        </w:rPr>
      </w:r>
      <w:r>
        <w:rPr>
          <w:noProof/>
        </w:rPr>
        <w:fldChar w:fldCharType="separate"/>
      </w:r>
      <w:r w:rsidR="0086719A">
        <w:rPr>
          <w:noProof/>
        </w:rPr>
        <w:t>105</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12.2.3</w:t>
      </w:r>
      <w:r>
        <w:rPr>
          <w:rFonts w:asciiTheme="minorHAnsi" w:eastAsiaTheme="minorEastAsia" w:hAnsiTheme="minorHAnsi" w:cstheme="minorBidi"/>
          <w:noProof/>
          <w:sz w:val="22"/>
          <w:szCs w:val="22"/>
          <w:lang w:val="en-GB" w:eastAsia="en-GB"/>
        </w:rPr>
        <w:tab/>
      </w:r>
      <w:r>
        <w:rPr>
          <w:noProof/>
        </w:rPr>
        <w:t>Install of Public Rights of Way Manager</w:t>
      </w:r>
      <w:r>
        <w:rPr>
          <w:noProof/>
        </w:rPr>
        <w:tab/>
      </w:r>
      <w:r>
        <w:rPr>
          <w:noProof/>
        </w:rPr>
        <w:fldChar w:fldCharType="begin"/>
      </w:r>
      <w:r>
        <w:rPr>
          <w:noProof/>
        </w:rPr>
        <w:instrText xml:space="preserve"> PAGEREF _Toc375035627 \h </w:instrText>
      </w:r>
      <w:r>
        <w:rPr>
          <w:noProof/>
        </w:rPr>
      </w:r>
      <w:r>
        <w:rPr>
          <w:noProof/>
        </w:rPr>
        <w:fldChar w:fldCharType="separate"/>
      </w:r>
      <w:r w:rsidR="0086719A">
        <w:rPr>
          <w:noProof/>
        </w:rPr>
        <w:t>105</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_Toc375035628 \h </w:instrText>
      </w:r>
      <w:r>
        <w:rPr>
          <w:noProof/>
        </w:rPr>
      </w:r>
      <w:r>
        <w:rPr>
          <w:noProof/>
        </w:rPr>
        <w:fldChar w:fldCharType="separate"/>
      </w:r>
      <w:r w:rsidR="0086719A">
        <w:rPr>
          <w:noProof/>
        </w:rPr>
        <w:t>106</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12.2.5</w:t>
      </w:r>
      <w:r>
        <w:rPr>
          <w:rFonts w:asciiTheme="minorHAnsi" w:eastAsiaTheme="minorEastAsia" w:hAnsiTheme="minorHAnsi" w:cstheme="minorBidi"/>
          <w:noProof/>
          <w:sz w:val="22"/>
          <w:szCs w:val="22"/>
          <w:lang w:val="en-GB" w:eastAsia="en-GB"/>
        </w:rPr>
        <w:tab/>
      </w:r>
      <w:r>
        <w:rPr>
          <w:noProof/>
        </w:rPr>
        <w:t>Upgrade of Public Rights of Way Manager</w:t>
      </w:r>
      <w:r>
        <w:rPr>
          <w:noProof/>
        </w:rPr>
        <w:tab/>
      </w:r>
      <w:r>
        <w:rPr>
          <w:noProof/>
        </w:rPr>
        <w:fldChar w:fldCharType="begin"/>
      </w:r>
      <w:r>
        <w:rPr>
          <w:noProof/>
        </w:rPr>
        <w:instrText xml:space="preserve"> PAGEREF _Toc375035629 \h </w:instrText>
      </w:r>
      <w:r>
        <w:rPr>
          <w:noProof/>
        </w:rPr>
      </w:r>
      <w:r>
        <w:rPr>
          <w:noProof/>
        </w:rPr>
        <w:fldChar w:fldCharType="separate"/>
      </w:r>
      <w:r w:rsidR="0086719A">
        <w:rPr>
          <w:noProof/>
        </w:rPr>
        <w:t>106</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_Toc375035630 \h </w:instrText>
      </w:r>
      <w:r>
        <w:rPr>
          <w:noProof/>
        </w:rPr>
      </w:r>
      <w:r>
        <w:rPr>
          <w:noProof/>
        </w:rPr>
        <w:fldChar w:fldCharType="separate"/>
      </w:r>
      <w:r w:rsidR="0086719A">
        <w:rPr>
          <w:noProof/>
        </w:rPr>
        <w:t>107</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_Toc375035631 \h </w:instrText>
      </w:r>
      <w:r>
        <w:rPr>
          <w:noProof/>
        </w:rPr>
      </w:r>
      <w:r>
        <w:rPr>
          <w:noProof/>
        </w:rPr>
        <w:fldChar w:fldCharType="separate"/>
      </w:r>
      <w:r w:rsidR="0086719A">
        <w:rPr>
          <w:noProof/>
        </w:rPr>
        <w:t>107</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_Toc375035632 \h </w:instrText>
      </w:r>
      <w:r>
        <w:rPr>
          <w:noProof/>
        </w:rPr>
      </w:r>
      <w:r>
        <w:rPr>
          <w:noProof/>
        </w:rPr>
        <w:fldChar w:fldCharType="separate"/>
      </w:r>
      <w:r w:rsidR="0086719A">
        <w:rPr>
          <w:noProof/>
        </w:rPr>
        <w:t>107</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_Toc375035633 \h </w:instrText>
      </w:r>
      <w:r>
        <w:rPr>
          <w:noProof/>
        </w:rPr>
      </w:r>
      <w:r>
        <w:rPr>
          <w:noProof/>
        </w:rPr>
        <w:fldChar w:fldCharType="separate"/>
      </w:r>
      <w:r w:rsidR="0086719A">
        <w:rPr>
          <w:noProof/>
        </w:rPr>
        <w:t>107</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_Toc375035634 \h </w:instrText>
      </w:r>
      <w:r>
        <w:rPr>
          <w:noProof/>
        </w:rPr>
      </w:r>
      <w:r>
        <w:rPr>
          <w:noProof/>
        </w:rPr>
        <w:fldChar w:fldCharType="separate"/>
      </w:r>
      <w:r w:rsidR="0086719A">
        <w:rPr>
          <w:noProof/>
        </w:rPr>
        <w:t>108</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_Toc375035635 \h </w:instrText>
      </w:r>
      <w:r>
        <w:rPr>
          <w:noProof/>
        </w:rPr>
      </w:r>
      <w:r>
        <w:rPr>
          <w:noProof/>
        </w:rPr>
        <w:fldChar w:fldCharType="separate"/>
      </w:r>
      <w:r w:rsidR="0086719A">
        <w:rPr>
          <w:noProof/>
        </w:rPr>
        <w:t>108</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MapCapture Interface</w:t>
      </w:r>
      <w:r>
        <w:rPr>
          <w:noProof/>
        </w:rPr>
        <w:tab/>
      </w:r>
      <w:r>
        <w:rPr>
          <w:noProof/>
        </w:rPr>
        <w:fldChar w:fldCharType="begin"/>
      </w:r>
      <w:r>
        <w:rPr>
          <w:noProof/>
        </w:rPr>
        <w:instrText xml:space="preserve"> PAGEREF _Toc375035636 \h </w:instrText>
      </w:r>
      <w:r>
        <w:rPr>
          <w:noProof/>
        </w:rPr>
      </w:r>
      <w:r>
        <w:rPr>
          <w:noProof/>
        </w:rPr>
        <w:fldChar w:fldCharType="separate"/>
      </w:r>
      <w:r w:rsidR="0086719A">
        <w:rPr>
          <w:noProof/>
        </w:rPr>
        <w:t>109</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13.1</w:t>
      </w:r>
      <w:r>
        <w:rPr>
          <w:rFonts w:asciiTheme="minorHAnsi" w:eastAsiaTheme="minorEastAsia" w:hAnsiTheme="minorHAnsi" w:cstheme="minorBidi"/>
          <w:noProof/>
          <w:sz w:val="22"/>
          <w:szCs w:val="22"/>
          <w:lang w:val="en-GB" w:eastAsia="en-GB"/>
        </w:rPr>
        <w:tab/>
      </w:r>
      <w:r>
        <w:rPr>
          <w:noProof/>
        </w:rPr>
        <w:t>Implementation of the MapCapture Interface Software files</w:t>
      </w:r>
      <w:r>
        <w:rPr>
          <w:noProof/>
        </w:rPr>
        <w:tab/>
      </w:r>
      <w:r>
        <w:rPr>
          <w:noProof/>
        </w:rPr>
        <w:fldChar w:fldCharType="begin"/>
      </w:r>
      <w:r>
        <w:rPr>
          <w:noProof/>
        </w:rPr>
        <w:instrText xml:space="preserve"> PAGEREF _Toc375035637 \h </w:instrText>
      </w:r>
      <w:r>
        <w:rPr>
          <w:noProof/>
        </w:rPr>
      </w:r>
      <w:r>
        <w:rPr>
          <w:noProof/>
        </w:rPr>
        <w:fldChar w:fldCharType="separate"/>
      </w:r>
      <w:r w:rsidR="0086719A">
        <w:rPr>
          <w:noProof/>
        </w:rPr>
        <w:t>109</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13.2</w:t>
      </w:r>
      <w:r>
        <w:rPr>
          <w:rFonts w:asciiTheme="minorHAnsi" w:eastAsiaTheme="minorEastAsia" w:hAnsiTheme="minorHAnsi" w:cstheme="minorBidi"/>
          <w:noProof/>
          <w:sz w:val="22"/>
          <w:szCs w:val="22"/>
          <w:lang w:val="en-GB" w:eastAsia="en-GB"/>
        </w:rPr>
        <w:tab/>
      </w:r>
      <w:r>
        <w:rPr>
          <w:noProof/>
        </w:rPr>
        <w:t>MapCapture Interface Server Install/Upgrade</w:t>
      </w:r>
      <w:r>
        <w:rPr>
          <w:noProof/>
        </w:rPr>
        <w:tab/>
      </w:r>
      <w:r>
        <w:rPr>
          <w:noProof/>
        </w:rPr>
        <w:fldChar w:fldCharType="begin"/>
      </w:r>
      <w:r>
        <w:rPr>
          <w:noProof/>
        </w:rPr>
        <w:instrText xml:space="preserve"> PAGEREF _Toc375035638 \h </w:instrText>
      </w:r>
      <w:r>
        <w:rPr>
          <w:noProof/>
        </w:rPr>
      </w:r>
      <w:r>
        <w:rPr>
          <w:noProof/>
        </w:rPr>
        <w:fldChar w:fldCharType="separate"/>
      </w:r>
      <w:r w:rsidR="0086719A">
        <w:rPr>
          <w:noProof/>
        </w:rPr>
        <w:t>109</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_Toc375035639 \h </w:instrText>
      </w:r>
      <w:r>
        <w:rPr>
          <w:noProof/>
        </w:rPr>
      </w:r>
      <w:r>
        <w:rPr>
          <w:noProof/>
        </w:rPr>
        <w:fldChar w:fldCharType="separate"/>
      </w:r>
      <w:r w:rsidR="0086719A">
        <w:rPr>
          <w:noProof/>
        </w:rPr>
        <w:t>109</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_Toc375035640 \h </w:instrText>
      </w:r>
      <w:r>
        <w:rPr>
          <w:noProof/>
        </w:rPr>
      </w:r>
      <w:r>
        <w:rPr>
          <w:noProof/>
        </w:rPr>
        <w:fldChar w:fldCharType="separate"/>
      </w:r>
      <w:r w:rsidR="0086719A">
        <w:rPr>
          <w:noProof/>
        </w:rPr>
        <w:t>109</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13.2.3</w:t>
      </w:r>
      <w:r>
        <w:rPr>
          <w:rFonts w:asciiTheme="minorHAnsi" w:eastAsiaTheme="minorEastAsia" w:hAnsiTheme="minorHAnsi" w:cstheme="minorBidi"/>
          <w:noProof/>
          <w:sz w:val="22"/>
          <w:szCs w:val="22"/>
          <w:lang w:val="en-GB" w:eastAsia="en-GB"/>
        </w:rPr>
        <w:tab/>
      </w:r>
      <w:r>
        <w:rPr>
          <w:noProof/>
        </w:rPr>
        <w:t>Install of MapCapture Interface</w:t>
      </w:r>
      <w:r>
        <w:rPr>
          <w:noProof/>
        </w:rPr>
        <w:tab/>
      </w:r>
      <w:r>
        <w:rPr>
          <w:noProof/>
        </w:rPr>
        <w:fldChar w:fldCharType="begin"/>
      </w:r>
      <w:r>
        <w:rPr>
          <w:noProof/>
        </w:rPr>
        <w:instrText xml:space="preserve"> PAGEREF _Toc375035641 \h </w:instrText>
      </w:r>
      <w:r>
        <w:rPr>
          <w:noProof/>
        </w:rPr>
      </w:r>
      <w:r>
        <w:rPr>
          <w:noProof/>
        </w:rPr>
        <w:fldChar w:fldCharType="separate"/>
      </w:r>
      <w:r w:rsidR="0086719A">
        <w:rPr>
          <w:noProof/>
        </w:rPr>
        <w:t>110</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13.2.3.1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_Toc375035642 \h </w:instrText>
      </w:r>
      <w:r>
        <w:rPr>
          <w:noProof/>
        </w:rPr>
      </w:r>
      <w:r>
        <w:rPr>
          <w:noProof/>
        </w:rPr>
        <w:fldChar w:fldCharType="separate"/>
      </w:r>
      <w:r w:rsidR="0086719A">
        <w:rPr>
          <w:noProof/>
        </w:rPr>
        <w:t>110</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13.2.4</w:t>
      </w:r>
      <w:r>
        <w:rPr>
          <w:rFonts w:asciiTheme="minorHAnsi" w:eastAsiaTheme="minorEastAsia" w:hAnsiTheme="minorHAnsi" w:cstheme="minorBidi"/>
          <w:noProof/>
          <w:sz w:val="22"/>
          <w:szCs w:val="22"/>
          <w:lang w:val="en-GB" w:eastAsia="en-GB"/>
        </w:rPr>
        <w:tab/>
      </w:r>
      <w:r>
        <w:rPr>
          <w:noProof/>
        </w:rPr>
        <w:t>Upgrade of MapCapture Interface</w:t>
      </w:r>
      <w:r>
        <w:rPr>
          <w:noProof/>
        </w:rPr>
        <w:tab/>
      </w:r>
      <w:r>
        <w:rPr>
          <w:noProof/>
        </w:rPr>
        <w:fldChar w:fldCharType="begin"/>
      </w:r>
      <w:r>
        <w:rPr>
          <w:noProof/>
        </w:rPr>
        <w:instrText xml:space="preserve"> PAGEREF _Toc375035643 \h </w:instrText>
      </w:r>
      <w:r>
        <w:rPr>
          <w:noProof/>
        </w:rPr>
      </w:r>
      <w:r>
        <w:rPr>
          <w:noProof/>
        </w:rPr>
        <w:fldChar w:fldCharType="separate"/>
      </w:r>
      <w:r w:rsidR="0086719A">
        <w:rPr>
          <w:noProof/>
        </w:rPr>
        <w:t>111</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13.2.4.1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_Toc375035644 \h </w:instrText>
      </w:r>
      <w:r>
        <w:rPr>
          <w:noProof/>
        </w:rPr>
      </w:r>
      <w:r>
        <w:rPr>
          <w:noProof/>
        </w:rPr>
        <w:fldChar w:fldCharType="separate"/>
      </w:r>
      <w:r w:rsidR="0086719A">
        <w:rPr>
          <w:noProof/>
        </w:rPr>
        <w:t>111</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13.2.5</w:t>
      </w:r>
      <w:r>
        <w:rPr>
          <w:rFonts w:asciiTheme="minorHAnsi" w:eastAsiaTheme="minorEastAsia" w:hAnsiTheme="minorHAnsi" w:cstheme="minorBidi"/>
          <w:noProof/>
          <w:sz w:val="22"/>
          <w:szCs w:val="22"/>
          <w:lang w:val="en-GB" w:eastAsia="en-GB"/>
        </w:rPr>
        <w:tab/>
      </w:r>
      <w:r>
        <w:rPr>
          <w:noProof/>
        </w:rPr>
        <w:t>Post Upgrade Tasks</w:t>
      </w:r>
      <w:r>
        <w:rPr>
          <w:noProof/>
        </w:rPr>
        <w:tab/>
      </w:r>
      <w:r>
        <w:rPr>
          <w:noProof/>
        </w:rPr>
        <w:fldChar w:fldCharType="begin"/>
      </w:r>
      <w:r>
        <w:rPr>
          <w:noProof/>
        </w:rPr>
        <w:instrText xml:space="preserve"> PAGEREF _Toc375035645 \h </w:instrText>
      </w:r>
      <w:r>
        <w:rPr>
          <w:noProof/>
        </w:rPr>
      </w:r>
      <w:r>
        <w:rPr>
          <w:noProof/>
        </w:rPr>
        <w:fldChar w:fldCharType="separate"/>
      </w:r>
      <w:r w:rsidR="0086719A">
        <w:rPr>
          <w:noProof/>
        </w:rPr>
        <w:t>112</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_Toc375035646 \h </w:instrText>
      </w:r>
      <w:r>
        <w:rPr>
          <w:noProof/>
        </w:rPr>
      </w:r>
      <w:r>
        <w:rPr>
          <w:noProof/>
        </w:rPr>
        <w:fldChar w:fldCharType="separate"/>
      </w:r>
      <w:r w:rsidR="0086719A">
        <w:rPr>
          <w:noProof/>
        </w:rPr>
        <w:t>112</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13.2.6.1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_Toc375035647 \h </w:instrText>
      </w:r>
      <w:r>
        <w:rPr>
          <w:noProof/>
        </w:rPr>
      </w:r>
      <w:r>
        <w:rPr>
          <w:noProof/>
        </w:rPr>
        <w:fldChar w:fldCharType="separate"/>
      </w:r>
      <w:r w:rsidR="0086719A">
        <w:rPr>
          <w:noProof/>
        </w:rPr>
        <w:t>112</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14.</w:t>
      </w:r>
      <w:r>
        <w:rPr>
          <w:rFonts w:asciiTheme="minorHAnsi" w:eastAsiaTheme="minorEastAsia" w:hAnsiTheme="minorHAnsi" w:cstheme="minorBidi"/>
          <w:noProof/>
          <w:sz w:val="22"/>
          <w:szCs w:val="22"/>
          <w:lang w:val="en-GB" w:eastAsia="en-GB"/>
        </w:rPr>
        <w:tab/>
      </w:r>
      <w:r>
        <w:rPr>
          <w:noProof/>
        </w:rPr>
        <w:t>UKPMS</w:t>
      </w:r>
      <w:r>
        <w:rPr>
          <w:noProof/>
        </w:rPr>
        <w:tab/>
      </w:r>
      <w:r>
        <w:rPr>
          <w:noProof/>
        </w:rPr>
        <w:fldChar w:fldCharType="begin"/>
      </w:r>
      <w:r>
        <w:rPr>
          <w:noProof/>
        </w:rPr>
        <w:instrText xml:space="preserve"> PAGEREF _Toc375035648 \h </w:instrText>
      </w:r>
      <w:r>
        <w:rPr>
          <w:noProof/>
        </w:rPr>
      </w:r>
      <w:r>
        <w:rPr>
          <w:noProof/>
        </w:rPr>
        <w:fldChar w:fldCharType="separate"/>
      </w:r>
      <w:r w:rsidR="0086719A">
        <w:rPr>
          <w:noProof/>
        </w:rPr>
        <w:t>113</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Information Manager Foundation Layer</w:t>
      </w:r>
      <w:r>
        <w:rPr>
          <w:noProof/>
        </w:rPr>
        <w:tab/>
      </w:r>
      <w:r>
        <w:rPr>
          <w:noProof/>
        </w:rPr>
        <w:fldChar w:fldCharType="begin"/>
      </w:r>
      <w:r>
        <w:rPr>
          <w:noProof/>
        </w:rPr>
        <w:instrText xml:space="preserve"> PAGEREF _Toc375035649 \h </w:instrText>
      </w:r>
      <w:r>
        <w:rPr>
          <w:noProof/>
        </w:rPr>
      </w:r>
      <w:r>
        <w:rPr>
          <w:noProof/>
        </w:rPr>
        <w:fldChar w:fldCharType="separate"/>
      </w:r>
      <w:r w:rsidR="0086719A">
        <w:rPr>
          <w:noProof/>
        </w:rPr>
        <w:t>119</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Information Manager 4</w:t>
      </w:r>
      <w:r>
        <w:rPr>
          <w:noProof/>
        </w:rPr>
        <w:tab/>
      </w:r>
      <w:r>
        <w:rPr>
          <w:noProof/>
        </w:rPr>
        <w:fldChar w:fldCharType="begin"/>
      </w:r>
      <w:r>
        <w:rPr>
          <w:noProof/>
        </w:rPr>
        <w:instrText xml:space="preserve"> PAGEREF _Toc375035650 \h </w:instrText>
      </w:r>
      <w:r>
        <w:rPr>
          <w:noProof/>
        </w:rPr>
      </w:r>
      <w:r>
        <w:rPr>
          <w:noProof/>
        </w:rPr>
        <w:fldChar w:fldCharType="separate"/>
      </w:r>
      <w:r w:rsidR="0086719A">
        <w:rPr>
          <w:noProof/>
        </w:rPr>
        <w:t>124</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17.</w:t>
      </w:r>
      <w:r>
        <w:rPr>
          <w:rFonts w:asciiTheme="minorHAnsi" w:eastAsiaTheme="minorEastAsia" w:hAnsiTheme="minorHAnsi" w:cstheme="minorBidi"/>
          <w:noProof/>
          <w:sz w:val="22"/>
          <w:szCs w:val="22"/>
          <w:lang w:val="en-GB" w:eastAsia="en-GB"/>
        </w:rPr>
        <w:tab/>
      </w:r>
      <w:r>
        <w:rPr>
          <w:noProof/>
        </w:rPr>
        <w:t>Work Orders Work Tray</w:t>
      </w:r>
      <w:r>
        <w:rPr>
          <w:noProof/>
        </w:rPr>
        <w:tab/>
      </w:r>
      <w:r>
        <w:rPr>
          <w:noProof/>
        </w:rPr>
        <w:fldChar w:fldCharType="begin"/>
      </w:r>
      <w:r>
        <w:rPr>
          <w:noProof/>
        </w:rPr>
        <w:instrText xml:space="preserve"> PAGEREF _Toc375035651 \h </w:instrText>
      </w:r>
      <w:r>
        <w:rPr>
          <w:noProof/>
        </w:rPr>
      </w:r>
      <w:r>
        <w:rPr>
          <w:noProof/>
        </w:rPr>
        <w:fldChar w:fldCharType="separate"/>
      </w:r>
      <w:r w:rsidR="0086719A">
        <w:rPr>
          <w:noProof/>
        </w:rPr>
        <w:t>125</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18.</w:t>
      </w:r>
      <w:r>
        <w:rPr>
          <w:rFonts w:asciiTheme="minorHAnsi" w:eastAsiaTheme="minorEastAsia" w:hAnsiTheme="minorHAnsi" w:cstheme="minorBidi"/>
          <w:noProof/>
          <w:sz w:val="22"/>
          <w:szCs w:val="22"/>
          <w:lang w:val="en-GB" w:eastAsia="en-GB"/>
        </w:rPr>
        <w:tab/>
      </w:r>
      <w:r>
        <w:rPr>
          <w:noProof/>
        </w:rPr>
        <w:t>Enquiry Manager Work Tray</w:t>
      </w:r>
      <w:r>
        <w:rPr>
          <w:noProof/>
        </w:rPr>
        <w:tab/>
      </w:r>
      <w:r>
        <w:rPr>
          <w:noProof/>
        </w:rPr>
        <w:fldChar w:fldCharType="begin"/>
      </w:r>
      <w:r>
        <w:rPr>
          <w:noProof/>
        </w:rPr>
        <w:instrText xml:space="preserve"> PAGEREF _Toc375035652 \h </w:instrText>
      </w:r>
      <w:r>
        <w:rPr>
          <w:noProof/>
        </w:rPr>
      </w:r>
      <w:r>
        <w:rPr>
          <w:noProof/>
        </w:rPr>
        <w:fldChar w:fldCharType="separate"/>
      </w:r>
      <w:r w:rsidR="0086719A">
        <w:rPr>
          <w:noProof/>
        </w:rPr>
        <w:t>132</w:t>
      </w:r>
      <w:r>
        <w:rPr>
          <w:noProof/>
        </w:rPr>
        <w:fldChar w:fldCharType="end"/>
      </w:r>
    </w:p>
    <w:p w:rsidR="00EE44CC" w:rsidRDefault="00EE44CC">
      <w:pPr>
        <w:pStyle w:val="TOC1"/>
        <w:tabs>
          <w:tab w:val="left" w:pos="720"/>
        </w:tabs>
        <w:rPr>
          <w:rFonts w:asciiTheme="minorHAnsi" w:eastAsiaTheme="minorEastAsia" w:hAnsiTheme="minorHAnsi" w:cstheme="minorBidi"/>
          <w:noProof/>
          <w:sz w:val="22"/>
          <w:szCs w:val="22"/>
          <w:lang w:val="en-GB" w:eastAsia="en-GB"/>
        </w:rPr>
      </w:pPr>
      <w:r>
        <w:rPr>
          <w:noProof/>
        </w:rPr>
        <w:t>19.</w:t>
      </w:r>
      <w:r>
        <w:rPr>
          <w:rFonts w:asciiTheme="minorHAnsi" w:eastAsiaTheme="minorEastAsia" w:hAnsiTheme="minorHAnsi" w:cstheme="minorBidi"/>
          <w:noProof/>
          <w:sz w:val="22"/>
          <w:szCs w:val="22"/>
          <w:lang w:val="en-GB" w:eastAsia="en-GB"/>
        </w:rPr>
        <w:tab/>
      </w:r>
      <w:r>
        <w:rPr>
          <w:noProof/>
        </w:rPr>
        <w:t>Traffic Interface Manager</w:t>
      </w:r>
      <w:r>
        <w:rPr>
          <w:noProof/>
        </w:rPr>
        <w:tab/>
      </w:r>
      <w:r>
        <w:rPr>
          <w:noProof/>
        </w:rPr>
        <w:fldChar w:fldCharType="begin"/>
      </w:r>
      <w:r>
        <w:rPr>
          <w:noProof/>
        </w:rPr>
        <w:instrText xml:space="preserve"> PAGEREF _Toc375035653 \h </w:instrText>
      </w:r>
      <w:r>
        <w:rPr>
          <w:noProof/>
        </w:rPr>
      </w:r>
      <w:r>
        <w:rPr>
          <w:noProof/>
        </w:rPr>
        <w:fldChar w:fldCharType="separate"/>
      </w:r>
      <w:r w:rsidR="0086719A">
        <w:rPr>
          <w:noProof/>
        </w:rPr>
        <w:t>138</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19.1</w:t>
      </w:r>
      <w:r>
        <w:rPr>
          <w:rFonts w:asciiTheme="minorHAnsi" w:eastAsiaTheme="minorEastAsia" w:hAnsiTheme="minorHAnsi" w:cstheme="minorBidi"/>
          <w:noProof/>
          <w:sz w:val="22"/>
          <w:szCs w:val="22"/>
          <w:lang w:val="en-GB" w:eastAsia="en-GB"/>
        </w:rPr>
        <w:tab/>
      </w:r>
      <w:r>
        <w:rPr>
          <w:noProof/>
        </w:rPr>
        <w:t>Implementation of the Traffic Interface Manager Software files</w:t>
      </w:r>
      <w:r>
        <w:rPr>
          <w:noProof/>
        </w:rPr>
        <w:tab/>
      </w:r>
      <w:r>
        <w:rPr>
          <w:noProof/>
        </w:rPr>
        <w:fldChar w:fldCharType="begin"/>
      </w:r>
      <w:r>
        <w:rPr>
          <w:noProof/>
        </w:rPr>
        <w:instrText xml:space="preserve"> PAGEREF _Toc375035654 \h </w:instrText>
      </w:r>
      <w:r>
        <w:rPr>
          <w:noProof/>
        </w:rPr>
      </w:r>
      <w:r>
        <w:rPr>
          <w:noProof/>
        </w:rPr>
        <w:fldChar w:fldCharType="separate"/>
      </w:r>
      <w:r w:rsidR="0086719A">
        <w:rPr>
          <w:noProof/>
        </w:rPr>
        <w:t>138</w:t>
      </w:r>
      <w:r>
        <w:rPr>
          <w:noProof/>
        </w:rPr>
        <w:fldChar w:fldCharType="end"/>
      </w:r>
    </w:p>
    <w:p w:rsidR="00EE44CC" w:rsidRDefault="00EE44CC">
      <w:pPr>
        <w:pStyle w:val="TOC2"/>
        <w:rPr>
          <w:rFonts w:asciiTheme="minorHAnsi" w:eastAsiaTheme="minorEastAsia" w:hAnsiTheme="minorHAnsi" w:cstheme="minorBidi"/>
          <w:noProof/>
          <w:sz w:val="22"/>
          <w:szCs w:val="22"/>
          <w:lang w:val="en-GB" w:eastAsia="en-GB"/>
        </w:rPr>
      </w:pPr>
      <w:r w:rsidRPr="00234537">
        <w:rPr>
          <w:noProof/>
          <w:snapToGrid w:val="0"/>
          <w:color w:val="000000"/>
          <w:w w:val="0"/>
        </w:rPr>
        <w:t>19.2</w:t>
      </w:r>
      <w:r>
        <w:rPr>
          <w:rFonts w:asciiTheme="minorHAnsi" w:eastAsiaTheme="minorEastAsia" w:hAnsiTheme="minorHAnsi" w:cstheme="minorBidi"/>
          <w:noProof/>
          <w:sz w:val="22"/>
          <w:szCs w:val="22"/>
          <w:lang w:val="en-GB" w:eastAsia="en-GB"/>
        </w:rPr>
        <w:tab/>
      </w:r>
      <w:r>
        <w:rPr>
          <w:noProof/>
        </w:rPr>
        <w:t>Traffic Interface Manager Server Install/Upgrade</w:t>
      </w:r>
      <w:r>
        <w:rPr>
          <w:noProof/>
        </w:rPr>
        <w:tab/>
      </w:r>
      <w:r>
        <w:rPr>
          <w:noProof/>
        </w:rPr>
        <w:fldChar w:fldCharType="begin"/>
      </w:r>
      <w:r>
        <w:rPr>
          <w:noProof/>
        </w:rPr>
        <w:instrText xml:space="preserve"> PAGEREF _Toc375035655 \h </w:instrText>
      </w:r>
      <w:r>
        <w:rPr>
          <w:noProof/>
        </w:rPr>
      </w:r>
      <w:r>
        <w:rPr>
          <w:noProof/>
        </w:rPr>
        <w:fldChar w:fldCharType="separate"/>
      </w:r>
      <w:r w:rsidR="0086719A">
        <w:rPr>
          <w:noProof/>
        </w:rPr>
        <w:t>139</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_Toc375035656 \h </w:instrText>
      </w:r>
      <w:r>
        <w:rPr>
          <w:noProof/>
        </w:rPr>
      </w:r>
      <w:r>
        <w:rPr>
          <w:noProof/>
        </w:rPr>
        <w:fldChar w:fldCharType="separate"/>
      </w:r>
      <w:r w:rsidR="0086719A">
        <w:rPr>
          <w:noProof/>
        </w:rPr>
        <w:t>139</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_Toc375035657 \h </w:instrText>
      </w:r>
      <w:r>
        <w:rPr>
          <w:noProof/>
        </w:rPr>
      </w:r>
      <w:r>
        <w:rPr>
          <w:noProof/>
        </w:rPr>
        <w:fldChar w:fldCharType="separate"/>
      </w:r>
      <w:r w:rsidR="0086719A">
        <w:rPr>
          <w:noProof/>
        </w:rPr>
        <w:t>139</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19.2.3</w:t>
      </w:r>
      <w:r>
        <w:rPr>
          <w:rFonts w:asciiTheme="minorHAnsi" w:eastAsiaTheme="minorEastAsia" w:hAnsiTheme="minorHAnsi" w:cstheme="minorBidi"/>
          <w:noProof/>
          <w:sz w:val="22"/>
          <w:szCs w:val="22"/>
          <w:lang w:val="en-GB" w:eastAsia="en-GB"/>
        </w:rPr>
        <w:tab/>
      </w:r>
      <w:r>
        <w:rPr>
          <w:noProof/>
        </w:rPr>
        <w:t>Install of Traffic Interface Manager</w:t>
      </w:r>
      <w:r>
        <w:rPr>
          <w:noProof/>
        </w:rPr>
        <w:tab/>
      </w:r>
      <w:r>
        <w:rPr>
          <w:noProof/>
        </w:rPr>
        <w:fldChar w:fldCharType="begin"/>
      </w:r>
      <w:r>
        <w:rPr>
          <w:noProof/>
        </w:rPr>
        <w:instrText xml:space="preserve"> PAGEREF _Toc375035658 \h </w:instrText>
      </w:r>
      <w:r>
        <w:rPr>
          <w:noProof/>
        </w:rPr>
      </w:r>
      <w:r>
        <w:rPr>
          <w:noProof/>
        </w:rPr>
        <w:fldChar w:fldCharType="separate"/>
      </w:r>
      <w:r w:rsidR="0086719A">
        <w:rPr>
          <w:noProof/>
        </w:rPr>
        <w:t>140</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19.2.3.1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_Toc375035659 \h </w:instrText>
      </w:r>
      <w:r>
        <w:rPr>
          <w:noProof/>
        </w:rPr>
      </w:r>
      <w:r>
        <w:rPr>
          <w:noProof/>
        </w:rPr>
        <w:fldChar w:fldCharType="separate"/>
      </w:r>
      <w:r w:rsidR="0086719A">
        <w:rPr>
          <w:noProof/>
        </w:rPr>
        <w:t>141</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19.2.4</w:t>
      </w:r>
      <w:r>
        <w:rPr>
          <w:rFonts w:asciiTheme="minorHAnsi" w:eastAsiaTheme="minorEastAsia" w:hAnsiTheme="minorHAnsi" w:cstheme="minorBidi"/>
          <w:noProof/>
          <w:sz w:val="22"/>
          <w:szCs w:val="22"/>
          <w:lang w:val="en-GB" w:eastAsia="en-GB"/>
        </w:rPr>
        <w:tab/>
      </w:r>
      <w:r>
        <w:rPr>
          <w:noProof/>
        </w:rPr>
        <w:t>Upgrade of Traffic Interface Manager</w:t>
      </w:r>
      <w:r>
        <w:rPr>
          <w:noProof/>
        </w:rPr>
        <w:tab/>
      </w:r>
      <w:r>
        <w:rPr>
          <w:noProof/>
        </w:rPr>
        <w:fldChar w:fldCharType="begin"/>
      </w:r>
      <w:r>
        <w:rPr>
          <w:noProof/>
        </w:rPr>
        <w:instrText xml:space="preserve"> PAGEREF _Toc375035660 \h </w:instrText>
      </w:r>
      <w:r>
        <w:rPr>
          <w:noProof/>
        </w:rPr>
      </w:r>
      <w:r>
        <w:rPr>
          <w:noProof/>
        </w:rPr>
        <w:fldChar w:fldCharType="separate"/>
      </w:r>
      <w:r w:rsidR="0086719A">
        <w:rPr>
          <w:noProof/>
        </w:rPr>
        <w:t>141</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19.2.4.1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_Toc375035661 \h </w:instrText>
      </w:r>
      <w:r>
        <w:rPr>
          <w:noProof/>
        </w:rPr>
      </w:r>
      <w:r>
        <w:rPr>
          <w:noProof/>
        </w:rPr>
        <w:fldChar w:fldCharType="separate"/>
      </w:r>
      <w:r w:rsidR="0086719A">
        <w:rPr>
          <w:noProof/>
        </w:rPr>
        <w:t>142</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19.2.5</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_Toc375035662 \h </w:instrText>
      </w:r>
      <w:r>
        <w:rPr>
          <w:noProof/>
        </w:rPr>
      </w:r>
      <w:r>
        <w:rPr>
          <w:noProof/>
        </w:rPr>
        <w:fldChar w:fldCharType="separate"/>
      </w:r>
      <w:r w:rsidR="0086719A">
        <w:rPr>
          <w:noProof/>
        </w:rPr>
        <w:t>142</w:t>
      </w:r>
      <w:r>
        <w:rPr>
          <w:noProof/>
        </w:rPr>
        <w:fldChar w:fldCharType="end"/>
      </w:r>
    </w:p>
    <w:p w:rsidR="00EE44CC" w:rsidRDefault="00EE44CC">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lastRenderedPageBreak/>
        <w:t>19.2.5.1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_Toc375035663 \h </w:instrText>
      </w:r>
      <w:r>
        <w:rPr>
          <w:noProof/>
        </w:rPr>
      </w:r>
      <w:r>
        <w:rPr>
          <w:noProof/>
        </w:rPr>
        <w:fldChar w:fldCharType="separate"/>
      </w:r>
      <w:r w:rsidR="0086719A">
        <w:rPr>
          <w:noProof/>
        </w:rPr>
        <w:t>142</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19.2.6</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_Toc375035664 \h </w:instrText>
      </w:r>
      <w:r>
        <w:rPr>
          <w:noProof/>
        </w:rPr>
      </w:r>
      <w:r>
        <w:rPr>
          <w:noProof/>
        </w:rPr>
        <w:fldChar w:fldCharType="separate"/>
      </w:r>
      <w:r w:rsidR="0086719A">
        <w:rPr>
          <w:noProof/>
        </w:rPr>
        <w:t>143</w:t>
      </w:r>
      <w:r>
        <w:rPr>
          <w:noProof/>
        </w:rPr>
        <w:fldChar w:fldCharType="end"/>
      </w:r>
    </w:p>
    <w:p w:rsidR="00EE44CC" w:rsidRDefault="00EE44CC">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19.2.7</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_Toc375035665 \h </w:instrText>
      </w:r>
      <w:r>
        <w:rPr>
          <w:noProof/>
        </w:rPr>
      </w:r>
      <w:r>
        <w:rPr>
          <w:noProof/>
        </w:rPr>
        <w:fldChar w:fldCharType="separate"/>
      </w:r>
      <w:r w:rsidR="0086719A">
        <w:rPr>
          <w:noProof/>
        </w:rPr>
        <w:t>143</w:t>
      </w:r>
      <w:r>
        <w:rPr>
          <w:noProof/>
        </w:rPr>
        <w:fldChar w:fldCharType="end"/>
      </w:r>
    </w:p>
    <w:p w:rsidR="00E22356" w:rsidRPr="00913C79" w:rsidRDefault="009069C1" w:rsidP="00913C79">
      <w:r>
        <w:fldChar w:fldCharType="end"/>
      </w:r>
    </w:p>
    <w:p w:rsidR="00EC59A4" w:rsidRDefault="00EC59A4">
      <w:pPr>
        <w:spacing w:before="0" w:after="0"/>
        <w:rPr>
          <w:rFonts w:cs="Arial"/>
          <w:b/>
          <w:kern w:val="28"/>
          <w:sz w:val="24"/>
        </w:rPr>
      </w:pPr>
      <w:r>
        <w:br w:type="page"/>
      </w:r>
    </w:p>
    <w:p w:rsidR="00E22356" w:rsidRDefault="00015125" w:rsidP="003811FC">
      <w:pPr>
        <w:pStyle w:val="Heading1"/>
      </w:pPr>
      <w:r w:rsidRPr="00913C79">
        <w:lastRenderedPageBreak/>
        <w:br w:type="page"/>
      </w:r>
    </w:p>
    <w:p w:rsidR="00EF643D" w:rsidRPr="00EF643D" w:rsidRDefault="00EF643D" w:rsidP="00541833">
      <w:pPr>
        <w:pStyle w:val="Heading1"/>
        <w:numPr>
          <w:ilvl w:val="0"/>
          <w:numId w:val="25"/>
        </w:numPr>
      </w:pPr>
      <w:bookmarkStart w:id="0" w:name="_Toc180569818"/>
      <w:bookmarkStart w:id="1" w:name="_Toc366491964"/>
      <w:bookmarkStart w:id="2" w:name="_Toc375035514"/>
      <w:r w:rsidRPr="00EF643D">
        <w:lastRenderedPageBreak/>
        <w:t>Document Summary</w:t>
      </w:r>
      <w:bookmarkEnd w:id="0"/>
      <w:bookmarkEnd w:id="1"/>
      <w:bookmarkEnd w:id="2"/>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MapViewer)</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150C02">
      <w:pPr>
        <w:pStyle w:val="ListBullet"/>
      </w:pPr>
      <w:r w:rsidRPr="00EF643D">
        <w:t>TMA Manager</w:t>
      </w:r>
    </w:p>
    <w:p w:rsidR="00EF643D" w:rsidRPr="00EF643D" w:rsidRDefault="00EF643D" w:rsidP="00150C02">
      <w:pPr>
        <w:pStyle w:val="ListBullet"/>
      </w:pPr>
      <w:r w:rsidRPr="00EF643D">
        <w:t>TMA API</w:t>
      </w:r>
    </w:p>
    <w:p w:rsidR="00EF643D" w:rsidRPr="00EF643D" w:rsidRDefault="00EF643D" w:rsidP="00150C02">
      <w:pPr>
        <w:pStyle w:val="ListBullet"/>
      </w:pPr>
      <w:r w:rsidRPr="00EF643D">
        <w:t>Streetworks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r w:rsidRPr="00EF643D">
        <w:t>MapCapture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3" w:name="_Toc180569820"/>
      <w:bookmarkStart w:id="4" w:name="_Toc366491966"/>
      <w:bookmarkStart w:id="5" w:name="_Toc375035515"/>
      <w:r w:rsidRPr="00EF643D">
        <w:t>Reference document</w:t>
      </w:r>
      <w:bookmarkEnd w:id="3"/>
      <w:r w:rsidRPr="00EF643D">
        <w:t>s</w:t>
      </w:r>
      <w:bookmarkEnd w:id="4"/>
      <w:bookmarkEnd w:id="5"/>
    </w:p>
    <w:tbl>
      <w:tblPr>
        <w:tblStyle w:val="TableGrid"/>
        <w:tblW w:w="0" w:type="auto"/>
        <w:tblLook w:val="04A0" w:firstRow="1" w:lastRow="0" w:firstColumn="1" w:lastColumn="0" w:noHBand="0" w:noVBand="1"/>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Windows Java Client Hangs On Accepting Not Verified Signature Of jar Files When SeparateFrame=True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32249E" w:rsidP="00303676">
            <w:pPr>
              <w:pStyle w:val="Body"/>
              <w:rPr>
                <w:rStyle w:val="Hyperlink"/>
              </w:rPr>
            </w:pPr>
            <w:hyperlink r:id="rId12"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6" w:name="_Toc366491969"/>
      <w:bookmarkStart w:id="7" w:name="_Toc375035516"/>
      <w:r w:rsidRPr="00EF643D">
        <w:lastRenderedPageBreak/>
        <w:t>Introduction</w:t>
      </w:r>
      <w:bookmarkEnd w:id="6"/>
      <w:bookmarkEnd w:id="7"/>
    </w:p>
    <w:p w:rsidR="00EF643D" w:rsidRPr="00EF643D" w:rsidRDefault="00EF643D" w:rsidP="00EF643D">
      <w:pPr>
        <w:pStyle w:val="Heading2"/>
      </w:pPr>
      <w:bookmarkStart w:id="8" w:name="_Toc366491970"/>
      <w:bookmarkStart w:id="9" w:name="_Toc180569824"/>
      <w:bookmarkStart w:id="10" w:name="_Toc375035517"/>
      <w:r w:rsidRPr="00EF643D">
        <w:t>Purpose</w:t>
      </w:r>
      <w:bookmarkEnd w:id="8"/>
      <w:bookmarkEnd w:id="10"/>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TMA API</w:t>
      </w:r>
    </w:p>
    <w:p w:rsidR="00EF643D" w:rsidRPr="00EF643D" w:rsidRDefault="00EF643D" w:rsidP="00EF643D">
      <w:pPr>
        <w:pStyle w:val="ListBullet"/>
      </w:pPr>
      <w:r w:rsidRPr="00EF643D">
        <w:t>Streetworks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r w:rsidRPr="00EF643D">
        <w:t>MapCapture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1" w:name="_Toc366491971"/>
      <w:bookmarkStart w:id="12" w:name="_Toc375035518"/>
      <w:r w:rsidRPr="00EF643D">
        <w:t>Products Covered by this Guide</w:t>
      </w:r>
      <w:bookmarkEnd w:id="11"/>
      <w:bookmarkEnd w:id="12"/>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API</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Streetworks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lastRenderedPageBreak/>
              <w:t>MapCapture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3" w:name="_Toc366491972"/>
      <w:r w:rsidRPr="00EF643D">
        <w:t>Order in which to Install/Upgrade Products</w:t>
      </w:r>
      <w:bookmarkEnd w:id="13"/>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TMA API</w:t>
            </w:r>
          </w:p>
        </w:tc>
        <w:tc>
          <w:tcPr>
            <w:tcW w:w="1327" w:type="dxa"/>
            <w:vAlign w:val="center"/>
          </w:tcPr>
          <w:p w:rsidR="00EF643D" w:rsidRPr="00EF643D" w:rsidRDefault="00EF643D" w:rsidP="00EF643D">
            <w:r w:rsidRPr="00EF643D">
              <w:t>6</w:t>
            </w:r>
          </w:p>
        </w:tc>
      </w:tr>
      <w:tr w:rsidR="00EF643D" w:rsidRPr="00D44D6C" w:rsidTr="00150C02">
        <w:trPr>
          <w:cantSplit/>
          <w:trHeight w:hRule="exact" w:val="432"/>
        </w:trPr>
        <w:tc>
          <w:tcPr>
            <w:tcW w:w="4201" w:type="dxa"/>
            <w:vAlign w:val="center"/>
          </w:tcPr>
          <w:p w:rsidR="00EF643D" w:rsidRPr="00EF643D" w:rsidRDefault="00EF643D" w:rsidP="00EF643D">
            <w:r w:rsidRPr="00EF643D">
              <w:t>Streetworks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r w:rsidRPr="00EF643D">
              <w:t>MapCapture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375035519"/>
      <w:r w:rsidRPr="00EF643D">
        <w:lastRenderedPageBreak/>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xml:space="preserve">, when using ESRI please ensure, before installing or upgrading the Exor 4.7.0.0 product set,  that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Bentley-exor certification matrix.  The certification matrix can be downloaded from the Client area of the </w:t>
      </w:r>
      <w:hyperlink r:id="rId13" w:history="1">
        <w:r w:rsidR="00EF643D" w:rsidRPr="00EF643D">
          <w:rPr>
            <w:rStyle w:val="Hyperlink"/>
          </w:rPr>
          <w:t>exor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 xml:space="preserve">&lt;exor_base&gt; </w:t>
      </w:r>
      <w:r w:rsidRPr="00EF643D">
        <w:t xml:space="preserve">directory and sub-directory structure and contents to a new area (e.g. &lt;exor_base4600&gt;).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 xml:space="preserve">&lt;exor_base&gt; </w:t>
      </w:r>
      <w:r w:rsidRPr="00EF643D">
        <w:t>directory and sub-directory structure and contents to a new area (e.g. &lt;exor_base4</w:t>
      </w:r>
      <w:r w:rsidR="00E7323F">
        <w:t>6</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2" w:name="_Toc366491974"/>
      <w:bookmarkStart w:id="33" w:name="_Toc375035520"/>
      <w:r w:rsidRPr="00EF643D">
        <w:t>Release Software Component 4.7.0.0 Versions</w:t>
      </w:r>
      <w:bookmarkEnd w:id="32"/>
      <w:bookmarkEnd w:id="33"/>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WebLogic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Mapviewer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r w:rsidRPr="00EF643D">
              <w:t>ArcSde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sp1,sp2 &amp; gup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Further details about the components and their versions and patches please refer the exor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WebLogic server will include the 1.7 version of Java. </w:t>
      </w:r>
    </w:p>
    <w:p w:rsidR="00EF643D" w:rsidRPr="00EF643D" w:rsidRDefault="00EF643D" w:rsidP="00EF643D"/>
    <w:p w:rsidR="00EF643D" w:rsidRPr="00EF643D" w:rsidRDefault="00EF643D" w:rsidP="00EF643D">
      <w:r w:rsidRPr="00EF643D">
        <w:rPr>
          <w:noProof/>
          <w:lang w:val="en-GB" w:eastAsia="en-GB"/>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4" w:name="_Toc366491975"/>
      <w:bookmarkStart w:id="35" w:name="_Toc375035521"/>
      <w:r w:rsidRPr="00EF643D">
        <w:t>Oracle Weblogic Server Configuration (Install and Upgrade)</w:t>
      </w:r>
      <w:bookmarkEnd w:id="34"/>
      <w:bookmarkEnd w:id="35"/>
    </w:p>
    <w:p w:rsidR="00EF643D" w:rsidRPr="00EF643D" w:rsidRDefault="00EF643D" w:rsidP="00EF643D"/>
    <w:p w:rsidR="00EF643D" w:rsidRPr="00EF643D" w:rsidRDefault="00EF643D" w:rsidP="00EF643D">
      <w:r w:rsidRPr="00EF643D">
        <w:lastRenderedPageBreak/>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MapViewer product.</w:t>
      </w:r>
    </w:p>
    <w:p w:rsidR="00EF643D" w:rsidRPr="00EF643D" w:rsidRDefault="00EF643D" w:rsidP="00EF643D"/>
    <w:p w:rsidR="00EF643D" w:rsidRPr="00EF643D" w:rsidRDefault="00EF643D" w:rsidP="00EF643D">
      <w:r w:rsidRPr="00EF643D">
        <w:t>Please ensure that the Weblogic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Windows Java Client Hangs On Accepting Not Verified Signature Of jar Files When SeparateFrame=True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32249E" w:rsidP="00303676">
      <w:pPr>
        <w:pStyle w:val="ListBullet"/>
        <w:rPr>
          <w:rStyle w:val="Hyperlink"/>
        </w:rPr>
      </w:pPr>
      <w:hyperlink r:id="rId15"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6" w:name="_Toc375035522"/>
      <w:r>
        <w:t>Deployment of forms and webutil Jar files</w:t>
      </w:r>
      <w:bookmarkEnd w:id="36"/>
    </w:p>
    <w:p w:rsidR="00EF643D" w:rsidRPr="00EF643D" w:rsidRDefault="00C36456" w:rsidP="00EF643D">
      <w:r>
        <w:t>This section describes the deployment of the Jar files on the WebLogic server. Deployment of MapViewer Jar files is covered in the chapter specifically relating to the MapViewer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&lt;exor_base&gt;</w:t>
      </w:r>
      <w:r w:rsidRPr="00B57004">
        <w:t>\weblogic\</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lang w:val="en-GB" w:eastAsia="en-GB"/>
        </w:rPr>
        <w:lastRenderedPageBreak/>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jacob-1.14.3-x64.dll into &lt;ORACLE_HOME&gt;\forms\webutil\win64\ and</w:t>
      </w:r>
    </w:p>
    <w:p w:rsidR="00B57004" w:rsidRPr="00B57004" w:rsidRDefault="00B57004" w:rsidP="00B57004">
      <w:pPr>
        <w:pStyle w:val="Body"/>
      </w:pPr>
      <w:r w:rsidRPr="00B57004">
        <w:t xml:space="preserve">     jacob-1.14.3-x86.dll into &lt;ORACLE_HOME&gt;\forms\webutil\win32\</w:t>
      </w:r>
    </w:p>
    <w:p w:rsidR="00B57004" w:rsidRPr="00B57004" w:rsidRDefault="00B57004" w:rsidP="00B57004">
      <w:pPr>
        <w:pStyle w:val="Body"/>
      </w:pPr>
      <w:r w:rsidRPr="00B57004">
        <w:t>directories of the WebLogic Server –</w:t>
      </w:r>
    </w:p>
    <w:p w:rsidR="00B57004" w:rsidRPr="00B57004" w:rsidRDefault="00B57004" w:rsidP="00B57004">
      <w:pPr>
        <w:pStyle w:val="Body"/>
      </w:pPr>
      <w:r w:rsidRPr="00B57004">
        <w:rPr>
          <w:noProof/>
          <w:lang w:val="en-GB" w:eastAsia="en-GB"/>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lang w:val="en-GB" w:eastAsia="en-GB"/>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Copy the jacob.jar and Copy and Replace the frmall.jar and frmwebutil.jar into the &lt;ORACLE_HOME&gt;\forms\java\ directory of the WebLogic Server –</w:t>
      </w:r>
    </w:p>
    <w:p w:rsidR="00B57004" w:rsidRPr="00B57004" w:rsidRDefault="00B57004" w:rsidP="00B57004">
      <w:pPr>
        <w:pStyle w:val="Body"/>
      </w:pPr>
      <w:r w:rsidRPr="00B57004">
        <w:rPr>
          <w:noProof/>
          <w:lang w:val="en-GB" w:eastAsia="en-GB"/>
        </w:rPr>
        <w:lastRenderedPageBreak/>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7" w:name="_Toc202257711"/>
      <w:bookmarkStart w:id="38" w:name="_Toc375035523"/>
      <w:r>
        <w:t>Edit webutiljpi.htm</w:t>
      </w:r>
      <w:bookmarkEnd w:id="38"/>
    </w:p>
    <w:p w:rsidR="005310BB" w:rsidRPr="005310BB" w:rsidRDefault="005310BB" w:rsidP="005310BB"/>
    <w:p w:rsidR="005310BB" w:rsidRPr="005310BB" w:rsidRDefault="005310BB" w:rsidP="005310BB">
      <w:r w:rsidRPr="005310BB">
        <w:t>It is not possible to edit the webutiljpi.htm file via enterprise manager; navigate to &lt;ORACLE_INSTANCE&gt;\config\FormsComponent\forms\server and open the webutiljpi.htm file using a suitable text editor.</w:t>
      </w:r>
    </w:p>
    <w:p w:rsidR="005310BB" w:rsidRPr="005310BB" w:rsidRDefault="005310BB" w:rsidP="005310BB">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lang w:val="en-GB" w:eastAsia="en-GB"/>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lang w:val="en-GB" w:eastAsia="en-GB"/>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39" w:name="_Toc375035524"/>
      <w:r>
        <w:t>Configure the Forms Service to use WebUtil</w:t>
      </w:r>
      <w:bookmarkEnd w:id="39"/>
    </w:p>
    <w:p w:rsidR="005310BB" w:rsidRPr="005310BB" w:rsidRDefault="005310BB" w:rsidP="005310BB">
      <w:r w:rsidRPr="005310BB">
        <w:t>Oracle Weblogic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firstRow="1" w:lastRow="0" w:firstColumn="1" w:lastColumn="0" w:noHBand="0" w:noVBand="1"/>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baseHTMLjpi</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highContrast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separateFrame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lookandfeel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WorkingDirectory</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&lt;exor_base&gt;\bin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WebutilLoggingDetails</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WebUtilErrorMode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WebUtilDispatchMonitorInterval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WebUtilTrustInternal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WebUtilMaxTransferSize</w:t>
            </w:r>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Note: Maintain the sequence of jar files for archive and WebUtilArchive parameters as mentioned in the above table.</w:t>
      </w:r>
    </w:p>
    <w:p w:rsidR="005310BB" w:rsidRPr="005310BB" w:rsidRDefault="005310BB" w:rsidP="005310BB">
      <w:r w:rsidRPr="005310BB">
        <w:rPr>
          <w:noProof/>
          <w:lang w:val="en-GB" w:eastAsia="en-GB"/>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lang w:val="en-GB"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0" w:name="_Toc375035525"/>
      <w:r>
        <w:t>Configure the WebUtil</w:t>
      </w:r>
      <w:bookmarkEnd w:id="40"/>
    </w:p>
    <w:p w:rsidR="005310BB" w:rsidRPr="005310BB" w:rsidRDefault="005310BB" w:rsidP="005310BB">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lang w:val="en-GB"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rsidR="005310BB" w:rsidRPr="00EF643D" w:rsidRDefault="005310BB" w:rsidP="005310BB">
      <w:pPr>
        <w:pStyle w:val="Heading3"/>
      </w:pPr>
      <w:bookmarkStart w:id="41" w:name="_Toc375035526"/>
      <w:r w:rsidRPr="00EF643D">
        <w:t>Forms startup</w:t>
      </w:r>
      <w:bookmarkEnd w:id="41"/>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MapViewer (see Mapserver install)</w:t>
      </w:r>
    </w:p>
    <w:p w:rsidR="005310BB" w:rsidRDefault="005310BB" w:rsidP="005310BB">
      <w:r w:rsidRPr="005310BB">
        <w:rPr>
          <w:noProof/>
          <w:lang w:val="en-GB" w:eastAsia="en-GB"/>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link="rId25" cstate="print">
                      <a:extLst>
                        <a:ext uri="{28A0092B-C50C-407E-A947-70E740481C1C}">
                          <a14:useLocalDpi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42" w:name="_Toc366491976"/>
      <w:bookmarkStart w:id="43" w:name="_Toc375035527"/>
      <w:r w:rsidRPr="00EF643D">
        <w:lastRenderedPageBreak/>
        <w:t>Network Manager</w:t>
      </w:r>
      <w:bookmarkEnd w:id="42"/>
      <w:bookmarkEnd w:id="43"/>
    </w:p>
    <w:p w:rsidR="00EF643D" w:rsidRPr="00EF643D" w:rsidRDefault="00EF643D" w:rsidP="00F735F8">
      <w:pPr>
        <w:pStyle w:val="Heading2"/>
      </w:pPr>
      <w:bookmarkStart w:id="44" w:name="_Toc366491977"/>
      <w:bookmarkStart w:id="45" w:name="_Toc375035528"/>
      <w:r w:rsidRPr="00EF643D">
        <w:t>Installation of the Network Manager Software files</w:t>
      </w:r>
      <w:bookmarkEnd w:id="44"/>
      <w:bookmarkEnd w:id="45"/>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p>
    <w:p w:rsidR="00EF643D" w:rsidRPr="00EF643D" w:rsidRDefault="00EF643D" w:rsidP="00EF643D"/>
    <w:p w:rsidR="00EF643D" w:rsidRPr="00EF643D" w:rsidRDefault="00EF643D" w:rsidP="003811FC">
      <w:pPr>
        <w:pStyle w:val="Heading2"/>
      </w:pPr>
      <w:bookmarkStart w:id="46" w:name="_Toc254883632"/>
      <w:bookmarkStart w:id="47" w:name="_Toc366491978"/>
      <w:bookmarkStart w:id="48" w:name="_Toc202257713"/>
      <w:bookmarkStart w:id="49" w:name="_Toc375035529"/>
      <w:bookmarkEnd w:id="37"/>
      <w:r w:rsidRPr="00EF643D">
        <w:t>Highways Owner Account</w:t>
      </w:r>
      <w:bookmarkEnd w:id="46"/>
      <w:r w:rsidRPr="00EF643D">
        <w:t xml:space="preserve"> (Install Only)</w:t>
      </w:r>
      <w:bookmarkEnd w:id="47"/>
      <w:bookmarkEnd w:id="49"/>
    </w:p>
    <w:p w:rsidR="00EF643D" w:rsidRDefault="00EF643D" w:rsidP="00EF643D">
      <w:r w:rsidRPr="00EF643D">
        <w:t>This section provides details of steps involved in creating as owner for all exor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0" w:name="_Toc254883633"/>
      <w:bookmarkStart w:id="51" w:name="_Toc366491979"/>
      <w:bookmarkStart w:id="52" w:name="_Toc375035530"/>
      <w:r w:rsidRPr="00EF643D">
        <w:t>Before you start:</w:t>
      </w:r>
      <w:bookmarkEnd w:id="50"/>
      <w:bookmarkEnd w:id="51"/>
      <w:bookmarkEnd w:id="52"/>
    </w:p>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_Ref371063246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F735F8" w:rsidRDefault="00EF643D" w:rsidP="00F735F8">
      <w:pPr>
        <w:pStyle w:val="Heading3"/>
      </w:pPr>
      <w:bookmarkStart w:id="53" w:name="_Toc375035531"/>
      <w:r w:rsidRPr="00F735F8">
        <w:t>Product Run-time Environment</w:t>
      </w:r>
      <w:bookmarkEnd w:id="53"/>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54" w:name="_Toc529331440"/>
      <w:bookmarkStart w:id="55" w:name="_Toc254883634"/>
      <w:bookmarkStart w:id="56" w:name="_Toc172686748"/>
      <w:bookmarkStart w:id="57" w:name="_Toc366491980"/>
      <w:bookmarkStart w:id="58" w:name="_Toc375035532"/>
      <w:r w:rsidRPr="00EF643D">
        <w:t xml:space="preserve">Creation of a </w:t>
      </w:r>
      <w:bookmarkEnd w:id="54"/>
      <w:r w:rsidRPr="00EF643D">
        <w:t>Highways Owner</w:t>
      </w:r>
      <w:bookmarkEnd w:id="55"/>
      <w:bookmarkEnd w:id="56"/>
      <w:bookmarkEnd w:id="57"/>
      <w:bookmarkEnd w:id="58"/>
      <w:r w:rsidRPr="00EF643D">
        <w:t xml:space="preserve"> </w:t>
      </w:r>
    </w:p>
    <w:p w:rsidR="00EF643D" w:rsidRPr="00EF643D" w:rsidRDefault="00EF643D" w:rsidP="00EF643D">
      <w:r w:rsidRPr="00EF643D">
        <w:t> </w:t>
      </w:r>
    </w:p>
    <w:p w:rsidR="00EF643D" w:rsidRPr="00EF643D" w:rsidRDefault="00EF643D" w:rsidP="00EF643D">
      <w:r w:rsidRPr="00EF643D">
        <w:t>The following paragraphs should be used to create a new schema for the implementation of Network Manager and any other subsequent exor application.</w:t>
      </w:r>
    </w:p>
    <w:p w:rsidR="00EF643D" w:rsidRPr="00EF643D" w:rsidRDefault="00EF643D" w:rsidP="00EF643D"/>
    <w:p w:rsidR="00EF643D" w:rsidRPr="00EF643D" w:rsidRDefault="00EF643D" w:rsidP="00EF643D">
      <w:bookmarkStart w:id="59" w:name="_Toc529331441"/>
    </w:p>
    <w:p w:rsidR="00EF643D" w:rsidRPr="00EC59A4" w:rsidRDefault="00EF643D" w:rsidP="00EC59A4">
      <w:pPr>
        <w:pStyle w:val="Heading4"/>
      </w:pPr>
      <w:bookmarkStart w:id="60" w:name="_Toc375035533"/>
      <w:r w:rsidRPr="00EC59A4">
        <w:t>Tablespace Requirements</w:t>
      </w:r>
      <w:bookmarkEnd w:id="59"/>
      <w:bookmarkEnd w:id="60"/>
    </w:p>
    <w:p w:rsidR="00EF643D" w:rsidRPr="00EF643D" w:rsidRDefault="00EF643D" w:rsidP="00EF643D">
      <w:r w:rsidRPr="00EF643D">
        <w:t> </w:t>
      </w:r>
    </w:p>
    <w:p w:rsidR="00EF643D" w:rsidRPr="00EF643D" w:rsidRDefault="00EF643D" w:rsidP="00EF643D">
      <w:r w:rsidRPr="00EF643D">
        <w:t>The following tablespaces (or equivalents) should be made available on your server:</w:t>
      </w:r>
    </w:p>
    <w:p w:rsidR="00EF643D" w:rsidRPr="00EF643D" w:rsidRDefault="00EF643D" w:rsidP="00EF643D">
      <w:r w:rsidRPr="00EF643D">
        <w:t> </w:t>
      </w:r>
    </w:p>
    <w:p w:rsidR="00EF643D" w:rsidRPr="00EF643D" w:rsidRDefault="00EF643D" w:rsidP="00EF643D">
      <w:r w:rsidRPr="00F735F8">
        <w:rPr>
          <w:rStyle w:val="HighlightText"/>
        </w:rPr>
        <w:t>HIGHWAYS</w:t>
      </w:r>
      <w:r w:rsidRPr="00EF643D">
        <w:tab/>
        <w:t>Default Table Space.  Can be a different name if required.</w:t>
      </w:r>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Default temporary Tablespace for users. Can be a different name.</w:t>
      </w:r>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61" w:name="_Toc375035534"/>
      <w:r w:rsidRPr="00EC59A4">
        <w:t>Data Dictionary Privileges</w:t>
      </w:r>
      <w:bookmarkEnd w:id="61"/>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r w:rsidRPr="00EF643D">
        <w:t>start hig_sys_grants.sql</w:t>
      </w:r>
    </w:p>
    <w:p w:rsidR="00EF643D" w:rsidRPr="00EF643D" w:rsidRDefault="00EF643D" w:rsidP="00EF643D"/>
    <w:p w:rsidR="00EF643D" w:rsidRPr="00EC59A4" w:rsidRDefault="00EF643D" w:rsidP="00EC59A4">
      <w:pPr>
        <w:pStyle w:val="Heading4"/>
      </w:pPr>
      <w:bookmarkStart w:id="62" w:name="_Toc375035535"/>
      <w:r w:rsidRPr="00EC59A4">
        <w:t>The higowner script</w:t>
      </w:r>
      <w:bookmarkEnd w:id="62"/>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r w:rsidRPr="00EF643D">
        <w:t>start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63" w:name="_Toc366491981"/>
      <w:bookmarkStart w:id="64" w:name="_Toc375035536"/>
      <w:r w:rsidRPr="00EF643D">
        <w:lastRenderedPageBreak/>
        <w:t xml:space="preserve">Network Manager </w:t>
      </w:r>
      <w:r w:rsidR="00A6321E">
        <w:t>I</w:t>
      </w:r>
      <w:r w:rsidRPr="00EF643D">
        <w:t>nstall/Upgrade</w:t>
      </w:r>
      <w:bookmarkEnd w:id="48"/>
      <w:bookmarkEnd w:id="63"/>
      <w:bookmarkEnd w:id="64"/>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65" w:name="_Toc202257714"/>
      <w:bookmarkStart w:id="66" w:name="_Toc366491982"/>
      <w:bookmarkStart w:id="67" w:name="_Toc375035537"/>
      <w:r w:rsidRPr="00EF643D">
        <w:t xml:space="preserve">Before you </w:t>
      </w:r>
      <w:bookmarkEnd w:id="65"/>
      <w:bookmarkEnd w:id="66"/>
      <w:r w:rsidR="008F3920" w:rsidRPr="00EF643D">
        <w:t>start</w:t>
      </w:r>
      <w:bookmarkEnd w:id="6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_Ref371063299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F735F8">
      <w:pPr>
        <w:pStyle w:val="Heading3"/>
      </w:pPr>
      <w:bookmarkStart w:id="68" w:name="_Toc202257715"/>
      <w:bookmarkStart w:id="69" w:name="_Toc366491983"/>
      <w:bookmarkStart w:id="70" w:name="_Toc375035538"/>
      <w:r w:rsidRPr="00EF643D">
        <w:t>Typical problems that you may encounter</w:t>
      </w:r>
      <w:bookmarkEnd w:id="68"/>
      <w:bookmarkEnd w:id="69"/>
      <w:bookmarkEnd w:id="7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71" w:name="_Toc254883639"/>
      <w:bookmarkStart w:id="72" w:name="_Toc366491984"/>
      <w:bookmarkStart w:id="73" w:name="_Toc375035539"/>
      <w:r w:rsidRPr="00EF643D">
        <w:t>Install of Network manager</w:t>
      </w:r>
      <w:bookmarkEnd w:id="71"/>
      <w:bookmarkEnd w:id="72"/>
      <w:bookmarkEnd w:id="73"/>
    </w:p>
    <w:p w:rsidR="00EF643D" w:rsidRPr="00EC59A4" w:rsidRDefault="00EF643D" w:rsidP="00EC59A4">
      <w:pPr>
        <w:pStyle w:val="Heading4"/>
      </w:pPr>
      <w:bookmarkStart w:id="74" w:name="_Toc375035540"/>
      <w:r w:rsidRPr="00EC59A4">
        <w:t>Core User and Objects</w:t>
      </w:r>
      <w:bookmarkEnd w:id="74"/>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r w:rsidRPr="00EF643D">
        <w:t>run the following command:</w:t>
      </w:r>
    </w:p>
    <w:p w:rsidR="00F735F8" w:rsidRPr="00EF643D" w:rsidRDefault="00F735F8" w:rsidP="00EF643D"/>
    <w:p w:rsidR="00EF643D" w:rsidRPr="00EF643D" w:rsidRDefault="00EF643D" w:rsidP="00EF643D">
      <w:r w:rsidRPr="00EF643D">
        <w:t>start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r w:rsidRPr="00EF643D">
        <w:t>run the following command:</w:t>
      </w:r>
    </w:p>
    <w:p w:rsidR="00F735F8" w:rsidRPr="00EF643D" w:rsidRDefault="00F735F8" w:rsidP="00EF643D"/>
    <w:p w:rsidR="00EF643D" w:rsidRPr="00EF643D" w:rsidRDefault="00EF643D" w:rsidP="00EF643D">
      <w:r w:rsidRPr="00EF643D">
        <w:t>start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75" w:name="_Toc375035541"/>
      <w:r w:rsidRPr="00EC59A4">
        <w:t>Install of Network Manager</w:t>
      </w:r>
      <w:bookmarkEnd w:id="75"/>
    </w:p>
    <w:p w:rsidR="00C57F0D" w:rsidRDefault="00C57F0D" w:rsidP="00EF643D"/>
    <w:p w:rsidR="00EF643D" w:rsidRPr="00EF643D" w:rsidRDefault="00EF643D" w:rsidP="00EF643D">
      <w:r w:rsidRPr="00EF643D">
        <w:t xml:space="preserve">To create the base data and objects for Network Manager modules;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76" w:name="_Toc375035542"/>
      <w:r w:rsidRPr="00EC59A4">
        <w:t>Checking Log File(s)</w:t>
      </w:r>
      <w:bookmarkEnd w:id="76"/>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nm3_install_1_&lt;date&amp;time&gt;.LOG</w:t>
      </w:r>
    </w:p>
    <w:p w:rsidR="00EF643D" w:rsidRPr="00EF643D" w:rsidRDefault="00EF643D" w:rsidP="00EF643D">
      <w:r w:rsidRPr="00EF643D">
        <w:t>nm3_install_2_&lt;date&amp;time&gt;.LOG</w:t>
      </w:r>
    </w:p>
    <w:p w:rsidR="00EF643D" w:rsidRPr="00EF643D" w:rsidRDefault="00EF643D" w:rsidP="00EF643D"/>
    <w:p w:rsidR="00EF643D" w:rsidRPr="00EF643D" w:rsidRDefault="00EF643D" w:rsidP="00EF643D">
      <w:r w:rsidRPr="00EF643D">
        <w:t>Note:</w:t>
      </w:r>
    </w:p>
    <w:p w:rsidR="00EF643D" w:rsidRPr="00EF643D" w:rsidRDefault="00EF643D" w:rsidP="00EF643D">
      <w:r w:rsidRPr="00EF643D">
        <w:t>it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AB5615">
      <w:pPr>
        <w:pStyle w:val="Heading3"/>
      </w:pPr>
      <w:bookmarkStart w:id="77" w:name="_Toc366491985"/>
      <w:bookmarkStart w:id="78" w:name="_Toc375035543"/>
      <w:r w:rsidRPr="00EF643D">
        <w:t>Post Install Tasks</w:t>
      </w:r>
      <w:bookmarkEnd w:id="77"/>
      <w:bookmarkEnd w:id="78"/>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&lt;exor_base&gt;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 xml:space="preserve">You will be prompted for the Username of the Highways Owner.  Enter the Username/Password@alias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79" w:name="_Toc375035544"/>
      <w:r w:rsidRPr="00EC59A4">
        <w:t>Synonyms</w:t>
      </w:r>
      <w:bookmarkEnd w:id="79"/>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On first time installation of Network Manager synonyms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r w:rsidRPr="00EF643D">
        <w:t>if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0" w:name="_Toc375035545"/>
      <w:r w:rsidRPr="00EC59A4">
        <w:t>Configuring NM3WEB</w:t>
      </w:r>
      <w:bookmarkEnd w:id="80"/>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r w:rsidRPr="00EF643D">
        <w:lastRenderedPageBreak/>
        <w:t>Engineering Dynamic Segmentation - NMWEB0020.</w:t>
      </w:r>
    </w:p>
    <w:p w:rsidR="00EF643D" w:rsidRPr="00EF643D" w:rsidRDefault="00EF643D" w:rsidP="00EF643D"/>
    <w:p w:rsidR="00EF643D" w:rsidRPr="00EF643D" w:rsidRDefault="00EF643D" w:rsidP="00EF643D">
      <w:r w:rsidRPr="00EF643D">
        <w:t>It refers to the base directory for files accessed through the OHS Weblogic server. By default this is &lt;ORACLE_INSTANCE&gt;\config\OHS\ohs1\mod_plsql\dads.conf.</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Select dad.conf from files to be edited: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r w:rsidRPr="00EF643D">
        <w:t>PlsqlDatabaseUsername should be blank.</w:t>
      </w:r>
    </w:p>
    <w:p w:rsidR="00EF643D" w:rsidRPr="00EF643D" w:rsidRDefault="00EF643D" w:rsidP="00EF643D">
      <w:r w:rsidRPr="00EF643D">
        <w:t>PlsqlDatabasePassword should be blank.</w:t>
      </w:r>
    </w:p>
    <w:p w:rsidR="00EF643D" w:rsidRPr="00EF643D" w:rsidRDefault="00EF643D" w:rsidP="00EF643D"/>
    <w:p w:rsidR="00EF643D" w:rsidRPr="00EF643D" w:rsidRDefault="00EF643D" w:rsidP="00EF643D">
      <w:r w:rsidRPr="00EF643D">
        <w:t>Authentication method (PlsqlAuthenticationMode) should be Basic.</w:t>
      </w:r>
    </w:p>
    <w:p w:rsidR="00EF643D" w:rsidRPr="00EF643D" w:rsidRDefault="00EF643D" w:rsidP="00EF643D"/>
    <w:p w:rsidR="00EF643D" w:rsidRPr="00EF643D" w:rsidRDefault="00EF643D" w:rsidP="00EF643D">
      <w:r w:rsidRPr="00EF643D">
        <w:t>Default Home page (PlsqlDefaultPage) should be nm3web.main_menu.</w:t>
      </w:r>
    </w:p>
    <w:p w:rsidR="00EF643D" w:rsidRPr="00EF643D" w:rsidRDefault="00EF643D" w:rsidP="00EF643D"/>
    <w:p w:rsidR="00EF643D" w:rsidRPr="00EF643D" w:rsidRDefault="00EF643D" w:rsidP="00EF643D">
      <w:r w:rsidRPr="00EF643D">
        <w:t>Document Table name (PlsqlDocumentTablename) should be NM_UPLOAD_FILES.</w:t>
      </w:r>
    </w:p>
    <w:p w:rsidR="00EF643D" w:rsidRPr="00EF643D" w:rsidRDefault="00EF643D" w:rsidP="00EF643D"/>
    <w:p w:rsidR="00EF643D" w:rsidRPr="00EF643D" w:rsidRDefault="00EF643D" w:rsidP="00EF643D">
      <w:r w:rsidRPr="00EF643D">
        <w:t>Document Access Path (PlsqlDocumentPath)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(PlsqlDocumentProcedure)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SetHandler pls_handler</w:t>
      </w:r>
    </w:p>
    <w:p w:rsidR="00EF643D" w:rsidRPr="00EF643D" w:rsidRDefault="00EF643D" w:rsidP="00EF643D">
      <w:r w:rsidRPr="00EF643D">
        <w:t xml:space="preserve">    Order allow,deny</w:t>
      </w:r>
    </w:p>
    <w:p w:rsidR="00EF643D" w:rsidRPr="00EF643D" w:rsidRDefault="00EF643D" w:rsidP="00EF643D">
      <w:r w:rsidRPr="00EF643D">
        <w:t xml:space="preserve">    Allow from All</w:t>
      </w:r>
    </w:p>
    <w:p w:rsidR="00EF643D" w:rsidRPr="00EF643D" w:rsidRDefault="00EF643D" w:rsidP="00EF643D">
      <w:r w:rsidRPr="00EF643D">
        <w:t xml:space="preserve">    AllowOverride None</w:t>
      </w:r>
    </w:p>
    <w:p w:rsidR="00EF643D" w:rsidRPr="00EF643D" w:rsidRDefault="00EF643D" w:rsidP="00EF643D">
      <w:r w:rsidRPr="00EF643D">
        <w:t xml:space="preserve">    PlsqlDatabaseUsername &lt;recommended to be blank&gt;</w:t>
      </w:r>
    </w:p>
    <w:p w:rsidR="00EF643D" w:rsidRPr="00EF643D" w:rsidRDefault="00EF643D" w:rsidP="00EF643D">
      <w:r w:rsidRPr="00EF643D">
        <w:t xml:space="preserve">    PlsqlDatabasePassword &lt; recommended to be blank &gt;</w:t>
      </w:r>
    </w:p>
    <w:p w:rsidR="00EF643D" w:rsidRPr="00EF643D" w:rsidRDefault="00EF643D" w:rsidP="00EF643D">
      <w:r w:rsidRPr="00EF643D">
        <w:t xml:space="preserve">    PlsqlDatabaseConnectString &lt;hostname&gt;:&lt;port&gt;:&lt;service_name&gt; ServiceNameFormat</w:t>
      </w:r>
    </w:p>
    <w:p w:rsidR="00EF643D" w:rsidRPr="00EF643D" w:rsidRDefault="00EF643D" w:rsidP="00EF643D">
      <w:r w:rsidRPr="00EF643D">
        <w:t xml:space="preserve">    PlsqlAuthenticationMode Basic</w:t>
      </w:r>
    </w:p>
    <w:p w:rsidR="00EF643D" w:rsidRPr="00EF643D" w:rsidRDefault="00EF643D" w:rsidP="00EF643D">
      <w:r w:rsidRPr="00EF643D">
        <w:t xml:space="preserve">    PlsqlAlwaysDescribeProcedure Off</w:t>
      </w:r>
    </w:p>
    <w:p w:rsidR="00EF643D" w:rsidRPr="00EF643D" w:rsidRDefault="00EF643D" w:rsidP="00EF643D">
      <w:r w:rsidRPr="00EF643D">
        <w:t xml:space="preserve">    PlsqlDefaultPage nm3web.main_menu</w:t>
      </w:r>
    </w:p>
    <w:p w:rsidR="00EF643D" w:rsidRPr="00EF643D" w:rsidRDefault="00EF643D" w:rsidP="00EF643D">
      <w:r w:rsidRPr="00EF643D">
        <w:t xml:space="preserve">    PlsqlDocumentProcedure nm3web.process_download</w:t>
      </w:r>
    </w:p>
    <w:p w:rsidR="00EF643D" w:rsidRPr="00EF643D" w:rsidRDefault="00EF643D" w:rsidP="00EF643D">
      <w:r w:rsidRPr="00EF643D">
        <w:t xml:space="preserve">    PlsqlErrorStyle &lt;as required&gt;</w:t>
      </w:r>
    </w:p>
    <w:p w:rsidR="00EF643D" w:rsidRPr="00EF643D" w:rsidRDefault="00EF643D" w:rsidP="00EF643D">
      <w:r w:rsidRPr="00EF643D">
        <w:t xml:space="preserve">    PlsqlDocumentPath DOCS</w:t>
      </w:r>
    </w:p>
    <w:p w:rsidR="00EF643D" w:rsidRPr="00EF643D" w:rsidRDefault="00EF643D" w:rsidP="00EF643D">
      <w:r w:rsidRPr="00EF643D">
        <w:t xml:space="preserve">    PlsqlDocumentTablename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81" w:name="_Toc375035546"/>
      <w:r w:rsidRPr="00EC59A4">
        <w:t>Forms 11g Specific Configuration</w:t>
      </w:r>
      <w:bookmarkEnd w:id="81"/>
    </w:p>
    <w:p w:rsidR="00EF643D" w:rsidRPr="00EF643D" w:rsidRDefault="00EF643D" w:rsidP="00EF643D"/>
    <w:p w:rsidR="00EF643D" w:rsidRPr="00EF643D" w:rsidRDefault="00EF643D" w:rsidP="00EF643D">
      <w:r w:rsidRPr="00EF643D">
        <w:t>There are certain product options which must be set according to the Oracle forms version that is being used to run the exor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The value of this product option should be set to the URL that identifies the 11g Fusion Middleware  Reports Server.</w:t>
      </w:r>
    </w:p>
    <w:p w:rsidR="00EF643D" w:rsidRPr="00EF643D" w:rsidRDefault="00EF643D" w:rsidP="00EF643D"/>
    <w:p w:rsidR="00EF643D" w:rsidRPr="00EF643D" w:rsidRDefault="00EF643D" w:rsidP="00EF643D">
      <w:r w:rsidRPr="00EF643D">
        <w:t>e.g.</w:t>
      </w:r>
    </w:p>
    <w:p w:rsidR="00EF643D" w:rsidRPr="00EF643D" w:rsidRDefault="00FC2DA7" w:rsidP="00EF643D">
      <w:r>
        <w:fldChar w:fldCharType="begin"/>
      </w:r>
      <w:r>
        <w:instrText xml:space="preserve"> HYPERLINK </w:instrText>
      </w:r>
      <w:r>
        <w:fldChar w:fldCharType="separate"/>
      </w:r>
      <w:r w:rsidR="00EE44CC">
        <w:rPr>
          <w:b/>
          <w:bCs/>
        </w:rPr>
        <w:t>Error! Hyperlink reference not valid.</w:t>
      </w:r>
      <w:r>
        <w:rPr>
          <w:rStyle w:val="Hyperlink"/>
        </w:rPr>
        <w:fldChar w:fldCharType="end"/>
      </w:r>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 w:name="_Toc202257716"/>
      <w:r w:rsidRPr="00EF643D">
        <w:br w:type="page"/>
      </w:r>
    </w:p>
    <w:p w:rsidR="00EF643D" w:rsidRPr="00EF643D" w:rsidRDefault="00EF643D" w:rsidP="00AB5615">
      <w:pPr>
        <w:pStyle w:val="Heading3"/>
      </w:pPr>
      <w:bookmarkStart w:id="83" w:name="_Toc366491986"/>
      <w:bookmarkStart w:id="84" w:name="_Toc375035547"/>
      <w:r w:rsidRPr="00EF643D">
        <w:lastRenderedPageBreak/>
        <w:t>Upgrade of Network Manager</w:t>
      </w:r>
      <w:bookmarkEnd w:id="82"/>
      <w:bookmarkEnd w:id="83"/>
      <w:bookmarkEnd w:id="84"/>
    </w:p>
    <w:p w:rsidR="00EF643D" w:rsidRPr="00EF643D" w:rsidRDefault="00EF643D" w:rsidP="00EF643D"/>
    <w:p w:rsidR="00EF643D" w:rsidRPr="00EC59A4" w:rsidRDefault="00EF643D" w:rsidP="00EC59A4">
      <w:pPr>
        <w:pStyle w:val="Heading4"/>
      </w:pPr>
      <w:bookmarkStart w:id="85" w:name="_Toc375035548"/>
      <w:r w:rsidRPr="00EC59A4">
        <w:t>Upgrade of Network Manager</w:t>
      </w:r>
      <w:bookmarkEnd w:id="85"/>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commands depending on which version you are upgrading from. For an upgrade from 4.6 </w:t>
      </w:r>
    </w:p>
    <w:p w:rsidR="00EF643D" w:rsidRPr="00EF643D" w:rsidRDefault="00EF643D" w:rsidP="00EF643D">
      <w:r w:rsidRPr="00EF643D">
        <w:tab/>
        <w:t>start nm4600_nm4700.sql</w:t>
      </w:r>
    </w:p>
    <w:p w:rsidR="00EF643D" w:rsidRPr="00EF643D" w:rsidRDefault="00AB5615" w:rsidP="00EF643D">
      <w:r>
        <w:t xml:space="preserve">      </w:t>
      </w:r>
      <w:r w:rsidR="00EF643D" w:rsidRPr="00EF643D">
        <w:t>For an upgrade from 4.5:</w:t>
      </w:r>
    </w:p>
    <w:p w:rsidR="00EF643D" w:rsidRPr="00EF643D" w:rsidRDefault="00AB5615" w:rsidP="00EF643D">
      <w:r>
        <w:tab/>
        <w:t>start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86" w:name="_Toc375035549"/>
      <w:r w:rsidRPr="00EC59A4">
        <w:t>Checking Log File(s)</w:t>
      </w:r>
      <w:bookmarkEnd w:id="86"/>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00_1_&lt;date&amp;time&gt;.LOG</w:t>
      </w:r>
    </w:p>
    <w:p w:rsidR="00EF643D" w:rsidRPr="00EF643D" w:rsidRDefault="00EF643D" w:rsidP="00EF643D">
      <w:r w:rsidRPr="00EF643D">
        <w:t>Nm&lt;xx&gt;00_nm4</w:t>
      </w:r>
      <w:r w:rsidR="007F57BC">
        <w:t>7</w:t>
      </w:r>
      <w:r w:rsidRPr="00EF643D">
        <w:t>00_2_&lt;date&amp;time&gt;.LOG</w:t>
      </w:r>
    </w:p>
    <w:p w:rsidR="00EF643D" w:rsidRPr="00EF643D" w:rsidRDefault="00EF643D" w:rsidP="00EF643D">
      <w:r w:rsidRPr="00EF643D">
        <w:t>where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2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87" w:name="_Toc366491987"/>
      <w:bookmarkStart w:id="88" w:name="_Toc375035550"/>
      <w:r w:rsidRPr="00EF643D">
        <w:t>Mandatory Configuration (Post Install and Upgrade)</w:t>
      </w:r>
      <w:bookmarkEnd w:id="87"/>
      <w:bookmarkEnd w:id="88"/>
    </w:p>
    <w:p w:rsidR="00EF643D" w:rsidRPr="00EF643D" w:rsidRDefault="00EF643D" w:rsidP="00EF643D"/>
    <w:p w:rsidR="00EF643D" w:rsidRPr="00EC59A4" w:rsidRDefault="00EF643D" w:rsidP="00EC59A4">
      <w:pPr>
        <w:pStyle w:val="Heading4"/>
      </w:pPr>
      <w:bookmarkStart w:id="89" w:name="_Toc375035551"/>
      <w:r w:rsidRPr="00EC59A4">
        <w:t>exor_version.txt</w:t>
      </w:r>
      <w:bookmarkEnd w:id="89"/>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0" w:name="_Toc366491988"/>
      <w:bookmarkStart w:id="91" w:name="_Toc375035552"/>
      <w:r w:rsidRPr="00EF643D">
        <w:t>EXOR_JPG.JAR (Post Install and Upgrade)</w:t>
      </w:r>
      <w:bookmarkEnd w:id="90"/>
      <w:bookmarkEnd w:id="91"/>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 xml:space="preserve">/icons/java folder to the &lt;forms_home&gt;/java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92" w:name="_Toc366491989"/>
      <w:bookmarkStart w:id="93" w:name="_Toc375035553"/>
      <w:r w:rsidRPr="00EF643D">
        <w:t>Process Framework (Post Install and Upgrade)</w:t>
      </w:r>
      <w:bookmarkEnd w:id="92"/>
      <w:bookmarkEnd w:id="93"/>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94" w:name="_Toc366491990"/>
      <w:bookmarkStart w:id="95" w:name="_Toc375035554"/>
      <w:r w:rsidRPr="00EF643D">
        <w:t>Jobs (Post Install and Upgrade)</w:t>
      </w:r>
      <w:bookmarkEnd w:id="94"/>
      <w:bookmarkEnd w:id="95"/>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t>start nm3jobs.sql</w:t>
      </w:r>
    </w:p>
    <w:p w:rsidR="00EF643D" w:rsidRPr="00EF643D" w:rsidRDefault="00EF643D" w:rsidP="007F57BC">
      <w:pPr>
        <w:pStyle w:val="Heading3"/>
      </w:pPr>
      <w:bookmarkStart w:id="96" w:name="_Toc366491991"/>
      <w:bookmarkStart w:id="97" w:name="_Toc375035555"/>
      <w:r w:rsidRPr="00EF643D">
        <w:t>Spatial Configuration (Post Install and Upgrade)</w:t>
      </w:r>
      <w:bookmarkEnd w:id="96"/>
      <w:bookmarkEnd w:id="97"/>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98" w:name="_Toc366491992"/>
      <w:bookmarkStart w:id="99" w:name="_Toc375035556"/>
      <w:r w:rsidRPr="00EF643D">
        <w:t>Doc Bundle Loader (Post Install and Upgrade)</w:t>
      </w:r>
      <w:bookmarkEnd w:id="98"/>
      <w:bookmarkEnd w:id="99"/>
    </w:p>
    <w:p w:rsidR="00EF643D" w:rsidRPr="00EC59A4" w:rsidRDefault="00EF643D" w:rsidP="00EC59A4">
      <w:pPr>
        <w:pStyle w:val="Heading4"/>
      </w:pPr>
      <w:bookmarkStart w:id="100" w:name="_Toc375035557"/>
      <w:r w:rsidRPr="00EC59A4">
        <w:t>Oracle External Scheduler Jobs</w:t>
      </w:r>
      <w:bookmarkEnd w:id="100"/>
      <w:r w:rsidRPr="00EC59A4">
        <w:t xml:space="preserve"> </w:t>
      </w:r>
    </w:p>
    <w:p w:rsidR="00EF643D" w:rsidRPr="00EF643D" w:rsidRDefault="00EF643D" w:rsidP="007F57BC">
      <w:pPr>
        <w:pStyle w:val="ListBullet"/>
      </w:pPr>
      <w:r w:rsidRPr="00EF643D">
        <w:t>For databases that exist on a Windows Operating System – The OracleJobScheduler&lt;instance&gt;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&lt;db_home&gt;/bin/extjob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01" w:name="_Toc366491993"/>
      <w:bookmarkStart w:id="102" w:name="_Toc375035558"/>
      <w:r w:rsidRPr="00EF643D">
        <w:t>Optional Security Policies</w:t>
      </w:r>
      <w:bookmarkEnd w:id="101"/>
      <w:bookmarkEnd w:id="102"/>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&lt;exor_base&gt;</w:t>
      </w:r>
      <w:r w:rsidRPr="00EF643D">
        <w:t>\nm3\admin\ctx</w:t>
      </w:r>
    </w:p>
    <w:p w:rsidR="00EF643D" w:rsidRPr="00EF643D" w:rsidRDefault="00EF643D" w:rsidP="00EF643D"/>
    <w:p w:rsidR="00EF643D" w:rsidRPr="00EF643D" w:rsidRDefault="00EF643D" w:rsidP="007F57BC">
      <w:pPr>
        <w:pStyle w:val="Heading3"/>
      </w:pPr>
      <w:bookmarkStart w:id="103" w:name="_Toc366491994"/>
      <w:bookmarkStart w:id="104" w:name="_Toc375035559"/>
      <w:r w:rsidRPr="00EF643D">
        <w:t>Additional Configuration (Post Install and Upgrade)</w:t>
      </w:r>
      <w:bookmarkEnd w:id="103"/>
      <w:bookmarkEnd w:id="104"/>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05" w:name="_Toc216667131"/>
      <w:bookmarkStart w:id="106" w:name="_Toc222221986"/>
      <w:bookmarkStart w:id="107" w:name="_Toc254883814"/>
      <w:bookmarkStart w:id="108" w:name="_Toc267553960"/>
      <w:bookmarkStart w:id="109" w:name="_Toc366491995"/>
      <w:bookmarkStart w:id="110" w:name="_Toc375035560"/>
      <w:r w:rsidRPr="00EF643D">
        <w:t>Mapserver Component Install</w:t>
      </w:r>
      <w:bookmarkEnd w:id="105"/>
      <w:bookmarkEnd w:id="106"/>
      <w:bookmarkEnd w:id="107"/>
      <w:bookmarkEnd w:id="108"/>
      <w:r w:rsidRPr="00EF643D">
        <w:t xml:space="preserve"> (Post Install and Upgrade)</w:t>
      </w:r>
      <w:bookmarkEnd w:id="109"/>
      <w:bookmarkEnd w:id="110"/>
    </w:p>
    <w:p w:rsidR="00EF643D" w:rsidRPr="00EF643D" w:rsidRDefault="00EF643D" w:rsidP="00EF643D"/>
    <w:p w:rsidR="00EF643D" w:rsidRPr="00EF643D" w:rsidRDefault="00EF643D" w:rsidP="00EF643D">
      <w:r w:rsidRPr="00EF643D">
        <w:t>At version 4.7.0.0 of the Exor Application set, locator mapping software using Oracle Weblogic Application Server Mapviewer version 11.1.1.7.1 should be installed and configured.</w:t>
      </w:r>
    </w:p>
    <w:p w:rsidR="00A6321E" w:rsidRDefault="00EF643D" w:rsidP="00EF643D">
      <w:r w:rsidRPr="00EF643D">
        <w:t xml:space="preserve">Locate the </w:t>
      </w:r>
      <w:r w:rsidRPr="00E06E14">
        <w:rPr>
          <w:rStyle w:val="HighlightText"/>
        </w:rPr>
        <w:t>&lt;exor_base&gt;</w:t>
      </w:r>
      <w:r w:rsidR="00A6321E">
        <w:t>\msv\exorMapviewer4700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r w:rsidRPr="00EF643D">
        <w:t xml:space="preserve">and </w:t>
      </w:r>
      <w:r w:rsidR="00A6321E">
        <w:t xml:space="preserve">in </w:t>
      </w:r>
      <w:r w:rsidRPr="00E06E14">
        <w:rPr>
          <w:rStyle w:val="HighlightText"/>
        </w:rPr>
        <w:t>&lt;exor_base&gt;</w:t>
      </w:r>
      <w:r w:rsidRPr="00EF643D">
        <w:t>\msv\mvclient where you will find mvclient_10_3_5.jar. Copy these files to &lt;oracle_home&gt;\forms\java.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9"/>
    <w:p w:rsidR="00A6321E" w:rsidRPr="00A6321E" w:rsidRDefault="00A6321E" w:rsidP="00A6321E">
      <w:r w:rsidRPr="00A6321E">
        <w:rPr>
          <w:noProof/>
          <w:lang w:val="en-GB" w:eastAsia="en-GB"/>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(formsweb.conf):</w:t>
      </w:r>
    </w:p>
    <w:p w:rsidR="00A6321E" w:rsidRPr="00A6321E" w:rsidRDefault="00A6321E" w:rsidP="00A6321E">
      <w:r w:rsidRPr="00A6321E">
        <w:t>archive=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lang w:val="en-GB" w:eastAsia="en-GB"/>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lang w:val="en-GB" w:eastAsia="en-GB"/>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lang w:val="en-GB" w:eastAsia="en-GB"/>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lang w:val="en-GB" w:eastAsia="en-GB"/>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Please ensure that the MV_SECURITY option in the Mapviewer config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lang w:val="en-GB" w:eastAsia="en-GB"/>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111" w:name="_Toc279737334"/>
      <w:bookmarkStart w:id="112" w:name="_Toc299616286"/>
      <w:bookmarkStart w:id="113" w:name="_Toc320697263"/>
      <w:bookmarkStart w:id="114" w:name="_Toc366491996"/>
      <w:bookmarkStart w:id="115" w:name="_Toc375035561"/>
      <w:r w:rsidRPr="00EF643D">
        <w:lastRenderedPageBreak/>
        <w:t>Street Gazetteer Manager</w:t>
      </w:r>
      <w:bookmarkEnd w:id="111"/>
      <w:bookmarkEnd w:id="112"/>
      <w:bookmarkEnd w:id="113"/>
      <w:bookmarkEnd w:id="114"/>
      <w:bookmarkEnd w:id="115"/>
    </w:p>
    <w:p w:rsidR="00EF643D" w:rsidRPr="00EF643D" w:rsidRDefault="00EF643D" w:rsidP="00EF643D">
      <w:bookmarkStart w:id="116" w:name="_Toc202576498"/>
      <w:bookmarkStart w:id="117" w:name="_Toc222221854"/>
      <w:bookmarkStart w:id="118" w:name="_Toc254883646"/>
      <w:bookmarkStart w:id="119" w:name="_Toc267553962"/>
      <w:bookmarkStart w:id="120" w:name="_Toc279737335"/>
      <w:bookmarkStart w:id="121" w:name="_Toc299616287"/>
      <w:bookmarkStart w:id="122" w:name="_Toc320697264"/>
      <w:bookmarkStart w:id="123" w:name="_Toc366491997"/>
      <w:r w:rsidRPr="00EF643D">
        <w:t>Implementation of the Street Gazetteer Manager Software files</w:t>
      </w:r>
      <w:bookmarkEnd w:id="116"/>
      <w:bookmarkEnd w:id="117"/>
      <w:bookmarkEnd w:id="118"/>
      <w:bookmarkEnd w:id="119"/>
      <w:bookmarkEnd w:id="120"/>
      <w:bookmarkEnd w:id="121"/>
      <w:bookmarkEnd w:id="122"/>
      <w:bookmarkEnd w:id="123"/>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24" w:name="_Toc202576500"/>
      <w:bookmarkStart w:id="125" w:name="_Toc222221855"/>
      <w:bookmarkStart w:id="126" w:name="_Toc254883647"/>
      <w:bookmarkStart w:id="127" w:name="_Toc267553963"/>
      <w:bookmarkStart w:id="128" w:name="_Toc279737336"/>
      <w:bookmarkStart w:id="129" w:name="_Toc299616288"/>
      <w:bookmarkStart w:id="130" w:name="_Toc320697265"/>
      <w:bookmarkStart w:id="131" w:name="_Toc366491998"/>
      <w:r w:rsidRPr="00EF643D">
        <w:lastRenderedPageBreak/>
        <w:t>Street Gazetteer Manager Server Upgrade</w:t>
      </w:r>
      <w:bookmarkEnd w:id="124"/>
      <w:bookmarkEnd w:id="125"/>
      <w:bookmarkEnd w:id="126"/>
      <w:bookmarkEnd w:id="127"/>
      <w:bookmarkEnd w:id="128"/>
      <w:bookmarkEnd w:id="129"/>
      <w:bookmarkEnd w:id="130"/>
      <w:bookmarkEnd w:id="131"/>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32" w:name="_Toc202576501"/>
      <w:bookmarkStart w:id="133" w:name="_Toc222221856"/>
      <w:bookmarkStart w:id="134" w:name="_Toc254883648"/>
      <w:bookmarkStart w:id="135" w:name="_Toc267553964"/>
      <w:bookmarkStart w:id="136" w:name="_Toc279737337"/>
      <w:bookmarkStart w:id="137" w:name="_Toc299616289"/>
      <w:bookmarkStart w:id="138" w:name="_Toc320697266"/>
      <w:bookmarkStart w:id="139" w:name="_Toc366491999"/>
      <w:r w:rsidRPr="00EF643D">
        <w:t>Before you Start</w:t>
      </w:r>
      <w:bookmarkEnd w:id="132"/>
      <w:bookmarkEnd w:id="133"/>
      <w:bookmarkEnd w:id="134"/>
      <w:bookmarkEnd w:id="135"/>
      <w:bookmarkEnd w:id="136"/>
      <w:bookmarkEnd w:id="137"/>
      <w:bookmarkEnd w:id="138"/>
      <w:bookmarkEnd w:id="139"/>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_Ref371063316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40" w:name="_Toc202576502"/>
      <w:bookmarkStart w:id="141" w:name="_Toc222221857"/>
      <w:bookmarkStart w:id="142" w:name="_Toc254883649"/>
      <w:bookmarkStart w:id="143" w:name="_Toc267553965"/>
      <w:bookmarkStart w:id="144" w:name="_Toc279737338"/>
      <w:bookmarkStart w:id="145" w:name="_Toc299616290"/>
      <w:bookmarkStart w:id="146" w:name="_Toc320697267"/>
      <w:bookmarkStart w:id="147" w:name="_Toc366492000"/>
      <w:r w:rsidRPr="00EF643D">
        <w:t>Typical problems that you may encounter</w:t>
      </w:r>
      <w:bookmarkEnd w:id="140"/>
      <w:bookmarkEnd w:id="141"/>
      <w:bookmarkEnd w:id="142"/>
      <w:bookmarkEnd w:id="143"/>
      <w:bookmarkEnd w:id="144"/>
      <w:bookmarkEnd w:id="145"/>
      <w:bookmarkEnd w:id="146"/>
      <w:bookmarkEnd w:id="147"/>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48" w:name="_Toc254883650"/>
      <w:bookmarkStart w:id="149" w:name="_Toc279737339"/>
      <w:bookmarkStart w:id="150" w:name="_Toc299616291"/>
      <w:bookmarkStart w:id="151" w:name="_Toc320697268"/>
      <w:bookmarkStart w:id="152" w:name="_Toc366492001"/>
      <w:r w:rsidRPr="00EF643D">
        <w:t>Install of Street Gazetteer manager</w:t>
      </w:r>
      <w:bookmarkEnd w:id="148"/>
      <w:bookmarkEnd w:id="149"/>
      <w:bookmarkEnd w:id="150"/>
      <w:bookmarkEnd w:id="151"/>
      <w:bookmarkEnd w:id="152"/>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nsg_install_1_&lt;date&amp;time&gt;.LOG</w:t>
      </w:r>
    </w:p>
    <w:p w:rsidR="00EF643D" w:rsidRPr="00EF643D" w:rsidRDefault="00EF643D" w:rsidP="00EF643D">
      <w:r w:rsidRPr="00EF643D">
        <w:lastRenderedPageBreak/>
        <w:t>nsg_install_2_&lt;date&amp;time&gt;.LOG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3" w:name="_Toc202576503"/>
      <w:bookmarkStart w:id="154" w:name="_Toc222221858"/>
      <w:bookmarkStart w:id="155" w:name="_Toc254883651"/>
      <w:bookmarkStart w:id="156" w:name="_Toc267553966"/>
      <w:bookmarkStart w:id="157" w:name="_Toc279737340"/>
      <w:bookmarkStart w:id="158" w:name="_Toc299616292"/>
      <w:bookmarkStart w:id="159" w:name="_Toc320697269"/>
      <w:bookmarkStart w:id="160" w:name="_Toc366492002"/>
      <w:r w:rsidRPr="00EF643D">
        <w:t>Upgrade of Street Gazetteer Manager</w:t>
      </w:r>
      <w:bookmarkEnd w:id="153"/>
      <w:bookmarkEnd w:id="154"/>
      <w:bookmarkEnd w:id="155"/>
      <w:bookmarkEnd w:id="156"/>
      <w:bookmarkEnd w:id="157"/>
      <w:bookmarkEnd w:id="158"/>
      <w:bookmarkEnd w:id="159"/>
      <w:bookmarkEnd w:id="160"/>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nsg4500_nsg4600_1_&lt;date&amp;time&gt;.LOG</w:t>
      </w:r>
    </w:p>
    <w:p w:rsidR="00EF643D" w:rsidRPr="00EF643D" w:rsidRDefault="00EF643D" w:rsidP="00EF643D">
      <w:r w:rsidRPr="00EF643D">
        <w:t>nsg4500_nsg4600_2_&lt;date&amp;time&gt;.LOG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1" w:name="_Toc202576504"/>
      <w:bookmarkStart w:id="162" w:name="_Toc222221859"/>
      <w:bookmarkStart w:id="163" w:name="_Toc254883652"/>
      <w:bookmarkStart w:id="164" w:name="_Toc267553967"/>
      <w:bookmarkStart w:id="165" w:name="_Toc279737341"/>
      <w:bookmarkStart w:id="166" w:name="_Toc299616293"/>
      <w:bookmarkStart w:id="167" w:name="_Toc320697270"/>
      <w:bookmarkStart w:id="168" w:name="_Toc366492003"/>
      <w:r w:rsidRPr="00EF643D">
        <w:t>Mandatory Configuration</w:t>
      </w:r>
      <w:bookmarkEnd w:id="161"/>
      <w:bookmarkEnd w:id="162"/>
      <w:bookmarkEnd w:id="163"/>
      <w:bookmarkEnd w:id="164"/>
      <w:bookmarkEnd w:id="165"/>
      <w:r w:rsidRPr="00EF643D">
        <w:t xml:space="preserve"> (Post Install and Upgrade)</w:t>
      </w:r>
      <w:bookmarkEnd w:id="166"/>
      <w:bookmarkEnd w:id="167"/>
      <w:bookmarkEnd w:id="168"/>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69"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0" w:name="_Toc279737342"/>
      <w:bookmarkStart w:id="171" w:name="_Toc299616294"/>
      <w:bookmarkStart w:id="172" w:name="_Toc320697271"/>
      <w:bookmarkStart w:id="173" w:name="_Toc366492004"/>
      <w:r w:rsidRPr="00EF643D">
        <w:t>Product Licencing</w:t>
      </w:r>
      <w:bookmarkEnd w:id="169"/>
      <w:bookmarkEnd w:id="170"/>
      <w:r w:rsidRPr="00EF643D">
        <w:t xml:space="preserve"> (Post Install only)</w:t>
      </w:r>
      <w:bookmarkEnd w:id="171"/>
      <w:bookmarkEnd w:id="172"/>
      <w:bookmarkEnd w:id="173"/>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9" o:title=""/>
          </v:shape>
          <o:OLEObject Type="Embed" ProgID="PBrush" ShapeID="_x0000_i1025" DrawAspect="Content" ObjectID="_1448777507" r:id="rId4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74" w:name="_Toc254883654"/>
    </w:p>
    <w:p w:rsidR="00EF643D" w:rsidRPr="00EF643D" w:rsidRDefault="00EF643D" w:rsidP="00EF643D">
      <w:bookmarkStart w:id="175" w:name="_Toc279737343"/>
      <w:bookmarkStart w:id="176" w:name="_Toc299616295"/>
      <w:bookmarkStart w:id="177" w:name="_Toc320697272"/>
      <w:bookmarkStart w:id="178" w:name="_Toc366492005"/>
      <w:r w:rsidRPr="00EF643D">
        <w:t>Setting Directory Paths</w:t>
      </w:r>
      <w:bookmarkEnd w:id="174"/>
      <w:bookmarkEnd w:id="175"/>
      <w:r w:rsidRPr="00EF643D">
        <w:t xml:space="preserve"> (Post Install only)</w:t>
      </w:r>
      <w:bookmarkEnd w:id="176"/>
      <w:bookmarkEnd w:id="177"/>
      <w:bookmarkEnd w:id="178"/>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Street Gazetteer Manager uses the Oracle directories mechanism to denote the locations of files that are read/written.</w:t>
      </w:r>
    </w:p>
    <w:p w:rsidR="00EF643D" w:rsidRPr="00EF643D" w:rsidRDefault="00EF643D" w:rsidP="00EF643D"/>
    <w:p w:rsidR="00EF643D" w:rsidRPr="00EF643D" w:rsidRDefault="00EF643D" w:rsidP="00EF643D">
      <w:r w:rsidRPr="00EF643D">
        <w:t>The following Oracle directories are utilised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41" o:title=""/>
          </v:shape>
          <o:OLEObject Type="Embed" ProgID="PBrush" ShapeID="_x0000_i1026" DrawAspect="Content" ObjectID="_1448777508" r:id="rId42"/>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43" o:title=""/>
          </v:shape>
          <o:OLEObject Type="Embed" ProgID="PBrush" ShapeID="_x0000_i1027" DrawAspect="Content" ObjectID="_1448777509" r:id="rId44"/>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9" w:name="_Toc209847726"/>
      <w:bookmarkStart w:id="180" w:name="_Toc254883655"/>
      <w:bookmarkStart w:id="181" w:name="_Toc279737344"/>
      <w:bookmarkStart w:id="182" w:name="_Toc299616296"/>
      <w:bookmarkStart w:id="183" w:name="_Toc320697273"/>
      <w:bookmarkStart w:id="184" w:name="_Toc366492006"/>
      <w:r w:rsidRPr="00EF643D">
        <w:t>XSD Files</w:t>
      </w:r>
      <w:bookmarkEnd w:id="179"/>
      <w:bookmarkEnd w:id="180"/>
      <w:bookmarkEnd w:id="181"/>
      <w:r w:rsidRPr="00EF643D">
        <w:t xml:space="preserve"> (Post Install only)</w:t>
      </w:r>
      <w:bookmarkEnd w:id="182"/>
      <w:bookmarkEnd w:id="183"/>
      <w:bookmarkEnd w:id="184"/>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 xml:space="preserve">Copy the .xsd files from </w:t>
      </w:r>
      <w:r w:rsidRPr="00E06E14">
        <w:rPr>
          <w:rStyle w:val="HighlightText"/>
        </w:rPr>
        <w:t>&lt;exor_base&gt;</w:t>
      </w:r>
      <w:r w:rsidRPr="00EF643D">
        <w:t>\nsg\admin\xsd into a directory on the database server.</w:t>
      </w:r>
    </w:p>
    <w:p w:rsidR="00EF643D" w:rsidRPr="00EF643D" w:rsidRDefault="00EF643D" w:rsidP="00EF643D"/>
    <w:p w:rsidR="00EF643D" w:rsidRPr="00EF643D" w:rsidRDefault="00EF643D" w:rsidP="00EF643D">
      <w:r w:rsidRPr="00EF643D">
        <w:t>Log into the Highways By Exor application and open the ‘Directories’ module</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Ensure that the directory with the name ‘NSG_XSD_DIRECTORY’ has a path set that points to the location that you have just copied .xsd files into e.g.</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The XSD files must then be registered with Oracle XMLDB by running the script  </w:t>
      </w:r>
      <w:r w:rsidRPr="00E06E14">
        <w:rPr>
          <w:rStyle w:val="HighlightText"/>
        </w:rPr>
        <w:t>&lt;exor_base&gt;</w:t>
      </w:r>
      <w:r w:rsidRPr="00EF643D">
        <w:t>\nsg\admin\xsd\register_eton_schemas.sql</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85" w:name="_Toc254883656"/>
      <w:bookmarkStart w:id="186" w:name="_Toc279737345"/>
      <w:bookmarkStart w:id="187" w:name="_Toc299616297"/>
      <w:bookmarkStart w:id="188" w:name="_Toc320697274"/>
      <w:bookmarkStart w:id="189" w:name="_Toc366492007"/>
      <w:r w:rsidRPr="00EF643D">
        <w:lastRenderedPageBreak/>
        <w:t>Creation of Loader Database Job</w:t>
      </w:r>
      <w:bookmarkEnd w:id="185"/>
      <w:bookmarkEnd w:id="186"/>
      <w:r w:rsidRPr="00EF643D">
        <w:t xml:space="preserve"> (Post Install only)</w:t>
      </w:r>
      <w:bookmarkEnd w:id="187"/>
      <w:bookmarkEnd w:id="188"/>
      <w:bookmarkEnd w:id="189"/>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lang w:val="en-GB" w:eastAsia="en-GB"/>
        </w:rPr>
        <w:drawing>
          <wp:inline distT="0" distB="0" distL="0" distR="0">
            <wp:extent cx="2057400" cy="3171825"/>
            <wp:effectExtent l="0" t="0" r="0" b="0"/>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link="rId47" cstate="print">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link="rId48"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2962275" cy="1752600"/>
            <wp:effectExtent l="0" t="0" r="0"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link="rId49" cstate="print">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90" w:name="_Toc320697275"/>
      <w:bookmarkStart w:id="191" w:name="_Toc366492008"/>
      <w:r w:rsidRPr="00EF643D">
        <w:t>Rebuild the NSG Views (post Upgrade only)</w:t>
      </w:r>
      <w:bookmarkEnd w:id="190"/>
      <w:bookmarkEnd w:id="191"/>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lang w:val="en-GB" w:eastAsia="en-GB"/>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Default="00EF643D" w:rsidP="007F57BC">
      <w:pPr>
        <w:pStyle w:val="Heading1"/>
      </w:pPr>
      <w:bookmarkStart w:id="192" w:name="_Toc279737347"/>
      <w:bookmarkStart w:id="193" w:name="_Toc299616298"/>
      <w:bookmarkStart w:id="194" w:name="_Toc320697276"/>
      <w:bookmarkStart w:id="195" w:name="_Toc366492009"/>
      <w:bookmarkStart w:id="196" w:name="_Toc279737371"/>
      <w:bookmarkStart w:id="197" w:name="_Toc299616321"/>
      <w:bookmarkStart w:id="198" w:name="_Toc320697299"/>
      <w:bookmarkStart w:id="199" w:name="_Toc375035562"/>
      <w:r w:rsidRPr="00EF643D">
        <w:t>Maintenance Manager</w:t>
      </w:r>
      <w:bookmarkEnd w:id="192"/>
      <w:bookmarkEnd w:id="193"/>
      <w:bookmarkEnd w:id="194"/>
      <w:bookmarkEnd w:id="195"/>
      <w:bookmarkEnd w:id="199"/>
      <w:r w:rsidR="00DE1A1C">
        <w:br/>
      </w:r>
    </w:p>
    <w:p w:rsidR="00EF643D" w:rsidRPr="00EF643D" w:rsidRDefault="00EF643D" w:rsidP="00DE1A1C">
      <w:pPr>
        <w:pStyle w:val="Heading2"/>
      </w:pPr>
      <w:bookmarkStart w:id="200" w:name="_Toc222221885"/>
      <w:bookmarkStart w:id="201" w:name="_Toc254883658"/>
      <w:bookmarkStart w:id="202" w:name="_Toc279737348"/>
      <w:bookmarkStart w:id="203" w:name="_Toc299616299"/>
      <w:bookmarkStart w:id="204" w:name="_Toc320697277"/>
      <w:bookmarkStart w:id="205" w:name="_Toc366492010"/>
      <w:bookmarkStart w:id="206" w:name="_Toc375035563"/>
      <w:r w:rsidRPr="00EF643D">
        <w:t>Implementation of the Maintenance Manager Software files</w:t>
      </w:r>
      <w:bookmarkEnd w:id="200"/>
      <w:bookmarkEnd w:id="201"/>
      <w:bookmarkEnd w:id="202"/>
      <w:bookmarkEnd w:id="203"/>
      <w:bookmarkEnd w:id="204"/>
      <w:bookmarkEnd w:id="205"/>
      <w:bookmarkEnd w:id="206"/>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07" w:name="_Toc222221886"/>
      <w:bookmarkStart w:id="208" w:name="_Toc254883659"/>
      <w:bookmarkStart w:id="209" w:name="_Toc279737349"/>
      <w:bookmarkStart w:id="210" w:name="_Toc299616300"/>
      <w:bookmarkStart w:id="211" w:name="_Toc320697278"/>
      <w:bookmarkStart w:id="212" w:name="_Toc366492011"/>
      <w:bookmarkStart w:id="213" w:name="_Toc375035564"/>
      <w:r w:rsidRPr="00EF643D">
        <w:lastRenderedPageBreak/>
        <w:t>Maintenance Manager Server Install/Upgrade</w:t>
      </w:r>
      <w:bookmarkEnd w:id="207"/>
      <w:bookmarkEnd w:id="208"/>
      <w:bookmarkEnd w:id="209"/>
      <w:bookmarkEnd w:id="210"/>
      <w:bookmarkEnd w:id="211"/>
      <w:bookmarkEnd w:id="212"/>
      <w:bookmarkEnd w:id="213"/>
    </w:p>
    <w:p w:rsidR="00EF643D" w:rsidRPr="00EF643D" w:rsidRDefault="00EF643D" w:rsidP="00EF643D">
      <w:r w:rsidRPr="00EF643D">
        <w:t>This chapter provides details of steps involved in installing/upgrading the server components for Maintenance Manager.</w:t>
      </w:r>
    </w:p>
    <w:p w:rsidR="00EF643D" w:rsidRDefault="00EF643D" w:rsidP="00DE1A1C">
      <w:pPr>
        <w:pStyle w:val="Heading3"/>
      </w:pPr>
      <w:bookmarkStart w:id="214" w:name="_Toc222221887"/>
      <w:bookmarkStart w:id="215" w:name="_Toc254883660"/>
      <w:bookmarkStart w:id="216" w:name="_Toc279737350"/>
      <w:bookmarkStart w:id="217" w:name="_Toc299616301"/>
      <w:bookmarkStart w:id="218" w:name="_Toc320697279"/>
      <w:bookmarkStart w:id="219" w:name="_Toc366492012"/>
      <w:bookmarkStart w:id="220" w:name="_Toc375035565"/>
      <w:r w:rsidRPr="00EF643D">
        <w:t>Before you Start</w:t>
      </w:r>
      <w:bookmarkEnd w:id="214"/>
      <w:bookmarkEnd w:id="215"/>
      <w:bookmarkEnd w:id="216"/>
      <w:bookmarkEnd w:id="217"/>
      <w:bookmarkEnd w:id="218"/>
      <w:bookmarkEnd w:id="219"/>
      <w:bookmarkEnd w:id="220"/>
    </w:p>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_Ref371063330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942A6">
      <w:pPr>
        <w:pStyle w:val="Heading3"/>
      </w:pPr>
      <w:bookmarkStart w:id="221" w:name="_Toc222221888"/>
      <w:bookmarkStart w:id="222" w:name="_Toc254883661"/>
      <w:bookmarkStart w:id="223" w:name="_Toc279737351"/>
      <w:bookmarkStart w:id="224" w:name="_Toc299616302"/>
      <w:bookmarkStart w:id="225" w:name="_Toc320697280"/>
      <w:bookmarkStart w:id="226" w:name="_Toc366492013"/>
      <w:bookmarkStart w:id="227" w:name="_Toc375035566"/>
      <w:r w:rsidRPr="00EF643D">
        <w:t>Typical problems that you may encounter</w:t>
      </w:r>
      <w:bookmarkEnd w:id="221"/>
      <w:bookmarkEnd w:id="222"/>
      <w:bookmarkEnd w:id="223"/>
      <w:bookmarkEnd w:id="224"/>
      <w:bookmarkEnd w:id="225"/>
      <w:bookmarkEnd w:id="226"/>
      <w:bookmarkEnd w:id="227"/>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28" w:name="_Toc254883662"/>
      <w:bookmarkStart w:id="229" w:name="_Toc279737352"/>
      <w:bookmarkStart w:id="230" w:name="_Toc299616303"/>
      <w:bookmarkStart w:id="231" w:name="_Toc320697281"/>
      <w:bookmarkStart w:id="232" w:name="_Toc366492014"/>
      <w:bookmarkStart w:id="233" w:name="_Toc222221889"/>
      <w:bookmarkStart w:id="234" w:name="_Toc375035567"/>
      <w:r w:rsidRPr="00EF643D">
        <w:t>Install of Maintenance Manager</w:t>
      </w:r>
      <w:bookmarkEnd w:id="228"/>
      <w:bookmarkEnd w:id="229"/>
      <w:bookmarkEnd w:id="230"/>
      <w:bookmarkEnd w:id="231"/>
      <w:bookmarkEnd w:id="232"/>
      <w:bookmarkEnd w:id="234"/>
    </w:p>
    <w:p w:rsidR="00EF643D" w:rsidRPr="00EF643D" w:rsidRDefault="00EF643D" w:rsidP="00EF643D">
      <w:r w:rsidRPr="00EF643D">
        <w:t xml:space="preserve">To create the base data and objects for Maintenance Manager modules; </w:t>
      </w:r>
    </w:p>
    <w:p w:rsidR="00EF643D" w:rsidRPr="00EF643D" w:rsidRDefault="00EF643D" w:rsidP="00EF643D">
      <w:r w:rsidRPr="00EF643D">
        <w:t xml:space="preserve">Change directory to </w:t>
      </w:r>
      <w:r w:rsidRPr="00E06E14">
        <w:rPr>
          <w:rStyle w:val="HighlightText"/>
        </w:rPr>
        <w:t>&lt;exor_base&gt;</w:t>
      </w:r>
      <w:r w:rsidRPr="00EF643D">
        <w:t>\mai\install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r w:rsidRPr="00F942A6">
        <w:rPr>
          <w:rStyle w:val="CodeText"/>
        </w:rPr>
        <w:t>start mai_inst.sql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bookmarkStart w:id="235" w:name="_Toc375035568"/>
      <w:r w:rsidRPr="00EF643D">
        <w:t>Checking Log File(s)</w:t>
      </w:r>
      <w:bookmarkEnd w:id="235"/>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mai_install_1_&lt;date&amp;time&gt;.LOG</w:t>
      </w:r>
    </w:p>
    <w:p w:rsidR="00EF643D" w:rsidRPr="0037079D" w:rsidRDefault="0037079D" w:rsidP="00EF643D">
      <w:pPr>
        <w:rPr>
          <w:rStyle w:val="CodeText"/>
        </w:rPr>
      </w:pPr>
      <w:r>
        <w:rPr>
          <w:rStyle w:val="CodeText"/>
        </w:rPr>
        <w:tab/>
      </w:r>
      <w:r w:rsidR="00EF643D" w:rsidRPr="0037079D">
        <w:rPr>
          <w:rStyle w:val="CodeText"/>
        </w:rPr>
        <w:t>mai_install_2_&lt;date&amp;time&gt;.LOG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37079D">
      <w:pPr>
        <w:pStyle w:val="Heading3"/>
      </w:pPr>
      <w:bookmarkStart w:id="236" w:name="_Toc254883663"/>
      <w:bookmarkStart w:id="237" w:name="_Toc279737353"/>
      <w:bookmarkStart w:id="238" w:name="_Toc299616304"/>
      <w:bookmarkStart w:id="239" w:name="_Toc320697282"/>
      <w:bookmarkStart w:id="240" w:name="_Toc366492015"/>
      <w:bookmarkStart w:id="241" w:name="_Toc375035569"/>
      <w:r w:rsidRPr="00EF643D">
        <w:t>Upgrade of Maintenance Manager</w:t>
      </w:r>
      <w:bookmarkEnd w:id="233"/>
      <w:bookmarkEnd w:id="236"/>
      <w:bookmarkEnd w:id="237"/>
      <w:bookmarkEnd w:id="238"/>
      <w:bookmarkEnd w:id="239"/>
      <w:bookmarkEnd w:id="240"/>
      <w:bookmarkEnd w:id="241"/>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&lt;exor_base&gt;</w:t>
      </w:r>
      <w:r w:rsidR="00EF643D" w:rsidRPr="00EF643D">
        <w:t>\mai\install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un one of the following commands commands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&lt;exor_base&gt;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lastRenderedPageBreak/>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bookmarkStart w:id="242" w:name="_Toc375035570"/>
      <w:r w:rsidRPr="00EF643D">
        <w:t>Checking Log File(s)</w:t>
      </w:r>
      <w:bookmarkEnd w:id="242"/>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r w:rsidRPr="00697742">
        <w:rPr>
          <w:rStyle w:val="CodeText"/>
        </w:rPr>
        <w:t>m</w:t>
      </w:r>
      <w:r w:rsidR="00EF643D" w:rsidRPr="00697742">
        <w:rPr>
          <w:rStyle w:val="CodeText"/>
        </w:rPr>
        <w:t>ai</w:t>
      </w:r>
      <w:r w:rsidRPr="00697742">
        <w:rPr>
          <w:rStyle w:val="CodeText"/>
        </w:rPr>
        <w:t>&lt;xx&gt;</w:t>
      </w:r>
      <w:r w:rsidR="00EF643D" w:rsidRPr="00697742">
        <w:rPr>
          <w:rStyle w:val="CodeText"/>
        </w:rPr>
        <w:t>_mai4</w:t>
      </w:r>
      <w:r w:rsidR="009E77BE">
        <w:rPr>
          <w:rStyle w:val="CodeText"/>
        </w:rPr>
        <w:t>7</w:t>
      </w:r>
      <w:r w:rsidR="00EF643D" w:rsidRPr="00697742">
        <w:rPr>
          <w:rStyle w:val="CodeText"/>
        </w:rPr>
        <w:t>00_1_&lt;date&amp;time&gt;.LOG</w:t>
      </w:r>
    </w:p>
    <w:p w:rsidR="00EF643D" w:rsidRPr="00697742" w:rsidRDefault="00697742" w:rsidP="00EF643D">
      <w:pPr>
        <w:rPr>
          <w:rStyle w:val="CodeText"/>
        </w:rPr>
      </w:pPr>
      <w:r>
        <w:rPr>
          <w:rStyle w:val="CodeText"/>
        </w:rPr>
        <w:tab/>
      </w:r>
      <w:r w:rsidR="00EF643D" w:rsidRPr="00697742">
        <w:rPr>
          <w:rStyle w:val="CodeText"/>
        </w:rPr>
        <w:t>mai</w:t>
      </w:r>
      <w:r w:rsidRPr="00697742">
        <w:rPr>
          <w:rStyle w:val="CodeText"/>
        </w:rPr>
        <w:t>&lt;xx&gt;</w:t>
      </w:r>
      <w:r w:rsidR="00EF643D" w:rsidRPr="00697742">
        <w:rPr>
          <w:rStyle w:val="CodeText"/>
        </w:rPr>
        <w:t>_mai4</w:t>
      </w:r>
      <w:r w:rsidR="009E77BE">
        <w:rPr>
          <w:rStyle w:val="CodeText"/>
        </w:rPr>
        <w:t>7</w:t>
      </w:r>
      <w:r w:rsidR="00EF643D" w:rsidRPr="00697742">
        <w:rPr>
          <w:rStyle w:val="CodeText"/>
        </w:rPr>
        <w:t>00_2_&lt;date&amp;time&gt;.LOG</w:t>
      </w:r>
    </w:p>
    <w:p w:rsidR="00697742" w:rsidRPr="00EF643D" w:rsidRDefault="00697742" w:rsidP="00697742">
      <w:r>
        <w:tab/>
      </w:r>
      <w:r w:rsidRPr="00EF643D">
        <w:t>where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697742">
      <w:pPr>
        <w:pStyle w:val="Heading3"/>
      </w:pPr>
      <w:bookmarkStart w:id="243" w:name="_Toc222221890"/>
      <w:bookmarkStart w:id="244" w:name="_Toc254883664"/>
      <w:bookmarkStart w:id="245" w:name="_Toc279737354"/>
      <w:bookmarkStart w:id="246" w:name="_Toc299616305"/>
      <w:bookmarkStart w:id="247" w:name="_Toc320697283"/>
      <w:bookmarkStart w:id="248" w:name="_Toc366492016"/>
      <w:bookmarkStart w:id="249" w:name="_Toc375035571"/>
      <w:r w:rsidRPr="00EF643D">
        <w:t>Mandatory Configuration</w:t>
      </w:r>
      <w:bookmarkEnd w:id="243"/>
      <w:bookmarkEnd w:id="244"/>
      <w:bookmarkEnd w:id="245"/>
      <w:r w:rsidRPr="00EF643D">
        <w:t xml:space="preserve"> (Post Install and Upgrade)</w:t>
      </w:r>
      <w:bookmarkEnd w:id="246"/>
      <w:bookmarkEnd w:id="247"/>
      <w:bookmarkEnd w:id="248"/>
      <w:bookmarkEnd w:id="249"/>
    </w:p>
    <w:p w:rsidR="00EF643D" w:rsidRPr="00EF643D" w:rsidRDefault="00EF643D" w:rsidP="00697742">
      <w:pPr>
        <w:pStyle w:val="Heading4"/>
      </w:pPr>
      <w:bookmarkStart w:id="250" w:name="_Toc375035572"/>
      <w:r w:rsidRPr="00EF643D">
        <w:t>exor_version.txt</w:t>
      </w:r>
      <w:bookmarkEnd w:id="250"/>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51" w:name="_Toc254883665"/>
      <w:bookmarkStart w:id="252" w:name="_Toc279737355"/>
      <w:bookmarkStart w:id="253" w:name="_Toc299616306"/>
      <w:bookmarkStart w:id="254" w:name="_Toc320697284"/>
      <w:bookmarkStart w:id="255" w:name="_Toc366492017"/>
      <w:bookmarkStart w:id="256" w:name="_Toc222221891"/>
      <w:bookmarkStart w:id="257" w:name="_Toc375035573"/>
      <w:r w:rsidRPr="00EF643D">
        <w:t>Conflated Networks</w:t>
      </w:r>
      <w:bookmarkEnd w:id="251"/>
      <w:bookmarkEnd w:id="252"/>
      <w:r w:rsidRPr="00EF643D">
        <w:t xml:space="preserve"> (Post Install only)</w:t>
      </w:r>
      <w:bookmarkEnd w:id="253"/>
      <w:bookmarkEnd w:id="254"/>
      <w:bookmarkEnd w:id="255"/>
      <w:bookmarkEnd w:id="257"/>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&lt;exor_base&gt;</w:t>
      </w:r>
      <w:r w:rsidR="00EF643D" w:rsidRPr="00EF643D">
        <w:t>\mai\admin\views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r w:rsidRPr="00697742">
        <w:rPr>
          <w:rStyle w:val="CodeText"/>
        </w:rPr>
        <w:t>start inv_items_all_section.sql</w:t>
      </w:r>
    </w:p>
    <w:p w:rsidR="00EF643D" w:rsidRDefault="00EF643D" w:rsidP="00EF643D">
      <w:pPr>
        <w:pStyle w:val="ListBullet"/>
      </w:pPr>
      <w:r w:rsidRPr="00EF643D">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lastRenderedPageBreak/>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58" w:name="_Toc254883666"/>
      <w:bookmarkStart w:id="259" w:name="_Toc279737356"/>
      <w:bookmarkStart w:id="260" w:name="_Toc299616307"/>
      <w:bookmarkStart w:id="261" w:name="_Toc320697285"/>
      <w:bookmarkStart w:id="262" w:name="_Toc366492018"/>
      <w:bookmarkStart w:id="263" w:name="_Toc375035574"/>
      <w:r w:rsidRPr="00EF643D">
        <w:t>Additional Configuration</w:t>
      </w:r>
      <w:bookmarkEnd w:id="256"/>
      <w:bookmarkEnd w:id="258"/>
      <w:bookmarkEnd w:id="259"/>
      <w:r w:rsidRPr="00EF643D">
        <w:t xml:space="preserve"> (Post Install and Upgrade)</w:t>
      </w:r>
      <w:bookmarkEnd w:id="260"/>
      <w:bookmarkEnd w:id="261"/>
      <w:bookmarkEnd w:id="262"/>
      <w:bookmarkEnd w:id="263"/>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64" w:name="_Toc254883667"/>
      <w:bookmarkStart w:id="265" w:name="_Toc279737357"/>
      <w:bookmarkStart w:id="266" w:name="_Toc299616308"/>
      <w:bookmarkStart w:id="267" w:name="_Toc320697286"/>
      <w:bookmarkStart w:id="268" w:name="_Toc366492019"/>
      <w:bookmarkStart w:id="269" w:name="_Toc375035575"/>
      <w:r w:rsidRPr="00EF643D">
        <w:t>Product Licencing</w:t>
      </w:r>
      <w:bookmarkEnd w:id="264"/>
      <w:bookmarkEnd w:id="265"/>
      <w:r w:rsidRPr="00EF643D">
        <w:t xml:space="preserve"> (Post Install only)</w:t>
      </w:r>
      <w:bookmarkEnd w:id="266"/>
      <w:bookmarkEnd w:id="267"/>
      <w:bookmarkEnd w:id="268"/>
      <w:bookmarkEnd w:id="269"/>
    </w:p>
    <w:p w:rsidR="00EF643D" w:rsidRPr="00EF643D" w:rsidRDefault="00EF643D" w:rsidP="00EF643D">
      <w:r w:rsidRPr="00EF643D">
        <w:t xml:space="preserve">Following first time installation you must licence the product for use.  </w:t>
      </w:r>
    </w:p>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39" o:title=""/>
          </v:shape>
          <o:OLEObject Type="Embed" ProgID="PBrush" ShapeID="_x0000_i1028" DrawAspect="Content" ObjectID="_1448777510" r:id="rId53"/>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70" w:name="_Toc222221892"/>
      <w:bookmarkStart w:id="271" w:name="_Toc254883668"/>
      <w:bookmarkStart w:id="272" w:name="_Toc279737358"/>
      <w:bookmarkStart w:id="273" w:name="_Toc299616309"/>
      <w:bookmarkStart w:id="274" w:name="_Toc320697287"/>
      <w:bookmarkStart w:id="275" w:name="_Toc366492020"/>
      <w:bookmarkStart w:id="276" w:name="_Toc375035576"/>
      <w:r w:rsidRPr="00EF643D">
        <w:t>Spatial Configuration</w:t>
      </w:r>
      <w:bookmarkEnd w:id="270"/>
      <w:bookmarkEnd w:id="271"/>
      <w:bookmarkEnd w:id="272"/>
      <w:r w:rsidRPr="00EF643D">
        <w:t xml:space="preserve"> (Post Install and Upgrade)</w:t>
      </w:r>
      <w:bookmarkEnd w:id="273"/>
      <w:bookmarkEnd w:id="274"/>
      <w:bookmarkEnd w:id="275"/>
      <w:bookmarkEnd w:id="276"/>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77" w:name="_Toc279737360"/>
      <w:bookmarkStart w:id="278" w:name="_Toc299616310"/>
      <w:bookmarkStart w:id="279" w:name="_Toc320697288"/>
      <w:bookmarkStart w:id="280" w:name="_Toc366492021"/>
      <w:bookmarkStart w:id="281" w:name="_Toc375035577"/>
      <w:r w:rsidRPr="00EF643D">
        <w:lastRenderedPageBreak/>
        <w:t>Enquiry Manager</w:t>
      </w:r>
      <w:bookmarkEnd w:id="277"/>
      <w:bookmarkEnd w:id="278"/>
      <w:bookmarkEnd w:id="279"/>
      <w:bookmarkEnd w:id="280"/>
      <w:bookmarkEnd w:id="281"/>
    </w:p>
    <w:p w:rsidR="00EF643D" w:rsidRPr="00EF643D" w:rsidRDefault="00EF643D" w:rsidP="00EE71C2">
      <w:pPr>
        <w:pStyle w:val="Heading2"/>
      </w:pPr>
      <w:bookmarkStart w:id="282" w:name="_Toc222221894"/>
      <w:bookmarkStart w:id="283" w:name="_Toc254883670"/>
      <w:bookmarkStart w:id="284" w:name="_Toc279737361"/>
      <w:bookmarkStart w:id="285" w:name="_Toc299616311"/>
      <w:bookmarkStart w:id="286" w:name="_Toc320697289"/>
      <w:bookmarkStart w:id="287" w:name="_Toc366492022"/>
      <w:bookmarkStart w:id="288" w:name="_Toc375035578"/>
      <w:r w:rsidRPr="00EF643D">
        <w:t>Implementation of the Enquiry Manager Software files</w:t>
      </w:r>
      <w:bookmarkEnd w:id="282"/>
      <w:bookmarkEnd w:id="283"/>
      <w:bookmarkEnd w:id="284"/>
      <w:bookmarkEnd w:id="285"/>
      <w:bookmarkEnd w:id="286"/>
      <w:bookmarkEnd w:id="287"/>
      <w:bookmarkEnd w:id="288"/>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289" w:name="_Toc222221895"/>
      <w:bookmarkStart w:id="290" w:name="_Toc254883671"/>
      <w:bookmarkStart w:id="291" w:name="_Toc279737362"/>
      <w:bookmarkStart w:id="292" w:name="_Toc299616312"/>
      <w:bookmarkStart w:id="293" w:name="_Toc320697290"/>
      <w:bookmarkStart w:id="294" w:name="_Toc366492023"/>
      <w:bookmarkStart w:id="295" w:name="_Toc375035579"/>
      <w:r w:rsidRPr="00EF643D">
        <w:lastRenderedPageBreak/>
        <w:t>Enquiry Manager Server Install/Upgrade</w:t>
      </w:r>
      <w:bookmarkEnd w:id="289"/>
      <w:bookmarkEnd w:id="290"/>
      <w:bookmarkEnd w:id="291"/>
      <w:bookmarkEnd w:id="292"/>
      <w:bookmarkEnd w:id="293"/>
      <w:bookmarkEnd w:id="294"/>
      <w:bookmarkEnd w:id="295"/>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Maintenance Manager.</w:t>
      </w:r>
    </w:p>
    <w:p w:rsidR="00EF643D" w:rsidRPr="00EF643D" w:rsidRDefault="00EF643D" w:rsidP="00EE71C2">
      <w:pPr>
        <w:pStyle w:val="Heading3"/>
      </w:pPr>
      <w:bookmarkStart w:id="296" w:name="_Toc222221896"/>
      <w:bookmarkStart w:id="297" w:name="_Toc254883672"/>
      <w:bookmarkStart w:id="298" w:name="_Toc279737363"/>
      <w:bookmarkStart w:id="299" w:name="_Toc299616313"/>
      <w:bookmarkStart w:id="300" w:name="_Toc320697291"/>
      <w:bookmarkStart w:id="301" w:name="_Toc366492024"/>
      <w:bookmarkStart w:id="302" w:name="_Toc375035580"/>
      <w:r w:rsidRPr="00EF643D">
        <w:t>Before you Start</w:t>
      </w:r>
      <w:bookmarkEnd w:id="296"/>
      <w:bookmarkEnd w:id="297"/>
      <w:bookmarkEnd w:id="298"/>
      <w:bookmarkEnd w:id="299"/>
      <w:bookmarkEnd w:id="300"/>
      <w:bookmarkEnd w:id="301"/>
      <w:bookmarkEnd w:id="302"/>
    </w:p>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_Ref371063348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E71C2">
      <w:pPr>
        <w:pStyle w:val="Heading3"/>
      </w:pPr>
      <w:bookmarkStart w:id="303" w:name="_Toc222221897"/>
      <w:bookmarkStart w:id="304" w:name="_Toc254883673"/>
      <w:bookmarkStart w:id="305" w:name="_Toc279737364"/>
      <w:bookmarkStart w:id="306" w:name="_Toc299616314"/>
      <w:bookmarkStart w:id="307" w:name="_Toc320697292"/>
      <w:bookmarkStart w:id="308" w:name="_Toc366492025"/>
      <w:bookmarkStart w:id="309" w:name="_Toc375035581"/>
      <w:r w:rsidRPr="00EF643D">
        <w:t>Typical problems that you may encounter</w:t>
      </w:r>
      <w:bookmarkEnd w:id="303"/>
      <w:bookmarkEnd w:id="304"/>
      <w:bookmarkEnd w:id="305"/>
      <w:bookmarkEnd w:id="306"/>
      <w:bookmarkEnd w:id="307"/>
      <w:bookmarkEnd w:id="308"/>
      <w:bookmarkEnd w:id="309"/>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310" w:name="_Toc254883674"/>
      <w:bookmarkStart w:id="311" w:name="_Toc279737365"/>
      <w:bookmarkStart w:id="312" w:name="_Toc299616315"/>
      <w:bookmarkStart w:id="313" w:name="_Toc320697293"/>
      <w:bookmarkStart w:id="314" w:name="_Toc366492026"/>
      <w:bookmarkStart w:id="315" w:name="_Toc222221898"/>
      <w:bookmarkStart w:id="316" w:name="_Toc375035582"/>
      <w:r w:rsidRPr="00EF643D">
        <w:t>Install of Enquiry Manager</w:t>
      </w:r>
      <w:bookmarkEnd w:id="310"/>
      <w:bookmarkEnd w:id="311"/>
      <w:bookmarkEnd w:id="312"/>
      <w:bookmarkEnd w:id="313"/>
      <w:bookmarkEnd w:id="314"/>
      <w:bookmarkEnd w:id="316"/>
    </w:p>
    <w:p w:rsidR="00EF643D" w:rsidRPr="00EF643D" w:rsidRDefault="00EF643D" w:rsidP="00EF643D">
      <w:r w:rsidRPr="00EF643D">
        <w:t xml:space="preserve">To create the base data and objects for Enquiry Manager modules; </w:t>
      </w:r>
    </w:p>
    <w:p w:rsidR="00EF643D" w:rsidRPr="00EF643D" w:rsidRDefault="00EF643D" w:rsidP="00EF643D">
      <w:r w:rsidRPr="00EF643D">
        <w:t xml:space="preserve">Change directory to </w:t>
      </w:r>
      <w:r w:rsidRPr="00E06E14">
        <w:rPr>
          <w:rStyle w:val="HighlightText"/>
        </w:rPr>
        <w:t>&lt;exor_base&gt;</w:t>
      </w:r>
      <w:r w:rsidRPr="00EF643D">
        <w:t>\pem\install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r w:rsidRPr="00EE71C2">
        <w:rPr>
          <w:rStyle w:val="CodeText"/>
        </w:rPr>
        <w:t>start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t>C:\EXOR\</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bookmarkStart w:id="317" w:name="_Toc375035583"/>
      <w:r w:rsidRPr="00EF643D">
        <w:t>Checking Log File(s)</w:t>
      </w:r>
      <w:bookmarkEnd w:id="317"/>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tab/>
      </w:r>
      <w:r w:rsidR="00EF643D" w:rsidRPr="00EE71C2">
        <w:rPr>
          <w:rStyle w:val="CodeText"/>
        </w:rPr>
        <w:t>pem_install_1_&lt;date&amp;time&gt;.LOG</w:t>
      </w:r>
    </w:p>
    <w:p w:rsidR="00EF643D" w:rsidRPr="00EE71C2" w:rsidRDefault="00EE71C2" w:rsidP="00EF643D">
      <w:pPr>
        <w:rPr>
          <w:rStyle w:val="CodeText"/>
        </w:rPr>
      </w:pPr>
      <w:r>
        <w:rPr>
          <w:rStyle w:val="CodeText"/>
        </w:rPr>
        <w:tab/>
      </w:r>
      <w:r w:rsidR="00EF643D" w:rsidRPr="00EE71C2">
        <w:rPr>
          <w:rStyle w:val="CodeText"/>
        </w:rPr>
        <w:t>pem_install_2_&lt;date&amp;time&gt;.LOG</w:t>
      </w:r>
    </w:p>
    <w:p w:rsidR="00EF643D" w:rsidRPr="00EF643D" w:rsidRDefault="00EF643D" w:rsidP="00EF643D">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E71C2">
      <w:pPr>
        <w:pStyle w:val="Heading3"/>
      </w:pPr>
      <w:bookmarkStart w:id="318" w:name="_Toc254883675"/>
      <w:bookmarkStart w:id="319" w:name="_Toc279737366"/>
      <w:bookmarkStart w:id="320" w:name="_Toc299616316"/>
      <w:bookmarkStart w:id="321" w:name="_Toc320697294"/>
      <w:bookmarkStart w:id="322" w:name="_Toc366492027"/>
      <w:bookmarkStart w:id="323" w:name="_Toc375035584"/>
      <w:r w:rsidRPr="00EF643D">
        <w:t>Upgrade of Enquiry Manager</w:t>
      </w:r>
      <w:bookmarkEnd w:id="315"/>
      <w:bookmarkEnd w:id="318"/>
      <w:bookmarkEnd w:id="319"/>
      <w:bookmarkEnd w:id="320"/>
      <w:bookmarkEnd w:id="321"/>
      <w:bookmarkEnd w:id="322"/>
      <w:bookmarkEnd w:id="323"/>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&lt;exor_base&gt;</w:t>
      </w:r>
      <w:r w:rsidRPr="00EF643D">
        <w:t>\</w:t>
      </w:r>
      <w:r>
        <w:t>pem</w:t>
      </w:r>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un one of the following commands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lastRenderedPageBreak/>
        <w:t> </w:t>
      </w:r>
    </w:p>
    <w:p w:rsidR="00EF643D" w:rsidRPr="00EF643D" w:rsidRDefault="00EF643D" w:rsidP="009E77BE">
      <w:pPr>
        <w:pStyle w:val="Heading3"/>
      </w:pPr>
      <w:bookmarkStart w:id="324" w:name="_Toc375035585"/>
      <w:r w:rsidRPr="00EF643D">
        <w:t>Checking Log File(s)</w:t>
      </w:r>
      <w:bookmarkEnd w:id="324"/>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t>pem</w:t>
      </w:r>
      <w:r w:rsidRPr="00697742">
        <w:rPr>
          <w:rStyle w:val="CodeText"/>
        </w:rPr>
        <w:t>&lt;xx&gt;_</w:t>
      </w:r>
      <w:r>
        <w:rPr>
          <w:rStyle w:val="CodeText"/>
        </w:rPr>
        <w:t>pem</w:t>
      </w:r>
      <w:r w:rsidRPr="00697742">
        <w:rPr>
          <w:rStyle w:val="CodeText"/>
        </w:rPr>
        <w:t>4</w:t>
      </w:r>
      <w:r>
        <w:rPr>
          <w:rStyle w:val="CodeText"/>
        </w:rPr>
        <w:t>7</w:t>
      </w:r>
      <w:r w:rsidRPr="00697742">
        <w:rPr>
          <w:rStyle w:val="CodeText"/>
        </w:rPr>
        <w:t>00_1_&lt;date&amp;time&gt;.LOG</w:t>
      </w:r>
    </w:p>
    <w:p w:rsidR="009E77BE" w:rsidRPr="00697742" w:rsidRDefault="009E77BE" w:rsidP="009E77BE">
      <w:pPr>
        <w:rPr>
          <w:rStyle w:val="CodeText"/>
        </w:rPr>
      </w:pPr>
      <w:r>
        <w:rPr>
          <w:rStyle w:val="CodeText"/>
        </w:rPr>
        <w:tab/>
        <w:t>pem</w:t>
      </w:r>
      <w:r w:rsidRPr="00697742">
        <w:rPr>
          <w:rStyle w:val="CodeText"/>
        </w:rPr>
        <w:t>&lt;xx&gt;</w:t>
      </w:r>
      <w:r>
        <w:rPr>
          <w:rStyle w:val="CodeText"/>
        </w:rPr>
        <w:t>_pem</w:t>
      </w:r>
      <w:r w:rsidRPr="00697742">
        <w:rPr>
          <w:rStyle w:val="CodeText"/>
        </w:rPr>
        <w:t>4</w:t>
      </w:r>
      <w:r>
        <w:rPr>
          <w:rStyle w:val="CodeText"/>
        </w:rPr>
        <w:t>7</w:t>
      </w:r>
      <w:r w:rsidRPr="00697742">
        <w:rPr>
          <w:rStyle w:val="CodeText"/>
        </w:rPr>
        <w:t>00_2_&lt;date&amp;time&gt;.LOG</w:t>
      </w:r>
    </w:p>
    <w:p w:rsidR="009E77BE" w:rsidRPr="00EF643D" w:rsidRDefault="009E77BE" w:rsidP="009E77BE">
      <w:r>
        <w:tab/>
      </w:r>
      <w:r w:rsidRPr="00EF643D">
        <w:t>where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9E77BE">
      <w:pPr>
        <w:pStyle w:val="Heading3"/>
      </w:pPr>
      <w:bookmarkStart w:id="325" w:name="_Toc222221899"/>
      <w:bookmarkStart w:id="326" w:name="_Toc254883676"/>
      <w:bookmarkStart w:id="327" w:name="_Toc279737367"/>
      <w:bookmarkStart w:id="328" w:name="_Toc299616317"/>
      <w:bookmarkStart w:id="329" w:name="_Toc320697295"/>
      <w:bookmarkStart w:id="330" w:name="_Toc366492028"/>
      <w:bookmarkStart w:id="331" w:name="_Toc375035586"/>
      <w:r w:rsidRPr="00EF643D">
        <w:t>Mandatory Configuration</w:t>
      </w:r>
      <w:bookmarkEnd w:id="325"/>
      <w:bookmarkEnd w:id="326"/>
      <w:bookmarkEnd w:id="327"/>
      <w:r w:rsidRPr="00EF643D">
        <w:t xml:space="preserve"> (Post Install and Upgrade)</w:t>
      </w:r>
      <w:bookmarkEnd w:id="328"/>
      <w:bookmarkEnd w:id="329"/>
      <w:bookmarkEnd w:id="330"/>
      <w:bookmarkEnd w:id="331"/>
    </w:p>
    <w:p w:rsidR="00EF643D" w:rsidRPr="00EF643D" w:rsidRDefault="00EF643D" w:rsidP="009E77BE">
      <w:pPr>
        <w:pStyle w:val="Heading4"/>
      </w:pPr>
      <w:bookmarkStart w:id="332" w:name="_Toc375035587"/>
      <w:r w:rsidRPr="00EF643D">
        <w:t>exor_version.txt</w:t>
      </w:r>
      <w:bookmarkEnd w:id="332"/>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33" w:name="_Toc222221900"/>
      <w:bookmarkStart w:id="334" w:name="_Toc254883677"/>
      <w:bookmarkStart w:id="335" w:name="_Toc279737368"/>
      <w:bookmarkStart w:id="336" w:name="_Toc299616318"/>
      <w:bookmarkStart w:id="337" w:name="_Toc320697296"/>
      <w:bookmarkStart w:id="338" w:name="_Toc366492029"/>
      <w:bookmarkStart w:id="339" w:name="_Toc375035588"/>
      <w:r w:rsidRPr="00EF643D">
        <w:t>Additional Configuration</w:t>
      </w:r>
      <w:bookmarkEnd w:id="333"/>
      <w:bookmarkEnd w:id="334"/>
      <w:bookmarkEnd w:id="335"/>
      <w:r w:rsidRPr="00EF643D">
        <w:t xml:space="preserve"> (Post Install and Upgrade)</w:t>
      </w:r>
      <w:bookmarkEnd w:id="336"/>
      <w:bookmarkEnd w:id="337"/>
      <w:bookmarkEnd w:id="338"/>
      <w:bookmarkEnd w:id="339"/>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40" w:name="_Toc254883678"/>
      <w:bookmarkStart w:id="341" w:name="_Toc279737369"/>
      <w:bookmarkStart w:id="342" w:name="_Toc299616319"/>
      <w:bookmarkStart w:id="343" w:name="_Toc320697297"/>
      <w:bookmarkStart w:id="344" w:name="_Toc366492030"/>
      <w:bookmarkStart w:id="345" w:name="_Toc375035589"/>
      <w:r w:rsidRPr="00EF643D">
        <w:t>Product Licencing</w:t>
      </w:r>
      <w:bookmarkEnd w:id="340"/>
      <w:bookmarkEnd w:id="341"/>
      <w:r w:rsidRPr="00EF643D">
        <w:t xml:space="preserve"> (Post Install only)</w:t>
      </w:r>
      <w:bookmarkEnd w:id="342"/>
      <w:bookmarkEnd w:id="343"/>
      <w:bookmarkEnd w:id="344"/>
      <w:bookmarkEnd w:id="345"/>
    </w:p>
    <w:p w:rsidR="00EF643D" w:rsidRPr="00EF643D" w:rsidRDefault="00EF643D" w:rsidP="00EF643D">
      <w:r w:rsidRPr="00EF643D">
        <w:t xml:space="preserve">Following first time installation you must licence the product for use.  </w:t>
      </w:r>
    </w:p>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39" o:title=""/>
          </v:shape>
          <o:OLEObject Type="Embed" ProgID="PBrush" ShapeID="_x0000_i1029" DrawAspect="Content" ObjectID="_1448777511" r:id="rId56"/>
        </w:object>
      </w:r>
      <w:r w:rsidRPr="00EF643D">
        <w:t xml:space="preserve"> </w:t>
      </w:r>
    </w:p>
    <w:p w:rsidR="00EF643D" w:rsidRPr="00EF643D" w:rsidRDefault="00EF643D" w:rsidP="00EF643D">
      <w:r w:rsidRPr="00EF643D">
        <w:lastRenderedPageBreak/>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bookmarkStart w:id="346" w:name="_Toc375035590"/>
      <w:r w:rsidRPr="00EF643D">
        <w:t>Spatial Configuration (Post Install and Upgrade)</w:t>
      </w:r>
      <w:bookmarkEnd w:id="346"/>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347" w:name="_Toc366492032"/>
      <w:bookmarkStart w:id="348" w:name="_Toc375035591"/>
      <w:r w:rsidRPr="00EF643D">
        <w:lastRenderedPageBreak/>
        <w:t>TMA Manager</w:t>
      </w:r>
      <w:bookmarkEnd w:id="196"/>
      <w:bookmarkEnd w:id="197"/>
      <w:bookmarkEnd w:id="198"/>
      <w:bookmarkEnd w:id="347"/>
      <w:bookmarkEnd w:id="348"/>
    </w:p>
    <w:p w:rsidR="00EF643D" w:rsidRPr="00EF643D" w:rsidRDefault="00EF643D" w:rsidP="00EF643D">
      <w:bookmarkStart w:id="349" w:name="_Toc222221861"/>
      <w:bookmarkStart w:id="350" w:name="_Toc254883681"/>
      <w:bookmarkStart w:id="351" w:name="_Toc279737372"/>
      <w:bookmarkStart w:id="352" w:name="_Toc299616322"/>
      <w:bookmarkStart w:id="353" w:name="_Toc320697300"/>
      <w:bookmarkStart w:id="354" w:name="_Toc366492033"/>
      <w:r w:rsidRPr="00EF643D">
        <w:t>Implementation of the TMA Manager Software files</w:t>
      </w:r>
      <w:bookmarkEnd w:id="349"/>
      <w:bookmarkEnd w:id="350"/>
      <w:bookmarkEnd w:id="351"/>
      <w:bookmarkEnd w:id="352"/>
      <w:bookmarkEnd w:id="353"/>
      <w:bookmarkEnd w:id="354"/>
    </w:p>
    <w:p w:rsidR="00EF643D" w:rsidRPr="00EF643D" w:rsidRDefault="00EF643D" w:rsidP="00EF643D"/>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55" w:name="_Toc222221862"/>
      <w:bookmarkStart w:id="356" w:name="_Toc254883682"/>
      <w:bookmarkStart w:id="357" w:name="_Toc279737373"/>
      <w:bookmarkStart w:id="358" w:name="_Toc299616323"/>
      <w:bookmarkStart w:id="359" w:name="_Toc320697301"/>
      <w:bookmarkStart w:id="360" w:name="_Toc366492034"/>
      <w:r w:rsidRPr="00EF643D">
        <w:lastRenderedPageBreak/>
        <w:t>TMA Manager Server Install/Upgrade</w:t>
      </w:r>
      <w:bookmarkEnd w:id="355"/>
      <w:bookmarkEnd w:id="356"/>
      <w:bookmarkEnd w:id="357"/>
      <w:bookmarkEnd w:id="358"/>
      <w:bookmarkEnd w:id="359"/>
      <w:bookmarkEnd w:id="360"/>
    </w:p>
    <w:p w:rsidR="00EF643D" w:rsidRPr="00EF643D" w:rsidRDefault="00EF643D" w:rsidP="00EF643D">
      <w:r w:rsidRPr="00EF643D">
        <w:t>This chapter provides details of steps involved in installing/upgrading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361" w:name="_Toc222221863"/>
      <w:bookmarkStart w:id="362" w:name="_Toc254883683"/>
      <w:bookmarkStart w:id="363" w:name="_Toc279737374"/>
      <w:bookmarkStart w:id="364" w:name="_Toc299616324"/>
      <w:bookmarkStart w:id="365" w:name="_Toc320697302"/>
      <w:bookmarkStart w:id="366" w:name="_Toc366492035"/>
      <w:r w:rsidRPr="00EF643D">
        <w:t>Before you Start</w:t>
      </w:r>
      <w:bookmarkEnd w:id="361"/>
      <w:bookmarkEnd w:id="362"/>
      <w:bookmarkEnd w:id="363"/>
      <w:bookmarkEnd w:id="364"/>
      <w:bookmarkEnd w:id="365"/>
      <w:bookmarkEnd w:id="366"/>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_Ref371063361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32249E" w:rsidP="00EF643D">
      <w:r>
        <w:rPr>
          <w:noProof/>
          <w:lang w:val="en-GB" w:eastAsia="en-GB"/>
        </w:rPr>
        <w:pict>
          <v:rect id="Rectangle 31" o:spid="_x0000_s1026" style="position:absolute;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32249E" w:rsidRDefault="0032249E" w:rsidP="00EF643D">
                  <w:pPr>
                    <w:ind w:left="360"/>
                    <w:rPr>
                      <w:b/>
                      <w:bCs/>
                    </w:rPr>
                  </w:pPr>
                </w:p>
                <w:p w:rsidR="0032249E" w:rsidRDefault="0032249E"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32249E" w:rsidRPr="00090594" w:rsidRDefault="0032249E" w:rsidP="00EF643D">
                  <w:pPr>
                    <w:ind w:left="360"/>
                    <w:jc w:val="center"/>
                    <w:rPr>
                      <w:b/>
                      <w:bCs/>
                      <w:u w:val="single"/>
                    </w:rPr>
                  </w:pPr>
                </w:p>
                <w:p w:rsidR="0032249E" w:rsidRPr="00243D59" w:rsidRDefault="0032249E" w:rsidP="00EF643D">
                  <w:r>
                    <w:t>Before upgrading TMA Manager shutdown the TMA Web Server  and Restart it, after successfully upgrading TMA Manager.</w:t>
                  </w:r>
                </w:p>
                <w:p w:rsidR="0032249E" w:rsidRDefault="0032249E" w:rsidP="00EF643D">
                  <w:pPr>
                    <w:ind w:left="360"/>
                    <w:rPr>
                      <w:sz w:val="22"/>
                    </w:rPr>
                  </w:pPr>
                </w:p>
                <w:p w:rsidR="0032249E" w:rsidRDefault="0032249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7" w:name="_Toc222221864"/>
      <w:bookmarkStart w:id="368" w:name="_Toc254883684"/>
      <w:bookmarkStart w:id="369" w:name="_Toc279737375"/>
      <w:bookmarkStart w:id="370" w:name="_Toc299616325"/>
      <w:bookmarkStart w:id="371" w:name="_Toc320697303"/>
      <w:bookmarkStart w:id="372" w:name="_Toc366492036"/>
      <w:r w:rsidRPr="00EF643D">
        <w:t>Typical problems that you may encounter</w:t>
      </w:r>
      <w:bookmarkEnd w:id="367"/>
      <w:bookmarkEnd w:id="368"/>
      <w:bookmarkEnd w:id="369"/>
      <w:bookmarkEnd w:id="370"/>
      <w:bookmarkEnd w:id="371"/>
      <w:bookmarkEnd w:id="372"/>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373" w:name="_Toc254883686"/>
      <w:bookmarkStart w:id="374" w:name="_Toc279737376"/>
      <w:bookmarkStart w:id="375" w:name="_Toc320108994"/>
      <w:bookmarkStart w:id="376" w:name="_Toc366492037"/>
      <w:bookmarkStart w:id="377" w:name="_Toc222221865"/>
      <w:r w:rsidRPr="00EF643D">
        <w:t>Install of TMA Manager</w:t>
      </w:r>
      <w:bookmarkEnd w:id="373"/>
      <w:bookmarkEnd w:id="374"/>
      <w:bookmarkEnd w:id="375"/>
      <w:bookmarkEnd w:id="376"/>
    </w:p>
    <w:p w:rsidR="00EF643D" w:rsidRPr="00EF643D" w:rsidRDefault="00EF643D" w:rsidP="00EF643D"/>
    <w:p w:rsidR="00EF643D" w:rsidRPr="00EF643D" w:rsidRDefault="00EF643D" w:rsidP="00EF643D">
      <w:r w:rsidRPr="00EF643D">
        <w:t>Import the tma_apex_rpts Workspace (this step is not required for upgrade)</w:t>
      </w:r>
    </w:p>
    <w:p w:rsidR="00EF643D" w:rsidRPr="00EF643D" w:rsidRDefault="00EF643D" w:rsidP="00EF643D"/>
    <w:p w:rsidR="00EF643D" w:rsidRPr="00EF643D" w:rsidRDefault="00EF643D" w:rsidP="00EF643D">
      <w:r w:rsidRPr="00EF643D">
        <w:t>Check the DAD Configuration</w:t>
      </w:r>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In the Advanced Server Configuration page select ‘dads.conf’ from the drop down list: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EF643D"/>
    <w:p w:rsidR="00EF643D" w:rsidRPr="00EF643D" w:rsidRDefault="00EF643D" w:rsidP="00EF643D">
      <w:r w:rsidRPr="00EF643D">
        <w:t>&lt;Location /{database_name}/apex&gt;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{PlsqlDatabaseConnectString}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{PlsqlDatabaseUsername}</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{DatabasePassword}</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 xml:space="preserve">For example if the </w:t>
      </w:r>
    </w:p>
    <w:p w:rsidR="00EF643D" w:rsidRPr="00EF643D" w:rsidRDefault="00EF643D" w:rsidP="00EF643D">
      <w:r w:rsidRPr="00EF643D">
        <w:t>database name was DB4600</w:t>
      </w:r>
    </w:p>
    <w:p w:rsidR="00EF643D" w:rsidRPr="00EF643D" w:rsidRDefault="00EF643D" w:rsidP="00EF643D">
      <w:r w:rsidRPr="00EF643D">
        <w:t>connect string was 192.192.192.192:1522/DB4600</w:t>
      </w:r>
    </w:p>
    <w:p w:rsidR="00EF643D" w:rsidRPr="00EF643D" w:rsidRDefault="00EF643D" w:rsidP="00EF643D">
      <w:r w:rsidRPr="00EF643D">
        <w:t>database username (highways owner) was HIGHWAYS</w:t>
      </w:r>
    </w:p>
    <w:p w:rsidR="00EF643D" w:rsidRPr="00EF643D" w:rsidRDefault="00EF643D" w:rsidP="00EF643D">
      <w:r w:rsidRPr="00EF643D">
        <w:t>database password was HIGHWAYS</w:t>
      </w:r>
    </w:p>
    <w:p w:rsidR="00EF643D" w:rsidRPr="00EF643D" w:rsidRDefault="00EF643D" w:rsidP="00EF643D">
      <w:r w:rsidRPr="00EF643D">
        <w:t xml:space="preserve"> </w:t>
      </w:r>
    </w:p>
    <w:p w:rsidR="00EF643D" w:rsidRPr="00EF643D" w:rsidRDefault="00EF643D" w:rsidP="00EF643D">
      <w:r w:rsidRPr="00EF643D">
        <w:t>The DAD entry would look something like this:</w:t>
      </w:r>
    </w:p>
    <w:p w:rsidR="00EF643D" w:rsidRPr="00EF643D" w:rsidRDefault="00EF643D" w:rsidP="00EF643D"/>
    <w:p w:rsidR="00EF643D" w:rsidRPr="00EF643D" w:rsidRDefault="00EF643D" w:rsidP="00EF643D">
      <w:r w:rsidRPr="00EF643D">
        <w:t>&lt;Location /DB4600/apex&gt;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192.192.192.192:1522/DB4600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p w:rsidR="00EF643D" w:rsidRPr="00EF643D" w:rsidRDefault="00EF643D" w:rsidP="00EF643D">
      <w:r w:rsidRPr="00EF643D">
        <w:t>Using the example location above setting the location of the images requires that the following entries are added to the dads.conf file and apply the changes.</w:t>
      </w:r>
    </w:p>
    <w:p w:rsidR="00EF643D" w:rsidRPr="00EF643D" w:rsidRDefault="00EF643D" w:rsidP="00EF643D"/>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Pr="00EF643D" w:rsidRDefault="00EF643D" w:rsidP="00EF643D">
      <w:r w:rsidRPr="00EF643D">
        <w:rPr>
          <w:noProof/>
          <w:lang w:val="en-GB" w:eastAsia="en-GB"/>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Restart the HTTP server</w:t>
      </w:r>
    </w:p>
    <w:p w:rsidR="00EF643D" w:rsidRPr="00EF643D" w:rsidRDefault="00EF643D" w:rsidP="00EF643D"/>
    <w:p w:rsidR="00EF643D" w:rsidRPr="00EF643D" w:rsidRDefault="00EF643D" w:rsidP="00EF643D">
      <w:r w:rsidRPr="00EF643D">
        <w:t>Once the DAD file has been saved the HTTP server should be restarted to pick up the changes:</w:t>
      </w:r>
    </w:p>
    <w:p w:rsidR="00EF643D" w:rsidRPr="00EF643D" w:rsidRDefault="00EF643D" w:rsidP="00EF643D"/>
    <w:p w:rsidR="00EF643D" w:rsidRPr="00EF643D" w:rsidRDefault="00EF643D" w:rsidP="00EF643D">
      <w:r w:rsidRPr="00EF643D">
        <w:lastRenderedPageBreak/>
        <w:t xml:space="preserve"> </w:t>
      </w:r>
      <w:r w:rsidRPr="00EF643D">
        <w:rPr>
          <w:noProof/>
          <w:lang w:val="en-GB" w:eastAsia="en-GB"/>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ApEx Admin Account</w:t>
      </w:r>
    </w:p>
    <w:p w:rsidR="00EF643D" w:rsidRPr="00EF643D" w:rsidRDefault="00EF643D" w:rsidP="00EF643D"/>
    <w:p w:rsidR="00EF643D" w:rsidRPr="00EF643D" w:rsidRDefault="00EF643D" w:rsidP="00EF643D">
      <w:r w:rsidRPr="00EF643D">
        <w:t>You should be able to connect to the ApEx admin account using the DAD entry created above.</w:t>
      </w:r>
    </w:p>
    <w:p w:rsidR="00EF643D" w:rsidRPr="00EF643D" w:rsidRDefault="00EF643D" w:rsidP="00EF643D"/>
    <w:p w:rsidR="00EF643D" w:rsidRPr="00EF643D" w:rsidRDefault="00EF643D" w:rsidP="00EF643D">
      <w:r w:rsidRPr="00EF643D">
        <w:t xml:space="preserve">ApEx Admin Connection string: </w:t>
      </w:r>
    </w:p>
    <w:p w:rsidR="00EF643D" w:rsidRPr="00EF643D" w:rsidRDefault="00EF643D" w:rsidP="00EF643D">
      <w:r w:rsidRPr="00EF643D">
        <w:t xml:space="preserve">http://{11g Application Server Name}:{port number}/{location string of the DAD}/apex_admin </w:t>
      </w:r>
    </w:p>
    <w:p w:rsidR="00EF643D" w:rsidRPr="00EF643D" w:rsidRDefault="00EF643D" w:rsidP="00EF643D"/>
    <w:p w:rsidR="00EF643D" w:rsidRPr="00EF643D" w:rsidRDefault="00EF643D" w:rsidP="00EF643D">
      <w:r w:rsidRPr="00EF643D">
        <w:t>Using the examples above the connection string required to connect to ApEx should be (and hypothetical Application Server name and port being myAppServer:8888):</w:t>
      </w:r>
    </w:p>
    <w:p w:rsidR="00EF643D" w:rsidRPr="00EF643D" w:rsidRDefault="00EF643D" w:rsidP="00EF643D"/>
    <w:p w:rsidR="00EF643D" w:rsidRPr="00EF643D" w:rsidRDefault="00EF643D" w:rsidP="00EF643D">
      <w:r w:rsidRPr="00EF643D">
        <w:t>http://myAppServer:8888/DB4600/apex/apex_admin</w:t>
      </w:r>
    </w:p>
    <w:p w:rsidR="00EF643D" w:rsidRPr="00EF643D" w:rsidRDefault="00EF643D" w:rsidP="00EF643D"/>
    <w:p w:rsidR="00EF643D" w:rsidRPr="00EF643D" w:rsidRDefault="00EF643D" w:rsidP="00EF643D">
      <w:r w:rsidRPr="00EF643D">
        <w:t>Log onto the ApEx administration account: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Choose ‘Manage Workspaces’ using the button or tab: </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Choose the ‘Import Workspace’ hyperlink:</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Once selected click the ‘Next’ button:</w:t>
      </w:r>
    </w:p>
    <w:p w:rsidR="00EF643D" w:rsidRPr="00EF643D" w:rsidRDefault="00EF643D" w:rsidP="00EF643D"/>
    <w:p w:rsidR="00EF643D" w:rsidRPr="00EF643D" w:rsidRDefault="00EF643D" w:rsidP="00EF643D">
      <w:r w:rsidRPr="00EF643D">
        <w:rPr>
          <w:noProof/>
          <w:lang w:val="en-GB" w:eastAsia="en-GB"/>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imported successfully, as highlighted in the screenshot below, click the ‘Install’ button:</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Choose to ‘Re-use existing schema?’, as highlighted by option 1 in the screenshot and then enter or select the highways schema name from the LoV as highlighted by option 2 in the screenshot.</w:t>
      </w:r>
    </w:p>
    <w:p w:rsidR="00EF643D" w:rsidRPr="00EF643D" w:rsidRDefault="00EF643D" w:rsidP="00EF643D"/>
    <w:p w:rsidR="00EF643D" w:rsidRPr="00EF643D" w:rsidRDefault="00EF643D" w:rsidP="00EF643D">
      <w:r w:rsidRPr="00EF643D">
        <w:t>Click the ‘Next’ button when the above is completed: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Check the ‘Check to proceed …’ check box and click the ‘Next’ button to proceed: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Click the ‘Install Workspace’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‘Manage Developers and Users’ hyperlink:</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‘Admin’ user account hyperlink (for TMA_APEX_RPTS workspace):</w:t>
      </w:r>
    </w:p>
    <w:p w:rsidR="00EF643D" w:rsidRPr="00EF643D" w:rsidRDefault="00EF643D" w:rsidP="00EF643D"/>
    <w:p w:rsidR="00EF643D" w:rsidRPr="00EF643D" w:rsidRDefault="00EF643D" w:rsidP="00EF643D">
      <w:r w:rsidRPr="00EF643D">
        <w:rPr>
          <w:noProof/>
          <w:lang w:val="en-GB" w:eastAsia="en-GB"/>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‘TMA_APEX_RPTS’ user account hyperlink:</w:t>
      </w:r>
    </w:p>
    <w:p w:rsidR="00EF643D" w:rsidRPr="00EF643D" w:rsidRDefault="00EF643D" w:rsidP="00EF643D"/>
    <w:p w:rsidR="00EF643D" w:rsidRPr="00EF643D" w:rsidRDefault="00EF643D" w:rsidP="00EF643D">
      <w:r w:rsidRPr="00EF643D">
        <w:rPr>
          <w:noProof/>
          <w:lang w:val="en-GB" w:eastAsia="en-GB"/>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Logout of the ApEx administrator’s account and proceed with the Install of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bookmarkStart w:id="378" w:name="_Toc320697305"/>
      <w:bookmarkStart w:id="379" w:name="_Toc366492038"/>
      <w:r w:rsidRPr="00EF643D">
        <w:t>Install of TMA Manager</w:t>
      </w:r>
      <w:bookmarkEnd w:id="378"/>
      <w:bookmarkEnd w:id="379"/>
    </w:p>
    <w:p w:rsidR="00EF643D" w:rsidRPr="00EF643D" w:rsidRDefault="00EF643D" w:rsidP="00EF643D"/>
    <w:p w:rsidR="00EF643D" w:rsidRPr="00EF643D" w:rsidRDefault="00EF643D" w:rsidP="00EF643D">
      <w:r w:rsidRPr="00EF643D">
        <w:t xml:space="preserve">To create the base data and objects for TMA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tma_inst.sql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tma_install_1_&lt;date&amp;time&gt;.LOG</w:t>
      </w:r>
    </w:p>
    <w:p w:rsidR="00EF643D" w:rsidRPr="00EF643D" w:rsidRDefault="00EF643D" w:rsidP="00EF643D">
      <w:r w:rsidRPr="00EF643D">
        <w:t>tma_install_2_&lt;date&amp;time&gt;.LOG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7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80" w:name="_Toc254883687"/>
      <w:bookmarkStart w:id="381" w:name="_Toc279737377"/>
      <w:bookmarkStart w:id="382" w:name="_Toc299616327"/>
      <w:bookmarkStart w:id="383" w:name="_Toc320697306"/>
      <w:bookmarkStart w:id="384" w:name="_Toc366492039"/>
      <w:r w:rsidRPr="00EF643D">
        <w:t>Upgrade of TMA Manager</w:t>
      </w:r>
      <w:bookmarkEnd w:id="377"/>
      <w:bookmarkEnd w:id="380"/>
      <w:bookmarkEnd w:id="381"/>
      <w:bookmarkEnd w:id="382"/>
      <w:bookmarkEnd w:id="383"/>
      <w:bookmarkEnd w:id="384"/>
    </w:p>
    <w:p w:rsidR="00EF643D" w:rsidRPr="00EF643D" w:rsidRDefault="00EF643D" w:rsidP="00EF643D"/>
    <w:p w:rsidR="00EF643D" w:rsidRPr="00EF643D" w:rsidRDefault="00EF643D" w:rsidP="00EF643D">
      <w:r w:rsidRPr="00EF643D">
        <w:t>This section describes the steps necessary to upgrade TMA Manager to 4.7.0.0</w:t>
      </w:r>
    </w:p>
    <w:p w:rsidR="00EF643D" w:rsidRPr="00EF643D" w:rsidRDefault="00EF643D" w:rsidP="00EF643D"/>
    <w:p w:rsidR="00EF643D" w:rsidRPr="00EF643D" w:rsidRDefault="00EF643D" w:rsidP="00EF643D">
      <w:r w:rsidRPr="00EF643D">
        <w:t>To upgrade the base data and objects for the TMA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tma4500_tma4600.sql</w:t>
      </w:r>
    </w:p>
    <w:p w:rsidR="00EF643D" w:rsidRPr="00EF643D" w:rsidRDefault="00EF643D" w:rsidP="00EF643D">
      <w:r w:rsidRPr="00EF643D">
        <w:lastRenderedPageBreak/>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tma4500_tma4600_1_&lt;date&amp;time&gt;.LOG</w:t>
      </w:r>
    </w:p>
    <w:p w:rsidR="00EF643D" w:rsidRPr="00EF643D" w:rsidRDefault="00EF643D" w:rsidP="00EF643D">
      <w:r w:rsidRPr="00EF643D">
        <w:t>tma4500_tma4600_2_&lt;date&amp;time&gt;.LOG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7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85" w:name="_Toc222221866"/>
      <w:bookmarkStart w:id="386" w:name="_Toc254883688"/>
      <w:bookmarkStart w:id="387" w:name="_Toc279737378"/>
      <w:bookmarkStart w:id="388" w:name="_Toc299616329"/>
      <w:bookmarkStart w:id="389" w:name="_Toc320697307"/>
      <w:bookmarkStart w:id="390" w:name="_Toc366492040"/>
      <w:r w:rsidRPr="00EF643D">
        <w:t>Mandatory Configuration</w:t>
      </w:r>
      <w:bookmarkEnd w:id="385"/>
      <w:bookmarkEnd w:id="386"/>
      <w:bookmarkEnd w:id="387"/>
      <w:r w:rsidRPr="00EF643D">
        <w:t xml:space="preserve"> (Post Install and Upgrade)</w:t>
      </w:r>
      <w:bookmarkEnd w:id="388"/>
      <w:bookmarkEnd w:id="389"/>
      <w:bookmarkEnd w:id="390"/>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TMA Manager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TMA Manager is set accordingly;</w:t>
      </w:r>
    </w:p>
    <w:p w:rsidR="00EF643D" w:rsidRPr="00EF643D" w:rsidRDefault="00EF643D" w:rsidP="00EF643D"/>
    <w:p w:rsidR="00EF643D" w:rsidRPr="00EF643D" w:rsidRDefault="00EF643D" w:rsidP="00EF643D">
      <w:r w:rsidRPr="00EF643D">
        <w:t>TMA=4.7.0.0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91" w:name="_Toc254883689"/>
      <w:bookmarkStart w:id="392" w:name="_Toc279737379"/>
      <w:bookmarkStart w:id="393" w:name="_Toc299616330"/>
      <w:bookmarkStart w:id="394" w:name="_Toc320697308"/>
      <w:bookmarkStart w:id="395" w:name="_Toc366492041"/>
      <w:r w:rsidRPr="00EF643D">
        <w:t>Product Licencing</w:t>
      </w:r>
      <w:bookmarkEnd w:id="391"/>
      <w:bookmarkEnd w:id="392"/>
      <w:r w:rsidRPr="00EF643D">
        <w:t xml:space="preserve"> (Post Install only)</w:t>
      </w:r>
      <w:bookmarkEnd w:id="393"/>
      <w:bookmarkEnd w:id="394"/>
      <w:bookmarkEnd w:id="395"/>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0" type="#_x0000_t75" style="width:415.5pt;height:91.5pt" o:ole="">
            <v:imagedata r:id="rId39" o:title=""/>
          </v:shape>
          <o:OLEObject Type="Embed" ProgID="PBrush" ShapeID="_x0000_i1030" DrawAspect="Content" ObjectID="_1448777512" r:id="rId8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96" w:name="_Toc254883690"/>
      <w:bookmarkStart w:id="397" w:name="_Toc279737380"/>
      <w:bookmarkStart w:id="398" w:name="_Toc299616331"/>
      <w:bookmarkStart w:id="399" w:name="_Toc320697309"/>
      <w:bookmarkStart w:id="400" w:name="_Toc366492042"/>
      <w:r w:rsidRPr="00EF643D">
        <w:t>Web Service Install</w:t>
      </w:r>
      <w:bookmarkEnd w:id="396"/>
      <w:r w:rsidRPr="00EF643D">
        <w:t>/Upgrade</w:t>
      </w:r>
      <w:bookmarkEnd w:id="397"/>
      <w:r w:rsidRPr="00EF643D">
        <w:t xml:space="preserve"> (Post Install and Upgrade)</w:t>
      </w:r>
      <w:bookmarkEnd w:id="398"/>
      <w:bookmarkEnd w:id="399"/>
      <w:bookmarkEnd w:id="400"/>
    </w:p>
    <w:p w:rsidR="00EF643D" w:rsidRPr="00EF643D" w:rsidRDefault="00EF643D" w:rsidP="00EF643D"/>
    <w:p w:rsidR="00EF643D" w:rsidRPr="00EF643D" w:rsidRDefault="00EF643D" w:rsidP="00EF643D">
      <w:r w:rsidRPr="00EF643D">
        <w:t xml:space="preserve">After a successful install/upgrade of TMA Manager to version 4.7.0.0 the TMA Web Service will require installation/upgrade. </w:t>
      </w:r>
    </w:p>
    <w:p w:rsidR="00EF643D" w:rsidRPr="00EF643D" w:rsidRDefault="00EF643D" w:rsidP="00EF643D"/>
    <w:p w:rsidR="00EF643D" w:rsidRPr="00EF643D" w:rsidRDefault="00EF643D" w:rsidP="00EF643D">
      <w:r w:rsidRPr="00EF643D">
        <w:t xml:space="preserve">Specific information regarding the installation or upgrade of the TMA Web Service can be found in the “4600_TMA_EToN_Web_Service_Deployment_Guide.pdf” contained in the TMAWebService_4600.zip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1" w:name="_Toc279737381"/>
      <w:bookmarkStart w:id="402" w:name="_Toc299616332"/>
      <w:bookmarkStart w:id="403" w:name="_Toc320697310"/>
      <w:bookmarkStart w:id="404" w:name="_Toc366492043"/>
      <w:r w:rsidRPr="00EF643D">
        <w:t xml:space="preserve">TMA </w:t>
      </w:r>
      <w:bookmarkEnd w:id="401"/>
      <w:r w:rsidRPr="00EF643D">
        <w:t>Process Types (Install only)</w:t>
      </w:r>
      <w:bookmarkEnd w:id="402"/>
      <w:bookmarkEnd w:id="403"/>
      <w:bookmarkEnd w:id="404"/>
    </w:p>
    <w:p w:rsidR="00EF643D" w:rsidRPr="00EF643D" w:rsidRDefault="00EF643D" w:rsidP="00EF643D"/>
    <w:p w:rsidR="00EF643D" w:rsidRPr="00EF643D" w:rsidRDefault="00EF643D" w:rsidP="00EF643D">
      <w:r w:rsidRPr="00EF643D">
        <w:lastRenderedPageBreak/>
        <w:t xml:space="preserve">For customers that have upgraded, no new TMA process types have been introduced at this release so the following instructions are for new installations of TMA Manager only.   </w:t>
      </w:r>
    </w:p>
    <w:p w:rsidR="00EF643D" w:rsidRPr="00EF643D" w:rsidRDefault="00EF643D" w:rsidP="00EF643D"/>
    <w:p w:rsidR="00EF643D" w:rsidRPr="00EF643D" w:rsidRDefault="00EF643D" w:rsidP="00EF643D">
      <w:r w:rsidRPr="00EF643D">
        <w:t>Following the Install of TMA v4.7.0.0</w:t>
      </w:r>
    </w:p>
    <w:p w:rsidR="00EF643D" w:rsidRPr="00EF643D" w:rsidRDefault="00EF643D" w:rsidP="00EF643D"/>
    <w:p w:rsidR="00EF643D" w:rsidRPr="00EF643D" w:rsidRDefault="00EF643D" w:rsidP="00EF643D">
      <w:r w:rsidRPr="00EF643D">
        <w:t>An Administrator must submit a Process of each relevant type to the desired frequency.</w:t>
      </w:r>
    </w:p>
    <w:p w:rsidR="00EF643D" w:rsidRPr="00EF643D" w:rsidRDefault="00EF643D" w:rsidP="00EF643D"/>
    <w:p w:rsidR="00EF643D" w:rsidRPr="00EF643D" w:rsidRDefault="00EF643D" w:rsidP="00EF643D">
      <w:r w:rsidRPr="00EF643D">
        <w:t xml:space="preserve">For example:  </w:t>
      </w:r>
    </w:p>
    <w:p w:rsidR="00EF643D" w:rsidRPr="00EF643D" w:rsidRDefault="00EF643D" w:rsidP="00EF643D"/>
    <w:p w:rsidR="00EF643D" w:rsidRPr="00EF643D" w:rsidRDefault="00EF643D" w:rsidP="00EF643D">
      <w:r w:rsidRPr="00EF643D">
        <w:rPr>
          <w:noProof/>
          <w:lang w:val="en-GB" w:eastAsia="en-GB"/>
        </w:rPr>
        <w:drawing>
          <wp:inline distT="0" distB="0" distL="0" distR="0">
            <wp:extent cx="2907102" cy="2142312"/>
            <wp:effectExtent l="0" t="0" r="0" b="0"/>
            <wp:docPr id="4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link="rId81" cstate="print">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2907102" cy="2142312"/>
            <wp:effectExtent l="0" t="0" r="0" b="0"/>
            <wp:docPr id="46"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link="rId82" cstate="print">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EF643D" w:rsidRPr="00EF643D" w:rsidRDefault="00EF643D" w:rsidP="00EF643D">
      <w:pPr>
        <w:rPr>
          <w:rFonts w:eastAsiaTheme="minorHAnsi"/>
        </w:rPr>
      </w:pPr>
    </w:p>
    <w:p w:rsidR="00EF643D" w:rsidRPr="00EF643D" w:rsidRDefault="00EF643D" w:rsidP="00EF643D"/>
    <w:p w:rsidR="00EF643D" w:rsidRPr="00EF643D" w:rsidRDefault="00EF643D" w:rsidP="00EF643D">
      <w:r w:rsidRPr="00EF643D">
        <w:t>If the process is expected to exist and it’s either missing or is neither ‘Running’ nor ‘Scheduled’, an error will be flagged.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3269615" cy="1207770"/>
            <wp:effectExtent l="0" t="0" r="0" b="0"/>
            <wp:docPr id="4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link="rId83"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05" w:name="_Toc299616333"/>
      <w:bookmarkStart w:id="406" w:name="_Toc320697311"/>
      <w:bookmarkStart w:id="407" w:name="_Toc366492044"/>
      <w:r w:rsidRPr="00EF643D">
        <w:lastRenderedPageBreak/>
        <w:t>System Holidays (Post Install and Upgrade)</w:t>
      </w:r>
      <w:bookmarkEnd w:id="405"/>
      <w:bookmarkEnd w:id="406"/>
      <w:bookmarkEnd w:id="407"/>
    </w:p>
    <w:p w:rsidR="00EF643D" w:rsidRPr="00EF643D" w:rsidRDefault="00EF643D" w:rsidP="00EF643D"/>
    <w:p w:rsidR="00EF643D" w:rsidRPr="00EF643D" w:rsidRDefault="00EF643D" w:rsidP="00EF643D">
      <w:r w:rsidRPr="00EF643D">
        <w:t>After install/upgrade to 4.7.0.0 has been completed please ensure that the holidays of the system have been set before using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extent cx="4479771" cy="356754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4490731" cy="3576273"/>
                    </a:xfrm>
                    <a:prstGeom prst="rect">
                      <a:avLst/>
                    </a:prstGeom>
                  </pic:spPr>
                </pic:pic>
              </a:graphicData>
            </a:graphic>
          </wp:inline>
        </w:drawing>
      </w:r>
    </w:p>
    <w:p w:rsidR="00EF643D" w:rsidRPr="00EF643D" w:rsidRDefault="00EF643D" w:rsidP="00EF643D">
      <w:bookmarkStart w:id="408" w:name="_Toc222221867"/>
      <w:bookmarkStart w:id="409" w:name="_Toc254883691"/>
      <w:bookmarkStart w:id="410" w:name="_Toc279737383"/>
      <w:bookmarkStart w:id="411" w:name="_Toc299616334"/>
      <w:bookmarkStart w:id="412" w:name="_Toc189033685"/>
      <w:r w:rsidRPr="00EF643D">
        <w:br w:type="page"/>
      </w:r>
    </w:p>
    <w:p w:rsidR="00EF643D" w:rsidRPr="00EF643D" w:rsidRDefault="00EF643D" w:rsidP="003A554B">
      <w:pPr>
        <w:pStyle w:val="Heading1"/>
      </w:pPr>
      <w:bookmarkStart w:id="413" w:name="_Toc320697312"/>
      <w:bookmarkStart w:id="414" w:name="_Toc366492045"/>
      <w:bookmarkStart w:id="415" w:name="_Toc375035592"/>
      <w:r w:rsidRPr="00EF643D">
        <w:lastRenderedPageBreak/>
        <w:t>TMA API</w:t>
      </w:r>
      <w:bookmarkEnd w:id="408"/>
      <w:bookmarkEnd w:id="409"/>
      <w:bookmarkEnd w:id="410"/>
      <w:bookmarkEnd w:id="411"/>
      <w:bookmarkEnd w:id="413"/>
      <w:bookmarkEnd w:id="414"/>
      <w:bookmarkEnd w:id="415"/>
    </w:p>
    <w:p w:rsidR="00EF643D" w:rsidRPr="00EF643D" w:rsidRDefault="00EF643D" w:rsidP="00EF643D">
      <w:bookmarkStart w:id="416" w:name="_Toc222221868"/>
      <w:bookmarkStart w:id="417" w:name="_Toc254883692"/>
      <w:bookmarkStart w:id="418" w:name="_Toc279737384"/>
      <w:bookmarkStart w:id="419" w:name="_Toc299616335"/>
      <w:bookmarkStart w:id="420" w:name="_Toc320697313"/>
      <w:bookmarkStart w:id="421" w:name="_Toc366492046"/>
      <w:r w:rsidRPr="00EF643D">
        <w:t>Implementation of the TMA API Software files</w:t>
      </w:r>
      <w:bookmarkEnd w:id="416"/>
      <w:bookmarkEnd w:id="417"/>
      <w:bookmarkEnd w:id="418"/>
      <w:bookmarkEnd w:id="419"/>
      <w:bookmarkEnd w:id="420"/>
      <w:bookmarkEnd w:id="421"/>
    </w:p>
    <w:p w:rsidR="00EF643D" w:rsidRPr="00EF643D" w:rsidRDefault="00EF643D" w:rsidP="00EF643D"/>
    <w:p w:rsidR="00EF643D" w:rsidRPr="00EF643D" w:rsidRDefault="00EF643D" w:rsidP="00EF643D">
      <w:r w:rsidRPr="00EF643D">
        <w:t>To install the software components for the TMA API first check that the TMA/ADMIN/API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422" w:name="_Toc222221869"/>
      <w:bookmarkStart w:id="423" w:name="_Toc254883693"/>
      <w:bookmarkStart w:id="424" w:name="_Toc279737385"/>
      <w:bookmarkStart w:id="425" w:name="_Toc299616336"/>
      <w:bookmarkStart w:id="426" w:name="_Toc320697314"/>
      <w:bookmarkStart w:id="427" w:name="_Toc366492047"/>
      <w:r w:rsidRPr="00EF643D">
        <w:lastRenderedPageBreak/>
        <w:t>TMA API Server Install/Upgrade</w:t>
      </w:r>
      <w:bookmarkEnd w:id="422"/>
      <w:bookmarkEnd w:id="423"/>
      <w:bookmarkEnd w:id="424"/>
      <w:bookmarkEnd w:id="425"/>
      <w:bookmarkEnd w:id="426"/>
      <w:bookmarkEnd w:id="427"/>
    </w:p>
    <w:p w:rsidR="00EF643D" w:rsidRPr="00EF643D" w:rsidRDefault="00EF643D" w:rsidP="00EF643D"/>
    <w:p w:rsidR="00EF643D" w:rsidRPr="00EF643D" w:rsidRDefault="00EF643D" w:rsidP="00EF643D">
      <w:r w:rsidRPr="00EF643D">
        <w:t>This chapter provides details of steps involved in 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Street Gazetteer Manager and TMA Manager.</w:t>
      </w:r>
    </w:p>
    <w:p w:rsidR="00EF643D" w:rsidRPr="00EF643D" w:rsidRDefault="00EF643D" w:rsidP="00EF643D"/>
    <w:p w:rsidR="00EF643D" w:rsidRPr="00EF643D" w:rsidRDefault="00EF643D" w:rsidP="00EF643D"/>
    <w:p w:rsidR="00EF643D" w:rsidRPr="00EF643D" w:rsidRDefault="00EF643D" w:rsidP="00EF643D">
      <w:bookmarkStart w:id="428" w:name="_Toc254883694"/>
      <w:bookmarkStart w:id="429" w:name="_Toc279737386"/>
      <w:bookmarkStart w:id="430" w:name="_Toc299616337"/>
      <w:bookmarkStart w:id="431" w:name="_Toc320697315"/>
      <w:bookmarkStart w:id="432" w:name="_Toc366492048"/>
      <w:r w:rsidRPr="00EF643D">
        <w:t>Before you Start</w:t>
      </w:r>
      <w:bookmarkEnd w:id="428"/>
      <w:bookmarkEnd w:id="429"/>
      <w:bookmarkEnd w:id="430"/>
      <w:bookmarkEnd w:id="431"/>
      <w:bookmarkEnd w:id="432"/>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_Ref371063371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32249E" w:rsidP="00EF643D">
      <w:r>
        <w:rPr>
          <w:noProof/>
          <w:lang w:val="en-GB" w:eastAsia="en-GB"/>
        </w:rPr>
        <w:pict>
          <v:rect id="Rectangle 30" o:spid="_x0000_s1027" style="position:absolute;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32249E" w:rsidRDefault="0032249E" w:rsidP="00EF643D">
                  <w:pPr>
                    <w:ind w:left="360"/>
                    <w:rPr>
                      <w:b/>
                      <w:bCs/>
                    </w:rPr>
                  </w:pPr>
                </w:p>
                <w:p w:rsidR="0032249E" w:rsidRDefault="0032249E"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32249E" w:rsidRPr="00090594" w:rsidRDefault="0032249E" w:rsidP="00EF643D">
                  <w:pPr>
                    <w:ind w:left="426" w:right="404"/>
                    <w:jc w:val="center"/>
                    <w:rPr>
                      <w:b/>
                      <w:bCs/>
                      <w:u w:val="single"/>
                    </w:rPr>
                  </w:pPr>
                </w:p>
                <w:p w:rsidR="0032249E" w:rsidRPr="00243D59" w:rsidRDefault="0032249E" w:rsidP="00EF643D">
                  <w:pPr>
                    <w:ind w:left="426" w:right="404"/>
                  </w:pPr>
                  <w:r>
                    <w:t>Before upgrading TMA API shutdown the TMA External Notice API Web Server and Restart it, after successfully upgrading TMA API.</w:t>
                  </w:r>
                </w:p>
                <w:p w:rsidR="0032249E" w:rsidRDefault="0032249E" w:rsidP="00EF643D">
                  <w:pPr>
                    <w:ind w:left="360"/>
                    <w:rPr>
                      <w:sz w:val="22"/>
                    </w:rPr>
                  </w:pPr>
                </w:p>
                <w:p w:rsidR="0032249E" w:rsidRDefault="0032249E"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33" w:name="_Toc222221871"/>
      <w:bookmarkStart w:id="434" w:name="_Toc254883695"/>
      <w:bookmarkStart w:id="435" w:name="_Toc279737387"/>
      <w:bookmarkStart w:id="436" w:name="_Toc299616338"/>
      <w:bookmarkStart w:id="437" w:name="_Toc320697316"/>
      <w:bookmarkStart w:id="438" w:name="_Toc366492049"/>
      <w:r w:rsidRPr="00EF643D">
        <w:t>Typical problems that you may encounter</w:t>
      </w:r>
      <w:bookmarkEnd w:id="433"/>
      <w:bookmarkEnd w:id="434"/>
      <w:bookmarkEnd w:id="435"/>
      <w:bookmarkEnd w:id="436"/>
      <w:bookmarkEnd w:id="437"/>
      <w:bookmarkEnd w:id="43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sidRPr="00EF643D">
        <w:br w:type="page"/>
      </w:r>
    </w:p>
    <w:p w:rsidR="00EF643D" w:rsidRPr="00EF643D" w:rsidRDefault="00EF643D" w:rsidP="00EF643D">
      <w:bookmarkStart w:id="439" w:name="_Toc222221872"/>
      <w:bookmarkStart w:id="440" w:name="_Toc254883696"/>
      <w:bookmarkStart w:id="441" w:name="_Toc279737388"/>
      <w:bookmarkStart w:id="442" w:name="_Toc299616339"/>
      <w:bookmarkStart w:id="443" w:name="_Toc320697317"/>
      <w:bookmarkStart w:id="444" w:name="_Toc366492050"/>
      <w:bookmarkEnd w:id="412"/>
      <w:r w:rsidRPr="00EF643D">
        <w:lastRenderedPageBreak/>
        <w:t>TMA External Notice API Implementation</w:t>
      </w:r>
      <w:bookmarkEnd w:id="439"/>
      <w:bookmarkEnd w:id="440"/>
      <w:bookmarkEnd w:id="441"/>
      <w:bookmarkEnd w:id="442"/>
      <w:bookmarkEnd w:id="443"/>
      <w:bookmarkEnd w:id="444"/>
    </w:p>
    <w:p w:rsidR="00EF643D" w:rsidRPr="00EF643D" w:rsidRDefault="00EF643D" w:rsidP="00EF643D">
      <w:bookmarkStart w:id="445" w:name="_Toc189033686"/>
      <w:bookmarkStart w:id="446" w:name="_Toc222221873"/>
      <w:bookmarkStart w:id="447" w:name="_Toc254883697"/>
      <w:bookmarkStart w:id="448" w:name="_Toc279737389"/>
      <w:bookmarkStart w:id="449" w:name="_Toc299616340"/>
      <w:bookmarkStart w:id="450" w:name="_Toc320697318"/>
      <w:bookmarkStart w:id="451" w:name="_Toc366492051"/>
      <w:r w:rsidRPr="00EF643D">
        <w:t>Deployment of API Software Files</w:t>
      </w:r>
      <w:bookmarkEnd w:id="445"/>
      <w:bookmarkEnd w:id="446"/>
      <w:bookmarkEnd w:id="447"/>
      <w:bookmarkEnd w:id="448"/>
      <w:bookmarkEnd w:id="449"/>
      <w:bookmarkEnd w:id="450"/>
      <w:bookmarkEnd w:id="451"/>
    </w:p>
    <w:p w:rsidR="00EF643D" w:rsidRPr="00EF643D" w:rsidRDefault="00EF643D" w:rsidP="00EF643D"/>
    <w:p w:rsidR="00EF643D" w:rsidRPr="00EF643D" w:rsidRDefault="00EF643D" w:rsidP="00EF643D">
      <w:r w:rsidRPr="00EF643D">
        <w:t>This section provides details of steps involved in deploying the files that the api is composed of to the relevant location on the file system.</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To deploy the software components for the api, first check that the TMA/ADMIN/API folder is present and correctly unzipped from the release zip file.</w:t>
      </w:r>
    </w:p>
    <w:p w:rsidR="00EF643D" w:rsidRPr="00EF643D" w:rsidRDefault="00EF643D" w:rsidP="00EF643D"/>
    <w:p w:rsidR="00EF643D" w:rsidRPr="00EF643D" w:rsidRDefault="00EF643D" w:rsidP="00EF643D"/>
    <w:p w:rsidR="00EF643D" w:rsidRPr="00EF643D" w:rsidRDefault="00EF643D" w:rsidP="00EF643D">
      <w:bookmarkStart w:id="452" w:name="_Toc189033687"/>
      <w:bookmarkStart w:id="453" w:name="_Toc222221874"/>
      <w:bookmarkStart w:id="454" w:name="_Toc254883698"/>
      <w:bookmarkStart w:id="455" w:name="_Toc279737390"/>
      <w:bookmarkStart w:id="456" w:name="_Toc299616341"/>
      <w:bookmarkStart w:id="457" w:name="_Toc320697319"/>
      <w:bookmarkStart w:id="458" w:name="_Toc366492052"/>
      <w:r w:rsidRPr="00EF643D">
        <w:t>API Server Component Install</w:t>
      </w:r>
      <w:bookmarkEnd w:id="452"/>
      <w:bookmarkEnd w:id="453"/>
      <w:r w:rsidRPr="00EF643D">
        <w:t>/Upgrade</w:t>
      </w:r>
      <w:bookmarkEnd w:id="454"/>
      <w:bookmarkEnd w:id="455"/>
      <w:bookmarkEnd w:id="456"/>
      <w:bookmarkEnd w:id="457"/>
      <w:bookmarkEnd w:id="458"/>
    </w:p>
    <w:p w:rsidR="00EF643D" w:rsidRPr="00EF643D" w:rsidRDefault="00EF643D" w:rsidP="00EF643D"/>
    <w:p w:rsidR="00EF643D" w:rsidRPr="00EF643D" w:rsidRDefault="00EF643D" w:rsidP="00EF643D">
      <w:r w:rsidRPr="00EF643D">
        <w:t xml:space="preserve">This section provides details of steps involved in installing the server components for the api. </w:t>
      </w:r>
    </w:p>
    <w:p w:rsidR="00EF643D" w:rsidRPr="00EF643D" w:rsidRDefault="00EF643D" w:rsidP="00EF643D"/>
    <w:p w:rsidR="00EF643D" w:rsidRPr="00EF643D" w:rsidRDefault="00EF643D" w:rsidP="00EF643D">
      <w:r w:rsidRPr="00EF643D">
        <w:t>Note, that there is no upgrade option; the software can be reinstalled as required.</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The api will require installing after the TMA application.</w:t>
      </w:r>
    </w:p>
    <w:p w:rsidR="00EF643D" w:rsidRPr="00EF643D" w:rsidRDefault="00EF643D" w:rsidP="00EF643D"/>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lastRenderedPageBreak/>
        <w:t xml:space="preserve">To create the base data and objects for api;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\tma\admin\api</w:t>
      </w:r>
    </w:p>
    <w:p w:rsidR="00EF643D" w:rsidRPr="00EF643D" w:rsidRDefault="00EF643D" w:rsidP="00EF643D"/>
    <w:p w:rsidR="00EF643D" w:rsidRPr="00EF643D" w:rsidRDefault="00EF643D" w:rsidP="00EF643D">
      <w:r w:rsidRPr="00EF643D">
        <w:t xml:space="preserve">Login to SQL*PLUS as the highways owner on the client PC and run the following command </w:t>
      </w:r>
    </w:p>
    <w:p w:rsidR="00EF643D" w:rsidRPr="00EF643D" w:rsidRDefault="00EF643D" w:rsidP="00EF643D">
      <w:r w:rsidRPr="00EF643D">
        <w:tab/>
        <w:t>start tma_api_inst.sql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r w:rsidRPr="00EF643D">
        <w:tab/>
      </w:r>
    </w:p>
    <w:p w:rsidR="00EF643D" w:rsidRPr="00EF643D" w:rsidRDefault="00EF643D" w:rsidP="00EF643D"/>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the api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 is produced in the working directory. At the end of the installation, the file can be viewed to check for any errors that could have occurred during installation.</w:t>
      </w:r>
    </w:p>
    <w:p w:rsidR="00EF643D" w:rsidRPr="00EF643D" w:rsidRDefault="00EF643D" w:rsidP="00EF643D"/>
    <w:p w:rsidR="00EF643D" w:rsidRPr="00EF643D" w:rsidRDefault="00EF643D" w:rsidP="00EF643D">
      <w:r w:rsidRPr="00EF643D">
        <w:t>tma_api_install_&lt;date&amp;time&gt;.LOG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EF643D"/>
    <w:p w:rsidR="00EF643D" w:rsidRPr="00EF643D" w:rsidRDefault="00EF643D" w:rsidP="003A554B">
      <w:pPr>
        <w:pStyle w:val="Heading1"/>
      </w:pPr>
      <w:bookmarkStart w:id="459" w:name="_Toc222221875"/>
      <w:bookmarkStart w:id="460" w:name="_Toc254883699"/>
      <w:bookmarkStart w:id="461" w:name="_Toc279737391"/>
      <w:bookmarkStart w:id="462" w:name="_Toc299616342"/>
      <w:bookmarkStart w:id="463" w:name="_Toc320697320"/>
      <w:bookmarkStart w:id="464" w:name="_Toc366492053"/>
      <w:bookmarkStart w:id="465" w:name="_Toc208637820"/>
      <w:bookmarkStart w:id="466" w:name="_Toc222221934"/>
      <w:bookmarkStart w:id="467" w:name="_Toc254883750"/>
      <w:bookmarkStart w:id="468" w:name="_Toc279737442"/>
      <w:bookmarkStart w:id="469" w:name="_Toc299616393"/>
      <w:bookmarkStart w:id="470" w:name="_Toc320697371"/>
      <w:bookmarkStart w:id="471" w:name="_Toc267554017"/>
      <w:bookmarkStart w:id="472" w:name="_Toc279737482"/>
      <w:bookmarkStart w:id="473" w:name="_Toc299616433"/>
      <w:bookmarkStart w:id="474" w:name="_Toc320697411"/>
      <w:bookmarkStart w:id="475" w:name="_Toc375035593"/>
      <w:r w:rsidRPr="00EF643D">
        <w:t>Streetworks Manager</w:t>
      </w:r>
      <w:bookmarkEnd w:id="459"/>
      <w:bookmarkEnd w:id="460"/>
      <w:bookmarkEnd w:id="461"/>
      <w:bookmarkEnd w:id="462"/>
      <w:bookmarkEnd w:id="463"/>
      <w:bookmarkEnd w:id="464"/>
      <w:bookmarkEnd w:id="475"/>
    </w:p>
    <w:p w:rsidR="00EF643D" w:rsidRPr="00EF643D" w:rsidRDefault="00EF643D" w:rsidP="0032249E">
      <w:pPr>
        <w:pStyle w:val="Heading2"/>
      </w:pPr>
      <w:bookmarkStart w:id="476" w:name="_Toc222221876"/>
      <w:bookmarkStart w:id="477" w:name="_Toc254883700"/>
      <w:bookmarkStart w:id="478" w:name="_Toc279737392"/>
      <w:bookmarkStart w:id="479" w:name="_Toc299616343"/>
      <w:bookmarkStart w:id="480" w:name="_Toc320697321"/>
      <w:bookmarkStart w:id="481" w:name="_Toc366492054"/>
      <w:bookmarkStart w:id="482" w:name="_Toc375035594"/>
      <w:r w:rsidRPr="00EF643D">
        <w:t>Implementation of the Streetworks Manager Software files</w:t>
      </w:r>
      <w:bookmarkEnd w:id="476"/>
      <w:bookmarkEnd w:id="477"/>
      <w:bookmarkEnd w:id="478"/>
      <w:bookmarkEnd w:id="479"/>
      <w:bookmarkEnd w:id="480"/>
      <w:bookmarkEnd w:id="481"/>
      <w:bookmarkEnd w:id="482"/>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32249E">
      <w:pPr>
        <w:pStyle w:val="Heading2"/>
      </w:pPr>
      <w:bookmarkStart w:id="483" w:name="_GoBack"/>
      <w:bookmarkEnd w:id="483"/>
      <w:r w:rsidRPr="00EF643D">
        <w:br w:type="page"/>
      </w:r>
      <w:bookmarkStart w:id="484" w:name="_Toc222221877"/>
      <w:bookmarkStart w:id="485" w:name="_Toc254883701"/>
      <w:bookmarkStart w:id="486" w:name="_Toc279737393"/>
      <w:bookmarkStart w:id="487" w:name="_Toc299616344"/>
      <w:bookmarkStart w:id="488" w:name="_Toc320697322"/>
      <w:bookmarkStart w:id="489" w:name="_Toc366492055"/>
      <w:bookmarkStart w:id="490" w:name="_Toc375035595"/>
      <w:r w:rsidRPr="00EF643D">
        <w:lastRenderedPageBreak/>
        <w:t>Streetworks Manager Server Install/Upgrade</w:t>
      </w:r>
      <w:bookmarkEnd w:id="484"/>
      <w:bookmarkEnd w:id="485"/>
      <w:bookmarkEnd w:id="486"/>
      <w:bookmarkEnd w:id="487"/>
      <w:bookmarkEnd w:id="488"/>
      <w:bookmarkEnd w:id="489"/>
      <w:bookmarkEnd w:id="490"/>
    </w:p>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32249E" w:rsidRPr="00EF643D" w:rsidRDefault="0032249E" w:rsidP="0032249E">
      <w:pPr>
        <w:pStyle w:val="Heading3"/>
      </w:pPr>
      <w:bookmarkStart w:id="491" w:name="_Toc375035596"/>
      <w:r w:rsidRPr="00EF643D">
        <w:t>Before you Start</w:t>
      </w:r>
      <w:bookmarkEnd w:id="491"/>
    </w:p>
    <w:p w:rsidR="0032249E" w:rsidRPr="00EF643D" w:rsidRDefault="0032249E" w:rsidP="0032249E">
      <w:r w:rsidRPr="00EF643D">
        <w:t xml:space="preserve">Before proceeding please ensure that the pre-requisites mentioned in Section </w:t>
      </w:r>
      <w:r>
        <w:fldChar w:fldCharType="begin"/>
      </w:r>
      <w:r>
        <w:instrText xml:space="preserve"> REF _Ref371063348 \r \h </w:instrText>
      </w:r>
      <w:r>
        <w:fldChar w:fldCharType="separate"/>
      </w:r>
      <w:r w:rsidR="0086719A">
        <w:t>2.3</w:t>
      </w:r>
      <w:r>
        <w:fldChar w:fldCharType="end"/>
      </w:r>
      <w:r w:rsidRPr="00EF643D">
        <w:t xml:space="preserve"> of this document are met.</w:t>
      </w:r>
    </w:p>
    <w:p w:rsidR="0032249E" w:rsidRPr="00EF643D" w:rsidRDefault="0032249E" w:rsidP="0032249E">
      <w:r w:rsidRPr="00EF643D">
        <w:t>Also, please be aware of the following;</w:t>
      </w:r>
    </w:p>
    <w:p w:rsidR="0032249E" w:rsidRPr="00EF643D" w:rsidRDefault="0032249E" w:rsidP="0032249E">
      <w:r w:rsidRPr="00EF643D">
        <w:t xml:space="preserve">Where instructed to change to a directory before running a script, it is assumed that you are running SQL*PLUS from a DOS Command prompt.  </w:t>
      </w:r>
    </w:p>
    <w:p w:rsidR="0032249E" w:rsidRPr="00EF643D" w:rsidRDefault="0032249E" w:rsidP="0032249E">
      <w:r w:rsidRPr="00EF643D">
        <w:t xml:space="preserve">If you are running SQL*PLUS in windows you should set the 'start in' directory of the SQL*PLUS shortcut to simulate the change of directory.   </w:t>
      </w:r>
    </w:p>
    <w:p w:rsidR="0032249E" w:rsidRDefault="0032249E" w:rsidP="0032249E">
      <w:pPr>
        <w:rPr>
          <w:rStyle w:val="HighlightText"/>
        </w:rPr>
      </w:pPr>
      <w:r>
        <w:rPr>
          <w:rStyle w:val="HighlightText"/>
        </w:rPr>
        <w:t>If you do not run SQL*PLUS from the directory stated in each step of the guide, the installation will fail.</w:t>
      </w:r>
    </w:p>
    <w:p w:rsidR="0032249E" w:rsidRPr="00EF643D" w:rsidRDefault="0032249E" w:rsidP="0032249E">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32249E" w:rsidRPr="00EF643D" w:rsidRDefault="0032249E" w:rsidP="0032249E">
      <w:pPr>
        <w:pStyle w:val="Heading3"/>
      </w:pPr>
      <w:bookmarkStart w:id="492" w:name="_Toc375035597"/>
      <w:r w:rsidRPr="00EF643D">
        <w:t>Typical problems that you may encounter</w:t>
      </w:r>
      <w:bookmarkEnd w:id="492"/>
    </w:p>
    <w:p w:rsidR="0032249E" w:rsidRPr="00EF643D" w:rsidRDefault="0032249E" w:rsidP="0032249E">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32249E" w:rsidRPr="00EF643D" w:rsidRDefault="0032249E" w:rsidP="0032249E">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32249E" w:rsidRPr="00EF643D" w:rsidRDefault="0032249E" w:rsidP="0032249E">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32249E" w:rsidRPr="00EF643D" w:rsidRDefault="0032249E" w:rsidP="0032249E">
      <w:pPr>
        <w:pStyle w:val="Heading3"/>
      </w:pPr>
      <w:bookmarkStart w:id="493" w:name="_Toc375035598"/>
      <w:r w:rsidRPr="00EF643D">
        <w:t xml:space="preserve">Install of </w:t>
      </w:r>
      <w:r>
        <w:t>Streetworks</w:t>
      </w:r>
      <w:r w:rsidRPr="00EF643D">
        <w:t xml:space="preserve"> Manager</w:t>
      </w:r>
      <w:bookmarkEnd w:id="493"/>
    </w:p>
    <w:p w:rsidR="0032249E" w:rsidRPr="00EF643D" w:rsidRDefault="0032249E" w:rsidP="0032249E">
      <w:r w:rsidRPr="00EF643D">
        <w:t xml:space="preserve">To create the base data and objects for </w:t>
      </w:r>
      <w:r>
        <w:t>Streetworks</w:t>
      </w:r>
      <w:r w:rsidRPr="00EF643D">
        <w:t xml:space="preserve"> Manager modules; </w:t>
      </w:r>
    </w:p>
    <w:p w:rsidR="0032249E" w:rsidRPr="00EF643D" w:rsidRDefault="0032249E" w:rsidP="0032249E">
      <w:r w:rsidRPr="00EF643D">
        <w:t xml:space="preserve">Change directory to </w:t>
      </w:r>
      <w:r w:rsidRPr="00E06E14">
        <w:rPr>
          <w:rStyle w:val="HighlightText"/>
        </w:rPr>
        <w:t>&lt;exor_base&gt;</w:t>
      </w:r>
      <w:r w:rsidRPr="00EF643D">
        <w:t>\</w:t>
      </w:r>
      <w:r>
        <w:t>swr</w:t>
      </w:r>
      <w:r w:rsidRPr="00EF643D">
        <w:t>\install</w:t>
      </w:r>
    </w:p>
    <w:p w:rsidR="0032249E" w:rsidRPr="00EF643D" w:rsidRDefault="0032249E" w:rsidP="0032249E">
      <w:r w:rsidRPr="00EF643D">
        <w:t>Login to SQL*PLUS as the highways owner on the client PC and run the following command:</w:t>
      </w:r>
    </w:p>
    <w:p w:rsidR="0032249E" w:rsidRPr="00EE71C2" w:rsidRDefault="0032249E" w:rsidP="0032249E">
      <w:pPr>
        <w:rPr>
          <w:rStyle w:val="CodeText"/>
        </w:rPr>
      </w:pPr>
      <w:r w:rsidRPr="00EF643D">
        <w:t> </w:t>
      </w:r>
      <w:r w:rsidRPr="00EF643D">
        <w:tab/>
      </w:r>
      <w:r w:rsidRPr="00EE71C2">
        <w:rPr>
          <w:rStyle w:val="CodeText"/>
        </w:rPr>
        <w:t xml:space="preserve">start </w:t>
      </w:r>
      <w:r>
        <w:rPr>
          <w:rStyle w:val="CodeText"/>
        </w:rPr>
        <w:t>swr</w:t>
      </w:r>
      <w:r w:rsidRPr="00EE71C2">
        <w:rPr>
          <w:rStyle w:val="CodeText"/>
        </w:rPr>
        <w:t>_inst.sql</w:t>
      </w:r>
    </w:p>
    <w:p w:rsidR="0032249E" w:rsidRPr="00EF643D" w:rsidRDefault="0032249E" w:rsidP="0032249E">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32249E" w:rsidRPr="00EF643D" w:rsidRDefault="0032249E" w:rsidP="0032249E">
      <w:r w:rsidRPr="00EF643D">
        <w:t>For example, if you installed your highways software in a directory called EXOR on your C drive, you would enter the following when prompted.</w:t>
      </w:r>
    </w:p>
    <w:p w:rsidR="0032249E" w:rsidRDefault="0032249E" w:rsidP="0032249E">
      <w:pPr>
        <w:rPr>
          <w:rStyle w:val="HighlightText"/>
        </w:rPr>
      </w:pPr>
      <w:r>
        <w:rPr>
          <w:rStyle w:val="HighlightText"/>
        </w:rPr>
        <w:t>C:\EXOR\</w:t>
      </w:r>
    </w:p>
    <w:p w:rsidR="0032249E" w:rsidRPr="00EF643D" w:rsidRDefault="0032249E" w:rsidP="0032249E">
      <w:r w:rsidRPr="00EF643D">
        <w:lastRenderedPageBreak/>
        <w:t>When you have supplied this value, you will be prompted to confirm that it is correct and asked whether you wish to continue.</w:t>
      </w:r>
    </w:p>
    <w:p w:rsidR="0032249E" w:rsidRPr="00EF643D" w:rsidRDefault="0032249E" w:rsidP="0032249E">
      <w:r w:rsidRPr="00EF643D">
        <w:t>If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32249E">
      <w:r w:rsidRPr="00EF643D">
        <w:t xml:space="preserve">When the script has completed, all the Enquiry Manager objects and data will have been installed. </w:t>
      </w:r>
    </w:p>
    <w:p w:rsidR="0032249E" w:rsidRPr="00EF643D" w:rsidRDefault="0032249E" w:rsidP="0032249E">
      <w:pPr>
        <w:pStyle w:val="Heading3"/>
      </w:pPr>
      <w:bookmarkStart w:id="494" w:name="_Toc375035599"/>
      <w:r w:rsidRPr="00EF643D">
        <w:t>Checking Log File(s)</w:t>
      </w:r>
      <w:bookmarkEnd w:id="494"/>
    </w:p>
    <w:p w:rsidR="0032249E" w:rsidRPr="00EF643D" w:rsidRDefault="0032249E" w:rsidP="0032249E">
      <w:r w:rsidRPr="00EF643D">
        <w:t>The following log files are produced in the working directory.  At the end of the installation, the files can be viewed to check for any errors that could have occurred during installation.</w:t>
      </w:r>
    </w:p>
    <w:p w:rsidR="0032249E" w:rsidRPr="00EE71C2" w:rsidRDefault="0032249E" w:rsidP="0032249E">
      <w:pPr>
        <w:rPr>
          <w:rStyle w:val="CodeText"/>
        </w:rPr>
      </w:pPr>
      <w:r>
        <w:rPr>
          <w:rStyle w:val="CodeText"/>
        </w:rPr>
        <w:tab/>
        <w:t>swr</w:t>
      </w:r>
      <w:r w:rsidRPr="00EE71C2">
        <w:rPr>
          <w:rStyle w:val="CodeText"/>
        </w:rPr>
        <w:t>_install_1_&lt;date&amp;time&gt;.LOG</w:t>
      </w:r>
    </w:p>
    <w:p w:rsidR="0032249E" w:rsidRPr="00EE71C2" w:rsidRDefault="0032249E" w:rsidP="0032249E">
      <w:pPr>
        <w:rPr>
          <w:rStyle w:val="CodeText"/>
        </w:rPr>
      </w:pPr>
      <w:r>
        <w:rPr>
          <w:rStyle w:val="CodeText"/>
        </w:rPr>
        <w:tab/>
        <w:t>swr</w:t>
      </w:r>
      <w:r w:rsidRPr="00EE71C2">
        <w:rPr>
          <w:rStyle w:val="CodeText"/>
        </w:rPr>
        <w:t>_install_2_&lt;date&amp;time&gt;.LOG</w:t>
      </w:r>
    </w:p>
    <w:p w:rsidR="0032249E" w:rsidRPr="00EF643D" w:rsidRDefault="0032249E" w:rsidP="0032249E">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rsidR="0032249E" w:rsidRPr="00EF643D" w:rsidRDefault="0032249E" w:rsidP="0032249E">
      <w:pPr>
        <w:pStyle w:val="Heading3"/>
      </w:pPr>
      <w:bookmarkStart w:id="495" w:name="_Toc375035600"/>
      <w:r w:rsidRPr="00EF643D">
        <w:t xml:space="preserve">Upgrade of </w:t>
      </w:r>
      <w:r>
        <w:t>Streetworks</w:t>
      </w:r>
      <w:r w:rsidRPr="00EF643D">
        <w:t xml:space="preserve"> Manager</w:t>
      </w:r>
      <w:bookmarkEnd w:id="495"/>
    </w:p>
    <w:p w:rsidR="0032249E" w:rsidRPr="00EF643D" w:rsidRDefault="0032249E" w:rsidP="0032249E">
      <w:r w:rsidRPr="00EF643D">
        <w:t xml:space="preserve">This section describes the steps necessary to upgrade </w:t>
      </w:r>
      <w:r>
        <w:t>Streetworks</w:t>
      </w:r>
      <w:r w:rsidRPr="00EF643D">
        <w:t xml:space="preserve"> Manager to 4.7.0.0</w:t>
      </w:r>
    </w:p>
    <w:p w:rsidR="0032249E" w:rsidRPr="00EF643D" w:rsidRDefault="0032249E" w:rsidP="0032249E">
      <w:r w:rsidRPr="00EF643D">
        <w:t>To upgrade the base data and objects for the Enquiry Manager modules;</w:t>
      </w:r>
    </w:p>
    <w:p w:rsidR="0032249E" w:rsidRDefault="0032249E" w:rsidP="0032249E">
      <w:pPr>
        <w:pStyle w:val="ListBullet"/>
      </w:pPr>
      <w:r w:rsidRPr="00EF643D">
        <w:t xml:space="preserve">Change directory to </w:t>
      </w:r>
      <w:r w:rsidRPr="00E06E14">
        <w:rPr>
          <w:rStyle w:val="HighlightText"/>
        </w:rPr>
        <w:t>&lt;exor_base&gt;</w:t>
      </w:r>
      <w:r w:rsidRPr="00EF643D">
        <w:t>\</w:t>
      </w:r>
      <w:r>
        <w:t>pem</w:t>
      </w:r>
      <w:r w:rsidRPr="00EF643D">
        <w:t>\install</w:t>
      </w:r>
    </w:p>
    <w:p w:rsidR="0032249E" w:rsidRPr="00EF643D" w:rsidRDefault="0032249E" w:rsidP="0032249E">
      <w:pPr>
        <w:pStyle w:val="ListBullet"/>
        <w:numPr>
          <w:ilvl w:val="0"/>
          <w:numId w:val="0"/>
        </w:numPr>
        <w:ind w:left="360"/>
      </w:pPr>
    </w:p>
    <w:p w:rsidR="0032249E" w:rsidRDefault="0032249E" w:rsidP="0032249E">
      <w:pPr>
        <w:pStyle w:val="ListBullet"/>
      </w:pPr>
      <w:r>
        <w:t>L</w:t>
      </w:r>
      <w:r w:rsidRPr="00EF643D">
        <w:t xml:space="preserve">ogin to SQL*PLUS as the highways owner on the client PC </w:t>
      </w:r>
    </w:p>
    <w:p w:rsidR="0032249E" w:rsidRDefault="0032249E" w:rsidP="0032249E">
      <w:pPr>
        <w:pStyle w:val="ListBullet"/>
        <w:numPr>
          <w:ilvl w:val="0"/>
          <w:numId w:val="0"/>
        </w:numPr>
        <w:ind w:left="360"/>
      </w:pPr>
    </w:p>
    <w:p w:rsidR="0032249E" w:rsidRDefault="0032249E" w:rsidP="0032249E">
      <w:pPr>
        <w:pStyle w:val="ListBullet"/>
      </w:pPr>
      <w:r>
        <w:t>R</w:t>
      </w:r>
      <w:r w:rsidRPr="00EF643D">
        <w:t>un one the follo</w:t>
      </w:r>
      <w:r>
        <w:t>wing command</w:t>
      </w:r>
    </w:p>
    <w:p w:rsidR="0032249E" w:rsidRPr="0032249E" w:rsidRDefault="0032249E" w:rsidP="0032249E">
      <w:pPr>
        <w:pStyle w:val="ListBullet"/>
        <w:numPr>
          <w:ilvl w:val="0"/>
          <w:numId w:val="0"/>
        </w:numPr>
        <w:ind w:left="360"/>
        <w:rPr>
          <w:rStyle w:val="CodeText"/>
        </w:rPr>
      </w:pPr>
      <w:r w:rsidRPr="001D2190">
        <w:tab/>
      </w:r>
      <w:r w:rsidRPr="0032249E">
        <w:rPr>
          <w:rStyle w:val="CodeText"/>
        </w:rPr>
        <w:t xml:space="preserve">start </w:t>
      </w:r>
      <w:r>
        <w:rPr>
          <w:rStyle w:val="CodeText"/>
        </w:rPr>
        <w:t>swr</w:t>
      </w:r>
      <w:r w:rsidRPr="0032249E">
        <w:rPr>
          <w:rStyle w:val="CodeText"/>
        </w:rPr>
        <w:t>4500_</w:t>
      </w:r>
      <w:r>
        <w:rPr>
          <w:rStyle w:val="CodeText"/>
        </w:rPr>
        <w:t>swr</w:t>
      </w:r>
      <w:r w:rsidRPr="0032249E">
        <w:rPr>
          <w:rStyle w:val="CodeText"/>
        </w:rPr>
        <w:t>4700.sql</w:t>
      </w:r>
    </w:p>
    <w:p w:rsidR="0032249E" w:rsidRPr="001D2190" w:rsidRDefault="0032249E" w:rsidP="0032249E">
      <w:pPr>
        <w:pStyle w:val="ListBullet"/>
        <w:numPr>
          <w:ilvl w:val="0"/>
          <w:numId w:val="0"/>
        </w:numPr>
        <w:ind w:left="360"/>
        <w:rPr>
          <w:rStyle w:val="CodeText"/>
        </w:rPr>
      </w:pPr>
    </w:p>
    <w:p w:rsidR="0032249E" w:rsidRPr="00EF643D" w:rsidRDefault="0032249E" w:rsidP="0032249E">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32249E" w:rsidRPr="00EF643D" w:rsidRDefault="0032249E" w:rsidP="0032249E">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32249E" w:rsidRPr="00EF643D" w:rsidRDefault="0032249E" w:rsidP="0032249E">
      <w:r>
        <w:tab/>
      </w:r>
      <w:r>
        <w:tab/>
      </w:r>
      <w:r>
        <w:rPr>
          <w:rStyle w:val="HighlightText"/>
        </w:rPr>
        <w:t>C:\EXOR\</w:t>
      </w:r>
    </w:p>
    <w:p w:rsidR="0032249E" w:rsidRDefault="0032249E" w:rsidP="0032249E">
      <w:pPr>
        <w:pStyle w:val="ListBullet"/>
      </w:pPr>
      <w:r>
        <w:t>W</w:t>
      </w:r>
      <w:r w:rsidRPr="00EF643D">
        <w:t>hen you have supplied this value, you will be prompted to confirm that it is correct and asked whether you wish to continue.</w:t>
      </w:r>
    </w:p>
    <w:p w:rsidR="0032249E" w:rsidRPr="00EF643D" w:rsidRDefault="0032249E" w:rsidP="001A6157">
      <w:pPr>
        <w:pStyle w:val="ListBullet"/>
        <w:numPr>
          <w:ilvl w:val="0"/>
          <w:numId w:val="0"/>
        </w:numPr>
        <w:ind w:left="360"/>
      </w:pPr>
    </w:p>
    <w:p w:rsidR="0032249E" w:rsidRDefault="0032249E" w:rsidP="0032249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1A6157">
      <w:pPr>
        <w:pStyle w:val="ListBullet"/>
        <w:numPr>
          <w:ilvl w:val="0"/>
          <w:numId w:val="0"/>
        </w:numPr>
        <w:ind w:left="360"/>
      </w:pPr>
    </w:p>
    <w:p w:rsidR="0032249E" w:rsidRPr="00EF643D" w:rsidRDefault="0032249E" w:rsidP="0032249E">
      <w:pPr>
        <w:pStyle w:val="ListBullet"/>
      </w:pPr>
      <w:r>
        <w:t>W</w:t>
      </w:r>
      <w:r w:rsidRPr="00EF643D">
        <w:t xml:space="preserve">hen the script has completed, all the </w:t>
      </w:r>
      <w:r w:rsidR="001A6157">
        <w:t>Streetworks</w:t>
      </w:r>
      <w:r w:rsidR="001A6157" w:rsidRPr="00EF643D">
        <w:t xml:space="preserve"> </w:t>
      </w:r>
      <w:r w:rsidRPr="00EF643D">
        <w:t xml:space="preserve">Manager objects and data will have been upgraded. </w:t>
      </w:r>
    </w:p>
    <w:p w:rsidR="0032249E" w:rsidRPr="00EF643D" w:rsidRDefault="0032249E" w:rsidP="0032249E">
      <w:r w:rsidRPr="00EF643D">
        <w:t> </w:t>
      </w:r>
    </w:p>
    <w:p w:rsidR="0032249E" w:rsidRPr="00EF643D" w:rsidRDefault="0032249E" w:rsidP="0032249E">
      <w:pPr>
        <w:pStyle w:val="Heading3"/>
      </w:pPr>
      <w:bookmarkStart w:id="496" w:name="_Toc375035601"/>
      <w:r w:rsidRPr="00EF643D">
        <w:lastRenderedPageBreak/>
        <w:t>Checking Log File(s)</w:t>
      </w:r>
      <w:bookmarkEnd w:id="496"/>
    </w:p>
    <w:p w:rsidR="0032249E" w:rsidRPr="00EF643D" w:rsidRDefault="0032249E" w:rsidP="0032249E">
      <w:r w:rsidRPr="00EF643D">
        <w:t>The following log files are produced in the working directory.  At the end of the upgrade, they can be viewed to check for any errors that could have occurred during the upgrade process.</w:t>
      </w:r>
    </w:p>
    <w:p w:rsidR="0032249E" w:rsidRPr="00697742" w:rsidRDefault="0032249E" w:rsidP="0032249E">
      <w:pPr>
        <w:rPr>
          <w:rStyle w:val="CodeText"/>
        </w:rPr>
      </w:pPr>
      <w:r>
        <w:rPr>
          <w:rStyle w:val="CodeText"/>
        </w:rPr>
        <w:tab/>
      </w:r>
      <w:r w:rsidR="001A6157">
        <w:rPr>
          <w:rStyle w:val="CodeText"/>
        </w:rPr>
        <w:t>swr4500_swr</w:t>
      </w:r>
      <w:r w:rsidRPr="00697742">
        <w:rPr>
          <w:rStyle w:val="CodeText"/>
        </w:rPr>
        <w:t>4</w:t>
      </w:r>
      <w:r>
        <w:rPr>
          <w:rStyle w:val="CodeText"/>
        </w:rPr>
        <w:t>7</w:t>
      </w:r>
      <w:r w:rsidRPr="00697742">
        <w:rPr>
          <w:rStyle w:val="CodeText"/>
        </w:rPr>
        <w:t>00_1_&lt;date&amp;time&gt;.LOG</w:t>
      </w:r>
    </w:p>
    <w:p w:rsidR="0032249E" w:rsidRPr="00697742" w:rsidRDefault="0032249E" w:rsidP="0032249E">
      <w:pPr>
        <w:rPr>
          <w:rStyle w:val="CodeText"/>
        </w:rPr>
      </w:pPr>
      <w:r>
        <w:rPr>
          <w:rStyle w:val="CodeText"/>
        </w:rPr>
        <w:tab/>
      </w:r>
      <w:r w:rsidR="001A6157">
        <w:rPr>
          <w:rStyle w:val="CodeText"/>
        </w:rPr>
        <w:t>swr_4500</w:t>
      </w:r>
      <w:r>
        <w:rPr>
          <w:rStyle w:val="CodeText"/>
        </w:rPr>
        <w:t>_</w:t>
      </w:r>
      <w:r w:rsidR="001A6157">
        <w:rPr>
          <w:rStyle w:val="CodeText"/>
        </w:rPr>
        <w:t>swr</w:t>
      </w:r>
      <w:r w:rsidRPr="00697742">
        <w:rPr>
          <w:rStyle w:val="CodeText"/>
        </w:rPr>
        <w:t>4</w:t>
      </w:r>
      <w:r>
        <w:rPr>
          <w:rStyle w:val="CodeText"/>
        </w:rPr>
        <w:t>7</w:t>
      </w:r>
      <w:r w:rsidRPr="00697742">
        <w:rPr>
          <w:rStyle w:val="CodeText"/>
        </w:rPr>
        <w:t>00_2_&lt;date&amp;time&gt;.LOG</w:t>
      </w:r>
    </w:p>
    <w:p w:rsidR="0032249E" w:rsidRDefault="0032249E" w:rsidP="0032249E"/>
    <w:p w:rsidR="0032249E" w:rsidRPr="00EF643D" w:rsidRDefault="0032249E" w:rsidP="0032249E">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rsidR="0032249E" w:rsidRPr="00EF643D" w:rsidRDefault="0032249E" w:rsidP="0032249E">
      <w:r w:rsidRPr="00EF643D">
        <w:t>Due to interdependencies between some Exor products, please ignore all compilation errors until all of your products have been upgraded.</w:t>
      </w:r>
    </w:p>
    <w:p w:rsidR="0032249E" w:rsidRPr="00EF643D" w:rsidRDefault="0032249E" w:rsidP="0032249E">
      <w:pPr>
        <w:pStyle w:val="Heading3"/>
      </w:pPr>
      <w:bookmarkStart w:id="497" w:name="_Toc375035602"/>
      <w:r w:rsidRPr="00EF643D">
        <w:t>Mandatory Configuration (Post Install and Upgrade)</w:t>
      </w:r>
      <w:bookmarkEnd w:id="497"/>
    </w:p>
    <w:p w:rsidR="0032249E" w:rsidRPr="00EF643D" w:rsidRDefault="0032249E" w:rsidP="0032249E">
      <w:pPr>
        <w:pStyle w:val="Heading4"/>
      </w:pPr>
      <w:bookmarkStart w:id="498" w:name="_Toc375035603"/>
      <w:r w:rsidRPr="00EF643D">
        <w:t>exor_version.txt</w:t>
      </w:r>
      <w:bookmarkEnd w:id="498"/>
    </w:p>
    <w:p w:rsidR="0032249E" w:rsidRPr="00EF643D" w:rsidRDefault="0032249E" w:rsidP="0032249E">
      <w:r w:rsidRPr="00EF643D">
        <w:t xml:space="preserve">Before accessing Enquiry Manager you must check the file exor_version.txt.  </w:t>
      </w:r>
    </w:p>
    <w:p w:rsidR="0032249E" w:rsidRPr="00EF643D" w:rsidRDefault="0032249E" w:rsidP="0032249E">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32249E" w:rsidRPr="00EF643D" w:rsidRDefault="0032249E" w:rsidP="0032249E">
      <w:r w:rsidRPr="00EF643D">
        <w:t xml:space="preserve">Ensure that the entry for </w:t>
      </w:r>
      <w:r w:rsidR="001A6157">
        <w:t>Streetworks</w:t>
      </w:r>
      <w:r w:rsidR="001A6157" w:rsidRPr="00EF643D">
        <w:t xml:space="preserve"> </w:t>
      </w:r>
      <w:r w:rsidRPr="00EF643D">
        <w:t>Manager is set accordingly;</w:t>
      </w:r>
    </w:p>
    <w:p w:rsidR="0032249E" w:rsidRPr="00EF643D" w:rsidRDefault="0032249E" w:rsidP="0032249E">
      <w:r>
        <w:tab/>
      </w:r>
      <w:r w:rsidR="001A6157">
        <w:rPr>
          <w:rStyle w:val="HighlightText"/>
        </w:rPr>
        <w:t>SWR</w:t>
      </w:r>
      <w:r>
        <w:rPr>
          <w:rStyle w:val="HighlightText"/>
        </w:rPr>
        <w:t>=4.7.0.0</w:t>
      </w:r>
    </w:p>
    <w:p w:rsidR="0032249E" w:rsidRPr="00EF643D" w:rsidRDefault="0032249E" w:rsidP="0032249E">
      <w:pPr>
        <w:pStyle w:val="Heading3"/>
      </w:pPr>
      <w:bookmarkStart w:id="499" w:name="_Toc375035604"/>
      <w:r w:rsidRPr="00EF643D">
        <w:t>Additional Configuration (Post Install and Upgrade)</w:t>
      </w:r>
      <w:bookmarkEnd w:id="499"/>
    </w:p>
    <w:p w:rsidR="0032249E" w:rsidRPr="00EF643D" w:rsidRDefault="0032249E" w:rsidP="0032249E">
      <w:r w:rsidRPr="00EF643D">
        <w:t xml:space="preserve">Consult the documentation that accompanies this release for details of any additional configuration that may be required following an install/upgrade. </w:t>
      </w:r>
    </w:p>
    <w:p w:rsidR="0032249E" w:rsidRPr="00EF643D" w:rsidRDefault="0032249E" w:rsidP="0032249E">
      <w:r w:rsidRPr="00EF643D">
        <w:t>For example, to obtain details of product options, and for details of new product features/amendments.</w:t>
      </w:r>
    </w:p>
    <w:p w:rsidR="0032249E" w:rsidRPr="00EF643D" w:rsidRDefault="0032249E" w:rsidP="0032249E">
      <w:r w:rsidRPr="00E06E14">
        <w:rPr>
          <w:rStyle w:val="HighlightText"/>
        </w:rPr>
        <w:t>Important</w:t>
      </w:r>
      <w:r w:rsidRPr="00EF643D">
        <w:t>:</w:t>
      </w:r>
    </w:p>
    <w:p w:rsidR="0032249E" w:rsidRPr="00EF643D" w:rsidRDefault="0032249E" w:rsidP="0032249E">
      <w:r w:rsidRPr="00EF643D">
        <w:t>It is highly recommended that you do this before attempting to use the application.</w:t>
      </w:r>
    </w:p>
    <w:p w:rsidR="0032249E" w:rsidRPr="00EF643D" w:rsidRDefault="0032249E" w:rsidP="0032249E">
      <w:pPr>
        <w:pStyle w:val="Heading3"/>
      </w:pPr>
      <w:bookmarkStart w:id="500" w:name="_Toc375035605"/>
      <w:r w:rsidRPr="00EF643D">
        <w:t>Product Licencing (Post Install only)</w:t>
      </w:r>
      <w:bookmarkEnd w:id="500"/>
    </w:p>
    <w:p w:rsidR="0032249E" w:rsidRPr="00EF643D" w:rsidRDefault="0032249E" w:rsidP="0032249E">
      <w:r w:rsidRPr="00EF643D">
        <w:t xml:space="preserve">Following first time installation you must licence the product for use.  </w:t>
      </w:r>
    </w:p>
    <w:p w:rsidR="0032249E" w:rsidRPr="00EF643D" w:rsidRDefault="0032249E" w:rsidP="0032249E">
      <w:r w:rsidRPr="00EF643D">
        <w:t>To do this start highways by exor and invoke module HIG1890 from the Fastpath menu.</w:t>
      </w:r>
    </w:p>
    <w:p w:rsidR="0032249E" w:rsidRPr="00EF643D" w:rsidRDefault="0032249E" w:rsidP="0032249E"/>
    <w:p w:rsidR="0032249E" w:rsidRPr="00EF643D" w:rsidRDefault="0032249E" w:rsidP="0032249E">
      <w:r w:rsidRPr="00EF643D">
        <w:object w:dxaOrig="8986" w:dyaOrig="1980">
          <v:shape id="_x0000_i1037" type="#_x0000_t75" style="width:415.5pt;height:91.5pt" o:ole="">
            <v:imagedata r:id="rId39" o:title=""/>
          </v:shape>
          <o:OLEObject Type="Embed" ProgID="PBrush" ShapeID="_x0000_i1037" DrawAspect="Content" ObjectID="_1448777513" r:id="rId88"/>
        </w:object>
      </w:r>
      <w:r w:rsidRPr="00EF643D">
        <w:t xml:space="preserve"> </w:t>
      </w:r>
    </w:p>
    <w:p w:rsidR="0032249E" w:rsidRPr="00EF643D" w:rsidRDefault="0032249E" w:rsidP="0032249E">
      <w:r w:rsidRPr="00EF643D">
        <w:t>For further details please refer to the “</w:t>
      </w:r>
      <w:r>
        <w:rPr>
          <w:rStyle w:val="HighlightText"/>
        </w:rPr>
        <w:t>Network Manager General System Admin Guide</w:t>
      </w:r>
      <w:r w:rsidRPr="00EF643D">
        <w:t>”</w:t>
      </w:r>
    </w:p>
    <w:p w:rsidR="0032249E" w:rsidRPr="00EF643D" w:rsidRDefault="0032249E" w:rsidP="0032249E">
      <w:pPr>
        <w:pStyle w:val="Heading3"/>
      </w:pPr>
      <w:bookmarkStart w:id="501" w:name="_Toc375035606"/>
      <w:r w:rsidRPr="00EF643D">
        <w:lastRenderedPageBreak/>
        <w:t>Spatial Configuration (Post Install and Upgrade)</w:t>
      </w:r>
      <w:bookmarkEnd w:id="501"/>
    </w:p>
    <w:p w:rsidR="0032249E" w:rsidRPr="00EF643D" w:rsidRDefault="0032249E" w:rsidP="0032249E">
      <w:r w:rsidRPr="00EF643D">
        <w:t>Specific information regarding the registration of spatial layers can be found in the “</w:t>
      </w:r>
      <w:r>
        <w:rPr>
          <w:rStyle w:val="HighlightText"/>
        </w:rPr>
        <w:t>Locator and Web Mapping</w:t>
      </w:r>
      <w:r w:rsidRPr="00EF643D">
        <w:t>” document.</w:t>
      </w:r>
    </w:p>
    <w:p w:rsidR="0032249E" w:rsidRPr="00EF643D" w:rsidRDefault="0032249E" w:rsidP="0032249E"/>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502" w:name="_Toc366492064"/>
      <w:bookmarkStart w:id="503" w:name="_Toc375035607"/>
      <w:r w:rsidRPr="00EF643D">
        <w:t>Schemes Manager</w:t>
      </w:r>
      <w:bookmarkEnd w:id="465"/>
      <w:bookmarkEnd w:id="466"/>
      <w:bookmarkEnd w:id="467"/>
      <w:bookmarkEnd w:id="468"/>
      <w:bookmarkEnd w:id="469"/>
      <w:bookmarkEnd w:id="470"/>
      <w:bookmarkEnd w:id="502"/>
      <w:bookmarkEnd w:id="503"/>
    </w:p>
    <w:p w:rsidR="00EF643D" w:rsidRPr="00EF643D" w:rsidRDefault="00EF643D" w:rsidP="00EF643D">
      <w:bookmarkStart w:id="504" w:name="_Toc208637821"/>
      <w:bookmarkStart w:id="505" w:name="_Toc222221935"/>
      <w:bookmarkStart w:id="506" w:name="_Toc254883751"/>
      <w:bookmarkStart w:id="507" w:name="_Toc279737443"/>
      <w:bookmarkStart w:id="508" w:name="_Toc299616394"/>
      <w:bookmarkStart w:id="509" w:name="_Toc320697372"/>
      <w:bookmarkStart w:id="510" w:name="_Toc366492065"/>
      <w:r w:rsidRPr="00EF643D">
        <w:t>Implementation of the Schemes Manager Software files</w:t>
      </w:r>
      <w:bookmarkEnd w:id="504"/>
      <w:bookmarkEnd w:id="505"/>
      <w:bookmarkEnd w:id="506"/>
      <w:bookmarkEnd w:id="507"/>
      <w:bookmarkEnd w:id="508"/>
      <w:bookmarkEnd w:id="509"/>
      <w:bookmarkEnd w:id="510"/>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11" w:name="_Toc208637822"/>
      <w:bookmarkStart w:id="512" w:name="_Toc222221936"/>
      <w:bookmarkStart w:id="513" w:name="_Toc254883752"/>
      <w:bookmarkStart w:id="514" w:name="_Toc279737444"/>
      <w:bookmarkStart w:id="515" w:name="_Toc299616395"/>
      <w:bookmarkStart w:id="516" w:name="_Toc320697373"/>
      <w:bookmarkStart w:id="517" w:name="_Toc366492066"/>
      <w:r w:rsidRPr="00EF643D">
        <w:lastRenderedPageBreak/>
        <w:t>Schemes Manager Server Install/Upgrade</w:t>
      </w:r>
      <w:bookmarkEnd w:id="511"/>
      <w:bookmarkEnd w:id="512"/>
      <w:bookmarkEnd w:id="513"/>
      <w:bookmarkEnd w:id="514"/>
      <w:bookmarkEnd w:id="515"/>
      <w:bookmarkEnd w:id="516"/>
      <w:bookmarkEnd w:id="517"/>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8" w:name="_Toc208637823"/>
      <w:bookmarkStart w:id="519" w:name="_Toc222221937"/>
      <w:bookmarkStart w:id="520" w:name="_Toc254883753"/>
      <w:bookmarkStart w:id="521" w:name="_Toc279737445"/>
      <w:bookmarkStart w:id="522" w:name="_Toc299616396"/>
      <w:bookmarkStart w:id="523" w:name="_Toc320697374"/>
      <w:bookmarkStart w:id="524" w:name="_Toc366492067"/>
      <w:r w:rsidRPr="00EF643D">
        <w:t>Before you Start</w:t>
      </w:r>
      <w:bookmarkEnd w:id="518"/>
      <w:bookmarkEnd w:id="519"/>
      <w:bookmarkEnd w:id="520"/>
      <w:bookmarkEnd w:id="521"/>
      <w:bookmarkEnd w:id="522"/>
      <w:bookmarkEnd w:id="523"/>
      <w:bookmarkEnd w:id="524"/>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_Ref371063386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5" w:name="_Toc208637824"/>
      <w:bookmarkStart w:id="526" w:name="_Toc222221938"/>
      <w:bookmarkStart w:id="527" w:name="_Toc254883754"/>
      <w:bookmarkStart w:id="528" w:name="_Toc279737446"/>
      <w:bookmarkStart w:id="529" w:name="_Toc299616397"/>
      <w:bookmarkStart w:id="530" w:name="_Toc320697375"/>
      <w:bookmarkStart w:id="531" w:name="_Toc366492068"/>
      <w:r w:rsidRPr="00EF643D">
        <w:t>Typical problems that you may encounter</w:t>
      </w:r>
      <w:bookmarkEnd w:id="525"/>
      <w:bookmarkEnd w:id="526"/>
      <w:bookmarkEnd w:id="527"/>
      <w:bookmarkEnd w:id="528"/>
      <w:bookmarkEnd w:id="529"/>
      <w:bookmarkEnd w:id="530"/>
      <w:bookmarkEnd w:id="53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2" w:name="_Toc254883755"/>
      <w:bookmarkStart w:id="533" w:name="_Toc279737447"/>
      <w:bookmarkStart w:id="534" w:name="_Toc299616398"/>
      <w:bookmarkStart w:id="535" w:name="_Toc320697376"/>
      <w:bookmarkStart w:id="536" w:name="_Toc366492069"/>
      <w:r w:rsidRPr="00EF643D">
        <w:t>Install of Schemes Manager</w:t>
      </w:r>
      <w:bookmarkEnd w:id="532"/>
      <w:bookmarkEnd w:id="533"/>
      <w:bookmarkEnd w:id="534"/>
      <w:bookmarkEnd w:id="535"/>
      <w:bookmarkEnd w:id="536"/>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stp_inst.sql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stp_install_1_&lt;date&amp;time&gt;.LOG</w:t>
      </w:r>
    </w:p>
    <w:p w:rsidR="00EF643D" w:rsidRPr="00EF643D" w:rsidRDefault="00EF643D" w:rsidP="00EF643D">
      <w:r w:rsidRPr="00EF643D">
        <w:t>stp_install_2_&lt;date&amp;time&gt;.LOG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7" w:name="_Toc208637825"/>
      <w:bookmarkStart w:id="538" w:name="_Toc222221939"/>
      <w:bookmarkStart w:id="539" w:name="_Toc254883756"/>
      <w:bookmarkStart w:id="540" w:name="_Toc279737448"/>
      <w:bookmarkStart w:id="541" w:name="_Toc299616399"/>
      <w:bookmarkStart w:id="542" w:name="_Toc320697377"/>
      <w:bookmarkStart w:id="543" w:name="_Toc366492070"/>
      <w:r w:rsidRPr="00EF643D">
        <w:t>Upgrade of Schemes Manager</w:t>
      </w:r>
      <w:bookmarkEnd w:id="537"/>
      <w:bookmarkEnd w:id="538"/>
      <w:bookmarkEnd w:id="539"/>
      <w:bookmarkEnd w:id="540"/>
      <w:bookmarkEnd w:id="541"/>
      <w:bookmarkEnd w:id="542"/>
      <w:bookmarkEnd w:id="543"/>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\stp\install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stp4500_stp4600_1_&lt;date&amp;time&gt;.LOG</w:t>
      </w:r>
    </w:p>
    <w:p w:rsidR="00EF643D" w:rsidRPr="00EF643D" w:rsidRDefault="00EF643D" w:rsidP="00EF643D">
      <w:r w:rsidRPr="00EF643D">
        <w:t>stp4500_stp4600_2_&lt;date&amp;time&gt;.LOG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44" w:name="_Toc208637826"/>
      <w:bookmarkStart w:id="545" w:name="_Toc222221940"/>
      <w:bookmarkStart w:id="546" w:name="_Toc254883757"/>
      <w:bookmarkStart w:id="547" w:name="_Toc279737449"/>
      <w:bookmarkStart w:id="548" w:name="_Toc299616400"/>
      <w:bookmarkStart w:id="549" w:name="_Toc320697378"/>
      <w:bookmarkStart w:id="550" w:name="_Toc366492071"/>
      <w:r w:rsidRPr="00EF643D">
        <w:t>Mandatory Configuration</w:t>
      </w:r>
      <w:bookmarkEnd w:id="544"/>
      <w:bookmarkEnd w:id="545"/>
      <w:bookmarkEnd w:id="546"/>
      <w:bookmarkEnd w:id="547"/>
      <w:bookmarkEnd w:id="548"/>
      <w:bookmarkEnd w:id="549"/>
      <w:bookmarkEnd w:id="550"/>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1" w:name="_Toc254883758"/>
      <w:bookmarkStart w:id="552" w:name="_Toc279737450"/>
      <w:bookmarkStart w:id="553" w:name="_Toc299616401"/>
      <w:bookmarkStart w:id="554" w:name="_Toc320697379"/>
      <w:bookmarkStart w:id="555" w:name="_Toc366492072"/>
      <w:r w:rsidRPr="00EF643D">
        <w:t>Product Licencing</w:t>
      </w:r>
      <w:bookmarkEnd w:id="551"/>
      <w:bookmarkEnd w:id="552"/>
      <w:bookmarkEnd w:id="553"/>
      <w:bookmarkEnd w:id="554"/>
      <w:bookmarkEnd w:id="555"/>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39" o:title=""/>
          </v:shape>
          <o:OLEObject Type="Embed" ProgID="PBrush" ShapeID="_x0000_i1031" DrawAspect="Content" ObjectID="_1448777514" r:id="rId9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6" w:name="_Toc208637827"/>
      <w:bookmarkStart w:id="557" w:name="_Toc222221941"/>
      <w:bookmarkStart w:id="558" w:name="_Toc254883759"/>
      <w:bookmarkStart w:id="559" w:name="_Toc279737451"/>
      <w:bookmarkStart w:id="560" w:name="_Toc299616402"/>
      <w:bookmarkStart w:id="561" w:name="_Toc320697380"/>
      <w:bookmarkStart w:id="562" w:name="_Toc366492073"/>
      <w:r w:rsidRPr="00EF643D">
        <w:t>Additional Configuration</w:t>
      </w:r>
      <w:bookmarkEnd w:id="556"/>
      <w:bookmarkEnd w:id="557"/>
      <w:bookmarkEnd w:id="558"/>
      <w:bookmarkEnd w:id="559"/>
      <w:bookmarkEnd w:id="560"/>
      <w:bookmarkEnd w:id="561"/>
      <w:bookmarkEnd w:id="562"/>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63" w:name="_Toc222221942"/>
      <w:bookmarkStart w:id="564" w:name="_Toc254883760"/>
      <w:bookmarkStart w:id="565" w:name="_Toc279737452"/>
      <w:bookmarkStart w:id="566" w:name="_Toc299616403"/>
      <w:bookmarkStart w:id="567" w:name="_Toc320697381"/>
      <w:bookmarkStart w:id="568" w:name="_Toc366492074"/>
      <w:bookmarkStart w:id="569" w:name="_Toc375035608"/>
      <w:r w:rsidRPr="00EF643D">
        <w:lastRenderedPageBreak/>
        <w:t>Structures Manager</w:t>
      </w:r>
      <w:bookmarkEnd w:id="563"/>
      <w:bookmarkEnd w:id="564"/>
      <w:bookmarkEnd w:id="565"/>
      <w:bookmarkEnd w:id="566"/>
      <w:bookmarkEnd w:id="567"/>
      <w:bookmarkEnd w:id="568"/>
      <w:bookmarkEnd w:id="569"/>
    </w:p>
    <w:p w:rsidR="00EF643D" w:rsidRPr="00EF643D" w:rsidRDefault="00EF643D" w:rsidP="00FC2DA7">
      <w:pPr>
        <w:pStyle w:val="Heading2"/>
      </w:pPr>
      <w:bookmarkStart w:id="570" w:name="_Toc222221943"/>
      <w:bookmarkStart w:id="571" w:name="_Toc254883761"/>
      <w:bookmarkStart w:id="572" w:name="_Toc279737453"/>
      <w:bookmarkStart w:id="573" w:name="_Toc299616404"/>
      <w:bookmarkStart w:id="574" w:name="_Toc320697382"/>
      <w:bookmarkStart w:id="575" w:name="_Toc366492075"/>
      <w:bookmarkStart w:id="576" w:name="_Toc375035609"/>
      <w:r w:rsidRPr="00EF643D">
        <w:t>Implementation of the Structures Manager Software files</w:t>
      </w:r>
      <w:bookmarkEnd w:id="570"/>
      <w:bookmarkEnd w:id="571"/>
      <w:bookmarkEnd w:id="572"/>
      <w:bookmarkEnd w:id="573"/>
      <w:bookmarkEnd w:id="574"/>
      <w:bookmarkEnd w:id="575"/>
      <w:bookmarkEnd w:id="576"/>
    </w:p>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FC2DA7">
      <w:pPr>
        <w:pStyle w:val="Heading2"/>
      </w:pPr>
      <w:r w:rsidRPr="00EF643D">
        <w:br w:type="page"/>
      </w:r>
      <w:bookmarkStart w:id="577" w:name="_Toc222221944"/>
      <w:bookmarkStart w:id="578" w:name="_Toc254883762"/>
      <w:bookmarkStart w:id="579" w:name="_Toc279737454"/>
      <w:bookmarkStart w:id="580" w:name="_Toc299616405"/>
      <w:bookmarkStart w:id="581" w:name="_Toc320697383"/>
      <w:bookmarkStart w:id="582" w:name="_Toc366492076"/>
      <w:bookmarkStart w:id="583" w:name="_Toc375035610"/>
      <w:r w:rsidRPr="00EF643D">
        <w:lastRenderedPageBreak/>
        <w:t>Structures Manager Server Install/Upgrade</w:t>
      </w:r>
      <w:bookmarkEnd w:id="577"/>
      <w:bookmarkEnd w:id="578"/>
      <w:bookmarkEnd w:id="579"/>
      <w:bookmarkEnd w:id="580"/>
      <w:bookmarkEnd w:id="581"/>
      <w:bookmarkEnd w:id="582"/>
      <w:bookmarkEnd w:id="583"/>
    </w:p>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FC2DA7">
      <w:pPr>
        <w:pStyle w:val="Heading3"/>
      </w:pPr>
      <w:bookmarkStart w:id="584" w:name="_Toc222221945"/>
      <w:bookmarkStart w:id="585" w:name="_Toc254883763"/>
      <w:bookmarkStart w:id="586" w:name="_Toc279737455"/>
      <w:bookmarkStart w:id="587" w:name="_Toc299616406"/>
      <w:bookmarkStart w:id="588" w:name="_Toc320697384"/>
      <w:bookmarkStart w:id="589" w:name="_Toc366492077"/>
      <w:bookmarkStart w:id="590" w:name="_Toc375035611"/>
      <w:r w:rsidRPr="00EF643D">
        <w:t>Before you Start</w:t>
      </w:r>
      <w:bookmarkEnd w:id="584"/>
      <w:bookmarkEnd w:id="585"/>
      <w:bookmarkEnd w:id="586"/>
      <w:bookmarkEnd w:id="587"/>
      <w:bookmarkEnd w:id="588"/>
      <w:bookmarkEnd w:id="589"/>
      <w:bookmarkEnd w:id="590"/>
    </w:p>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_Ref371063394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C2DA7" w:rsidRDefault="00FC2DA7" w:rsidP="00FC2DA7">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C2DA7">
      <w:pPr>
        <w:pStyle w:val="Heading3"/>
      </w:pPr>
      <w:bookmarkStart w:id="591" w:name="_Toc222221946"/>
      <w:bookmarkStart w:id="592" w:name="_Toc254883764"/>
      <w:bookmarkStart w:id="593" w:name="_Toc279737456"/>
      <w:bookmarkStart w:id="594" w:name="_Toc299616407"/>
      <w:bookmarkStart w:id="595" w:name="_Toc320697385"/>
      <w:bookmarkStart w:id="596" w:name="_Toc366492078"/>
      <w:bookmarkStart w:id="597" w:name="_Toc375035612"/>
      <w:r w:rsidRPr="00EF643D">
        <w:t>Typical problems that you may encounter</w:t>
      </w:r>
      <w:bookmarkEnd w:id="591"/>
      <w:bookmarkEnd w:id="592"/>
      <w:bookmarkEnd w:id="593"/>
      <w:bookmarkEnd w:id="594"/>
      <w:bookmarkEnd w:id="595"/>
      <w:bookmarkEnd w:id="596"/>
      <w:bookmarkEnd w:id="597"/>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C2DA7">
      <w:pPr>
        <w:pStyle w:val="Heading3"/>
      </w:pPr>
      <w:bookmarkStart w:id="598" w:name="_Toc254883765"/>
      <w:bookmarkStart w:id="599" w:name="_Toc279737457"/>
      <w:bookmarkStart w:id="600" w:name="_Toc299616408"/>
      <w:bookmarkStart w:id="601" w:name="_Toc320697386"/>
      <w:bookmarkStart w:id="602" w:name="_Toc366492079"/>
      <w:bookmarkStart w:id="603" w:name="_Toc375035613"/>
      <w:r w:rsidRPr="00EF643D">
        <w:t>Install of Structures Manager</w:t>
      </w:r>
      <w:bookmarkEnd w:id="598"/>
      <w:bookmarkEnd w:id="599"/>
      <w:bookmarkEnd w:id="600"/>
      <w:bookmarkEnd w:id="601"/>
      <w:bookmarkEnd w:id="602"/>
      <w:bookmarkEnd w:id="603"/>
    </w:p>
    <w:p w:rsidR="00EF643D" w:rsidRPr="00EF643D" w:rsidRDefault="00EF643D" w:rsidP="00EF643D">
      <w:r w:rsidRPr="00EF643D">
        <w:t xml:space="preserve">To create the base data and objects for Structures Manager modules; </w:t>
      </w:r>
    </w:p>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r w:rsidRPr="00EF643D">
        <w:t>Login to SQL*PLUS as the highways owner on the client PC and run the following command:</w:t>
      </w:r>
    </w:p>
    <w:p w:rsidR="00EF643D" w:rsidRPr="00FC2DA7" w:rsidRDefault="00EF643D" w:rsidP="00EF643D">
      <w:pPr>
        <w:rPr>
          <w:rStyle w:val="CodeText"/>
        </w:rPr>
      </w:pPr>
      <w:r w:rsidRPr="00EF643D">
        <w:t> </w:t>
      </w:r>
      <w:r w:rsidRPr="00EF643D">
        <w:tab/>
      </w:r>
      <w:r w:rsidRPr="00FC2DA7">
        <w:rPr>
          <w:rStyle w:val="CodeText"/>
        </w:rPr>
        <w:t>start str_inst.sql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FC2DA7" w:rsidRPr="00FC2DA7" w:rsidRDefault="00EF643D" w:rsidP="00EF643D">
      <w:pPr>
        <w:rPr>
          <w:rStyle w:val="HighlightText"/>
        </w:rPr>
      </w:pPr>
      <w:r w:rsidRPr="00EF643D">
        <w:t> </w:t>
      </w:r>
      <w:r w:rsidRPr="00FC2DA7">
        <w:rPr>
          <w:rStyle w:val="HighlightText"/>
        </w:rPr>
        <w:t>C:\EXOR\</w:t>
      </w:r>
      <w:r w:rsidRPr="00FC2DA7">
        <w:rPr>
          <w:rStyle w:val="HighlightText"/>
        </w:rPr>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FC2DA7">
      <w:pPr>
        <w:pStyle w:val="Heading3"/>
      </w:pPr>
      <w:bookmarkStart w:id="604" w:name="_Toc375035614"/>
      <w:r w:rsidRPr="00EF643D">
        <w:t>Checking Log File(s)</w:t>
      </w:r>
      <w:bookmarkEnd w:id="604"/>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FC2DA7" w:rsidRPr="00FC2DA7" w:rsidRDefault="00FC2DA7" w:rsidP="00FC2DA7">
      <w:pPr>
        <w:rPr>
          <w:rStyle w:val="CodeText"/>
        </w:rPr>
      </w:pPr>
      <w:r w:rsidRPr="00EF643D">
        <w:t> </w:t>
      </w:r>
      <w:r w:rsidRPr="00EF643D">
        <w:tab/>
      </w:r>
      <w:r w:rsidRPr="00FC2DA7">
        <w:rPr>
          <w:rStyle w:val="CodeText"/>
        </w:rPr>
        <w:t>str_install_1_&lt;date&amp;time&gt;.LOG</w:t>
      </w:r>
    </w:p>
    <w:p w:rsidR="00FC2DA7" w:rsidRPr="00FC2DA7" w:rsidRDefault="00FC2DA7" w:rsidP="00FC2DA7">
      <w:pPr>
        <w:rPr>
          <w:rStyle w:val="CodeText"/>
        </w:rPr>
      </w:pPr>
      <w:r w:rsidRPr="00EF643D">
        <w:t> </w:t>
      </w:r>
      <w:r w:rsidRPr="00EF643D">
        <w:tab/>
      </w:r>
      <w:r w:rsidRPr="00FC2DA7">
        <w:rPr>
          <w:rStyle w:val="CodeText"/>
        </w:rPr>
        <w:t>str_install_</w:t>
      </w:r>
      <w:r>
        <w:rPr>
          <w:rStyle w:val="CodeText"/>
        </w:rPr>
        <w:t>2</w:t>
      </w:r>
      <w:r w:rsidRPr="00FC2DA7">
        <w:rPr>
          <w:rStyle w:val="CodeText"/>
        </w:rPr>
        <w:t>_&lt;date&amp;time&gt;.LOG</w:t>
      </w:r>
    </w:p>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FC2DA7">
      <w:pPr>
        <w:pStyle w:val="Heading3"/>
      </w:pPr>
      <w:bookmarkStart w:id="605" w:name="_Toc222221947"/>
      <w:bookmarkStart w:id="606" w:name="_Toc254883766"/>
      <w:bookmarkStart w:id="607" w:name="_Toc279737458"/>
      <w:bookmarkStart w:id="608" w:name="_Toc299616409"/>
      <w:bookmarkStart w:id="609" w:name="_Toc320697387"/>
      <w:bookmarkStart w:id="610" w:name="_Toc366492080"/>
      <w:bookmarkStart w:id="611" w:name="_Toc375035615"/>
      <w:r w:rsidRPr="00EF643D">
        <w:t>Upgrade of Structures Manager</w:t>
      </w:r>
      <w:bookmarkEnd w:id="605"/>
      <w:bookmarkEnd w:id="606"/>
      <w:bookmarkEnd w:id="607"/>
      <w:bookmarkEnd w:id="608"/>
      <w:bookmarkEnd w:id="609"/>
      <w:bookmarkEnd w:id="610"/>
      <w:bookmarkEnd w:id="611"/>
    </w:p>
    <w:p w:rsidR="00EF643D" w:rsidRPr="00EF643D" w:rsidRDefault="00EF643D" w:rsidP="00EF643D">
      <w:r w:rsidRPr="00EF643D">
        <w:t>This section describes the steps necessary to upgrade Structures Manager to 4.7.0.0</w:t>
      </w:r>
    </w:p>
    <w:p w:rsidR="00EF643D" w:rsidRPr="00EF643D" w:rsidRDefault="00EF643D" w:rsidP="00EF643D">
      <w:r w:rsidRPr="00EF643D">
        <w:t>To upgrade the base data and objects for the Structures Manager modules;</w:t>
      </w:r>
    </w:p>
    <w:p w:rsidR="00EF643D" w:rsidRDefault="00EF643D" w:rsidP="00FC2DA7">
      <w:pPr>
        <w:pStyle w:val="ListBullet"/>
      </w:pPr>
      <w:r w:rsidRPr="00EF643D">
        <w:t xml:space="preserve">Change directory to </w:t>
      </w:r>
      <w:r w:rsidRPr="00E06E14">
        <w:rPr>
          <w:rStyle w:val="HighlightText"/>
        </w:rPr>
        <w:t>&lt;exor_base&gt;</w:t>
      </w:r>
      <w:r w:rsidRPr="00EF643D">
        <w:t>\str\install</w:t>
      </w:r>
    </w:p>
    <w:p w:rsidR="00FC2DA7" w:rsidRPr="00EF643D" w:rsidRDefault="00FC2DA7" w:rsidP="00FC2DA7">
      <w:pPr>
        <w:pStyle w:val="ListBullet"/>
        <w:numPr>
          <w:ilvl w:val="0"/>
          <w:numId w:val="0"/>
        </w:numPr>
        <w:ind w:left="360"/>
      </w:pPr>
    </w:p>
    <w:p w:rsidR="00EF643D" w:rsidRPr="00EF643D" w:rsidRDefault="00EF643D" w:rsidP="00FC2DA7">
      <w:pPr>
        <w:pStyle w:val="ListBullet"/>
      </w:pPr>
      <w:r w:rsidRPr="00EF643D">
        <w:t xml:space="preserve">Login to SQL*PLUS as the highways owner on the client PC </w:t>
      </w:r>
    </w:p>
    <w:p w:rsidR="00EF643D" w:rsidRPr="00EF643D" w:rsidRDefault="00EF643D" w:rsidP="00EF643D"/>
    <w:p w:rsidR="00443889" w:rsidRDefault="00443889" w:rsidP="00443889">
      <w:pPr>
        <w:pStyle w:val="ListBullet"/>
      </w:pPr>
      <w:r>
        <w:t>R</w:t>
      </w:r>
      <w:r w:rsidRPr="00EF643D">
        <w:t>un one of the following commands depending on which version you are upgrading from.</w:t>
      </w:r>
    </w:p>
    <w:p w:rsidR="00443889" w:rsidRPr="00443889" w:rsidRDefault="00443889" w:rsidP="00443889">
      <w:pPr>
        <w:pStyle w:val="ListBullet2"/>
        <w:numPr>
          <w:ilvl w:val="0"/>
          <w:numId w:val="0"/>
        </w:numPr>
        <w:ind w:left="720" w:hanging="360"/>
        <w:rPr>
          <w:rStyle w:val="CodeText"/>
        </w:rPr>
      </w:pPr>
      <w:r w:rsidRPr="001D2190">
        <w:tab/>
      </w:r>
      <w:r w:rsidRPr="00443889">
        <w:t xml:space="preserve">For an upgrade from 4.5: </w:t>
      </w:r>
      <w:r w:rsidRPr="00443889">
        <w:tab/>
      </w:r>
      <w:r w:rsidRPr="00443889">
        <w:rPr>
          <w:rStyle w:val="CodeText"/>
        </w:rPr>
        <w:t xml:space="preserve">start </w:t>
      </w:r>
      <w:r>
        <w:rPr>
          <w:rStyle w:val="CodeText"/>
        </w:rPr>
        <w:t>str</w:t>
      </w:r>
      <w:r w:rsidRPr="00443889">
        <w:rPr>
          <w:rStyle w:val="CodeText"/>
        </w:rPr>
        <w:t>4500_</w:t>
      </w:r>
      <w:r>
        <w:rPr>
          <w:rStyle w:val="CodeText"/>
        </w:rPr>
        <w:t>str</w:t>
      </w:r>
      <w:r w:rsidRPr="00443889">
        <w:rPr>
          <w:rStyle w:val="CodeText"/>
        </w:rPr>
        <w:t>4700.sql</w:t>
      </w:r>
    </w:p>
    <w:p w:rsidR="00443889" w:rsidRPr="00443889" w:rsidRDefault="00443889" w:rsidP="00443889">
      <w:pPr>
        <w:pStyle w:val="ListBullet"/>
        <w:numPr>
          <w:ilvl w:val="0"/>
          <w:numId w:val="0"/>
        </w:numPr>
        <w:ind w:left="360"/>
        <w:rPr>
          <w:rStyle w:val="CodeText"/>
        </w:rPr>
      </w:pPr>
      <w:r w:rsidRPr="001D2190">
        <w:tab/>
      </w:r>
      <w:r w:rsidRPr="00443889">
        <w:t xml:space="preserve">For an upgrade from 4.6: </w:t>
      </w:r>
      <w:r w:rsidRPr="00443889">
        <w:tab/>
      </w:r>
      <w:r w:rsidRPr="00443889">
        <w:rPr>
          <w:rStyle w:val="CodeText"/>
        </w:rPr>
        <w:t xml:space="preserve">start </w:t>
      </w:r>
      <w:r>
        <w:rPr>
          <w:rStyle w:val="CodeText"/>
        </w:rPr>
        <w:t>str</w:t>
      </w:r>
      <w:r w:rsidRPr="00443889">
        <w:rPr>
          <w:rStyle w:val="CodeText"/>
        </w:rPr>
        <w:t>4600_</w:t>
      </w:r>
      <w:r>
        <w:rPr>
          <w:rStyle w:val="CodeText"/>
        </w:rPr>
        <w:t>str</w:t>
      </w:r>
      <w:r w:rsidRPr="00443889">
        <w:rPr>
          <w:rStyle w:val="CodeText"/>
        </w:rPr>
        <w:t>4700.sql</w:t>
      </w:r>
    </w:p>
    <w:p w:rsidR="00EF643D" w:rsidRPr="00EF643D" w:rsidRDefault="00EF643D" w:rsidP="00EF643D">
      <w:r w:rsidRPr="00EF643D">
        <w:tab/>
      </w:r>
      <w:r w:rsidRPr="00EF643D">
        <w:tab/>
        <w:t> </w:t>
      </w:r>
    </w:p>
    <w:p w:rsidR="00EF643D" w:rsidRPr="00EF643D" w:rsidRDefault="00EF643D" w:rsidP="009603D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Default="00EF643D" w:rsidP="00EF643D"/>
    <w:p w:rsidR="009603DE" w:rsidRPr="00EF643D" w:rsidRDefault="009603DE" w:rsidP="009603DE">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603DE" w:rsidRPr="00EF643D" w:rsidRDefault="009603DE" w:rsidP="009603DE">
      <w:r>
        <w:tab/>
      </w:r>
      <w:r>
        <w:tab/>
      </w:r>
      <w:r>
        <w:rPr>
          <w:rStyle w:val="HighlightText"/>
        </w:rPr>
        <w:t>C:\EXOR\</w:t>
      </w:r>
    </w:p>
    <w:p w:rsidR="009603DE" w:rsidRPr="00EF643D" w:rsidRDefault="009603DE" w:rsidP="00EF643D"/>
    <w:p w:rsidR="00EF643D" w:rsidRDefault="00EF643D" w:rsidP="009603DE">
      <w:pPr>
        <w:pStyle w:val="ListBullet"/>
      </w:pPr>
      <w:r w:rsidRPr="00EF643D">
        <w:lastRenderedPageBreak/>
        <w:t>When you have supplied this value, you will be prompted to confirm that it is correct and asked whether you wish to continue.</w:t>
      </w:r>
    </w:p>
    <w:p w:rsidR="009603DE" w:rsidRPr="00EF643D" w:rsidRDefault="009603DE" w:rsidP="009603DE">
      <w:pPr>
        <w:pStyle w:val="ListBullet"/>
        <w:numPr>
          <w:ilvl w:val="0"/>
          <w:numId w:val="0"/>
        </w:numPr>
        <w:ind w:left="360"/>
      </w:pPr>
    </w:p>
    <w:p w:rsidR="00EF643D" w:rsidRPr="00EF643D" w:rsidRDefault="00EF643D" w:rsidP="009603DE">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9603DE">
      <w:pPr>
        <w:pStyle w:val="ListBullet"/>
      </w:pPr>
      <w:r w:rsidRPr="00EF643D">
        <w:t xml:space="preserve">When the script has completed, all the Structures Manager objects and data will have been upgraded. </w:t>
      </w:r>
    </w:p>
    <w:p w:rsidR="009603DE" w:rsidRPr="00EF643D" w:rsidRDefault="009603DE" w:rsidP="009603DE">
      <w:pPr>
        <w:pStyle w:val="Heading3"/>
      </w:pPr>
      <w:bookmarkStart w:id="612" w:name="_Toc366492084"/>
      <w:bookmarkStart w:id="613" w:name="_Toc375035616"/>
      <w:r w:rsidRPr="00EF643D">
        <w:t>Checking Log File(s)</w:t>
      </w:r>
      <w:bookmarkEnd w:id="613"/>
    </w:p>
    <w:p w:rsidR="009603DE" w:rsidRPr="00EF643D" w:rsidRDefault="009603DE" w:rsidP="009603DE">
      <w:r w:rsidRPr="00EF643D">
        <w:t>The following log files are produced in the working directory.  At the end of the upgrade, they can be viewed to check for any errors that could have occurred during the upgrade process.</w:t>
      </w:r>
    </w:p>
    <w:p w:rsidR="009603DE" w:rsidRPr="00697742" w:rsidRDefault="009603DE" w:rsidP="009603DE">
      <w:pPr>
        <w:rPr>
          <w:rStyle w:val="CodeText"/>
        </w:rPr>
      </w:pPr>
      <w:r>
        <w:rPr>
          <w:rStyle w:val="CodeText"/>
        </w:rPr>
        <w:tab/>
        <w:t>str</w:t>
      </w:r>
      <w:r w:rsidRPr="00697742">
        <w:rPr>
          <w:rStyle w:val="CodeText"/>
        </w:rPr>
        <w:t>&lt;xx&gt;_</w:t>
      </w:r>
      <w:r>
        <w:rPr>
          <w:rStyle w:val="CodeText"/>
        </w:rPr>
        <w:t>str</w:t>
      </w:r>
      <w:r w:rsidRPr="00697742">
        <w:rPr>
          <w:rStyle w:val="CodeText"/>
        </w:rPr>
        <w:t>4</w:t>
      </w:r>
      <w:r>
        <w:rPr>
          <w:rStyle w:val="CodeText"/>
        </w:rPr>
        <w:t>7</w:t>
      </w:r>
      <w:r w:rsidRPr="00697742">
        <w:rPr>
          <w:rStyle w:val="CodeText"/>
        </w:rPr>
        <w:t>00_1_&lt;date&amp;time&gt;.LOG</w:t>
      </w:r>
    </w:p>
    <w:p w:rsidR="009603DE" w:rsidRPr="00697742" w:rsidRDefault="009603DE" w:rsidP="009603DE">
      <w:pPr>
        <w:rPr>
          <w:rStyle w:val="CodeText"/>
        </w:rPr>
      </w:pPr>
      <w:r>
        <w:rPr>
          <w:rStyle w:val="CodeText"/>
        </w:rPr>
        <w:tab/>
        <w:t>str</w:t>
      </w:r>
      <w:r w:rsidRPr="00697742">
        <w:rPr>
          <w:rStyle w:val="CodeText"/>
        </w:rPr>
        <w:t>&lt;xx&gt;</w:t>
      </w:r>
      <w:r>
        <w:rPr>
          <w:rStyle w:val="CodeText"/>
        </w:rPr>
        <w:t>_str</w:t>
      </w:r>
      <w:r w:rsidRPr="00697742">
        <w:rPr>
          <w:rStyle w:val="CodeText"/>
        </w:rPr>
        <w:t>4</w:t>
      </w:r>
      <w:r>
        <w:rPr>
          <w:rStyle w:val="CodeText"/>
        </w:rPr>
        <w:t>7</w:t>
      </w:r>
      <w:r w:rsidRPr="00697742">
        <w:rPr>
          <w:rStyle w:val="CodeText"/>
        </w:rPr>
        <w:t>00_2_&lt;date&amp;time&gt;.LOG</w:t>
      </w:r>
    </w:p>
    <w:p w:rsidR="009603DE" w:rsidRPr="00EF643D" w:rsidRDefault="009603DE" w:rsidP="009603DE">
      <w:r>
        <w:tab/>
      </w:r>
      <w:r w:rsidRPr="00EF643D">
        <w:t>where &lt;xx&gt; refers to the original release number (i.e. 45</w:t>
      </w:r>
      <w:r>
        <w:t>00,  4600</w:t>
      </w:r>
      <w:r w:rsidRPr="00EF643D">
        <w:t>)</w:t>
      </w:r>
    </w:p>
    <w:p w:rsidR="009603DE" w:rsidRDefault="009603DE" w:rsidP="009603DE"/>
    <w:p w:rsidR="009603DE" w:rsidRPr="00EF643D" w:rsidRDefault="009603DE" w:rsidP="009603DE">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upgrade has been successful.</w:t>
      </w:r>
    </w:p>
    <w:p w:rsidR="009603DE" w:rsidRPr="00EF643D" w:rsidRDefault="009603DE" w:rsidP="009603DE">
      <w:r w:rsidRPr="00EF643D">
        <w:t>Due to interdependencies between some Exor products, please ignore all compilation errors until all of your products have been upgraded.</w:t>
      </w:r>
    </w:p>
    <w:p w:rsidR="009603DE" w:rsidRPr="00EF643D" w:rsidRDefault="009603DE" w:rsidP="009603DE">
      <w:pPr>
        <w:pStyle w:val="Heading3"/>
      </w:pPr>
      <w:bookmarkStart w:id="614" w:name="_Toc375035617"/>
      <w:r w:rsidRPr="00EF643D">
        <w:t>Mandatory Configuration (Post Install and Upgrade)</w:t>
      </w:r>
      <w:bookmarkEnd w:id="614"/>
    </w:p>
    <w:p w:rsidR="009603DE" w:rsidRPr="00EF643D" w:rsidRDefault="009603DE" w:rsidP="009603DE">
      <w:pPr>
        <w:pStyle w:val="Heading4"/>
      </w:pPr>
      <w:bookmarkStart w:id="615" w:name="_Toc375035618"/>
      <w:r w:rsidRPr="00EF643D">
        <w:t>exor_version.txt</w:t>
      </w:r>
      <w:bookmarkEnd w:id="615"/>
    </w:p>
    <w:p w:rsidR="009603DE" w:rsidRPr="00EF643D" w:rsidRDefault="009603DE" w:rsidP="009603DE">
      <w:r w:rsidRPr="00EF643D">
        <w:t xml:space="preserve">Before accessing Enquiry Manager you must check the file exor_version.txt.  </w:t>
      </w:r>
    </w:p>
    <w:p w:rsidR="009603DE" w:rsidRPr="00EF643D" w:rsidRDefault="009603DE" w:rsidP="009603DE">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603DE" w:rsidRPr="00EF643D" w:rsidRDefault="009603DE" w:rsidP="009603DE">
      <w:r w:rsidRPr="00EF643D">
        <w:t>Ensure that the entry for Enquiry Manager is set accordingly;</w:t>
      </w:r>
    </w:p>
    <w:p w:rsidR="009603DE" w:rsidRPr="00EF643D" w:rsidRDefault="009603DE" w:rsidP="009603DE">
      <w:r>
        <w:tab/>
      </w:r>
      <w:r>
        <w:rPr>
          <w:rStyle w:val="HighlightText"/>
        </w:rPr>
        <w:t>STR=4.7.0.0</w:t>
      </w:r>
    </w:p>
    <w:p w:rsidR="009603DE" w:rsidRPr="00EF643D" w:rsidRDefault="009603DE" w:rsidP="009603DE">
      <w:pPr>
        <w:pStyle w:val="Heading3"/>
      </w:pPr>
      <w:bookmarkStart w:id="616" w:name="_Toc375035619"/>
      <w:r w:rsidRPr="00EF643D">
        <w:t>Additional Configuration (Post Install and Upgrade)</w:t>
      </w:r>
      <w:bookmarkEnd w:id="616"/>
    </w:p>
    <w:p w:rsidR="009603DE" w:rsidRPr="00EF643D" w:rsidRDefault="009603DE" w:rsidP="009603DE">
      <w:r w:rsidRPr="00EF643D">
        <w:t xml:space="preserve">Consult the documentation that accompanies this release for details of any additional configuration that may be required following an install/upgrade. </w:t>
      </w:r>
    </w:p>
    <w:p w:rsidR="009603DE" w:rsidRPr="00EF643D" w:rsidRDefault="009603DE" w:rsidP="009603DE">
      <w:r w:rsidRPr="00EF643D">
        <w:t>For example, to obtain details of product options, and for details of new product features/amendments.</w:t>
      </w:r>
    </w:p>
    <w:p w:rsidR="009603DE" w:rsidRPr="00EF643D" w:rsidRDefault="009603DE" w:rsidP="009603DE">
      <w:r w:rsidRPr="00E06E14">
        <w:rPr>
          <w:rStyle w:val="HighlightText"/>
        </w:rPr>
        <w:t>Important</w:t>
      </w:r>
      <w:r w:rsidRPr="00EF643D">
        <w:t>:</w:t>
      </w:r>
    </w:p>
    <w:p w:rsidR="009603DE" w:rsidRPr="00EF643D" w:rsidRDefault="009603DE" w:rsidP="009603DE">
      <w:r w:rsidRPr="00EF643D">
        <w:t>It is highly recommended that you do this before attempting to use the application.</w:t>
      </w:r>
    </w:p>
    <w:p w:rsidR="009603DE" w:rsidRPr="00EF643D" w:rsidRDefault="009603DE" w:rsidP="009603DE">
      <w:pPr>
        <w:pStyle w:val="Heading3"/>
      </w:pPr>
      <w:bookmarkStart w:id="617" w:name="_Toc375035620"/>
      <w:r w:rsidRPr="00EF643D">
        <w:lastRenderedPageBreak/>
        <w:t>Product Licencing (Post Install only)</w:t>
      </w:r>
      <w:bookmarkEnd w:id="617"/>
    </w:p>
    <w:p w:rsidR="009603DE" w:rsidRPr="00EF643D" w:rsidRDefault="009603DE" w:rsidP="009603DE">
      <w:r w:rsidRPr="00EF643D">
        <w:t xml:space="preserve">Following first time installation you must licence the product for use.  </w:t>
      </w:r>
    </w:p>
    <w:p w:rsidR="009603DE" w:rsidRPr="00EF643D" w:rsidRDefault="009603DE" w:rsidP="009603DE">
      <w:r w:rsidRPr="00EF643D">
        <w:t>To do this start highways by exor and invoke module HIG1890 from the Fastpath menu.</w:t>
      </w:r>
    </w:p>
    <w:p w:rsidR="009603DE" w:rsidRPr="00EF643D" w:rsidRDefault="009603DE" w:rsidP="009603DE"/>
    <w:p w:rsidR="009603DE" w:rsidRPr="00EF643D" w:rsidRDefault="009603DE" w:rsidP="009603DE">
      <w:r w:rsidRPr="00EF643D">
        <w:object w:dxaOrig="8986" w:dyaOrig="1980">
          <v:shape id="_x0000_i1032" type="#_x0000_t75" style="width:415.5pt;height:91.5pt" o:ole="">
            <v:imagedata r:id="rId39" o:title=""/>
          </v:shape>
          <o:OLEObject Type="Embed" ProgID="PBrush" ShapeID="_x0000_i1032" DrawAspect="Content" ObjectID="_1448777515" r:id="rId94"/>
        </w:object>
      </w:r>
      <w:r w:rsidRPr="00EF643D">
        <w:t xml:space="preserve"> </w:t>
      </w:r>
    </w:p>
    <w:p w:rsidR="009603DE" w:rsidRPr="00EF643D" w:rsidRDefault="009603DE" w:rsidP="009603DE">
      <w:r w:rsidRPr="00EF643D">
        <w:t>For further details please refer to the “</w:t>
      </w:r>
      <w:r>
        <w:rPr>
          <w:rStyle w:val="HighlightText"/>
        </w:rPr>
        <w:t>Network Manager General System Admin Guide</w:t>
      </w:r>
      <w:r w:rsidRPr="00EF643D">
        <w:t>”</w:t>
      </w:r>
    </w:p>
    <w:p w:rsidR="009603DE" w:rsidRPr="00EF643D" w:rsidRDefault="009603DE" w:rsidP="009603DE">
      <w:pPr>
        <w:pStyle w:val="Heading3"/>
      </w:pPr>
      <w:bookmarkStart w:id="618" w:name="_Toc375035621"/>
      <w:r w:rsidRPr="00EF643D">
        <w:t>Spatial Configuration (Post Install and Upgrade)</w:t>
      </w:r>
      <w:bookmarkEnd w:id="618"/>
    </w:p>
    <w:p w:rsidR="009603DE" w:rsidRPr="00EF643D" w:rsidRDefault="009603DE" w:rsidP="009603DE">
      <w:r w:rsidRPr="00EF643D">
        <w:t>Specific information regarding the registration of spatial layers can be found in the “</w:t>
      </w:r>
      <w:r>
        <w:rPr>
          <w:rStyle w:val="HighlightText"/>
        </w:rPr>
        <w:t>Locator and Web Mapping</w:t>
      </w:r>
      <w:r w:rsidRPr="00EF643D">
        <w:t>” document.</w:t>
      </w:r>
    </w:p>
    <w:p w:rsidR="009603DE" w:rsidRPr="00EF643D" w:rsidRDefault="009603DE" w:rsidP="009603DE"/>
    <w:p w:rsidR="00A1562B" w:rsidRDefault="00A1562B">
      <w:pPr>
        <w:spacing w:before="0" w:after="0"/>
        <w:rPr>
          <w:rFonts w:cs="Arial"/>
          <w:b/>
          <w:kern w:val="28"/>
          <w:sz w:val="24"/>
        </w:rPr>
      </w:pPr>
      <w:r>
        <w:br w:type="page"/>
      </w:r>
    </w:p>
    <w:p w:rsidR="00A1562B" w:rsidRPr="00EF643D" w:rsidRDefault="00A1562B" w:rsidP="00A1562B">
      <w:pPr>
        <w:pStyle w:val="Heading1"/>
      </w:pPr>
      <w:bookmarkStart w:id="619" w:name="_Toc375035622"/>
      <w:r>
        <w:lastRenderedPageBreak/>
        <w:t>Public Rights of Way</w:t>
      </w:r>
      <w:r w:rsidRPr="00EF643D">
        <w:t xml:space="preserve"> Manager</w:t>
      </w:r>
      <w:bookmarkEnd w:id="619"/>
    </w:p>
    <w:p w:rsidR="00A1562B" w:rsidRPr="00EF643D" w:rsidRDefault="00A1562B" w:rsidP="00A1562B">
      <w:pPr>
        <w:pStyle w:val="Heading2"/>
      </w:pPr>
      <w:bookmarkStart w:id="620" w:name="_Toc375035623"/>
      <w:r w:rsidRPr="00EF643D">
        <w:t xml:space="preserve">Implementation of the </w:t>
      </w:r>
      <w:r>
        <w:t>Public Rights of Way</w:t>
      </w:r>
      <w:r w:rsidRPr="00EF643D">
        <w:t xml:space="preserve"> Manager Software files</w:t>
      </w:r>
      <w:bookmarkEnd w:id="620"/>
    </w:p>
    <w:p w:rsidR="00A1562B" w:rsidRPr="00EF643D" w:rsidRDefault="00A1562B" w:rsidP="00A1562B">
      <w:r w:rsidRPr="00EF643D">
        <w:t xml:space="preserve">To install the software components for </w:t>
      </w:r>
      <w:r>
        <w:t>Public Rights of Way</w:t>
      </w:r>
      <w:r w:rsidRPr="00EF643D">
        <w:t xml:space="preserve"> Manager first check that the </w:t>
      </w:r>
      <w:r>
        <w:t>PROW</w:t>
      </w:r>
      <w:r w:rsidRPr="00EF643D">
        <w:t xml:space="preserve"> folder is present and correctly unzipped from the release zip file.</w:t>
      </w:r>
    </w:p>
    <w:p w:rsidR="00A1562B" w:rsidRPr="00EF643D" w:rsidRDefault="00A1562B" w:rsidP="00A1562B">
      <w:r w:rsidRPr="00E06E14">
        <w:rPr>
          <w:rStyle w:val="HighlightText"/>
        </w:rPr>
        <w:t>Important</w:t>
      </w:r>
      <w:r w:rsidRPr="00EF643D">
        <w:t>:</w:t>
      </w:r>
    </w:p>
    <w:p w:rsidR="00A1562B" w:rsidRPr="00EF643D" w:rsidRDefault="00A1562B" w:rsidP="00A1562B">
      <w:r w:rsidRPr="00EF643D">
        <w:t xml:space="preserve">All exor applications that you install must go into the same destination – what is often referred to as </w:t>
      </w:r>
      <w:r w:rsidRPr="00E06E14">
        <w:rPr>
          <w:rStyle w:val="HighlightText"/>
        </w:rPr>
        <w:t>&lt;exor_base&gt;</w:t>
      </w:r>
      <w:r w:rsidRPr="00EF643D">
        <w:t>.</w:t>
      </w:r>
    </w:p>
    <w:p w:rsidR="00A1562B" w:rsidRPr="00EF643D" w:rsidRDefault="00A1562B" w:rsidP="00A1562B">
      <w:r w:rsidRPr="00EF643D">
        <w:t xml:space="preserve">  </w:t>
      </w:r>
    </w:p>
    <w:p w:rsidR="00A1562B" w:rsidRPr="00EF643D" w:rsidRDefault="00A1562B" w:rsidP="00A1562B"/>
    <w:p w:rsidR="00A1562B" w:rsidRPr="00EF643D" w:rsidRDefault="00A1562B" w:rsidP="00A1562B">
      <w:pPr>
        <w:pStyle w:val="Heading2"/>
      </w:pPr>
      <w:r w:rsidRPr="00EF643D">
        <w:br w:type="page"/>
      </w:r>
      <w:bookmarkStart w:id="621" w:name="_Toc375035624"/>
      <w:r>
        <w:lastRenderedPageBreak/>
        <w:t>Public Rights of Way</w:t>
      </w:r>
      <w:r w:rsidRPr="00EF643D">
        <w:t xml:space="preserve"> Manager Server Install/Upgrade</w:t>
      </w:r>
      <w:bookmarkEnd w:id="621"/>
    </w:p>
    <w:p w:rsidR="00A1562B" w:rsidRPr="00EF643D" w:rsidRDefault="00A1562B" w:rsidP="00A1562B">
      <w:r w:rsidRPr="00EF643D">
        <w:t xml:space="preserve">This chapter provides details of steps involved in installing/upgrading the server components for </w:t>
      </w:r>
      <w:r>
        <w:t>Public Rights of Way</w:t>
      </w:r>
      <w:r w:rsidRPr="00EF643D">
        <w:t xml:space="preserve"> Manager.</w:t>
      </w:r>
    </w:p>
    <w:p w:rsidR="00A1562B" w:rsidRPr="00EF643D" w:rsidRDefault="00A1562B" w:rsidP="00A1562B">
      <w:r w:rsidRPr="00E06E14">
        <w:rPr>
          <w:rStyle w:val="HighlightText"/>
        </w:rPr>
        <w:t>Important</w:t>
      </w:r>
      <w:r w:rsidRPr="00EF643D">
        <w:t>:</w:t>
      </w:r>
    </w:p>
    <w:p w:rsidR="00A1562B" w:rsidRDefault="00A1562B" w:rsidP="00A1562B">
      <w:r w:rsidRPr="00EF643D">
        <w:t xml:space="preserve">This product will require installing/upgrading </w:t>
      </w:r>
      <w:r w:rsidRPr="00A1562B">
        <w:rPr>
          <w:rStyle w:val="HighlightText"/>
        </w:rPr>
        <w:t>after</w:t>
      </w:r>
      <w:r w:rsidRPr="00EF643D">
        <w:t xml:space="preserve"> Network Manager.</w:t>
      </w:r>
    </w:p>
    <w:p w:rsidR="00A1562B" w:rsidRPr="00A1562B" w:rsidRDefault="00A1562B" w:rsidP="00A1562B">
      <w:r w:rsidRPr="00A1562B">
        <w:t>This product also has dependencies on Public Enquiry Manager and Maintenance Manager so they must be installed/upgraded before you begin this install/upgrade.</w:t>
      </w:r>
    </w:p>
    <w:p w:rsidR="00A1562B" w:rsidRPr="00EF643D" w:rsidRDefault="00A1562B" w:rsidP="00A1562B">
      <w:pPr>
        <w:pStyle w:val="Heading3"/>
      </w:pPr>
      <w:bookmarkStart w:id="622" w:name="_Toc375035625"/>
      <w:r w:rsidRPr="00EF643D">
        <w:t>Before you Start</w:t>
      </w:r>
      <w:bookmarkEnd w:id="622"/>
    </w:p>
    <w:p w:rsidR="00A1562B" w:rsidRPr="00EF643D" w:rsidRDefault="00A1562B" w:rsidP="00A1562B">
      <w:r w:rsidRPr="00EF643D">
        <w:t xml:space="preserve">Before proceeding please ensure that the pre-requisites mentioned in Section </w:t>
      </w:r>
      <w:r>
        <w:fldChar w:fldCharType="begin"/>
      </w:r>
      <w:r>
        <w:instrText xml:space="preserve"> REF _Ref371063394 \r \h </w:instrText>
      </w:r>
      <w:r>
        <w:fldChar w:fldCharType="separate"/>
      </w:r>
      <w:r w:rsidR="0086719A">
        <w:t>2.3</w:t>
      </w:r>
      <w:r>
        <w:fldChar w:fldCharType="end"/>
      </w:r>
      <w:r w:rsidRPr="00EF643D">
        <w:t xml:space="preserve"> of this document are met.</w:t>
      </w:r>
    </w:p>
    <w:p w:rsidR="00A1562B" w:rsidRPr="00EF643D" w:rsidRDefault="00A1562B" w:rsidP="00A1562B">
      <w:r w:rsidRPr="00EF643D">
        <w:t>Also, please be aware of the following;</w:t>
      </w:r>
    </w:p>
    <w:p w:rsidR="00A1562B" w:rsidRPr="00EF643D" w:rsidRDefault="00A1562B" w:rsidP="00A1562B">
      <w:r w:rsidRPr="00EF643D">
        <w:t xml:space="preserve">Where instructed to change to a directory before running a script, it is assumed that you are running SQL*PLUS from a DOS Command prompt.  </w:t>
      </w:r>
    </w:p>
    <w:p w:rsidR="00A1562B" w:rsidRPr="00EF643D" w:rsidRDefault="00A1562B" w:rsidP="00A1562B">
      <w:r w:rsidRPr="00EF643D">
        <w:t xml:space="preserve">If you are running SQL*PLUS in windows you should set the 'start in' directory of the SQL*PLUS shortcut to simulate the change of directory.   </w:t>
      </w:r>
    </w:p>
    <w:p w:rsidR="00A1562B" w:rsidRDefault="00A1562B" w:rsidP="00A1562B">
      <w:pPr>
        <w:rPr>
          <w:rStyle w:val="HighlightText"/>
        </w:rPr>
      </w:pPr>
      <w:r>
        <w:rPr>
          <w:rStyle w:val="HighlightText"/>
        </w:rPr>
        <w:t>If you do not run SQL*PLUS from the directory stated in each step of the guide, the installation will fail.</w:t>
      </w:r>
    </w:p>
    <w:p w:rsidR="00A1562B" w:rsidRPr="00EF643D" w:rsidRDefault="00A1562B" w:rsidP="00A1562B">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A1562B" w:rsidRPr="00EF643D" w:rsidRDefault="00A1562B" w:rsidP="00A1562B">
      <w:pPr>
        <w:pStyle w:val="Heading3"/>
      </w:pPr>
      <w:bookmarkStart w:id="623" w:name="_Toc375035626"/>
      <w:r w:rsidRPr="00EF643D">
        <w:t>Typical problems that you may encounter</w:t>
      </w:r>
      <w:bookmarkEnd w:id="623"/>
    </w:p>
    <w:p w:rsidR="00A1562B" w:rsidRPr="00EF643D" w:rsidRDefault="00A1562B" w:rsidP="00A1562B">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A1562B" w:rsidRPr="00EF643D" w:rsidRDefault="00A1562B" w:rsidP="00A1562B">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A1562B" w:rsidRPr="00EF643D" w:rsidRDefault="00A1562B" w:rsidP="00A1562B">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A1562B" w:rsidRPr="00EF643D" w:rsidRDefault="00A1562B" w:rsidP="00A1562B">
      <w:pPr>
        <w:pStyle w:val="Heading3"/>
      </w:pPr>
      <w:bookmarkStart w:id="624" w:name="_Toc375035627"/>
      <w:r w:rsidRPr="00EF643D">
        <w:t xml:space="preserve">Install of </w:t>
      </w:r>
      <w:r w:rsidR="00F27CC2">
        <w:t>Public Rights of Way</w:t>
      </w:r>
      <w:r w:rsidRPr="00EF643D">
        <w:t xml:space="preserve"> Manager</w:t>
      </w:r>
      <w:bookmarkEnd w:id="624"/>
    </w:p>
    <w:p w:rsidR="00A1562B" w:rsidRPr="00EF643D" w:rsidRDefault="00A1562B" w:rsidP="00A1562B">
      <w:r w:rsidRPr="00EF643D">
        <w:t xml:space="preserve">To create the base data and objects for </w:t>
      </w:r>
      <w:r w:rsidR="00F27CC2">
        <w:t>Public Rights of Way</w:t>
      </w:r>
      <w:r w:rsidRPr="00EF643D">
        <w:t xml:space="preserve"> Manager modules; </w:t>
      </w:r>
    </w:p>
    <w:p w:rsidR="00A1562B" w:rsidRPr="00EF643D" w:rsidRDefault="00A1562B" w:rsidP="00A1562B">
      <w:r w:rsidRPr="00EF643D">
        <w:t xml:space="preserve">Change directory to </w:t>
      </w:r>
      <w:r w:rsidRPr="00E06E14">
        <w:rPr>
          <w:rStyle w:val="HighlightText"/>
        </w:rPr>
        <w:t>&lt;exor_base&gt;</w:t>
      </w:r>
      <w:r w:rsidRPr="00EF643D">
        <w:t>\</w:t>
      </w:r>
      <w:r w:rsidR="00F27CC2">
        <w:t>prow</w:t>
      </w:r>
      <w:r w:rsidRPr="00EF643D">
        <w:t>\install</w:t>
      </w:r>
    </w:p>
    <w:p w:rsidR="00A1562B" w:rsidRPr="00EF643D" w:rsidRDefault="00A1562B" w:rsidP="00A1562B">
      <w:r w:rsidRPr="00EF643D">
        <w:t>Login to SQL*PLUS as the highways owner on the client PC and run the following command:</w:t>
      </w:r>
    </w:p>
    <w:p w:rsidR="00A1562B" w:rsidRPr="00FC2DA7" w:rsidRDefault="00A1562B" w:rsidP="00A1562B">
      <w:pPr>
        <w:rPr>
          <w:rStyle w:val="CodeText"/>
        </w:rPr>
      </w:pPr>
      <w:r w:rsidRPr="00EF643D">
        <w:t> </w:t>
      </w:r>
      <w:r w:rsidRPr="00EF643D">
        <w:tab/>
      </w:r>
      <w:r w:rsidRPr="00FC2DA7">
        <w:rPr>
          <w:rStyle w:val="CodeText"/>
        </w:rPr>
        <w:t xml:space="preserve">start </w:t>
      </w:r>
      <w:r w:rsidR="00F27CC2">
        <w:rPr>
          <w:rStyle w:val="CodeText"/>
        </w:rPr>
        <w:t>prow</w:t>
      </w:r>
      <w:r w:rsidRPr="00FC2DA7">
        <w:rPr>
          <w:rStyle w:val="CodeText"/>
        </w:rPr>
        <w:t>_inst.sql</w:t>
      </w:r>
    </w:p>
    <w:p w:rsidR="00A1562B" w:rsidRPr="00EF643D" w:rsidRDefault="00A1562B" w:rsidP="00A1562B">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1562B" w:rsidRPr="00EF643D" w:rsidRDefault="00A1562B" w:rsidP="00A1562B"/>
    <w:p w:rsidR="00A1562B" w:rsidRPr="00EF643D" w:rsidRDefault="00A1562B" w:rsidP="00A1562B">
      <w:r w:rsidRPr="00EF643D">
        <w:t>For example, if you installed your highways software in a directory called EXOR on your C drive, you would enter the following when prompted.</w:t>
      </w:r>
    </w:p>
    <w:p w:rsidR="00A1562B" w:rsidRPr="00FC2DA7" w:rsidRDefault="00A1562B" w:rsidP="00A1562B">
      <w:pPr>
        <w:rPr>
          <w:rStyle w:val="HighlightText"/>
        </w:rPr>
      </w:pPr>
      <w:r w:rsidRPr="00EF643D">
        <w:t> </w:t>
      </w:r>
      <w:r w:rsidRPr="00FC2DA7">
        <w:rPr>
          <w:rStyle w:val="HighlightText"/>
        </w:rPr>
        <w:t>C:\EXOR\</w:t>
      </w:r>
      <w:r w:rsidRPr="00FC2DA7">
        <w:rPr>
          <w:rStyle w:val="HighlightText"/>
        </w:rPr>
        <w:tab/>
      </w:r>
    </w:p>
    <w:p w:rsidR="00A1562B" w:rsidRPr="00EF643D" w:rsidRDefault="00A1562B" w:rsidP="00A1562B">
      <w:r w:rsidRPr="00EF643D">
        <w:t>When you have supplied this value, you will be prompted to confirm that it is correct and asked whether you wish to continue.</w:t>
      </w:r>
    </w:p>
    <w:p w:rsidR="00A1562B" w:rsidRPr="00EF643D" w:rsidRDefault="00A1562B" w:rsidP="00A1562B">
      <w:r w:rsidRPr="00EF643D">
        <w:t>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r w:rsidRPr="00EF643D">
        <w:t xml:space="preserve">When the script has completed, all the </w:t>
      </w:r>
      <w:r w:rsidR="00F27CC2">
        <w:t>Public Rights of Way</w:t>
      </w:r>
      <w:r w:rsidRPr="00EF643D">
        <w:t xml:space="preserve"> Manager objects and data will have been installed. </w:t>
      </w:r>
    </w:p>
    <w:p w:rsidR="00A1562B" w:rsidRPr="00EF643D" w:rsidRDefault="00A1562B" w:rsidP="00A1562B">
      <w:pPr>
        <w:pStyle w:val="Heading3"/>
      </w:pPr>
      <w:bookmarkStart w:id="625" w:name="_Toc375035628"/>
      <w:r w:rsidRPr="00EF643D">
        <w:t>Checking Log File(s)</w:t>
      </w:r>
      <w:bookmarkEnd w:id="625"/>
    </w:p>
    <w:p w:rsidR="00A1562B" w:rsidRPr="00EF643D" w:rsidRDefault="00A1562B" w:rsidP="00A1562B">
      <w:r w:rsidRPr="00EF643D">
        <w:t>The following log files are produced in the working directory.  At the end of the installation, the files can be viewed to check for any errors that could have occurred during installation.</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_install_1_&lt;date&amp;time&gt;.LOG</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w:t>
      </w:r>
      <w:r>
        <w:rPr>
          <w:rStyle w:val="CodeText"/>
        </w:rPr>
        <w:t>2</w:t>
      </w:r>
      <w:r w:rsidRPr="00FC2DA7">
        <w:rPr>
          <w:rStyle w:val="CodeText"/>
        </w:rPr>
        <w:t>_&lt;date&amp;time&gt;.LOG</w:t>
      </w:r>
    </w:p>
    <w:p w:rsidR="00A1562B" w:rsidRPr="00EF643D" w:rsidRDefault="00A1562B" w:rsidP="00A1562B">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exor) support staff to verify the install has been successful.</w:t>
      </w:r>
    </w:p>
    <w:p w:rsidR="00A1562B" w:rsidRPr="00EF643D" w:rsidRDefault="00A1562B" w:rsidP="00A1562B">
      <w:pPr>
        <w:pStyle w:val="Heading3"/>
      </w:pPr>
      <w:bookmarkStart w:id="626" w:name="_Toc375035629"/>
      <w:r w:rsidRPr="00EF643D">
        <w:t xml:space="preserve">Upgrade of </w:t>
      </w:r>
      <w:r w:rsidR="00F27CC2">
        <w:t>Public Rights of Way</w:t>
      </w:r>
      <w:r w:rsidRPr="00EF643D">
        <w:t xml:space="preserve"> Manager</w:t>
      </w:r>
      <w:bookmarkEnd w:id="626"/>
    </w:p>
    <w:p w:rsidR="00A1562B" w:rsidRPr="00EF643D" w:rsidRDefault="00A1562B" w:rsidP="00A1562B">
      <w:r w:rsidRPr="00EF643D">
        <w:t xml:space="preserve">This section describes the steps necessary to upgrade </w:t>
      </w:r>
      <w:r w:rsidR="00F27CC2">
        <w:t>Public Rights of Way</w:t>
      </w:r>
      <w:r w:rsidRPr="00EF643D">
        <w:t xml:space="preserve"> Manager to 4.7.0.0</w:t>
      </w:r>
    </w:p>
    <w:p w:rsidR="00A1562B" w:rsidRPr="00EF643D" w:rsidRDefault="00A1562B" w:rsidP="00A1562B">
      <w:r w:rsidRPr="00EF643D">
        <w:t xml:space="preserve">To upgrade the base data and objects for the </w:t>
      </w:r>
      <w:r w:rsidR="00F27CC2">
        <w:t>Public Rights of Way</w:t>
      </w:r>
      <w:r w:rsidRPr="00EF643D">
        <w:t xml:space="preserve"> Manager modules;</w:t>
      </w:r>
    </w:p>
    <w:p w:rsidR="00A1562B" w:rsidRDefault="00A1562B" w:rsidP="00A1562B">
      <w:pPr>
        <w:pStyle w:val="ListBullet"/>
      </w:pPr>
      <w:r w:rsidRPr="00EF643D">
        <w:t xml:space="preserve">Change directory to </w:t>
      </w:r>
      <w:r w:rsidRPr="00E06E14">
        <w:rPr>
          <w:rStyle w:val="HighlightText"/>
        </w:rPr>
        <w:t>&lt;exor_base&gt;</w:t>
      </w:r>
      <w:r w:rsidRPr="00EF643D">
        <w:t>\</w:t>
      </w:r>
      <w:r w:rsidR="00F27CC2">
        <w:t>prow</w:t>
      </w:r>
      <w:r w:rsidRPr="00EF643D">
        <w:t>\install</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xml:space="preserve">Login to SQL*PLUS as the highways owner on the client PC </w:t>
      </w:r>
    </w:p>
    <w:p w:rsidR="00A1562B" w:rsidRPr="00EF643D" w:rsidRDefault="00A1562B" w:rsidP="00A1562B"/>
    <w:p w:rsidR="00A1562B" w:rsidRDefault="00A1562B" w:rsidP="00A1562B">
      <w:pPr>
        <w:pStyle w:val="ListBullet"/>
      </w:pPr>
      <w:r>
        <w:t>R</w:t>
      </w:r>
      <w:r w:rsidRPr="00EF643D">
        <w:t xml:space="preserve">un the following command </w:t>
      </w:r>
    </w:p>
    <w:p w:rsidR="00A1562B" w:rsidRPr="00A1562B" w:rsidRDefault="00A1562B" w:rsidP="00F27CC2">
      <w:pPr>
        <w:pStyle w:val="ListBullet2"/>
        <w:numPr>
          <w:ilvl w:val="0"/>
          <w:numId w:val="0"/>
        </w:numPr>
        <w:ind w:left="720"/>
        <w:rPr>
          <w:rStyle w:val="CodeText"/>
        </w:rPr>
      </w:pPr>
      <w:r w:rsidRPr="00A1562B">
        <w:rPr>
          <w:rStyle w:val="CodeText"/>
        </w:rPr>
        <w:t xml:space="preserve">start </w:t>
      </w:r>
      <w:r w:rsidR="00F27CC2">
        <w:rPr>
          <w:rStyle w:val="CodeText"/>
        </w:rPr>
        <w:t>prow</w:t>
      </w:r>
      <w:r w:rsidRPr="00A1562B">
        <w:rPr>
          <w:rStyle w:val="CodeText"/>
        </w:rPr>
        <w:t>4500_</w:t>
      </w:r>
      <w:r w:rsidR="00F27CC2">
        <w:rPr>
          <w:rStyle w:val="CodeText"/>
        </w:rPr>
        <w:t>prow</w:t>
      </w:r>
      <w:r w:rsidRPr="00A1562B">
        <w:rPr>
          <w:rStyle w:val="CodeText"/>
        </w:rPr>
        <w:t>4700.sql</w:t>
      </w:r>
    </w:p>
    <w:p w:rsidR="00F27CC2" w:rsidRDefault="00F27CC2" w:rsidP="00F27CC2">
      <w:pPr>
        <w:pStyle w:val="ListBullet"/>
        <w:numPr>
          <w:ilvl w:val="0"/>
          <w:numId w:val="0"/>
        </w:numPr>
        <w:ind w:left="360"/>
      </w:pPr>
    </w:p>
    <w:p w:rsidR="00A1562B" w:rsidRPr="00EF643D" w:rsidRDefault="00A1562B" w:rsidP="00A1562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1562B" w:rsidRDefault="00A1562B" w:rsidP="00A1562B"/>
    <w:p w:rsidR="00A1562B" w:rsidRPr="00EF643D" w:rsidRDefault="00A1562B" w:rsidP="00A1562B">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A1562B" w:rsidRPr="00EF643D" w:rsidRDefault="00A1562B" w:rsidP="00A1562B">
      <w:r>
        <w:tab/>
      </w:r>
      <w:r>
        <w:tab/>
      </w:r>
      <w:r>
        <w:rPr>
          <w:rStyle w:val="HighlightText"/>
        </w:rPr>
        <w:t>C:\EXOR\</w:t>
      </w:r>
    </w:p>
    <w:p w:rsidR="00A1562B" w:rsidRPr="00EF643D" w:rsidRDefault="00A1562B" w:rsidP="00A1562B"/>
    <w:p w:rsidR="00A1562B" w:rsidRDefault="00A1562B" w:rsidP="00A1562B">
      <w:pPr>
        <w:pStyle w:val="ListBullet"/>
      </w:pPr>
      <w:r w:rsidRPr="00EF643D">
        <w:lastRenderedPageBreak/>
        <w:t>When you have supplied this value, you will be prompted to confirm that it is correct and asked whether you wish to continue.</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p w:rsidR="00A1562B" w:rsidRPr="00EF643D" w:rsidRDefault="00A1562B" w:rsidP="00A1562B">
      <w:pPr>
        <w:pStyle w:val="ListBullet"/>
      </w:pPr>
      <w:r w:rsidRPr="00EF643D">
        <w:t xml:space="preserve">When the script has completed, all the </w:t>
      </w:r>
      <w:r w:rsidR="00F27CC2">
        <w:t>Public Rights of Way</w:t>
      </w:r>
      <w:r w:rsidRPr="00EF643D">
        <w:t xml:space="preserve"> Manager objects and data will have been upgraded. </w:t>
      </w:r>
    </w:p>
    <w:p w:rsidR="00A1562B" w:rsidRPr="00EF643D" w:rsidRDefault="00A1562B" w:rsidP="00A1562B">
      <w:pPr>
        <w:pStyle w:val="Heading3"/>
      </w:pPr>
      <w:bookmarkStart w:id="627" w:name="_Toc375035630"/>
      <w:r w:rsidRPr="00EF643D">
        <w:t>Checking Log File(s)</w:t>
      </w:r>
      <w:bookmarkEnd w:id="627"/>
    </w:p>
    <w:p w:rsidR="00A1562B" w:rsidRPr="00EF643D" w:rsidRDefault="00A1562B" w:rsidP="00A1562B">
      <w:r w:rsidRPr="00EF643D">
        <w:t>The following log files are produced in the working directory.  At the end of the upgrade, they can be viewed to check for any errors that could have occurred during the upgrade process.</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00_1_&lt;date&amp;time&gt;.LOG</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00_2_&lt;date&amp;time&gt;.LOG</w:t>
      </w:r>
    </w:p>
    <w:p w:rsidR="00A1562B" w:rsidRPr="00EF643D" w:rsidRDefault="00A1562B" w:rsidP="00A1562B">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upgrade has been successful.</w:t>
      </w:r>
    </w:p>
    <w:p w:rsidR="00A1562B" w:rsidRPr="00EF643D" w:rsidRDefault="00A1562B" w:rsidP="00A1562B">
      <w:r w:rsidRPr="00EF643D">
        <w:t>Due to interdependencies between some Exor products, please ignore all compilation errors until all of your products have been upgraded.</w:t>
      </w:r>
    </w:p>
    <w:p w:rsidR="00A1562B" w:rsidRPr="00EF643D" w:rsidRDefault="00A1562B" w:rsidP="00A1562B">
      <w:pPr>
        <w:pStyle w:val="Heading3"/>
      </w:pPr>
      <w:bookmarkStart w:id="628" w:name="_Toc375035631"/>
      <w:r w:rsidRPr="00EF643D">
        <w:t>Mandatory Configuration (Post Install and Upgrade)</w:t>
      </w:r>
      <w:bookmarkEnd w:id="628"/>
    </w:p>
    <w:p w:rsidR="00A1562B" w:rsidRPr="00EF643D" w:rsidRDefault="00A1562B" w:rsidP="00A1562B">
      <w:pPr>
        <w:pStyle w:val="Heading4"/>
      </w:pPr>
      <w:bookmarkStart w:id="629" w:name="_Toc375035632"/>
      <w:r w:rsidRPr="00EF643D">
        <w:t>exor_version.txt</w:t>
      </w:r>
      <w:bookmarkEnd w:id="629"/>
    </w:p>
    <w:p w:rsidR="00A1562B" w:rsidRPr="00EF643D" w:rsidRDefault="00A1562B" w:rsidP="00A1562B">
      <w:r w:rsidRPr="00EF643D">
        <w:t xml:space="preserve">Before accessing Enquiry Manager you must check the file exor_version.txt.  </w:t>
      </w:r>
    </w:p>
    <w:p w:rsidR="00A1562B" w:rsidRPr="00EF643D" w:rsidRDefault="00A1562B" w:rsidP="00A1562B">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A1562B" w:rsidRPr="00EF643D" w:rsidRDefault="00A1562B" w:rsidP="00A1562B">
      <w:r w:rsidRPr="00EF643D">
        <w:t>Ensure that the entry for Enquiry Manager is set accordingly;</w:t>
      </w:r>
    </w:p>
    <w:p w:rsidR="00A1562B" w:rsidRPr="00EF643D" w:rsidRDefault="00A1562B" w:rsidP="00A1562B">
      <w:r>
        <w:tab/>
      </w:r>
      <w:r w:rsidR="00F27CC2">
        <w:rPr>
          <w:rStyle w:val="HighlightText"/>
        </w:rPr>
        <w:t>PROW</w:t>
      </w:r>
      <w:r>
        <w:rPr>
          <w:rStyle w:val="HighlightText"/>
        </w:rPr>
        <w:t>=4.7.0.0</w:t>
      </w:r>
    </w:p>
    <w:p w:rsidR="00A1562B" w:rsidRPr="00EF643D" w:rsidRDefault="00A1562B" w:rsidP="00A1562B">
      <w:pPr>
        <w:pStyle w:val="Heading3"/>
      </w:pPr>
      <w:bookmarkStart w:id="630" w:name="_Toc375035633"/>
      <w:r w:rsidRPr="00EF643D">
        <w:t>Additional Configuration (Post Install and Upgrade)</w:t>
      </w:r>
      <w:bookmarkEnd w:id="630"/>
    </w:p>
    <w:p w:rsidR="00A1562B" w:rsidRPr="00EF643D" w:rsidRDefault="00A1562B" w:rsidP="00A1562B">
      <w:r w:rsidRPr="00EF643D">
        <w:t xml:space="preserve">Consult the documentation that accompanies this release for details of any additional configuration that may be required following an install/upgrade. </w:t>
      </w:r>
    </w:p>
    <w:p w:rsidR="00A1562B" w:rsidRPr="00EF643D" w:rsidRDefault="00A1562B" w:rsidP="00A1562B">
      <w:r w:rsidRPr="00EF643D">
        <w:t>For example, to obtain details of product options, and for details of new product features/amendments.</w:t>
      </w:r>
    </w:p>
    <w:p w:rsidR="00A1562B" w:rsidRPr="00EF643D" w:rsidRDefault="00A1562B" w:rsidP="00A1562B">
      <w:r w:rsidRPr="00E06E14">
        <w:rPr>
          <w:rStyle w:val="HighlightText"/>
        </w:rPr>
        <w:t>Important</w:t>
      </w:r>
      <w:r w:rsidRPr="00EF643D">
        <w:t>:</w:t>
      </w:r>
    </w:p>
    <w:p w:rsidR="00A1562B" w:rsidRPr="00EF643D" w:rsidRDefault="00A1562B" w:rsidP="00A1562B">
      <w:r w:rsidRPr="00EF643D">
        <w:t>It is highly recommended that you do this before attempting to use the application.</w:t>
      </w:r>
    </w:p>
    <w:p w:rsidR="00F27CC2" w:rsidRDefault="00F27CC2">
      <w:pPr>
        <w:spacing w:before="0" w:after="0"/>
        <w:rPr>
          <w:rFonts w:cs="Arial"/>
        </w:rPr>
      </w:pPr>
      <w:r>
        <w:br w:type="page"/>
      </w:r>
    </w:p>
    <w:p w:rsidR="00A1562B" w:rsidRPr="00EF643D" w:rsidRDefault="00A1562B" w:rsidP="00A1562B">
      <w:pPr>
        <w:pStyle w:val="Heading3"/>
      </w:pPr>
      <w:bookmarkStart w:id="631" w:name="_Toc375035634"/>
      <w:r w:rsidRPr="00EF643D">
        <w:lastRenderedPageBreak/>
        <w:t>Product Licencing (Post Install only)</w:t>
      </w:r>
      <w:bookmarkEnd w:id="631"/>
    </w:p>
    <w:p w:rsidR="00A1562B" w:rsidRPr="00EF643D" w:rsidRDefault="00A1562B" w:rsidP="00A1562B">
      <w:r w:rsidRPr="00EF643D">
        <w:t xml:space="preserve">Following first time installation you must licence the product for use.  </w:t>
      </w:r>
    </w:p>
    <w:p w:rsidR="00A1562B" w:rsidRPr="00EF643D" w:rsidRDefault="00A1562B" w:rsidP="00A1562B">
      <w:r w:rsidRPr="00EF643D">
        <w:t>To do this start highways by exor and invoke module HIG1890 from the Fastpath menu.</w:t>
      </w:r>
    </w:p>
    <w:p w:rsidR="00A1562B" w:rsidRPr="00EF643D" w:rsidRDefault="00A1562B" w:rsidP="00A1562B"/>
    <w:p w:rsidR="00A1562B" w:rsidRPr="00EF643D" w:rsidRDefault="00A1562B" w:rsidP="00A1562B">
      <w:r w:rsidRPr="00EF643D">
        <w:object w:dxaOrig="8986" w:dyaOrig="1980">
          <v:shape id="_x0000_i1033" type="#_x0000_t75" style="width:415.5pt;height:91.5pt" o:ole="">
            <v:imagedata r:id="rId39" o:title=""/>
          </v:shape>
          <o:OLEObject Type="Embed" ProgID="PBrush" ShapeID="_x0000_i1033" DrawAspect="Content" ObjectID="_1448777516" r:id="rId97"/>
        </w:object>
      </w:r>
      <w:r w:rsidRPr="00EF643D">
        <w:t xml:space="preserve"> </w:t>
      </w:r>
    </w:p>
    <w:p w:rsidR="00A1562B" w:rsidRPr="00EF643D" w:rsidRDefault="00A1562B" w:rsidP="00A1562B">
      <w:r w:rsidRPr="00EF643D">
        <w:t>For further details please refer to the “</w:t>
      </w:r>
      <w:r>
        <w:rPr>
          <w:rStyle w:val="HighlightText"/>
        </w:rPr>
        <w:t>Network Manager General System Admin Guide</w:t>
      </w:r>
      <w:r w:rsidRPr="00EF643D">
        <w:t>”</w:t>
      </w:r>
    </w:p>
    <w:p w:rsidR="00A1562B" w:rsidRPr="00EF643D" w:rsidRDefault="00A1562B" w:rsidP="00A1562B">
      <w:pPr>
        <w:pStyle w:val="Heading3"/>
      </w:pPr>
      <w:bookmarkStart w:id="632" w:name="_Toc375035635"/>
      <w:r w:rsidRPr="00EF643D">
        <w:t>Spatial Configuration (Post Install and Upgrade)</w:t>
      </w:r>
      <w:bookmarkEnd w:id="632"/>
    </w:p>
    <w:p w:rsidR="00A1562B" w:rsidRPr="00EF643D" w:rsidRDefault="00A1562B" w:rsidP="00A1562B">
      <w:r w:rsidRPr="00EF643D">
        <w:t>Specific information regarding the registration of spatial layers can be found in the “</w:t>
      </w:r>
      <w:r>
        <w:rPr>
          <w:rStyle w:val="HighlightText"/>
        </w:rPr>
        <w:t>Locator and Web Mapping</w:t>
      </w:r>
      <w:r w:rsidRPr="00EF643D">
        <w:t>” document.</w:t>
      </w:r>
    </w:p>
    <w:p w:rsidR="00A1562B" w:rsidRPr="00EF643D" w:rsidRDefault="00A1562B" w:rsidP="00A1562B"/>
    <w:p w:rsidR="009603DE" w:rsidRDefault="009603DE">
      <w:pPr>
        <w:spacing w:before="0" w:after="0"/>
        <w:rPr>
          <w:rFonts w:cs="Arial"/>
          <w:b/>
          <w:kern w:val="28"/>
          <w:sz w:val="24"/>
        </w:rPr>
      </w:pPr>
      <w:r>
        <w:br w:type="page"/>
      </w:r>
    </w:p>
    <w:p w:rsidR="00EF643D" w:rsidRDefault="00EF643D" w:rsidP="003A554B">
      <w:pPr>
        <w:pStyle w:val="Heading1"/>
      </w:pPr>
      <w:bookmarkStart w:id="633" w:name="_Toc375035636"/>
      <w:r w:rsidRPr="00EF643D">
        <w:lastRenderedPageBreak/>
        <w:t>MapCapture</w:t>
      </w:r>
      <w:bookmarkEnd w:id="471"/>
      <w:r w:rsidRPr="00EF643D">
        <w:t xml:space="preserve"> Interface</w:t>
      </w:r>
      <w:bookmarkEnd w:id="472"/>
      <w:bookmarkEnd w:id="473"/>
      <w:bookmarkEnd w:id="474"/>
      <w:bookmarkEnd w:id="612"/>
      <w:bookmarkEnd w:id="633"/>
    </w:p>
    <w:p w:rsidR="000D1905" w:rsidRPr="000D1905" w:rsidRDefault="000D1905" w:rsidP="000D1905"/>
    <w:p w:rsidR="00EF643D" w:rsidRPr="00EF643D" w:rsidRDefault="00EF643D" w:rsidP="003A554B">
      <w:pPr>
        <w:pStyle w:val="Heading2"/>
      </w:pPr>
      <w:bookmarkStart w:id="634" w:name="_Toc267554018"/>
      <w:bookmarkStart w:id="635" w:name="_Toc279737483"/>
      <w:bookmarkStart w:id="636" w:name="_Toc299616434"/>
      <w:bookmarkStart w:id="637" w:name="_Toc320697412"/>
      <w:bookmarkStart w:id="638" w:name="_Toc366492085"/>
      <w:bookmarkStart w:id="639" w:name="_Toc375035637"/>
      <w:r w:rsidRPr="00EF643D">
        <w:t>Implementation of the MapCapture Interface Software files</w:t>
      </w:r>
      <w:bookmarkEnd w:id="634"/>
      <w:bookmarkEnd w:id="635"/>
      <w:bookmarkEnd w:id="636"/>
      <w:bookmarkEnd w:id="637"/>
      <w:bookmarkEnd w:id="638"/>
      <w:bookmarkEnd w:id="639"/>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640" w:name="_Toc267554019"/>
      <w:bookmarkStart w:id="641" w:name="_Toc279737484"/>
      <w:bookmarkStart w:id="642" w:name="_Toc299616435"/>
      <w:bookmarkStart w:id="643" w:name="_Toc320697413"/>
      <w:bookmarkStart w:id="644" w:name="_Toc366492086"/>
      <w:bookmarkStart w:id="645" w:name="_Toc375035638"/>
      <w:r w:rsidRPr="00EF643D">
        <w:t>MapCapture Interface Server Install/Upgrade</w:t>
      </w:r>
      <w:bookmarkEnd w:id="640"/>
      <w:bookmarkEnd w:id="641"/>
      <w:bookmarkEnd w:id="642"/>
      <w:bookmarkEnd w:id="643"/>
      <w:bookmarkEnd w:id="644"/>
      <w:bookmarkEnd w:id="645"/>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646" w:name="_Toc267554020"/>
      <w:bookmarkStart w:id="647" w:name="_Toc279737485"/>
      <w:bookmarkStart w:id="648" w:name="_Toc299616436"/>
      <w:bookmarkStart w:id="649" w:name="_Toc320697414"/>
      <w:bookmarkStart w:id="650" w:name="_Toc366492087"/>
      <w:bookmarkStart w:id="651" w:name="_Toc375035639"/>
      <w:r w:rsidRPr="00EF643D">
        <w:t>Before you Start</w:t>
      </w:r>
      <w:bookmarkEnd w:id="646"/>
      <w:bookmarkEnd w:id="647"/>
      <w:bookmarkEnd w:id="648"/>
      <w:bookmarkEnd w:id="649"/>
      <w:bookmarkEnd w:id="650"/>
      <w:bookmarkEnd w:id="651"/>
    </w:p>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_Ref371063403 \r \h </w:instrText>
      </w:r>
      <w:r w:rsidR="009069C1">
        <w:fldChar w:fldCharType="separate"/>
      </w:r>
      <w:r w:rsidR="0086719A">
        <w:t>2.3</w:t>
      </w:r>
      <w:r w:rsidR="009069C1">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652" w:name="_Toc267554021"/>
      <w:bookmarkStart w:id="653" w:name="_Toc279737486"/>
      <w:bookmarkStart w:id="654" w:name="_Toc299616437"/>
      <w:bookmarkStart w:id="655" w:name="_Toc320697415"/>
      <w:bookmarkStart w:id="656" w:name="_Toc366492088"/>
      <w:bookmarkStart w:id="657" w:name="_Toc375035640"/>
      <w:r w:rsidRPr="00EF643D">
        <w:t>Typical problems that you may encounter</w:t>
      </w:r>
      <w:bookmarkEnd w:id="652"/>
      <w:bookmarkEnd w:id="653"/>
      <w:bookmarkEnd w:id="654"/>
      <w:bookmarkEnd w:id="655"/>
      <w:bookmarkEnd w:id="656"/>
      <w:bookmarkEnd w:id="657"/>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58" w:name="_Toc279737487"/>
      <w:bookmarkStart w:id="659" w:name="_Toc299616438"/>
      <w:bookmarkStart w:id="660" w:name="_Toc320697416"/>
      <w:bookmarkStart w:id="661" w:name="_Toc366492089"/>
      <w:bookmarkStart w:id="662" w:name="_Toc375035641"/>
      <w:r w:rsidRPr="00EF643D">
        <w:t>Install of MapCapture Interface</w:t>
      </w:r>
      <w:bookmarkEnd w:id="658"/>
      <w:bookmarkEnd w:id="659"/>
      <w:bookmarkEnd w:id="660"/>
      <w:bookmarkEnd w:id="661"/>
      <w:bookmarkEnd w:id="662"/>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t>start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663" w:name="_Toc375035642"/>
      <w:r w:rsidRPr="00EC59A4">
        <w:t>Checking Log File(s)</w:t>
      </w:r>
      <w:bookmarkEnd w:id="663"/>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64" w:name="_Toc267554022"/>
      <w:bookmarkStart w:id="665" w:name="_Toc279737488"/>
      <w:bookmarkStart w:id="666" w:name="_Toc299616439"/>
      <w:bookmarkStart w:id="667" w:name="_Toc320697417"/>
      <w:bookmarkStart w:id="668" w:name="_Toc366492090"/>
      <w:bookmarkStart w:id="669" w:name="_Toc375035643"/>
      <w:r w:rsidRPr="00EF643D">
        <w:t>Upgrade of MapCapture</w:t>
      </w:r>
      <w:bookmarkEnd w:id="664"/>
      <w:r w:rsidRPr="00EF643D">
        <w:t xml:space="preserve"> Interface</w:t>
      </w:r>
      <w:bookmarkEnd w:id="665"/>
      <w:bookmarkEnd w:id="666"/>
      <w:bookmarkEnd w:id="667"/>
      <w:bookmarkEnd w:id="668"/>
      <w:bookmarkEnd w:id="669"/>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670" w:name="_Toc375035644"/>
      <w:r w:rsidRPr="00EC59A4">
        <w:t>Checking Log File(s)</w:t>
      </w:r>
      <w:bookmarkEnd w:id="670"/>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71" w:name="_Toc320697418"/>
      <w:bookmarkStart w:id="672" w:name="_Toc366492091"/>
      <w:bookmarkStart w:id="673" w:name="_Toc375035645"/>
      <w:r w:rsidRPr="00EF643D">
        <w:t>Post Upgrade Tasks</w:t>
      </w:r>
      <w:bookmarkEnd w:id="671"/>
      <w:bookmarkEnd w:id="672"/>
      <w:bookmarkEnd w:id="673"/>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674" w:name="_Toc267554023"/>
      <w:bookmarkStart w:id="675" w:name="_Toc279737489"/>
      <w:bookmarkStart w:id="676" w:name="_Toc299616441"/>
      <w:bookmarkStart w:id="677" w:name="_Toc320697419"/>
      <w:bookmarkStart w:id="678" w:name="_Toc366492092"/>
      <w:bookmarkStart w:id="679" w:name="_Toc375035646"/>
      <w:r w:rsidRPr="00EF643D">
        <w:t>Mandatory Configuration</w:t>
      </w:r>
      <w:bookmarkEnd w:id="674"/>
      <w:bookmarkEnd w:id="675"/>
      <w:bookmarkEnd w:id="676"/>
      <w:bookmarkEnd w:id="677"/>
      <w:bookmarkEnd w:id="678"/>
      <w:bookmarkEnd w:id="679"/>
    </w:p>
    <w:p w:rsidR="00EF643D" w:rsidRPr="00EC59A4" w:rsidRDefault="00EF643D" w:rsidP="00EC59A4">
      <w:pPr>
        <w:pStyle w:val="Heading4"/>
      </w:pPr>
      <w:bookmarkStart w:id="680" w:name="_Toc375035647"/>
      <w:r w:rsidRPr="00EC59A4">
        <w:t>exor_version.txt</w:t>
      </w:r>
      <w:bookmarkEnd w:id="680"/>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681" w:name="_Toc222221958"/>
      <w:bookmarkStart w:id="682" w:name="_Toc254883780"/>
      <w:bookmarkStart w:id="683" w:name="_Toc279737491"/>
      <w:bookmarkStart w:id="684" w:name="_Toc299616443"/>
      <w:bookmarkStart w:id="685" w:name="_Toc320697421"/>
    </w:p>
    <w:p w:rsidR="00EF643D" w:rsidRPr="00EF643D" w:rsidRDefault="00541833" w:rsidP="00796112">
      <w:pPr>
        <w:pStyle w:val="Heading1"/>
      </w:pPr>
      <w:bookmarkStart w:id="686" w:name="_Toc366492093"/>
      <w:r>
        <w:br w:type="page"/>
      </w:r>
      <w:bookmarkStart w:id="687" w:name="_Toc375035648"/>
      <w:r w:rsidR="00EF643D" w:rsidRPr="00EF643D">
        <w:lastRenderedPageBreak/>
        <w:t>UKPMS</w:t>
      </w:r>
      <w:bookmarkEnd w:id="681"/>
      <w:bookmarkEnd w:id="682"/>
      <w:bookmarkEnd w:id="683"/>
      <w:bookmarkEnd w:id="684"/>
      <w:bookmarkEnd w:id="685"/>
      <w:bookmarkEnd w:id="686"/>
      <w:bookmarkEnd w:id="687"/>
    </w:p>
    <w:p w:rsidR="00EF643D" w:rsidRPr="00EF643D" w:rsidRDefault="00EF643D" w:rsidP="00EF643D">
      <w:bookmarkStart w:id="688" w:name="_Toc222221959"/>
      <w:bookmarkStart w:id="689" w:name="_Toc254883781"/>
      <w:bookmarkStart w:id="690" w:name="_Toc279737492"/>
      <w:bookmarkStart w:id="691" w:name="_Toc299616444"/>
      <w:bookmarkStart w:id="692" w:name="_Toc320697422"/>
      <w:bookmarkStart w:id="693" w:name="_Toc366492094"/>
      <w:r w:rsidRPr="00EF643D">
        <w:t>Implementation of the UKPMS Software files</w:t>
      </w:r>
      <w:bookmarkEnd w:id="688"/>
      <w:bookmarkEnd w:id="689"/>
      <w:bookmarkEnd w:id="690"/>
      <w:bookmarkEnd w:id="691"/>
      <w:bookmarkEnd w:id="692"/>
      <w:bookmarkEnd w:id="693"/>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694" w:name="_Toc222221960"/>
      <w:bookmarkStart w:id="695" w:name="_Toc254883782"/>
      <w:bookmarkStart w:id="696" w:name="_Toc279737493"/>
      <w:bookmarkStart w:id="697" w:name="_Toc299616445"/>
      <w:bookmarkStart w:id="698" w:name="_Toc320697423"/>
      <w:bookmarkStart w:id="699" w:name="_Toc366492095"/>
      <w:r w:rsidRPr="00EF643D">
        <w:t>UKPMS Server Install/Upgrade</w:t>
      </w:r>
      <w:bookmarkEnd w:id="694"/>
      <w:bookmarkEnd w:id="695"/>
      <w:bookmarkEnd w:id="696"/>
      <w:bookmarkEnd w:id="697"/>
      <w:bookmarkEnd w:id="698"/>
      <w:bookmarkEnd w:id="699"/>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700" w:name="_Toc222221961"/>
      <w:bookmarkStart w:id="701" w:name="_Toc254883783"/>
      <w:bookmarkStart w:id="702" w:name="_Toc279737494"/>
      <w:bookmarkStart w:id="703" w:name="_Toc299616446"/>
      <w:bookmarkStart w:id="704" w:name="_Toc320697424"/>
      <w:bookmarkStart w:id="705" w:name="_Toc366492096"/>
      <w:r w:rsidRPr="00EF643D">
        <w:t>Before you Start</w:t>
      </w:r>
      <w:bookmarkEnd w:id="700"/>
      <w:bookmarkEnd w:id="701"/>
      <w:bookmarkEnd w:id="702"/>
      <w:bookmarkEnd w:id="703"/>
      <w:bookmarkEnd w:id="704"/>
      <w:bookmarkEnd w:id="705"/>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_Ref371063409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706" w:name="_Toc222221962"/>
      <w:bookmarkStart w:id="707" w:name="_Toc254883784"/>
      <w:bookmarkStart w:id="708" w:name="_Toc279737495"/>
      <w:bookmarkStart w:id="709" w:name="_Toc299616447"/>
      <w:bookmarkStart w:id="710" w:name="_Toc320697425"/>
      <w:bookmarkStart w:id="711" w:name="_Toc366492097"/>
      <w:r w:rsidRPr="00EF643D">
        <w:t>Typical problems that you may encounter</w:t>
      </w:r>
      <w:bookmarkEnd w:id="706"/>
      <w:bookmarkEnd w:id="707"/>
      <w:bookmarkEnd w:id="708"/>
      <w:bookmarkEnd w:id="709"/>
      <w:bookmarkEnd w:id="710"/>
      <w:bookmarkEnd w:id="71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2" w:name="_Toc254883785"/>
      <w:bookmarkStart w:id="713" w:name="_Toc279737496"/>
      <w:bookmarkStart w:id="714" w:name="_Toc299616448"/>
      <w:bookmarkStart w:id="715" w:name="_Toc320697426"/>
      <w:bookmarkStart w:id="716" w:name="_Toc366492098"/>
      <w:r w:rsidRPr="00EF643D">
        <w:t>Install of UKPMS</w:t>
      </w:r>
      <w:bookmarkEnd w:id="712"/>
      <w:bookmarkEnd w:id="713"/>
      <w:bookmarkEnd w:id="714"/>
      <w:bookmarkEnd w:id="715"/>
      <w:bookmarkEnd w:id="716"/>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ukp_inst.sql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0" w:anchor="ur_asset_type" w:history="1">
        <w:r w:rsidRPr="00EF643D">
          <w:rPr>
            <w:rStyle w:val="Hyperlink"/>
          </w:rPr>
          <w:t>UR Asset Type</w:t>
        </w:r>
      </w:hyperlink>
      <w:r w:rsidRPr="00EF643D">
        <w:t xml:space="preserve"> has been assigned and </w:t>
      </w:r>
      <w:hyperlink r:id="rId101"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7" w:name="_Toc222221963"/>
      <w:bookmarkStart w:id="718" w:name="_Toc254883786"/>
      <w:bookmarkStart w:id="719" w:name="_Toc279737497"/>
      <w:bookmarkStart w:id="720" w:name="_Toc299616449"/>
      <w:bookmarkStart w:id="721" w:name="_Toc320697427"/>
      <w:bookmarkStart w:id="722" w:name="_Toc366492099"/>
      <w:r w:rsidRPr="00EF643D">
        <w:lastRenderedPageBreak/>
        <w:t>Upgrade of UKPMS</w:t>
      </w:r>
      <w:bookmarkEnd w:id="717"/>
      <w:bookmarkEnd w:id="718"/>
      <w:bookmarkEnd w:id="719"/>
      <w:bookmarkEnd w:id="720"/>
      <w:bookmarkEnd w:id="721"/>
      <w:bookmarkEnd w:id="722"/>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A903FE" w:rsidP="00EF643D">
      <w:r>
        <w:tab/>
        <w:t>start ukp4500_ukp47</w:t>
      </w:r>
      <w:r w:rsidR="00EF643D" w:rsidRPr="00EF643D">
        <w:t>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lastRenderedPageBreak/>
        <w:t>ukp4500</w:t>
      </w:r>
      <w:r w:rsidR="00A903FE">
        <w:t>_ukp47</w:t>
      </w:r>
      <w:r w:rsidRPr="00EF643D">
        <w:t>00_1_&lt;date&amp;time&gt;.LOG</w:t>
      </w:r>
    </w:p>
    <w:p w:rsidR="00EF643D" w:rsidRPr="00EF643D" w:rsidRDefault="00A903FE" w:rsidP="00EF643D">
      <w:r>
        <w:t>ukp4500_ukp47</w:t>
      </w:r>
      <w:r w:rsidR="00EF643D" w:rsidRPr="00EF643D">
        <w:t>00_2_&lt;date&amp;time&gt;.LOG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3" w:anchor="ur_asset_type" w:history="1">
        <w:r w:rsidRPr="00EF643D">
          <w:rPr>
            <w:rStyle w:val="Hyperlink"/>
          </w:rPr>
          <w:t>UR Asset Type</w:t>
        </w:r>
      </w:hyperlink>
      <w:r w:rsidRPr="00EF643D">
        <w:t xml:space="preserve"> has been assigned and </w:t>
      </w:r>
      <w:hyperlink r:id="rId104"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723" w:name="_Toc222221964"/>
      <w:bookmarkStart w:id="724" w:name="_Toc254883787"/>
      <w:bookmarkStart w:id="725" w:name="_Toc279737498"/>
      <w:bookmarkStart w:id="726" w:name="_Toc299616450"/>
      <w:bookmarkStart w:id="727" w:name="_Toc320697428"/>
      <w:bookmarkStart w:id="728" w:name="_Toc366492100"/>
      <w:r w:rsidRPr="00EF643D">
        <w:t>Mandatory Configuration</w:t>
      </w:r>
      <w:bookmarkEnd w:id="723"/>
      <w:bookmarkEnd w:id="724"/>
      <w:bookmarkEnd w:id="725"/>
      <w:bookmarkEnd w:id="726"/>
      <w:bookmarkEnd w:id="727"/>
      <w:bookmarkEnd w:id="728"/>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729" w:name="_Toc254883788"/>
      <w:bookmarkStart w:id="730" w:name="_Toc279737499"/>
      <w:bookmarkStart w:id="731" w:name="_Toc299616451"/>
    </w:p>
    <w:p w:rsidR="00EF643D" w:rsidRPr="00EF643D" w:rsidRDefault="00EF643D" w:rsidP="00EF643D">
      <w:bookmarkStart w:id="732" w:name="_Toc320697429"/>
      <w:bookmarkStart w:id="733" w:name="_Toc366492101"/>
      <w:r w:rsidRPr="00EF643D">
        <w:t>Product Licencing</w:t>
      </w:r>
      <w:bookmarkEnd w:id="729"/>
      <w:bookmarkEnd w:id="730"/>
      <w:bookmarkEnd w:id="731"/>
      <w:bookmarkEnd w:id="732"/>
      <w:bookmarkEnd w:id="733"/>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4" type="#_x0000_t75" style="width:415.5pt;height:91.5pt" o:ole="">
            <v:imagedata r:id="rId39" o:title=""/>
          </v:shape>
          <o:OLEObject Type="Embed" ProgID="PBrush" ShapeID="_x0000_i1034" DrawAspect="Content" ObjectID="_1448777517" r:id="rId106"/>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34" w:name="_Toc222221965"/>
      <w:bookmarkStart w:id="735" w:name="_Toc254883789"/>
      <w:bookmarkStart w:id="736" w:name="_Toc279737500"/>
      <w:bookmarkStart w:id="737" w:name="_Toc299616452"/>
      <w:bookmarkStart w:id="738" w:name="_Toc320697430"/>
      <w:bookmarkStart w:id="739" w:name="_Toc366492102"/>
      <w:r w:rsidRPr="00EF643D">
        <w:t>Additional Configuration</w:t>
      </w:r>
      <w:bookmarkEnd w:id="734"/>
      <w:bookmarkEnd w:id="735"/>
      <w:bookmarkEnd w:id="736"/>
      <w:bookmarkEnd w:id="737"/>
      <w:bookmarkEnd w:id="738"/>
      <w:bookmarkEnd w:id="73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40" w:name="_Toc279737501"/>
      <w:bookmarkStart w:id="741" w:name="_Toc299616453"/>
      <w:bookmarkStart w:id="742" w:name="_Toc320697431"/>
      <w:bookmarkStart w:id="743" w:name="_Toc338943914"/>
      <w:bookmarkStart w:id="744" w:name="_Toc366492103"/>
      <w:bookmarkStart w:id="745" w:name="_Toc375035649"/>
      <w:r w:rsidRPr="00EF643D">
        <w:t>Information Manager Foundation Layer</w:t>
      </w:r>
      <w:bookmarkEnd w:id="740"/>
      <w:bookmarkEnd w:id="741"/>
      <w:bookmarkEnd w:id="742"/>
      <w:bookmarkEnd w:id="743"/>
      <w:bookmarkEnd w:id="744"/>
      <w:bookmarkEnd w:id="745"/>
    </w:p>
    <w:p w:rsidR="00EF643D" w:rsidRPr="00EF643D" w:rsidRDefault="00EF643D" w:rsidP="00EF643D">
      <w:bookmarkStart w:id="746" w:name="_Toc254883816"/>
      <w:bookmarkStart w:id="747" w:name="_Toc279737502"/>
      <w:bookmarkStart w:id="748" w:name="_Toc299616454"/>
      <w:bookmarkStart w:id="749" w:name="_Toc320697432"/>
      <w:bookmarkStart w:id="750" w:name="_Toc338943915"/>
      <w:bookmarkStart w:id="751" w:name="_Toc366492104"/>
      <w:r w:rsidRPr="00EF643D">
        <w:t>Implementation of the Information Manager Foundation Layer Software files</w:t>
      </w:r>
      <w:bookmarkEnd w:id="746"/>
      <w:bookmarkEnd w:id="747"/>
      <w:bookmarkEnd w:id="748"/>
      <w:bookmarkEnd w:id="749"/>
      <w:bookmarkEnd w:id="750"/>
      <w:bookmarkEnd w:id="751"/>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752" w:name="_Toc248901070"/>
      <w:bookmarkStart w:id="753" w:name="_Toc254883817"/>
      <w:bookmarkStart w:id="754" w:name="_Toc279737503"/>
      <w:bookmarkStart w:id="755" w:name="_Toc299616455"/>
      <w:bookmarkStart w:id="756" w:name="_Toc320697433"/>
      <w:bookmarkStart w:id="757" w:name="_Toc338943916"/>
      <w:bookmarkStart w:id="758" w:name="_Toc366492105"/>
      <w:r w:rsidRPr="00EF643D">
        <w:lastRenderedPageBreak/>
        <w:t>Information Manager Foundation Layer Server Install/Upgrade</w:t>
      </w:r>
      <w:bookmarkEnd w:id="752"/>
      <w:bookmarkEnd w:id="753"/>
      <w:bookmarkEnd w:id="754"/>
      <w:bookmarkEnd w:id="755"/>
      <w:bookmarkEnd w:id="756"/>
      <w:bookmarkEnd w:id="757"/>
      <w:bookmarkEnd w:id="758"/>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9" w:name="_Toc248901071"/>
      <w:bookmarkStart w:id="760" w:name="_Toc254883818"/>
      <w:bookmarkStart w:id="761" w:name="_Toc279737504"/>
      <w:bookmarkStart w:id="762" w:name="_Toc299616456"/>
      <w:bookmarkStart w:id="763" w:name="_Toc320697434"/>
      <w:bookmarkStart w:id="764" w:name="_Toc338943917"/>
      <w:bookmarkStart w:id="765" w:name="_Toc366492106"/>
      <w:r w:rsidRPr="00EF643D">
        <w:t>Before you Start</w:t>
      </w:r>
      <w:bookmarkEnd w:id="759"/>
      <w:bookmarkEnd w:id="760"/>
      <w:bookmarkEnd w:id="761"/>
      <w:bookmarkEnd w:id="762"/>
      <w:bookmarkEnd w:id="763"/>
      <w:bookmarkEnd w:id="764"/>
      <w:bookmarkEnd w:id="765"/>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_Ref371063417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6" w:name="_Toc248901072"/>
      <w:bookmarkStart w:id="767" w:name="_Toc254883819"/>
      <w:bookmarkStart w:id="768" w:name="_Toc279737505"/>
      <w:bookmarkStart w:id="769" w:name="_Toc299616457"/>
      <w:bookmarkStart w:id="770" w:name="_Toc320697435"/>
      <w:bookmarkStart w:id="771" w:name="_Toc338943918"/>
      <w:bookmarkStart w:id="772" w:name="_Toc366492107"/>
      <w:r w:rsidRPr="00EF643D">
        <w:t>Install or Upgrade of Information Manager Foundation Layer</w:t>
      </w:r>
      <w:bookmarkEnd w:id="766"/>
      <w:bookmarkEnd w:id="767"/>
      <w:bookmarkEnd w:id="768"/>
      <w:bookmarkEnd w:id="769"/>
      <w:bookmarkEnd w:id="770"/>
      <w:bookmarkEnd w:id="771"/>
      <w:bookmarkEnd w:id="772"/>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07"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73" w:name="_Toc248901073"/>
      <w:bookmarkStart w:id="774" w:name="_Toc254883820"/>
      <w:bookmarkStart w:id="775" w:name="_Toc279737506"/>
      <w:bookmarkStart w:id="776" w:name="_Toc299616458"/>
      <w:bookmarkStart w:id="777" w:name="_Toc320697436"/>
      <w:bookmarkStart w:id="778" w:name="_Toc338943919"/>
      <w:bookmarkStart w:id="779" w:name="_Toc366492108"/>
      <w:r w:rsidRPr="00EF643D">
        <w:t>Documentation</w:t>
      </w:r>
      <w:bookmarkEnd w:id="773"/>
      <w:bookmarkEnd w:id="774"/>
      <w:bookmarkEnd w:id="775"/>
      <w:bookmarkEnd w:id="776"/>
      <w:bookmarkEnd w:id="777"/>
      <w:bookmarkEnd w:id="778"/>
      <w:bookmarkEnd w:id="779"/>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0" w:name="_Toc254883821"/>
      <w:bookmarkStart w:id="781" w:name="_Toc279737507"/>
      <w:bookmarkStart w:id="782" w:name="_Toc299616459"/>
      <w:bookmarkStart w:id="783" w:name="_Toc320697437"/>
      <w:bookmarkStart w:id="784" w:name="_Toc338943920"/>
      <w:bookmarkStart w:id="785" w:name="_Toc366492109"/>
      <w:r w:rsidRPr="00EF643D">
        <w:t>Mandatory Configuration</w:t>
      </w:r>
      <w:bookmarkEnd w:id="780"/>
      <w:bookmarkEnd w:id="781"/>
      <w:bookmarkEnd w:id="782"/>
      <w:bookmarkEnd w:id="783"/>
      <w:bookmarkEnd w:id="784"/>
      <w:bookmarkEnd w:id="785"/>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6" w:name="_Toc254883822"/>
      <w:bookmarkStart w:id="787" w:name="_Toc279737508"/>
      <w:bookmarkStart w:id="788" w:name="_Toc299616460"/>
      <w:bookmarkStart w:id="789" w:name="_Toc320697438"/>
      <w:bookmarkStart w:id="790" w:name="_Toc338943921"/>
      <w:bookmarkStart w:id="791" w:name="_Toc366492110"/>
      <w:r w:rsidRPr="00EF643D">
        <w:t>Product Licencing</w:t>
      </w:r>
      <w:bookmarkEnd w:id="786"/>
      <w:bookmarkEnd w:id="787"/>
      <w:bookmarkEnd w:id="788"/>
      <w:bookmarkEnd w:id="789"/>
      <w:bookmarkEnd w:id="790"/>
      <w:bookmarkEnd w:id="791"/>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39" o:title=""/>
          </v:shape>
          <o:OLEObject Type="Embed" ProgID="PBrush" ShapeID="_x0000_i1035" DrawAspect="Content" ObjectID="_1448777518" r:id="rId108"/>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792" w:name="_Toc254883823"/>
      <w:bookmarkStart w:id="793" w:name="_Toc279737509"/>
      <w:bookmarkStart w:id="794" w:name="_Toc299616461"/>
      <w:bookmarkStart w:id="795" w:name="_Toc320697439"/>
      <w:bookmarkStart w:id="796" w:name="_Toc338943922"/>
      <w:bookmarkStart w:id="797" w:name="_Toc366492111"/>
      <w:bookmarkStart w:id="798" w:name="_Toc375035650"/>
      <w:r w:rsidRPr="00EF643D">
        <w:lastRenderedPageBreak/>
        <w:t>Information Manager 4</w:t>
      </w:r>
      <w:bookmarkEnd w:id="792"/>
      <w:bookmarkEnd w:id="793"/>
      <w:bookmarkEnd w:id="794"/>
      <w:bookmarkEnd w:id="795"/>
      <w:bookmarkEnd w:id="796"/>
      <w:bookmarkEnd w:id="797"/>
      <w:bookmarkEnd w:id="798"/>
    </w:p>
    <w:p w:rsidR="00EF643D" w:rsidRPr="00EF643D" w:rsidRDefault="00EF643D" w:rsidP="00EF643D">
      <w:bookmarkStart w:id="799" w:name="_Toc254883824"/>
      <w:bookmarkStart w:id="800" w:name="_Toc279737510"/>
      <w:bookmarkStart w:id="801" w:name="_Toc299616462"/>
      <w:bookmarkStart w:id="802" w:name="_Toc320697440"/>
      <w:bookmarkStart w:id="803" w:name="_Toc338943923"/>
      <w:bookmarkStart w:id="804" w:name="_Toc366492112"/>
      <w:r w:rsidRPr="00EF643D">
        <w:t>Implementation of the Information Manager 4 Software files</w:t>
      </w:r>
      <w:bookmarkEnd w:id="799"/>
      <w:bookmarkEnd w:id="800"/>
      <w:bookmarkEnd w:id="801"/>
      <w:bookmarkEnd w:id="802"/>
      <w:bookmarkEnd w:id="803"/>
      <w:bookmarkEnd w:id="804"/>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805" w:name="_Toc298935601"/>
      <w:bookmarkStart w:id="806" w:name="_Toc299616464"/>
      <w:bookmarkStart w:id="807" w:name="_Toc320697442"/>
      <w:bookmarkStart w:id="808" w:name="_Toc366492113"/>
      <w:bookmarkStart w:id="809" w:name="_Toc375035651"/>
      <w:r w:rsidRPr="00EF643D">
        <w:t>Work Orders Work Tray</w:t>
      </w:r>
      <w:bookmarkEnd w:id="805"/>
      <w:bookmarkEnd w:id="806"/>
      <w:bookmarkEnd w:id="807"/>
      <w:bookmarkEnd w:id="808"/>
      <w:bookmarkEnd w:id="809"/>
    </w:p>
    <w:p w:rsidR="00EF643D" w:rsidRPr="00EF643D" w:rsidRDefault="00EF643D" w:rsidP="00EF643D">
      <w:bookmarkStart w:id="810" w:name="_Toc248138104"/>
      <w:bookmarkStart w:id="811" w:name="_Toc267554039"/>
      <w:bookmarkStart w:id="812" w:name="_Toc279737519"/>
      <w:bookmarkStart w:id="813" w:name="_Toc298935602"/>
      <w:bookmarkStart w:id="814" w:name="_Toc299616465"/>
      <w:bookmarkStart w:id="815" w:name="_Toc320697443"/>
      <w:bookmarkStart w:id="816" w:name="_Toc366492114"/>
      <w:r w:rsidRPr="00EF643D">
        <w:t>Implementation of the Work Orders Work Tray Software files</w:t>
      </w:r>
      <w:bookmarkEnd w:id="810"/>
      <w:bookmarkEnd w:id="811"/>
      <w:bookmarkEnd w:id="812"/>
      <w:bookmarkEnd w:id="813"/>
      <w:bookmarkEnd w:id="814"/>
      <w:bookmarkEnd w:id="815"/>
      <w:bookmarkEnd w:id="816"/>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09"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17" w:name="_Toc248138105"/>
      <w:bookmarkStart w:id="818" w:name="_Toc267554040"/>
      <w:bookmarkStart w:id="819" w:name="_Toc279737520"/>
      <w:bookmarkStart w:id="820" w:name="_Toc298935603"/>
      <w:bookmarkStart w:id="821" w:name="_Toc299616466"/>
      <w:bookmarkStart w:id="822" w:name="_Toc320697444"/>
      <w:bookmarkStart w:id="823" w:name="_Toc366492115"/>
      <w:r w:rsidRPr="00EF643D">
        <w:lastRenderedPageBreak/>
        <w:t>Work Orders Work Tray Server Install</w:t>
      </w:r>
      <w:bookmarkEnd w:id="817"/>
      <w:bookmarkEnd w:id="818"/>
      <w:bookmarkEnd w:id="819"/>
      <w:bookmarkEnd w:id="820"/>
      <w:bookmarkEnd w:id="821"/>
      <w:bookmarkEnd w:id="822"/>
      <w:bookmarkEnd w:id="823"/>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4" w:name="_Toc248138106"/>
      <w:bookmarkStart w:id="825" w:name="_Toc267554041"/>
      <w:bookmarkStart w:id="826" w:name="_Toc279737521"/>
      <w:bookmarkStart w:id="827" w:name="_Toc298935604"/>
      <w:bookmarkStart w:id="828" w:name="_Toc299616467"/>
      <w:bookmarkStart w:id="829" w:name="_Toc320697445"/>
      <w:bookmarkStart w:id="830" w:name="_Toc366492116"/>
      <w:r w:rsidRPr="00EF643D">
        <w:t>Before you Start</w:t>
      </w:r>
      <w:bookmarkEnd w:id="824"/>
      <w:bookmarkEnd w:id="825"/>
      <w:bookmarkEnd w:id="826"/>
      <w:bookmarkEnd w:id="827"/>
      <w:bookmarkEnd w:id="828"/>
      <w:bookmarkEnd w:id="829"/>
      <w:bookmarkEnd w:id="83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_Ref371063437 \r \h </w:instrText>
      </w:r>
      <w:r w:rsidR="009069C1">
        <w:fldChar w:fldCharType="separate"/>
      </w:r>
      <w:r w:rsidR="0086719A">
        <w:t>2.3</w:t>
      </w:r>
      <w:r w:rsidR="009069C1">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1" w:name="_Toc248138107"/>
      <w:bookmarkStart w:id="832" w:name="_Toc267554042"/>
      <w:bookmarkStart w:id="833" w:name="_Toc279737522"/>
      <w:bookmarkStart w:id="834" w:name="_Toc298935605"/>
      <w:bookmarkStart w:id="835" w:name="_Toc299616468"/>
      <w:bookmarkStart w:id="836" w:name="_Toc320697446"/>
      <w:bookmarkStart w:id="837" w:name="_Toc366492117"/>
      <w:r w:rsidRPr="00EF643D">
        <w:t>Typical problems that you may encounter</w:t>
      </w:r>
      <w:bookmarkEnd w:id="831"/>
      <w:bookmarkEnd w:id="832"/>
      <w:bookmarkEnd w:id="833"/>
      <w:bookmarkEnd w:id="834"/>
      <w:bookmarkEnd w:id="835"/>
      <w:bookmarkEnd w:id="836"/>
      <w:bookmarkEnd w:id="837"/>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8" w:name="_Toc248138108"/>
      <w:bookmarkStart w:id="839" w:name="_Toc267554043"/>
      <w:bookmarkStart w:id="840" w:name="_Toc279737523"/>
      <w:bookmarkStart w:id="841" w:name="_Toc298935606"/>
      <w:bookmarkStart w:id="842" w:name="_Toc299616469"/>
      <w:bookmarkStart w:id="843" w:name="_Toc320697447"/>
      <w:bookmarkStart w:id="844" w:name="_Toc366492118"/>
      <w:r w:rsidRPr="00EF643D">
        <w:t>Install of Work Orders Work Tray</w:t>
      </w:r>
      <w:bookmarkEnd w:id="838"/>
      <w:bookmarkEnd w:id="839"/>
      <w:bookmarkEnd w:id="840"/>
      <w:bookmarkEnd w:id="841"/>
      <w:bookmarkEnd w:id="842"/>
      <w:bookmarkEnd w:id="843"/>
      <w:bookmarkEnd w:id="844"/>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5" w:name="_Toc279737524"/>
      <w:bookmarkStart w:id="846" w:name="_Toc298935607"/>
      <w:bookmarkStart w:id="847" w:name="_Toc299616470"/>
      <w:bookmarkStart w:id="848" w:name="_Toc320697448"/>
      <w:bookmarkStart w:id="849" w:name="_Toc366492119"/>
      <w:r w:rsidRPr="00EF643D">
        <w:t>Upgrade of Work Orders Work Tray</w:t>
      </w:r>
      <w:bookmarkEnd w:id="845"/>
      <w:bookmarkEnd w:id="846"/>
      <w:bookmarkEnd w:id="847"/>
      <w:bookmarkEnd w:id="848"/>
      <w:bookmarkEnd w:id="849"/>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wowt4500_wowt4600_1_&lt;date&amp;time&gt;.LOG</w:t>
      </w:r>
    </w:p>
    <w:p w:rsidR="00EF643D" w:rsidRPr="00EF643D" w:rsidRDefault="00EF643D" w:rsidP="00EF643D">
      <w:r w:rsidRPr="00EF643D">
        <w:t>wowt4500_wowt4600_2_&lt;date&amp;time&gt;.LOG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50" w:name="_Toc248138109"/>
      <w:bookmarkStart w:id="851" w:name="_Toc267554044"/>
      <w:bookmarkStart w:id="852" w:name="_Toc279737525"/>
      <w:bookmarkStart w:id="853" w:name="_Toc298935608"/>
      <w:bookmarkStart w:id="854" w:name="_Toc299616471"/>
      <w:bookmarkStart w:id="855" w:name="_Toc320697449"/>
      <w:bookmarkStart w:id="856" w:name="_Toc366492120"/>
      <w:r w:rsidRPr="00EF643D">
        <w:t>Additional Configuration</w:t>
      </w:r>
      <w:bookmarkEnd w:id="850"/>
      <w:bookmarkEnd w:id="851"/>
      <w:bookmarkEnd w:id="852"/>
      <w:bookmarkEnd w:id="853"/>
      <w:bookmarkEnd w:id="854"/>
      <w:bookmarkEnd w:id="855"/>
      <w:bookmarkEnd w:id="85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57" w:name="_Toc248138110"/>
      <w:bookmarkStart w:id="858" w:name="_Toc267554045"/>
      <w:bookmarkStart w:id="859" w:name="_Toc279737526"/>
      <w:bookmarkStart w:id="860" w:name="_Toc298935609"/>
      <w:bookmarkStart w:id="861" w:name="_Toc299616472"/>
      <w:bookmarkStart w:id="862" w:name="_Toc320697450"/>
      <w:bookmarkStart w:id="863" w:name="_Toc366492121"/>
      <w:r w:rsidRPr="00EF643D">
        <w:t>Spatial Configuration</w:t>
      </w:r>
      <w:bookmarkEnd w:id="857"/>
      <w:bookmarkEnd w:id="858"/>
      <w:bookmarkEnd w:id="859"/>
      <w:bookmarkEnd w:id="860"/>
      <w:bookmarkEnd w:id="861"/>
      <w:bookmarkEnd w:id="862"/>
      <w:bookmarkEnd w:id="863"/>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64" w:name="_Toc267554046"/>
      <w:bookmarkStart w:id="865" w:name="_Toc279737527"/>
      <w:bookmarkStart w:id="866" w:name="_Toc298935610"/>
      <w:bookmarkStart w:id="867" w:name="_Toc299616473"/>
      <w:bookmarkStart w:id="868" w:name="_Toc320697451"/>
      <w:bookmarkStart w:id="869" w:name="_Toc366492122"/>
      <w:r w:rsidRPr="00EF643D">
        <w:lastRenderedPageBreak/>
        <w:t>HTTP Server Setup</w:t>
      </w:r>
      <w:bookmarkEnd w:id="864"/>
      <w:bookmarkEnd w:id="865"/>
      <w:bookmarkEnd w:id="866"/>
      <w:bookmarkEnd w:id="867"/>
      <w:bookmarkEnd w:id="868"/>
      <w:bookmarkEnd w:id="869"/>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2"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70" w:name="_Toc254883845"/>
      <w:bookmarkStart w:id="871" w:name="_Toc279737528"/>
      <w:bookmarkStart w:id="872" w:name="_Toc298935611"/>
      <w:bookmarkStart w:id="873" w:name="_Toc299616474"/>
      <w:bookmarkStart w:id="874" w:name="_Toc320697452"/>
      <w:bookmarkStart w:id="875" w:name="_Toc366492123"/>
      <w:bookmarkStart w:id="876" w:name="_Toc375035652"/>
      <w:r w:rsidRPr="00EF643D">
        <w:lastRenderedPageBreak/>
        <w:t>Enquiry Manager Work Tray</w:t>
      </w:r>
      <w:bookmarkEnd w:id="870"/>
      <w:bookmarkEnd w:id="871"/>
      <w:bookmarkEnd w:id="872"/>
      <w:bookmarkEnd w:id="873"/>
      <w:bookmarkEnd w:id="874"/>
      <w:bookmarkEnd w:id="875"/>
      <w:bookmarkEnd w:id="876"/>
    </w:p>
    <w:p w:rsidR="00EF643D" w:rsidRPr="00EF643D" w:rsidRDefault="00EF643D" w:rsidP="00EF643D">
      <w:bookmarkStart w:id="877" w:name="_Toc254883846"/>
      <w:bookmarkStart w:id="878" w:name="_Toc279737529"/>
      <w:bookmarkStart w:id="879" w:name="_Toc298935612"/>
      <w:bookmarkStart w:id="880" w:name="_Toc299616475"/>
      <w:bookmarkStart w:id="881" w:name="_Toc320697453"/>
      <w:bookmarkStart w:id="882" w:name="_Toc366492124"/>
      <w:r w:rsidRPr="00EF643D">
        <w:t>Implementation of the Enquiry Manager Work Tray Software files</w:t>
      </w:r>
      <w:bookmarkEnd w:id="877"/>
      <w:bookmarkEnd w:id="878"/>
      <w:bookmarkEnd w:id="879"/>
      <w:bookmarkEnd w:id="880"/>
      <w:bookmarkEnd w:id="881"/>
      <w:bookmarkEnd w:id="882"/>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3"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883" w:name="_Toc254883847"/>
      <w:bookmarkStart w:id="884" w:name="_Toc279737530"/>
      <w:bookmarkStart w:id="885" w:name="_Toc298935613"/>
      <w:bookmarkStart w:id="886" w:name="_Toc299616476"/>
      <w:bookmarkStart w:id="887" w:name="_Toc320697454"/>
      <w:bookmarkStart w:id="888" w:name="_Toc366492125"/>
      <w:r w:rsidRPr="00EF643D">
        <w:lastRenderedPageBreak/>
        <w:t>Enquiry Manager Work Tray Server Install</w:t>
      </w:r>
      <w:bookmarkEnd w:id="883"/>
      <w:bookmarkEnd w:id="884"/>
      <w:bookmarkEnd w:id="885"/>
      <w:bookmarkEnd w:id="886"/>
      <w:bookmarkEnd w:id="887"/>
      <w:bookmarkEnd w:id="888"/>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9" w:name="_Toc254883848"/>
      <w:bookmarkStart w:id="890" w:name="_Toc279737531"/>
      <w:bookmarkStart w:id="891" w:name="_Toc298935614"/>
      <w:bookmarkStart w:id="892" w:name="_Toc299616477"/>
      <w:bookmarkStart w:id="893" w:name="_Toc320697455"/>
      <w:bookmarkStart w:id="894" w:name="_Toc366492126"/>
      <w:r w:rsidRPr="00EF643D">
        <w:t>Before you Start</w:t>
      </w:r>
      <w:bookmarkEnd w:id="889"/>
      <w:bookmarkEnd w:id="890"/>
      <w:bookmarkEnd w:id="891"/>
      <w:bookmarkEnd w:id="892"/>
      <w:bookmarkEnd w:id="893"/>
      <w:bookmarkEnd w:id="894"/>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_Ref371063448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5" w:name="_Toc254883849"/>
      <w:bookmarkStart w:id="896" w:name="_Toc279737532"/>
      <w:bookmarkStart w:id="897" w:name="_Toc298935615"/>
      <w:bookmarkStart w:id="898" w:name="_Toc299616478"/>
      <w:bookmarkStart w:id="899" w:name="_Toc320697456"/>
      <w:bookmarkStart w:id="900" w:name="_Toc366492127"/>
      <w:r w:rsidRPr="00EF643D">
        <w:t>Typical problems that you may encounter</w:t>
      </w:r>
      <w:bookmarkEnd w:id="895"/>
      <w:bookmarkEnd w:id="896"/>
      <w:bookmarkEnd w:id="897"/>
      <w:bookmarkEnd w:id="898"/>
      <w:bookmarkEnd w:id="899"/>
      <w:bookmarkEnd w:id="900"/>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01" w:name="_Toc254883850"/>
      <w:bookmarkStart w:id="902" w:name="_Toc279737533"/>
      <w:bookmarkStart w:id="903" w:name="_Toc298935616"/>
      <w:bookmarkStart w:id="904" w:name="_Toc299616479"/>
      <w:bookmarkStart w:id="905" w:name="_Toc320697457"/>
      <w:bookmarkStart w:id="906" w:name="_Toc366492128"/>
      <w:r w:rsidRPr="00EF643D">
        <w:t>Install of Enquiry Manager Work Tray</w:t>
      </w:r>
      <w:bookmarkEnd w:id="901"/>
      <w:bookmarkEnd w:id="902"/>
      <w:bookmarkEnd w:id="903"/>
      <w:bookmarkEnd w:id="904"/>
      <w:bookmarkEnd w:id="905"/>
      <w:bookmarkEnd w:id="906"/>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07" w:name="_Toc279737534"/>
      <w:bookmarkStart w:id="908" w:name="_Toc298935617"/>
      <w:bookmarkStart w:id="909" w:name="_Toc299616480"/>
      <w:bookmarkStart w:id="910" w:name="_Toc320697458"/>
      <w:bookmarkStart w:id="911" w:name="_Toc366492129"/>
      <w:r w:rsidRPr="00EF643D">
        <w:t>Upgrade of Enquiry Manager Work Tray</w:t>
      </w:r>
      <w:bookmarkEnd w:id="907"/>
      <w:bookmarkEnd w:id="908"/>
      <w:bookmarkEnd w:id="909"/>
      <w:bookmarkEnd w:id="910"/>
      <w:bookmarkEnd w:id="911"/>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enqwt4500_enqwt4600_1_&lt;date&amp;time&gt;.LOG</w:t>
      </w:r>
    </w:p>
    <w:p w:rsidR="00EF643D" w:rsidRPr="00EF643D" w:rsidRDefault="00EF643D" w:rsidP="00EF643D">
      <w:r w:rsidRPr="00EF643D">
        <w:t>enqwt4500_enqwt4600_2_&lt;date&amp;time&gt;.LOG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2" w:name="_Toc254883851"/>
      <w:bookmarkStart w:id="913" w:name="_Toc279737535"/>
      <w:bookmarkStart w:id="914" w:name="_Toc298935618"/>
      <w:bookmarkStart w:id="915" w:name="_Toc299616481"/>
      <w:bookmarkStart w:id="916" w:name="_Toc320697459"/>
      <w:bookmarkStart w:id="917" w:name="_Toc366492130"/>
      <w:r w:rsidRPr="00EF643D">
        <w:t>Additional Configuration</w:t>
      </w:r>
      <w:bookmarkEnd w:id="912"/>
      <w:bookmarkEnd w:id="913"/>
      <w:bookmarkEnd w:id="914"/>
      <w:bookmarkEnd w:id="915"/>
      <w:bookmarkEnd w:id="916"/>
      <w:bookmarkEnd w:id="917"/>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8" w:name="_Toc254883852"/>
      <w:bookmarkStart w:id="919" w:name="_Toc279737536"/>
      <w:bookmarkStart w:id="920" w:name="_Toc298935619"/>
      <w:bookmarkStart w:id="921" w:name="_Toc299616482"/>
      <w:bookmarkStart w:id="922" w:name="_Toc320697460"/>
      <w:bookmarkStart w:id="923" w:name="_Toc366492131"/>
      <w:r w:rsidRPr="00EF643D">
        <w:t>Spatial Configuration</w:t>
      </w:r>
      <w:bookmarkEnd w:id="918"/>
      <w:bookmarkEnd w:id="919"/>
      <w:bookmarkEnd w:id="920"/>
      <w:bookmarkEnd w:id="921"/>
      <w:bookmarkEnd w:id="922"/>
      <w:bookmarkEnd w:id="923"/>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924" w:name="_Toc320697461"/>
      <w:bookmarkStart w:id="925" w:name="_Toc366492132"/>
      <w:r w:rsidRPr="00EF643D">
        <w:t>HTTP Server Setup</w:t>
      </w:r>
      <w:bookmarkEnd w:id="924"/>
      <w:bookmarkEnd w:id="925"/>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926" w:name="_Toc222221950"/>
      <w:bookmarkStart w:id="927" w:name="_Toc254883770"/>
      <w:bookmarkStart w:id="928" w:name="_Toc279737462"/>
      <w:bookmarkStart w:id="929" w:name="_Toc299616413"/>
      <w:bookmarkStart w:id="930" w:name="_Toc320697391"/>
      <w:bookmarkStart w:id="931" w:name="_Toc375035653"/>
      <w:r w:rsidRPr="00EF643D">
        <w:lastRenderedPageBreak/>
        <w:t>Traffic Interface Manager</w:t>
      </w:r>
      <w:bookmarkEnd w:id="926"/>
      <w:bookmarkEnd w:id="927"/>
      <w:bookmarkEnd w:id="928"/>
      <w:bookmarkEnd w:id="929"/>
      <w:bookmarkEnd w:id="930"/>
      <w:bookmarkEnd w:id="931"/>
    </w:p>
    <w:p w:rsidR="005617E1" w:rsidRPr="005617E1" w:rsidRDefault="005617E1" w:rsidP="005617E1"/>
    <w:p w:rsidR="00EF643D" w:rsidRPr="00EF643D" w:rsidRDefault="00EF643D" w:rsidP="005617E1">
      <w:pPr>
        <w:pStyle w:val="Heading2"/>
      </w:pPr>
      <w:bookmarkStart w:id="932" w:name="_Toc222221951"/>
      <w:bookmarkStart w:id="933" w:name="_Toc254883771"/>
      <w:bookmarkStart w:id="934" w:name="_Toc279737463"/>
      <w:bookmarkStart w:id="935" w:name="_Toc299616414"/>
      <w:bookmarkStart w:id="936" w:name="_Toc320697392"/>
      <w:bookmarkStart w:id="937" w:name="_Toc375035654"/>
      <w:r w:rsidRPr="00EF643D">
        <w:t>Implementation of the Traffic Interface Manager Software files</w:t>
      </w:r>
      <w:bookmarkEnd w:id="932"/>
      <w:bookmarkEnd w:id="933"/>
      <w:bookmarkEnd w:id="934"/>
      <w:bookmarkEnd w:id="935"/>
      <w:bookmarkEnd w:id="936"/>
      <w:bookmarkEnd w:id="937"/>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938" w:name="_Toc222221952"/>
      <w:bookmarkStart w:id="939" w:name="_Toc254883772"/>
      <w:bookmarkStart w:id="940" w:name="_Toc279737464"/>
      <w:bookmarkStart w:id="941" w:name="_Toc299616415"/>
      <w:bookmarkStart w:id="942" w:name="_Toc320697393"/>
      <w:bookmarkStart w:id="943" w:name="_Toc375035655"/>
      <w:r w:rsidRPr="00EF643D">
        <w:lastRenderedPageBreak/>
        <w:t>Traffic Interface Manager Server Install/Upgrade</w:t>
      </w:r>
      <w:bookmarkEnd w:id="938"/>
      <w:bookmarkEnd w:id="939"/>
      <w:bookmarkEnd w:id="940"/>
      <w:bookmarkEnd w:id="941"/>
      <w:bookmarkEnd w:id="942"/>
      <w:bookmarkEnd w:id="943"/>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944" w:name="_Toc222221953"/>
      <w:bookmarkStart w:id="945" w:name="_Toc254883773"/>
      <w:bookmarkStart w:id="946" w:name="_Toc279737465"/>
      <w:bookmarkStart w:id="947" w:name="_Toc299616416"/>
      <w:bookmarkStart w:id="948" w:name="_Toc320697394"/>
    </w:p>
    <w:p w:rsidR="00EF643D" w:rsidRPr="00EF643D" w:rsidRDefault="00EF643D" w:rsidP="005617E1">
      <w:pPr>
        <w:pStyle w:val="Heading3"/>
      </w:pPr>
      <w:bookmarkStart w:id="949" w:name="_Toc375035656"/>
      <w:r w:rsidRPr="00EF643D">
        <w:t>Before you Start</w:t>
      </w:r>
      <w:bookmarkEnd w:id="944"/>
      <w:bookmarkEnd w:id="945"/>
      <w:bookmarkEnd w:id="946"/>
      <w:bookmarkEnd w:id="947"/>
      <w:bookmarkEnd w:id="948"/>
      <w:bookmarkEnd w:id="949"/>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9069C1">
        <w:fldChar w:fldCharType="begin"/>
      </w:r>
      <w:r w:rsidR="00F942A6">
        <w:instrText xml:space="preserve"> REF _Ref371063455 \r \h </w:instrText>
      </w:r>
      <w:r w:rsidR="009069C1">
        <w:fldChar w:fldCharType="separate"/>
      </w:r>
      <w:r w:rsidR="0086719A">
        <w:t>2.3</w:t>
      </w:r>
      <w:r w:rsidR="009069C1">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950" w:name="_Toc222221954"/>
      <w:bookmarkStart w:id="951" w:name="_Toc254883774"/>
      <w:bookmarkStart w:id="952" w:name="_Toc279737466"/>
      <w:bookmarkStart w:id="953" w:name="_Toc299616417"/>
      <w:bookmarkStart w:id="954" w:name="_Toc320697395"/>
      <w:bookmarkStart w:id="955" w:name="_Toc375035657"/>
      <w:r w:rsidRPr="00EF643D">
        <w:t>Typical problems that you may encounter</w:t>
      </w:r>
      <w:bookmarkEnd w:id="950"/>
      <w:bookmarkEnd w:id="951"/>
      <w:bookmarkEnd w:id="952"/>
      <w:bookmarkEnd w:id="953"/>
      <w:bookmarkEnd w:id="954"/>
      <w:bookmarkEnd w:id="955"/>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56" w:name="_Toc254883775"/>
      <w:bookmarkStart w:id="957" w:name="_Toc279737467"/>
      <w:bookmarkStart w:id="958" w:name="_Toc299616418"/>
      <w:bookmarkStart w:id="959" w:name="_Toc320697396"/>
      <w:bookmarkStart w:id="960" w:name="_Toc375035658"/>
      <w:r w:rsidRPr="00EF643D">
        <w:t>Install of Traffic Interface Manager</w:t>
      </w:r>
      <w:bookmarkEnd w:id="956"/>
      <w:bookmarkEnd w:id="957"/>
      <w:bookmarkEnd w:id="958"/>
      <w:bookmarkEnd w:id="959"/>
      <w:bookmarkEnd w:id="960"/>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61" w:name="_Toc375035659"/>
      <w:r w:rsidRPr="00EC59A4">
        <w:t>Checking Log File(s)</w:t>
      </w:r>
      <w:bookmarkEnd w:id="961"/>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962" w:name="_Toc222221955"/>
      <w:bookmarkStart w:id="963" w:name="_Toc254883776"/>
      <w:bookmarkStart w:id="964" w:name="_Toc279737468"/>
      <w:bookmarkStart w:id="965" w:name="_Toc299616419"/>
      <w:bookmarkStart w:id="966" w:name="_Toc320697397"/>
      <w:bookmarkStart w:id="967" w:name="_Toc375035660"/>
      <w:r w:rsidRPr="00EF643D">
        <w:t>Upgrade of Traffic Interface Manager</w:t>
      </w:r>
      <w:bookmarkEnd w:id="962"/>
      <w:bookmarkEnd w:id="963"/>
      <w:bookmarkEnd w:id="964"/>
      <w:bookmarkEnd w:id="965"/>
      <w:bookmarkEnd w:id="966"/>
      <w:bookmarkEnd w:id="967"/>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t>start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68" w:name="_Toc375035661"/>
      <w:r w:rsidRPr="00EC59A4">
        <w:t>Checking Log File(s)</w:t>
      </w:r>
      <w:bookmarkEnd w:id="968"/>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69" w:name="_Toc222221956"/>
      <w:bookmarkStart w:id="970" w:name="_Toc254883777"/>
      <w:bookmarkStart w:id="971" w:name="_Toc279737469"/>
      <w:bookmarkStart w:id="972" w:name="_Toc299616420"/>
      <w:bookmarkStart w:id="973" w:name="_Toc320697398"/>
      <w:bookmarkStart w:id="974" w:name="_Toc375035662"/>
      <w:r w:rsidRPr="00EF643D">
        <w:t>Mandatory Configuration</w:t>
      </w:r>
      <w:bookmarkEnd w:id="969"/>
      <w:bookmarkEnd w:id="970"/>
      <w:bookmarkEnd w:id="971"/>
      <w:bookmarkEnd w:id="972"/>
      <w:bookmarkEnd w:id="973"/>
      <w:bookmarkEnd w:id="974"/>
    </w:p>
    <w:p w:rsidR="00EF643D" w:rsidRPr="00EF643D" w:rsidRDefault="00EF643D" w:rsidP="00EF643D"/>
    <w:p w:rsidR="00EF643D" w:rsidRPr="00EC59A4" w:rsidRDefault="00EF643D" w:rsidP="00EC59A4">
      <w:pPr>
        <w:pStyle w:val="Heading4"/>
      </w:pPr>
      <w:bookmarkStart w:id="975" w:name="_Toc375035663"/>
      <w:r w:rsidRPr="00EC59A4">
        <w:t>exor_version.txt</w:t>
      </w:r>
      <w:bookmarkEnd w:id="975"/>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76" w:name="_Toc254883778"/>
      <w:bookmarkStart w:id="977" w:name="_Toc279737470"/>
      <w:bookmarkStart w:id="978" w:name="_Toc299616421"/>
      <w:bookmarkStart w:id="979" w:name="_Toc320697399"/>
      <w:bookmarkStart w:id="980" w:name="_Toc375035664"/>
      <w:r w:rsidRPr="00EF643D">
        <w:t>Product Licencing</w:t>
      </w:r>
      <w:bookmarkEnd w:id="976"/>
      <w:bookmarkEnd w:id="977"/>
      <w:bookmarkEnd w:id="978"/>
      <w:bookmarkEnd w:id="979"/>
      <w:bookmarkEnd w:id="980"/>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39" o:title=""/>
          </v:shape>
          <o:OLEObject Type="Embed" ProgID="PBrush" ShapeID="_x0000_i1036" DrawAspect="Content" ObjectID="_1448777519" r:id="rId119"/>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981" w:name="_Toc222221957"/>
      <w:bookmarkStart w:id="982" w:name="_Toc254883779"/>
      <w:bookmarkStart w:id="983" w:name="_Toc279737471"/>
      <w:bookmarkStart w:id="984" w:name="_Toc299616422"/>
      <w:bookmarkStart w:id="985" w:name="_Toc320697400"/>
      <w:bookmarkStart w:id="986" w:name="_Toc375035665"/>
      <w:r w:rsidRPr="00EF643D">
        <w:t>Additional Configuration</w:t>
      </w:r>
      <w:bookmarkEnd w:id="981"/>
      <w:bookmarkEnd w:id="982"/>
      <w:bookmarkEnd w:id="983"/>
      <w:bookmarkEnd w:id="984"/>
      <w:bookmarkEnd w:id="985"/>
      <w:bookmarkEnd w:id="986"/>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972C3C">
      <w:headerReference w:type="default" r:id="rId120"/>
      <w:footerReference w:type="default" r:id="rId121"/>
      <w:headerReference w:type="first" r:id="rId122"/>
      <w:footerReference w:type="first" r:id="rId123"/>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8DA" w:rsidRDefault="00A428DA" w:rsidP="00897A15">
      <w:r>
        <w:separator/>
      </w:r>
    </w:p>
  </w:endnote>
  <w:endnote w:type="continuationSeparator" w:id="0">
    <w:p w:rsidR="00A428DA" w:rsidRDefault="00A428DA" w:rsidP="00897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49E" w:rsidRPr="004009B2" w:rsidRDefault="0032249E" w:rsidP="008161F4">
    <w:pPr>
      <w:pStyle w:val="Footer"/>
    </w:pPr>
    <w:r w:rsidRPr="004009B2">
      <w:t>CONFIDENTIALITY STATEMENT</w:t>
    </w:r>
  </w:p>
  <w:p w:rsidR="0032249E" w:rsidRDefault="0032249E"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49E" w:rsidRPr="008161F4" w:rsidRDefault="0032249E" w:rsidP="008161F4">
    <w:pPr>
      <w:pStyle w:val="Footer"/>
    </w:pPr>
    <w:fldSimple w:instr=" FILENAME   \* MERGEFORMAT ">
      <w:r w:rsidR="0086719A">
        <w:rPr>
          <w:noProof/>
        </w:rPr>
        <w:t>Product Installation and Upgrade Guide v4.7.0.0.docx</w:t>
      </w:r>
    </w:fldSimple>
  </w:p>
  <w:p w:rsidR="0032249E" w:rsidRPr="007D5F4F" w:rsidRDefault="0032249E" w:rsidP="008161F4">
    <w:pPr>
      <w:pStyle w:val="FooterText"/>
    </w:pPr>
    <w:r w:rsidRPr="007D5F4F">
      <w:t>CONFIDENTIALITY STATEMENT</w:t>
    </w:r>
  </w:p>
  <w:p w:rsidR="0032249E" w:rsidRPr="007D5F4F" w:rsidRDefault="0032249E"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49E" w:rsidRPr="00847F85" w:rsidRDefault="0032249E" w:rsidP="00897A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8DA" w:rsidRDefault="00A428DA" w:rsidP="00897A15">
      <w:r>
        <w:separator/>
      </w:r>
    </w:p>
  </w:footnote>
  <w:footnote w:type="continuationSeparator" w:id="0">
    <w:p w:rsidR="00A428DA" w:rsidRDefault="00A428DA" w:rsidP="00897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48"/>
      <w:gridCol w:w="1245"/>
      <w:gridCol w:w="1844"/>
      <w:gridCol w:w="1901"/>
    </w:tblGrid>
    <w:tr w:rsidR="0032249E" w:rsidTr="003E0831">
      <w:trPr>
        <w:cantSplit/>
        <w:trHeight w:val="435"/>
      </w:trPr>
      <w:tc>
        <w:tcPr>
          <w:tcW w:w="2299" w:type="pct"/>
          <w:vMerge w:val="restart"/>
          <w:vAlign w:val="center"/>
        </w:tcPr>
        <w:p w:rsidR="0032249E" w:rsidRPr="009E5C8E" w:rsidRDefault="0032249E" w:rsidP="009E5C8E">
          <w:r w:rsidRPr="003F61A2">
            <w:rPr>
              <w:noProof/>
              <w:lang w:val="en-GB" w:eastAsia="en-GB"/>
            </w:rPr>
            <w:drawing>
              <wp:inline distT="0" distB="0" distL="0" distR="0" wp14:anchorId="5C2F6FE4" wp14:editId="22E472DE">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32249E" w:rsidRPr="009E5C8E" w:rsidRDefault="0032249E" w:rsidP="009E5C8E">
          <w:pPr>
            <w:pStyle w:val="HeaderDoctitle"/>
          </w:pPr>
          <w:r w:rsidRPr="00EF643D">
            <w:t>Product Installation and Upgrade</w:t>
          </w:r>
        </w:p>
      </w:tc>
    </w:tr>
    <w:tr w:rsidR="0032249E" w:rsidTr="003E0831">
      <w:trPr>
        <w:cantSplit/>
        <w:trHeight w:val="375"/>
      </w:trPr>
      <w:tc>
        <w:tcPr>
          <w:tcW w:w="2299" w:type="pct"/>
          <w:vMerge/>
          <w:vAlign w:val="center"/>
        </w:tcPr>
        <w:p w:rsidR="0032249E" w:rsidRDefault="0032249E" w:rsidP="009E5C8E">
          <w:pPr>
            <w:pStyle w:val="Header"/>
          </w:pPr>
        </w:p>
      </w:tc>
      <w:tc>
        <w:tcPr>
          <w:tcW w:w="2701" w:type="pct"/>
          <w:gridSpan w:val="3"/>
          <w:tcBorders>
            <w:top w:val="single" w:sz="4" w:space="0" w:color="auto"/>
          </w:tcBorders>
          <w:vAlign w:val="center"/>
        </w:tcPr>
        <w:p w:rsidR="0032249E" w:rsidRPr="009E5C8E" w:rsidRDefault="0032249E" w:rsidP="009E5C8E">
          <w:pPr>
            <w:pStyle w:val="Header"/>
          </w:pPr>
          <w:fldSimple w:instr=" TITLE   \* MERGEFORMAT ">
            <w:r w:rsidR="0086719A">
              <w:t>EXOR</w:t>
            </w:r>
          </w:fldSimple>
        </w:p>
      </w:tc>
    </w:tr>
    <w:tr w:rsidR="0032249E" w:rsidTr="003E0831">
      <w:trPr>
        <w:cantSplit/>
        <w:trHeight w:val="352"/>
      </w:trPr>
      <w:tc>
        <w:tcPr>
          <w:tcW w:w="2299" w:type="pct"/>
          <w:vMerge/>
        </w:tcPr>
        <w:p w:rsidR="0032249E" w:rsidRDefault="0032249E" w:rsidP="009E5C8E">
          <w:pPr>
            <w:pStyle w:val="Header"/>
          </w:pPr>
        </w:p>
      </w:tc>
      <w:tc>
        <w:tcPr>
          <w:tcW w:w="674" w:type="pct"/>
          <w:vAlign w:val="center"/>
        </w:tcPr>
        <w:p w:rsidR="0032249E" w:rsidRPr="009E5C8E" w:rsidRDefault="0032249E" w:rsidP="00EF643D">
          <w:pPr>
            <w:pStyle w:val="Header"/>
          </w:pPr>
          <w:fldSimple w:instr=" COMMENTS   \* MERGEFORMAT ">
            <w:r w:rsidR="0086719A">
              <w:t>v4.7.0.0</w:t>
            </w:r>
          </w:fldSimple>
        </w:p>
      </w:tc>
      <w:tc>
        <w:tcPr>
          <w:tcW w:w="998" w:type="pct"/>
          <w:vAlign w:val="center"/>
        </w:tcPr>
        <w:p w:rsidR="0032249E" w:rsidRPr="009E5C8E" w:rsidRDefault="0032249E" w:rsidP="003E0831">
          <w:pPr>
            <w:pStyle w:val="Header"/>
          </w:pPr>
          <w:r>
            <w:t>Date</w:t>
          </w:r>
          <w:r w:rsidRPr="00F354D2">
            <w:t xml:space="preserve">: </w:t>
          </w:r>
          <w:r>
            <w:fldChar w:fldCharType="begin"/>
          </w:r>
          <w:r>
            <w:instrText xml:space="preserve"> DATE  \@ "d-MMM-yy"  \* MERGEFORMAT </w:instrText>
          </w:r>
          <w:r>
            <w:fldChar w:fldCharType="separate"/>
          </w:r>
          <w:r w:rsidR="0086719A">
            <w:t>17-Dec-13</w:t>
          </w:r>
          <w:r>
            <w:fldChar w:fldCharType="end"/>
          </w:r>
        </w:p>
      </w:tc>
      <w:tc>
        <w:tcPr>
          <w:tcW w:w="1028" w:type="pct"/>
          <w:vAlign w:val="center"/>
        </w:tcPr>
        <w:p w:rsidR="0032249E" w:rsidRPr="009E5C8E" w:rsidRDefault="0032249E" w:rsidP="009E5C8E">
          <w:pPr>
            <w:pStyle w:val="Header"/>
          </w:pPr>
          <w:r w:rsidRPr="00F354D2">
            <w:t xml:space="preserve">Page </w:t>
          </w:r>
          <w:r>
            <w:fldChar w:fldCharType="begin"/>
          </w:r>
          <w:r>
            <w:instrText xml:space="preserve"> PAGE  \* Arabic </w:instrText>
          </w:r>
          <w:r>
            <w:fldChar w:fldCharType="separate"/>
          </w:r>
          <w:r w:rsidR="0086719A">
            <w:t>88</w:t>
          </w:r>
          <w:r>
            <w:fldChar w:fldCharType="end"/>
          </w:r>
          <w:r w:rsidRPr="009E5C8E">
            <w:t xml:space="preserve"> of </w:t>
          </w:r>
          <w:r>
            <w:fldChar w:fldCharType="begin"/>
          </w:r>
          <w:r>
            <w:instrText xml:space="preserve"> NUMPAGES </w:instrText>
          </w:r>
          <w:r>
            <w:fldChar w:fldCharType="separate"/>
          </w:r>
          <w:r w:rsidR="0086719A">
            <w:t>143</w:t>
          </w:r>
          <w:r>
            <w:fldChar w:fldCharType="end"/>
          </w:r>
        </w:p>
      </w:tc>
    </w:tr>
  </w:tbl>
  <w:p w:rsidR="0032249E" w:rsidRPr="00EB44DD" w:rsidRDefault="0032249E" w:rsidP="00EB44D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618"/>
      <w:gridCol w:w="2469"/>
      <w:gridCol w:w="2716"/>
      <w:gridCol w:w="1493"/>
    </w:tblGrid>
    <w:tr w:rsidR="0032249E" w:rsidTr="007D5F4F">
      <w:trPr>
        <w:cantSplit/>
        <w:trHeight w:val="435"/>
      </w:trPr>
      <w:tc>
        <w:tcPr>
          <w:tcW w:w="1757" w:type="pct"/>
          <w:vMerge w:val="restart"/>
          <w:vAlign w:val="center"/>
        </w:tcPr>
        <w:p w:rsidR="0032249E" w:rsidRPr="009E5C8E" w:rsidRDefault="0032249E" w:rsidP="009E5C8E">
          <w:r w:rsidRPr="003F61A2">
            <w:rPr>
              <w:noProof/>
              <w:lang w:val="en-GB" w:eastAsia="en-GB"/>
            </w:rPr>
            <w:drawing>
              <wp:inline distT="0" distB="0" distL="0" distR="0" wp14:anchorId="0560713A" wp14:editId="5FE469E7">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32249E" w:rsidRPr="009E5C8E" w:rsidRDefault="0032249E" w:rsidP="009E5C8E">
          <w:pPr>
            <w:pStyle w:val="Header"/>
            <w:rPr>
              <w:rStyle w:val="HighlightText"/>
            </w:rPr>
          </w:pPr>
          <w:fldSimple w:instr=" SUBJECT   \* MERGEFORMAT ">
            <w:r w:rsidR="0086719A" w:rsidRPr="0086719A">
              <w:rPr>
                <w:rStyle w:val="HighlightText"/>
              </w:rPr>
              <w:t>Product Installation</w:t>
            </w:r>
            <w:r w:rsidR="0086719A">
              <w:t xml:space="preserve"> and Upgrade Guide</w:t>
            </w:r>
          </w:fldSimple>
        </w:p>
      </w:tc>
    </w:tr>
    <w:tr w:rsidR="0032249E" w:rsidTr="007D5F4F">
      <w:trPr>
        <w:cantSplit/>
        <w:trHeight w:val="375"/>
      </w:trPr>
      <w:tc>
        <w:tcPr>
          <w:tcW w:w="1757" w:type="pct"/>
          <w:vMerge/>
          <w:vAlign w:val="center"/>
        </w:tcPr>
        <w:p w:rsidR="0032249E" w:rsidRDefault="0032249E" w:rsidP="009E5C8E">
          <w:pPr>
            <w:pStyle w:val="Header"/>
          </w:pPr>
        </w:p>
      </w:tc>
      <w:tc>
        <w:tcPr>
          <w:tcW w:w="3243" w:type="pct"/>
          <w:gridSpan w:val="3"/>
          <w:tcBorders>
            <w:top w:val="single" w:sz="4" w:space="0" w:color="auto"/>
          </w:tcBorders>
          <w:vAlign w:val="center"/>
        </w:tcPr>
        <w:p w:rsidR="0032249E" w:rsidRPr="009E5C8E" w:rsidRDefault="0032249E" w:rsidP="009E5C8E">
          <w:pPr>
            <w:pStyle w:val="Header"/>
          </w:pPr>
          <w:fldSimple w:instr=" TITLE   \* MERGEFORMAT ">
            <w:r w:rsidR="0086719A">
              <w:t>EXOR</w:t>
            </w:r>
          </w:fldSimple>
        </w:p>
      </w:tc>
    </w:tr>
    <w:tr w:rsidR="0032249E" w:rsidTr="007D5F4F">
      <w:trPr>
        <w:cantSplit/>
        <w:trHeight w:val="352"/>
      </w:trPr>
      <w:tc>
        <w:tcPr>
          <w:tcW w:w="1757" w:type="pct"/>
          <w:vMerge/>
        </w:tcPr>
        <w:p w:rsidR="0032249E" w:rsidRDefault="0032249E" w:rsidP="009E5C8E">
          <w:pPr>
            <w:pStyle w:val="Header"/>
          </w:pPr>
        </w:p>
      </w:tc>
      <w:tc>
        <w:tcPr>
          <w:tcW w:w="1199" w:type="pct"/>
          <w:vAlign w:val="center"/>
        </w:tcPr>
        <w:p w:rsidR="0032249E" w:rsidRPr="009E5C8E" w:rsidRDefault="0032249E" w:rsidP="009E5C8E">
          <w:pPr>
            <w:pStyle w:val="Header"/>
          </w:pPr>
          <w:fldSimple w:instr=" COMMENTS   \* MERGEFORMAT ">
            <w:r w:rsidR="0086719A">
              <w:t>v4.7.0.0</w:t>
            </w:r>
          </w:fldSimple>
        </w:p>
      </w:tc>
      <w:tc>
        <w:tcPr>
          <w:tcW w:w="1319" w:type="pct"/>
          <w:vAlign w:val="center"/>
        </w:tcPr>
        <w:p w:rsidR="0032249E" w:rsidRPr="009E5C8E" w:rsidRDefault="0032249E" w:rsidP="009E5C8E">
          <w:pPr>
            <w:pStyle w:val="Header"/>
          </w:pPr>
          <w:r>
            <w:t>Date</w:t>
          </w:r>
          <w:r w:rsidRPr="009E5C8E">
            <w:t xml:space="preserve">: </w:t>
          </w:r>
          <w:fldSimple w:instr=" DOCPROPERTY  Keywords  \* MERGEFORMAT ">
            <w:r w:rsidR="0086719A">
              <w:t>10 Oct 2012</w:t>
            </w:r>
          </w:fldSimple>
        </w:p>
      </w:tc>
      <w:tc>
        <w:tcPr>
          <w:tcW w:w="725" w:type="pct"/>
          <w:vAlign w:val="center"/>
        </w:tcPr>
        <w:p w:rsidR="0032249E" w:rsidRPr="009E5C8E" w:rsidRDefault="0032249E" w:rsidP="009E5C8E">
          <w:pPr>
            <w:pStyle w:val="Header"/>
          </w:pPr>
          <w:r w:rsidRPr="00F354D2">
            <w:t xml:space="preserve">Page </w:t>
          </w:r>
          <w:r>
            <w:fldChar w:fldCharType="begin"/>
          </w:r>
          <w:r>
            <w:instrText xml:space="preserve"> PAGE  \* Arabic </w:instrText>
          </w:r>
          <w:r>
            <w:fldChar w:fldCharType="separate"/>
          </w:r>
          <w:r w:rsidR="0086719A">
            <w:t>143</w:t>
          </w:r>
          <w:r>
            <w:fldChar w:fldCharType="end"/>
          </w:r>
          <w:r w:rsidRPr="009E5C8E">
            <w:t xml:space="preserve"> of </w:t>
          </w:r>
          <w:r>
            <w:fldChar w:fldCharType="begin"/>
          </w:r>
          <w:r>
            <w:instrText xml:space="preserve"> NUMPAGES </w:instrText>
          </w:r>
          <w:r>
            <w:fldChar w:fldCharType="separate"/>
          </w:r>
          <w:r w:rsidR="0086719A">
            <w:t>143</w:t>
          </w:r>
          <w:r>
            <w:fldChar w:fldCharType="end"/>
          </w:r>
        </w:p>
      </w:tc>
    </w:tr>
  </w:tbl>
  <w:p w:rsidR="0032249E" w:rsidRPr="00C31B9A" w:rsidRDefault="0032249E" w:rsidP="007D5F4F">
    <w:pPr>
      <w:pStyle w:val="spacer"/>
    </w:pPr>
  </w:p>
  <w:p w:rsidR="0032249E" w:rsidRDefault="0032249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49E" w:rsidRPr="00847F85" w:rsidRDefault="0032249E" w:rsidP="00897A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EF38F7FE"/>
    <w:lvl w:ilvl="0">
      <w:start w:val="1"/>
      <w:numFmt w:val="bullet"/>
      <w:pStyle w:val="ListBullet2"/>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B4AEF5C8"/>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formatting="1" w:enforcement="1"/>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1FB1"/>
    <w:rsid w:val="00102A5A"/>
    <w:rsid w:val="00102AE8"/>
    <w:rsid w:val="00103EA9"/>
    <w:rsid w:val="0010511E"/>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80689"/>
    <w:rsid w:val="00180A41"/>
    <w:rsid w:val="00182A32"/>
    <w:rsid w:val="001837FD"/>
    <w:rsid w:val="001848D1"/>
    <w:rsid w:val="00186F48"/>
    <w:rsid w:val="001947E7"/>
    <w:rsid w:val="0019561A"/>
    <w:rsid w:val="001A306B"/>
    <w:rsid w:val="001A42CE"/>
    <w:rsid w:val="001A5249"/>
    <w:rsid w:val="001A6157"/>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7CB3"/>
    <w:rsid w:val="0026080F"/>
    <w:rsid w:val="00261A3E"/>
    <w:rsid w:val="00262EB9"/>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20891"/>
    <w:rsid w:val="0032249E"/>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3889"/>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1476"/>
    <w:rsid w:val="005A314B"/>
    <w:rsid w:val="005A3DFB"/>
    <w:rsid w:val="005A56D4"/>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702567"/>
    <w:rsid w:val="00710767"/>
    <w:rsid w:val="007159CB"/>
    <w:rsid w:val="0071616B"/>
    <w:rsid w:val="00717EF1"/>
    <w:rsid w:val="00720952"/>
    <w:rsid w:val="007215BE"/>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F74"/>
    <w:rsid w:val="00742BA7"/>
    <w:rsid w:val="00742C7B"/>
    <w:rsid w:val="007438C4"/>
    <w:rsid w:val="00744255"/>
    <w:rsid w:val="00747BFC"/>
    <w:rsid w:val="00750BF5"/>
    <w:rsid w:val="0075238F"/>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FF8"/>
    <w:rsid w:val="007903EA"/>
    <w:rsid w:val="00790A90"/>
    <w:rsid w:val="00795F68"/>
    <w:rsid w:val="00796112"/>
    <w:rsid w:val="007A1517"/>
    <w:rsid w:val="007A3B32"/>
    <w:rsid w:val="007A68DB"/>
    <w:rsid w:val="007B72F5"/>
    <w:rsid w:val="007C053A"/>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2919"/>
    <w:rsid w:val="00853194"/>
    <w:rsid w:val="00853ACB"/>
    <w:rsid w:val="0085422D"/>
    <w:rsid w:val="00856E7A"/>
    <w:rsid w:val="00857136"/>
    <w:rsid w:val="00857FE3"/>
    <w:rsid w:val="00865F54"/>
    <w:rsid w:val="008667D0"/>
    <w:rsid w:val="0086719A"/>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A0A"/>
    <w:rsid w:val="008F3920"/>
    <w:rsid w:val="008F5B17"/>
    <w:rsid w:val="008F6C23"/>
    <w:rsid w:val="008F6D66"/>
    <w:rsid w:val="00900042"/>
    <w:rsid w:val="009069C1"/>
    <w:rsid w:val="00911611"/>
    <w:rsid w:val="00912D3B"/>
    <w:rsid w:val="00913C79"/>
    <w:rsid w:val="00913F92"/>
    <w:rsid w:val="00914826"/>
    <w:rsid w:val="0091558D"/>
    <w:rsid w:val="00917C1A"/>
    <w:rsid w:val="00920C0C"/>
    <w:rsid w:val="00925312"/>
    <w:rsid w:val="00925A7C"/>
    <w:rsid w:val="00927481"/>
    <w:rsid w:val="009307E3"/>
    <w:rsid w:val="00933180"/>
    <w:rsid w:val="00937B00"/>
    <w:rsid w:val="00943FA4"/>
    <w:rsid w:val="009451EB"/>
    <w:rsid w:val="00946ECF"/>
    <w:rsid w:val="0095495A"/>
    <w:rsid w:val="009603DE"/>
    <w:rsid w:val="00962AFE"/>
    <w:rsid w:val="00970AC7"/>
    <w:rsid w:val="00970FCF"/>
    <w:rsid w:val="00971AA7"/>
    <w:rsid w:val="00972C3C"/>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62B"/>
    <w:rsid w:val="00A15B86"/>
    <w:rsid w:val="00A169D9"/>
    <w:rsid w:val="00A20389"/>
    <w:rsid w:val="00A21652"/>
    <w:rsid w:val="00A24687"/>
    <w:rsid w:val="00A316A4"/>
    <w:rsid w:val="00A34635"/>
    <w:rsid w:val="00A405D8"/>
    <w:rsid w:val="00A417FB"/>
    <w:rsid w:val="00A428DA"/>
    <w:rsid w:val="00A42E5B"/>
    <w:rsid w:val="00A44C25"/>
    <w:rsid w:val="00A47BF3"/>
    <w:rsid w:val="00A5073A"/>
    <w:rsid w:val="00A529FD"/>
    <w:rsid w:val="00A535B7"/>
    <w:rsid w:val="00A54502"/>
    <w:rsid w:val="00A547FA"/>
    <w:rsid w:val="00A60874"/>
    <w:rsid w:val="00A60BF3"/>
    <w:rsid w:val="00A620D8"/>
    <w:rsid w:val="00A6321E"/>
    <w:rsid w:val="00A71857"/>
    <w:rsid w:val="00A73858"/>
    <w:rsid w:val="00A73B46"/>
    <w:rsid w:val="00A7496B"/>
    <w:rsid w:val="00A8015C"/>
    <w:rsid w:val="00A818D4"/>
    <w:rsid w:val="00A83A42"/>
    <w:rsid w:val="00A903FE"/>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62DE"/>
    <w:rsid w:val="00AD70C2"/>
    <w:rsid w:val="00AE0CFC"/>
    <w:rsid w:val="00AE0E10"/>
    <w:rsid w:val="00AE1501"/>
    <w:rsid w:val="00AE4424"/>
    <w:rsid w:val="00AE45DE"/>
    <w:rsid w:val="00AE5DCC"/>
    <w:rsid w:val="00AF03E2"/>
    <w:rsid w:val="00AF06C9"/>
    <w:rsid w:val="00AF216F"/>
    <w:rsid w:val="00B003B0"/>
    <w:rsid w:val="00B05DFC"/>
    <w:rsid w:val="00B10B74"/>
    <w:rsid w:val="00B11AD6"/>
    <w:rsid w:val="00B11D45"/>
    <w:rsid w:val="00B140B8"/>
    <w:rsid w:val="00B150E7"/>
    <w:rsid w:val="00B170DD"/>
    <w:rsid w:val="00B30AD4"/>
    <w:rsid w:val="00B31B17"/>
    <w:rsid w:val="00B34E98"/>
    <w:rsid w:val="00B41B2E"/>
    <w:rsid w:val="00B434DC"/>
    <w:rsid w:val="00B437AA"/>
    <w:rsid w:val="00B457A9"/>
    <w:rsid w:val="00B46901"/>
    <w:rsid w:val="00B47F2B"/>
    <w:rsid w:val="00B51EAE"/>
    <w:rsid w:val="00B53106"/>
    <w:rsid w:val="00B54106"/>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681"/>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204E1"/>
    <w:rsid w:val="00C217E0"/>
    <w:rsid w:val="00C2364A"/>
    <w:rsid w:val="00C24072"/>
    <w:rsid w:val="00C2553E"/>
    <w:rsid w:val="00C31B9A"/>
    <w:rsid w:val="00C31F67"/>
    <w:rsid w:val="00C36456"/>
    <w:rsid w:val="00C372E8"/>
    <w:rsid w:val="00C41044"/>
    <w:rsid w:val="00C45B47"/>
    <w:rsid w:val="00C46FB2"/>
    <w:rsid w:val="00C50237"/>
    <w:rsid w:val="00C502FC"/>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2EB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60EF5"/>
    <w:rsid w:val="00D63668"/>
    <w:rsid w:val="00D65C0A"/>
    <w:rsid w:val="00D66E08"/>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D80"/>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44CC"/>
    <w:rsid w:val="00EE5830"/>
    <w:rsid w:val="00EE71C2"/>
    <w:rsid w:val="00EE7A94"/>
    <w:rsid w:val="00EF08C5"/>
    <w:rsid w:val="00EF10EF"/>
    <w:rsid w:val="00EF1C82"/>
    <w:rsid w:val="00EF643D"/>
    <w:rsid w:val="00F01F3F"/>
    <w:rsid w:val="00F03E84"/>
    <w:rsid w:val="00F0475F"/>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27CC2"/>
    <w:rsid w:val="00F30D1D"/>
    <w:rsid w:val="00F31FD1"/>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95703"/>
    <w:rsid w:val="00FA36FF"/>
    <w:rsid w:val="00FA41BB"/>
    <w:rsid w:val="00FA6BC5"/>
    <w:rsid w:val="00FA7DD6"/>
    <w:rsid w:val="00FB37AE"/>
    <w:rsid w:val="00FB4005"/>
    <w:rsid w:val="00FB61E7"/>
    <w:rsid w:val="00FC102F"/>
    <w:rsid w:val="00FC2DA7"/>
    <w:rsid w:val="00FC3C1A"/>
    <w:rsid w:val="00FD0312"/>
    <w:rsid w:val="00FD673F"/>
    <w:rsid w:val="00FE0804"/>
    <w:rsid w:val="00FE0E09"/>
    <w:rsid w:val="00FE0E7C"/>
    <w:rsid w:val="00FF27ED"/>
    <w:rsid w:val="00FF2D1D"/>
    <w:rsid w:val="00FF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024460">
      <w:bodyDiv w:val="1"/>
      <w:marLeft w:val="0"/>
      <w:marRight w:val="0"/>
      <w:marTop w:val="0"/>
      <w:marBottom w:val="0"/>
      <w:divBdr>
        <w:top w:val="none" w:sz="0" w:space="0" w:color="auto"/>
        <w:left w:val="none" w:sz="0" w:space="0" w:color="auto"/>
        <w:bottom w:val="none" w:sz="0" w:space="0" w:color="auto"/>
        <w:right w:val="none" w:sz="0" w:space="0" w:color="auto"/>
      </w:divBdr>
    </w:div>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ctservices.bentley.com" TargetMode="External"/><Relationship Id="rId117" Type="http://schemas.openxmlformats.org/officeDocument/2006/relationships/hyperlink" Target="http://selectservices.bentley.com" TargetMode="External"/><Relationship Id="rId21" Type="http://schemas.openxmlformats.org/officeDocument/2006/relationships/image" Target="media/image9.png"/><Relationship Id="rId42" Type="http://schemas.openxmlformats.org/officeDocument/2006/relationships/oleObject" Target="embeddings/oleObject2.bin"/><Relationship Id="rId47" Type="http://schemas.openxmlformats.org/officeDocument/2006/relationships/image" Target="cid:image001.jpg@01CB6C89.CEDBECF0"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9.png"/><Relationship Id="rId89" Type="http://schemas.openxmlformats.org/officeDocument/2006/relationships/hyperlink" Target="http://selectservices.bentley.com" TargetMode="External"/><Relationship Id="rId112" Type="http://schemas.openxmlformats.org/officeDocument/2006/relationships/image" Target="media/image50.png"/><Relationship Id="rId16" Type="http://schemas.openxmlformats.org/officeDocument/2006/relationships/image" Target="media/image4.jpeg"/><Relationship Id="rId107" Type="http://schemas.openxmlformats.org/officeDocument/2006/relationships/hyperlink" Target="http://selectservices.bentley.com" TargetMode="External"/><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hyperlink" Target="http://selectservices.bentley.com" TargetMode="External"/><Relationship Id="rId53" Type="http://schemas.openxmlformats.org/officeDocument/2006/relationships/oleObject" Target="embeddings/oleObject4.bin"/><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hyperlink" Target="http://selectservices.bentley.com" TargetMode="External"/><Relationship Id="rId102" Type="http://schemas.openxmlformats.org/officeDocument/2006/relationships/hyperlink" Target="http://selectservices.bentley.com" TargetMode="External"/><Relationship Id="rId123"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cid:image004.jpg@01CB6A01.9040D2B0" TargetMode="External"/><Relationship Id="rId90" Type="http://schemas.openxmlformats.org/officeDocument/2006/relationships/hyperlink" Target="http://selectservices.bentley.com" TargetMode="External"/><Relationship Id="rId95" Type="http://schemas.openxmlformats.org/officeDocument/2006/relationships/hyperlink" Target="http://selectservices.bentley.com" TargetMode="External"/><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4.png"/><Relationship Id="rId48" Type="http://schemas.openxmlformats.org/officeDocument/2006/relationships/image" Target="cid:image004.jpg@01CB6C89.CEDBECF0" TargetMode="External"/><Relationship Id="rId56" Type="http://schemas.openxmlformats.org/officeDocument/2006/relationships/oleObject" Target="embeddings/oleObject5.bin"/><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hyperlink" Target="file:///\\exdl12\dev\prev_rel\nm4040_nm4051\ukp\doc\UKPMS%20Upgrade%20Guide%20v4.0.5.1.doc" TargetMode="External"/><Relationship Id="rId105" Type="http://schemas.openxmlformats.org/officeDocument/2006/relationships/hyperlink" Target="http://selectservices.bentley.com" TargetMode="External"/><Relationship Id="rId113" Type="http://schemas.openxmlformats.org/officeDocument/2006/relationships/hyperlink" Target="mailto:support@exorcorp.com" TargetMode="External"/><Relationship Id="rId118" Type="http://schemas.openxmlformats.org/officeDocument/2006/relationships/hyperlink" Target="http://selectservices.bentley.com" TargetMode="External"/><Relationship Id="rId8" Type="http://schemas.openxmlformats.org/officeDocument/2006/relationships/endnotes" Target="endnotes.xml"/><Relationship Id="rId51" Type="http://schemas.openxmlformats.org/officeDocument/2006/relationships/hyperlink" Target="http://selectservices.bentley.com" TargetMode="External"/><Relationship Id="rId72" Type="http://schemas.openxmlformats.org/officeDocument/2006/relationships/image" Target="media/image43.png"/><Relationship Id="rId80" Type="http://schemas.openxmlformats.org/officeDocument/2006/relationships/oleObject" Target="embeddings/oleObject6.bin"/><Relationship Id="rId85" Type="http://schemas.openxmlformats.org/officeDocument/2006/relationships/hyperlink" Target="http://selectservices.bentley.com" TargetMode="External"/><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snapdba.com/2013/04/forms-11g-java-client-hangs-at-security-warning-with-the-applications-digital-signature-cannot-be-verified/" TargetMode="External"/><Relationship Id="rId17" Type="http://schemas.openxmlformats.org/officeDocument/2006/relationships/image" Target="media/image5.jpeg"/><Relationship Id="rId25" Type="http://schemas.openxmlformats.org/officeDocument/2006/relationships/image" Target="cid:image002.jpg@01CED3E3.746BECB0" TargetMode="External"/><Relationship Id="rId33" Type="http://schemas.openxmlformats.org/officeDocument/2006/relationships/image" Target="media/image18.jpeg"/><Relationship Id="rId38" Type="http://schemas.openxmlformats.org/officeDocument/2006/relationships/hyperlink" Target="http://selectservices.bentley.com" TargetMode="External"/><Relationship Id="rId46" Type="http://schemas.openxmlformats.org/officeDocument/2006/relationships/image" Target="media/image26.jpe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hyperlink" Target="file:///\\exdl12\dev\prev_rel\nm4040_nm4051\ukp\doc\UKPMS%20Upgrade%20Guide%20v4.0.5.1.doc" TargetMode="External"/><Relationship Id="rId108" Type="http://schemas.openxmlformats.org/officeDocument/2006/relationships/oleObject" Target="embeddings/oleObject12.bin"/><Relationship Id="rId116" Type="http://schemas.openxmlformats.org/officeDocument/2006/relationships/image" Target="media/image51.png"/><Relationship Id="rId124"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yperlink" Target="http://selectservices.bentley.com"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cid:image005.jpg@01CB6A01.9040D2B0" TargetMode="External"/><Relationship Id="rId88" Type="http://schemas.openxmlformats.org/officeDocument/2006/relationships/oleObject" Target="embeddings/oleObject7.bin"/><Relationship Id="rId91" Type="http://schemas.openxmlformats.org/officeDocument/2006/relationships/oleObject" Target="embeddings/oleObject8.bin"/><Relationship Id="rId96" Type="http://schemas.openxmlformats.org/officeDocument/2006/relationships/hyperlink" Target="http://selectservices.bentley.com" TargetMode="External"/><Relationship Id="rId111" Type="http://schemas.openxmlformats.org/officeDocument/2006/relationships/hyperlink" Target="http://selectservices.bentle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cid:image005.jpg@01CB6C89.CEDBECF0" TargetMode="External"/><Relationship Id="rId57" Type="http://schemas.openxmlformats.org/officeDocument/2006/relationships/image" Target="media/image28.png"/><Relationship Id="rId106" Type="http://schemas.openxmlformats.org/officeDocument/2006/relationships/oleObject" Target="embeddings/oleObject11.bin"/><Relationship Id="rId114" Type="http://schemas.openxmlformats.org/officeDocument/2006/relationships/hyperlink" Target="http://selectservices.bentley.com" TargetMode="External"/><Relationship Id="rId119"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image" Target="media/image16.jpeg"/><Relationship Id="rId44" Type="http://schemas.openxmlformats.org/officeDocument/2006/relationships/oleObject" Target="embeddings/oleObject3.bin"/><Relationship Id="rId52" Type="http://schemas.openxmlformats.org/officeDocument/2006/relationships/hyperlink" Target="http://selectservices.bentley.com"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electservices.bentley.com" TargetMode="External"/><Relationship Id="rId81" Type="http://schemas.openxmlformats.org/officeDocument/2006/relationships/image" Target="cid:image003.jpg@01CB6A01.9040D2B0" TargetMode="External"/><Relationship Id="rId86" Type="http://schemas.openxmlformats.org/officeDocument/2006/relationships/hyperlink" Target="http://selectservices.bentley.com" TargetMode="External"/><Relationship Id="rId94" Type="http://schemas.openxmlformats.org/officeDocument/2006/relationships/oleObject" Target="embeddings/oleObject9.bin"/><Relationship Id="rId99" Type="http://schemas.openxmlformats.org/officeDocument/2006/relationships/hyperlink" Target="http://selectservices.bentley.com" TargetMode="External"/><Relationship Id="rId101" Type="http://schemas.openxmlformats.org/officeDocument/2006/relationships/hyperlink" Target="file:///\\exdl12\dev\prev_rel\nm4040_nm4051\ukp\doc\UKPMS%20Upgrade%20Guide%20v4.0.5.1.doc" TargetMode="External"/><Relationship Id="rId12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exorcorp.com/" TargetMode="External"/><Relationship Id="rId18" Type="http://schemas.openxmlformats.org/officeDocument/2006/relationships/image" Target="media/image6.jpeg"/><Relationship Id="rId39" Type="http://schemas.openxmlformats.org/officeDocument/2006/relationships/image" Target="media/image22.png"/><Relationship Id="rId109" Type="http://schemas.openxmlformats.org/officeDocument/2006/relationships/hyperlink" Target="mailto:support@exorcorp.com" TargetMode="External"/><Relationship Id="rId34" Type="http://schemas.openxmlformats.org/officeDocument/2006/relationships/image" Target="media/image19.jpeg"/><Relationship Id="rId50" Type="http://schemas.openxmlformats.org/officeDocument/2006/relationships/image" Target="media/image27.png"/><Relationship Id="rId55" Type="http://schemas.openxmlformats.org/officeDocument/2006/relationships/hyperlink" Target="http://selectservices.bentley.com" TargetMode="External"/><Relationship Id="rId76" Type="http://schemas.openxmlformats.org/officeDocument/2006/relationships/image" Target="media/image47.png"/><Relationship Id="rId97" Type="http://schemas.openxmlformats.org/officeDocument/2006/relationships/oleObject" Target="embeddings/oleObject10.bin"/><Relationship Id="rId104" Type="http://schemas.openxmlformats.org/officeDocument/2006/relationships/hyperlink" Target="file:///\\exdl12\dev\prev_rel\nm4040_nm4051\ukp\doc\UKPMS%20Upgrade%20Guide%20v4.0.5.1.doc" TargetMode="External"/><Relationship Id="rId120" Type="http://schemas.openxmlformats.org/officeDocument/2006/relationships/header" Target="header2.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hyperlink" Target="http://selectservices.bentley.com" TargetMode="External"/><Relationship Id="rId24" Type="http://schemas.openxmlformats.org/officeDocument/2006/relationships/image" Target="media/image12.png"/><Relationship Id="rId40" Type="http://schemas.openxmlformats.org/officeDocument/2006/relationships/oleObject" Target="embeddings/oleObject1.bin"/><Relationship Id="rId45" Type="http://schemas.openxmlformats.org/officeDocument/2006/relationships/image" Target="media/image25.jpeg"/><Relationship Id="rId66" Type="http://schemas.openxmlformats.org/officeDocument/2006/relationships/image" Target="media/image37.png"/><Relationship Id="rId87" Type="http://schemas.openxmlformats.org/officeDocument/2006/relationships/hyperlink" Target="http://selectservices.bentley.com" TargetMode="External"/><Relationship Id="rId110" Type="http://schemas.openxmlformats.org/officeDocument/2006/relationships/hyperlink" Target="http://selectservices.bentley.com" TargetMode="External"/><Relationship Id="rId115"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Wadsworth\Document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22397-EA2F-4A14-9B2D-144523E79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149</TotalTime>
  <Pages>1</Pages>
  <Words>23555</Words>
  <Characters>134268</Characters>
  <Application>Microsoft Office Word</Application>
  <DocSecurity>0</DocSecurity>
  <Lines>1118</Lines>
  <Paragraphs>315</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157508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Product Installation and Upgrade Guide</dc:subject>
  <dc:creator>Rob Coupe</dc:creator>
  <cp:keywords>10 Oct 2012</cp:keywords>
  <dc:description>v4.7.0.0</dc:description>
  <cp:lastModifiedBy>Chris.Baugh</cp:lastModifiedBy>
  <cp:revision>17</cp:revision>
  <cp:lastPrinted>2013-12-17T09:24:00Z</cp:lastPrinted>
  <dcterms:created xsi:type="dcterms:W3CDTF">2013-11-01T10:40:00Z</dcterms:created>
  <dcterms:modified xsi:type="dcterms:W3CDTF">2013-12-17T09:25:00Z</dcterms:modified>
  <cp:category>Project Number</cp:category>
</cp:coreProperties>
</file>