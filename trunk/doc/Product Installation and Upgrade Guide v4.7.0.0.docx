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65049" w:rsidRPr="00913C79" w:rsidRDefault="00465049"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465049" w:rsidRDefault="006D32E1" w:rsidP="00465049">
      <w:r w:rsidRPr="003F61A2">
        <w:rPr>
          <w:noProof/>
          <w:lang w:val="en-GB" w:eastAsia="en-GB"/>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8"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4009B2" w:rsidRPr="00913C79" w:rsidRDefault="004009B2" w:rsidP="00913C79"/>
    <w:p w:rsidR="00465049" w:rsidRPr="00913C79" w:rsidRDefault="00465049" w:rsidP="00913C79"/>
    <w:p w:rsidR="00646C77" w:rsidRPr="00913C79" w:rsidRDefault="00646C77" w:rsidP="00913C79"/>
    <w:p w:rsidR="009C66AC" w:rsidRPr="003F61A2" w:rsidRDefault="009069C1" w:rsidP="00FA7DD6">
      <w:pPr>
        <w:pStyle w:val="coverinfo"/>
      </w:pPr>
      <w:fldSimple w:instr=" TITLE   \* MERGEFORMAT ">
        <w:r w:rsidR="00EF643D">
          <w:t>EXOR</w:t>
        </w:r>
      </w:fldSimple>
    </w:p>
    <w:p w:rsidR="009A2188" w:rsidRDefault="009A2188" w:rsidP="003F61A2"/>
    <w:p w:rsidR="00232470" w:rsidRPr="003F61A2" w:rsidRDefault="009069C1" w:rsidP="00FA7DD6">
      <w:pPr>
        <w:pStyle w:val="coverinfo"/>
      </w:pPr>
      <w:fldSimple w:instr=" SUBJECT   \* MERGEFORMAT ">
        <w:r w:rsidR="00EF643D" w:rsidRPr="00EF643D">
          <w:t xml:space="preserve">Product Installation and Upgrade </w:t>
        </w:r>
        <w:r w:rsidR="00EF643D">
          <w:t>Guide</w:t>
        </w:r>
      </w:fldSimple>
    </w:p>
    <w:p w:rsidR="00232470" w:rsidRDefault="00232470" w:rsidP="00465049">
      <w:pPr>
        <w:pStyle w:val="CoverVersion"/>
      </w:pPr>
    </w:p>
    <w:p w:rsidR="009C66AC" w:rsidRDefault="009069C1" w:rsidP="00EF10EF">
      <w:pPr>
        <w:pStyle w:val="CoverVersion"/>
      </w:pPr>
      <w:fldSimple w:instr=" COMMENTS   \* MERGEFORMAT ">
        <w:r w:rsidR="00EF643D">
          <w:t>v4.7.0.0</w:t>
        </w:r>
      </w:fldSimple>
    </w:p>
    <w:p w:rsidR="009C66AC" w:rsidRPr="00913C79" w:rsidRDefault="009C66AC" w:rsidP="00913C79">
      <w:pPr>
        <w:sectPr w:rsidR="009C66AC" w:rsidRPr="00913C79" w:rsidSect="00107E30">
          <w:headerReference w:type="default" r:id="rId9"/>
          <w:footerReference w:type="default" r:id="rId10"/>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646C77" w:rsidRPr="00646C77" w:rsidRDefault="00646C77" w:rsidP="00107E30">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7"/>
        <w:gridCol w:w="1482"/>
        <w:gridCol w:w="822"/>
        <w:gridCol w:w="1450"/>
        <w:gridCol w:w="4447"/>
      </w:tblGrid>
      <w:tr w:rsidR="00646C77" w:rsidRPr="00646C77" w:rsidTr="005F4832">
        <w:tc>
          <w:tcPr>
            <w:tcW w:w="561" w:type="pct"/>
            <w:shd w:val="clear" w:color="auto" w:fill="E0E0E0"/>
          </w:tcPr>
          <w:p w:rsidR="00646C77" w:rsidRPr="009E5C8E" w:rsidRDefault="00646C77" w:rsidP="009E5C8E">
            <w:pPr>
              <w:rPr>
                <w:rStyle w:val="TableTitleline"/>
              </w:rPr>
            </w:pPr>
            <w:r w:rsidRPr="00F8754D">
              <w:rPr>
                <w:rStyle w:val="TableTitleline"/>
              </w:rPr>
              <w:t>Version</w:t>
            </w:r>
          </w:p>
        </w:tc>
        <w:tc>
          <w:tcPr>
            <w:tcW w:w="802" w:type="pct"/>
            <w:shd w:val="clear" w:color="auto" w:fill="E0E0E0"/>
          </w:tcPr>
          <w:p w:rsidR="00646C77" w:rsidRPr="009E5C8E" w:rsidRDefault="00646C77" w:rsidP="009E5C8E">
            <w:pPr>
              <w:rPr>
                <w:rStyle w:val="TableTitleline"/>
              </w:rPr>
            </w:pPr>
            <w:r w:rsidRPr="00F8754D">
              <w:rPr>
                <w:rStyle w:val="TableTitleline"/>
              </w:rPr>
              <w:t>Owner</w:t>
            </w:r>
          </w:p>
        </w:tc>
        <w:tc>
          <w:tcPr>
            <w:tcW w:w="445" w:type="pct"/>
            <w:shd w:val="clear" w:color="auto" w:fill="E0E0E0"/>
          </w:tcPr>
          <w:p w:rsidR="00646C77" w:rsidRPr="009E5C8E" w:rsidRDefault="00646C77" w:rsidP="009E5C8E">
            <w:pPr>
              <w:rPr>
                <w:rStyle w:val="TableTitleline"/>
              </w:rPr>
            </w:pPr>
            <w:r w:rsidRPr="00F8754D">
              <w:rPr>
                <w:rStyle w:val="TableTitleline"/>
              </w:rPr>
              <w:t>Source</w:t>
            </w:r>
          </w:p>
        </w:tc>
        <w:tc>
          <w:tcPr>
            <w:tcW w:w="785" w:type="pct"/>
            <w:shd w:val="clear" w:color="auto" w:fill="E0E0E0"/>
          </w:tcPr>
          <w:p w:rsidR="00646C77" w:rsidRPr="009E5C8E" w:rsidRDefault="00646C77" w:rsidP="009E5C8E">
            <w:pPr>
              <w:rPr>
                <w:rStyle w:val="TableTitleline"/>
              </w:rPr>
            </w:pPr>
            <w:r w:rsidRPr="00F8754D">
              <w:rPr>
                <w:rStyle w:val="TableTitleline"/>
              </w:rPr>
              <w:t>Date</w:t>
            </w:r>
          </w:p>
        </w:tc>
        <w:tc>
          <w:tcPr>
            <w:tcW w:w="2407" w:type="pct"/>
            <w:shd w:val="clear" w:color="auto" w:fill="E0E0E0"/>
          </w:tcPr>
          <w:p w:rsidR="00646C77" w:rsidRPr="009E5C8E" w:rsidRDefault="00646C77" w:rsidP="009E5C8E">
            <w:pPr>
              <w:rPr>
                <w:rStyle w:val="TableTitleline"/>
              </w:rPr>
            </w:pPr>
            <w:r w:rsidRPr="00F8754D">
              <w:rPr>
                <w:rStyle w:val="TableTitleline"/>
              </w:rPr>
              <w:t>Description</w:t>
            </w:r>
          </w:p>
        </w:tc>
      </w:tr>
      <w:tr w:rsidR="00646C77" w:rsidRPr="00646C77" w:rsidTr="005F4832">
        <w:tc>
          <w:tcPr>
            <w:tcW w:w="561" w:type="pct"/>
          </w:tcPr>
          <w:p w:rsidR="00646C77" w:rsidRPr="009E5C8E" w:rsidRDefault="00EF643D" w:rsidP="009E5C8E">
            <w:pPr>
              <w:pStyle w:val="TableText"/>
            </w:pPr>
            <w:r>
              <w:t>1.0</w:t>
            </w:r>
          </w:p>
        </w:tc>
        <w:tc>
          <w:tcPr>
            <w:tcW w:w="802" w:type="pct"/>
          </w:tcPr>
          <w:p w:rsidR="00646C77" w:rsidRPr="009E5C8E" w:rsidRDefault="00253D3C" w:rsidP="009E5C8E">
            <w:pPr>
              <w:pStyle w:val="TableText"/>
            </w:pPr>
            <w:r w:rsidRPr="00F8754D">
              <w:t xml:space="preserve">Rob Coupe </w:t>
            </w:r>
          </w:p>
        </w:tc>
        <w:tc>
          <w:tcPr>
            <w:tcW w:w="445" w:type="pct"/>
          </w:tcPr>
          <w:p w:rsidR="00646C77" w:rsidRPr="009E5C8E" w:rsidRDefault="00383C44" w:rsidP="009E5C8E">
            <w:pPr>
              <w:pStyle w:val="TableText"/>
            </w:pPr>
            <w:r w:rsidRPr="00F8754D">
              <w:t>Author</w:t>
            </w:r>
          </w:p>
        </w:tc>
        <w:tc>
          <w:tcPr>
            <w:tcW w:w="785" w:type="pct"/>
          </w:tcPr>
          <w:p w:rsidR="00646C77" w:rsidRPr="009E5C8E" w:rsidRDefault="00EF643D" w:rsidP="009E5C8E">
            <w:pPr>
              <w:pStyle w:val="TableText"/>
            </w:pPr>
            <w:r>
              <w:t>30-Oct-2013</w:t>
            </w:r>
          </w:p>
        </w:tc>
        <w:tc>
          <w:tcPr>
            <w:tcW w:w="2407" w:type="pct"/>
          </w:tcPr>
          <w:p w:rsidR="00646C77" w:rsidRPr="009E5C8E" w:rsidRDefault="00646C77" w:rsidP="009E5C8E">
            <w:pPr>
              <w:pStyle w:val="TableText"/>
            </w:pPr>
            <w:r w:rsidRPr="00F8754D">
              <w:t>Initial Draft</w:t>
            </w:r>
            <w:r w:rsidR="00A90841">
              <w:t xml:space="preserve"> from previous release and Bentley release note template.</w:t>
            </w:r>
          </w:p>
        </w:tc>
      </w:tr>
      <w:tr w:rsidR="00646C77" w:rsidRPr="00646C77" w:rsidTr="005F4832">
        <w:tc>
          <w:tcPr>
            <w:tcW w:w="561" w:type="pct"/>
          </w:tcPr>
          <w:p w:rsidR="00646C77" w:rsidRPr="009E5C8E" w:rsidRDefault="005F4832" w:rsidP="009E5C8E">
            <w:pPr>
              <w:pStyle w:val="TableText"/>
            </w:pPr>
            <w:r>
              <w:t>1.</w:t>
            </w:r>
            <w:r w:rsidR="008B59B4">
              <w:t>4</w:t>
            </w:r>
          </w:p>
        </w:tc>
        <w:tc>
          <w:tcPr>
            <w:tcW w:w="802" w:type="pct"/>
          </w:tcPr>
          <w:p w:rsidR="00646C77" w:rsidRPr="009E5C8E" w:rsidRDefault="005F4832" w:rsidP="009E5C8E">
            <w:pPr>
              <w:pStyle w:val="TableText"/>
            </w:pPr>
            <w:r>
              <w:t>Rob Coupe Upendra Hukeri</w:t>
            </w:r>
          </w:p>
        </w:tc>
        <w:tc>
          <w:tcPr>
            <w:tcW w:w="445" w:type="pct"/>
          </w:tcPr>
          <w:p w:rsidR="00646C77" w:rsidRPr="00646C77" w:rsidRDefault="005F4832" w:rsidP="009E5C8E">
            <w:pPr>
              <w:pStyle w:val="TableText"/>
            </w:pPr>
            <w:r>
              <w:t>Author</w:t>
            </w:r>
          </w:p>
        </w:tc>
        <w:tc>
          <w:tcPr>
            <w:tcW w:w="785" w:type="pct"/>
          </w:tcPr>
          <w:p w:rsidR="00646C77" w:rsidRPr="009E5C8E" w:rsidRDefault="005F4832" w:rsidP="009E5C8E">
            <w:pPr>
              <w:pStyle w:val="TableText"/>
            </w:pPr>
            <w:r>
              <w:t>31-Oct-2013</w:t>
            </w:r>
          </w:p>
        </w:tc>
        <w:tc>
          <w:tcPr>
            <w:tcW w:w="2407" w:type="pct"/>
          </w:tcPr>
          <w:p w:rsidR="00646C77" w:rsidRPr="009E5C8E" w:rsidRDefault="005F4832" w:rsidP="009E5C8E">
            <w:pPr>
              <w:pStyle w:val="TableText"/>
            </w:pPr>
            <w:r>
              <w:t xml:space="preserve">Added updated process for copying pre-signed jar files and versions of </w:t>
            </w:r>
            <w:proofErr w:type="spellStart"/>
            <w:r>
              <w:t>MapViewer</w:t>
            </w:r>
            <w:proofErr w:type="spellEnd"/>
            <w:r>
              <w:t xml:space="preserve"> components</w:t>
            </w:r>
            <w:r w:rsidR="001F1631">
              <w:t xml:space="preserve"> + TOC</w:t>
            </w:r>
          </w:p>
        </w:tc>
      </w:tr>
      <w:tr w:rsidR="00646C77" w:rsidRPr="00646C77" w:rsidTr="005F4832">
        <w:tc>
          <w:tcPr>
            <w:tcW w:w="561" w:type="pct"/>
          </w:tcPr>
          <w:p w:rsidR="00646C77" w:rsidRPr="009E5C8E" w:rsidRDefault="00A535B7" w:rsidP="009E5C8E">
            <w:pPr>
              <w:pStyle w:val="TableText"/>
            </w:pPr>
            <w:r>
              <w:t>1.5</w:t>
            </w:r>
          </w:p>
        </w:tc>
        <w:tc>
          <w:tcPr>
            <w:tcW w:w="802" w:type="pct"/>
          </w:tcPr>
          <w:p w:rsidR="00646C77" w:rsidRPr="009E5C8E" w:rsidRDefault="00A535B7" w:rsidP="009E5C8E">
            <w:pPr>
              <w:pStyle w:val="TableText"/>
            </w:pPr>
            <w:r>
              <w:t>Chris Baugh</w:t>
            </w:r>
          </w:p>
        </w:tc>
        <w:tc>
          <w:tcPr>
            <w:tcW w:w="445" w:type="pct"/>
          </w:tcPr>
          <w:p w:rsidR="00646C77" w:rsidRPr="00646C77" w:rsidRDefault="00A535B7" w:rsidP="009E5C8E">
            <w:pPr>
              <w:pStyle w:val="TableText"/>
            </w:pPr>
            <w:r>
              <w:t>Author</w:t>
            </w:r>
          </w:p>
        </w:tc>
        <w:tc>
          <w:tcPr>
            <w:tcW w:w="785" w:type="pct"/>
          </w:tcPr>
          <w:p w:rsidR="00646C77" w:rsidRPr="009E5C8E" w:rsidRDefault="00A535B7" w:rsidP="009E5C8E">
            <w:pPr>
              <w:pStyle w:val="TableText"/>
            </w:pPr>
            <w:r>
              <w:t>1-Nov-2013</w:t>
            </w:r>
          </w:p>
        </w:tc>
        <w:tc>
          <w:tcPr>
            <w:tcW w:w="2407" w:type="pct"/>
          </w:tcPr>
          <w:p w:rsidR="00646C77" w:rsidRPr="009E5C8E" w:rsidRDefault="00A535B7" w:rsidP="009E5C8E">
            <w:pPr>
              <w:pStyle w:val="TableText"/>
            </w:pPr>
            <w:r>
              <w:t>Addition of MAI and PEM details</w:t>
            </w:r>
          </w:p>
        </w:tc>
      </w:tr>
      <w:tr w:rsidR="00646C77" w:rsidRPr="00646C77" w:rsidTr="005F4832">
        <w:tc>
          <w:tcPr>
            <w:tcW w:w="561" w:type="pct"/>
          </w:tcPr>
          <w:p w:rsidR="00646C77" w:rsidRPr="009E5C8E" w:rsidRDefault="00C502FC" w:rsidP="009E5C8E">
            <w:pPr>
              <w:pStyle w:val="TableText"/>
            </w:pPr>
            <w:r>
              <w:t>1.6</w:t>
            </w:r>
          </w:p>
        </w:tc>
        <w:tc>
          <w:tcPr>
            <w:tcW w:w="802" w:type="pct"/>
          </w:tcPr>
          <w:p w:rsidR="00646C77" w:rsidRPr="009E5C8E" w:rsidRDefault="00C502FC" w:rsidP="009E5C8E">
            <w:pPr>
              <w:pStyle w:val="TableText"/>
            </w:pPr>
            <w:r>
              <w:t>Chris Baugh</w:t>
            </w:r>
          </w:p>
        </w:tc>
        <w:tc>
          <w:tcPr>
            <w:tcW w:w="445" w:type="pct"/>
          </w:tcPr>
          <w:p w:rsidR="00646C77" w:rsidRPr="00646C77" w:rsidRDefault="00C502FC" w:rsidP="009E5C8E">
            <w:pPr>
              <w:pStyle w:val="TableText"/>
            </w:pPr>
            <w:r>
              <w:t>Author</w:t>
            </w:r>
          </w:p>
        </w:tc>
        <w:tc>
          <w:tcPr>
            <w:tcW w:w="785" w:type="pct"/>
          </w:tcPr>
          <w:p w:rsidR="00646C77" w:rsidRPr="009E5C8E" w:rsidRDefault="00C502FC" w:rsidP="009E5C8E">
            <w:pPr>
              <w:pStyle w:val="TableText"/>
            </w:pPr>
            <w:r>
              <w:t>11-Nov-2013</w:t>
            </w:r>
          </w:p>
        </w:tc>
        <w:tc>
          <w:tcPr>
            <w:tcW w:w="2407" w:type="pct"/>
          </w:tcPr>
          <w:p w:rsidR="00646C77" w:rsidRPr="009E5C8E" w:rsidRDefault="00C502FC" w:rsidP="009E5C8E">
            <w:pPr>
              <w:pStyle w:val="TableText"/>
            </w:pPr>
            <w:r>
              <w:t>Removal of NSG dependency</w:t>
            </w:r>
            <w:bookmarkStart w:id="0" w:name="_GoBack"/>
            <w:bookmarkEnd w:id="0"/>
            <w:r>
              <w:t xml:space="preserve"> from MAI and PEM</w:t>
            </w:r>
          </w:p>
        </w:tc>
      </w:tr>
      <w:tr w:rsidR="00646C77" w:rsidRPr="00646C77" w:rsidTr="005F4832">
        <w:tc>
          <w:tcPr>
            <w:tcW w:w="561" w:type="pct"/>
          </w:tcPr>
          <w:p w:rsidR="00646C77" w:rsidRPr="00646C77" w:rsidRDefault="00646C77" w:rsidP="009E5C8E">
            <w:pPr>
              <w:pStyle w:val="TableTextCentered"/>
            </w:pPr>
          </w:p>
        </w:tc>
        <w:tc>
          <w:tcPr>
            <w:tcW w:w="802" w:type="pct"/>
          </w:tcPr>
          <w:p w:rsidR="00646C77" w:rsidRPr="00646C77" w:rsidRDefault="00646C77" w:rsidP="009E5C8E">
            <w:pPr>
              <w:pStyle w:val="TableTextCentered"/>
            </w:pPr>
          </w:p>
        </w:tc>
        <w:tc>
          <w:tcPr>
            <w:tcW w:w="445"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5F4832">
        <w:tc>
          <w:tcPr>
            <w:tcW w:w="561" w:type="pct"/>
          </w:tcPr>
          <w:p w:rsidR="00646C77" w:rsidRPr="00646C77" w:rsidRDefault="00646C77" w:rsidP="009E5C8E">
            <w:pPr>
              <w:pStyle w:val="TableTextCentered"/>
            </w:pPr>
          </w:p>
        </w:tc>
        <w:tc>
          <w:tcPr>
            <w:tcW w:w="802" w:type="pct"/>
          </w:tcPr>
          <w:p w:rsidR="00646C77" w:rsidRPr="00646C77" w:rsidRDefault="00646C77" w:rsidP="009E5C8E">
            <w:pPr>
              <w:pStyle w:val="TableTextCentered"/>
            </w:pPr>
          </w:p>
        </w:tc>
        <w:tc>
          <w:tcPr>
            <w:tcW w:w="445"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253D3C">
        <w:tc>
          <w:tcPr>
            <w:tcW w:w="2593" w:type="pct"/>
            <w:gridSpan w:val="4"/>
            <w:shd w:val="clear" w:color="auto" w:fill="E0E0E0"/>
          </w:tcPr>
          <w:p w:rsidR="00646C77" w:rsidRPr="009E5C8E" w:rsidRDefault="00646C77" w:rsidP="009E5C8E">
            <w:pPr>
              <w:rPr>
                <w:rStyle w:val="TableTitleline"/>
              </w:rPr>
            </w:pPr>
            <w:r w:rsidRPr="00F8754D">
              <w:rPr>
                <w:rStyle w:val="TableTitleline"/>
              </w:rPr>
              <w:t>For review:</w:t>
            </w:r>
          </w:p>
        </w:tc>
        <w:tc>
          <w:tcPr>
            <w:tcW w:w="2407" w:type="pct"/>
            <w:shd w:val="clear" w:color="auto" w:fill="E0E0E0"/>
          </w:tcPr>
          <w:p w:rsidR="00646C77" w:rsidRPr="009E5C8E" w:rsidRDefault="00646C77" w:rsidP="009E5C8E">
            <w:pPr>
              <w:rPr>
                <w:rStyle w:val="TableTitleline"/>
              </w:rPr>
            </w:pPr>
            <w:r w:rsidRPr="00F8754D">
              <w:rPr>
                <w:rStyle w:val="TableTitleline"/>
              </w:rPr>
              <w:t>For approval:</w:t>
            </w: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bl>
    <w:p w:rsidR="003E0831" w:rsidRDefault="003E0831" w:rsidP="00913C79"/>
    <w:p w:rsidR="003E0831" w:rsidRDefault="003E0831">
      <w:pPr>
        <w:spacing w:before="0" w:after="0"/>
      </w:pPr>
      <w:r>
        <w:br w:type="page"/>
      </w:r>
    </w:p>
    <w:p w:rsidR="00646C77" w:rsidRDefault="00E22356" w:rsidP="009E5C8E">
      <w:pPr>
        <w:pStyle w:val="ProcedureLine"/>
      </w:pPr>
      <w:r>
        <w:lastRenderedPageBreak/>
        <w:t>Table of Contents</w:t>
      </w:r>
    </w:p>
    <w:p w:rsidR="00A535B7" w:rsidRDefault="009069C1">
      <w:pPr>
        <w:pStyle w:val="TOC1"/>
        <w:tabs>
          <w:tab w:val="left" w:pos="720"/>
        </w:tabs>
        <w:rPr>
          <w:rFonts w:asciiTheme="minorHAnsi" w:eastAsiaTheme="minorEastAsia" w:hAnsiTheme="minorHAnsi" w:cstheme="minorBidi"/>
          <w:noProof/>
          <w:sz w:val="22"/>
          <w:szCs w:val="22"/>
        </w:rPr>
      </w:pPr>
      <w:r>
        <w:fldChar w:fldCharType="begin"/>
      </w:r>
      <w:r w:rsidR="00E22356" w:rsidRPr="009E5C8E">
        <w:instrText xml:space="preserve"> TOC  \* MERGEFORMAT </w:instrText>
      </w:r>
      <w:r>
        <w:fldChar w:fldCharType="separate"/>
      </w:r>
      <w:r w:rsidR="00A535B7">
        <w:rPr>
          <w:noProof/>
        </w:rPr>
        <w:t>1.</w:t>
      </w:r>
      <w:r w:rsidR="00A535B7">
        <w:rPr>
          <w:rFonts w:asciiTheme="minorHAnsi" w:eastAsiaTheme="minorEastAsia" w:hAnsiTheme="minorHAnsi" w:cstheme="minorBidi"/>
          <w:noProof/>
          <w:sz w:val="22"/>
          <w:szCs w:val="22"/>
        </w:rPr>
        <w:tab/>
      </w:r>
      <w:r w:rsidR="00A535B7">
        <w:rPr>
          <w:noProof/>
        </w:rPr>
        <w:t>Document Summary</w:t>
      </w:r>
      <w:r w:rsidR="00A535B7">
        <w:rPr>
          <w:noProof/>
        </w:rPr>
        <w:tab/>
      </w:r>
      <w:r>
        <w:rPr>
          <w:noProof/>
        </w:rPr>
        <w:fldChar w:fldCharType="begin"/>
      </w:r>
      <w:r w:rsidR="00A535B7">
        <w:rPr>
          <w:noProof/>
        </w:rPr>
        <w:instrText xml:space="preserve"> PAGEREF _Toc371067549 \h </w:instrText>
      </w:r>
      <w:r>
        <w:rPr>
          <w:noProof/>
        </w:rPr>
      </w:r>
      <w:r>
        <w:rPr>
          <w:noProof/>
        </w:rPr>
        <w:fldChar w:fldCharType="separate"/>
      </w:r>
      <w:r w:rsidR="00A535B7">
        <w:rPr>
          <w:noProof/>
        </w:rPr>
        <w:t>8</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1.1</w:t>
      </w:r>
      <w:r>
        <w:rPr>
          <w:rFonts w:asciiTheme="minorHAnsi" w:eastAsiaTheme="minorEastAsia" w:hAnsiTheme="minorHAnsi" w:cstheme="minorBidi"/>
          <w:noProof/>
          <w:sz w:val="22"/>
          <w:szCs w:val="22"/>
        </w:rPr>
        <w:tab/>
      </w:r>
      <w:r>
        <w:rPr>
          <w:noProof/>
        </w:rPr>
        <w:t>Reference documents</w:t>
      </w:r>
      <w:r>
        <w:rPr>
          <w:noProof/>
        </w:rPr>
        <w:tab/>
      </w:r>
      <w:r w:rsidR="009069C1">
        <w:rPr>
          <w:noProof/>
        </w:rPr>
        <w:fldChar w:fldCharType="begin"/>
      </w:r>
      <w:r>
        <w:rPr>
          <w:noProof/>
        </w:rPr>
        <w:instrText xml:space="preserve"> PAGEREF _Toc371067550 \h </w:instrText>
      </w:r>
      <w:r w:rsidR="009069C1">
        <w:rPr>
          <w:noProof/>
        </w:rPr>
      </w:r>
      <w:r w:rsidR="009069C1">
        <w:rPr>
          <w:noProof/>
        </w:rPr>
        <w:fldChar w:fldCharType="separate"/>
      </w:r>
      <w:r>
        <w:rPr>
          <w:noProof/>
        </w:rPr>
        <w:t>8</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sidR="009069C1">
        <w:rPr>
          <w:noProof/>
        </w:rPr>
        <w:fldChar w:fldCharType="begin"/>
      </w:r>
      <w:r>
        <w:rPr>
          <w:noProof/>
        </w:rPr>
        <w:instrText xml:space="preserve"> PAGEREF _Toc371067551 \h </w:instrText>
      </w:r>
      <w:r w:rsidR="009069C1">
        <w:rPr>
          <w:noProof/>
        </w:rPr>
      </w:r>
      <w:r w:rsidR="009069C1">
        <w:rPr>
          <w:noProof/>
        </w:rPr>
        <w:fldChar w:fldCharType="separate"/>
      </w:r>
      <w:r>
        <w:rPr>
          <w:noProof/>
        </w:rPr>
        <w:t>9</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2.1</w:t>
      </w:r>
      <w:r>
        <w:rPr>
          <w:rFonts w:asciiTheme="minorHAnsi" w:eastAsiaTheme="minorEastAsia" w:hAnsiTheme="minorHAnsi" w:cstheme="minorBidi"/>
          <w:noProof/>
          <w:sz w:val="22"/>
          <w:szCs w:val="22"/>
        </w:rPr>
        <w:tab/>
      </w:r>
      <w:r>
        <w:rPr>
          <w:noProof/>
        </w:rPr>
        <w:t>Purpose</w:t>
      </w:r>
      <w:r>
        <w:rPr>
          <w:noProof/>
        </w:rPr>
        <w:tab/>
      </w:r>
      <w:r w:rsidR="009069C1">
        <w:rPr>
          <w:noProof/>
        </w:rPr>
        <w:fldChar w:fldCharType="begin"/>
      </w:r>
      <w:r>
        <w:rPr>
          <w:noProof/>
        </w:rPr>
        <w:instrText xml:space="preserve"> PAGEREF _Toc371067552 \h </w:instrText>
      </w:r>
      <w:r w:rsidR="009069C1">
        <w:rPr>
          <w:noProof/>
        </w:rPr>
      </w:r>
      <w:r w:rsidR="009069C1">
        <w:rPr>
          <w:noProof/>
        </w:rPr>
        <w:fldChar w:fldCharType="separate"/>
      </w:r>
      <w:r>
        <w:rPr>
          <w:noProof/>
        </w:rPr>
        <w:t>9</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2.2</w:t>
      </w:r>
      <w:r>
        <w:rPr>
          <w:rFonts w:asciiTheme="minorHAnsi" w:eastAsiaTheme="minorEastAsia" w:hAnsiTheme="minorHAnsi" w:cstheme="minorBidi"/>
          <w:noProof/>
          <w:sz w:val="22"/>
          <w:szCs w:val="22"/>
        </w:rPr>
        <w:tab/>
      </w:r>
      <w:r>
        <w:rPr>
          <w:noProof/>
        </w:rPr>
        <w:t>Products Covered by this Guide</w:t>
      </w:r>
      <w:r>
        <w:rPr>
          <w:noProof/>
        </w:rPr>
        <w:tab/>
      </w:r>
      <w:r w:rsidR="009069C1">
        <w:rPr>
          <w:noProof/>
        </w:rPr>
        <w:fldChar w:fldCharType="begin"/>
      </w:r>
      <w:r>
        <w:rPr>
          <w:noProof/>
        </w:rPr>
        <w:instrText xml:space="preserve"> PAGEREF _Toc371067553 \h </w:instrText>
      </w:r>
      <w:r w:rsidR="009069C1">
        <w:rPr>
          <w:noProof/>
        </w:rPr>
      </w:r>
      <w:r w:rsidR="009069C1">
        <w:rPr>
          <w:noProof/>
        </w:rPr>
        <w:fldChar w:fldCharType="separate"/>
      </w:r>
      <w:r>
        <w:rPr>
          <w:noProof/>
        </w:rPr>
        <w:t>9</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2.3</w:t>
      </w:r>
      <w:r>
        <w:rPr>
          <w:rFonts w:asciiTheme="minorHAnsi" w:eastAsiaTheme="minorEastAsia" w:hAnsiTheme="minorHAnsi" w:cstheme="minorBidi"/>
          <w:noProof/>
          <w:sz w:val="22"/>
          <w:szCs w:val="22"/>
        </w:rPr>
        <w:tab/>
      </w:r>
      <w:r>
        <w:rPr>
          <w:noProof/>
        </w:rPr>
        <w:t>Pre-Requisites to Installation/Upgrade</w:t>
      </w:r>
      <w:r>
        <w:rPr>
          <w:noProof/>
        </w:rPr>
        <w:tab/>
      </w:r>
      <w:r w:rsidR="009069C1">
        <w:rPr>
          <w:noProof/>
        </w:rPr>
        <w:fldChar w:fldCharType="begin"/>
      </w:r>
      <w:r>
        <w:rPr>
          <w:noProof/>
        </w:rPr>
        <w:instrText xml:space="preserve"> PAGEREF _Toc371067554 \h </w:instrText>
      </w:r>
      <w:r w:rsidR="009069C1">
        <w:rPr>
          <w:noProof/>
        </w:rPr>
      </w:r>
      <w:r w:rsidR="009069C1">
        <w:rPr>
          <w:noProof/>
        </w:rPr>
        <w:fldChar w:fldCharType="separate"/>
      </w:r>
      <w:r>
        <w:rPr>
          <w:noProof/>
        </w:rPr>
        <w:t>11</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2.4</w:t>
      </w:r>
      <w:r>
        <w:rPr>
          <w:rFonts w:asciiTheme="minorHAnsi" w:eastAsiaTheme="minorEastAsia" w:hAnsiTheme="minorHAnsi" w:cstheme="minorBidi"/>
          <w:noProof/>
          <w:sz w:val="22"/>
          <w:szCs w:val="22"/>
        </w:rPr>
        <w:tab/>
      </w:r>
      <w:r>
        <w:rPr>
          <w:noProof/>
        </w:rPr>
        <w:t>Release Software Component 4.7.0.0 Versions</w:t>
      </w:r>
      <w:r>
        <w:rPr>
          <w:noProof/>
        </w:rPr>
        <w:tab/>
      </w:r>
      <w:r w:rsidR="009069C1">
        <w:rPr>
          <w:noProof/>
        </w:rPr>
        <w:fldChar w:fldCharType="begin"/>
      </w:r>
      <w:r>
        <w:rPr>
          <w:noProof/>
        </w:rPr>
        <w:instrText xml:space="preserve"> PAGEREF _Toc371067555 \h </w:instrText>
      </w:r>
      <w:r w:rsidR="009069C1">
        <w:rPr>
          <w:noProof/>
        </w:rPr>
      </w:r>
      <w:r w:rsidR="009069C1">
        <w:rPr>
          <w:noProof/>
        </w:rPr>
        <w:fldChar w:fldCharType="separate"/>
      </w:r>
      <w:r>
        <w:rPr>
          <w:noProof/>
        </w:rPr>
        <w:t>12</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2.5</w:t>
      </w:r>
      <w:r>
        <w:rPr>
          <w:rFonts w:asciiTheme="minorHAnsi" w:eastAsiaTheme="minorEastAsia" w:hAnsiTheme="minorHAnsi" w:cstheme="minorBidi"/>
          <w:noProof/>
          <w:sz w:val="22"/>
          <w:szCs w:val="22"/>
        </w:rPr>
        <w:tab/>
      </w:r>
      <w:r>
        <w:rPr>
          <w:noProof/>
        </w:rPr>
        <w:t>Oracle Weblogic Server Configuration (Install and Upgrade)</w:t>
      </w:r>
      <w:r>
        <w:rPr>
          <w:noProof/>
        </w:rPr>
        <w:tab/>
      </w:r>
      <w:r w:rsidR="009069C1">
        <w:rPr>
          <w:noProof/>
        </w:rPr>
        <w:fldChar w:fldCharType="begin"/>
      </w:r>
      <w:r>
        <w:rPr>
          <w:noProof/>
        </w:rPr>
        <w:instrText xml:space="preserve"> PAGEREF _Toc371067556 \h </w:instrText>
      </w:r>
      <w:r w:rsidR="009069C1">
        <w:rPr>
          <w:noProof/>
        </w:rPr>
      </w:r>
      <w:r w:rsidR="009069C1">
        <w:rPr>
          <w:noProof/>
        </w:rPr>
        <w:fldChar w:fldCharType="separate"/>
      </w:r>
      <w:r>
        <w:rPr>
          <w:noProof/>
        </w:rPr>
        <w:t>12</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Deployment of forms and webutil Jar files</w:t>
      </w:r>
      <w:r>
        <w:rPr>
          <w:noProof/>
        </w:rPr>
        <w:tab/>
      </w:r>
      <w:r w:rsidR="009069C1">
        <w:rPr>
          <w:noProof/>
        </w:rPr>
        <w:fldChar w:fldCharType="begin"/>
      </w:r>
      <w:r>
        <w:rPr>
          <w:noProof/>
        </w:rPr>
        <w:instrText xml:space="preserve"> PAGEREF _Toc371067557 \h </w:instrText>
      </w:r>
      <w:r w:rsidR="009069C1">
        <w:rPr>
          <w:noProof/>
        </w:rPr>
      </w:r>
      <w:r w:rsidR="009069C1">
        <w:rPr>
          <w:noProof/>
        </w:rPr>
        <w:fldChar w:fldCharType="separate"/>
      </w:r>
      <w:r>
        <w:rPr>
          <w:noProof/>
        </w:rPr>
        <w:t>13</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Edit webutiljpi.htm</w:t>
      </w:r>
      <w:r>
        <w:rPr>
          <w:noProof/>
        </w:rPr>
        <w:tab/>
      </w:r>
      <w:r w:rsidR="009069C1">
        <w:rPr>
          <w:noProof/>
        </w:rPr>
        <w:fldChar w:fldCharType="begin"/>
      </w:r>
      <w:r>
        <w:rPr>
          <w:noProof/>
        </w:rPr>
        <w:instrText xml:space="preserve"> PAGEREF _Toc371067558 \h </w:instrText>
      </w:r>
      <w:r w:rsidR="009069C1">
        <w:rPr>
          <w:noProof/>
        </w:rPr>
      </w:r>
      <w:r w:rsidR="009069C1">
        <w:rPr>
          <w:noProof/>
        </w:rPr>
        <w:fldChar w:fldCharType="separate"/>
      </w:r>
      <w:r>
        <w:rPr>
          <w:noProof/>
        </w:rPr>
        <w:t>15</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Configure the Forms Service to use WebUtil</w:t>
      </w:r>
      <w:r>
        <w:rPr>
          <w:noProof/>
        </w:rPr>
        <w:tab/>
      </w:r>
      <w:r w:rsidR="009069C1">
        <w:rPr>
          <w:noProof/>
        </w:rPr>
        <w:fldChar w:fldCharType="begin"/>
      </w:r>
      <w:r>
        <w:rPr>
          <w:noProof/>
        </w:rPr>
        <w:instrText xml:space="preserve"> PAGEREF _Toc371067559 \h </w:instrText>
      </w:r>
      <w:r w:rsidR="009069C1">
        <w:rPr>
          <w:noProof/>
        </w:rPr>
      </w:r>
      <w:r w:rsidR="009069C1">
        <w:rPr>
          <w:noProof/>
        </w:rPr>
        <w:fldChar w:fldCharType="separate"/>
      </w:r>
      <w:r>
        <w:rPr>
          <w:noProof/>
        </w:rPr>
        <w:t>16</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Configure the WebUtil</w:t>
      </w:r>
      <w:r>
        <w:rPr>
          <w:noProof/>
        </w:rPr>
        <w:tab/>
      </w:r>
      <w:r w:rsidR="009069C1">
        <w:rPr>
          <w:noProof/>
        </w:rPr>
        <w:fldChar w:fldCharType="begin"/>
      </w:r>
      <w:r>
        <w:rPr>
          <w:noProof/>
        </w:rPr>
        <w:instrText xml:space="preserve"> PAGEREF _Toc371067560 \h </w:instrText>
      </w:r>
      <w:r w:rsidR="009069C1">
        <w:rPr>
          <w:noProof/>
        </w:rPr>
      </w:r>
      <w:r w:rsidR="009069C1">
        <w:rPr>
          <w:noProof/>
        </w:rPr>
        <w:fldChar w:fldCharType="separate"/>
      </w:r>
      <w:r>
        <w:rPr>
          <w:noProof/>
        </w:rPr>
        <w:t>18</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2.5.5</w:t>
      </w:r>
      <w:r>
        <w:rPr>
          <w:rFonts w:asciiTheme="minorHAnsi" w:eastAsiaTheme="minorEastAsia" w:hAnsiTheme="minorHAnsi" w:cstheme="minorBidi"/>
          <w:noProof/>
          <w:sz w:val="22"/>
          <w:szCs w:val="22"/>
        </w:rPr>
        <w:tab/>
      </w:r>
      <w:r>
        <w:rPr>
          <w:noProof/>
        </w:rPr>
        <w:t>Forms startup</w:t>
      </w:r>
      <w:r>
        <w:rPr>
          <w:noProof/>
        </w:rPr>
        <w:tab/>
      </w:r>
      <w:r w:rsidR="009069C1">
        <w:rPr>
          <w:noProof/>
        </w:rPr>
        <w:fldChar w:fldCharType="begin"/>
      </w:r>
      <w:r>
        <w:rPr>
          <w:noProof/>
        </w:rPr>
        <w:instrText xml:space="preserve"> PAGEREF _Toc371067561 \h </w:instrText>
      </w:r>
      <w:r w:rsidR="009069C1">
        <w:rPr>
          <w:noProof/>
        </w:rPr>
      </w:r>
      <w:r w:rsidR="009069C1">
        <w:rPr>
          <w:noProof/>
        </w:rPr>
        <w:fldChar w:fldCharType="separate"/>
      </w:r>
      <w:r>
        <w:rPr>
          <w:noProof/>
        </w:rPr>
        <w:t>19</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Network Manager</w:t>
      </w:r>
      <w:r>
        <w:rPr>
          <w:noProof/>
        </w:rPr>
        <w:tab/>
      </w:r>
      <w:r w:rsidR="009069C1">
        <w:rPr>
          <w:noProof/>
        </w:rPr>
        <w:fldChar w:fldCharType="begin"/>
      </w:r>
      <w:r>
        <w:rPr>
          <w:noProof/>
        </w:rPr>
        <w:instrText xml:space="preserve"> PAGEREF _Toc371067562 \h </w:instrText>
      </w:r>
      <w:r w:rsidR="009069C1">
        <w:rPr>
          <w:noProof/>
        </w:rPr>
      </w:r>
      <w:r w:rsidR="009069C1">
        <w:rPr>
          <w:noProof/>
        </w:rPr>
        <w:fldChar w:fldCharType="separate"/>
      </w:r>
      <w:r>
        <w:rPr>
          <w:noProof/>
        </w:rPr>
        <w:t>20</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3.1</w:t>
      </w:r>
      <w:r>
        <w:rPr>
          <w:rFonts w:asciiTheme="minorHAnsi" w:eastAsiaTheme="minorEastAsia" w:hAnsiTheme="minorHAnsi" w:cstheme="minorBidi"/>
          <w:noProof/>
          <w:sz w:val="22"/>
          <w:szCs w:val="22"/>
        </w:rPr>
        <w:tab/>
      </w:r>
      <w:r>
        <w:rPr>
          <w:noProof/>
        </w:rPr>
        <w:t>Installation of the Network Manager Software files</w:t>
      </w:r>
      <w:r>
        <w:rPr>
          <w:noProof/>
        </w:rPr>
        <w:tab/>
      </w:r>
      <w:r w:rsidR="009069C1">
        <w:rPr>
          <w:noProof/>
        </w:rPr>
        <w:fldChar w:fldCharType="begin"/>
      </w:r>
      <w:r>
        <w:rPr>
          <w:noProof/>
        </w:rPr>
        <w:instrText xml:space="preserve"> PAGEREF _Toc371067563 \h </w:instrText>
      </w:r>
      <w:r w:rsidR="009069C1">
        <w:rPr>
          <w:noProof/>
        </w:rPr>
      </w:r>
      <w:r w:rsidR="009069C1">
        <w:rPr>
          <w:noProof/>
        </w:rPr>
        <w:fldChar w:fldCharType="separate"/>
      </w:r>
      <w:r>
        <w:rPr>
          <w:noProof/>
        </w:rPr>
        <w:t>20</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3.2</w:t>
      </w:r>
      <w:r>
        <w:rPr>
          <w:rFonts w:asciiTheme="minorHAnsi" w:eastAsiaTheme="minorEastAsia" w:hAnsiTheme="minorHAnsi" w:cstheme="minorBidi"/>
          <w:noProof/>
          <w:sz w:val="22"/>
          <w:szCs w:val="22"/>
        </w:rPr>
        <w:tab/>
      </w:r>
      <w:r>
        <w:rPr>
          <w:noProof/>
        </w:rPr>
        <w:t>Highways Owner Account (Install Only)</w:t>
      </w:r>
      <w:r>
        <w:rPr>
          <w:noProof/>
        </w:rPr>
        <w:tab/>
      </w:r>
      <w:r w:rsidR="009069C1">
        <w:rPr>
          <w:noProof/>
        </w:rPr>
        <w:fldChar w:fldCharType="begin"/>
      </w:r>
      <w:r>
        <w:rPr>
          <w:noProof/>
        </w:rPr>
        <w:instrText xml:space="preserve"> PAGEREF _Toc371067564 \h </w:instrText>
      </w:r>
      <w:r w:rsidR="009069C1">
        <w:rPr>
          <w:noProof/>
        </w:rPr>
      </w:r>
      <w:r w:rsidR="009069C1">
        <w:rPr>
          <w:noProof/>
        </w:rPr>
        <w:fldChar w:fldCharType="separate"/>
      </w:r>
      <w:r>
        <w:rPr>
          <w:noProof/>
        </w:rPr>
        <w:t>20</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Before you start:</w:t>
      </w:r>
      <w:r>
        <w:rPr>
          <w:noProof/>
        </w:rPr>
        <w:tab/>
      </w:r>
      <w:r w:rsidR="009069C1">
        <w:rPr>
          <w:noProof/>
        </w:rPr>
        <w:fldChar w:fldCharType="begin"/>
      </w:r>
      <w:r>
        <w:rPr>
          <w:noProof/>
        </w:rPr>
        <w:instrText xml:space="preserve"> PAGEREF _Toc371067565 \h </w:instrText>
      </w:r>
      <w:r w:rsidR="009069C1">
        <w:rPr>
          <w:noProof/>
        </w:rPr>
      </w:r>
      <w:r w:rsidR="009069C1">
        <w:rPr>
          <w:noProof/>
        </w:rPr>
        <w:fldChar w:fldCharType="separate"/>
      </w:r>
      <w:r>
        <w:rPr>
          <w:noProof/>
        </w:rPr>
        <w:t>20</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Product Run-time Environment</w:t>
      </w:r>
      <w:r>
        <w:rPr>
          <w:noProof/>
        </w:rPr>
        <w:tab/>
      </w:r>
      <w:r w:rsidR="009069C1">
        <w:rPr>
          <w:noProof/>
        </w:rPr>
        <w:fldChar w:fldCharType="begin"/>
      </w:r>
      <w:r>
        <w:rPr>
          <w:noProof/>
        </w:rPr>
        <w:instrText xml:space="preserve"> PAGEREF _Toc371067566 \h </w:instrText>
      </w:r>
      <w:r w:rsidR="009069C1">
        <w:rPr>
          <w:noProof/>
        </w:rPr>
      </w:r>
      <w:r w:rsidR="009069C1">
        <w:rPr>
          <w:noProof/>
        </w:rPr>
        <w:fldChar w:fldCharType="separate"/>
      </w:r>
      <w:r>
        <w:rPr>
          <w:noProof/>
        </w:rPr>
        <w:t>20</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Creation of a Highways Owner</w:t>
      </w:r>
      <w:r>
        <w:rPr>
          <w:noProof/>
        </w:rPr>
        <w:tab/>
      </w:r>
      <w:r w:rsidR="009069C1">
        <w:rPr>
          <w:noProof/>
        </w:rPr>
        <w:fldChar w:fldCharType="begin"/>
      </w:r>
      <w:r>
        <w:rPr>
          <w:noProof/>
        </w:rPr>
        <w:instrText xml:space="preserve"> PAGEREF _Toc371067567 \h </w:instrText>
      </w:r>
      <w:r w:rsidR="009069C1">
        <w:rPr>
          <w:noProof/>
        </w:rPr>
      </w:r>
      <w:r w:rsidR="009069C1">
        <w:rPr>
          <w:noProof/>
        </w:rPr>
        <w:fldChar w:fldCharType="separate"/>
      </w:r>
      <w:r>
        <w:rPr>
          <w:noProof/>
        </w:rPr>
        <w:t>21</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Tablespace Requirements</w:t>
      </w:r>
      <w:r>
        <w:rPr>
          <w:noProof/>
        </w:rPr>
        <w:tab/>
      </w:r>
      <w:r w:rsidR="009069C1">
        <w:rPr>
          <w:noProof/>
        </w:rPr>
        <w:fldChar w:fldCharType="begin"/>
      </w:r>
      <w:r>
        <w:rPr>
          <w:noProof/>
        </w:rPr>
        <w:instrText xml:space="preserve"> PAGEREF _Toc371067568 \h </w:instrText>
      </w:r>
      <w:r w:rsidR="009069C1">
        <w:rPr>
          <w:noProof/>
        </w:rPr>
      </w:r>
      <w:r w:rsidR="009069C1">
        <w:rPr>
          <w:noProof/>
        </w:rPr>
        <w:fldChar w:fldCharType="separate"/>
      </w:r>
      <w:r>
        <w:rPr>
          <w:noProof/>
        </w:rPr>
        <w:t>21</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3.2.3.2</w:t>
      </w:r>
      <w:r>
        <w:rPr>
          <w:rFonts w:asciiTheme="minorHAnsi" w:eastAsiaTheme="minorEastAsia" w:hAnsiTheme="minorHAnsi" w:cstheme="minorBidi"/>
          <w:noProof/>
          <w:sz w:val="22"/>
          <w:szCs w:val="22"/>
        </w:rPr>
        <w:tab/>
      </w:r>
      <w:r>
        <w:rPr>
          <w:noProof/>
        </w:rPr>
        <w:t>Data Dictionary Privileges</w:t>
      </w:r>
      <w:r>
        <w:rPr>
          <w:noProof/>
        </w:rPr>
        <w:tab/>
      </w:r>
      <w:r w:rsidR="009069C1">
        <w:rPr>
          <w:noProof/>
        </w:rPr>
        <w:fldChar w:fldCharType="begin"/>
      </w:r>
      <w:r>
        <w:rPr>
          <w:noProof/>
        </w:rPr>
        <w:instrText xml:space="preserve"> PAGEREF _Toc371067569 \h </w:instrText>
      </w:r>
      <w:r w:rsidR="009069C1">
        <w:rPr>
          <w:noProof/>
        </w:rPr>
      </w:r>
      <w:r w:rsidR="009069C1">
        <w:rPr>
          <w:noProof/>
        </w:rPr>
        <w:fldChar w:fldCharType="separate"/>
      </w:r>
      <w:r>
        <w:rPr>
          <w:noProof/>
        </w:rPr>
        <w:t>21</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3.2.3.3</w:t>
      </w:r>
      <w:r>
        <w:rPr>
          <w:rFonts w:asciiTheme="minorHAnsi" w:eastAsiaTheme="minorEastAsia" w:hAnsiTheme="minorHAnsi" w:cstheme="minorBidi"/>
          <w:noProof/>
          <w:sz w:val="22"/>
          <w:szCs w:val="22"/>
        </w:rPr>
        <w:tab/>
      </w:r>
      <w:r>
        <w:rPr>
          <w:noProof/>
        </w:rPr>
        <w:t>The higowner script</w:t>
      </w:r>
      <w:r>
        <w:rPr>
          <w:noProof/>
        </w:rPr>
        <w:tab/>
      </w:r>
      <w:r w:rsidR="009069C1">
        <w:rPr>
          <w:noProof/>
        </w:rPr>
        <w:fldChar w:fldCharType="begin"/>
      </w:r>
      <w:r>
        <w:rPr>
          <w:noProof/>
        </w:rPr>
        <w:instrText xml:space="preserve"> PAGEREF _Toc371067570 \h </w:instrText>
      </w:r>
      <w:r w:rsidR="009069C1">
        <w:rPr>
          <w:noProof/>
        </w:rPr>
      </w:r>
      <w:r w:rsidR="009069C1">
        <w:rPr>
          <w:noProof/>
        </w:rPr>
        <w:fldChar w:fldCharType="separate"/>
      </w:r>
      <w:r>
        <w:rPr>
          <w:noProof/>
        </w:rPr>
        <w:t>21</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3.3</w:t>
      </w:r>
      <w:r>
        <w:rPr>
          <w:rFonts w:asciiTheme="minorHAnsi" w:eastAsiaTheme="minorEastAsia" w:hAnsiTheme="minorHAnsi" w:cstheme="minorBidi"/>
          <w:noProof/>
          <w:sz w:val="22"/>
          <w:szCs w:val="22"/>
        </w:rPr>
        <w:tab/>
      </w:r>
      <w:r>
        <w:rPr>
          <w:noProof/>
        </w:rPr>
        <w:t>Network Manager Install/Upgrade</w:t>
      </w:r>
      <w:r>
        <w:rPr>
          <w:noProof/>
        </w:rPr>
        <w:tab/>
      </w:r>
      <w:r w:rsidR="009069C1">
        <w:rPr>
          <w:noProof/>
        </w:rPr>
        <w:fldChar w:fldCharType="begin"/>
      </w:r>
      <w:r>
        <w:rPr>
          <w:noProof/>
        </w:rPr>
        <w:instrText xml:space="preserve"> PAGEREF _Toc371067571 \h </w:instrText>
      </w:r>
      <w:r w:rsidR="009069C1">
        <w:rPr>
          <w:noProof/>
        </w:rPr>
      </w:r>
      <w:r w:rsidR="009069C1">
        <w:rPr>
          <w:noProof/>
        </w:rPr>
        <w:fldChar w:fldCharType="separate"/>
      </w:r>
      <w:r>
        <w:rPr>
          <w:noProof/>
        </w:rPr>
        <w:t>24</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Before you start</w:t>
      </w:r>
      <w:r>
        <w:rPr>
          <w:noProof/>
        </w:rPr>
        <w:tab/>
      </w:r>
      <w:r w:rsidR="009069C1">
        <w:rPr>
          <w:noProof/>
        </w:rPr>
        <w:fldChar w:fldCharType="begin"/>
      </w:r>
      <w:r>
        <w:rPr>
          <w:noProof/>
        </w:rPr>
        <w:instrText xml:space="preserve"> PAGEREF _Toc371067572 \h </w:instrText>
      </w:r>
      <w:r w:rsidR="009069C1">
        <w:rPr>
          <w:noProof/>
        </w:rPr>
      </w:r>
      <w:r w:rsidR="009069C1">
        <w:rPr>
          <w:noProof/>
        </w:rPr>
        <w:fldChar w:fldCharType="separate"/>
      </w:r>
      <w:r>
        <w:rPr>
          <w:noProof/>
        </w:rPr>
        <w:t>24</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Typical problems that you may encounter</w:t>
      </w:r>
      <w:r>
        <w:rPr>
          <w:noProof/>
        </w:rPr>
        <w:tab/>
      </w:r>
      <w:r w:rsidR="009069C1">
        <w:rPr>
          <w:noProof/>
        </w:rPr>
        <w:fldChar w:fldCharType="begin"/>
      </w:r>
      <w:r>
        <w:rPr>
          <w:noProof/>
        </w:rPr>
        <w:instrText xml:space="preserve"> PAGEREF _Toc371067573 \h </w:instrText>
      </w:r>
      <w:r w:rsidR="009069C1">
        <w:rPr>
          <w:noProof/>
        </w:rPr>
      </w:r>
      <w:r w:rsidR="009069C1">
        <w:rPr>
          <w:noProof/>
        </w:rPr>
        <w:fldChar w:fldCharType="separate"/>
      </w:r>
      <w:r>
        <w:rPr>
          <w:noProof/>
        </w:rPr>
        <w:t>24</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Install of Network manager</w:t>
      </w:r>
      <w:r>
        <w:rPr>
          <w:noProof/>
        </w:rPr>
        <w:tab/>
      </w:r>
      <w:r w:rsidR="009069C1">
        <w:rPr>
          <w:noProof/>
        </w:rPr>
        <w:fldChar w:fldCharType="begin"/>
      </w:r>
      <w:r>
        <w:rPr>
          <w:noProof/>
        </w:rPr>
        <w:instrText xml:space="preserve"> PAGEREF _Toc371067574 \h </w:instrText>
      </w:r>
      <w:r w:rsidR="009069C1">
        <w:rPr>
          <w:noProof/>
        </w:rPr>
      </w:r>
      <w:r w:rsidR="009069C1">
        <w:rPr>
          <w:noProof/>
        </w:rPr>
        <w:fldChar w:fldCharType="separate"/>
      </w:r>
      <w:r>
        <w:rPr>
          <w:noProof/>
        </w:rPr>
        <w:t>25</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3.3.3.1</w:t>
      </w:r>
      <w:r>
        <w:rPr>
          <w:rFonts w:asciiTheme="minorHAnsi" w:eastAsiaTheme="minorEastAsia" w:hAnsiTheme="minorHAnsi" w:cstheme="minorBidi"/>
          <w:noProof/>
          <w:sz w:val="22"/>
          <w:szCs w:val="22"/>
        </w:rPr>
        <w:tab/>
      </w:r>
      <w:r>
        <w:rPr>
          <w:noProof/>
        </w:rPr>
        <w:t>Core User and Objects</w:t>
      </w:r>
      <w:r>
        <w:rPr>
          <w:noProof/>
        </w:rPr>
        <w:tab/>
      </w:r>
      <w:r w:rsidR="009069C1">
        <w:rPr>
          <w:noProof/>
        </w:rPr>
        <w:fldChar w:fldCharType="begin"/>
      </w:r>
      <w:r>
        <w:rPr>
          <w:noProof/>
        </w:rPr>
        <w:instrText xml:space="preserve"> PAGEREF _Toc371067575 \h </w:instrText>
      </w:r>
      <w:r w:rsidR="009069C1">
        <w:rPr>
          <w:noProof/>
        </w:rPr>
      </w:r>
      <w:r w:rsidR="009069C1">
        <w:rPr>
          <w:noProof/>
        </w:rPr>
        <w:fldChar w:fldCharType="separate"/>
      </w:r>
      <w:r>
        <w:rPr>
          <w:noProof/>
        </w:rPr>
        <w:t>25</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3.3.3.2</w:t>
      </w:r>
      <w:r>
        <w:rPr>
          <w:rFonts w:asciiTheme="minorHAnsi" w:eastAsiaTheme="minorEastAsia" w:hAnsiTheme="minorHAnsi" w:cstheme="minorBidi"/>
          <w:noProof/>
          <w:sz w:val="22"/>
          <w:szCs w:val="22"/>
        </w:rPr>
        <w:tab/>
      </w:r>
      <w:r>
        <w:rPr>
          <w:noProof/>
        </w:rPr>
        <w:t>Install of Network Manager</w:t>
      </w:r>
      <w:r>
        <w:rPr>
          <w:noProof/>
        </w:rPr>
        <w:tab/>
      </w:r>
      <w:r w:rsidR="009069C1">
        <w:rPr>
          <w:noProof/>
        </w:rPr>
        <w:fldChar w:fldCharType="begin"/>
      </w:r>
      <w:r>
        <w:rPr>
          <w:noProof/>
        </w:rPr>
        <w:instrText xml:space="preserve"> PAGEREF _Toc371067576 \h </w:instrText>
      </w:r>
      <w:r w:rsidR="009069C1">
        <w:rPr>
          <w:noProof/>
        </w:rPr>
      </w:r>
      <w:r w:rsidR="009069C1">
        <w:rPr>
          <w:noProof/>
        </w:rPr>
        <w:fldChar w:fldCharType="separate"/>
      </w:r>
      <w:r>
        <w:rPr>
          <w:noProof/>
        </w:rPr>
        <w:t>25</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3.3.3.3</w:t>
      </w:r>
      <w:r>
        <w:rPr>
          <w:rFonts w:asciiTheme="minorHAnsi" w:eastAsiaTheme="minorEastAsia" w:hAnsiTheme="minorHAnsi" w:cstheme="minorBidi"/>
          <w:noProof/>
          <w:sz w:val="22"/>
          <w:szCs w:val="22"/>
        </w:rPr>
        <w:tab/>
      </w:r>
      <w:r>
        <w:rPr>
          <w:noProof/>
        </w:rPr>
        <w:t>Checking Log File(s)</w:t>
      </w:r>
      <w:r>
        <w:rPr>
          <w:noProof/>
        </w:rPr>
        <w:tab/>
      </w:r>
      <w:r w:rsidR="009069C1">
        <w:rPr>
          <w:noProof/>
        </w:rPr>
        <w:fldChar w:fldCharType="begin"/>
      </w:r>
      <w:r>
        <w:rPr>
          <w:noProof/>
        </w:rPr>
        <w:instrText xml:space="preserve"> PAGEREF _Toc371067577 \h </w:instrText>
      </w:r>
      <w:r w:rsidR="009069C1">
        <w:rPr>
          <w:noProof/>
        </w:rPr>
      </w:r>
      <w:r w:rsidR="009069C1">
        <w:rPr>
          <w:noProof/>
        </w:rPr>
        <w:fldChar w:fldCharType="separate"/>
      </w:r>
      <w:r>
        <w:rPr>
          <w:noProof/>
        </w:rPr>
        <w:t>26</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Post Install Tasks</w:t>
      </w:r>
      <w:r>
        <w:rPr>
          <w:noProof/>
        </w:rPr>
        <w:tab/>
      </w:r>
      <w:r w:rsidR="009069C1">
        <w:rPr>
          <w:noProof/>
        </w:rPr>
        <w:fldChar w:fldCharType="begin"/>
      </w:r>
      <w:r>
        <w:rPr>
          <w:noProof/>
        </w:rPr>
        <w:instrText xml:space="preserve"> PAGEREF _Toc371067578 \h </w:instrText>
      </w:r>
      <w:r w:rsidR="009069C1">
        <w:rPr>
          <w:noProof/>
        </w:rPr>
      </w:r>
      <w:r w:rsidR="009069C1">
        <w:rPr>
          <w:noProof/>
        </w:rPr>
        <w:fldChar w:fldCharType="separate"/>
      </w:r>
      <w:r>
        <w:rPr>
          <w:noProof/>
        </w:rPr>
        <w:t>26</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3.3.4.1</w:t>
      </w:r>
      <w:r>
        <w:rPr>
          <w:rFonts w:asciiTheme="minorHAnsi" w:eastAsiaTheme="minorEastAsia" w:hAnsiTheme="minorHAnsi" w:cstheme="minorBidi"/>
          <w:noProof/>
          <w:sz w:val="22"/>
          <w:szCs w:val="22"/>
        </w:rPr>
        <w:tab/>
      </w:r>
      <w:r>
        <w:rPr>
          <w:noProof/>
        </w:rPr>
        <w:t>Synonyms</w:t>
      </w:r>
      <w:r>
        <w:rPr>
          <w:noProof/>
        </w:rPr>
        <w:tab/>
      </w:r>
      <w:r w:rsidR="009069C1">
        <w:rPr>
          <w:noProof/>
        </w:rPr>
        <w:fldChar w:fldCharType="begin"/>
      </w:r>
      <w:r>
        <w:rPr>
          <w:noProof/>
        </w:rPr>
        <w:instrText xml:space="preserve"> PAGEREF _Toc371067579 \h </w:instrText>
      </w:r>
      <w:r w:rsidR="009069C1">
        <w:rPr>
          <w:noProof/>
        </w:rPr>
      </w:r>
      <w:r w:rsidR="009069C1">
        <w:rPr>
          <w:noProof/>
        </w:rPr>
        <w:fldChar w:fldCharType="separate"/>
      </w:r>
      <w:r>
        <w:rPr>
          <w:noProof/>
        </w:rPr>
        <w:t>27</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3.3.4.2</w:t>
      </w:r>
      <w:r>
        <w:rPr>
          <w:rFonts w:asciiTheme="minorHAnsi" w:eastAsiaTheme="minorEastAsia" w:hAnsiTheme="minorHAnsi" w:cstheme="minorBidi"/>
          <w:noProof/>
          <w:sz w:val="22"/>
          <w:szCs w:val="22"/>
        </w:rPr>
        <w:tab/>
      </w:r>
      <w:r>
        <w:rPr>
          <w:noProof/>
        </w:rPr>
        <w:t>Configuring NM3WEB</w:t>
      </w:r>
      <w:r>
        <w:rPr>
          <w:noProof/>
        </w:rPr>
        <w:tab/>
      </w:r>
      <w:r w:rsidR="009069C1">
        <w:rPr>
          <w:noProof/>
        </w:rPr>
        <w:fldChar w:fldCharType="begin"/>
      </w:r>
      <w:r>
        <w:rPr>
          <w:noProof/>
        </w:rPr>
        <w:instrText xml:space="preserve"> PAGEREF _Toc371067580 \h </w:instrText>
      </w:r>
      <w:r w:rsidR="009069C1">
        <w:rPr>
          <w:noProof/>
        </w:rPr>
      </w:r>
      <w:r w:rsidR="009069C1">
        <w:rPr>
          <w:noProof/>
        </w:rPr>
        <w:fldChar w:fldCharType="separate"/>
      </w:r>
      <w:r>
        <w:rPr>
          <w:noProof/>
        </w:rPr>
        <w:t>27</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3.3.4.3</w:t>
      </w:r>
      <w:r>
        <w:rPr>
          <w:rFonts w:asciiTheme="minorHAnsi" w:eastAsiaTheme="minorEastAsia" w:hAnsiTheme="minorHAnsi" w:cstheme="minorBidi"/>
          <w:noProof/>
          <w:sz w:val="22"/>
          <w:szCs w:val="22"/>
        </w:rPr>
        <w:tab/>
      </w:r>
      <w:r>
        <w:rPr>
          <w:noProof/>
        </w:rPr>
        <w:t>Forms 11g Specific Configuration</w:t>
      </w:r>
      <w:r>
        <w:rPr>
          <w:noProof/>
        </w:rPr>
        <w:tab/>
      </w:r>
      <w:r w:rsidR="009069C1">
        <w:rPr>
          <w:noProof/>
        </w:rPr>
        <w:fldChar w:fldCharType="begin"/>
      </w:r>
      <w:r>
        <w:rPr>
          <w:noProof/>
        </w:rPr>
        <w:instrText xml:space="preserve"> PAGEREF _Toc371067581 \h </w:instrText>
      </w:r>
      <w:r w:rsidR="009069C1">
        <w:rPr>
          <w:noProof/>
        </w:rPr>
      </w:r>
      <w:r w:rsidR="009069C1">
        <w:rPr>
          <w:noProof/>
        </w:rPr>
        <w:fldChar w:fldCharType="separate"/>
      </w:r>
      <w:r>
        <w:rPr>
          <w:noProof/>
        </w:rPr>
        <w:t>29</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3.3.5</w:t>
      </w:r>
      <w:r>
        <w:rPr>
          <w:rFonts w:asciiTheme="minorHAnsi" w:eastAsiaTheme="minorEastAsia" w:hAnsiTheme="minorHAnsi" w:cstheme="minorBidi"/>
          <w:noProof/>
          <w:sz w:val="22"/>
          <w:szCs w:val="22"/>
        </w:rPr>
        <w:tab/>
      </w:r>
      <w:r>
        <w:rPr>
          <w:noProof/>
        </w:rPr>
        <w:t>Upgrade of Network Manager</w:t>
      </w:r>
      <w:r>
        <w:rPr>
          <w:noProof/>
        </w:rPr>
        <w:tab/>
      </w:r>
      <w:r w:rsidR="009069C1">
        <w:rPr>
          <w:noProof/>
        </w:rPr>
        <w:fldChar w:fldCharType="begin"/>
      </w:r>
      <w:r>
        <w:rPr>
          <w:noProof/>
        </w:rPr>
        <w:instrText xml:space="preserve"> PAGEREF _Toc371067582 \h </w:instrText>
      </w:r>
      <w:r w:rsidR="009069C1">
        <w:rPr>
          <w:noProof/>
        </w:rPr>
      </w:r>
      <w:r w:rsidR="009069C1">
        <w:rPr>
          <w:noProof/>
        </w:rPr>
        <w:fldChar w:fldCharType="separate"/>
      </w:r>
      <w:r>
        <w:rPr>
          <w:noProof/>
        </w:rPr>
        <w:t>31</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3.3.5.1</w:t>
      </w:r>
      <w:r>
        <w:rPr>
          <w:rFonts w:asciiTheme="minorHAnsi" w:eastAsiaTheme="minorEastAsia" w:hAnsiTheme="minorHAnsi" w:cstheme="minorBidi"/>
          <w:noProof/>
          <w:sz w:val="22"/>
          <w:szCs w:val="22"/>
        </w:rPr>
        <w:tab/>
      </w:r>
      <w:r>
        <w:rPr>
          <w:noProof/>
        </w:rPr>
        <w:t>Upgrade of Network Manager</w:t>
      </w:r>
      <w:r>
        <w:rPr>
          <w:noProof/>
        </w:rPr>
        <w:tab/>
      </w:r>
      <w:r w:rsidR="009069C1">
        <w:rPr>
          <w:noProof/>
        </w:rPr>
        <w:fldChar w:fldCharType="begin"/>
      </w:r>
      <w:r>
        <w:rPr>
          <w:noProof/>
        </w:rPr>
        <w:instrText xml:space="preserve"> PAGEREF _Toc371067583 \h </w:instrText>
      </w:r>
      <w:r w:rsidR="009069C1">
        <w:rPr>
          <w:noProof/>
        </w:rPr>
      </w:r>
      <w:r w:rsidR="009069C1">
        <w:rPr>
          <w:noProof/>
        </w:rPr>
        <w:fldChar w:fldCharType="separate"/>
      </w:r>
      <w:r>
        <w:rPr>
          <w:noProof/>
        </w:rPr>
        <w:t>31</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3.3.5.2</w:t>
      </w:r>
      <w:r>
        <w:rPr>
          <w:rFonts w:asciiTheme="minorHAnsi" w:eastAsiaTheme="minorEastAsia" w:hAnsiTheme="minorHAnsi" w:cstheme="minorBidi"/>
          <w:noProof/>
          <w:sz w:val="22"/>
          <w:szCs w:val="22"/>
        </w:rPr>
        <w:tab/>
      </w:r>
      <w:r>
        <w:rPr>
          <w:noProof/>
        </w:rPr>
        <w:t>Checking Log File(s)</w:t>
      </w:r>
      <w:r>
        <w:rPr>
          <w:noProof/>
        </w:rPr>
        <w:tab/>
      </w:r>
      <w:r w:rsidR="009069C1">
        <w:rPr>
          <w:noProof/>
        </w:rPr>
        <w:fldChar w:fldCharType="begin"/>
      </w:r>
      <w:r>
        <w:rPr>
          <w:noProof/>
        </w:rPr>
        <w:instrText xml:space="preserve"> PAGEREF _Toc371067584 \h </w:instrText>
      </w:r>
      <w:r w:rsidR="009069C1">
        <w:rPr>
          <w:noProof/>
        </w:rPr>
      </w:r>
      <w:r w:rsidR="009069C1">
        <w:rPr>
          <w:noProof/>
        </w:rPr>
        <w:fldChar w:fldCharType="separate"/>
      </w:r>
      <w:r>
        <w:rPr>
          <w:noProof/>
        </w:rPr>
        <w:t>31</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3.3.6</w:t>
      </w:r>
      <w:r>
        <w:rPr>
          <w:rFonts w:asciiTheme="minorHAnsi" w:eastAsiaTheme="minorEastAsia" w:hAnsiTheme="minorHAnsi" w:cstheme="minorBidi"/>
          <w:noProof/>
          <w:sz w:val="22"/>
          <w:szCs w:val="22"/>
        </w:rPr>
        <w:tab/>
      </w:r>
      <w:r>
        <w:rPr>
          <w:noProof/>
        </w:rPr>
        <w:t>Mandatory Configuration (Post Install and Upgrade)</w:t>
      </w:r>
      <w:r>
        <w:rPr>
          <w:noProof/>
        </w:rPr>
        <w:tab/>
      </w:r>
      <w:r w:rsidR="009069C1">
        <w:rPr>
          <w:noProof/>
        </w:rPr>
        <w:fldChar w:fldCharType="begin"/>
      </w:r>
      <w:r>
        <w:rPr>
          <w:noProof/>
        </w:rPr>
        <w:instrText xml:space="preserve"> PAGEREF _Toc371067585 \h </w:instrText>
      </w:r>
      <w:r w:rsidR="009069C1">
        <w:rPr>
          <w:noProof/>
        </w:rPr>
      </w:r>
      <w:r w:rsidR="009069C1">
        <w:rPr>
          <w:noProof/>
        </w:rPr>
        <w:fldChar w:fldCharType="separate"/>
      </w:r>
      <w:r>
        <w:rPr>
          <w:noProof/>
        </w:rPr>
        <w:t>32</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3.3.6.1</w:t>
      </w:r>
      <w:r>
        <w:rPr>
          <w:rFonts w:asciiTheme="minorHAnsi" w:eastAsiaTheme="minorEastAsia" w:hAnsiTheme="minorHAnsi" w:cstheme="minorBidi"/>
          <w:noProof/>
          <w:sz w:val="22"/>
          <w:szCs w:val="22"/>
        </w:rPr>
        <w:tab/>
      </w:r>
      <w:r>
        <w:rPr>
          <w:noProof/>
        </w:rPr>
        <w:t>exor_version.txt</w:t>
      </w:r>
      <w:r>
        <w:rPr>
          <w:noProof/>
        </w:rPr>
        <w:tab/>
      </w:r>
      <w:r w:rsidR="009069C1">
        <w:rPr>
          <w:noProof/>
        </w:rPr>
        <w:fldChar w:fldCharType="begin"/>
      </w:r>
      <w:r>
        <w:rPr>
          <w:noProof/>
        </w:rPr>
        <w:instrText xml:space="preserve"> PAGEREF _Toc371067586 \h </w:instrText>
      </w:r>
      <w:r w:rsidR="009069C1">
        <w:rPr>
          <w:noProof/>
        </w:rPr>
      </w:r>
      <w:r w:rsidR="009069C1">
        <w:rPr>
          <w:noProof/>
        </w:rPr>
        <w:fldChar w:fldCharType="separate"/>
      </w:r>
      <w:r>
        <w:rPr>
          <w:noProof/>
        </w:rPr>
        <w:t>32</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lastRenderedPageBreak/>
        <w:t>3.3.7</w:t>
      </w:r>
      <w:r>
        <w:rPr>
          <w:rFonts w:asciiTheme="minorHAnsi" w:eastAsiaTheme="minorEastAsia" w:hAnsiTheme="minorHAnsi" w:cstheme="minorBidi"/>
          <w:noProof/>
          <w:sz w:val="22"/>
          <w:szCs w:val="22"/>
        </w:rPr>
        <w:tab/>
      </w:r>
      <w:r>
        <w:rPr>
          <w:noProof/>
        </w:rPr>
        <w:t>EXOR_JPG.JAR (Post Install and Upgrade)</w:t>
      </w:r>
      <w:r>
        <w:rPr>
          <w:noProof/>
        </w:rPr>
        <w:tab/>
      </w:r>
      <w:r w:rsidR="009069C1">
        <w:rPr>
          <w:noProof/>
        </w:rPr>
        <w:fldChar w:fldCharType="begin"/>
      </w:r>
      <w:r>
        <w:rPr>
          <w:noProof/>
        </w:rPr>
        <w:instrText xml:space="preserve"> PAGEREF _Toc371067587 \h </w:instrText>
      </w:r>
      <w:r w:rsidR="009069C1">
        <w:rPr>
          <w:noProof/>
        </w:rPr>
      </w:r>
      <w:r w:rsidR="009069C1">
        <w:rPr>
          <w:noProof/>
        </w:rPr>
        <w:fldChar w:fldCharType="separate"/>
      </w:r>
      <w:r>
        <w:rPr>
          <w:noProof/>
        </w:rPr>
        <w:t>32</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3.3.8</w:t>
      </w:r>
      <w:r>
        <w:rPr>
          <w:rFonts w:asciiTheme="minorHAnsi" w:eastAsiaTheme="minorEastAsia" w:hAnsiTheme="minorHAnsi" w:cstheme="minorBidi"/>
          <w:noProof/>
          <w:sz w:val="22"/>
          <w:szCs w:val="22"/>
        </w:rPr>
        <w:tab/>
      </w:r>
      <w:r>
        <w:rPr>
          <w:noProof/>
        </w:rPr>
        <w:t>Process Framework (Post Install and Upgrade)</w:t>
      </w:r>
      <w:r>
        <w:rPr>
          <w:noProof/>
        </w:rPr>
        <w:tab/>
      </w:r>
      <w:r w:rsidR="009069C1">
        <w:rPr>
          <w:noProof/>
        </w:rPr>
        <w:fldChar w:fldCharType="begin"/>
      </w:r>
      <w:r>
        <w:rPr>
          <w:noProof/>
        </w:rPr>
        <w:instrText xml:space="preserve"> PAGEREF _Toc371067588 \h </w:instrText>
      </w:r>
      <w:r w:rsidR="009069C1">
        <w:rPr>
          <w:noProof/>
        </w:rPr>
      </w:r>
      <w:r w:rsidR="009069C1">
        <w:rPr>
          <w:noProof/>
        </w:rPr>
        <w:fldChar w:fldCharType="separate"/>
      </w:r>
      <w:r>
        <w:rPr>
          <w:noProof/>
        </w:rPr>
        <w:t>32</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3.3.9</w:t>
      </w:r>
      <w:r>
        <w:rPr>
          <w:rFonts w:asciiTheme="minorHAnsi" w:eastAsiaTheme="minorEastAsia" w:hAnsiTheme="minorHAnsi" w:cstheme="minorBidi"/>
          <w:noProof/>
          <w:sz w:val="22"/>
          <w:szCs w:val="22"/>
        </w:rPr>
        <w:tab/>
      </w:r>
      <w:r>
        <w:rPr>
          <w:noProof/>
        </w:rPr>
        <w:t>Jobs (Post Install and Upgrade)</w:t>
      </w:r>
      <w:r>
        <w:rPr>
          <w:noProof/>
        </w:rPr>
        <w:tab/>
      </w:r>
      <w:r w:rsidR="009069C1">
        <w:rPr>
          <w:noProof/>
        </w:rPr>
        <w:fldChar w:fldCharType="begin"/>
      </w:r>
      <w:r>
        <w:rPr>
          <w:noProof/>
        </w:rPr>
        <w:instrText xml:space="preserve"> PAGEREF _Toc371067589 \h </w:instrText>
      </w:r>
      <w:r w:rsidR="009069C1">
        <w:rPr>
          <w:noProof/>
        </w:rPr>
      </w:r>
      <w:r w:rsidR="009069C1">
        <w:rPr>
          <w:noProof/>
        </w:rPr>
        <w:fldChar w:fldCharType="separate"/>
      </w:r>
      <w:r>
        <w:rPr>
          <w:noProof/>
        </w:rPr>
        <w:t>33</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3.3.10</w:t>
      </w:r>
      <w:r>
        <w:rPr>
          <w:rFonts w:asciiTheme="minorHAnsi" w:eastAsiaTheme="minorEastAsia" w:hAnsiTheme="minorHAnsi" w:cstheme="minorBidi"/>
          <w:noProof/>
          <w:sz w:val="22"/>
          <w:szCs w:val="22"/>
        </w:rPr>
        <w:tab/>
      </w:r>
      <w:r>
        <w:rPr>
          <w:noProof/>
        </w:rPr>
        <w:t>Spatial Configuration (Post Install and Upgrade)</w:t>
      </w:r>
      <w:r>
        <w:rPr>
          <w:noProof/>
        </w:rPr>
        <w:tab/>
      </w:r>
      <w:r w:rsidR="009069C1">
        <w:rPr>
          <w:noProof/>
        </w:rPr>
        <w:fldChar w:fldCharType="begin"/>
      </w:r>
      <w:r>
        <w:rPr>
          <w:noProof/>
        </w:rPr>
        <w:instrText xml:space="preserve"> PAGEREF _Toc371067590 \h </w:instrText>
      </w:r>
      <w:r w:rsidR="009069C1">
        <w:rPr>
          <w:noProof/>
        </w:rPr>
      </w:r>
      <w:r w:rsidR="009069C1">
        <w:rPr>
          <w:noProof/>
        </w:rPr>
        <w:fldChar w:fldCharType="separate"/>
      </w:r>
      <w:r>
        <w:rPr>
          <w:noProof/>
        </w:rPr>
        <w:t>33</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3.3.11</w:t>
      </w:r>
      <w:r>
        <w:rPr>
          <w:rFonts w:asciiTheme="minorHAnsi" w:eastAsiaTheme="minorEastAsia" w:hAnsiTheme="minorHAnsi" w:cstheme="minorBidi"/>
          <w:noProof/>
          <w:sz w:val="22"/>
          <w:szCs w:val="22"/>
        </w:rPr>
        <w:tab/>
      </w:r>
      <w:r>
        <w:rPr>
          <w:noProof/>
        </w:rPr>
        <w:t>Doc Bundle Loader (Post Install and Upgrade)</w:t>
      </w:r>
      <w:r>
        <w:rPr>
          <w:noProof/>
        </w:rPr>
        <w:tab/>
      </w:r>
      <w:r w:rsidR="009069C1">
        <w:rPr>
          <w:noProof/>
        </w:rPr>
        <w:fldChar w:fldCharType="begin"/>
      </w:r>
      <w:r>
        <w:rPr>
          <w:noProof/>
        </w:rPr>
        <w:instrText xml:space="preserve"> PAGEREF _Toc371067591 \h </w:instrText>
      </w:r>
      <w:r w:rsidR="009069C1">
        <w:rPr>
          <w:noProof/>
        </w:rPr>
      </w:r>
      <w:r w:rsidR="009069C1">
        <w:rPr>
          <w:noProof/>
        </w:rPr>
        <w:fldChar w:fldCharType="separate"/>
      </w:r>
      <w:r>
        <w:rPr>
          <w:noProof/>
        </w:rPr>
        <w:t>33</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3.3.11.1</w:t>
      </w:r>
      <w:r>
        <w:rPr>
          <w:rFonts w:asciiTheme="minorHAnsi" w:eastAsiaTheme="minorEastAsia" w:hAnsiTheme="minorHAnsi" w:cstheme="minorBidi"/>
          <w:noProof/>
          <w:sz w:val="22"/>
          <w:szCs w:val="22"/>
        </w:rPr>
        <w:tab/>
      </w:r>
      <w:r>
        <w:rPr>
          <w:noProof/>
        </w:rPr>
        <w:t>Oracle External Scheduler Jobs</w:t>
      </w:r>
      <w:r>
        <w:rPr>
          <w:noProof/>
        </w:rPr>
        <w:tab/>
      </w:r>
      <w:r w:rsidR="009069C1">
        <w:rPr>
          <w:noProof/>
        </w:rPr>
        <w:fldChar w:fldCharType="begin"/>
      </w:r>
      <w:r>
        <w:rPr>
          <w:noProof/>
        </w:rPr>
        <w:instrText xml:space="preserve"> PAGEREF _Toc371067592 \h </w:instrText>
      </w:r>
      <w:r w:rsidR="009069C1">
        <w:rPr>
          <w:noProof/>
        </w:rPr>
      </w:r>
      <w:r w:rsidR="009069C1">
        <w:rPr>
          <w:noProof/>
        </w:rPr>
        <w:fldChar w:fldCharType="separate"/>
      </w:r>
      <w:r>
        <w:rPr>
          <w:noProof/>
        </w:rPr>
        <w:t>33</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3.3.12</w:t>
      </w:r>
      <w:r>
        <w:rPr>
          <w:rFonts w:asciiTheme="minorHAnsi" w:eastAsiaTheme="minorEastAsia" w:hAnsiTheme="minorHAnsi" w:cstheme="minorBidi"/>
          <w:noProof/>
          <w:sz w:val="22"/>
          <w:szCs w:val="22"/>
        </w:rPr>
        <w:tab/>
      </w:r>
      <w:r>
        <w:rPr>
          <w:noProof/>
        </w:rPr>
        <w:t>Optional Security Policies</w:t>
      </w:r>
      <w:r>
        <w:rPr>
          <w:noProof/>
        </w:rPr>
        <w:tab/>
      </w:r>
      <w:r w:rsidR="009069C1">
        <w:rPr>
          <w:noProof/>
        </w:rPr>
        <w:fldChar w:fldCharType="begin"/>
      </w:r>
      <w:r>
        <w:rPr>
          <w:noProof/>
        </w:rPr>
        <w:instrText xml:space="preserve"> PAGEREF _Toc371067593 \h </w:instrText>
      </w:r>
      <w:r w:rsidR="009069C1">
        <w:rPr>
          <w:noProof/>
        </w:rPr>
      </w:r>
      <w:r w:rsidR="009069C1">
        <w:rPr>
          <w:noProof/>
        </w:rPr>
        <w:fldChar w:fldCharType="separate"/>
      </w:r>
      <w:r>
        <w:rPr>
          <w:noProof/>
        </w:rPr>
        <w:t>33</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3.3.13</w:t>
      </w:r>
      <w:r>
        <w:rPr>
          <w:rFonts w:asciiTheme="minorHAnsi" w:eastAsiaTheme="minorEastAsia" w:hAnsiTheme="minorHAnsi" w:cstheme="minorBidi"/>
          <w:noProof/>
          <w:sz w:val="22"/>
          <w:szCs w:val="22"/>
        </w:rPr>
        <w:tab/>
      </w:r>
      <w:r>
        <w:rPr>
          <w:noProof/>
        </w:rPr>
        <w:t>Additional Configuration (Post Install and Upgrade)</w:t>
      </w:r>
      <w:r>
        <w:rPr>
          <w:noProof/>
        </w:rPr>
        <w:tab/>
      </w:r>
      <w:r w:rsidR="009069C1">
        <w:rPr>
          <w:noProof/>
        </w:rPr>
        <w:fldChar w:fldCharType="begin"/>
      </w:r>
      <w:r>
        <w:rPr>
          <w:noProof/>
        </w:rPr>
        <w:instrText xml:space="preserve"> PAGEREF _Toc371067594 \h </w:instrText>
      </w:r>
      <w:r w:rsidR="009069C1">
        <w:rPr>
          <w:noProof/>
        </w:rPr>
      </w:r>
      <w:r w:rsidR="009069C1">
        <w:rPr>
          <w:noProof/>
        </w:rPr>
        <w:fldChar w:fldCharType="separate"/>
      </w:r>
      <w:r>
        <w:rPr>
          <w:noProof/>
        </w:rPr>
        <w:t>34</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3.3.14</w:t>
      </w:r>
      <w:r>
        <w:rPr>
          <w:rFonts w:asciiTheme="minorHAnsi" w:eastAsiaTheme="minorEastAsia" w:hAnsiTheme="minorHAnsi" w:cstheme="minorBidi"/>
          <w:noProof/>
          <w:sz w:val="22"/>
          <w:szCs w:val="22"/>
        </w:rPr>
        <w:tab/>
      </w:r>
      <w:r>
        <w:rPr>
          <w:noProof/>
        </w:rPr>
        <w:t>Mapserver Component Install (Post Install and Upgrade)</w:t>
      </w:r>
      <w:r>
        <w:rPr>
          <w:noProof/>
        </w:rPr>
        <w:tab/>
      </w:r>
      <w:r w:rsidR="009069C1">
        <w:rPr>
          <w:noProof/>
        </w:rPr>
        <w:fldChar w:fldCharType="begin"/>
      </w:r>
      <w:r>
        <w:rPr>
          <w:noProof/>
        </w:rPr>
        <w:instrText xml:space="preserve"> PAGEREF _Toc371067595 \h </w:instrText>
      </w:r>
      <w:r w:rsidR="009069C1">
        <w:rPr>
          <w:noProof/>
        </w:rPr>
      </w:r>
      <w:r w:rsidR="009069C1">
        <w:rPr>
          <w:noProof/>
        </w:rPr>
        <w:fldChar w:fldCharType="separate"/>
      </w:r>
      <w:r>
        <w:rPr>
          <w:noProof/>
        </w:rPr>
        <w:t>34</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Street Gazetteer Manager</w:t>
      </w:r>
      <w:r>
        <w:rPr>
          <w:noProof/>
        </w:rPr>
        <w:tab/>
      </w:r>
      <w:r w:rsidR="009069C1">
        <w:rPr>
          <w:noProof/>
        </w:rPr>
        <w:fldChar w:fldCharType="begin"/>
      </w:r>
      <w:r>
        <w:rPr>
          <w:noProof/>
        </w:rPr>
        <w:instrText xml:space="preserve"> PAGEREF _Toc371067596 \h </w:instrText>
      </w:r>
      <w:r w:rsidR="009069C1">
        <w:rPr>
          <w:noProof/>
        </w:rPr>
      </w:r>
      <w:r w:rsidR="009069C1">
        <w:rPr>
          <w:noProof/>
        </w:rPr>
        <w:fldChar w:fldCharType="separate"/>
      </w:r>
      <w:r>
        <w:rPr>
          <w:noProof/>
        </w:rPr>
        <w:t>39</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Maintenance Manager</w:t>
      </w:r>
      <w:r>
        <w:rPr>
          <w:noProof/>
        </w:rPr>
        <w:tab/>
      </w:r>
      <w:r w:rsidR="009069C1">
        <w:rPr>
          <w:noProof/>
        </w:rPr>
        <w:fldChar w:fldCharType="begin"/>
      </w:r>
      <w:r>
        <w:rPr>
          <w:noProof/>
        </w:rPr>
        <w:instrText xml:space="preserve"> PAGEREF _Toc371067597 \h </w:instrText>
      </w:r>
      <w:r w:rsidR="009069C1">
        <w:rPr>
          <w:noProof/>
        </w:rPr>
      </w:r>
      <w:r w:rsidR="009069C1">
        <w:rPr>
          <w:noProof/>
        </w:rPr>
        <w:fldChar w:fldCharType="separate"/>
      </w:r>
      <w:r>
        <w:rPr>
          <w:noProof/>
        </w:rPr>
        <w:t>50</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5.1</w:t>
      </w:r>
      <w:r>
        <w:rPr>
          <w:rFonts w:asciiTheme="minorHAnsi" w:eastAsiaTheme="minorEastAsia" w:hAnsiTheme="minorHAnsi" w:cstheme="minorBidi"/>
          <w:noProof/>
          <w:sz w:val="22"/>
          <w:szCs w:val="22"/>
        </w:rPr>
        <w:tab/>
      </w:r>
      <w:r>
        <w:rPr>
          <w:noProof/>
        </w:rPr>
        <w:t>Implementation of the Maintenance Manager Software files</w:t>
      </w:r>
      <w:r>
        <w:rPr>
          <w:noProof/>
        </w:rPr>
        <w:tab/>
      </w:r>
      <w:r w:rsidR="009069C1">
        <w:rPr>
          <w:noProof/>
        </w:rPr>
        <w:fldChar w:fldCharType="begin"/>
      </w:r>
      <w:r>
        <w:rPr>
          <w:noProof/>
        </w:rPr>
        <w:instrText xml:space="preserve"> PAGEREF _Toc371067598 \h </w:instrText>
      </w:r>
      <w:r w:rsidR="009069C1">
        <w:rPr>
          <w:noProof/>
        </w:rPr>
      </w:r>
      <w:r w:rsidR="009069C1">
        <w:rPr>
          <w:noProof/>
        </w:rPr>
        <w:fldChar w:fldCharType="separate"/>
      </w:r>
      <w:r>
        <w:rPr>
          <w:noProof/>
        </w:rPr>
        <w:t>50</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5.2</w:t>
      </w:r>
      <w:r>
        <w:rPr>
          <w:rFonts w:asciiTheme="minorHAnsi" w:eastAsiaTheme="minorEastAsia" w:hAnsiTheme="minorHAnsi" w:cstheme="minorBidi"/>
          <w:noProof/>
          <w:sz w:val="22"/>
          <w:szCs w:val="22"/>
        </w:rPr>
        <w:tab/>
      </w:r>
      <w:r>
        <w:rPr>
          <w:noProof/>
        </w:rPr>
        <w:t>Maintenance Manager Server Install/Upgrade</w:t>
      </w:r>
      <w:r>
        <w:rPr>
          <w:noProof/>
        </w:rPr>
        <w:tab/>
      </w:r>
      <w:r w:rsidR="009069C1">
        <w:rPr>
          <w:noProof/>
        </w:rPr>
        <w:fldChar w:fldCharType="begin"/>
      </w:r>
      <w:r>
        <w:rPr>
          <w:noProof/>
        </w:rPr>
        <w:instrText xml:space="preserve"> PAGEREF _Toc371067599 \h </w:instrText>
      </w:r>
      <w:r w:rsidR="009069C1">
        <w:rPr>
          <w:noProof/>
        </w:rPr>
      </w:r>
      <w:r w:rsidR="009069C1">
        <w:rPr>
          <w:noProof/>
        </w:rPr>
        <w:fldChar w:fldCharType="separate"/>
      </w:r>
      <w:r>
        <w:rPr>
          <w:noProof/>
        </w:rPr>
        <w:t>51</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Before you Start</w:t>
      </w:r>
      <w:r>
        <w:rPr>
          <w:noProof/>
        </w:rPr>
        <w:tab/>
      </w:r>
      <w:r w:rsidR="009069C1">
        <w:rPr>
          <w:noProof/>
        </w:rPr>
        <w:fldChar w:fldCharType="begin"/>
      </w:r>
      <w:r>
        <w:rPr>
          <w:noProof/>
        </w:rPr>
        <w:instrText xml:space="preserve"> PAGEREF _Toc371067600 \h </w:instrText>
      </w:r>
      <w:r w:rsidR="009069C1">
        <w:rPr>
          <w:noProof/>
        </w:rPr>
      </w:r>
      <w:r w:rsidR="009069C1">
        <w:rPr>
          <w:noProof/>
        </w:rPr>
        <w:fldChar w:fldCharType="separate"/>
      </w:r>
      <w:r>
        <w:rPr>
          <w:noProof/>
        </w:rPr>
        <w:t>51</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Typical problems that you may encounter</w:t>
      </w:r>
      <w:r>
        <w:rPr>
          <w:noProof/>
        </w:rPr>
        <w:tab/>
      </w:r>
      <w:r w:rsidR="009069C1">
        <w:rPr>
          <w:noProof/>
        </w:rPr>
        <w:fldChar w:fldCharType="begin"/>
      </w:r>
      <w:r>
        <w:rPr>
          <w:noProof/>
        </w:rPr>
        <w:instrText xml:space="preserve"> PAGEREF _Toc371067601 \h </w:instrText>
      </w:r>
      <w:r w:rsidR="009069C1">
        <w:rPr>
          <w:noProof/>
        </w:rPr>
      </w:r>
      <w:r w:rsidR="009069C1">
        <w:rPr>
          <w:noProof/>
        </w:rPr>
        <w:fldChar w:fldCharType="separate"/>
      </w:r>
      <w:r>
        <w:rPr>
          <w:noProof/>
        </w:rPr>
        <w:t>51</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Install of Maintenance Manager</w:t>
      </w:r>
      <w:r>
        <w:rPr>
          <w:noProof/>
        </w:rPr>
        <w:tab/>
      </w:r>
      <w:r w:rsidR="009069C1">
        <w:rPr>
          <w:noProof/>
        </w:rPr>
        <w:fldChar w:fldCharType="begin"/>
      </w:r>
      <w:r>
        <w:rPr>
          <w:noProof/>
        </w:rPr>
        <w:instrText xml:space="preserve"> PAGEREF _Toc371067602 \h </w:instrText>
      </w:r>
      <w:r w:rsidR="009069C1">
        <w:rPr>
          <w:noProof/>
        </w:rPr>
      </w:r>
      <w:r w:rsidR="009069C1">
        <w:rPr>
          <w:noProof/>
        </w:rPr>
        <w:fldChar w:fldCharType="separate"/>
      </w:r>
      <w:r>
        <w:rPr>
          <w:noProof/>
        </w:rPr>
        <w:t>51</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5.2.4</w:t>
      </w:r>
      <w:r>
        <w:rPr>
          <w:rFonts w:asciiTheme="minorHAnsi" w:eastAsiaTheme="minorEastAsia" w:hAnsiTheme="minorHAnsi" w:cstheme="minorBidi"/>
          <w:noProof/>
          <w:sz w:val="22"/>
          <w:szCs w:val="22"/>
        </w:rPr>
        <w:tab/>
      </w:r>
      <w:r>
        <w:rPr>
          <w:noProof/>
        </w:rPr>
        <w:t>Checking Log File(s)</w:t>
      </w:r>
      <w:r>
        <w:rPr>
          <w:noProof/>
        </w:rPr>
        <w:tab/>
      </w:r>
      <w:r w:rsidR="009069C1">
        <w:rPr>
          <w:noProof/>
        </w:rPr>
        <w:fldChar w:fldCharType="begin"/>
      </w:r>
      <w:r>
        <w:rPr>
          <w:noProof/>
        </w:rPr>
        <w:instrText xml:space="preserve"> PAGEREF _Toc371067603 \h </w:instrText>
      </w:r>
      <w:r w:rsidR="009069C1">
        <w:rPr>
          <w:noProof/>
        </w:rPr>
      </w:r>
      <w:r w:rsidR="009069C1">
        <w:rPr>
          <w:noProof/>
        </w:rPr>
        <w:fldChar w:fldCharType="separate"/>
      </w:r>
      <w:r>
        <w:rPr>
          <w:noProof/>
        </w:rPr>
        <w:t>52</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5.2.5</w:t>
      </w:r>
      <w:r>
        <w:rPr>
          <w:rFonts w:asciiTheme="minorHAnsi" w:eastAsiaTheme="minorEastAsia" w:hAnsiTheme="minorHAnsi" w:cstheme="minorBidi"/>
          <w:noProof/>
          <w:sz w:val="22"/>
          <w:szCs w:val="22"/>
        </w:rPr>
        <w:tab/>
      </w:r>
      <w:r>
        <w:rPr>
          <w:noProof/>
        </w:rPr>
        <w:t>Upgrade of Maintenance Manager</w:t>
      </w:r>
      <w:r>
        <w:rPr>
          <w:noProof/>
        </w:rPr>
        <w:tab/>
      </w:r>
      <w:r w:rsidR="009069C1">
        <w:rPr>
          <w:noProof/>
        </w:rPr>
        <w:fldChar w:fldCharType="begin"/>
      </w:r>
      <w:r>
        <w:rPr>
          <w:noProof/>
        </w:rPr>
        <w:instrText xml:space="preserve"> PAGEREF _Toc371067604 \h </w:instrText>
      </w:r>
      <w:r w:rsidR="009069C1">
        <w:rPr>
          <w:noProof/>
        </w:rPr>
      </w:r>
      <w:r w:rsidR="009069C1">
        <w:rPr>
          <w:noProof/>
        </w:rPr>
        <w:fldChar w:fldCharType="separate"/>
      </w:r>
      <w:r>
        <w:rPr>
          <w:noProof/>
        </w:rPr>
        <w:t>52</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5.2.6</w:t>
      </w:r>
      <w:r>
        <w:rPr>
          <w:rFonts w:asciiTheme="minorHAnsi" w:eastAsiaTheme="minorEastAsia" w:hAnsiTheme="minorHAnsi" w:cstheme="minorBidi"/>
          <w:noProof/>
          <w:sz w:val="22"/>
          <w:szCs w:val="22"/>
        </w:rPr>
        <w:tab/>
      </w:r>
      <w:r>
        <w:rPr>
          <w:noProof/>
        </w:rPr>
        <w:t>Checking Log File(s)</w:t>
      </w:r>
      <w:r>
        <w:rPr>
          <w:noProof/>
        </w:rPr>
        <w:tab/>
      </w:r>
      <w:r w:rsidR="009069C1">
        <w:rPr>
          <w:noProof/>
        </w:rPr>
        <w:fldChar w:fldCharType="begin"/>
      </w:r>
      <w:r>
        <w:rPr>
          <w:noProof/>
        </w:rPr>
        <w:instrText xml:space="preserve"> PAGEREF _Toc371067605 \h </w:instrText>
      </w:r>
      <w:r w:rsidR="009069C1">
        <w:rPr>
          <w:noProof/>
        </w:rPr>
      </w:r>
      <w:r w:rsidR="009069C1">
        <w:rPr>
          <w:noProof/>
        </w:rPr>
        <w:fldChar w:fldCharType="separate"/>
      </w:r>
      <w:r>
        <w:rPr>
          <w:noProof/>
        </w:rPr>
        <w:t>53</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5.2.7</w:t>
      </w:r>
      <w:r>
        <w:rPr>
          <w:rFonts w:asciiTheme="minorHAnsi" w:eastAsiaTheme="minorEastAsia" w:hAnsiTheme="minorHAnsi" w:cstheme="minorBidi"/>
          <w:noProof/>
          <w:sz w:val="22"/>
          <w:szCs w:val="22"/>
        </w:rPr>
        <w:tab/>
      </w:r>
      <w:r>
        <w:rPr>
          <w:noProof/>
        </w:rPr>
        <w:t>Mandatory Configuration (Post Install and Upgrade)</w:t>
      </w:r>
      <w:r>
        <w:rPr>
          <w:noProof/>
        </w:rPr>
        <w:tab/>
      </w:r>
      <w:r w:rsidR="009069C1">
        <w:rPr>
          <w:noProof/>
        </w:rPr>
        <w:fldChar w:fldCharType="begin"/>
      </w:r>
      <w:r>
        <w:rPr>
          <w:noProof/>
        </w:rPr>
        <w:instrText xml:space="preserve"> PAGEREF _Toc371067606 \h </w:instrText>
      </w:r>
      <w:r w:rsidR="009069C1">
        <w:rPr>
          <w:noProof/>
        </w:rPr>
      </w:r>
      <w:r w:rsidR="009069C1">
        <w:rPr>
          <w:noProof/>
        </w:rPr>
        <w:fldChar w:fldCharType="separate"/>
      </w:r>
      <w:r>
        <w:rPr>
          <w:noProof/>
        </w:rPr>
        <w:t>53</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5.2.7.1</w:t>
      </w:r>
      <w:r>
        <w:rPr>
          <w:rFonts w:asciiTheme="minorHAnsi" w:eastAsiaTheme="minorEastAsia" w:hAnsiTheme="minorHAnsi" w:cstheme="minorBidi"/>
          <w:noProof/>
          <w:sz w:val="22"/>
          <w:szCs w:val="22"/>
        </w:rPr>
        <w:tab/>
      </w:r>
      <w:r>
        <w:rPr>
          <w:noProof/>
        </w:rPr>
        <w:t>exor_version.txt</w:t>
      </w:r>
      <w:r>
        <w:rPr>
          <w:noProof/>
        </w:rPr>
        <w:tab/>
      </w:r>
      <w:r w:rsidR="009069C1">
        <w:rPr>
          <w:noProof/>
        </w:rPr>
        <w:fldChar w:fldCharType="begin"/>
      </w:r>
      <w:r>
        <w:rPr>
          <w:noProof/>
        </w:rPr>
        <w:instrText xml:space="preserve"> PAGEREF _Toc371067607 \h </w:instrText>
      </w:r>
      <w:r w:rsidR="009069C1">
        <w:rPr>
          <w:noProof/>
        </w:rPr>
      </w:r>
      <w:r w:rsidR="009069C1">
        <w:rPr>
          <w:noProof/>
        </w:rPr>
        <w:fldChar w:fldCharType="separate"/>
      </w:r>
      <w:r>
        <w:rPr>
          <w:noProof/>
        </w:rPr>
        <w:t>53</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5.2.8</w:t>
      </w:r>
      <w:r>
        <w:rPr>
          <w:rFonts w:asciiTheme="minorHAnsi" w:eastAsiaTheme="minorEastAsia" w:hAnsiTheme="minorHAnsi" w:cstheme="minorBidi"/>
          <w:noProof/>
          <w:sz w:val="22"/>
          <w:szCs w:val="22"/>
        </w:rPr>
        <w:tab/>
      </w:r>
      <w:r>
        <w:rPr>
          <w:noProof/>
        </w:rPr>
        <w:t>Conflated Networks (Post Install only)</w:t>
      </w:r>
      <w:r>
        <w:rPr>
          <w:noProof/>
        </w:rPr>
        <w:tab/>
      </w:r>
      <w:r w:rsidR="009069C1">
        <w:rPr>
          <w:noProof/>
        </w:rPr>
        <w:fldChar w:fldCharType="begin"/>
      </w:r>
      <w:r>
        <w:rPr>
          <w:noProof/>
        </w:rPr>
        <w:instrText xml:space="preserve"> PAGEREF _Toc371067608 \h </w:instrText>
      </w:r>
      <w:r w:rsidR="009069C1">
        <w:rPr>
          <w:noProof/>
        </w:rPr>
      </w:r>
      <w:r w:rsidR="009069C1">
        <w:rPr>
          <w:noProof/>
        </w:rPr>
        <w:fldChar w:fldCharType="separate"/>
      </w:r>
      <w:r>
        <w:rPr>
          <w:noProof/>
        </w:rPr>
        <w:t>53</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5.2.9</w:t>
      </w:r>
      <w:r>
        <w:rPr>
          <w:rFonts w:asciiTheme="minorHAnsi" w:eastAsiaTheme="minorEastAsia" w:hAnsiTheme="minorHAnsi" w:cstheme="minorBidi"/>
          <w:noProof/>
          <w:sz w:val="22"/>
          <w:szCs w:val="22"/>
        </w:rPr>
        <w:tab/>
      </w:r>
      <w:r>
        <w:rPr>
          <w:noProof/>
        </w:rPr>
        <w:t>Additional Configuration (Post Install and Upgrade)</w:t>
      </w:r>
      <w:r>
        <w:rPr>
          <w:noProof/>
        </w:rPr>
        <w:tab/>
      </w:r>
      <w:r w:rsidR="009069C1">
        <w:rPr>
          <w:noProof/>
        </w:rPr>
        <w:fldChar w:fldCharType="begin"/>
      </w:r>
      <w:r>
        <w:rPr>
          <w:noProof/>
        </w:rPr>
        <w:instrText xml:space="preserve"> PAGEREF _Toc371067609 \h </w:instrText>
      </w:r>
      <w:r w:rsidR="009069C1">
        <w:rPr>
          <w:noProof/>
        </w:rPr>
      </w:r>
      <w:r w:rsidR="009069C1">
        <w:rPr>
          <w:noProof/>
        </w:rPr>
        <w:fldChar w:fldCharType="separate"/>
      </w:r>
      <w:r>
        <w:rPr>
          <w:noProof/>
        </w:rPr>
        <w:t>54</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5.2.10</w:t>
      </w:r>
      <w:r>
        <w:rPr>
          <w:rFonts w:asciiTheme="minorHAnsi" w:eastAsiaTheme="minorEastAsia" w:hAnsiTheme="minorHAnsi" w:cstheme="minorBidi"/>
          <w:noProof/>
          <w:sz w:val="22"/>
          <w:szCs w:val="22"/>
        </w:rPr>
        <w:tab/>
      </w:r>
      <w:r>
        <w:rPr>
          <w:noProof/>
        </w:rPr>
        <w:t>Product Licencing (Post Install only)</w:t>
      </w:r>
      <w:r>
        <w:rPr>
          <w:noProof/>
        </w:rPr>
        <w:tab/>
      </w:r>
      <w:r w:rsidR="009069C1">
        <w:rPr>
          <w:noProof/>
        </w:rPr>
        <w:fldChar w:fldCharType="begin"/>
      </w:r>
      <w:r>
        <w:rPr>
          <w:noProof/>
        </w:rPr>
        <w:instrText xml:space="preserve"> PAGEREF _Toc371067610 \h </w:instrText>
      </w:r>
      <w:r w:rsidR="009069C1">
        <w:rPr>
          <w:noProof/>
        </w:rPr>
      </w:r>
      <w:r w:rsidR="009069C1">
        <w:rPr>
          <w:noProof/>
        </w:rPr>
        <w:fldChar w:fldCharType="separate"/>
      </w:r>
      <w:r>
        <w:rPr>
          <w:noProof/>
        </w:rPr>
        <w:t>54</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5.2.11</w:t>
      </w:r>
      <w:r>
        <w:rPr>
          <w:rFonts w:asciiTheme="minorHAnsi" w:eastAsiaTheme="minorEastAsia" w:hAnsiTheme="minorHAnsi" w:cstheme="minorBidi"/>
          <w:noProof/>
          <w:sz w:val="22"/>
          <w:szCs w:val="22"/>
        </w:rPr>
        <w:tab/>
      </w:r>
      <w:r>
        <w:rPr>
          <w:noProof/>
        </w:rPr>
        <w:t>Spatial Configuration (Post Install and Upgrade)</w:t>
      </w:r>
      <w:r>
        <w:rPr>
          <w:noProof/>
        </w:rPr>
        <w:tab/>
      </w:r>
      <w:r w:rsidR="009069C1">
        <w:rPr>
          <w:noProof/>
        </w:rPr>
        <w:fldChar w:fldCharType="begin"/>
      </w:r>
      <w:r>
        <w:rPr>
          <w:noProof/>
        </w:rPr>
        <w:instrText xml:space="preserve"> PAGEREF _Toc371067611 \h </w:instrText>
      </w:r>
      <w:r w:rsidR="009069C1">
        <w:rPr>
          <w:noProof/>
        </w:rPr>
      </w:r>
      <w:r w:rsidR="009069C1">
        <w:rPr>
          <w:noProof/>
        </w:rPr>
        <w:fldChar w:fldCharType="separate"/>
      </w:r>
      <w:r>
        <w:rPr>
          <w:noProof/>
        </w:rPr>
        <w:t>54</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Enquiry Manager</w:t>
      </w:r>
      <w:r>
        <w:rPr>
          <w:noProof/>
        </w:rPr>
        <w:tab/>
      </w:r>
      <w:r w:rsidR="009069C1">
        <w:rPr>
          <w:noProof/>
        </w:rPr>
        <w:fldChar w:fldCharType="begin"/>
      </w:r>
      <w:r>
        <w:rPr>
          <w:noProof/>
        </w:rPr>
        <w:instrText xml:space="preserve"> PAGEREF _Toc371067612 \h </w:instrText>
      </w:r>
      <w:r w:rsidR="009069C1">
        <w:rPr>
          <w:noProof/>
        </w:rPr>
      </w:r>
      <w:r w:rsidR="009069C1">
        <w:rPr>
          <w:noProof/>
        </w:rPr>
        <w:fldChar w:fldCharType="separate"/>
      </w:r>
      <w:r>
        <w:rPr>
          <w:noProof/>
        </w:rPr>
        <w:t>55</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6.1</w:t>
      </w:r>
      <w:r>
        <w:rPr>
          <w:rFonts w:asciiTheme="minorHAnsi" w:eastAsiaTheme="minorEastAsia" w:hAnsiTheme="minorHAnsi" w:cstheme="minorBidi"/>
          <w:noProof/>
          <w:sz w:val="22"/>
          <w:szCs w:val="22"/>
        </w:rPr>
        <w:tab/>
      </w:r>
      <w:r>
        <w:rPr>
          <w:noProof/>
        </w:rPr>
        <w:t>Implementation of the Enquiry Manager Software files</w:t>
      </w:r>
      <w:r>
        <w:rPr>
          <w:noProof/>
        </w:rPr>
        <w:tab/>
      </w:r>
      <w:r w:rsidR="009069C1">
        <w:rPr>
          <w:noProof/>
        </w:rPr>
        <w:fldChar w:fldCharType="begin"/>
      </w:r>
      <w:r>
        <w:rPr>
          <w:noProof/>
        </w:rPr>
        <w:instrText xml:space="preserve"> PAGEREF _Toc371067613 \h </w:instrText>
      </w:r>
      <w:r w:rsidR="009069C1">
        <w:rPr>
          <w:noProof/>
        </w:rPr>
      </w:r>
      <w:r w:rsidR="009069C1">
        <w:rPr>
          <w:noProof/>
        </w:rPr>
        <w:fldChar w:fldCharType="separate"/>
      </w:r>
      <w:r>
        <w:rPr>
          <w:noProof/>
        </w:rPr>
        <w:t>55</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6.2</w:t>
      </w:r>
      <w:r>
        <w:rPr>
          <w:rFonts w:asciiTheme="minorHAnsi" w:eastAsiaTheme="minorEastAsia" w:hAnsiTheme="minorHAnsi" w:cstheme="minorBidi"/>
          <w:noProof/>
          <w:sz w:val="22"/>
          <w:szCs w:val="22"/>
        </w:rPr>
        <w:tab/>
      </w:r>
      <w:r>
        <w:rPr>
          <w:noProof/>
        </w:rPr>
        <w:t>Enquiry Manager Server Install/Upgrade</w:t>
      </w:r>
      <w:r>
        <w:rPr>
          <w:noProof/>
        </w:rPr>
        <w:tab/>
      </w:r>
      <w:r w:rsidR="009069C1">
        <w:rPr>
          <w:noProof/>
        </w:rPr>
        <w:fldChar w:fldCharType="begin"/>
      </w:r>
      <w:r>
        <w:rPr>
          <w:noProof/>
        </w:rPr>
        <w:instrText xml:space="preserve"> PAGEREF _Toc371067614 \h </w:instrText>
      </w:r>
      <w:r w:rsidR="009069C1">
        <w:rPr>
          <w:noProof/>
        </w:rPr>
      </w:r>
      <w:r w:rsidR="009069C1">
        <w:rPr>
          <w:noProof/>
        </w:rPr>
        <w:fldChar w:fldCharType="separate"/>
      </w:r>
      <w:r>
        <w:rPr>
          <w:noProof/>
        </w:rPr>
        <w:t>56</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Before you Start</w:t>
      </w:r>
      <w:r>
        <w:rPr>
          <w:noProof/>
        </w:rPr>
        <w:tab/>
      </w:r>
      <w:r w:rsidR="009069C1">
        <w:rPr>
          <w:noProof/>
        </w:rPr>
        <w:fldChar w:fldCharType="begin"/>
      </w:r>
      <w:r>
        <w:rPr>
          <w:noProof/>
        </w:rPr>
        <w:instrText xml:space="preserve"> PAGEREF _Toc371067615 \h </w:instrText>
      </w:r>
      <w:r w:rsidR="009069C1">
        <w:rPr>
          <w:noProof/>
        </w:rPr>
      </w:r>
      <w:r w:rsidR="009069C1">
        <w:rPr>
          <w:noProof/>
        </w:rPr>
        <w:fldChar w:fldCharType="separate"/>
      </w:r>
      <w:r>
        <w:rPr>
          <w:noProof/>
        </w:rPr>
        <w:t>56</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Typical problems that you may encounter</w:t>
      </w:r>
      <w:r>
        <w:rPr>
          <w:noProof/>
        </w:rPr>
        <w:tab/>
      </w:r>
      <w:r w:rsidR="009069C1">
        <w:rPr>
          <w:noProof/>
        </w:rPr>
        <w:fldChar w:fldCharType="begin"/>
      </w:r>
      <w:r>
        <w:rPr>
          <w:noProof/>
        </w:rPr>
        <w:instrText xml:space="preserve"> PAGEREF _Toc371067616 \h </w:instrText>
      </w:r>
      <w:r w:rsidR="009069C1">
        <w:rPr>
          <w:noProof/>
        </w:rPr>
      </w:r>
      <w:r w:rsidR="009069C1">
        <w:rPr>
          <w:noProof/>
        </w:rPr>
        <w:fldChar w:fldCharType="separate"/>
      </w:r>
      <w:r>
        <w:rPr>
          <w:noProof/>
        </w:rPr>
        <w:t>56</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Install of Enquiry Manager</w:t>
      </w:r>
      <w:r>
        <w:rPr>
          <w:noProof/>
        </w:rPr>
        <w:tab/>
      </w:r>
      <w:r w:rsidR="009069C1">
        <w:rPr>
          <w:noProof/>
        </w:rPr>
        <w:fldChar w:fldCharType="begin"/>
      </w:r>
      <w:r>
        <w:rPr>
          <w:noProof/>
        </w:rPr>
        <w:instrText xml:space="preserve"> PAGEREF _Toc371067617 \h </w:instrText>
      </w:r>
      <w:r w:rsidR="009069C1">
        <w:rPr>
          <w:noProof/>
        </w:rPr>
      </w:r>
      <w:r w:rsidR="009069C1">
        <w:rPr>
          <w:noProof/>
        </w:rPr>
        <w:fldChar w:fldCharType="separate"/>
      </w:r>
      <w:r>
        <w:rPr>
          <w:noProof/>
        </w:rPr>
        <w:t>56</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Checking Log File(s)</w:t>
      </w:r>
      <w:r>
        <w:rPr>
          <w:noProof/>
        </w:rPr>
        <w:tab/>
      </w:r>
      <w:r w:rsidR="009069C1">
        <w:rPr>
          <w:noProof/>
        </w:rPr>
        <w:fldChar w:fldCharType="begin"/>
      </w:r>
      <w:r>
        <w:rPr>
          <w:noProof/>
        </w:rPr>
        <w:instrText xml:space="preserve"> PAGEREF _Toc371067618 \h </w:instrText>
      </w:r>
      <w:r w:rsidR="009069C1">
        <w:rPr>
          <w:noProof/>
        </w:rPr>
      </w:r>
      <w:r w:rsidR="009069C1">
        <w:rPr>
          <w:noProof/>
        </w:rPr>
        <w:fldChar w:fldCharType="separate"/>
      </w:r>
      <w:r>
        <w:rPr>
          <w:noProof/>
        </w:rPr>
        <w:t>57</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Upgrade of Enquiry Manager</w:t>
      </w:r>
      <w:r>
        <w:rPr>
          <w:noProof/>
        </w:rPr>
        <w:tab/>
      </w:r>
      <w:r w:rsidR="009069C1">
        <w:rPr>
          <w:noProof/>
        </w:rPr>
        <w:fldChar w:fldCharType="begin"/>
      </w:r>
      <w:r>
        <w:rPr>
          <w:noProof/>
        </w:rPr>
        <w:instrText xml:space="preserve"> PAGEREF _Toc371067619 \h </w:instrText>
      </w:r>
      <w:r w:rsidR="009069C1">
        <w:rPr>
          <w:noProof/>
        </w:rPr>
      </w:r>
      <w:r w:rsidR="009069C1">
        <w:rPr>
          <w:noProof/>
        </w:rPr>
        <w:fldChar w:fldCharType="separate"/>
      </w:r>
      <w:r>
        <w:rPr>
          <w:noProof/>
        </w:rPr>
        <w:t>57</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6.2.6</w:t>
      </w:r>
      <w:r>
        <w:rPr>
          <w:rFonts w:asciiTheme="minorHAnsi" w:eastAsiaTheme="minorEastAsia" w:hAnsiTheme="minorHAnsi" w:cstheme="minorBidi"/>
          <w:noProof/>
          <w:sz w:val="22"/>
          <w:szCs w:val="22"/>
        </w:rPr>
        <w:tab/>
      </w:r>
      <w:r>
        <w:rPr>
          <w:noProof/>
        </w:rPr>
        <w:t>Checking Log File(s)</w:t>
      </w:r>
      <w:r>
        <w:rPr>
          <w:noProof/>
        </w:rPr>
        <w:tab/>
      </w:r>
      <w:r w:rsidR="009069C1">
        <w:rPr>
          <w:noProof/>
        </w:rPr>
        <w:fldChar w:fldCharType="begin"/>
      </w:r>
      <w:r>
        <w:rPr>
          <w:noProof/>
        </w:rPr>
        <w:instrText xml:space="preserve"> PAGEREF _Toc371067620 \h </w:instrText>
      </w:r>
      <w:r w:rsidR="009069C1">
        <w:rPr>
          <w:noProof/>
        </w:rPr>
      </w:r>
      <w:r w:rsidR="009069C1">
        <w:rPr>
          <w:noProof/>
        </w:rPr>
        <w:fldChar w:fldCharType="separate"/>
      </w:r>
      <w:r>
        <w:rPr>
          <w:noProof/>
        </w:rPr>
        <w:t>58</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6.2.7</w:t>
      </w:r>
      <w:r>
        <w:rPr>
          <w:rFonts w:asciiTheme="minorHAnsi" w:eastAsiaTheme="minorEastAsia" w:hAnsiTheme="minorHAnsi" w:cstheme="minorBidi"/>
          <w:noProof/>
          <w:sz w:val="22"/>
          <w:szCs w:val="22"/>
        </w:rPr>
        <w:tab/>
      </w:r>
      <w:r>
        <w:rPr>
          <w:noProof/>
        </w:rPr>
        <w:t>Mandatory Configuration (Post Install and Upgrade)</w:t>
      </w:r>
      <w:r>
        <w:rPr>
          <w:noProof/>
        </w:rPr>
        <w:tab/>
      </w:r>
      <w:r w:rsidR="009069C1">
        <w:rPr>
          <w:noProof/>
        </w:rPr>
        <w:fldChar w:fldCharType="begin"/>
      </w:r>
      <w:r>
        <w:rPr>
          <w:noProof/>
        </w:rPr>
        <w:instrText xml:space="preserve"> PAGEREF _Toc371067621 \h </w:instrText>
      </w:r>
      <w:r w:rsidR="009069C1">
        <w:rPr>
          <w:noProof/>
        </w:rPr>
      </w:r>
      <w:r w:rsidR="009069C1">
        <w:rPr>
          <w:noProof/>
        </w:rPr>
        <w:fldChar w:fldCharType="separate"/>
      </w:r>
      <w:r>
        <w:rPr>
          <w:noProof/>
        </w:rPr>
        <w:t>58</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6.2.7.1</w:t>
      </w:r>
      <w:r>
        <w:rPr>
          <w:rFonts w:asciiTheme="minorHAnsi" w:eastAsiaTheme="minorEastAsia" w:hAnsiTheme="minorHAnsi" w:cstheme="minorBidi"/>
          <w:noProof/>
          <w:sz w:val="22"/>
          <w:szCs w:val="22"/>
        </w:rPr>
        <w:tab/>
      </w:r>
      <w:r>
        <w:rPr>
          <w:noProof/>
        </w:rPr>
        <w:t>exor_version.txt</w:t>
      </w:r>
      <w:r>
        <w:rPr>
          <w:noProof/>
        </w:rPr>
        <w:tab/>
      </w:r>
      <w:r w:rsidR="009069C1">
        <w:rPr>
          <w:noProof/>
        </w:rPr>
        <w:fldChar w:fldCharType="begin"/>
      </w:r>
      <w:r>
        <w:rPr>
          <w:noProof/>
        </w:rPr>
        <w:instrText xml:space="preserve"> PAGEREF _Toc371067622 \h </w:instrText>
      </w:r>
      <w:r w:rsidR="009069C1">
        <w:rPr>
          <w:noProof/>
        </w:rPr>
      </w:r>
      <w:r w:rsidR="009069C1">
        <w:rPr>
          <w:noProof/>
        </w:rPr>
        <w:fldChar w:fldCharType="separate"/>
      </w:r>
      <w:r>
        <w:rPr>
          <w:noProof/>
        </w:rPr>
        <w:t>58</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6.2.8</w:t>
      </w:r>
      <w:r>
        <w:rPr>
          <w:rFonts w:asciiTheme="minorHAnsi" w:eastAsiaTheme="minorEastAsia" w:hAnsiTheme="minorHAnsi" w:cstheme="minorBidi"/>
          <w:noProof/>
          <w:sz w:val="22"/>
          <w:szCs w:val="22"/>
        </w:rPr>
        <w:tab/>
      </w:r>
      <w:r>
        <w:rPr>
          <w:noProof/>
        </w:rPr>
        <w:t>Additional Configuration (Post Install and Upgrade)</w:t>
      </w:r>
      <w:r>
        <w:rPr>
          <w:noProof/>
        </w:rPr>
        <w:tab/>
      </w:r>
      <w:r w:rsidR="009069C1">
        <w:rPr>
          <w:noProof/>
        </w:rPr>
        <w:fldChar w:fldCharType="begin"/>
      </w:r>
      <w:r>
        <w:rPr>
          <w:noProof/>
        </w:rPr>
        <w:instrText xml:space="preserve"> PAGEREF _Toc371067623 \h </w:instrText>
      </w:r>
      <w:r w:rsidR="009069C1">
        <w:rPr>
          <w:noProof/>
        </w:rPr>
      </w:r>
      <w:r w:rsidR="009069C1">
        <w:rPr>
          <w:noProof/>
        </w:rPr>
        <w:fldChar w:fldCharType="separate"/>
      </w:r>
      <w:r>
        <w:rPr>
          <w:noProof/>
        </w:rPr>
        <w:t>58</w:t>
      </w:r>
      <w:r w:rsidR="009069C1">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lastRenderedPageBreak/>
        <w:t>6.2.9</w:t>
      </w:r>
      <w:r>
        <w:rPr>
          <w:rFonts w:asciiTheme="minorHAnsi" w:eastAsiaTheme="minorEastAsia" w:hAnsiTheme="minorHAnsi" w:cstheme="minorBidi"/>
          <w:noProof/>
          <w:sz w:val="22"/>
          <w:szCs w:val="22"/>
        </w:rPr>
        <w:tab/>
      </w:r>
      <w:r>
        <w:rPr>
          <w:noProof/>
        </w:rPr>
        <w:t>Product Licencing (Post Install only)</w:t>
      </w:r>
      <w:r>
        <w:rPr>
          <w:noProof/>
        </w:rPr>
        <w:tab/>
      </w:r>
      <w:r w:rsidR="009069C1">
        <w:rPr>
          <w:noProof/>
        </w:rPr>
        <w:fldChar w:fldCharType="begin"/>
      </w:r>
      <w:r>
        <w:rPr>
          <w:noProof/>
        </w:rPr>
        <w:instrText xml:space="preserve"> PAGEREF _Toc371067624 \h </w:instrText>
      </w:r>
      <w:r w:rsidR="009069C1">
        <w:rPr>
          <w:noProof/>
        </w:rPr>
      </w:r>
      <w:r w:rsidR="009069C1">
        <w:rPr>
          <w:noProof/>
        </w:rPr>
        <w:fldChar w:fldCharType="separate"/>
      </w:r>
      <w:r>
        <w:rPr>
          <w:noProof/>
        </w:rPr>
        <w:t>58</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6.2.10</w:t>
      </w:r>
      <w:r>
        <w:rPr>
          <w:rFonts w:asciiTheme="minorHAnsi" w:eastAsiaTheme="minorEastAsia" w:hAnsiTheme="minorHAnsi" w:cstheme="minorBidi"/>
          <w:noProof/>
          <w:sz w:val="22"/>
          <w:szCs w:val="22"/>
        </w:rPr>
        <w:tab/>
      </w:r>
      <w:r>
        <w:rPr>
          <w:noProof/>
        </w:rPr>
        <w:t>Spatial Configuration (Post Install and Upgrade)</w:t>
      </w:r>
      <w:r>
        <w:rPr>
          <w:noProof/>
        </w:rPr>
        <w:tab/>
      </w:r>
      <w:r w:rsidR="009069C1">
        <w:rPr>
          <w:noProof/>
        </w:rPr>
        <w:fldChar w:fldCharType="begin"/>
      </w:r>
      <w:r>
        <w:rPr>
          <w:noProof/>
        </w:rPr>
        <w:instrText xml:space="preserve"> PAGEREF _Toc371067625 \h </w:instrText>
      </w:r>
      <w:r w:rsidR="009069C1">
        <w:rPr>
          <w:noProof/>
        </w:rPr>
      </w:r>
      <w:r w:rsidR="009069C1">
        <w:rPr>
          <w:noProof/>
        </w:rPr>
        <w:fldChar w:fldCharType="separate"/>
      </w:r>
      <w:r>
        <w:rPr>
          <w:noProof/>
        </w:rPr>
        <w:t>59</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TMA Manager</w:t>
      </w:r>
      <w:r>
        <w:rPr>
          <w:noProof/>
        </w:rPr>
        <w:tab/>
      </w:r>
      <w:r w:rsidR="009069C1">
        <w:rPr>
          <w:noProof/>
        </w:rPr>
        <w:fldChar w:fldCharType="begin"/>
      </w:r>
      <w:r>
        <w:rPr>
          <w:noProof/>
        </w:rPr>
        <w:instrText xml:space="preserve"> PAGEREF _Toc371067626 \h </w:instrText>
      </w:r>
      <w:r w:rsidR="009069C1">
        <w:rPr>
          <w:noProof/>
        </w:rPr>
      </w:r>
      <w:r w:rsidR="009069C1">
        <w:rPr>
          <w:noProof/>
        </w:rPr>
        <w:fldChar w:fldCharType="separate"/>
      </w:r>
      <w:r>
        <w:rPr>
          <w:noProof/>
        </w:rPr>
        <w:t>60</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TMA API</w:t>
      </w:r>
      <w:r>
        <w:rPr>
          <w:noProof/>
        </w:rPr>
        <w:tab/>
      </w:r>
      <w:r w:rsidR="009069C1">
        <w:rPr>
          <w:noProof/>
        </w:rPr>
        <w:fldChar w:fldCharType="begin"/>
      </w:r>
      <w:r>
        <w:rPr>
          <w:noProof/>
        </w:rPr>
        <w:instrText xml:space="preserve"> PAGEREF _Toc371067627 \h </w:instrText>
      </w:r>
      <w:r w:rsidR="009069C1">
        <w:rPr>
          <w:noProof/>
        </w:rPr>
      </w:r>
      <w:r w:rsidR="009069C1">
        <w:rPr>
          <w:noProof/>
        </w:rPr>
        <w:fldChar w:fldCharType="separate"/>
      </w:r>
      <w:r>
        <w:rPr>
          <w:noProof/>
        </w:rPr>
        <w:t>81</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Streetworks Manager</w:t>
      </w:r>
      <w:r>
        <w:rPr>
          <w:noProof/>
        </w:rPr>
        <w:tab/>
      </w:r>
      <w:r w:rsidR="009069C1">
        <w:rPr>
          <w:noProof/>
        </w:rPr>
        <w:fldChar w:fldCharType="begin"/>
      </w:r>
      <w:r>
        <w:rPr>
          <w:noProof/>
        </w:rPr>
        <w:instrText xml:space="preserve"> PAGEREF _Toc371067628 \h </w:instrText>
      </w:r>
      <w:r w:rsidR="009069C1">
        <w:rPr>
          <w:noProof/>
        </w:rPr>
      </w:r>
      <w:r w:rsidR="009069C1">
        <w:rPr>
          <w:noProof/>
        </w:rPr>
        <w:fldChar w:fldCharType="separate"/>
      </w:r>
      <w:r>
        <w:rPr>
          <w:noProof/>
        </w:rPr>
        <w:t>86</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Schemes Manager</w:t>
      </w:r>
      <w:r>
        <w:rPr>
          <w:noProof/>
        </w:rPr>
        <w:tab/>
      </w:r>
      <w:r w:rsidR="009069C1">
        <w:rPr>
          <w:noProof/>
        </w:rPr>
        <w:fldChar w:fldCharType="begin"/>
      </w:r>
      <w:r>
        <w:rPr>
          <w:noProof/>
        </w:rPr>
        <w:instrText xml:space="preserve"> PAGEREF _Toc371067629 \h </w:instrText>
      </w:r>
      <w:r w:rsidR="009069C1">
        <w:rPr>
          <w:noProof/>
        </w:rPr>
      </w:r>
      <w:r w:rsidR="009069C1">
        <w:rPr>
          <w:noProof/>
        </w:rPr>
        <w:fldChar w:fldCharType="separate"/>
      </w:r>
      <w:r>
        <w:rPr>
          <w:noProof/>
        </w:rPr>
        <w:t>1</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Structures Manager</w:t>
      </w:r>
      <w:r>
        <w:rPr>
          <w:noProof/>
        </w:rPr>
        <w:tab/>
      </w:r>
      <w:r w:rsidR="009069C1">
        <w:rPr>
          <w:noProof/>
        </w:rPr>
        <w:fldChar w:fldCharType="begin"/>
      </w:r>
      <w:r>
        <w:rPr>
          <w:noProof/>
        </w:rPr>
        <w:instrText xml:space="preserve"> PAGEREF _Toc371067630 \h </w:instrText>
      </w:r>
      <w:r w:rsidR="009069C1">
        <w:rPr>
          <w:noProof/>
        </w:rPr>
      </w:r>
      <w:r w:rsidR="009069C1">
        <w:rPr>
          <w:noProof/>
        </w:rPr>
        <w:fldChar w:fldCharType="separate"/>
      </w:r>
      <w:r>
        <w:rPr>
          <w:noProof/>
        </w:rPr>
        <w:t>8</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MapCapture Interface</w:t>
      </w:r>
      <w:r>
        <w:rPr>
          <w:noProof/>
        </w:rPr>
        <w:tab/>
      </w:r>
      <w:r w:rsidR="009069C1">
        <w:rPr>
          <w:noProof/>
        </w:rPr>
        <w:fldChar w:fldCharType="begin"/>
      </w:r>
      <w:r>
        <w:rPr>
          <w:noProof/>
        </w:rPr>
        <w:instrText xml:space="preserve"> PAGEREF _Toc371067631 \h </w:instrText>
      </w:r>
      <w:r w:rsidR="009069C1">
        <w:rPr>
          <w:noProof/>
        </w:rPr>
      </w:r>
      <w:r w:rsidR="009069C1">
        <w:rPr>
          <w:noProof/>
        </w:rPr>
        <w:fldChar w:fldCharType="separate"/>
      </w:r>
      <w:r>
        <w:rPr>
          <w:noProof/>
        </w:rPr>
        <w:t>15</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12.1</w:t>
      </w:r>
      <w:r>
        <w:rPr>
          <w:rFonts w:asciiTheme="minorHAnsi" w:eastAsiaTheme="minorEastAsia" w:hAnsiTheme="minorHAnsi" w:cstheme="minorBidi"/>
          <w:noProof/>
          <w:sz w:val="22"/>
          <w:szCs w:val="22"/>
        </w:rPr>
        <w:tab/>
      </w:r>
      <w:r>
        <w:rPr>
          <w:noProof/>
        </w:rPr>
        <w:t>Implementation of the MapCapture Interface Software files</w:t>
      </w:r>
      <w:r>
        <w:rPr>
          <w:noProof/>
        </w:rPr>
        <w:tab/>
      </w:r>
      <w:r w:rsidR="009069C1">
        <w:rPr>
          <w:noProof/>
        </w:rPr>
        <w:fldChar w:fldCharType="begin"/>
      </w:r>
      <w:r>
        <w:rPr>
          <w:noProof/>
        </w:rPr>
        <w:instrText xml:space="preserve"> PAGEREF _Toc371067632 \h </w:instrText>
      </w:r>
      <w:r w:rsidR="009069C1">
        <w:rPr>
          <w:noProof/>
        </w:rPr>
      </w:r>
      <w:r w:rsidR="009069C1">
        <w:rPr>
          <w:noProof/>
        </w:rPr>
        <w:fldChar w:fldCharType="separate"/>
      </w:r>
      <w:r>
        <w:rPr>
          <w:noProof/>
        </w:rPr>
        <w:t>15</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12.2</w:t>
      </w:r>
      <w:r>
        <w:rPr>
          <w:rFonts w:asciiTheme="minorHAnsi" w:eastAsiaTheme="minorEastAsia" w:hAnsiTheme="minorHAnsi" w:cstheme="minorBidi"/>
          <w:noProof/>
          <w:sz w:val="22"/>
          <w:szCs w:val="22"/>
        </w:rPr>
        <w:tab/>
      </w:r>
      <w:r>
        <w:rPr>
          <w:noProof/>
        </w:rPr>
        <w:t>MapCapture Interface Server Install/Upgrade</w:t>
      </w:r>
      <w:r>
        <w:rPr>
          <w:noProof/>
        </w:rPr>
        <w:tab/>
      </w:r>
      <w:r w:rsidR="009069C1">
        <w:rPr>
          <w:noProof/>
        </w:rPr>
        <w:fldChar w:fldCharType="begin"/>
      </w:r>
      <w:r>
        <w:rPr>
          <w:noProof/>
        </w:rPr>
        <w:instrText xml:space="preserve"> PAGEREF _Toc371067633 \h </w:instrText>
      </w:r>
      <w:r w:rsidR="009069C1">
        <w:rPr>
          <w:noProof/>
        </w:rPr>
      </w:r>
      <w:r w:rsidR="009069C1">
        <w:rPr>
          <w:noProof/>
        </w:rPr>
        <w:fldChar w:fldCharType="separate"/>
      </w:r>
      <w:r>
        <w:rPr>
          <w:noProof/>
        </w:rPr>
        <w:t>15</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12.2.1</w:t>
      </w:r>
      <w:r>
        <w:rPr>
          <w:rFonts w:asciiTheme="minorHAnsi" w:eastAsiaTheme="minorEastAsia" w:hAnsiTheme="minorHAnsi" w:cstheme="minorBidi"/>
          <w:noProof/>
          <w:sz w:val="22"/>
          <w:szCs w:val="22"/>
        </w:rPr>
        <w:tab/>
      </w:r>
      <w:r>
        <w:rPr>
          <w:noProof/>
        </w:rPr>
        <w:t>Before you Start</w:t>
      </w:r>
      <w:r>
        <w:rPr>
          <w:noProof/>
        </w:rPr>
        <w:tab/>
      </w:r>
      <w:r w:rsidR="009069C1">
        <w:rPr>
          <w:noProof/>
        </w:rPr>
        <w:fldChar w:fldCharType="begin"/>
      </w:r>
      <w:r>
        <w:rPr>
          <w:noProof/>
        </w:rPr>
        <w:instrText xml:space="preserve"> PAGEREF _Toc371067634 \h </w:instrText>
      </w:r>
      <w:r w:rsidR="009069C1">
        <w:rPr>
          <w:noProof/>
        </w:rPr>
      </w:r>
      <w:r w:rsidR="009069C1">
        <w:rPr>
          <w:noProof/>
        </w:rPr>
        <w:fldChar w:fldCharType="separate"/>
      </w:r>
      <w:r>
        <w:rPr>
          <w:noProof/>
        </w:rPr>
        <w:t>15</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12.2.2</w:t>
      </w:r>
      <w:r>
        <w:rPr>
          <w:rFonts w:asciiTheme="minorHAnsi" w:eastAsiaTheme="minorEastAsia" w:hAnsiTheme="minorHAnsi" w:cstheme="minorBidi"/>
          <w:noProof/>
          <w:sz w:val="22"/>
          <w:szCs w:val="22"/>
        </w:rPr>
        <w:tab/>
      </w:r>
      <w:r>
        <w:rPr>
          <w:noProof/>
        </w:rPr>
        <w:t>Typical problems that you may encounter</w:t>
      </w:r>
      <w:r>
        <w:rPr>
          <w:noProof/>
        </w:rPr>
        <w:tab/>
      </w:r>
      <w:r w:rsidR="009069C1">
        <w:rPr>
          <w:noProof/>
        </w:rPr>
        <w:fldChar w:fldCharType="begin"/>
      </w:r>
      <w:r>
        <w:rPr>
          <w:noProof/>
        </w:rPr>
        <w:instrText xml:space="preserve"> PAGEREF _Toc371067635 \h </w:instrText>
      </w:r>
      <w:r w:rsidR="009069C1">
        <w:rPr>
          <w:noProof/>
        </w:rPr>
      </w:r>
      <w:r w:rsidR="009069C1">
        <w:rPr>
          <w:noProof/>
        </w:rPr>
        <w:fldChar w:fldCharType="separate"/>
      </w:r>
      <w:r>
        <w:rPr>
          <w:noProof/>
        </w:rPr>
        <w:t>15</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12.2.3</w:t>
      </w:r>
      <w:r>
        <w:rPr>
          <w:rFonts w:asciiTheme="minorHAnsi" w:eastAsiaTheme="minorEastAsia" w:hAnsiTheme="minorHAnsi" w:cstheme="minorBidi"/>
          <w:noProof/>
          <w:sz w:val="22"/>
          <w:szCs w:val="22"/>
        </w:rPr>
        <w:tab/>
      </w:r>
      <w:r>
        <w:rPr>
          <w:noProof/>
        </w:rPr>
        <w:t>Install of MapCapture Interface</w:t>
      </w:r>
      <w:r>
        <w:rPr>
          <w:noProof/>
        </w:rPr>
        <w:tab/>
      </w:r>
      <w:r w:rsidR="009069C1">
        <w:rPr>
          <w:noProof/>
        </w:rPr>
        <w:fldChar w:fldCharType="begin"/>
      </w:r>
      <w:r>
        <w:rPr>
          <w:noProof/>
        </w:rPr>
        <w:instrText xml:space="preserve"> PAGEREF _Toc371067636 \h </w:instrText>
      </w:r>
      <w:r w:rsidR="009069C1">
        <w:rPr>
          <w:noProof/>
        </w:rPr>
      </w:r>
      <w:r w:rsidR="009069C1">
        <w:rPr>
          <w:noProof/>
        </w:rPr>
        <w:fldChar w:fldCharType="separate"/>
      </w:r>
      <w:r>
        <w:rPr>
          <w:noProof/>
        </w:rPr>
        <w:t>16</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12.2.3.1</w:t>
      </w:r>
      <w:r>
        <w:rPr>
          <w:rFonts w:asciiTheme="minorHAnsi" w:eastAsiaTheme="minorEastAsia" w:hAnsiTheme="minorHAnsi" w:cstheme="minorBidi"/>
          <w:noProof/>
          <w:sz w:val="22"/>
          <w:szCs w:val="22"/>
        </w:rPr>
        <w:tab/>
      </w:r>
      <w:r>
        <w:rPr>
          <w:noProof/>
        </w:rPr>
        <w:t>Checking Log File(s)</w:t>
      </w:r>
      <w:r>
        <w:rPr>
          <w:noProof/>
        </w:rPr>
        <w:tab/>
      </w:r>
      <w:r w:rsidR="009069C1">
        <w:rPr>
          <w:noProof/>
        </w:rPr>
        <w:fldChar w:fldCharType="begin"/>
      </w:r>
      <w:r>
        <w:rPr>
          <w:noProof/>
        </w:rPr>
        <w:instrText xml:space="preserve"> PAGEREF _Toc371067637 \h </w:instrText>
      </w:r>
      <w:r w:rsidR="009069C1">
        <w:rPr>
          <w:noProof/>
        </w:rPr>
      </w:r>
      <w:r w:rsidR="009069C1">
        <w:rPr>
          <w:noProof/>
        </w:rPr>
        <w:fldChar w:fldCharType="separate"/>
      </w:r>
      <w:r>
        <w:rPr>
          <w:noProof/>
        </w:rPr>
        <w:t>16</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12.2.4</w:t>
      </w:r>
      <w:r>
        <w:rPr>
          <w:rFonts w:asciiTheme="minorHAnsi" w:eastAsiaTheme="minorEastAsia" w:hAnsiTheme="minorHAnsi" w:cstheme="minorBidi"/>
          <w:noProof/>
          <w:sz w:val="22"/>
          <w:szCs w:val="22"/>
        </w:rPr>
        <w:tab/>
      </w:r>
      <w:r>
        <w:rPr>
          <w:noProof/>
        </w:rPr>
        <w:t>Upgrade of MapCapture Interface</w:t>
      </w:r>
      <w:r>
        <w:rPr>
          <w:noProof/>
        </w:rPr>
        <w:tab/>
      </w:r>
      <w:r w:rsidR="009069C1">
        <w:rPr>
          <w:noProof/>
        </w:rPr>
        <w:fldChar w:fldCharType="begin"/>
      </w:r>
      <w:r>
        <w:rPr>
          <w:noProof/>
        </w:rPr>
        <w:instrText xml:space="preserve"> PAGEREF _Toc371067638 \h </w:instrText>
      </w:r>
      <w:r w:rsidR="009069C1">
        <w:rPr>
          <w:noProof/>
        </w:rPr>
      </w:r>
      <w:r w:rsidR="009069C1">
        <w:rPr>
          <w:noProof/>
        </w:rPr>
        <w:fldChar w:fldCharType="separate"/>
      </w:r>
      <w:r>
        <w:rPr>
          <w:noProof/>
        </w:rPr>
        <w:t>17</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12.2.4.1</w:t>
      </w:r>
      <w:r>
        <w:rPr>
          <w:rFonts w:asciiTheme="minorHAnsi" w:eastAsiaTheme="minorEastAsia" w:hAnsiTheme="minorHAnsi" w:cstheme="minorBidi"/>
          <w:noProof/>
          <w:sz w:val="22"/>
          <w:szCs w:val="22"/>
        </w:rPr>
        <w:tab/>
      </w:r>
      <w:r>
        <w:rPr>
          <w:noProof/>
        </w:rPr>
        <w:t>Checking Log File(s)</w:t>
      </w:r>
      <w:r>
        <w:rPr>
          <w:noProof/>
        </w:rPr>
        <w:tab/>
      </w:r>
      <w:r w:rsidR="009069C1">
        <w:rPr>
          <w:noProof/>
        </w:rPr>
        <w:fldChar w:fldCharType="begin"/>
      </w:r>
      <w:r>
        <w:rPr>
          <w:noProof/>
        </w:rPr>
        <w:instrText xml:space="preserve"> PAGEREF _Toc371067639 \h </w:instrText>
      </w:r>
      <w:r w:rsidR="009069C1">
        <w:rPr>
          <w:noProof/>
        </w:rPr>
      </w:r>
      <w:r w:rsidR="009069C1">
        <w:rPr>
          <w:noProof/>
        </w:rPr>
        <w:fldChar w:fldCharType="separate"/>
      </w:r>
      <w:r>
        <w:rPr>
          <w:noProof/>
        </w:rPr>
        <w:t>17</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12.2.5</w:t>
      </w:r>
      <w:r>
        <w:rPr>
          <w:rFonts w:asciiTheme="minorHAnsi" w:eastAsiaTheme="minorEastAsia" w:hAnsiTheme="minorHAnsi" w:cstheme="minorBidi"/>
          <w:noProof/>
          <w:sz w:val="22"/>
          <w:szCs w:val="22"/>
        </w:rPr>
        <w:tab/>
      </w:r>
      <w:r>
        <w:rPr>
          <w:noProof/>
        </w:rPr>
        <w:t>Post Upgrade Tasks</w:t>
      </w:r>
      <w:r>
        <w:rPr>
          <w:noProof/>
        </w:rPr>
        <w:tab/>
      </w:r>
      <w:r w:rsidR="009069C1">
        <w:rPr>
          <w:noProof/>
        </w:rPr>
        <w:fldChar w:fldCharType="begin"/>
      </w:r>
      <w:r>
        <w:rPr>
          <w:noProof/>
        </w:rPr>
        <w:instrText xml:space="preserve"> PAGEREF _Toc371067640 \h </w:instrText>
      </w:r>
      <w:r w:rsidR="009069C1">
        <w:rPr>
          <w:noProof/>
        </w:rPr>
      </w:r>
      <w:r w:rsidR="009069C1">
        <w:rPr>
          <w:noProof/>
        </w:rPr>
        <w:fldChar w:fldCharType="separate"/>
      </w:r>
      <w:r>
        <w:rPr>
          <w:noProof/>
        </w:rPr>
        <w:t>18</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12.2.6</w:t>
      </w:r>
      <w:r>
        <w:rPr>
          <w:rFonts w:asciiTheme="minorHAnsi" w:eastAsiaTheme="minorEastAsia" w:hAnsiTheme="minorHAnsi" w:cstheme="minorBidi"/>
          <w:noProof/>
          <w:sz w:val="22"/>
          <w:szCs w:val="22"/>
        </w:rPr>
        <w:tab/>
      </w:r>
      <w:r>
        <w:rPr>
          <w:noProof/>
        </w:rPr>
        <w:t>Mandatory Configuration</w:t>
      </w:r>
      <w:r>
        <w:rPr>
          <w:noProof/>
        </w:rPr>
        <w:tab/>
      </w:r>
      <w:r w:rsidR="009069C1">
        <w:rPr>
          <w:noProof/>
        </w:rPr>
        <w:fldChar w:fldCharType="begin"/>
      </w:r>
      <w:r>
        <w:rPr>
          <w:noProof/>
        </w:rPr>
        <w:instrText xml:space="preserve"> PAGEREF _Toc371067641 \h </w:instrText>
      </w:r>
      <w:r w:rsidR="009069C1">
        <w:rPr>
          <w:noProof/>
        </w:rPr>
      </w:r>
      <w:r w:rsidR="009069C1">
        <w:rPr>
          <w:noProof/>
        </w:rPr>
        <w:fldChar w:fldCharType="separate"/>
      </w:r>
      <w:r>
        <w:rPr>
          <w:noProof/>
        </w:rPr>
        <w:t>18</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12.2.6.1</w:t>
      </w:r>
      <w:r>
        <w:rPr>
          <w:rFonts w:asciiTheme="minorHAnsi" w:eastAsiaTheme="minorEastAsia" w:hAnsiTheme="minorHAnsi" w:cstheme="minorBidi"/>
          <w:noProof/>
          <w:sz w:val="22"/>
          <w:szCs w:val="22"/>
        </w:rPr>
        <w:tab/>
      </w:r>
      <w:r>
        <w:rPr>
          <w:noProof/>
        </w:rPr>
        <w:t>exor_version.txt</w:t>
      </w:r>
      <w:r>
        <w:rPr>
          <w:noProof/>
        </w:rPr>
        <w:tab/>
      </w:r>
      <w:r w:rsidR="009069C1">
        <w:rPr>
          <w:noProof/>
        </w:rPr>
        <w:fldChar w:fldCharType="begin"/>
      </w:r>
      <w:r>
        <w:rPr>
          <w:noProof/>
        </w:rPr>
        <w:instrText xml:space="preserve"> PAGEREF _Toc371067642 \h </w:instrText>
      </w:r>
      <w:r w:rsidR="009069C1">
        <w:rPr>
          <w:noProof/>
        </w:rPr>
      </w:r>
      <w:r w:rsidR="009069C1">
        <w:rPr>
          <w:noProof/>
        </w:rPr>
        <w:fldChar w:fldCharType="separate"/>
      </w:r>
      <w:r>
        <w:rPr>
          <w:noProof/>
        </w:rPr>
        <w:t>18</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UKPMS</w:t>
      </w:r>
      <w:r>
        <w:rPr>
          <w:noProof/>
        </w:rPr>
        <w:tab/>
      </w:r>
      <w:r w:rsidR="009069C1">
        <w:rPr>
          <w:noProof/>
        </w:rPr>
        <w:fldChar w:fldCharType="begin"/>
      </w:r>
      <w:r>
        <w:rPr>
          <w:noProof/>
        </w:rPr>
        <w:instrText xml:space="preserve"> PAGEREF _Toc371067643 \h </w:instrText>
      </w:r>
      <w:r w:rsidR="009069C1">
        <w:rPr>
          <w:noProof/>
        </w:rPr>
      </w:r>
      <w:r w:rsidR="009069C1">
        <w:rPr>
          <w:noProof/>
        </w:rPr>
        <w:fldChar w:fldCharType="separate"/>
      </w:r>
      <w:r>
        <w:rPr>
          <w:noProof/>
        </w:rPr>
        <w:t>19</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Information Manager Foundation Layer</w:t>
      </w:r>
      <w:r>
        <w:rPr>
          <w:noProof/>
        </w:rPr>
        <w:tab/>
      </w:r>
      <w:r w:rsidR="009069C1">
        <w:rPr>
          <w:noProof/>
        </w:rPr>
        <w:fldChar w:fldCharType="begin"/>
      </w:r>
      <w:r>
        <w:rPr>
          <w:noProof/>
        </w:rPr>
        <w:instrText xml:space="preserve"> PAGEREF _Toc371067644 \h </w:instrText>
      </w:r>
      <w:r w:rsidR="009069C1">
        <w:rPr>
          <w:noProof/>
        </w:rPr>
      </w:r>
      <w:r w:rsidR="009069C1">
        <w:rPr>
          <w:noProof/>
        </w:rPr>
        <w:fldChar w:fldCharType="separate"/>
      </w:r>
      <w:r>
        <w:rPr>
          <w:noProof/>
        </w:rPr>
        <w:t>25</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Information Manager 4</w:t>
      </w:r>
      <w:r>
        <w:rPr>
          <w:noProof/>
        </w:rPr>
        <w:tab/>
      </w:r>
      <w:r w:rsidR="009069C1">
        <w:rPr>
          <w:noProof/>
        </w:rPr>
        <w:fldChar w:fldCharType="begin"/>
      </w:r>
      <w:r>
        <w:rPr>
          <w:noProof/>
        </w:rPr>
        <w:instrText xml:space="preserve"> PAGEREF _Toc371067645 \h </w:instrText>
      </w:r>
      <w:r w:rsidR="009069C1">
        <w:rPr>
          <w:noProof/>
        </w:rPr>
      </w:r>
      <w:r w:rsidR="009069C1">
        <w:rPr>
          <w:noProof/>
        </w:rPr>
        <w:fldChar w:fldCharType="separate"/>
      </w:r>
      <w:r>
        <w:rPr>
          <w:noProof/>
        </w:rPr>
        <w:t>30</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Work Orders Work Tray</w:t>
      </w:r>
      <w:r>
        <w:rPr>
          <w:noProof/>
        </w:rPr>
        <w:tab/>
      </w:r>
      <w:r w:rsidR="009069C1">
        <w:rPr>
          <w:noProof/>
        </w:rPr>
        <w:fldChar w:fldCharType="begin"/>
      </w:r>
      <w:r>
        <w:rPr>
          <w:noProof/>
        </w:rPr>
        <w:instrText xml:space="preserve"> PAGEREF _Toc371067646 \h </w:instrText>
      </w:r>
      <w:r w:rsidR="009069C1">
        <w:rPr>
          <w:noProof/>
        </w:rPr>
      </w:r>
      <w:r w:rsidR="009069C1">
        <w:rPr>
          <w:noProof/>
        </w:rPr>
        <w:fldChar w:fldCharType="separate"/>
      </w:r>
      <w:r>
        <w:rPr>
          <w:noProof/>
        </w:rPr>
        <w:t>31</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17.</w:t>
      </w:r>
      <w:r>
        <w:rPr>
          <w:rFonts w:asciiTheme="minorHAnsi" w:eastAsiaTheme="minorEastAsia" w:hAnsiTheme="minorHAnsi" w:cstheme="minorBidi"/>
          <w:noProof/>
          <w:sz w:val="22"/>
          <w:szCs w:val="22"/>
        </w:rPr>
        <w:tab/>
      </w:r>
      <w:r>
        <w:rPr>
          <w:noProof/>
        </w:rPr>
        <w:t>Enquiry Manager Work Tray</w:t>
      </w:r>
      <w:r>
        <w:rPr>
          <w:noProof/>
        </w:rPr>
        <w:tab/>
      </w:r>
      <w:r w:rsidR="009069C1">
        <w:rPr>
          <w:noProof/>
        </w:rPr>
        <w:fldChar w:fldCharType="begin"/>
      </w:r>
      <w:r>
        <w:rPr>
          <w:noProof/>
        </w:rPr>
        <w:instrText xml:space="preserve"> PAGEREF _Toc371067647 \h </w:instrText>
      </w:r>
      <w:r w:rsidR="009069C1">
        <w:rPr>
          <w:noProof/>
        </w:rPr>
      </w:r>
      <w:r w:rsidR="009069C1">
        <w:rPr>
          <w:noProof/>
        </w:rPr>
        <w:fldChar w:fldCharType="separate"/>
      </w:r>
      <w:r>
        <w:rPr>
          <w:noProof/>
        </w:rPr>
        <w:t>38</w:t>
      </w:r>
      <w:r w:rsidR="009069C1">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18.</w:t>
      </w:r>
      <w:r>
        <w:rPr>
          <w:rFonts w:asciiTheme="minorHAnsi" w:eastAsiaTheme="minorEastAsia" w:hAnsiTheme="minorHAnsi" w:cstheme="minorBidi"/>
          <w:noProof/>
          <w:sz w:val="22"/>
          <w:szCs w:val="22"/>
        </w:rPr>
        <w:tab/>
      </w:r>
      <w:r>
        <w:rPr>
          <w:noProof/>
        </w:rPr>
        <w:t>Traffic Interface Manager</w:t>
      </w:r>
      <w:r>
        <w:rPr>
          <w:noProof/>
        </w:rPr>
        <w:tab/>
      </w:r>
      <w:r w:rsidR="009069C1">
        <w:rPr>
          <w:noProof/>
        </w:rPr>
        <w:fldChar w:fldCharType="begin"/>
      </w:r>
      <w:r>
        <w:rPr>
          <w:noProof/>
        </w:rPr>
        <w:instrText xml:space="preserve"> PAGEREF _Toc371067648 \h </w:instrText>
      </w:r>
      <w:r w:rsidR="009069C1">
        <w:rPr>
          <w:noProof/>
        </w:rPr>
      </w:r>
      <w:r w:rsidR="009069C1">
        <w:rPr>
          <w:noProof/>
        </w:rPr>
        <w:fldChar w:fldCharType="separate"/>
      </w:r>
      <w:r>
        <w:rPr>
          <w:noProof/>
        </w:rPr>
        <w:t>44</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18.1</w:t>
      </w:r>
      <w:r>
        <w:rPr>
          <w:rFonts w:asciiTheme="minorHAnsi" w:eastAsiaTheme="minorEastAsia" w:hAnsiTheme="minorHAnsi" w:cstheme="minorBidi"/>
          <w:noProof/>
          <w:sz w:val="22"/>
          <w:szCs w:val="22"/>
        </w:rPr>
        <w:tab/>
      </w:r>
      <w:r>
        <w:rPr>
          <w:noProof/>
        </w:rPr>
        <w:t>Implementation of the Traffic Interface Manager Software files</w:t>
      </w:r>
      <w:r>
        <w:rPr>
          <w:noProof/>
        </w:rPr>
        <w:tab/>
      </w:r>
      <w:r w:rsidR="009069C1">
        <w:rPr>
          <w:noProof/>
        </w:rPr>
        <w:fldChar w:fldCharType="begin"/>
      </w:r>
      <w:r>
        <w:rPr>
          <w:noProof/>
        </w:rPr>
        <w:instrText xml:space="preserve"> PAGEREF _Toc371067649 \h </w:instrText>
      </w:r>
      <w:r w:rsidR="009069C1">
        <w:rPr>
          <w:noProof/>
        </w:rPr>
      </w:r>
      <w:r w:rsidR="009069C1">
        <w:rPr>
          <w:noProof/>
        </w:rPr>
        <w:fldChar w:fldCharType="separate"/>
      </w:r>
      <w:r>
        <w:rPr>
          <w:noProof/>
        </w:rPr>
        <w:t>44</w:t>
      </w:r>
      <w:r w:rsidR="009069C1">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18.2</w:t>
      </w:r>
      <w:r>
        <w:rPr>
          <w:rFonts w:asciiTheme="minorHAnsi" w:eastAsiaTheme="minorEastAsia" w:hAnsiTheme="minorHAnsi" w:cstheme="minorBidi"/>
          <w:noProof/>
          <w:sz w:val="22"/>
          <w:szCs w:val="22"/>
        </w:rPr>
        <w:tab/>
      </w:r>
      <w:r>
        <w:rPr>
          <w:noProof/>
        </w:rPr>
        <w:t>Traffic Interface Manager Server Install/Upgrade</w:t>
      </w:r>
      <w:r>
        <w:rPr>
          <w:noProof/>
        </w:rPr>
        <w:tab/>
      </w:r>
      <w:r w:rsidR="009069C1">
        <w:rPr>
          <w:noProof/>
        </w:rPr>
        <w:fldChar w:fldCharType="begin"/>
      </w:r>
      <w:r>
        <w:rPr>
          <w:noProof/>
        </w:rPr>
        <w:instrText xml:space="preserve"> PAGEREF _Toc371067650 \h </w:instrText>
      </w:r>
      <w:r w:rsidR="009069C1">
        <w:rPr>
          <w:noProof/>
        </w:rPr>
      </w:r>
      <w:r w:rsidR="009069C1">
        <w:rPr>
          <w:noProof/>
        </w:rPr>
        <w:fldChar w:fldCharType="separate"/>
      </w:r>
      <w:r>
        <w:rPr>
          <w:noProof/>
        </w:rPr>
        <w:t>45</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18.2.1</w:t>
      </w:r>
      <w:r>
        <w:rPr>
          <w:rFonts w:asciiTheme="minorHAnsi" w:eastAsiaTheme="minorEastAsia" w:hAnsiTheme="minorHAnsi" w:cstheme="minorBidi"/>
          <w:noProof/>
          <w:sz w:val="22"/>
          <w:szCs w:val="22"/>
        </w:rPr>
        <w:tab/>
      </w:r>
      <w:r>
        <w:rPr>
          <w:noProof/>
        </w:rPr>
        <w:t>Before you Start</w:t>
      </w:r>
      <w:r>
        <w:rPr>
          <w:noProof/>
        </w:rPr>
        <w:tab/>
      </w:r>
      <w:r w:rsidR="009069C1">
        <w:rPr>
          <w:noProof/>
        </w:rPr>
        <w:fldChar w:fldCharType="begin"/>
      </w:r>
      <w:r>
        <w:rPr>
          <w:noProof/>
        </w:rPr>
        <w:instrText xml:space="preserve"> PAGEREF _Toc371067651 \h </w:instrText>
      </w:r>
      <w:r w:rsidR="009069C1">
        <w:rPr>
          <w:noProof/>
        </w:rPr>
      </w:r>
      <w:r w:rsidR="009069C1">
        <w:rPr>
          <w:noProof/>
        </w:rPr>
        <w:fldChar w:fldCharType="separate"/>
      </w:r>
      <w:r>
        <w:rPr>
          <w:noProof/>
        </w:rPr>
        <w:t>45</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18.2.2</w:t>
      </w:r>
      <w:r>
        <w:rPr>
          <w:rFonts w:asciiTheme="minorHAnsi" w:eastAsiaTheme="minorEastAsia" w:hAnsiTheme="minorHAnsi" w:cstheme="minorBidi"/>
          <w:noProof/>
          <w:sz w:val="22"/>
          <w:szCs w:val="22"/>
        </w:rPr>
        <w:tab/>
      </w:r>
      <w:r>
        <w:rPr>
          <w:noProof/>
        </w:rPr>
        <w:t>Typical problems that you may encounter</w:t>
      </w:r>
      <w:r>
        <w:rPr>
          <w:noProof/>
        </w:rPr>
        <w:tab/>
      </w:r>
      <w:r w:rsidR="009069C1">
        <w:rPr>
          <w:noProof/>
        </w:rPr>
        <w:fldChar w:fldCharType="begin"/>
      </w:r>
      <w:r>
        <w:rPr>
          <w:noProof/>
        </w:rPr>
        <w:instrText xml:space="preserve"> PAGEREF _Toc371067652 \h </w:instrText>
      </w:r>
      <w:r w:rsidR="009069C1">
        <w:rPr>
          <w:noProof/>
        </w:rPr>
      </w:r>
      <w:r w:rsidR="009069C1">
        <w:rPr>
          <w:noProof/>
        </w:rPr>
        <w:fldChar w:fldCharType="separate"/>
      </w:r>
      <w:r>
        <w:rPr>
          <w:noProof/>
        </w:rPr>
        <w:t>45</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18.2.3</w:t>
      </w:r>
      <w:r>
        <w:rPr>
          <w:rFonts w:asciiTheme="minorHAnsi" w:eastAsiaTheme="minorEastAsia" w:hAnsiTheme="minorHAnsi" w:cstheme="minorBidi"/>
          <w:noProof/>
          <w:sz w:val="22"/>
          <w:szCs w:val="22"/>
        </w:rPr>
        <w:tab/>
      </w:r>
      <w:r>
        <w:rPr>
          <w:noProof/>
        </w:rPr>
        <w:t>Install of Traffic Interface Manager</w:t>
      </w:r>
      <w:r>
        <w:rPr>
          <w:noProof/>
        </w:rPr>
        <w:tab/>
      </w:r>
      <w:r w:rsidR="009069C1">
        <w:rPr>
          <w:noProof/>
        </w:rPr>
        <w:fldChar w:fldCharType="begin"/>
      </w:r>
      <w:r>
        <w:rPr>
          <w:noProof/>
        </w:rPr>
        <w:instrText xml:space="preserve"> PAGEREF _Toc371067653 \h </w:instrText>
      </w:r>
      <w:r w:rsidR="009069C1">
        <w:rPr>
          <w:noProof/>
        </w:rPr>
      </w:r>
      <w:r w:rsidR="009069C1">
        <w:rPr>
          <w:noProof/>
        </w:rPr>
        <w:fldChar w:fldCharType="separate"/>
      </w:r>
      <w:r>
        <w:rPr>
          <w:noProof/>
        </w:rPr>
        <w:t>46</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18.2.3.1</w:t>
      </w:r>
      <w:r>
        <w:rPr>
          <w:rFonts w:asciiTheme="minorHAnsi" w:eastAsiaTheme="minorEastAsia" w:hAnsiTheme="minorHAnsi" w:cstheme="minorBidi"/>
          <w:noProof/>
          <w:sz w:val="22"/>
          <w:szCs w:val="22"/>
        </w:rPr>
        <w:tab/>
      </w:r>
      <w:r>
        <w:rPr>
          <w:noProof/>
        </w:rPr>
        <w:t>Checking Log File(s)</w:t>
      </w:r>
      <w:r>
        <w:rPr>
          <w:noProof/>
        </w:rPr>
        <w:tab/>
      </w:r>
      <w:r w:rsidR="009069C1">
        <w:rPr>
          <w:noProof/>
        </w:rPr>
        <w:fldChar w:fldCharType="begin"/>
      </w:r>
      <w:r>
        <w:rPr>
          <w:noProof/>
        </w:rPr>
        <w:instrText xml:space="preserve"> PAGEREF _Toc371067654 \h </w:instrText>
      </w:r>
      <w:r w:rsidR="009069C1">
        <w:rPr>
          <w:noProof/>
        </w:rPr>
      </w:r>
      <w:r w:rsidR="009069C1">
        <w:rPr>
          <w:noProof/>
        </w:rPr>
        <w:fldChar w:fldCharType="separate"/>
      </w:r>
      <w:r>
        <w:rPr>
          <w:noProof/>
        </w:rPr>
        <w:t>47</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18.2.4</w:t>
      </w:r>
      <w:r>
        <w:rPr>
          <w:rFonts w:asciiTheme="minorHAnsi" w:eastAsiaTheme="minorEastAsia" w:hAnsiTheme="minorHAnsi" w:cstheme="minorBidi"/>
          <w:noProof/>
          <w:sz w:val="22"/>
          <w:szCs w:val="22"/>
        </w:rPr>
        <w:tab/>
      </w:r>
      <w:r>
        <w:rPr>
          <w:noProof/>
        </w:rPr>
        <w:t>Upgrade of Traffic Interface Manager</w:t>
      </w:r>
      <w:r>
        <w:rPr>
          <w:noProof/>
        </w:rPr>
        <w:tab/>
      </w:r>
      <w:r w:rsidR="009069C1">
        <w:rPr>
          <w:noProof/>
        </w:rPr>
        <w:fldChar w:fldCharType="begin"/>
      </w:r>
      <w:r>
        <w:rPr>
          <w:noProof/>
        </w:rPr>
        <w:instrText xml:space="preserve"> PAGEREF _Toc371067655 \h </w:instrText>
      </w:r>
      <w:r w:rsidR="009069C1">
        <w:rPr>
          <w:noProof/>
        </w:rPr>
      </w:r>
      <w:r w:rsidR="009069C1">
        <w:rPr>
          <w:noProof/>
        </w:rPr>
        <w:fldChar w:fldCharType="separate"/>
      </w:r>
      <w:r>
        <w:rPr>
          <w:noProof/>
        </w:rPr>
        <w:t>47</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18.2.4.1</w:t>
      </w:r>
      <w:r>
        <w:rPr>
          <w:rFonts w:asciiTheme="minorHAnsi" w:eastAsiaTheme="minorEastAsia" w:hAnsiTheme="minorHAnsi" w:cstheme="minorBidi"/>
          <w:noProof/>
          <w:sz w:val="22"/>
          <w:szCs w:val="22"/>
        </w:rPr>
        <w:tab/>
      </w:r>
      <w:r>
        <w:rPr>
          <w:noProof/>
        </w:rPr>
        <w:t>Checking Log File(s)</w:t>
      </w:r>
      <w:r>
        <w:rPr>
          <w:noProof/>
        </w:rPr>
        <w:tab/>
      </w:r>
      <w:r w:rsidR="009069C1">
        <w:rPr>
          <w:noProof/>
        </w:rPr>
        <w:fldChar w:fldCharType="begin"/>
      </w:r>
      <w:r>
        <w:rPr>
          <w:noProof/>
        </w:rPr>
        <w:instrText xml:space="preserve"> PAGEREF _Toc371067656 \h </w:instrText>
      </w:r>
      <w:r w:rsidR="009069C1">
        <w:rPr>
          <w:noProof/>
        </w:rPr>
      </w:r>
      <w:r w:rsidR="009069C1">
        <w:rPr>
          <w:noProof/>
        </w:rPr>
        <w:fldChar w:fldCharType="separate"/>
      </w:r>
      <w:r>
        <w:rPr>
          <w:noProof/>
        </w:rPr>
        <w:t>48</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18.2.5</w:t>
      </w:r>
      <w:r>
        <w:rPr>
          <w:rFonts w:asciiTheme="minorHAnsi" w:eastAsiaTheme="minorEastAsia" w:hAnsiTheme="minorHAnsi" w:cstheme="minorBidi"/>
          <w:noProof/>
          <w:sz w:val="22"/>
          <w:szCs w:val="22"/>
        </w:rPr>
        <w:tab/>
      </w:r>
      <w:r>
        <w:rPr>
          <w:noProof/>
        </w:rPr>
        <w:t>Mandatory Configuration</w:t>
      </w:r>
      <w:r>
        <w:rPr>
          <w:noProof/>
        </w:rPr>
        <w:tab/>
      </w:r>
      <w:r w:rsidR="009069C1">
        <w:rPr>
          <w:noProof/>
        </w:rPr>
        <w:fldChar w:fldCharType="begin"/>
      </w:r>
      <w:r>
        <w:rPr>
          <w:noProof/>
        </w:rPr>
        <w:instrText xml:space="preserve"> PAGEREF _Toc371067657 \h </w:instrText>
      </w:r>
      <w:r w:rsidR="009069C1">
        <w:rPr>
          <w:noProof/>
        </w:rPr>
      </w:r>
      <w:r w:rsidR="009069C1">
        <w:rPr>
          <w:noProof/>
        </w:rPr>
        <w:fldChar w:fldCharType="separate"/>
      </w:r>
      <w:r>
        <w:rPr>
          <w:noProof/>
        </w:rPr>
        <w:t>48</w:t>
      </w:r>
      <w:r w:rsidR="009069C1">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18.2.5.1</w:t>
      </w:r>
      <w:r>
        <w:rPr>
          <w:rFonts w:asciiTheme="minorHAnsi" w:eastAsiaTheme="minorEastAsia" w:hAnsiTheme="minorHAnsi" w:cstheme="minorBidi"/>
          <w:noProof/>
          <w:sz w:val="22"/>
          <w:szCs w:val="22"/>
        </w:rPr>
        <w:tab/>
      </w:r>
      <w:r>
        <w:rPr>
          <w:noProof/>
        </w:rPr>
        <w:t>exor_version.txt</w:t>
      </w:r>
      <w:r>
        <w:rPr>
          <w:noProof/>
        </w:rPr>
        <w:tab/>
      </w:r>
      <w:r w:rsidR="009069C1">
        <w:rPr>
          <w:noProof/>
        </w:rPr>
        <w:fldChar w:fldCharType="begin"/>
      </w:r>
      <w:r>
        <w:rPr>
          <w:noProof/>
        </w:rPr>
        <w:instrText xml:space="preserve"> PAGEREF _Toc371067658 \h </w:instrText>
      </w:r>
      <w:r w:rsidR="009069C1">
        <w:rPr>
          <w:noProof/>
        </w:rPr>
      </w:r>
      <w:r w:rsidR="009069C1">
        <w:rPr>
          <w:noProof/>
        </w:rPr>
        <w:fldChar w:fldCharType="separate"/>
      </w:r>
      <w:r>
        <w:rPr>
          <w:noProof/>
        </w:rPr>
        <w:t>48</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18.2.6</w:t>
      </w:r>
      <w:r>
        <w:rPr>
          <w:rFonts w:asciiTheme="minorHAnsi" w:eastAsiaTheme="minorEastAsia" w:hAnsiTheme="minorHAnsi" w:cstheme="minorBidi"/>
          <w:noProof/>
          <w:sz w:val="22"/>
          <w:szCs w:val="22"/>
        </w:rPr>
        <w:tab/>
      </w:r>
      <w:r>
        <w:rPr>
          <w:noProof/>
        </w:rPr>
        <w:t>Product Licencing</w:t>
      </w:r>
      <w:r>
        <w:rPr>
          <w:noProof/>
        </w:rPr>
        <w:tab/>
      </w:r>
      <w:r w:rsidR="009069C1">
        <w:rPr>
          <w:noProof/>
        </w:rPr>
        <w:fldChar w:fldCharType="begin"/>
      </w:r>
      <w:r>
        <w:rPr>
          <w:noProof/>
        </w:rPr>
        <w:instrText xml:space="preserve"> PAGEREF _Toc371067659 \h </w:instrText>
      </w:r>
      <w:r w:rsidR="009069C1">
        <w:rPr>
          <w:noProof/>
        </w:rPr>
      </w:r>
      <w:r w:rsidR="009069C1">
        <w:rPr>
          <w:noProof/>
        </w:rPr>
        <w:fldChar w:fldCharType="separate"/>
      </w:r>
      <w:r>
        <w:rPr>
          <w:noProof/>
        </w:rPr>
        <w:t>49</w:t>
      </w:r>
      <w:r w:rsidR="009069C1">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18.2.7</w:t>
      </w:r>
      <w:r>
        <w:rPr>
          <w:rFonts w:asciiTheme="minorHAnsi" w:eastAsiaTheme="minorEastAsia" w:hAnsiTheme="minorHAnsi" w:cstheme="minorBidi"/>
          <w:noProof/>
          <w:sz w:val="22"/>
          <w:szCs w:val="22"/>
        </w:rPr>
        <w:tab/>
      </w:r>
      <w:r>
        <w:rPr>
          <w:noProof/>
        </w:rPr>
        <w:t>Additional Configuration</w:t>
      </w:r>
      <w:r>
        <w:rPr>
          <w:noProof/>
        </w:rPr>
        <w:tab/>
      </w:r>
      <w:r w:rsidR="009069C1">
        <w:rPr>
          <w:noProof/>
        </w:rPr>
        <w:fldChar w:fldCharType="begin"/>
      </w:r>
      <w:r>
        <w:rPr>
          <w:noProof/>
        </w:rPr>
        <w:instrText xml:space="preserve"> PAGEREF _Toc371067660 \h </w:instrText>
      </w:r>
      <w:r w:rsidR="009069C1">
        <w:rPr>
          <w:noProof/>
        </w:rPr>
      </w:r>
      <w:r w:rsidR="009069C1">
        <w:rPr>
          <w:noProof/>
        </w:rPr>
        <w:fldChar w:fldCharType="separate"/>
      </w:r>
      <w:r>
        <w:rPr>
          <w:noProof/>
        </w:rPr>
        <w:t>49</w:t>
      </w:r>
      <w:r w:rsidR="009069C1">
        <w:rPr>
          <w:noProof/>
        </w:rPr>
        <w:fldChar w:fldCharType="end"/>
      </w:r>
    </w:p>
    <w:p w:rsidR="00E22356" w:rsidRPr="00913C79" w:rsidRDefault="009069C1" w:rsidP="00913C79">
      <w:r>
        <w:lastRenderedPageBreak/>
        <w:fldChar w:fldCharType="end"/>
      </w:r>
    </w:p>
    <w:p w:rsidR="00EC59A4" w:rsidRDefault="00EC59A4">
      <w:pPr>
        <w:spacing w:before="0" w:after="0"/>
        <w:rPr>
          <w:rFonts w:cs="Arial"/>
          <w:b/>
          <w:kern w:val="28"/>
          <w:sz w:val="24"/>
        </w:rPr>
      </w:pPr>
      <w:r>
        <w:br w:type="page"/>
      </w:r>
    </w:p>
    <w:p w:rsidR="00E22356" w:rsidRDefault="00015125" w:rsidP="003811FC">
      <w:pPr>
        <w:pStyle w:val="Heading1"/>
      </w:pPr>
      <w:r w:rsidRPr="00913C79">
        <w:lastRenderedPageBreak/>
        <w:br w:type="page"/>
      </w:r>
    </w:p>
    <w:p w:rsidR="00EF643D" w:rsidRPr="00EF643D" w:rsidRDefault="00EF643D" w:rsidP="00541833">
      <w:pPr>
        <w:pStyle w:val="Heading1"/>
        <w:numPr>
          <w:ilvl w:val="0"/>
          <w:numId w:val="25"/>
        </w:numPr>
      </w:pPr>
      <w:bookmarkStart w:id="1" w:name="_Toc180569818"/>
      <w:bookmarkStart w:id="2" w:name="_Toc366491964"/>
      <w:bookmarkStart w:id="3" w:name="_Toc371067549"/>
      <w:r w:rsidRPr="00EF643D">
        <w:lastRenderedPageBreak/>
        <w:t>Document Summary</w:t>
      </w:r>
      <w:bookmarkEnd w:id="1"/>
      <w:bookmarkEnd w:id="2"/>
      <w:bookmarkEnd w:id="3"/>
    </w:p>
    <w:p w:rsidR="00EF643D" w:rsidRPr="00EF643D" w:rsidRDefault="00EF643D" w:rsidP="00150C02">
      <w:pPr>
        <w:pStyle w:val="Body"/>
      </w:pPr>
      <w:r w:rsidRPr="00EF643D">
        <w:t>This document covers steps involved in installing/upgrading the components for:</w:t>
      </w:r>
    </w:p>
    <w:p w:rsidR="00EF643D" w:rsidRPr="00EF643D" w:rsidRDefault="00EF643D" w:rsidP="00EF643D"/>
    <w:p w:rsidR="00EF643D" w:rsidRPr="00EF643D" w:rsidRDefault="00EF643D" w:rsidP="00150C02">
      <w:pPr>
        <w:pStyle w:val="ListBullet"/>
      </w:pPr>
      <w:r w:rsidRPr="00EF643D">
        <w:t>Network Manager</w:t>
      </w:r>
      <w:r>
        <w:t xml:space="preserve"> (including core, </w:t>
      </w:r>
      <w:proofErr w:type="spellStart"/>
      <w:r>
        <w:t>MapViewer</w:t>
      </w:r>
      <w:proofErr w:type="spellEnd"/>
      <w:r>
        <w:t>)</w:t>
      </w:r>
    </w:p>
    <w:p w:rsidR="00EF643D" w:rsidRPr="00EF643D" w:rsidRDefault="00EF643D" w:rsidP="00150C02">
      <w:pPr>
        <w:pStyle w:val="ListBullet"/>
      </w:pPr>
      <w:r w:rsidRPr="00EF643D">
        <w:t>Street Gazetteer Manager</w:t>
      </w:r>
    </w:p>
    <w:p w:rsidR="00EF643D" w:rsidRPr="00EF643D" w:rsidRDefault="00EF643D" w:rsidP="00150C02">
      <w:pPr>
        <w:pStyle w:val="ListBullet"/>
      </w:pPr>
      <w:r w:rsidRPr="00EF643D">
        <w:t>Maintenance Manager</w:t>
      </w:r>
    </w:p>
    <w:p w:rsidR="00EF643D" w:rsidRPr="00EF643D" w:rsidRDefault="00EF643D" w:rsidP="00150C02">
      <w:pPr>
        <w:pStyle w:val="ListBullet"/>
      </w:pPr>
      <w:r w:rsidRPr="00EF643D">
        <w:t>Enquiry Manager</w:t>
      </w:r>
    </w:p>
    <w:p w:rsidR="00EF643D" w:rsidRPr="00EF643D" w:rsidRDefault="00EF643D" w:rsidP="00150C02">
      <w:pPr>
        <w:pStyle w:val="ListBullet"/>
      </w:pPr>
      <w:r w:rsidRPr="00EF643D">
        <w:t>TMA Manager</w:t>
      </w:r>
    </w:p>
    <w:p w:rsidR="00EF643D" w:rsidRPr="00EF643D" w:rsidRDefault="00EF643D" w:rsidP="00150C02">
      <w:pPr>
        <w:pStyle w:val="ListBullet"/>
      </w:pPr>
      <w:r w:rsidRPr="00EF643D">
        <w:t>TMA API</w:t>
      </w:r>
    </w:p>
    <w:p w:rsidR="00EF643D" w:rsidRPr="00EF643D" w:rsidRDefault="00EF643D" w:rsidP="00150C02">
      <w:pPr>
        <w:pStyle w:val="ListBullet"/>
      </w:pPr>
      <w:proofErr w:type="spellStart"/>
      <w:r w:rsidRPr="00EF643D">
        <w:t>Streetworks</w:t>
      </w:r>
      <w:proofErr w:type="spellEnd"/>
      <w:r w:rsidRPr="00EF643D">
        <w:t xml:space="preserve"> Manager</w:t>
      </w:r>
    </w:p>
    <w:p w:rsidR="00EF643D" w:rsidRPr="00EF643D" w:rsidRDefault="00EF643D" w:rsidP="00150C02">
      <w:pPr>
        <w:pStyle w:val="ListBullet"/>
      </w:pPr>
      <w:r w:rsidRPr="00EF643D">
        <w:t>Schemes Manager</w:t>
      </w:r>
    </w:p>
    <w:p w:rsidR="00EF643D" w:rsidRPr="00EF643D" w:rsidRDefault="00EF643D" w:rsidP="00150C02">
      <w:pPr>
        <w:pStyle w:val="ListBullet"/>
      </w:pPr>
      <w:r w:rsidRPr="00EF643D">
        <w:t>Structures Manager</w:t>
      </w:r>
    </w:p>
    <w:p w:rsidR="00EF643D" w:rsidRPr="00EF643D" w:rsidRDefault="00EF643D" w:rsidP="00150C02">
      <w:pPr>
        <w:pStyle w:val="ListBullet"/>
      </w:pPr>
      <w:proofErr w:type="spellStart"/>
      <w:r w:rsidRPr="00EF643D">
        <w:t>MapCapture</w:t>
      </w:r>
      <w:proofErr w:type="spellEnd"/>
      <w:r w:rsidRPr="00EF643D">
        <w:t xml:space="preserve"> Interface</w:t>
      </w:r>
    </w:p>
    <w:p w:rsidR="00EF643D" w:rsidRPr="00EF643D" w:rsidRDefault="00EF643D" w:rsidP="00150C02">
      <w:pPr>
        <w:pStyle w:val="ListBullet"/>
      </w:pPr>
      <w:r w:rsidRPr="00EF643D">
        <w:t>UKPMS</w:t>
      </w:r>
    </w:p>
    <w:p w:rsidR="00EF643D" w:rsidRPr="00EF643D" w:rsidRDefault="00EF643D" w:rsidP="00150C02">
      <w:pPr>
        <w:pStyle w:val="ListBullet"/>
      </w:pPr>
      <w:r w:rsidRPr="00EF643D">
        <w:t>Information Manager Foundation Layer</w:t>
      </w:r>
    </w:p>
    <w:p w:rsidR="00EF643D" w:rsidRPr="00EF643D" w:rsidRDefault="00EF643D" w:rsidP="00150C02">
      <w:pPr>
        <w:pStyle w:val="ListBullet"/>
      </w:pPr>
      <w:r w:rsidRPr="00EF643D">
        <w:t>Information Manager 4</w:t>
      </w:r>
    </w:p>
    <w:p w:rsidR="00EF643D" w:rsidRPr="00EF643D" w:rsidRDefault="00EF643D" w:rsidP="00150C02">
      <w:pPr>
        <w:pStyle w:val="ListBullet"/>
      </w:pPr>
      <w:r w:rsidRPr="00EF643D">
        <w:t xml:space="preserve">Work Orders Work Tray </w:t>
      </w:r>
    </w:p>
    <w:p w:rsidR="00EF643D" w:rsidRPr="00EF643D" w:rsidRDefault="00EF643D" w:rsidP="00150C02">
      <w:pPr>
        <w:pStyle w:val="ListBullet"/>
      </w:pPr>
      <w:r w:rsidRPr="00EF643D">
        <w:t>Enquiry Manager Work Tray</w:t>
      </w:r>
    </w:p>
    <w:p w:rsidR="00EF643D" w:rsidRPr="00EF643D" w:rsidRDefault="00EF643D" w:rsidP="00EF643D"/>
    <w:p w:rsidR="00EF643D" w:rsidRDefault="00EF643D" w:rsidP="00EF643D">
      <w:pPr>
        <w:pStyle w:val="Heading2"/>
      </w:pPr>
      <w:bookmarkStart w:id="4" w:name="_Toc180569820"/>
      <w:bookmarkStart w:id="5" w:name="_Toc366491966"/>
      <w:bookmarkStart w:id="6" w:name="_Toc371067550"/>
      <w:r w:rsidRPr="00EF643D">
        <w:t>Reference document</w:t>
      </w:r>
      <w:bookmarkEnd w:id="4"/>
      <w:r w:rsidRPr="00EF643D">
        <w:t>s</w:t>
      </w:r>
      <w:bookmarkEnd w:id="5"/>
      <w:bookmarkEnd w:id="6"/>
    </w:p>
    <w:tbl>
      <w:tblPr>
        <w:tblStyle w:val="TableGrid"/>
        <w:tblW w:w="0" w:type="auto"/>
        <w:tblLook w:val="04A0"/>
      </w:tblPr>
      <w:tblGrid>
        <w:gridCol w:w="2802"/>
        <w:gridCol w:w="6436"/>
      </w:tblGrid>
      <w:tr w:rsidR="00303676" w:rsidTr="00303676">
        <w:tc>
          <w:tcPr>
            <w:tcW w:w="2802" w:type="dxa"/>
          </w:tcPr>
          <w:p w:rsidR="00303676" w:rsidRDefault="00303676" w:rsidP="00303676">
            <w:r>
              <w:t>Oracle Support</w:t>
            </w:r>
          </w:p>
        </w:tc>
        <w:tc>
          <w:tcPr>
            <w:tcW w:w="6436" w:type="dxa"/>
          </w:tcPr>
          <w:p w:rsidR="00303676" w:rsidRDefault="00303676" w:rsidP="00303676">
            <w:pPr>
              <w:pStyle w:val="Body"/>
            </w:pPr>
            <w:r w:rsidRPr="00303676">
              <w:t xml:space="preserve">Windows Java Client Hangs On Accepting Not Verified Signature Of jar Files When </w:t>
            </w:r>
            <w:proofErr w:type="spellStart"/>
            <w:r w:rsidRPr="00303676">
              <w:t>SeparateFrame</w:t>
            </w:r>
            <w:proofErr w:type="spellEnd"/>
            <w:r w:rsidRPr="00303676">
              <w:t>=True (Doc ID 1173365.1)</w:t>
            </w:r>
          </w:p>
        </w:tc>
      </w:tr>
      <w:tr w:rsidR="00303676" w:rsidTr="00303676">
        <w:tc>
          <w:tcPr>
            <w:tcW w:w="2802" w:type="dxa"/>
          </w:tcPr>
          <w:p w:rsidR="00303676" w:rsidRDefault="00303676" w:rsidP="00303676">
            <w:r w:rsidRPr="00303676">
              <w:t>Oracle Support</w:t>
            </w:r>
          </w:p>
        </w:tc>
        <w:tc>
          <w:tcPr>
            <w:tcW w:w="6436" w:type="dxa"/>
          </w:tcPr>
          <w:p w:rsidR="00303676" w:rsidRDefault="00303676" w:rsidP="00303676">
            <w:pPr>
              <w:pStyle w:val="Body"/>
            </w:pPr>
            <w:r w:rsidRPr="00303676">
              <w:t>Form Hangs When Acknowledging Security Warning - The application's digital signature cannot be verified (Doc ID 1328039.1)</w:t>
            </w:r>
          </w:p>
        </w:tc>
      </w:tr>
      <w:tr w:rsidR="00303676" w:rsidTr="00303676">
        <w:tc>
          <w:tcPr>
            <w:tcW w:w="2802" w:type="dxa"/>
          </w:tcPr>
          <w:p w:rsidR="00303676" w:rsidRDefault="00C36456" w:rsidP="00303676">
            <w:r>
              <w:t>www.snapdba.com</w:t>
            </w:r>
          </w:p>
        </w:tc>
        <w:tc>
          <w:tcPr>
            <w:tcW w:w="6436" w:type="dxa"/>
          </w:tcPr>
          <w:p w:rsidR="00303676" w:rsidRPr="00303676" w:rsidRDefault="009069C1" w:rsidP="00303676">
            <w:pPr>
              <w:pStyle w:val="Body"/>
              <w:rPr>
                <w:rStyle w:val="Hyperlink"/>
              </w:rPr>
            </w:pPr>
            <w:hyperlink r:id="rId11" w:history="1">
              <w:r w:rsidR="00303676" w:rsidRPr="00303676">
                <w:rPr>
                  <w:rStyle w:val="Hyperlink"/>
                </w:rPr>
                <w:t>http://www.snapdba.com/2013/04/forms-11g-java-client-hangs-at-security-warning-with-the-applications-digital-signature-cannot-be-verified/</w:t>
              </w:r>
            </w:hyperlink>
          </w:p>
        </w:tc>
      </w:tr>
    </w:tbl>
    <w:p w:rsidR="00303676" w:rsidRPr="00303676" w:rsidRDefault="00303676" w:rsidP="00303676"/>
    <w:p w:rsidR="00EF643D" w:rsidRPr="00EF643D" w:rsidRDefault="00303676" w:rsidP="00303676">
      <w:pPr>
        <w:pStyle w:val="TableNumbering"/>
      </w:pPr>
      <w:r>
        <w:t>Table of references</w:t>
      </w:r>
    </w:p>
    <w:p w:rsidR="00EF643D" w:rsidRDefault="00EF643D">
      <w:pPr>
        <w:spacing w:before="0" w:after="0"/>
      </w:pPr>
      <w:r>
        <w:br w:type="page"/>
      </w:r>
    </w:p>
    <w:p w:rsidR="00EF643D" w:rsidRPr="00EF643D" w:rsidRDefault="00EF643D" w:rsidP="00EF643D">
      <w:pPr>
        <w:pStyle w:val="Heading1"/>
      </w:pPr>
      <w:bookmarkStart w:id="7" w:name="_Toc366491969"/>
      <w:bookmarkStart w:id="8" w:name="_Toc371067551"/>
      <w:r w:rsidRPr="00EF643D">
        <w:lastRenderedPageBreak/>
        <w:t>Introduction</w:t>
      </w:r>
      <w:bookmarkEnd w:id="7"/>
      <w:bookmarkEnd w:id="8"/>
    </w:p>
    <w:p w:rsidR="00EF643D" w:rsidRPr="00EF643D" w:rsidRDefault="00EF643D" w:rsidP="00EF643D">
      <w:pPr>
        <w:pStyle w:val="Heading2"/>
      </w:pPr>
      <w:bookmarkStart w:id="9" w:name="_Toc366491970"/>
      <w:bookmarkStart w:id="10" w:name="_Toc371067552"/>
      <w:bookmarkStart w:id="11" w:name="_Toc180569824"/>
      <w:r w:rsidRPr="00EF643D">
        <w:t>Purpose</w:t>
      </w:r>
      <w:bookmarkEnd w:id="9"/>
      <w:bookmarkEnd w:id="10"/>
    </w:p>
    <w:p w:rsidR="00EF643D" w:rsidRPr="00EF643D" w:rsidRDefault="00EF643D" w:rsidP="00150C02">
      <w:pPr>
        <w:pStyle w:val="Body"/>
      </w:pPr>
      <w:r w:rsidRPr="00EF643D">
        <w:t>This guide covers steps involved in installing/upgrading the components for:</w:t>
      </w:r>
    </w:p>
    <w:p w:rsidR="00EF643D" w:rsidRPr="00EF643D" w:rsidRDefault="00EF643D" w:rsidP="00EF643D"/>
    <w:p w:rsidR="00EF643D" w:rsidRPr="00EF643D" w:rsidRDefault="00EF643D" w:rsidP="00EF643D">
      <w:pPr>
        <w:pStyle w:val="ListBullet"/>
      </w:pPr>
      <w:r w:rsidRPr="00EF643D">
        <w:t>Network Manager</w:t>
      </w:r>
    </w:p>
    <w:p w:rsidR="00EF643D" w:rsidRPr="00EF643D" w:rsidRDefault="00EF643D" w:rsidP="00EF643D">
      <w:pPr>
        <w:pStyle w:val="ListBullet"/>
      </w:pPr>
      <w:r w:rsidRPr="00EF643D">
        <w:t>Street Gazetteer Manager</w:t>
      </w:r>
    </w:p>
    <w:p w:rsidR="00EF643D" w:rsidRPr="00EF643D" w:rsidRDefault="00EF643D" w:rsidP="00EF643D">
      <w:pPr>
        <w:pStyle w:val="ListBullet"/>
      </w:pPr>
      <w:r w:rsidRPr="00EF643D">
        <w:t>Maintenance Manager</w:t>
      </w:r>
    </w:p>
    <w:p w:rsidR="00EF643D" w:rsidRPr="00EF643D" w:rsidRDefault="00EF643D" w:rsidP="00EF643D">
      <w:pPr>
        <w:pStyle w:val="ListBullet"/>
      </w:pPr>
      <w:r w:rsidRPr="00EF643D">
        <w:t>Enquiry Manager</w:t>
      </w:r>
    </w:p>
    <w:p w:rsidR="00EF643D" w:rsidRPr="00EF643D" w:rsidRDefault="00EF643D" w:rsidP="00EF643D">
      <w:pPr>
        <w:pStyle w:val="ListBullet"/>
      </w:pPr>
      <w:r w:rsidRPr="00EF643D">
        <w:t>TMA Manager</w:t>
      </w:r>
    </w:p>
    <w:p w:rsidR="00EF643D" w:rsidRPr="00EF643D" w:rsidRDefault="00EF643D" w:rsidP="00EF643D">
      <w:pPr>
        <w:pStyle w:val="ListBullet"/>
      </w:pPr>
      <w:r w:rsidRPr="00EF643D">
        <w:t>TMA API</w:t>
      </w:r>
    </w:p>
    <w:p w:rsidR="00EF643D" w:rsidRPr="00EF643D" w:rsidRDefault="00EF643D" w:rsidP="00EF643D">
      <w:pPr>
        <w:pStyle w:val="ListBullet"/>
      </w:pPr>
      <w:proofErr w:type="spellStart"/>
      <w:r w:rsidRPr="00EF643D">
        <w:t>Streetworks</w:t>
      </w:r>
      <w:proofErr w:type="spellEnd"/>
      <w:r w:rsidRPr="00EF643D">
        <w:t xml:space="preserve"> Manager</w:t>
      </w:r>
    </w:p>
    <w:p w:rsidR="00EF643D" w:rsidRPr="00EF643D" w:rsidRDefault="00EF643D" w:rsidP="00EF643D">
      <w:pPr>
        <w:pStyle w:val="ListBullet"/>
      </w:pPr>
      <w:r w:rsidRPr="00EF643D">
        <w:t>Schemes Manager</w:t>
      </w:r>
    </w:p>
    <w:p w:rsidR="00EF643D" w:rsidRPr="00EF643D" w:rsidRDefault="00EF643D" w:rsidP="00EF643D">
      <w:pPr>
        <w:pStyle w:val="ListBullet"/>
      </w:pPr>
      <w:r w:rsidRPr="00EF643D">
        <w:t>Structures Manager</w:t>
      </w:r>
    </w:p>
    <w:p w:rsidR="00EF643D" w:rsidRPr="00EF643D" w:rsidRDefault="00EF643D" w:rsidP="00EF643D">
      <w:pPr>
        <w:pStyle w:val="ListBullet"/>
      </w:pPr>
      <w:proofErr w:type="spellStart"/>
      <w:r w:rsidRPr="00EF643D">
        <w:t>MapCapture</w:t>
      </w:r>
      <w:proofErr w:type="spellEnd"/>
      <w:r w:rsidRPr="00EF643D">
        <w:t xml:space="preserve"> Interface</w:t>
      </w:r>
    </w:p>
    <w:p w:rsidR="00EF643D" w:rsidRPr="00EF643D" w:rsidRDefault="00EF643D" w:rsidP="00EF643D">
      <w:pPr>
        <w:pStyle w:val="ListBullet"/>
      </w:pPr>
      <w:r w:rsidRPr="00EF643D">
        <w:t>UKPMS</w:t>
      </w:r>
    </w:p>
    <w:p w:rsidR="00EF643D" w:rsidRPr="00EF643D" w:rsidRDefault="00EF643D" w:rsidP="00EF643D">
      <w:pPr>
        <w:pStyle w:val="ListBullet"/>
      </w:pPr>
      <w:r w:rsidRPr="00EF643D">
        <w:t>Information Manager Foundation Layer</w:t>
      </w:r>
    </w:p>
    <w:p w:rsidR="00EF643D" w:rsidRPr="00EF643D" w:rsidRDefault="00EF643D" w:rsidP="00EF643D">
      <w:pPr>
        <w:pStyle w:val="ListBullet"/>
      </w:pPr>
      <w:r w:rsidRPr="00EF643D">
        <w:t>Information Manager 4</w:t>
      </w:r>
    </w:p>
    <w:p w:rsidR="00EF643D" w:rsidRPr="00EF643D" w:rsidRDefault="00EF643D" w:rsidP="00EF643D">
      <w:pPr>
        <w:pStyle w:val="ListBullet"/>
      </w:pPr>
      <w:r w:rsidRPr="00EF643D">
        <w:t>Work Orders Work Tray</w:t>
      </w:r>
    </w:p>
    <w:p w:rsidR="00EF643D" w:rsidRPr="00EF643D" w:rsidRDefault="00EF643D" w:rsidP="00EF643D">
      <w:pPr>
        <w:pStyle w:val="ListBullet"/>
      </w:pPr>
      <w:r w:rsidRPr="00EF643D">
        <w:t>Enquiry Manager Work Tray</w:t>
      </w:r>
    </w:p>
    <w:p w:rsidR="00EF643D" w:rsidRPr="00EF643D" w:rsidRDefault="00EF643D" w:rsidP="00EF643D"/>
    <w:p w:rsidR="00EF643D" w:rsidRPr="00EF643D" w:rsidRDefault="00EF643D" w:rsidP="00150C02">
      <w:pPr>
        <w:pStyle w:val="Body"/>
      </w:pPr>
      <w:r w:rsidRPr="00EF643D">
        <w:t>Each product upgrade is split into two distinct stages,</w:t>
      </w:r>
    </w:p>
    <w:p w:rsidR="00EF643D" w:rsidRPr="00EF643D" w:rsidRDefault="00EF643D" w:rsidP="00150C02">
      <w:pPr>
        <w:pStyle w:val="Body"/>
      </w:pPr>
    </w:p>
    <w:p w:rsidR="00EF643D" w:rsidRPr="00EF643D" w:rsidRDefault="00EF643D" w:rsidP="00150C02">
      <w:pPr>
        <w:pStyle w:val="Body"/>
      </w:pPr>
      <w:r w:rsidRPr="00EF643D">
        <w:t>Stage 1 – Implementation of the Software files</w:t>
      </w:r>
    </w:p>
    <w:p w:rsidR="00EF643D" w:rsidRPr="00EF643D" w:rsidRDefault="00EF643D" w:rsidP="00150C02">
      <w:pPr>
        <w:pStyle w:val="Body"/>
      </w:pPr>
      <w:r w:rsidRPr="00EF643D">
        <w:t>Stage 2 – Installation/Upgrade of the Server</w:t>
      </w:r>
    </w:p>
    <w:p w:rsidR="00EF643D" w:rsidRPr="00EF643D" w:rsidRDefault="00EF643D" w:rsidP="00EF643D"/>
    <w:p w:rsidR="00EF643D" w:rsidRPr="00EF643D" w:rsidRDefault="00EF643D" w:rsidP="00EF643D">
      <w:pPr>
        <w:pStyle w:val="Heading2"/>
      </w:pPr>
      <w:bookmarkStart w:id="12" w:name="_Toc366491971"/>
      <w:bookmarkStart w:id="13" w:name="_Toc371067553"/>
      <w:r w:rsidRPr="00EF643D">
        <w:t>Products Covered by this Guide</w:t>
      </w:r>
      <w:bookmarkEnd w:id="12"/>
      <w:bookmarkEnd w:id="13"/>
    </w:p>
    <w:p w:rsidR="00EF643D" w:rsidRPr="00EF643D" w:rsidRDefault="00303676" w:rsidP="00150C02">
      <w:pPr>
        <w:pStyle w:val="Body"/>
      </w:pPr>
      <w:r>
        <w:t xml:space="preserve">The table below </w:t>
      </w:r>
      <w:r w:rsidR="00EF643D"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1"/>
        <w:gridCol w:w="1141"/>
        <w:gridCol w:w="1170"/>
      </w:tblGrid>
      <w:tr w:rsidR="00150C02" w:rsidRPr="00F8754D" w:rsidTr="00150C02">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E06E14">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Upgrade</w:t>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Network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 Gazetteer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Maintenance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API</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proofErr w:type="spellStart"/>
            <w:r w:rsidRPr="00EF643D">
              <w:t>Streetworks</w:t>
            </w:r>
            <w:proofErr w:type="spellEnd"/>
            <w:r w:rsidRPr="00EF643D">
              <w:t xml:space="preserv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Schemes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Structures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proofErr w:type="spellStart"/>
            <w:r w:rsidRPr="00EF643D">
              <w:lastRenderedPageBreak/>
              <w:t>MapCapture</w:t>
            </w:r>
            <w:proofErr w:type="spellEnd"/>
            <w:r w:rsidRPr="00EF643D">
              <w:t xml:space="preserve"> Interface</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UKPMS</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Foundation Layer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4</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Work Order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bl>
    <w:p w:rsidR="00EF643D" w:rsidRPr="00EF643D" w:rsidRDefault="00EF643D" w:rsidP="00303676">
      <w:pPr>
        <w:pStyle w:val="TableNumbering"/>
      </w:pPr>
      <w:r w:rsidRPr="00EF643D">
        <w:t>Table 1: List of products covered by this guide</w:t>
      </w:r>
    </w:p>
    <w:p w:rsidR="00EF643D" w:rsidRPr="00EF643D" w:rsidRDefault="00EF643D" w:rsidP="00EF643D"/>
    <w:p w:rsidR="00EF643D" w:rsidRPr="00EF643D" w:rsidRDefault="00EF643D" w:rsidP="00150C02">
      <w:pPr>
        <w:pStyle w:val="Body"/>
      </w:pPr>
      <w:bookmarkStart w:id="14" w:name="_Toc366491972"/>
      <w:r w:rsidRPr="00EF643D">
        <w:t>Order in which to Install/Upgrade Products</w:t>
      </w:r>
      <w:bookmarkEnd w:id="14"/>
    </w:p>
    <w:p w:rsidR="00EF643D" w:rsidRPr="00EF643D" w:rsidRDefault="00EF643D" w:rsidP="00150C02">
      <w:pPr>
        <w:pStyle w:val="Body"/>
      </w:pPr>
      <w:r w:rsidRPr="00EF643D">
        <w:t>Table 2 lists the order in which to install/upgrade the products in this release.</w:t>
      </w:r>
    </w:p>
    <w:p w:rsidR="00EF643D" w:rsidRPr="00EF643D" w:rsidRDefault="00EF643D" w:rsidP="00EF643D"/>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01"/>
        <w:gridCol w:w="1327"/>
      </w:tblGrid>
      <w:tr w:rsidR="00E7323F" w:rsidRPr="00D44D6C" w:rsidTr="00150C02">
        <w:trPr>
          <w:cantSplit/>
          <w:trHeight w:hRule="exact" w:val="432"/>
        </w:trPr>
        <w:tc>
          <w:tcPr>
            <w:tcW w:w="4201" w:type="dxa"/>
            <w:vAlign w:val="center"/>
          </w:tcPr>
          <w:p w:rsidR="00E7323F" w:rsidRPr="00EF643D" w:rsidRDefault="00E7323F" w:rsidP="00E7323F">
            <w:pPr>
              <w:pStyle w:val="TableHeadingCentered"/>
            </w:pPr>
            <w:r>
              <w:t>Product</w:t>
            </w:r>
          </w:p>
        </w:tc>
        <w:tc>
          <w:tcPr>
            <w:tcW w:w="1327" w:type="dxa"/>
            <w:vAlign w:val="center"/>
          </w:tcPr>
          <w:p w:rsidR="00E7323F" w:rsidRPr="00EF643D" w:rsidRDefault="00E7323F" w:rsidP="00E7323F">
            <w:pPr>
              <w:pStyle w:val="TableHeadingCentered"/>
            </w:pPr>
            <w:r>
              <w:t>Sequence</w:t>
            </w:r>
          </w:p>
        </w:tc>
      </w:tr>
      <w:tr w:rsidR="00EF643D" w:rsidRPr="00D44D6C" w:rsidTr="00150C02">
        <w:trPr>
          <w:cantSplit/>
          <w:trHeight w:hRule="exact" w:val="432"/>
        </w:trPr>
        <w:tc>
          <w:tcPr>
            <w:tcW w:w="4201" w:type="dxa"/>
            <w:vAlign w:val="center"/>
          </w:tcPr>
          <w:p w:rsidR="00EF643D" w:rsidRPr="00EF643D" w:rsidRDefault="00EF643D" w:rsidP="00EF643D">
            <w:r w:rsidRPr="00EF643D">
              <w:t>Network Manager</w:t>
            </w:r>
          </w:p>
        </w:tc>
        <w:tc>
          <w:tcPr>
            <w:tcW w:w="1327" w:type="dxa"/>
            <w:vAlign w:val="center"/>
          </w:tcPr>
          <w:p w:rsidR="00EF643D" w:rsidRPr="00EF643D" w:rsidRDefault="00EF643D" w:rsidP="00EF643D">
            <w:r w:rsidRPr="00EF643D">
              <w:t>1</w:t>
            </w:r>
          </w:p>
        </w:tc>
      </w:tr>
      <w:tr w:rsidR="00EF643D" w:rsidRPr="00D44D6C" w:rsidTr="00150C02">
        <w:trPr>
          <w:cantSplit/>
          <w:trHeight w:hRule="exact" w:val="432"/>
        </w:trPr>
        <w:tc>
          <w:tcPr>
            <w:tcW w:w="4201" w:type="dxa"/>
            <w:vAlign w:val="center"/>
          </w:tcPr>
          <w:p w:rsidR="00EF643D" w:rsidRPr="00EF643D" w:rsidRDefault="00EF643D" w:rsidP="00EF643D">
            <w:r w:rsidRPr="00EF643D">
              <w:t>Street Gazetteer Manager</w:t>
            </w:r>
          </w:p>
        </w:tc>
        <w:tc>
          <w:tcPr>
            <w:tcW w:w="1327" w:type="dxa"/>
            <w:vAlign w:val="center"/>
          </w:tcPr>
          <w:p w:rsidR="00EF643D" w:rsidRPr="00EF643D" w:rsidRDefault="00EF643D" w:rsidP="00EF643D">
            <w:r w:rsidRPr="00EF643D">
              <w:t>2</w:t>
            </w:r>
          </w:p>
        </w:tc>
      </w:tr>
      <w:tr w:rsidR="00EF643D" w:rsidRPr="00D44D6C" w:rsidTr="00150C02">
        <w:trPr>
          <w:cantSplit/>
          <w:trHeight w:hRule="exact" w:val="432"/>
        </w:trPr>
        <w:tc>
          <w:tcPr>
            <w:tcW w:w="4201" w:type="dxa"/>
            <w:vAlign w:val="center"/>
          </w:tcPr>
          <w:p w:rsidR="00EF643D" w:rsidRPr="00EF643D" w:rsidRDefault="00EF643D" w:rsidP="00EF643D">
            <w:r w:rsidRPr="00EF643D">
              <w:t>Maintenance Manager</w:t>
            </w:r>
          </w:p>
        </w:tc>
        <w:tc>
          <w:tcPr>
            <w:tcW w:w="1327" w:type="dxa"/>
            <w:vAlign w:val="center"/>
          </w:tcPr>
          <w:p w:rsidR="00EF643D" w:rsidRPr="00EF643D" w:rsidRDefault="00EF643D" w:rsidP="00EF643D">
            <w:r w:rsidRPr="00EF643D">
              <w:t>3</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w:t>
            </w:r>
          </w:p>
        </w:tc>
        <w:tc>
          <w:tcPr>
            <w:tcW w:w="1327" w:type="dxa"/>
            <w:vAlign w:val="center"/>
          </w:tcPr>
          <w:p w:rsidR="00EF643D" w:rsidRPr="00EF643D" w:rsidRDefault="00EF643D" w:rsidP="00EF643D">
            <w:r w:rsidRPr="00EF643D">
              <w:t>4</w:t>
            </w:r>
          </w:p>
        </w:tc>
      </w:tr>
      <w:tr w:rsidR="00EF643D" w:rsidRPr="00D44D6C" w:rsidTr="00150C02">
        <w:trPr>
          <w:cantSplit/>
          <w:trHeight w:hRule="exact" w:val="432"/>
        </w:trPr>
        <w:tc>
          <w:tcPr>
            <w:tcW w:w="4201" w:type="dxa"/>
            <w:vAlign w:val="center"/>
          </w:tcPr>
          <w:p w:rsidR="00EF643D" w:rsidRPr="00EF643D" w:rsidRDefault="00EF643D" w:rsidP="00EF643D">
            <w:r w:rsidRPr="00EF643D">
              <w:t>TMA Manager</w:t>
            </w:r>
          </w:p>
        </w:tc>
        <w:tc>
          <w:tcPr>
            <w:tcW w:w="1327" w:type="dxa"/>
            <w:vAlign w:val="center"/>
          </w:tcPr>
          <w:p w:rsidR="00EF643D" w:rsidRPr="00EF643D" w:rsidRDefault="00EF643D" w:rsidP="00EF643D">
            <w:r w:rsidRPr="00EF643D">
              <w:t>5</w:t>
            </w:r>
          </w:p>
        </w:tc>
      </w:tr>
      <w:tr w:rsidR="00EF643D" w:rsidRPr="00D44D6C" w:rsidTr="00150C02">
        <w:trPr>
          <w:cantSplit/>
          <w:trHeight w:hRule="exact" w:val="432"/>
        </w:trPr>
        <w:tc>
          <w:tcPr>
            <w:tcW w:w="4201" w:type="dxa"/>
            <w:vAlign w:val="center"/>
          </w:tcPr>
          <w:p w:rsidR="00EF643D" w:rsidRPr="00EF643D" w:rsidRDefault="00EF643D" w:rsidP="00EF643D">
            <w:r w:rsidRPr="00EF643D">
              <w:t>TMA API</w:t>
            </w:r>
          </w:p>
        </w:tc>
        <w:tc>
          <w:tcPr>
            <w:tcW w:w="1327" w:type="dxa"/>
            <w:vAlign w:val="center"/>
          </w:tcPr>
          <w:p w:rsidR="00EF643D" w:rsidRPr="00EF643D" w:rsidRDefault="00EF643D" w:rsidP="00EF643D">
            <w:r w:rsidRPr="00EF643D">
              <w:t>6</w:t>
            </w:r>
          </w:p>
        </w:tc>
      </w:tr>
      <w:tr w:rsidR="00EF643D" w:rsidRPr="00D44D6C" w:rsidTr="00150C02">
        <w:trPr>
          <w:cantSplit/>
          <w:trHeight w:hRule="exact" w:val="432"/>
        </w:trPr>
        <w:tc>
          <w:tcPr>
            <w:tcW w:w="4201" w:type="dxa"/>
            <w:vAlign w:val="center"/>
          </w:tcPr>
          <w:p w:rsidR="00EF643D" w:rsidRPr="00EF643D" w:rsidRDefault="00EF643D" w:rsidP="00EF643D">
            <w:proofErr w:type="spellStart"/>
            <w:r w:rsidRPr="00EF643D">
              <w:t>Streetworks</w:t>
            </w:r>
            <w:proofErr w:type="spellEnd"/>
            <w:r w:rsidRPr="00EF643D">
              <w:t xml:space="preserve"> Manager</w:t>
            </w:r>
          </w:p>
        </w:tc>
        <w:tc>
          <w:tcPr>
            <w:tcW w:w="1327" w:type="dxa"/>
            <w:vAlign w:val="center"/>
          </w:tcPr>
          <w:p w:rsidR="00EF643D" w:rsidRPr="00EF643D" w:rsidRDefault="00EF643D" w:rsidP="00EF643D">
            <w:r w:rsidRPr="00EF643D">
              <w:t>7</w:t>
            </w:r>
          </w:p>
        </w:tc>
      </w:tr>
      <w:tr w:rsidR="00EF643D" w:rsidRPr="00D44D6C" w:rsidTr="00150C02">
        <w:trPr>
          <w:cantSplit/>
          <w:trHeight w:hRule="exact" w:val="432"/>
        </w:trPr>
        <w:tc>
          <w:tcPr>
            <w:tcW w:w="4201" w:type="dxa"/>
            <w:vAlign w:val="center"/>
          </w:tcPr>
          <w:p w:rsidR="00EF643D" w:rsidRPr="00EF643D" w:rsidRDefault="00EF643D" w:rsidP="00EF643D">
            <w:r w:rsidRPr="00EF643D">
              <w:t>Schemes Manager</w:t>
            </w:r>
          </w:p>
        </w:tc>
        <w:tc>
          <w:tcPr>
            <w:tcW w:w="1327" w:type="dxa"/>
            <w:vAlign w:val="center"/>
          </w:tcPr>
          <w:p w:rsidR="00EF643D" w:rsidRPr="00EF643D" w:rsidRDefault="00EF643D" w:rsidP="00EF643D">
            <w:r w:rsidRPr="00EF643D">
              <w:t>8</w:t>
            </w:r>
          </w:p>
        </w:tc>
      </w:tr>
      <w:tr w:rsidR="00EF643D" w:rsidRPr="00D44D6C" w:rsidTr="00150C02">
        <w:trPr>
          <w:cantSplit/>
          <w:trHeight w:hRule="exact" w:val="432"/>
        </w:trPr>
        <w:tc>
          <w:tcPr>
            <w:tcW w:w="4201" w:type="dxa"/>
            <w:vAlign w:val="center"/>
          </w:tcPr>
          <w:p w:rsidR="00EF643D" w:rsidRPr="00EF643D" w:rsidRDefault="00EF643D" w:rsidP="00EF643D">
            <w:r w:rsidRPr="00EF643D">
              <w:t>Structures Manager</w:t>
            </w:r>
          </w:p>
        </w:tc>
        <w:tc>
          <w:tcPr>
            <w:tcW w:w="1327" w:type="dxa"/>
            <w:vAlign w:val="center"/>
          </w:tcPr>
          <w:p w:rsidR="00EF643D" w:rsidRPr="00EF643D" w:rsidRDefault="00EF643D" w:rsidP="00EF643D">
            <w:r w:rsidRPr="00EF643D">
              <w:t>9</w:t>
            </w:r>
          </w:p>
        </w:tc>
      </w:tr>
      <w:tr w:rsidR="00EF643D" w:rsidRPr="00D44D6C" w:rsidTr="00150C02">
        <w:trPr>
          <w:cantSplit/>
          <w:trHeight w:hRule="exact" w:val="432"/>
        </w:trPr>
        <w:tc>
          <w:tcPr>
            <w:tcW w:w="4201" w:type="dxa"/>
            <w:vAlign w:val="center"/>
          </w:tcPr>
          <w:p w:rsidR="00EF643D" w:rsidRPr="00EF643D" w:rsidRDefault="00EF643D" w:rsidP="00EF643D">
            <w:proofErr w:type="spellStart"/>
            <w:r w:rsidRPr="00EF643D">
              <w:t>MapCapture</w:t>
            </w:r>
            <w:proofErr w:type="spellEnd"/>
            <w:r w:rsidRPr="00EF643D">
              <w:t xml:space="preserve"> Interface</w:t>
            </w:r>
          </w:p>
        </w:tc>
        <w:tc>
          <w:tcPr>
            <w:tcW w:w="1327" w:type="dxa"/>
            <w:vAlign w:val="center"/>
          </w:tcPr>
          <w:p w:rsidR="00EF643D" w:rsidRPr="00EF643D" w:rsidRDefault="00EF643D" w:rsidP="00EF643D">
            <w:r w:rsidRPr="00EF643D">
              <w:t>10</w:t>
            </w:r>
          </w:p>
        </w:tc>
      </w:tr>
      <w:tr w:rsidR="00EF643D" w:rsidRPr="00D44D6C" w:rsidTr="00150C02">
        <w:trPr>
          <w:cantSplit/>
          <w:trHeight w:hRule="exact" w:val="432"/>
        </w:trPr>
        <w:tc>
          <w:tcPr>
            <w:tcW w:w="4201" w:type="dxa"/>
            <w:vAlign w:val="center"/>
          </w:tcPr>
          <w:p w:rsidR="00EF643D" w:rsidRPr="00EF643D" w:rsidRDefault="00EF643D" w:rsidP="00EF643D">
            <w:r w:rsidRPr="00EF643D">
              <w:t>UKPMS</w:t>
            </w:r>
          </w:p>
        </w:tc>
        <w:tc>
          <w:tcPr>
            <w:tcW w:w="1327" w:type="dxa"/>
            <w:vAlign w:val="center"/>
          </w:tcPr>
          <w:p w:rsidR="00EF643D" w:rsidRPr="00EF643D" w:rsidRDefault="00EF643D" w:rsidP="00EF643D">
            <w:r w:rsidRPr="00EF643D">
              <w:t>11</w:t>
            </w:r>
          </w:p>
        </w:tc>
      </w:tr>
      <w:tr w:rsidR="00EF643D" w:rsidRPr="00D44D6C" w:rsidTr="00150C02">
        <w:trPr>
          <w:cantSplit/>
          <w:trHeight w:hRule="exact" w:val="515"/>
        </w:trPr>
        <w:tc>
          <w:tcPr>
            <w:tcW w:w="4201" w:type="dxa"/>
            <w:vAlign w:val="center"/>
          </w:tcPr>
          <w:p w:rsidR="00EF643D" w:rsidRPr="00EF643D" w:rsidRDefault="00150C02" w:rsidP="00150C02">
            <w:r>
              <w:t xml:space="preserve">Information Manager Foundation </w:t>
            </w:r>
            <w:r w:rsidR="00EF643D" w:rsidRPr="00EF643D">
              <w:t>Layer</w:t>
            </w:r>
          </w:p>
        </w:tc>
        <w:tc>
          <w:tcPr>
            <w:tcW w:w="1327" w:type="dxa"/>
            <w:vAlign w:val="center"/>
          </w:tcPr>
          <w:p w:rsidR="00EF643D" w:rsidRPr="00EF643D" w:rsidRDefault="00EF643D" w:rsidP="00EF643D">
            <w:r w:rsidRPr="00EF643D">
              <w:t>12</w:t>
            </w:r>
          </w:p>
        </w:tc>
      </w:tr>
      <w:tr w:rsidR="00EF643D" w:rsidRPr="00D44D6C" w:rsidTr="00150C02">
        <w:trPr>
          <w:cantSplit/>
          <w:trHeight w:hRule="exact" w:val="432"/>
        </w:trPr>
        <w:tc>
          <w:tcPr>
            <w:tcW w:w="4201" w:type="dxa"/>
            <w:vAlign w:val="center"/>
          </w:tcPr>
          <w:p w:rsidR="00EF643D" w:rsidRPr="00EF643D" w:rsidRDefault="00EF643D" w:rsidP="00EF643D">
            <w:r w:rsidRPr="00EF643D">
              <w:t>Information Manager 4</w:t>
            </w:r>
          </w:p>
        </w:tc>
        <w:tc>
          <w:tcPr>
            <w:tcW w:w="1327" w:type="dxa"/>
            <w:vAlign w:val="center"/>
          </w:tcPr>
          <w:p w:rsidR="00EF643D" w:rsidRPr="00EF643D" w:rsidRDefault="00EF643D" w:rsidP="00EF643D">
            <w:r w:rsidRPr="00EF643D">
              <w:t>13</w:t>
            </w:r>
          </w:p>
        </w:tc>
      </w:tr>
      <w:tr w:rsidR="00EF643D" w:rsidRPr="00D44D6C" w:rsidTr="00150C02">
        <w:trPr>
          <w:cantSplit/>
          <w:trHeight w:hRule="exact" w:val="432"/>
        </w:trPr>
        <w:tc>
          <w:tcPr>
            <w:tcW w:w="4201" w:type="dxa"/>
            <w:vAlign w:val="center"/>
          </w:tcPr>
          <w:p w:rsidR="00EF643D" w:rsidRPr="00EF643D" w:rsidRDefault="00EF643D" w:rsidP="00EF643D">
            <w:r w:rsidRPr="00EF643D">
              <w:t>Work Orders Work Tray</w:t>
            </w:r>
          </w:p>
        </w:tc>
        <w:tc>
          <w:tcPr>
            <w:tcW w:w="1327" w:type="dxa"/>
            <w:vAlign w:val="center"/>
          </w:tcPr>
          <w:p w:rsidR="00EF643D" w:rsidRPr="00EF643D" w:rsidRDefault="00EF643D" w:rsidP="00EF643D">
            <w:r w:rsidRPr="00EF643D">
              <w:t>14</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 Work Tray</w:t>
            </w:r>
          </w:p>
        </w:tc>
        <w:tc>
          <w:tcPr>
            <w:tcW w:w="1327" w:type="dxa"/>
            <w:vAlign w:val="center"/>
          </w:tcPr>
          <w:p w:rsidR="00EF643D" w:rsidRPr="00EF643D" w:rsidRDefault="00EF643D" w:rsidP="00EF643D">
            <w:r w:rsidRPr="00EF643D">
              <w:t>15</w:t>
            </w:r>
          </w:p>
        </w:tc>
      </w:tr>
    </w:tbl>
    <w:p w:rsidR="00EF643D" w:rsidRPr="00EF643D" w:rsidRDefault="00EF643D" w:rsidP="00E7323F">
      <w:pPr>
        <w:pStyle w:val="TableNumbering"/>
      </w:pPr>
      <w:r w:rsidRPr="00EF643D">
        <w:t>Order in which to install/upgrade products</w:t>
      </w:r>
    </w:p>
    <w:p w:rsidR="00EF643D" w:rsidRPr="00EF643D" w:rsidRDefault="00EF643D" w:rsidP="00EF643D"/>
    <w:p w:rsidR="00EF643D" w:rsidRPr="00EF643D" w:rsidRDefault="00EF643D" w:rsidP="00EF643D"/>
    <w:p w:rsidR="00EF643D" w:rsidRPr="00EF643D" w:rsidRDefault="00EF643D" w:rsidP="00E7323F">
      <w:pPr>
        <w:pStyle w:val="Heading2"/>
      </w:pPr>
      <w:bookmarkStart w:id="15" w:name="_Toc366491973"/>
      <w:bookmarkStart w:id="16" w:name="_Ref371063246"/>
      <w:bookmarkStart w:id="17" w:name="_Ref371063299"/>
      <w:bookmarkStart w:id="18" w:name="_Ref371063316"/>
      <w:bookmarkStart w:id="19" w:name="_Ref371063330"/>
      <w:bookmarkStart w:id="20" w:name="_Ref371063348"/>
      <w:bookmarkStart w:id="21" w:name="_Ref371063361"/>
      <w:bookmarkStart w:id="22" w:name="_Ref371063371"/>
      <w:bookmarkStart w:id="23" w:name="_Ref371063379"/>
      <w:bookmarkStart w:id="24" w:name="_Ref371063386"/>
      <w:bookmarkStart w:id="25" w:name="_Ref371063394"/>
      <w:bookmarkStart w:id="26" w:name="_Ref371063403"/>
      <w:bookmarkStart w:id="27" w:name="_Ref371063409"/>
      <w:bookmarkStart w:id="28" w:name="_Ref371063417"/>
      <w:bookmarkStart w:id="29" w:name="_Ref371063437"/>
      <w:bookmarkStart w:id="30" w:name="_Ref371063448"/>
      <w:bookmarkStart w:id="31" w:name="_Ref371063455"/>
      <w:bookmarkStart w:id="32" w:name="_Toc371067554"/>
      <w:r w:rsidRPr="00EF643D">
        <w:lastRenderedPageBreak/>
        <w:t>Pre-Requisites to Installation/Upgrade</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EF643D" w:rsidRPr="00EF643D" w:rsidRDefault="00EF643D" w:rsidP="00EF643D">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EF643D" w:rsidRPr="00EF643D" w:rsidRDefault="00EF643D" w:rsidP="00EF643D"/>
    <w:p w:rsidR="00EF643D" w:rsidRPr="00EF643D" w:rsidRDefault="00EF643D" w:rsidP="00EF643D">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EF643D" w:rsidRPr="00EF643D" w:rsidRDefault="00EF643D" w:rsidP="00EF643D"/>
    <w:p w:rsidR="00EF643D" w:rsidRPr="00EF643D" w:rsidRDefault="00EF643D" w:rsidP="00EF643D">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EF643D" w:rsidRPr="00EF643D" w:rsidRDefault="00EF643D" w:rsidP="00EF643D"/>
    <w:p w:rsidR="00EF643D" w:rsidRPr="00EF643D" w:rsidRDefault="00EF643D" w:rsidP="00EF643D">
      <w:r w:rsidRPr="00EF643D">
        <w:t>If in any doubt please raise a ticket at http://selectservices.bentley.com.</w:t>
      </w:r>
    </w:p>
    <w:p w:rsidR="00EF643D" w:rsidRPr="00EF643D" w:rsidRDefault="00EF643D" w:rsidP="00EF643D"/>
    <w:p w:rsidR="00EF643D" w:rsidRPr="00EF643D" w:rsidRDefault="00EF643D" w:rsidP="00EF643D">
      <w:r w:rsidRPr="00EF643D">
        <w:t>Before attempting to install/upgrade, you should ensure that;</w:t>
      </w:r>
    </w:p>
    <w:p w:rsidR="00EF643D" w:rsidRPr="00EF643D" w:rsidRDefault="00EF643D" w:rsidP="00EF643D"/>
    <w:p w:rsidR="00EF643D" w:rsidRPr="00EF643D" w:rsidRDefault="008F3920" w:rsidP="00E7323F">
      <w:pPr>
        <w:pStyle w:val="ListBullet"/>
      </w:pPr>
      <w:r w:rsidRPr="00EF643D">
        <w:t>The</w:t>
      </w:r>
      <w:r w:rsidR="00EF643D" w:rsidRPr="00EF643D">
        <w:t xml:space="preserve"> database version is 11gr2 in accordance with the certification matrix.  Please ensure that the database can be upgraded with the assistance of services or Oracle documentation.</w:t>
      </w:r>
    </w:p>
    <w:p w:rsidR="00EF643D" w:rsidRPr="00EF643D" w:rsidRDefault="008F3920" w:rsidP="00E7323F">
      <w:pPr>
        <w:pStyle w:val="ListBullet"/>
      </w:pPr>
      <w:r w:rsidRPr="00EF643D">
        <w:t>Also</w:t>
      </w:r>
      <w:r w:rsidR="00EF643D" w:rsidRPr="00EF643D">
        <w:t>, when using ESRI please ensure, before installing or upgrading the Exor 4.7.0.0 product set</w:t>
      </w:r>
      <w:proofErr w:type="gramStart"/>
      <w:r w:rsidR="00EF643D" w:rsidRPr="00EF643D">
        <w:t>,  that</w:t>
      </w:r>
      <w:proofErr w:type="gramEnd"/>
      <w:r w:rsidR="00EF643D" w:rsidRPr="00EF643D">
        <w:t xml:space="preserve"> the version installed is compatible in accordance with the certification matrix. </w:t>
      </w:r>
    </w:p>
    <w:p w:rsidR="00EF643D" w:rsidRPr="00EF643D" w:rsidRDefault="008F3920" w:rsidP="00E7323F">
      <w:pPr>
        <w:pStyle w:val="ListBullet"/>
      </w:pPr>
      <w:r w:rsidRPr="00EF643D">
        <w:t>The</w:t>
      </w:r>
      <w:r w:rsidR="00EF643D" w:rsidRPr="00EF643D">
        <w:t xml:space="preserve"> appropriate software components are installed and are compatible with the Bentley-</w:t>
      </w:r>
      <w:proofErr w:type="spellStart"/>
      <w:r w:rsidR="00EF643D" w:rsidRPr="00EF643D">
        <w:t>exor</w:t>
      </w:r>
      <w:proofErr w:type="spellEnd"/>
      <w:r w:rsidR="00EF643D" w:rsidRPr="00EF643D">
        <w:t xml:space="preserve"> certification matrix.  The certification matrix can be downloaded from the Client area of the </w:t>
      </w:r>
      <w:hyperlink r:id="rId12" w:history="1">
        <w:proofErr w:type="spellStart"/>
        <w:r w:rsidR="00EF643D" w:rsidRPr="00EF643D">
          <w:rPr>
            <w:rStyle w:val="Hyperlink"/>
          </w:rPr>
          <w:t>exor</w:t>
        </w:r>
        <w:proofErr w:type="spellEnd"/>
        <w:r w:rsidR="00EF643D" w:rsidRPr="00EF643D">
          <w:rPr>
            <w:rStyle w:val="Hyperlink"/>
          </w:rPr>
          <w:t xml:space="preserve"> website</w:t>
        </w:r>
      </w:hyperlink>
      <w:r w:rsidR="00EF643D" w:rsidRPr="00EF643D">
        <w:t xml:space="preserve">.  </w:t>
      </w:r>
    </w:p>
    <w:p w:rsidR="00EF643D" w:rsidRDefault="00EF643D" w:rsidP="00E7323F">
      <w:pPr>
        <w:pStyle w:val="ListBullet"/>
      </w:pPr>
      <w:r w:rsidRPr="00EF643D">
        <w:t>all users are disconnected from the system</w:t>
      </w:r>
    </w:p>
    <w:p w:rsidR="00EC59A4" w:rsidRPr="00EF643D" w:rsidRDefault="00EC59A4" w:rsidP="00E7323F">
      <w:pPr>
        <w:pStyle w:val="ListBullet"/>
      </w:pPr>
      <w:r>
        <w:t>The process framework is shutdown</w:t>
      </w:r>
    </w:p>
    <w:p w:rsidR="00EF643D" w:rsidRPr="00EF643D" w:rsidRDefault="00EF643D" w:rsidP="00E7323F">
      <w:pPr>
        <w:pStyle w:val="ListBullet"/>
      </w:pPr>
      <w:r w:rsidRPr="00EF643D">
        <w:t>the highways listener processes and scheduler are not running on the application server</w:t>
      </w:r>
    </w:p>
    <w:p w:rsidR="00EF643D" w:rsidRPr="00EF643D" w:rsidRDefault="008F3920" w:rsidP="00E7323F">
      <w:pPr>
        <w:pStyle w:val="ListBullet"/>
      </w:pPr>
      <w:r w:rsidRPr="00EF643D">
        <w:t>A</w:t>
      </w:r>
      <w:r w:rsidR="00EF643D" w:rsidRPr="00EF643D">
        <w:t xml:space="preserve"> database backup of the owner of Highways </w:t>
      </w:r>
      <w:r w:rsidRPr="00EF643D">
        <w:t>owner has</w:t>
      </w:r>
      <w:r w:rsidR="00EF643D" w:rsidRPr="00EF643D">
        <w:t xml:space="preserve"> been taken.</w:t>
      </w:r>
    </w:p>
    <w:p w:rsidR="00EF643D" w:rsidRPr="00EF643D" w:rsidRDefault="00EF643D" w:rsidP="00E7323F">
      <w:pPr>
        <w:pStyle w:val="ListBullet"/>
      </w:pPr>
      <w:r w:rsidRPr="00EF643D">
        <w:t xml:space="preserve">When naming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(as discussed below) please ensure that the directory/folder string DOES NOT contain spaces.</w:t>
      </w:r>
    </w:p>
    <w:p w:rsidR="00EF643D" w:rsidRPr="00EF643D" w:rsidRDefault="00EF643D" w:rsidP="00E7323F">
      <w:pPr>
        <w:pStyle w:val="ListBullet"/>
      </w:pPr>
      <w:r w:rsidRPr="00EF643D">
        <w:t xml:space="preserve">You MUST 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 xml:space="preserve">directory and sub-directory structure and contents to a new area (e.g. &lt;exor_base4600&gt;).   This ensures that a copy is available for backup or reference purposes should any issues arise during the installation.  </w:t>
      </w:r>
    </w:p>
    <w:p w:rsidR="00EF643D" w:rsidRPr="00EF643D" w:rsidRDefault="00EF643D" w:rsidP="00E7323F">
      <w:pPr>
        <w:pStyle w:val="ListBullet"/>
      </w:pPr>
      <w:r w:rsidRPr="00EF643D">
        <w:t xml:space="preserve">The installation can then continue into the area that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normally resides (which should now be empty).</w:t>
      </w:r>
    </w:p>
    <w:p w:rsidR="00EF643D" w:rsidRPr="00EF643D" w:rsidRDefault="00EF643D" w:rsidP="00EF643D"/>
    <w:p w:rsidR="00EF643D" w:rsidRPr="00EF643D" w:rsidRDefault="00EF643D" w:rsidP="00EF643D">
      <w:r w:rsidRPr="00EF643D">
        <w:t>For Example:</w:t>
      </w:r>
    </w:p>
    <w:p w:rsidR="00EF643D" w:rsidRPr="00EF643D" w:rsidRDefault="00EF643D" w:rsidP="00EF643D">
      <w:r w:rsidRPr="00EF643D">
        <w:t xml:space="preserve">….rename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and contents to a new area (e.g. &lt;exor_base4</w:t>
      </w:r>
      <w:r w:rsidR="00E7323F">
        <w:t>6</w:t>
      </w:r>
      <w:r w:rsidRPr="00EF643D">
        <w:t>00&gt;)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lastRenderedPageBreak/>
        <w:t>… The installation can then continue into a clean area (e.g. c:\exor) by unzipping the release zip file. This will create a folder/directory structure with the release files which will be used to install or upgrade your system.</w:t>
      </w:r>
    </w:p>
    <w:p w:rsidR="00EF643D" w:rsidRPr="00EF643D" w:rsidRDefault="00EF643D" w:rsidP="00EF643D"/>
    <w:p w:rsidR="00EF643D" w:rsidRPr="00EF643D" w:rsidRDefault="00EF643D" w:rsidP="00E7323F">
      <w:pPr>
        <w:pStyle w:val="Heading2"/>
      </w:pPr>
      <w:bookmarkStart w:id="33" w:name="_Toc366491974"/>
      <w:bookmarkStart w:id="34" w:name="_Toc371067555"/>
      <w:r w:rsidRPr="00EF643D">
        <w:t>Release Software Component 4.7.0.0 Versions</w:t>
      </w:r>
      <w:bookmarkEnd w:id="33"/>
      <w:bookmarkEnd w:id="34"/>
    </w:p>
    <w:p w:rsidR="00EF643D" w:rsidRPr="00EF643D" w:rsidRDefault="00EF643D" w:rsidP="00EF643D"/>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98"/>
        <w:gridCol w:w="1106"/>
        <w:gridCol w:w="2923"/>
      </w:tblGrid>
      <w:tr w:rsidR="00EF643D" w:rsidRPr="002B019E" w:rsidTr="00EF643D">
        <w:trPr>
          <w:trHeight w:val="288"/>
        </w:trPr>
        <w:tc>
          <w:tcPr>
            <w:tcW w:w="3698" w:type="dxa"/>
            <w:shd w:val="clear" w:color="auto" w:fill="auto"/>
            <w:noWrap/>
            <w:vAlign w:val="bottom"/>
            <w:hideMark/>
          </w:tcPr>
          <w:p w:rsidR="00EF643D" w:rsidRPr="00EF643D" w:rsidRDefault="00EF643D" w:rsidP="00E7323F">
            <w:pPr>
              <w:pStyle w:val="TableHeadingCentered"/>
            </w:pPr>
            <w:r w:rsidRPr="00EF643D">
              <w:t>Component</w:t>
            </w:r>
          </w:p>
        </w:tc>
        <w:tc>
          <w:tcPr>
            <w:tcW w:w="1106" w:type="dxa"/>
            <w:shd w:val="clear" w:color="auto" w:fill="auto"/>
            <w:noWrap/>
            <w:vAlign w:val="bottom"/>
            <w:hideMark/>
          </w:tcPr>
          <w:p w:rsidR="00EF643D" w:rsidRPr="00EF643D" w:rsidRDefault="00EF643D" w:rsidP="00E7323F">
            <w:pPr>
              <w:pStyle w:val="TableHeadingCentered"/>
            </w:pPr>
            <w:r w:rsidRPr="00EF643D">
              <w:t>Version</w:t>
            </w:r>
          </w:p>
        </w:tc>
        <w:tc>
          <w:tcPr>
            <w:tcW w:w="2923" w:type="dxa"/>
            <w:shd w:val="clear" w:color="auto" w:fill="auto"/>
            <w:noWrap/>
            <w:vAlign w:val="bottom"/>
            <w:hideMark/>
          </w:tcPr>
          <w:p w:rsidR="00EF643D" w:rsidRPr="00EF643D" w:rsidRDefault="00EF643D" w:rsidP="00E7323F">
            <w:pPr>
              <w:pStyle w:val="TableHeadingCentered"/>
            </w:pPr>
            <w:r w:rsidRPr="00EF643D">
              <w:t>Patch Level</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Database Enterprise Edition</w:t>
            </w:r>
          </w:p>
        </w:tc>
        <w:tc>
          <w:tcPr>
            <w:tcW w:w="1106" w:type="dxa"/>
            <w:shd w:val="clear" w:color="auto" w:fill="auto"/>
            <w:noWrap/>
            <w:vAlign w:val="bottom"/>
            <w:hideMark/>
          </w:tcPr>
          <w:p w:rsidR="00EF643D" w:rsidRPr="00EF643D" w:rsidRDefault="00EF643D" w:rsidP="00EF643D">
            <w:r w:rsidRPr="00EF643D">
              <w:t>11.2.0.2</w:t>
            </w:r>
          </w:p>
        </w:tc>
        <w:tc>
          <w:tcPr>
            <w:tcW w:w="2923" w:type="dxa"/>
            <w:shd w:val="clear" w:color="auto" w:fill="auto"/>
            <w:noWrap/>
            <w:vAlign w:val="bottom"/>
            <w:hideMark/>
          </w:tcPr>
          <w:p w:rsidR="00EF643D" w:rsidRPr="00EF643D" w:rsidRDefault="00EF643D" w:rsidP="00EF643D">
            <w:r w:rsidRPr="00EF643D">
              <w:t>July 2013 CPU (Patch 26)</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proofErr w:type="spellStart"/>
            <w:r w:rsidRPr="00EF643D">
              <w:t>WebLogic</w:t>
            </w:r>
            <w:proofErr w:type="spellEnd"/>
            <w:r w:rsidRPr="00EF643D">
              <w:t xml:space="preserve"> Sever 11g(10.3.6 )</w:t>
            </w:r>
          </w:p>
        </w:tc>
        <w:tc>
          <w:tcPr>
            <w:tcW w:w="1106" w:type="dxa"/>
            <w:shd w:val="clear" w:color="auto" w:fill="auto"/>
            <w:noWrap/>
            <w:vAlign w:val="bottom"/>
            <w:hideMark/>
          </w:tcPr>
          <w:p w:rsidR="00EF643D" w:rsidRPr="00EF643D" w:rsidRDefault="00EF643D" w:rsidP="00EF643D">
            <w:r w:rsidRPr="00EF643D">
              <w:t>10.3.6.0</w:t>
            </w:r>
          </w:p>
        </w:tc>
        <w:tc>
          <w:tcPr>
            <w:tcW w:w="2923" w:type="dxa"/>
            <w:shd w:val="clear" w:color="auto" w:fill="auto"/>
            <w:noWrap/>
            <w:vAlign w:val="bottom"/>
            <w:hideMark/>
          </w:tcPr>
          <w:p w:rsidR="00EF643D" w:rsidRPr="00EF643D" w:rsidRDefault="00EF643D" w:rsidP="00EF643D">
            <w:r w:rsidRPr="00EF643D">
              <w:t>July 2013</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Fusion Middleware 11g</w:t>
            </w:r>
          </w:p>
        </w:tc>
        <w:tc>
          <w:tcPr>
            <w:tcW w:w="1106" w:type="dxa"/>
            <w:shd w:val="clear" w:color="auto" w:fill="auto"/>
            <w:noWrap/>
            <w:vAlign w:val="bottom"/>
            <w:hideMark/>
          </w:tcPr>
          <w:p w:rsidR="00EF643D" w:rsidRPr="00EF643D" w:rsidRDefault="00EF643D" w:rsidP="00EF643D">
            <w:r w:rsidRPr="00EF643D">
              <w:t>11.1.1.7</w:t>
            </w:r>
          </w:p>
        </w:tc>
        <w:tc>
          <w:tcPr>
            <w:tcW w:w="2923" w:type="dxa"/>
            <w:shd w:val="clear" w:color="auto" w:fill="auto"/>
            <w:noWrap/>
            <w:vAlign w:val="bottom"/>
            <w:hideMark/>
          </w:tcPr>
          <w:p w:rsidR="00EF643D" w:rsidRPr="00EF643D" w:rsidRDefault="00EF643D" w:rsidP="00EF643D"/>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Forms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Reports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Discoverer 11g</w:t>
            </w:r>
          </w:p>
        </w:tc>
        <w:tc>
          <w:tcPr>
            <w:tcW w:w="1106" w:type="dxa"/>
            <w:shd w:val="clear" w:color="auto" w:fill="auto"/>
            <w:noWrap/>
            <w:vAlign w:val="bottom"/>
          </w:tcPr>
          <w:p w:rsidR="00EF643D" w:rsidRPr="00EF643D" w:rsidRDefault="00EF643D" w:rsidP="00EF643D">
            <w:r w:rsidRPr="00EF643D">
              <w:t>11.1.1.7.0</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tcPr>
          <w:p w:rsidR="00EF643D" w:rsidRPr="00EF643D" w:rsidRDefault="00EF643D" w:rsidP="00EF643D">
            <w:r w:rsidRPr="00EF643D">
              <w:t>SOA11g</w:t>
            </w:r>
          </w:p>
        </w:tc>
        <w:tc>
          <w:tcPr>
            <w:tcW w:w="1106" w:type="dxa"/>
            <w:shd w:val="clear" w:color="auto" w:fill="auto"/>
            <w:noWrap/>
          </w:tcPr>
          <w:p w:rsidR="00EF643D" w:rsidRPr="00EF643D" w:rsidRDefault="00EF643D" w:rsidP="00EF643D">
            <w:r w:rsidRPr="00EF643D">
              <w:t>11.1.1.7.0</w:t>
            </w:r>
          </w:p>
        </w:tc>
        <w:tc>
          <w:tcPr>
            <w:tcW w:w="2923" w:type="dxa"/>
            <w:shd w:val="clear" w:color="auto" w:fill="auto"/>
            <w:noWrap/>
          </w:tcPr>
          <w:p w:rsidR="00EF643D" w:rsidRPr="00EF643D" w:rsidRDefault="00EF643D" w:rsidP="00EF643D"/>
        </w:tc>
      </w:tr>
      <w:tr w:rsidR="00EF643D" w:rsidRPr="002B019E" w:rsidTr="00EF643D">
        <w:trPr>
          <w:trHeight w:val="300"/>
        </w:trPr>
        <w:tc>
          <w:tcPr>
            <w:tcW w:w="3698" w:type="dxa"/>
            <w:shd w:val="clear" w:color="auto" w:fill="auto"/>
            <w:noWrap/>
            <w:vAlign w:val="bottom"/>
          </w:tcPr>
          <w:p w:rsidR="00EF643D" w:rsidRPr="00EF643D" w:rsidRDefault="00EF643D" w:rsidP="00EF643D">
            <w:proofErr w:type="spellStart"/>
            <w:r w:rsidRPr="00EF643D">
              <w:t>Mapviewer</w:t>
            </w:r>
            <w:proofErr w:type="spellEnd"/>
            <w:r w:rsidRPr="00EF643D">
              <w:t xml:space="preserve"> 11g</w:t>
            </w:r>
          </w:p>
        </w:tc>
        <w:tc>
          <w:tcPr>
            <w:tcW w:w="1106" w:type="dxa"/>
            <w:shd w:val="clear" w:color="auto" w:fill="auto"/>
            <w:noWrap/>
            <w:vAlign w:val="bottom"/>
          </w:tcPr>
          <w:p w:rsidR="00EF643D" w:rsidRPr="00EF643D" w:rsidRDefault="00EF643D" w:rsidP="00EF643D">
            <w:r w:rsidRPr="00EF643D">
              <w:t>11.1.1.7.1</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vAlign w:val="bottom"/>
            <w:hideMark/>
          </w:tcPr>
          <w:p w:rsidR="00EF643D" w:rsidRPr="00EF643D" w:rsidRDefault="00EF643D" w:rsidP="00EF643D">
            <w:proofErr w:type="spellStart"/>
            <w:r w:rsidRPr="00EF643D">
              <w:t>ArcSde</w:t>
            </w:r>
            <w:proofErr w:type="spellEnd"/>
            <w:r w:rsidRPr="00EF643D">
              <w:t xml:space="preserve"> Server</w:t>
            </w:r>
          </w:p>
        </w:tc>
        <w:tc>
          <w:tcPr>
            <w:tcW w:w="1106" w:type="dxa"/>
            <w:shd w:val="clear" w:color="auto" w:fill="auto"/>
            <w:noWrap/>
            <w:vAlign w:val="bottom"/>
            <w:hideMark/>
          </w:tcPr>
          <w:p w:rsidR="00EF643D" w:rsidRPr="00EF643D" w:rsidRDefault="00EF643D" w:rsidP="00EF643D">
            <w:r w:rsidRPr="00EF643D">
              <w:t>9.3.1</w:t>
            </w:r>
          </w:p>
        </w:tc>
        <w:tc>
          <w:tcPr>
            <w:tcW w:w="2923" w:type="dxa"/>
            <w:shd w:val="clear" w:color="auto" w:fill="auto"/>
            <w:noWrap/>
            <w:vAlign w:val="bottom"/>
            <w:hideMark/>
          </w:tcPr>
          <w:p w:rsidR="00EF643D" w:rsidRPr="00EF643D" w:rsidRDefault="00EF643D" w:rsidP="00EF643D">
            <w:r w:rsidRPr="00EF643D">
              <w:t xml:space="preserve">sp1,sp2 &amp; </w:t>
            </w:r>
            <w:proofErr w:type="spellStart"/>
            <w:r w:rsidRPr="00EF643D">
              <w:t>gup</w:t>
            </w:r>
            <w:proofErr w:type="spellEnd"/>
            <w:r w:rsidRPr="00EF643D">
              <w:t xml:space="preserve"> 1</w:t>
            </w:r>
          </w:p>
        </w:tc>
      </w:tr>
    </w:tbl>
    <w:p w:rsidR="00EF643D" w:rsidRPr="00EF643D" w:rsidRDefault="00E7323F" w:rsidP="00E7323F">
      <w:pPr>
        <w:pStyle w:val="TableNumbering"/>
      </w:pPr>
      <w:r>
        <w:t xml:space="preserve">Table of </w:t>
      </w:r>
      <w:r w:rsidRPr="00E7323F">
        <w:t>Release Software Component 4.7.0.0 Versions</w:t>
      </w:r>
    </w:p>
    <w:p w:rsidR="00EF643D" w:rsidRPr="00EF643D" w:rsidRDefault="00EF643D" w:rsidP="00EF643D">
      <w:r w:rsidRPr="00EF643D">
        <w:t xml:space="preserve">Further details about the components and their versions and patches please refer the </w:t>
      </w:r>
      <w:proofErr w:type="spellStart"/>
      <w:r w:rsidRPr="00EF643D">
        <w:t>exor</w:t>
      </w:r>
      <w:proofErr w:type="spellEnd"/>
      <w:r w:rsidRPr="00EF643D">
        <w:t xml:space="preserve"> certification matrix.</w:t>
      </w:r>
    </w:p>
    <w:p w:rsidR="00EF643D" w:rsidRPr="00EF643D" w:rsidRDefault="00EF643D" w:rsidP="00EF643D"/>
    <w:p w:rsidR="00EF643D" w:rsidRPr="00EF643D" w:rsidRDefault="00EF643D" w:rsidP="00EF643D">
      <w:r w:rsidRPr="00EF643D">
        <w:t xml:space="preserve">Please note that the implementation of the Oracle Fusion Middleware and </w:t>
      </w:r>
      <w:proofErr w:type="spellStart"/>
      <w:r w:rsidRPr="00EF643D">
        <w:t>WebLogic</w:t>
      </w:r>
      <w:proofErr w:type="spellEnd"/>
      <w:r w:rsidRPr="00EF643D">
        <w:t xml:space="preserve"> server will include the 1.7 version of Java. </w:t>
      </w:r>
    </w:p>
    <w:p w:rsidR="00EF643D" w:rsidRPr="00EF643D" w:rsidRDefault="00EF643D" w:rsidP="00EF643D"/>
    <w:p w:rsidR="00EF643D" w:rsidRPr="00EF643D" w:rsidRDefault="00EF643D" w:rsidP="00EF643D">
      <w:r w:rsidRPr="00EF643D">
        <w:rPr>
          <w:noProof/>
          <w:lang w:val="en-GB" w:eastAsia="en-GB"/>
        </w:rPr>
        <w:drawing>
          <wp:inline distT="0" distB="0" distL="0" distR="0">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848825" cy="1862123"/>
                    </a:xfrm>
                    <a:prstGeom prst="rect">
                      <a:avLst/>
                    </a:prstGeom>
                  </pic:spPr>
                </pic:pic>
              </a:graphicData>
            </a:graphic>
          </wp:inline>
        </w:drawing>
      </w:r>
    </w:p>
    <w:p w:rsidR="00EF643D" w:rsidRPr="00EF643D" w:rsidRDefault="00EF643D" w:rsidP="00EF643D"/>
    <w:p w:rsidR="00EF643D" w:rsidRPr="00EF643D" w:rsidRDefault="00EF643D" w:rsidP="00E7323F">
      <w:pPr>
        <w:pStyle w:val="Heading2"/>
      </w:pPr>
      <w:bookmarkStart w:id="35" w:name="_Toc366491975"/>
      <w:bookmarkStart w:id="36" w:name="_Toc371067556"/>
      <w:r w:rsidRPr="00EF643D">
        <w:t xml:space="preserve">Oracle </w:t>
      </w:r>
      <w:proofErr w:type="spellStart"/>
      <w:r w:rsidRPr="00EF643D">
        <w:t>Weblogic</w:t>
      </w:r>
      <w:proofErr w:type="spellEnd"/>
      <w:r w:rsidRPr="00EF643D">
        <w:t xml:space="preserve"> Server Configuration (Install and Upgrade)</w:t>
      </w:r>
      <w:bookmarkEnd w:id="35"/>
      <w:bookmarkEnd w:id="36"/>
    </w:p>
    <w:p w:rsidR="00EF643D" w:rsidRPr="00EF643D" w:rsidRDefault="00EF643D" w:rsidP="00EF643D"/>
    <w:p w:rsidR="00EF643D" w:rsidRPr="00EF643D" w:rsidRDefault="00EF643D" w:rsidP="00EF643D">
      <w:r w:rsidRPr="00EF643D">
        <w:lastRenderedPageBreak/>
        <w:t>Please note that this section is applicable when performing an install or upgrade for 4.7.0.0 (as opposed to previous releases).</w:t>
      </w:r>
      <w:r w:rsidR="00113E67">
        <w:t xml:space="preserve"> Please note that further configuration is required when installing the map server software and configuring the </w:t>
      </w:r>
      <w:proofErr w:type="spellStart"/>
      <w:r w:rsidR="00113E67">
        <w:t>MapViewer</w:t>
      </w:r>
      <w:proofErr w:type="spellEnd"/>
      <w:r w:rsidR="00113E67">
        <w:t xml:space="preserve"> product.</w:t>
      </w:r>
    </w:p>
    <w:p w:rsidR="00EF643D" w:rsidRPr="00EF643D" w:rsidRDefault="00EF643D" w:rsidP="00EF643D"/>
    <w:p w:rsidR="00EF643D" w:rsidRPr="00EF643D" w:rsidRDefault="00EF643D" w:rsidP="00EF643D">
      <w:r w:rsidRPr="00EF643D">
        <w:t xml:space="preserve">Please ensure that the </w:t>
      </w:r>
      <w:proofErr w:type="spellStart"/>
      <w:r w:rsidRPr="00EF643D">
        <w:t>Weblogic</w:t>
      </w:r>
      <w:proofErr w:type="spellEnd"/>
      <w:r w:rsidRPr="00EF643D">
        <w:t xml:space="preserve"> Application Server is installed and Fusion Middleware Forms and Reports are installed and configured before proceeding.</w:t>
      </w:r>
    </w:p>
    <w:p w:rsidR="00EF643D" w:rsidRPr="00EF643D" w:rsidRDefault="00EF643D" w:rsidP="00EF643D"/>
    <w:p w:rsidR="00EF643D" w:rsidRPr="00EF643D" w:rsidRDefault="00EF643D" w:rsidP="00EF643D">
      <w:r w:rsidRPr="00EF643D">
        <w:t>Bentley-</w:t>
      </w:r>
      <w:proofErr w:type="spellStart"/>
      <w:r w:rsidRPr="00EF643D">
        <w:t>exor</w:t>
      </w:r>
      <w:proofErr w:type="spellEnd"/>
      <w:r w:rsidRPr="00EF643D">
        <w:t xml:space="preserve"> release 4.7.0.0 makes use of </w:t>
      </w:r>
      <w:proofErr w:type="spellStart"/>
      <w:r w:rsidRPr="00EF643D">
        <w:t>WebUtil</w:t>
      </w:r>
      <w:proofErr w:type="spellEnd"/>
      <w:r w:rsidRPr="00EF643D">
        <w:t xml:space="preserve"> functionality within the Oracle </w:t>
      </w:r>
      <w:proofErr w:type="spellStart"/>
      <w:r w:rsidRPr="00EF643D">
        <w:t>Weblogic</w:t>
      </w:r>
      <w:proofErr w:type="spellEnd"/>
      <w:r w:rsidRPr="00EF643D">
        <w:t xml:space="preserve"> Server Technology stack for Maintenance Manager (Inspection Loader), Document Manager (uploading documents and Document Bundle Loader) and the Process Framework.  This requires additional configuration within the </w:t>
      </w:r>
      <w:proofErr w:type="spellStart"/>
      <w:r w:rsidRPr="00EF643D">
        <w:t>Weblogic</w:t>
      </w:r>
      <w:proofErr w:type="spellEnd"/>
      <w:r w:rsidRPr="00EF643D">
        <w:t xml:space="preserve"> Server Fusion Middleware Forms deployment.</w:t>
      </w:r>
    </w:p>
    <w:p w:rsidR="00EF643D" w:rsidRPr="00EF643D" w:rsidRDefault="00EF643D" w:rsidP="00EF643D"/>
    <w:p w:rsidR="00EF643D" w:rsidRPr="00EF643D" w:rsidRDefault="00303676" w:rsidP="00303676">
      <w:r>
        <w:t xml:space="preserve">The Jar files being provided in this release have been signed. The certificates are due to expire around 2015. Please be aware that unsigned Jar files can lead to a potential </w:t>
      </w:r>
      <w:r w:rsidR="00EF643D" w:rsidRPr="00EF643D">
        <w:t>issue whereby the forms start-up process will hang.</w:t>
      </w:r>
      <w:r w:rsidR="00E7323F">
        <w:t xml:space="preserve"> </w:t>
      </w:r>
      <w:r w:rsidR="00EF643D" w:rsidRPr="00EF643D">
        <w:t>For more information on the workaround please see documents on the Oracle support web site by referencing the documents below:</w:t>
      </w:r>
    </w:p>
    <w:p w:rsidR="00EF643D" w:rsidRPr="00EF643D" w:rsidRDefault="00EF643D" w:rsidP="00303676">
      <w:pPr>
        <w:pStyle w:val="ListBullet"/>
      </w:pPr>
      <w:r w:rsidRPr="00EF643D">
        <w:t xml:space="preserve">Windows Java Client Hangs On Accepting Not Verified Signature Of jar Files When </w:t>
      </w:r>
      <w:proofErr w:type="spellStart"/>
      <w:r w:rsidRPr="00EF643D">
        <w:t>SeparateFrame</w:t>
      </w:r>
      <w:proofErr w:type="spellEnd"/>
      <w:r w:rsidRPr="00EF643D">
        <w:t>=True (Doc ID 1173365.1)</w:t>
      </w:r>
    </w:p>
    <w:p w:rsidR="00EF643D" w:rsidRPr="00EF643D" w:rsidRDefault="00EF643D" w:rsidP="00303676">
      <w:pPr>
        <w:pStyle w:val="ListBullet"/>
      </w:pPr>
      <w:r w:rsidRPr="00EF643D">
        <w:t>Form Hangs When Acknowledging Security Warning - The application's digital signature cannot be verified (Doc ID 1328039.1)</w:t>
      </w:r>
    </w:p>
    <w:p w:rsidR="00EF643D" w:rsidRPr="00EF643D" w:rsidRDefault="00EF643D" w:rsidP="00EF643D">
      <w:r w:rsidRPr="00EF643D">
        <w:t>Alternatively see:</w:t>
      </w:r>
    </w:p>
    <w:p w:rsidR="00EF643D" w:rsidRPr="00C36456" w:rsidRDefault="009069C1" w:rsidP="00303676">
      <w:pPr>
        <w:pStyle w:val="ListBullet"/>
        <w:rPr>
          <w:rStyle w:val="Hyperlink"/>
        </w:rPr>
      </w:pPr>
      <w:hyperlink r:id="rId14" w:history="1">
        <w:r w:rsidR="00EF643D" w:rsidRPr="00C36456">
          <w:rPr>
            <w:rStyle w:val="Hyperlink"/>
          </w:rPr>
          <w:t>http://www.snapdba.com/2013/04/forms-11g-java-client-hangs-at-security-warning-with-the-applications-digital-signature-cannot-be-verified/</w:t>
        </w:r>
      </w:hyperlink>
    </w:p>
    <w:p w:rsidR="00EF643D" w:rsidRPr="00EF643D" w:rsidRDefault="00C36456" w:rsidP="005310BB">
      <w:pPr>
        <w:pStyle w:val="Heading3"/>
      </w:pPr>
      <w:bookmarkStart w:id="37" w:name="_Toc371067557"/>
      <w:r>
        <w:t xml:space="preserve">Deployment of forms and </w:t>
      </w:r>
      <w:proofErr w:type="spellStart"/>
      <w:r>
        <w:t>webutil</w:t>
      </w:r>
      <w:proofErr w:type="spellEnd"/>
      <w:r>
        <w:t xml:space="preserve"> Jar files</w:t>
      </w:r>
      <w:bookmarkEnd w:id="37"/>
    </w:p>
    <w:p w:rsidR="00EF643D" w:rsidRPr="00EF643D" w:rsidRDefault="00C36456" w:rsidP="00EF643D">
      <w:r>
        <w:t xml:space="preserve">This section describes the deployment of the Jar files on the </w:t>
      </w:r>
      <w:proofErr w:type="spellStart"/>
      <w:r>
        <w:t>WebLogic</w:t>
      </w:r>
      <w:proofErr w:type="spellEnd"/>
      <w:r>
        <w:t xml:space="preserve"> server. Deployment of </w:t>
      </w:r>
      <w:proofErr w:type="spellStart"/>
      <w:r>
        <w:t>MapViewer</w:t>
      </w:r>
      <w:proofErr w:type="spellEnd"/>
      <w:r>
        <w:t xml:space="preserve"> Jar files is covered in the chapter specifically relating to the </w:t>
      </w:r>
      <w:proofErr w:type="spellStart"/>
      <w:r>
        <w:t>MapViewer</w:t>
      </w:r>
      <w:proofErr w:type="spellEnd"/>
      <w:r>
        <w:t xml:space="preserve"> installation.</w:t>
      </w:r>
    </w:p>
    <w:p w:rsidR="00EF643D" w:rsidRPr="00EF643D" w:rsidRDefault="00EF643D" w:rsidP="00EF643D">
      <w:r w:rsidRPr="00EF643D">
        <w:t>NOTE in order to edit this file the Forms Service must be down, stop the Form Service using Fusion Middleware control.</w:t>
      </w:r>
    </w:p>
    <w:p w:rsidR="00B57004" w:rsidRPr="00B57004" w:rsidRDefault="00B57004" w:rsidP="00B57004">
      <w:r w:rsidRPr="00B57004">
        <w:t xml:space="preserve">Locate the following files in </w:t>
      </w:r>
      <w:r w:rsidRPr="00B57004">
        <w:rPr>
          <w:rStyle w:val="HighlightText"/>
        </w:rPr>
        <w:t>&lt;</w:t>
      </w:r>
      <w:proofErr w:type="spellStart"/>
      <w:r w:rsidRPr="00B57004">
        <w:rPr>
          <w:rStyle w:val="HighlightText"/>
        </w:rPr>
        <w:t>exor_base</w:t>
      </w:r>
      <w:proofErr w:type="spellEnd"/>
      <w:r w:rsidRPr="00B57004">
        <w:rPr>
          <w:rStyle w:val="HighlightText"/>
        </w:rPr>
        <w:t>&gt;</w:t>
      </w:r>
      <w:r w:rsidRPr="00B57004">
        <w:t>\</w:t>
      </w:r>
      <w:proofErr w:type="spellStart"/>
      <w:r w:rsidRPr="00B57004">
        <w:t>weblogic</w:t>
      </w:r>
      <w:proofErr w:type="spellEnd"/>
      <w:r w:rsidRPr="00B57004">
        <w:t>\</w:t>
      </w:r>
      <w:r>
        <w:t xml:space="preserve"> directory</w:t>
      </w:r>
      <w:r w:rsidRPr="00B57004">
        <w:t xml:space="preserve"> –</w:t>
      </w:r>
    </w:p>
    <w:p w:rsidR="00B57004" w:rsidRPr="00B57004" w:rsidRDefault="00B57004" w:rsidP="00B57004">
      <w:pPr>
        <w:pStyle w:val="ListBullet"/>
      </w:pPr>
      <w:r w:rsidRPr="00B57004">
        <w:t>frmall.jar</w:t>
      </w:r>
    </w:p>
    <w:p w:rsidR="00B57004" w:rsidRPr="00B57004" w:rsidRDefault="00B57004" w:rsidP="00B57004">
      <w:pPr>
        <w:pStyle w:val="ListBullet"/>
      </w:pPr>
      <w:r w:rsidRPr="00B57004">
        <w:t>frmwebutil.jar</w:t>
      </w:r>
    </w:p>
    <w:p w:rsidR="00B57004" w:rsidRPr="00B57004" w:rsidRDefault="00B57004" w:rsidP="00B57004">
      <w:pPr>
        <w:pStyle w:val="ListBullet"/>
      </w:pPr>
      <w:r w:rsidRPr="00B57004">
        <w:t>jacob.jar (version 1.14.3)</w:t>
      </w:r>
    </w:p>
    <w:p w:rsidR="00B57004" w:rsidRPr="00B57004" w:rsidRDefault="00B57004" w:rsidP="00B57004">
      <w:pPr>
        <w:pStyle w:val="ListBullet"/>
      </w:pPr>
      <w:r w:rsidRPr="00B57004">
        <w:t>jacob-1.14.3-x64.dll</w:t>
      </w:r>
    </w:p>
    <w:p w:rsidR="00B57004" w:rsidRPr="00B57004" w:rsidRDefault="00B57004" w:rsidP="00B57004">
      <w:pPr>
        <w:pStyle w:val="ListBullet"/>
      </w:pPr>
      <w:r w:rsidRPr="00B57004">
        <w:t>jacob-1.14.3-x86.dll;</w:t>
      </w:r>
    </w:p>
    <w:p w:rsidR="00B57004" w:rsidRPr="00B57004" w:rsidRDefault="00B57004" w:rsidP="00B57004">
      <w:r w:rsidRPr="00B57004">
        <w:rPr>
          <w:noProof/>
          <w:lang w:val="en-GB" w:eastAsia="en-GB"/>
        </w:rPr>
        <w:lastRenderedPageBreak/>
        <w:drawing>
          <wp:inline distT="0" distB="0" distL="0" distR="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w:t>
      </w:r>
    </w:p>
    <w:p w:rsidR="00B57004" w:rsidRPr="00B57004" w:rsidRDefault="00B57004" w:rsidP="00B57004">
      <w:pPr>
        <w:pStyle w:val="Body"/>
      </w:pPr>
      <w:r w:rsidRPr="00B57004">
        <w:t xml:space="preserve">     </w:t>
      </w:r>
      <w:proofErr w:type="gramStart"/>
      <w:r w:rsidRPr="00B57004">
        <w:t>jacob-1.14.3-x64.dll</w:t>
      </w:r>
      <w:proofErr w:type="gramEnd"/>
      <w:r w:rsidRPr="00B57004">
        <w:t xml:space="preserve"> into &lt;ORACLE_HOME&gt;\forms\</w:t>
      </w:r>
      <w:proofErr w:type="spellStart"/>
      <w:r w:rsidRPr="00B57004">
        <w:t>webutil</w:t>
      </w:r>
      <w:proofErr w:type="spellEnd"/>
      <w:r w:rsidRPr="00B57004">
        <w:t>\win64\ and</w:t>
      </w:r>
    </w:p>
    <w:p w:rsidR="00B57004" w:rsidRPr="00B57004" w:rsidRDefault="00B57004" w:rsidP="00B57004">
      <w:pPr>
        <w:pStyle w:val="Body"/>
      </w:pPr>
      <w:r w:rsidRPr="00B57004">
        <w:t xml:space="preserve">     </w:t>
      </w:r>
      <w:proofErr w:type="gramStart"/>
      <w:r w:rsidRPr="00B57004">
        <w:t>jacob-1.14.3-x86.dll</w:t>
      </w:r>
      <w:proofErr w:type="gramEnd"/>
      <w:r w:rsidRPr="00B57004">
        <w:t xml:space="preserve"> into &lt;ORACLE_HOME&gt;\forms\</w:t>
      </w:r>
      <w:proofErr w:type="spellStart"/>
      <w:r w:rsidRPr="00B57004">
        <w:t>webutil</w:t>
      </w:r>
      <w:proofErr w:type="spellEnd"/>
      <w:r w:rsidRPr="00B57004">
        <w:t>\win32\</w:t>
      </w:r>
    </w:p>
    <w:p w:rsidR="00B57004" w:rsidRPr="00B57004" w:rsidRDefault="00B57004" w:rsidP="00B57004">
      <w:pPr>
        <w:pStyle w:val="Body"/>
      </w:pPr>
      <w:proofErr w:type="gramStart"/>
      <w:r w:rsidRPr="00B57004">
        <w:t>directories</w:t>
      </w:r>
      <w:proofErr w:type="gramEnd"/>
      <w:r w:rsidRPr="00B57004">
        <w:t xml:space="preserve"> of the </w:t>
      </w:r>
      <w:proofErr w:type="spellStart"/>
      <w:r w:rsidRPr="00B57004">
        <w:t>WebLogic</w:t>
      </w:r>
      <w:proofErr w:type="spellEnd"/>
      <w:r w:rsidRPr="00B57004">
        <w:t xml:space="preserve"> Server –</w:t>
      </w:r>
    </w:p>
    <w:p w:rsidR="00B57004" w:rsidRPr="00B57004" w:rsidRDefault="00B57004" w:rsidP="00B57004">
      <w:pPr>
        <w:pStyle w:val="Body"/>
      </w:pPr>
      <w:r w:rsidRPr="00B57004">
        <w:rPr>
          <w:noProof/>
          <w:lang w:val="en-GB" w:eastAsia="en-GB"/>
        </w:rPr>
        <w:drawing>
          <wp:inline distT="0" distB="0" distL="0" distR="0">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rPr>
          <w:noProof/>
          <w:lang w:val="en-GB" w:eastAsia="en-GB"/>
        </w:rPr>
        <w:drawing>
          <wp:inline distT="0" distB="0" distL="0" distR="0">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the jacob.jar and Copy and Replace the frmall.jar and frmwebutil.jar into the &lt;ORACLE_HOME&gt;\forms\java\ directory of the </w:t>
      </w:r>
      <w:proofErr w:type="spellStart"/>
      <w:r w:rsidRPr="00B57004">
        <w:t>WebLogic</w:t>
      </w:r>
      <w:proofErr w:type="spellEnd"/>
      <w:r w:rsidRPr="00B57004">
        <w:t xml:space="preserve"> Server –</w:t>
      </w:r>
    </w:p>
    <w:p w:rsidR="00B57004" w:rsidRPr="00B57004" w:rsidRDefault="00B57004" w:rsidP="00B57004">
      <w:pPr>
        <w:pStyle w:val="Body"/>
      </w:pPr>
      <w:r w:rsidRPr="00B57004">
        <w:rPr>
          <w:noProof/>
          <w:lang w:val="en-GB" w:eastAsia="en-GB"/>
        </w:rPr>
        <w:lastRenderedPageBreak/>
        <w:drawing>
          <wp:inline distT="0" distB="0" distL="0" distR="0">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790A90">
      <w:pPr>
        <w:pStyle w:val="Heading3"/>
      </w:pPr>
      <w:bookmarkStart w:id="38" w:name="_Toc371067558"/>
      <w:bookmarkStart w:id="39" w:name="_Toc202257711"/>
      <w:r>
        <w:t>Edit webutiljpi.htm</w:t>
      </w:r>
      <w:bookmarkEnd w:id="38"/>
    </w:p>
    <w:p w:rsidR="005310BB" w:rsidRPr="005310BB" w:rsidRDefault="005310BB" w:rsidP="005310BB"/>
    <w:p w:rsidR="005310BB" w:rsidRPr="005310BB" w:rsidRDefault="005310BB" w:rsidP="005310BB">
      <w:r w:rsidRPr="005310BB">
        <w:t>It is not possible to edit the webutiljpi.htm file via enterprise manager; navigate to &lt;ORACLE_INSTANCE&gt;\</w:t>
      </w:r>
      <w:proofErr w:type="spellStart"/>
      <w:r w:rsidRPr="005310BB">
        <w:t>config</w:t>
      </w:r>
      <w:proofErr w:type="spellEnd"/>
      <w:r w:rsidRPr="005310BB">
        <w:t>\</w:t>
      </w:r>
      <w:proofErr w:type="spellStart"/>
      <w:r w:rsidRPr="005310BB">
        <w:t>FormsComponent</w:t>
      </w:r>
      <w:proofErr w:type="spellEnd"/>
      <w:r w:rsidRPr="005310BB">
        <w:t>\forms\server and open the webutiljpi.htm file using a suitable text editor.</w:t>
      </w:r>
    </w:p>
    <w:p w:rsidR="005310BB" w:rsidRPr="005310BB" w:rsidRDefault="005310BB" w:rsidP="005310BB">
      <w:r w:rsidRPr="005310BB">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sidRPr="005310BB">
        <w:t>java_version</w:t>
      </w:r>
      <w:proofErr w:type="spellEnd"/>
      <w:r w:rsidRPr="005310BB">
        <w:t>. The screen shots below indicate this.</w:t>
      </w:r>
    </w:p>
    <w:p w:rsidR="005310BB" w:rsidRPr="005310BB" w:rsidRDefault="005310BB" w:rsidP="005310BB">
      <w:r w:rsidRPr="005310BB">
        <w:t>NOTE in order to edit this file the Forms Service must be down, stop the Form Service using Fusion Middleware control.</w:t>
      </w:r>
    </w:p>
    <w:p w:rsidR="005310BB" w:rsidRPr="005310BB" w:rsidRDefault="005310BB" w:rsidP="005310BB">
      <w:r w:rsidRPr="005310BB">
        <w:t>Add the new PARAMETER_NAME and EMBEDDED SRC as per below and save the file.</w:t>
      </w:r>
    </w:p>
    <w:p w:rsidR="005310BB" w:rsidRPr="005310BB" w:rsidRDefault="005310BB" w:rsidP="005310BB"/>
    <w:p w:rsidR="005310BB" w:rsidRPr="005310BB" w:rsidRDefault="005310BB" w:rsidP="005310BB">
      <w:pPr>
        <w:pStyle w:val="Body"/>
      </w:pPr>
      <w:r w:rsidRPr="005310BB">
        <w:rPr>
          <w:noProof/>
          <w:lang w:val="en-GB" w:eastAsia="en-GB"/>
        </w:rPr>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rPr>
          <w:noProof/>
          <w:lang w:val="en-GB" w:eastAsia="en-GB"/>
        </w:rPr>
        <w:lastRenderedPageBreak/>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t>This additional new parameter allows the Application to force the use of a specific version of JRE specified in the formsweb.cfg file. Once the changes are completed the Forms services may be started.</w:t>
      </w:r>
    </w:p>
    <w:p w:rsidR="005310BB" w:rsidRPr="005310BB" w:rsidRDefault="005310BB" w:rsidP="00790A90">
      <w:pPr>
        <w:pStyle w:val="Heading3"/>
      </w:pPr>
      <w:bookmarkStart w:id="40" w:name="_Toc371067559"/>
      <w:r>
        <w:t xml:space="preserve">Configure the Forms Service to use </w:t>
      </w:r>
      <w:proofErr w:type="spellStart"/>
      <w:r>
        <w:t>WebUtil</w:t>
      </w:r>
      <w:bookmarkEnd w:id="40"/>
      <w:proofErr w:type="spellEnd"/>
    </w:p>
    <w:p w:rsidR="005310BB" w:rsidRPr="005310BB" w:rsidRDefault="005310BB" w:rsidP="005310BB">
      <w:r w:rsidRPr="005310BB">
        <w:t xml:space="preserve">Oracle </w:t>
      </w:r>
      <w:proofErr w:type="spellStart"/>
      <w:r w:rsidRPr="005310BB">
        <w:t>Weblogic</w:t>
      </w:r>
      <w:proofErr w:type="spellEnd"/>
      <w:r w:rsidRPr="005310BB">
        <w:t xml:space="preserve"> Server 10.3.6 - it is advisable to edit the configuration files using Fusion Middleware Control.</w:t>
      </w:r>
    </w:p>
    <w:p w:rsidR="005310BB" w:rsidRPr="005310BB" w:rsidRDefault="005310BB" w:rsidP="005310BB"/>
    <w:p w:rsidR="005310BB" w:rsidRDefault="005310BB" w:rsidP="005310BB">
      <w:r w:rsidRPr="005310BB">
        <w:t>Add the additional parameters to the default section of formsweb.cfg using Fusion Middleware control:</w:t>
      </w:r>
    </w:p>
    <w:tbl>
      <w:tblPr>
        <w:tblW w:w="8930" w:type="dxa"/>
        <w:tblInd w:w="250" w:type="dxa"/>
        <w:tblLayout w:type="fixed"/>
        <w:tblLook w:val="04A0"/>
      </w:tblPr>
      <w:tblGrid>
        <w:gridCol w:w="1985"/>
        <w:gridCol w:w="6945"/>
      </w:tblGrid>
      <w:tr w:rsidR="00136A49" w:rsidRPr="005F2092" w:rsidTr="00136A49">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Value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\forms\fmrpcweb.res</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\forms\server\webutilbase.htm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baseHTMLjpi</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\forms\server\webutiljpi.htm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highContrast</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hig1807.fmx</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hideMark/>
          </w:tcPr>
          <w:p w:rsidR="00136A49" w:rsidRPr="00136A49" w:rsidRDefault="00136A49" w:rsidP="00136A49">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frmall.jar,exor_jpg.jar,exorMapviewer4700_10_3_6.jar,mvclient_10_3_6.jar,ojdbc6_10_3_6.jar,UploadClient.jar,</w:t>
            </w:r>
          </w:p>
          <w:p w:rsidR="00136A49" w:rsidRPr="00136A49" w:rsidRDefault="00136A49" w:rsidP="00136A49">
            <w:r w:rsidRPr="00136A49">
              <w:t>UploadServer.jar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separateFrame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lookandfeel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oracle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WorkingDirectory</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w:t>
            </w:r>
            <w:proofErr w:type="spellStart"/>
            <w:r w:rsidRPr="00136A49">
              <w:t>exor_base</w:t>
            </w:r>
            <w:proofErr w:type="spellEnd"/>
            <w:r w:rsidRPr="00136A49">
              <w:t>&gt;\bin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WebUtilArchive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jacob.jar,frmwebutil.jar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WebutilLoggingDetails</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normal</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WebUtilErrorMode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console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WebUtilDispatchMonitorInterval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5</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WebUtilTrustInternal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136A49" w:rsidRPr="00136A49" w:rsidRDefault="00136A49" w:rsidP="00136A49">
            <w:proofErr w:type="spellStart"/>
            <w:r w:rsidRPr="00136A49">
              <w:t>WebUtilMaxTransferSize</w:t>
            </w:r>
            <w:proofErr w:type="spellEnd"/>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16384</w:t>
            </w:r>
          </w:p>
        </w:tc>
      </w:tr>
    </w:tbl>
    <w:p w:rsidR="005310BB" w:rsidRPr="005310BB" w:rsidRDefault="005310BB" w:rsidP="005310BB"/>
    <w:p w:rsidR="005310BB" w:rsidRPr="005310BB" w:rsidRDefault="005310BB" w:rsidP="005310BB">
      <w:r w:rsidRPr="005310BB">
        <w:t xml:space="preserve">Note: Maintain the sequence of jar files for archive and </w:t>
      </w:r>
      <w:proofErr w:type="spellStart"/>
      <w:r w:rsidRPr="005310BB">
        <w:t>WebUtilArchive</w:t>
      </w:r>
      <w:proofErr w:type="spellEnd"/>
      <w:r w:rsidRPr="005310BB">
        <w:t xml:space="preserve"> parameters as mentioned in the above table.</w:t>
      </w:r>
    </w:p>
    <w:p w:rsidR="005310BB" w:rsidRPr="005310BB" w:rsidRDefault="005310BB" w:rsidP="005310BB">
      <w:r w:rsidRPr="005310BB">
        <w:rPr>
          <w:noProof/>
          <w:lang w:val="en-GB" w:eastAsia="en-GB"/>
        </w:rPr>
        <w:drawing>
          <wp:inline distT="0" distB="0" distL="0" distR="0">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5310BB"/>
    <w:p w:rsidR="005310BB" w:rsidRPr="005310BB" w:rsidRDefault="005310BB" w:rsidP="005310BB">
      <w:r w:rsidRPr="005310BB">
        <w:t>Ensure that frmwebutil.jar exists in the CLASSPATH variable and if it does not, add it now.</w:t>
      </w:r>
    </w:p>
    <w:p w:rsidR="005310BB" w:rsidRPr="005310BB" w:rsidRDefault="005310BB" w:rsidP="005310BB"/>
    <w:p w:rsidR="005310BB" w:rsidRPr="005310BB" w:rsidRDefault="005310BB" w:rsidP="005310BB">
      <w:r w:rsidRPr="005310BB">
        <w:rPr>
          <w:noProof/>
          <w:lang w:val="en-GB" w:eastAsia="en-GB"/>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310BB" w:rsidRDefault="005310BB" w:rsidP="005310BB"/>
    <w:p w:rsidR="005310BB" w:rsidRPr="005310BB" w:rsidRDefault="005310BB" w:rsidP="005310BB">
      <w:pPr>
        <w:pStyle w:val="Heading3"/>
      </w:pPr>
      <w:bookmarkStart w:id="41" w:name="_Toc371067560"/>
      <w:r>
        <w:t xml:space="preserve">Configure the </w:t>
      </w:r>
      <w:proofErr w:type="spellStart"/>
      <w:r>
        <w:t>WebUtil</w:t>
      </w:r>
      <w:bookmarkEnd w:id="41"/>
      <w:proofErr w:type="spellEnd"/>
    </w:p>
    <w:p w:rsidR="005310BB" w:rsidRPr="005310BB" w:rsidRDefault="005310BB" w:rsidP="005310BB">
      <w:r w:rsidRPr="005310BB">
        <w:t>Edit the file, using a suitable text editor, located in the folder &lt;ORACLE_INSTANCE&gt;\</w:t>
      </w:r>
      <w:proofErr w:type="spellStart"/>
      <w:r w:rsidRPr="005310BB">
        <w:t>config</w:t>
      </w:r>
      <w:proofErr w:type="spellEnd"/>
      <w:r w:rsidRPr="005310BB">
        <w:t>\</w:t>
      </w:r>
      <w:proofErr w:type="spellStart"/>
      <w:r w:rsidRPr="005310BB">
        <w:t>FormsComponent</w:t>
      </w:r>
      <w:proofErr w:type="spellEnd"/>
      <w:r w:rsidRPr="005310BB">
        <w:t>\forms\server called webutil.cfg. There are numerous options that can be configured in webutil.cfg relating to Logging, OS specifics, Upload/Download, and work areas.  Initially we only configure the File Transfer which requires the following change to webutil.cfg</w:t>
      </w:r>
    </w:p>
    <w:p w:rsidR="005310BB" w:rsidRPr="005310BB" w:rsidRDefault="005310BB" w:rsidP="005310BB"/>
    <w:p w:rsidR="005310BB" w:rsidRPr="005310BB" w:rsidRDefault="005310BB" w:rsidP="005310BB">
      <w:r w:rsidRPr="005310BB">
        <w:rPr>
          <w:noProof/>
          <w:lang w:val="en-GB" w:eastAsia="en-GB"/>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709359" cy="2641333"/>
                    </a:xfrm>
                    <a:prstGeom prst="rect">
                      <a:avLst/>
                    </a:prstGeom>
                  </pic:spPr>
                </pic:pic>
              </a:graphicData>
            </a:graphic>
          </wp:inline>
        </w:drawing>
      </w:r>
    </w:p>
    <w:p w:rsidR="005310BB" w:rsidRPr="005310BB" w:rsidRDefault="005310BB" w:rsidP="005310BB"/>
    <w:p w:rsidR="005310BB" w:rsidRPr="005310BB" w:rsidRDefault="005310BB" w:rsidP="005310BB"/>
    <w:p w:rsidR="005310BB" w:rsidRDefault="005310BB" w:rsidP="005310BB">
      <w:r w:rsidRPr="005310BB">
        <w:t xml:space="preserve">In the example above we have set the database and </w:t>
      </w:r>
      <w:proofErr w:type="spellStart"/>
      <w:r w:rsidRPr="005310BB">
        <w:t>appsrv</w:t>
      </w:r>
      <w:proofErr w:type="spellEnd"/>
      <w:r w:rsidRPr="005310BB">
        <w:t xml:space="preserve"> to be ‘TRUE’ with the default settings for </w:t>
      </w:r>
      <w:proofErr w:type="spellStart"/>
      <w:r w:rsidRPr="005310BB">
        <w:t>transfer.appsrv.read</w:t>
      </w:r>
      <w:proofErr w:type="spellEnd"/>
      <w:r w:rsidRPr="005310BB">
        <w:t xml:space="preserve"> and </w:t>
      </w:r>
      <w:proofErr w:type="spellStart"/>
      <w:r w:rsidRPr="005310BB">
        <w:t>transfer.appsrv.write</w:t>
      </w:r>
      <w:proofErr w:type="spellEnd"/>
      <w:r w:rsidRPr="005310BB">
        <w:t xml:space="preserve"> being at the default of c:\temp.  We may need to add additional folders here to allow the upload on Maintenance Manager </w:t>
      </w:r>
      <w:proofErr w:type="gramStart"/>
      <w:r w:rsidRPr="005310BB">
        <w:t>files</w:t>
      </w:r>
      <w:proofErr w:type="gramEnd"/>
      <w:r w:rsidRPr="005310BB">
        <w:t xml:space="preserve"> etc to the specific Exor Directories.</w:t>
      </w:r>
    </w:p>
    <w:p w:rsidR="005310BB" w:rsidRPr="00EF643D" w:rsidRDefault="005310BB" w:rsidP="005310BB">
      <w:pPr>
        <w:pStyle w:val="Heading3"/>
      </w:pPr>
      <w:bookmarkStart w:id="42" w:name="_Toc371067561"/>
      <w:r w:rsidRPr="00EF643D">
        <w:t>Forms startup</w:t>
      </w:r>
      <w:bookmarkEnd w:id="42"/>
    </w:p>
    <w:p w:rsidR="005310BB" w:rsidRPr="00EF643D" w:rsidRDefault="005310BB" w:rsidP="005310BB">
      <w:r w:rsidRPr="00EF643D">
        <w:t>Please note that after deploying the pre-signed Jar files, starting the forms application may show a screen as shown below.</w:t>
      </w:r>
      <w:r>
        <w:t xml:space="preserve"> Accept the warning by using the tick-box as shown.</w:t>
      </w:r>
      <w:r w:rsidR="00C57F0D">
        <w:t xml:space="preserve"> This is further described after the completing the installation of </w:t>
      </w:r>
      <w:proofErr w:type="spellStart"/>
      <w:r w:rsidR="00C57F0D">
        <w:t>MapViewer</w:t>
      </w:r>
      <w:proofErr w:type="spellEnd"/>
      <w:r w:rsidR="00C57F0D">
        <w:t xml:space="preserve"> (see </w:t>
      </w:r>
      <w:proofErr w:type="spellStart"/>
      <w:r w:rsidR="00C57F0D">
        <w:t>Mapserver</w:t>
      </w:r>
      <w:proofErr w:type="spellEnd"/>
      <w:r w:rsidR="00C57F0D">
        <w:t xml:space="preserve"> install)</w:t>
      </w:r>
    </w:p>
    <w:p w:rsidR="005310BB" w:rsidRDefault="005310BB" w:rsidP="005310BB">
      <w:r w:rsidRPr="005310BB">
        <w:rPr>
          <w:noProof/>
          <w:lang w:val="en-GB" w:eastAsia="en-GB"/>
        </w:rPr>
        <w:drawing>
          <wp:inline distT="0" distB="0" distL="0" distR="0">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embed="rId24" r:link="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4398" cy="2019300"/>
                    </a:xfrm>
                    <a:prstGeom prst="rect">
                      <a:avLst/>
                    </a:prstGeom>
                    <a:noFill/>
                    <a:ln>
                      <a:noFill/>
                    </a:ln>
                  </pic:spPr>
                </pic:pic>
              </a:graphicData>
            </a:graphic>
          </wp:inline>
        </w:drawing>
      </w:r>
    </w:p>
    <w:p w:rsidR="00EF643D" w:rsidRPr="00EF643D" w:rsidRDefault="005310BB" w:rsidP="005310BB">
      <w:r>
        <w:br w:type="page"/>
      </w:r>
    </w:p>
    <w:p w:rsidR="00EF643D" w:rsidRPr="00EF643D" w:rsidRDefault="00EF643D" w:rsidP="00C36456">
      <w:pPr>
        <w:pStyle w:val="Heading1"/>
      </w:pPr>
      <w:bookmarkStart w:id="43" w:name="_Toc366491976"/>
      <w:bookmarkStart w:id="44" w:name="_Toc371067562"/>
      <w:r w:rsidRPr="00EF643D">
        <w:lastRenderedPageBreak/>
        <w:t>Network Manager</w:t>
      </w:r>
      <w:bookmarkEnd w:id="43"/>
      <w:bookmarkEnd w:id="44"/>
    </w:p>
    <w:p w:rsidR="00EF643D" w:rsidRPr="00EF643D" w:rsidRDefault="00EF643D" w:rsidP="00F735F8">
      <w:pPr>
        <w:pStyle w:val="Heading2"/>
      </w:pPr>
      <w:bookmarkStart w:id="45" w:name="_Toc366491977"/>
      <w:bookmarkStart w:id="46" w:name="_Toc371067563"/>
      <w:r w:rsidRPr="00EF643D">
        <w:t>Installation of the Network Manager Software files</w:t>
      </w:r>
      <w:bookmarkEnd w:id="45"/>
      <w:bookmarkEnd w:id="46"/>
    </w:p>
    <w:p w:rsidR="00EF643D" w:rsidRPr="00EF643D" w:rsidRDefault="00EF643D" w:rsidP="00EF643D">
      <w:r w:rsidRPr="00EF643D">
        <w:t>To install the software components for Network Manager first check that the NM3 folder is present and correctly unzipped from the release zip file.</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p>
    <w:p w:rsidR="00EF643D" w:rsidRPr="00EF643D" w:rsidRDefault="00EF643D" w:rsidP="00EF643D"/>
    <w:p w:rsidR="00EF643D" w:rsidRPr="00EF643D" w:rsidRDefault="00EF643D" w:rsidP="003811FC">
      <w:pPr>
        <w:pStyle w:val="Heading2"/>
      </w:pPr>
      <w:bookmarkStart w:id="47" w:name="_Toc254883632"/>
      <w:bookmarkStart w:id="48" w:name="_Toc366491978"/>
      <w:bookmarkStart w:id="49" w:name="_Toc371067564"/>
      <w:bookmarkStart w:id="50" w:name="_Toc202257713"/>
      <w:bookmarkEnd w:id="39"/>
      <w:r w:rsidRPr="00EF643D">
        <w:t>Highways Owner Account</w:t>
      </w:r>
      <w:bookmarkEnd w:id="47"/>
      <w:r w:rsidRPr="00EF643D">
        <w:t xml:space="preserve"> (Install Only)</w:t>
      </w:r>
      <w:bookmarkEnd w:id="48"/>
      <w:bookmarkEnd w:id="49"/>
    </w:p>
    <w:p w:rsidR="00EF643D" w:rsidRDefault="00EF643D" w:rsidP="00EF643D">
      <w:r w:rsidRPr="00EF643D">
        <w:t xml:space="preserve">This section provides details of steps involved in creating as owner for all </w:t>
      </w:r>
      <w:proofErr w:type="spellStart"/>
      <w:r w:rsidRPr="00EF643D">
        <w:t>exor</w:t>
      </w:r>
      <w:proofErr w:type="spellEnd"/>
      <w:r w:rsidRPr="00EF643D">
        <w:t xml:space="preserve"> database objects.</w:t>
      </w:r>
    </w:p>
    <w:p w:rsidR="003811FC" w:rsidRPr="00EF643D" w:rsidRDefault="003811FC" w:rsidP="00EF643D">
      <w:r>
        <w:t>It is important that you should only perform these steps if you do not already have a "Highways Owner" account. If you are upgrading Network Manager then skip to the section which relates specifically to the upgrade.</w:t>
      </w:r>
    </w:p>
    <w:p w:rsidR="00EF643D" w:rsidRPr="00EF643D" w:rsidRDefault="00EF643D" w:rsidP="00F735F8">
      <w:pPr>
        <w:pStyle w:val="Heading3"/>
      </w:pPr>
      <w:bookmarkStart w:id="51" w:name="_Toc254883633"/>
      <w:bookmarkStart w:id="52" w:name="_Toc366491979"/>
      <w:bookmarkStart w:id="53" w:name="_Toc371067565"/>
      <w:r w:rsidRPr="00EF643D">
        <w:t>Before you start:</w:t>
      </w:r>
      <w:bookmarkEnd w:id="51"/>
      <w:bookmarkEnd w:id="52"/>
      <w:bookmarkEnd w:id="53"/>
    </w:p>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_Ref371063246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3.1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F735F8" w:rsidRDefault="00EF643D" w:rsidP="00F735F8">
      <w:pPr>
        <w:pStyle w:val="Heading3"/>
      </w:pPr>
      <w:bookmarkStart w:id="54" w:name="_Toc371067566"/>
      <w:r w:rsidRPr="00F735F8">
        <w:t>Product Run-time Environment</w:t>
      </w:r>
      <w:bookmarkEnd w:id="54"/>
    </w:p>
    <w:p w:rsidR="00EF643D" w:rsidRPr="00EF643D" w:rsidRDefault="00EF643D" w:rsidP="00EF643D"/>
    <w:p w:rsidR="00EF643D" w:rsidRPr="00EF643D" w:rsidRDefault="00EF643D" w:rsidP="00EF643D">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\&lt;prod&gt;\11g_bin where &lt;prod&gt; refers to the product code such as nm3. These files will need to be copied into the fusion-middleware folder dedicated for this purpose. </w:t>
      </w:r>
    </w:p>
    <w:p w:rsidR="00EF643D" w:rsidRPr="00EF643D" w:rsidRDefault="00EF643D" w:rsidP="00EF643D"/>
    <w:p w:rsidR="00EF643D" w:rsidRPr="00EF643D" w:rsidRDefault="00EF643D" w:rsidP="00EF643D">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\&lt;prod&gt;\admin\C\11g_</w:t>
      </w:r>
      <w:r w:rsidR="00221E72">
        <w:t>exe</w:t>
      </w:r>
      <w:r w:rsidRPr="00EF643D">
        <w:t xml:space="preserve"> folder. It is important that these files are installed and executed in a suitable environment but this need not be the same as the product execution folder for forms and reports. </w:t>
      </w:r>
    </w:p>
    <w:p w:rsidR="00EF643D" w:rsidRPr="00EF643D" w:rsidRDefault="00EF643D" w:rsidP="00EF643D"/>
    <w:p w:rsidR="00EF643D" w:rsidRPr="00F735F8" w:rsidRDefault="00EF643D" w:rsidP="00EF643D">
      <w:pPr>
        <w:rPr>
          <w:rStyle w:val="HighlightText"/>
        </w:rPr>
      </w:pPr>
      <w:r w:rsidRPr="00F735F8">
        <w:rPr>
          <w:rStyle w:val="HighlightText"/>
        </w:rPr>
        <w:t>If in any doubt please raise a ticket at http://selectservices.bentley.com.</w:t>
      </w:r>
    </w:p>
    <w:p w:rsidR="00EF643D" w:rsidRPr="00EF643D" w:rsidRDefault="00EF643D" w:rsidP="00EF643D"/>
    <w:p w:rsidR="00EF643D" w:rsidRPr="00EF643D" w:rsidRDefault="00EF643D" w:rsidP="00F735F8">
      <w:pPr>
        <w:pStyle w:val="Heading3"/>
      </w:pPr>
      <w:bookmarkStart w:id="55" w:name="_Toc529331440"/>
      <w:bookmarkStart w:id="56" w:name="_Toc254883634"/>
      <w:bookmarkStart w:id="57" w:name="_Toc172686748"/>
      <w:bookmarkStart w:id="58" w:name="_Toc366491980"/>
      <w:bookmarkStart w:id="59" w:name="_Toc371067567"/>
      <w:r w:rsidRPr="00EF643D">
        <w:t xml:space="preserve">Creation of a </w:t>
      </w:r>
      <w:bookmarkEnd w:id="55"/>
      <w:r w:rsidRPr="00EF643D">
        <w:t>Highways Owner</w:t>
      </w:r>
      <w:bookmarkEnd w:id="56"/>
      <w:bookmarkEnd w:id="57"/>
      <w:bookmarkEnd w:id="58"/>
      <w:bookmarkEnd w:id="59"/>
      <w:r w:rsidRPr="00EF643D">
        <w:t xml:space="preserve"> </w:t>
      </w:r>
    </w:p>
    <w:p w:rsidR="00EF643D" w:rsidRPr="00EF643D" w:rsidRDefault="00EF643D" w:rsidP="00EF643D">
      <w:r w:rsidRPr="00EF643D">
        <w:t> </w:t>
      </w:r>
    </w:p>
    <w:p w:rsidR="00EF643D" w:rsidRPr="00EF643D" w:rsidRDefault="00EF643D" w:rsidP="00EF643D">
      <w:r w:rsidRPr="00EF643D">
        <w:t xml:space="preserve">The following paragraphs should be used to create a new schema for the implementation of Network Manager and any other subsequent </w:t>
      </w:r>
      <w:proofErr w:type="spellStart"/>
      <w:r w:rsidRPr="00EF643D">
        <w:t>exor</w:t>
      </w:r>
      <w:proofErr w:type="spellEnd"/>
      <w:r w:rsidRPr="00EF643D">
        <w:t xml:space="preserve"> application.</w:t>
      </w:r>
    </w:p>
    <w:p w:rsidR="00EF643D" w:rsidRPr="00EF643D" w:rsidRDefault="00EF643D" w:rsidP="00EF643D"/>
    <w:p w:rsidR="00EF643D" w:rsidRPr="00EF643D" w:rsidRDefault="00EF643D" w:rsidP="00EF643D">
      <w:bookmarkStart w:id="60" w:name="_Toc529331441"/>
    </w:p>
    <w:p w:rsidR="00EF643D" w:rsidRPr="00EC59A4" w:rsidRDefault="00EF643D" w:rsidP="00EC59A4">
      <w:pPr>
        <w:pStyle w:val="Heading4"/>
      </w:pPr>
      <w:bookmarkStart w:id="61" w:name="_Toc371067568"/>
      <w:r w:rsidRPr="00EC59A4">
        <w:t>Tablespace Requirements</w:t>
      </w:r>
      <w:bookmarkEnd w:id="60"/>
      <w:bookmarkEnd w:id="61"/>
    </w:p>
    <w:p w:rsidR="00EF643D" w:rsidRPr="00EF643D" w:rsidRDefault="00EF643D" w:rsidP="00EF643D">
      <w:r w:rsidRPr="00EF643D">
        <w:t> </w:t>
      </w:r>
    </w:p>
    <w:p w:rsidR="00EF643D" w:rsidRPr="00EF643D" w:rsidRDefault="00EF643D" w:rsidP="00EF643D">
      <w:r w:rsidRPr="00EF643D">
        <w:t xml:space="preserve">The following </w:t>
      </w:r>
      <w:proofErr w:type="spellStart"/>
      <w:r w:rsidRPr="00EF643D">
        <w:t>tablespaces</w:t>
      </w:r>
      <w:proofErr w:type="spellEnd"/>
      <w:r w:rsidRPr="00EF643D">
        <w:t xml:space="preserve"> (or equivalents) should be made available on your server:</w:t>
      </w:r>
    </w:p>
    <w:p w:rsidR="00EF643D" w:rsidRPr="00EF643D" w:rsidRDefault="00EF643D" w:rsidP="00EF643D">
      <w:r w:rsidRPr="00EF643D">
        <w:t> </w:t>
      </w:r>
    </w:p>
    <w:p w:rsidR="00EF643D" w:rsidRPr="00EF643D" w:rsidRDefault="00EF643D" w:rsidP="00EF643D">
      <w:proofErr w:type="gramStart"/>
      <w:r w:rsidRPr="00F735F8">
        <w:rPr>
          <w:rStyle w:val="HighlightText"/>
        </w:rPr>
        <w:t>HIGHWAYS</w:t>
      </w:r>
      <w:r w:rsidRPr="00EF643D">
        <w:tab/>
        <w:t>Default Table Space.</w:t>
      </w:r>
      <w:proofErr w:type="gramEnd"/>
      <w:r w:rsidRPr="00EF643D">
        <w:t xml:space="preserve">  </w:t>
      </w:r>
      <w:proofErr w:type="gramStart"/>
      <w:r w:rsidRPr="00EF643D">
        <w:t>Can be a different name if required.</w:t>
      </w:r>
      <w:proofErr w:type="gramEnd"/>
    </w:p>
    <w:p w:rsidR="00EF643D" w:rsidRPr="00EF643D" w:rsidRDefault="00EF643D" w:rsidP="00EF643D"/>
    <w:p w:rsidR="00EF643D" w:rsidRPr="00EF643D" w:rsidRDefault="00EF643D" w:rsidP="00EF643D">
      <w:r w:rsidRPr="00F735F8">
        <w:rPr>
          <w:rStyle w:val="HighlightText"/>
        </w:rPr>
        <w:t>TEMP</w:t>
      </w:r>
      <w:r w:rsidRPr="00EF643D">
        <w:t xml:space="preserve"> </w:t>
      </w:r>
      <w:r w:rsidRPr="00EF643D">
        <w:tab/>
        <w:t xml:space="preserve">Default temporary Tablespace for users. </w:t>
      </w:r>
      <w:proofErr w:type="gramStart"/>
      <w:r w:rsidRPr="00EF643D">
        <w:t>Can be a different name.</w:t>
      </w:r>
      <w:proofErr w:type="gramEnd"/>
    </w:p>
    <w:p w:rsidR="00EF643D" w:rsidRPr="00EF643D" w:rsidRDefault="00EF643D" w:rsidP="00EF643D"/>
    <w:p w:rsidR="00EF643D" w:rsidRPr="00EF643D" w:rsidRDefault="00EF643D" w:rsidP="00EF643D"/>
    <w:p w:rsidR="00EF643D" w:rsidRPr="00EF643D" w:rsidRDefault="00EF643D" w:rsidP="00EF643D"/>
    <w:p w:rsidR="00EF643D" w:rsidRPr="00EC59A4" w:rsidRDefault="00EF643D" w:rsidP="00EC59A4">
      <w:pPr>
        <w:pStyle w:val="Heading4"/>
      </w:pPr>
      <w:bookmarkStart w:id="62" w:name="_Toc371067569"/>
      <w:r w:rsidRPr="00EC59A4">
        <w:t>Data Dictionary Privileges</w:t>
      </w:r>
      <w:bookmarkEnd w:id="62"/>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EF643D"/>
    <w:p w:rsidR="00EF643D" w:rsidRPr="00EF643D" w:rsidRDefault="00EF643D" w:rsidP="00EF643D">
      <w:r w:rsidRPr="00EF643D">
        <w:t xml:space="preserve">Login to SQL*PLUS as the SYS user on the client PC and run the following </w:t>
      </w:r>
      <w:r w:rsidR="008F3920" w:rsidRPr="00EF643D">
        <w:t>command:</w:t>
      </w:r>
    </w:p>
    <w:p w:rsidR="00F735F8" w:rsidRDefault="00F735F8" w:rsidP="00EF643D"/>
    <w:p w:rsidR="00EF643D" w:rsidRPr="00EF643D" w:rsidRDefault="00EF643D" w:rsidP="00EF643D">
      <w:proofErr w:type="gramStart"/>
      <w:r w:rsidRPr="00EF643D">
        <w:t>start</w:t>
      </w:r>
      <w:proofErr w:type="gramEnd"/>
      <w:r w:rsidRPr="00EF643D">
        <w:t xml:space="preserve"> hig_sys_grants.sql</w:t>
      </w:r>
    </w:p>
    <w:p w:rsidR="00EF643D" w:rsidRPr="00EF643D" w:rsidRDefault="00EF643D" w:rsidP="00EF643D"/>
    <w:p w:rsidR="00EF643D" w:rsidRPr="00EC59A4" w:rsidRDefault="00EF643D" w:rsidP="00EC59A4">
      <w:pPr>
        <w:pStyle w:val="Heading4"/>
      </w:pPr>
      <w:bookmarkStart w:id="63" w:name="_Toc371067570"/>
      <w:r w:rsidRPr="00EC59A4">
        <w:t xml:space="preserve">The </w:t>
      </w:r>
      <w:proofErr w:type="spellStart"/>
      <w:r w:rsidRPr="00EC59A4">
        <w:t>higowner</w:t>
      </w:r>
      <w:proofErr w:type="spellEnd"/>
      <w:r w:rsidRPr="00EC59A4">
        <w:t xml:space="preserve"> script</w:t>
      </w:r>
      <w:bookmarkEnd w:id="63"/>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EF643D">
      <w:r w:rsidRPr="00EF643D">
        <w:t> </w:t>
      </w:r>
    </w:p>
    <w:p w:rsidR="00EF643D" w:rsidRPr="00EF643D" w:rsidRDefault="00EF643D" w:rsidP="00EF643D">
      <w:r w:rsidRPr="00EF643D">
        <w:lastRenderedPageBreak/>
        <w:t>Login to SQL*PLUS as the SYSTEM user on the client PC and run the following command:</w:t>
      </w:r>
    </w:p>
    <w:p w:rsidR="00F735F8" w:rsidRDefault="00F735F8" w:rsidP="00EF643D"/>
    <w:p w:rsidR="00EF643D" w:rsidRPr="00EF643D" w:rsidRDefault="00EF643D" w:rsidP="00EF643D">
      <w:proofErr w:type="gramStart"/>
      <w:r w:rsidRPr="00EF643D">
        <w:t>start</w:t>
      </w:r>
      <w:proofErr w:type="gramEnd"/>
      <w:r w:rsidRPr="00EF643D">
        <w:t xml:space="preserve"> higowner.sql</w:t>
      </w:r>
    </w:p>
    <w:p w:rsidR="00EF643D" w:rsidRPr="00EF643D" w:rsidRDefault="00EF643D" w:rsidP="00EF643D"/>
    <w:p w:rsidR="00EF643D" w:rsidRPr="00EF643D" w:rsidRDefault="00EF643D" w:rsidP="00EF643D">
      <w:r w:rsidRPr="00EF643D">
        <w:t>This script will prompt you for the following information:</w:t>
      </w:r>
    </w:p>
    <w:p w:rsidR="00EF643D" w:rsidRPr="00EF643D" w:rsidRDefault="00EF643D" w:rsidP="00EF643D"/>
    <w:p w:rsidR="00EF643D" w:rsidRPr="00EF643D" w:rsidRDefault="00EF643D" w:rsidP="00EF643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5295"/>
      </w:tblGrid>
      <w:tr w:rsidR="00EF643D" w:rsidTr="00EF643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Meaning</w:t>
            </w:r>
          </w:p>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should be the name to be given to your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Password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Default Tablespace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Temporary Tablespace for highways owner</w:t>
            </w:r>
            <w:r w:rsidRPr="00EF643D">
              <w:tab/>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is the earliest date at which data is valid in your database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w:t>
            </w:r>
          </w:p>
          <w:p w:rsidR="00EF643D" w:rsidRPr="00EF643D" w:rsidRDefault="00EF643D" w:rsidP="00EF643D"/>
        </w:tc>
      </w:tr>
    </w:tbl>
    <w:p w:rsidR="00EF643D" w:rsidRPr="00EF643D" w:rsidRDefault="00EF643D" w:rsidP="00EF643D"/>
    <w:p w:rsidR="00EF643D" w:rsidRPr="00EF643D" w:rsidRDefault="00EF643D" w:rsidP="00EF643D">
      <w:r w:rsidRPr="00EF643D">
        <w:tab/>
      </w:r>
    </w:p>
    <w:p w:rsidR="00EF643D" w:rsidRPr="00EF643D" w:rsidRDefault="00EF643D" w:rsidP="00EF643D">
      <w:r w:rsidRPr="00EF643D">
        <w:t>You will now have a new Oracle user set up with all relevant privileges to run the highways application.  Also the system start date for your database will have been set and Top level Admin Unit created for your default Admin Unit Type.</w:t>
      </w:r>
    </w:p>
    <w:p w:rsidR="00EF643D" w:rsidRPr="00EF643D" w:rsidRDefault="00EF643D" w:rsidP="00EF643D"/>
    <w:p w:rsidR="00EF643D" w:rsidRPr="00EF643D" w:rsidRDefault="00EF643D" w:rsidP="00F735F8">
      <w:pPr>
        <w:pStyle w:val="Heading2"/>
      </w:pPr>
      <w:r w:rsidRPr="00EF643D">
        <w:br w:type="page"/>
      </w:r>
      <w:bookmarkStart w:id="64" w:name="_Toc366491981"/>
      <w:bookmarkStart w:id="65" w:name="_Toc371067571"/>
      <w:r w:rsidRPr="00EF643D">
        <w:lastRenderedPageBreak/>
        <w:t xml:space="preserve">Network Manager </w:t>
      </w:r>
      <w:r w:rsidR="00A6321E">
        <w:t>I</w:t>
      </w:r>
      <w:r w:rsidRPr="00EF643D">
        <w:t>nstall/Upgrade</w:t>
      </w:r>
      <w:bookmarkEnd w:id="50"/>
      <w:bookmarkEnd w:id="64"/>
      <w:bookmarkEnd w:id="65"/>
    </w:p>
    <w:p w:rsidR="00EF643D" w:rsidRPr="00EF643D" w:rsidRDefault="00EF643D" w:rsidP="00EF643D">
      <w:r w:rsidRPr="00EF643D">
        <w:t>This section provides details of steps involved in installing/upgrading the server components for Network Manager to 4.7.0.0.</w:t>
      </w:r>
    </w:p>
    <w:p w:rsidR="00EF643D" w:rsidRPr="00EF643D" w:rsidRDefault="00EF643D" w:rsidP="00EF643D"/>
    <w:p w:rsidR="00EF643D" w:rsidRPr="00F735F8" w:rsidRDefault="00EF643D" w:rsidP="00EF643D">
      <w:pPr>
        <w:rPr>
          <w:rStyle w:val="HighlightText"/>
        </w:rPr>
      </w:pPr>
      <w:r w:rsidRPr="00F735F8">
        <w:rPr>
          <w:rStyle w:val="HighlightText"/>
        </w:rPr>
        <w:t>Important:</w:t>
      </w:r>
    </w:p>
    <w:p w:rsidR="00EF643D" w:rsidRPr="00EF643D" w:rsidRDefault="00EF643D" w:rsidP="00EF643D">
      <w:r w:rsidRPr="00EF643D">
        <w:t xml:space="preserve">This product will require upgrading </w:t>
      </w:r>
      <w:r w:rsidRPr="00F735F8">
        <w:rPr>
          <w:rStyle w:val="HighlightText"/>
        </w:rPr>
        <w:t>before</w:t>
      </w:r>
      <w:r w:rsidRPr="00EF643D">
        <w:t xml:space="preserve"> any other 4.7.0.0 product upgrades.</w:t>
      </w:r>
    </w:p>
    <w:p w:rsidR="00EF643D" w:rsidRPr="00EF643D" w:rsidRDefault="00EF643D" w:rsidP="00EF643D"/>
    <w:p w:rsidR="00EF643D" w:rsidRPr="00EF643D" w:rsidRDefault="00EF643D" w:rsidP="00F735F8">
      <w:pPr>
        <w:pStyle w:val="Heading3"/>
      </w:pPr>
      <w:bookmarkStart w:id="66" w:name="_Toc202257714"/>
      <w:bookmarkStart w:id="67" w:name="_Toc366491982"/>
      <w:bookmarkStart w:id="68" w:name="_Toc371067572"/>
      <w:r w:rsidRPr="00EF643D">
        <w:t xml:space="preserve">Before you </w:t>
      </w:r>
      <w:bookmarkEnd w:id="66"/>
      <w:bookmarkEnd w:id="67"/>
      <w:r w:rsidR="008F3920" w:rsidRPr="00EF643D">
        <w:t>start</w:t>
      </w:r>
      <w:bookmarkEnd w:id="68"/>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_Ref371063299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F735F8" w:rsidRDefault="00EF643D" w:rsidP="00EF643D">
      <w:pPr>
        <w:rPr>
          <w:rStyle w:val="HighlightText"/>
        </w:rPr>
      </w:pPr>
      <w:r w:rsidRPr="00F735F8">
        <w:rPr>
          <w:rStyle w:val="HighlightText"/>
        </w:rPr>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3.1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F735F8">
      <w:pPr>
        <w:pStyle w:val="Heading3"/>
      </w:pPr>
      <w:bookmarkStart w:id="69" w:name="_Toc202257715"/>
      <w:bookmarkStart w:id="70" w:name="_Toc366491983"/>
      <w:bookmarkStart w:id="71" w:name="_Toc371067573"/>
      <w:r w:rsidRPr="00EF643D">
        <w:t>Typical problems that you may encounter</w:t>
      </w:r>
      <w:bookmarkEnd w:id="69"/>
      <w:bookmarkEnd w:id="70"/>
      <w:bookmarkEnd w:id="71"/>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F735F8">
      <w:pPr>
        <w:pStyle w:val="Heading3"/>
      </w:pPr>
      <w:bookmarkStart w:id="72" w:name="_Toc254883639"/>
      <w:bookmarkStart w:id="73" w:name="_Toc366491984"/>
      <w:bookmarkStart w:id="74" w:name="_Toc371067574"/>
      <w:r w:rsidRPr="00EF643D">
        <w:t>Install of Network manager</w:t>
      </w:r>
      <w:bookmarkEnd w:id="72"/>
      <w:bookmarkEnd w:id="73"/>
      <w:bookmarkEnd w:id="74"/>
    </w:p>
    <w:p w:rsidR="00EF643D" w:rsidRPr="00EC59A4" w:rsidRDefault="00EF643D" w:rsidP="00EC59A4">
      <w:pPr>
        <w:pStyle w:val="Heading4"/>
      </w:pPr>
      <w:bookmarkStart w:id="75" w:name="_Toc371067575"/>
      <w:r w:rsidRPr="00EC59A4">
        <w:t>Core User and Objects</w:t>
      </w:r>
      <w:bookmarkEnd w:id="75"/>
    </w:p>
    <w:p w:rsidR="00EF643D" w:rsidRPr="00EF643D" w:rsidRDefault="00EF643D" w:rsidP="00EF643D"/>
    <w:p w:rsidR="00EF643D" w:rsidRPr="00EF643D" w:rsidRDefault="00EF643D" w:rsidP="00EF643D">
      <w:r w:rsidRPr="00EF643D">
        <w:t>The following should be used to create a new schema for the implementation of Context Setting.  This step is only required for a new install of Network Manager (i.e. not required if upgrading from a previous version of Network Manager).</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rsidR="00EF643D" w:rsidRPr="00EF643D" w:rsidRDefault="00EF643D" w:rsidP="00EF643D">
      <w:r w:rsidRPr="00EF643D">
        <w:t> </w:t>
      </w:r>
    </w:p>
    <w:p w:rsidR="00EF643D" w:rsidRPr="00EF643D" w:rsidRDefault="00EF643D" w:rsidP="00EF643D">
      <w:r w:rsidRPr="00EF643D">
        <w:t>Login to SQL*PLUS as the SYSTEM user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exor_core_user_creation.sql</w:t>
      </w:r>
    </w:p>
    <w:p w:rsidR="00EF643D" w:rsidRPr="00EF643D" w:rsidRDefault="00EF643D" w:rsidP="00EF643D"/>
    <w:p w:rsidR="00EF643D" w:rsidRPr="00EF643D" w:rsidRDefault="00EF643D" w:rsidP="00EF643D">
      <w:r w:rsidRPr="00EF643D">
        <w:t>Login to SQL*PLUS as the EXOR_CORE user (Password EXOR_CORE)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exor_core_objects.sql</w:t>
      </w:r>
    </w:p>
    <w:p w:rsidR="00EF643D" w:rsidRPr="00EF643D" w:rsidRDefault="00EF643D" w:rsidP="00EF643D"/>
    <w:p w:rsidR="00EF643D" w:rsidRPr="00EF643D" w:rsidRDefault="00EF643D" w:rsidP="00EF643D">
      <w:r w:rsidRPr="00EF643D">
        <w:t xml:space="preserve">Then continue with the Install of Network Manager. </w:t>
      </w:r>
    </w:p>
    <w:p w:rsidR="00EF643D" w:rsidRPr="00EF643D" w:rsidRDefault="00EF643D" w:rsidP="00EF643D">
      <w:r w:rsidRPr="00EF643D">
        <w:t xml:space="preserve"> </w:t>
      </w:r>
    </w:p>
    <w:p w:rsidR="00EF643D" w:rsidRPr="00EC59A4" w:rsidRDefault="00EF643D" w:rsidP="00EC59A4">
      <w:pPr>
        <w:pStyle w:val="Heading4"/>
      </w:pPr>
      <w:bookmarkStart w:id="76" w:name="_Toc371067576"/>
      <w:r w:rsidRPr="00EC59A4">
        <w:t>Install of Network Manager</w:t>
      </w:r>
      <w:bookmarkEnd w:id="76"/>
    </w:p>
    <w:p w:rsidR="00C57F0D" w:rsidRDefault="00C57F0D" w:rsidP="00EF643D"/>
    <w:p w:rsidR="00EF643D" w:rsidRPr="00EF643D" w:rsidRDefault="00EF643D" w:rsidP="00EF643D">
      <w:r w:rsidRPr="00EF643D">
        <w:t xml:space="preserve">To create the base data and objects for Network Manager </w:t>
      </w:r>
      <w:proofErr w:type="gramStart"/>
      <w:r w:rsidRPr="00EF643D">
        <w:t>modules</w:t>
      </w:r>
      <w:proofErr w:type="gramEnd"/>
      <w:r w:rsidRPr="00EF643D">
        <w:t xml:space="preserve">; </w:t>
      </w:r>
    </w:p>
    <w:p w:rsidR="00EF643D" w:rsidRPr="00EF643D" w:rsidRDefault="00EF643D" w:rsidP="00EF643D">
      <w:r w:rsidRPr="00EF643D">
        <w:t xml:space="preserve">Change directory </w:t>
      </w:r>
      <w:r w:rsidRPr="00F735F8">
        <w:rPr>
          <w:rStyle w:val="HighlightText"/>
        </w:rPr>
        <w:t xml:space="preserve">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lastRenderedPageBreak/>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Network Manager objects and data will have been installed. </w:t>
      </w:r>
    </w:p>
    <w:p w:rsidR="00EF643D" w:rsidRPr="00EF643D" w:rsidRDefault="00EF643D" w:rsidP="00EF643D"/>
    <w:p w:rsidR="00EF643D" w:rsidRPr="00EF643D" w:rsidRDefault="00EF643D" w:rsidP="00EF643D"/>
    <w:p w:rsidR="00EF643D" w:rsidRPr="00EC59A4" w:rsidRDefault="00EF643D" w:rsidP="00EC59A4">
      <w:pPr>
        <w:pStyle w:val="Heading4"/>
      </w:pPr>
      <w:bookmarkStart w:id="77" w:name="_Toc371067577"/>
      <w:r w:rsidRPr="00EC59A4">
        <w:t>Checking Log File(s)</w:t>
      </w:r>
      <w:bookmarkEnd w:id="77"/>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nm3_install_1_&lt;</w:t>
      </w:r>
      <w:proofErr w:type="spellStart"/>
      <w:r w:rsidRPr="00EF643D">
        <w:t>date&amp;time</w:t>
      </w:r>
      <w:proofErr w:type="spellEnd"/>
      <w:r w:rsidRPr="00EF643D">
        <w:t>&gt;.LOG</w:t>
      </w:r>
    </w:p>
    <w:p w:rsidR="00EF643D" w:rsidRPr="00EF643D" w:rsidRDefault="00EF643D" w:rsidP="00EF643D">
      <w:r w:rsidRPr="00EF643D">
        <w:t>nm3_install_2_&lt;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it</w:t>
      </w:r>
      <w:proofErr w:type="gramEnd"/>
      <w:r w:rsidRPr="00EF643D">
        <w:t xml:space="preserve"> is perfectly normal for the NM3SDE package to not compile if an SDE schema does not exist or if the highways owner has no privilege to read SDE objects.</w:t>
      </w:r>
    </w:p>
    <w:p w:rsidR="00EF643D" w:rsidRPr="00EF643D" w:rsidRDefault="00EF643D" w:rsidP="00EF643D"/>
    <w:p w:rsidR="00EF643D" w:rsidRPr="00EF643D" w:rsidRDefault="00EF643D" w:rsidP="00EF643D">
      <w:r w:rsidRPr="00EF643D">
        <w:t xml:space="preserve">Please raise and attach the logs to a ticket with </w:t>
      </w:r>
      <w:hyperlink r:id="rId26"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AB5615">
      <w:pPr>
        <w:pStyle w:val="Heading3"/>
      </w:pPr>
      <w:bookmarkStart w:id="78" w:name="_Toc366491985"/>
      <w:bookmarkStart w:id="79" w:name="_Toc371067578"/>
      <w:r w:rsidRPr="00EF643D">
        <w:t>Post Install Tasks</w:t>
      </w:r>
      <w:bookmarkEnd w:id="78"/>
      <w:bookmarkEnd w:id="79"/>
    </w:p>
    <w:p w:rsidR="00EF643D" w:rsidRPr="00EF643D" w:rsidRDefault="00EF643D" w:rsidP="00EF643D"/>
    <w:p w:rsidR="00EF643D" w:rsidRPr="00EF643D" w:rsidRDefault="00EF643D" w:rsidP="00EF643D">
      <w:r w:rsidRPr="00EF643D">
        <w:t>Creation of Additional Database Objects</w:t>
      </w:r>
    </w:p>
    <w:p w:rsidR="00EF643D" w:rsidRPr="00EF643D" w:rsidRDefault="00EF643D" w:rsidP="00EF643D"/>
    <w:p w:rsidR="00EF643D" w:rsidRPr="00EF643D" w:rsidRDefault="00EF643D" w:rsidP="00EF643D">
      <w:r w:rsidRPr="00EF643D">
        <w:t>Once an install has been completed the following batch files must be run;</w:t>
      </w:r>
    </w:p>
    <w:p w:rsidR="00EF643D" w:rsidRPr="00EF643D" w:rsidRDefault="00EF643D" w:rsidP="00EF643D"/>
    <w:p w:rsidR="00EF643D" w:rsidRPr="00EF643D" w:rsidRDefault="00EF643D" w:rsidP="00EF643D">
      <w:r w:rsidRPr="00EF643D">
        <w:t>import_nm_upload_files.bat</w:t>
      </w:r>
    </w:p>
    <w:p w:rsidR="00EF643D" w:rsidRPr="00EF643D" w:rsidRDefault="00EF643D" w:rsidP="00EF643D">
      <w:r w:rsidRPr="00EF643D">
        <w:t>ldjava_11g.bat (for customers with an Oracle 11gR2 RDBMS)</w:t>
      </w:r>
    </w:p>
    <w:p w:rsidR="00EF643D" w:rsidRPr="00EF643D" w:rsidRDefault="00EF643D" w:rsidP="00EF643D"/>
    <w:p w:rsidR="00EF643D" w:rsidRPr="00EF643D" w:rsidRDefault="00EF643D" w:rsidP="00EF643D">
      <w:r w:rsidRPr="00EF643D">
        <w:t xml:space="preserve">These may be found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 directory and should be run from the command prompt.</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275162" cy="2201983"/>
                    </a:xfrm>
                    <a:prstGeom prst="rect">
                      <a:avLst/>
                    </a:prstGeom>
                  </pic:spPr>
                </pic:pic>
              </a:graphicData>
            </a:graphic>
          </wp:inline>
        </w:drawing>
      </w:r>
    </w:p>
    <w:p w:rsidR="00EF643D" w:rsidRPr="00EF643D" w:rsidRDefault="00EF643D" w:rsidP="00EF643D"/>
    <w:p w:rsidR="00EF643D" w:rsidRPr="00EF643D" w:rsidRDefault="00EF643D" w:rsidP="00EF643D">
      <w:r w:rsidRPr="00EF643D">
        <w:t>You will be prompted for the Username of the Highways Owner.  Enter the Username/</w:t>
      </w:r>
      <w:proofErr w:type="spellStart"/>
      <w:r w:rsidRPr="00EF643D">
        <w:t>Password@alias</w:t>
      </w:r>
      <w:proofErr w:type="spellEnd"/>
      <w:r w:rsidRPr="00EF643D">
        <w:t xml:space="preserve"> then press Enter, e.g. nm3/nm3@exor </w:t>
      </w:r>
    </w:p>
    <w:p w:rsidR="00EF643D" w:rsidRPr="00EF643D" w:rsidRDefault="00EF643D" w:rsidP="00EF643D"/>
    <w:p w:rsidR="00EF643D" w:rsidRPr="00EF643D" w:rsidRDefault="00EF643D" w:rsidP="00EF643D"/>
    <w:p w:rsidR="00EF643D" w:rsidRPr="00EC59A4" w:rsidRDefault="00EF643D" w:rsidP="00EC59A4">
      <w:pPr>
        <w:pStyle w:val="Heading4"/>
      </w:pPr>
      <w:bookmarkStart w:id="80" w:name="_Toc371067579"/>
      <w:r w:rsidRPr="00EC59A4">
        <w:t>Synonyms</w:t>
      </w:r>
      <w:bookmarkEnd w:id="80"/>
    </w:p>
    <w:p w:rsidR="00EF643D" w:rsidRPr="00EF643D" w:rsidRDefault="00EF643D" w:rsidP="00EF643D">
      <w:r w:rsidRPr="00EF643D">
        <w:t xml:space="preserve"> </w:t>
      </w:r>
    </w:p>
    <w:p w:rsidR="00EF643D" w:rsidRPr="00EF643D" w:rsidRDefault="00EF643D" w:rsidP="00EF643D">
      <w:r w:rsidRPr="00EF643D">
        <w:t xml:space="preserve">Highways product option HIGPUBSYN is used to dictate whether or not Public database synonyms are used.  </w:t>
      </w:r>
    </w:p>
    <w:p w:rsidR="00EF643D" w:rsidRPr="00EF643D" w:rsidRDefault="00EF643D" w:rsidP="00EF643D"/>
    <w:p w:rsidR="00EF643D" w:rsidRPr="00EF643D" w:rsidRDefault="00EF643D" w:rsidP="00EF643D">
      <w:r w:rsidRPr="00EF643D">
        <w:t xml:space="preserve">On first time installation of Network Manager </w:t>
      </w:r>
      <w:proofErr w:type="gramStart"/>
      <w:r w:rsidRPr="00EF643D">
        <w:t>synonyms</w:t>
      </w:r>
      <w:proofErr w:type="gramEnd"/>
      <w:r w:rsidRPr="00EF643D">
        <w:t xml:space="preserve"> are NOT created.</w:t>
      </w:r>
      <w:r w:rsidRPr="00EF643D">
        <w:tab/>
        <w:t>So to create synonyms following installation, use the Highways application to set product option HIGPUBSYN and then within SQL*Plus run the following command;</w:t>
      </w:r>
    </w:p>
    <w:p w:rsidR="00EF643D" w:rsidRPr="00EF643D" w:rsidRDefault="00EF643D" w:rsidP="00EF643D"/>
    <w:p w:rsidR="00EF643D" w:rsidRPr="00EF643D" w:rsidRDefault="00EF643D" w:rsidP="00EF643D">
      <w:r w:rsidRPr="00EF643D">
        <w:t>EXECUTE nm3ddl.refresh_all_synonyms;</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if</w:t>
      </w:r>
      <w:proofErr w:type="gramEnd"/>
      <w:r w:rsidRPr="00EF643D">
        <w:t xml:space="preserve"> you opt to not use Public Synonyms, then Private synonyms are created for all subordinate users when the above command is executed.</w:t>
      </w:r>
    </w:p>
    <w:p w:rsidR="00EF643D" w:rsidRPr="00EF643D" w:rsidRDefault="00EF643D" w:rsidP="00EF643D"/>
    <w:p w:rsidR="00EF643D" w:rsidRPr="00EF643D" w:rsidRDefault="00EF643D" w:rsidP="00EF643D"/>
    <w:p w:rsidR="00EF643D" w:rsidRPr="00EC59A4" w:rsidRDefault="00EF643D" w:rsidP="00EC59A4">
      <w:pPr>
        <w:pStyle w:val="Heading4"/>
      </w:pPr>
      <w:bookmarkStart w:id="81" w:name="_Toc371067580"/>
      <w:r w:rsidRPr="00EC59A4">
        <w:t>Configuring NM3WEB</w:t>
      </w:r>
      <w:bookmarkEnd w:id="81"/>
    </w:p>
    <w:p w:rsidR="00EF643D" w:rsidRPr="00EF643D" w:rsidRDefault="00EF643D" w:rsidP="00EF643D"/>
    <w:p w:rsidR="00EF643D" w:rsidRPr="00EF643D" w:rsidRDefault="00EF643D" w:rsidP="00EF643D">
      <w:r w:rsidRPr="00EF643D">
        <w:t xml:space="preserve">This section provides details of steps involved in configuring the Gateway Database Access Descriptor to allow access to the Web modules used within Highways by Exor.  </w:t>
      </w:r>
    </w:p>
    <w:p w:rsidR="00EF643D" w:rsidRPr="00EF643D" w:rsidRDefault="00EF643D" w:rsidP="00EF643D"/>
    <w:p w:rsidR="00EF643D" w:rsidRPr="00EF643D" w:rsidRDefault="00EF643D" w:rsidP="00EF643D">
      <w:r w:rsidRPr="00EF643D">
        <w:t xml:space="preserve">These include modules such as the </w:t>
      </w:r>
    </w:p>
    <w:p w:rsidR="00EF643D" w:rsidRPr="00EF643D" w:rsidRDefault="00EF643D" w:rsidP="00EF643D">
      <w:r w:rsidRPr="00EF643D">
        <w:t>CSV Loaders - HIGWEB2030</w:t>
      </w:r>
    </w:p>
    <w:p w:rsidR="00EF643D" w:rsidRPr="00EF643D" w:rsidRDefault="00EF643D" w:rsidP="00EF643D">
      <w:proofErr w:type="gramStart"/>
      <w:r w:rsidRPr="00EF643D">
        <w:lastRenderedPageBreak/>
        <w:t>Engineering Dynamic Segmentation - NMWEB0020.</w:t>
      </w:r>
      <w:proofErr w:type="gramEnd"/>
    </w:p>
    <w:p w:rsidR="00EF643D" w:rsidRPr="00EF643D" w:rsidRDefault="00EF643D" w:rsidP="00EF643D"/>
    <w:p w:rsidR="00EF643D" w:rsidRPr="00EF643D" w:rsidRDefault="00EF643D" w:rsidP="00EF643D">
      <w:r w:rsidRPr="00EF643D">
        <w:t xml:space="preserve">It refers to the base directory for files accessed through the OHS </w:t>
      </w:r>
      <w:proofErr w:type="spellStart"/>
      <w:r w:rsidRPr="00EF643D">
        <w:t>Weblogic</w:t>
      </w:r>
      <w:proofErr w:type="spellEnd"/>
      <w:r w:rsidRPr="00EF643D">
        <w:t xml:space="preserve"> server. By default this is &lt;ORACLE_INSTANCE&gt;\</w:t>
      </w:r>
      <w:proofErr w:type="spellStart"/>
      <w:r w:rsidRPr="00EF643D">
        <w:t>config</w:t>
      </w:r>
      <w:proofErr w:type="spellEnd"/>
      <w:r w:rsidRPr="00EF643D">
        <w:t>\OHS\ohs1\</w:t>
      </w:r>
      <w:proofErr w:type="spellStart"/>
      <w:r w:rsidRPr="00EF643D">
        <w:t>mod_plsql</w:t>
      </w:r>
      <w:proofErr w:type="spellEnd"/>
      <w:r w:rsidRPr="00EF643D">
        <w:t>\</w:t>
      </w:r>
      <w:proofErr w:type="spellStart"/>
      <w:r w:rsidRPr="00EF643D">
        <w:t>dads.conf</w:t>
      </w:r>
      <w:proofErr w:type="spellEnd"/>
      <w:r w:rsidRPr="00EF643D">
        <w:t>.</w:t>
      </w:r>
    </w:p>
    <w:p w:rsidR="00EF643D" w:rsidRPr="00EF643D" w:rsidRDefault="00EF643D" w:rsidP="00EF643D"/>
    <w:p w:rsidR="00EF643D" w:rsidRPr="00EF643D" w:rsidRDefault="00EF643D" w:rsidP="00EF643D">
      <w:r w:rsidRPr="00EF643D">
        <w:t>A Database Access Descriptor (DAD) must be created to handle the connection to the database by the web server.</w:t>
      </w:r>
    </w:p>
    <w:p w:rsidR="00EF643D" w:rsidRPr="00EF643D" w:rsidRDefault="00EF643D" w:rsidP="00EF643D"/>
    <w:p w:rsidR="00EF643D" w:rsidRPr="00EF643D" w:rsidRDefault="00EF643D" w:rsidP="00EF643D">
      <w:r w:rsidRPr="00EF643D">
        <w:t xml:space="preserve">From the Oracle HTTP Server Advanced Server Configuration using Fusion Middleware control page </w:t>
      </w:r>
    </w:p>
    <w:p w:rsidR="00EF643D" w:rsidRPr="00EF643D" w:rsidRDefault="00EF643D" w:rsidP="00EF643D">
      <w:r w:rsidRPr="00EF643D">
        <w:t xml:space="preserve">Select </w:t>
      </w:r>
      <w:proofErr w:type="spellStart"/>
      <w:r w:rsidRPr="00EF643D">
        <w:t>dad.conf</w:t>
      </w:r>
      <w:proofErr w:type="spellEnd"/>
      <w:r w:rsidRPr="00EF643D">
        <w:t xml:space="preserve"> from files to be edited: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Database Access Descriptor Name (&lt;Location /NM3WEB&gt;) should be NM3WEB</w:t>
      </w:r>
    </w:p>
    <w:p w:rsidR="00EF643D" w:rsidRPr="00EF643D" w:rsidRDefault="00EF643D" w:rsidP="00EF643D"/>
    <w:p w:rsidR="00EF643D" w:rsidRPr="00EF643D" w:rsidRDefault="00EF643D" w:rsidP="00EF643D">
      <w:r w:rsidRPr="00EF643D">
        <w:t xml:space="preserve">Fill in user, password and database as required. </w:t>
      </w:r>
    </w:p>
    <w:p w:rsidR="00EF643D" w:rsidRPr="00EF643D" w:rsidRDefault="00EF643D" w:rsidP="00EF643D">
      <w:r w:rsidRPr="00EF643D">
        <w:t>You can leave the password and/or username blank to force the user to enter them (recommended).</w:t>
      </w:r>
    </w:p>
    <w:p w:rsidR="00EF643D" w:rsidRPr="00EF643D" w:rsidRDefault="00EF643D" w:rsidP="00EF643D">
      <w:proofErr w:type="spellStart"/>
      <w:r w:rsidRPr="00EF643D">
        <w:t>PlsqlDatabaseUsername</w:t>
      </w:r>
      <w:proofErr w:type="spellEnd"/>
      <w:r w:rsidRPr="00EF643D">
        <w:t xml:space="preserve"> should be blank.</w:t>
      </w:r>
    </w:p>
    <w:p w:rsidR="00EF643D" w:rsidRPr="00EF643D" w:rsidRDefault="00EF643D" w:rsidP="00EF643D">
      <w:proofErr w:type="spellStart"/>
      <w:r w:rsidRPr="00EF643D">
        <w:t>PlsqlDatabasePassword</w:t>
      </w:r>
      <w:proofErr w:type="spellEnd"/>
      <w:r w:rsidRPr="00EF643D">
        <w:t xml:space="preserve"> should be blank.</w:t>
      </w:r>
    </w:p>
    <w:p w:rsidR="00EF643D" w:rsidRPr="00EF643D" w:rsidRDefault="00EF643D" w:rsidP="00EF643D"/>
    <w:p w:rsidR="00EF643D" w:rsidRPr="00EF643D" w:rsidRDefault="00EF643D" w:rsidP="00EF643D">
      <w:r w:rsidRPr="00EF643D">
        <w:t>Authentication method (</w:t>
      </w:r>
      <w:proofErr w:type="spellStart"/>
      <w:r w:rsidRPr="00EF643D">
        <w:t>PlsqlAuthenticationMode</w:t>
      </w:r>
      <w:proofErr w:type="spellEnd"/>
      <w:r w:rsidRPr="00EF643D">
        <w:t>) should be Basic.</w:t>
      </w:r>
    </w:p>
    <w:p w:rsidR="00EF643D" w:rsidRPr="00EF643D" w:rsidRDefault="00EF643D" w:rsidP="00EF643D"/>
    <w:p w:rsidR="00EF643D" w:rsidRPr="00EF643D" w:rsidRDefault="00EF643D" w:rsidP="00EF643D">
      <w:r w:rsidRPr="00EF643D">
        <w:t>Default Home page (</w:t>
      </w:r>
      <w:proofErr w:type="spellStart"/>
      <w:r w:rsidRPr="00EF643D">
        <w:t>PlsqlDefaultPage</w:t>
      </w:r>
      <w:proofErr w:type="spellEnd"/>
      <w:r w:rsidRPr="00EF643D">
        <w:t>) should be nm3web.main_menu.</w:t>
      </w:r>
    </w:p>
    <w:p w:rsidR="00EF643D" w:rsidRPr="00EF643D" w:rsidRDefault="00EF643D" w:rsidP="00EF643D"/>
    <w:p w:rsidR="00EF643D" w:rsidRPr="00EF643D" w:rsidRDefault="00EF643D" w:rsidP="00EF643D">
      <w:r w:rsidRPr="00EF643D">
        <w:t>Document Table name (</w:t>
      </w:r>
      <w:proofErr w:type="spellStart"/>
      <w:r w:rsidRPr="00EF643D">
        <w:t>PlsqlDocumentTablename</w:t>
      </w:r>
      <w:proofErr w:type="spellEnd"/>
      <w:r w:rsidRPr="00EF643D">
        <w:t>) should be NM_UPLOAD_FILES.</w:t>
      </w:r>
    </w:p>
    <w:p w:rsidR="00EF643D" w:rsidRPr="00EF643D" w:rsidRDefault="00EF643D" w:rsidP="00EF643D"/>
    <w:p w:rsidR="00EF643D" w:rsidRPr="00EF643D" w:rsidRDefault="00EF643D" w:rsidP="00EF643D">
      <w:r w:rsidRPr="00EF643D">
        <w:t>Document Access Path (</w:t>
      </w:r>
      <w:proofErr w:type="spellStart"/>
      <w:r w:rsidRPr="00EF643D">
        <w:t>PlsqlDocumentPath</w:t>
      </w:r>
      <w:proofErr w:type="spellEnd"/>
      <w:r w:rsidRPr="00EF643D">
        <w:t>) should be the value set for Product Option WEBDOCPATH.  The standard metadata value is DOCS</w:t>
      </w:r>
    </w:p>
    <w:p w:rsidR="00EF643D" w:rsidRPr="00EF643D" w:rsidRDefault="00EF643D" w:rsidP="00EF643D"/>
    <w:p w:rsidR="00EF643D" w:rsidRPr="00EF643D" w:rsidRDefault="00EF643D" w:rsidP="00EF643D">
      <w:r w:rsidRPr="00EF643D">
        <w:t>Document Access Procedure (</w:t>
      </w:r>
      <w:proofErr w:type="spellStart"/>
      <w:r w:rsidRPr="00EF643D">
        <w:t>PlsqlDocumentProcedure</w:t>
      </w:r>
      <w:proofErr w:type="spellEnd"/>
      <w:r w:rsidRPr="00EF643D">
        <w:t>) should be nm3web.process_download</w:t>
      </w:r>
    </w:p>
    <w:p w:rsidR="00EF643D" w:rsidRPr="00EF643D" w:rsidRDefault="00EF643D" w:rsidP="00EF643D"/>
    <w:p w:rsidR="00EF643D" w:rsidRPr="00EF643D" w:rsidRDefault="00EF643D" w:rsidP="00EF643D">
      <w:r w:rsidRPr="00EF643D">
        <w:t>Click OK button at top of page.</w:t>
      </w:r>
    </w:p>
    <w:p w:rsidR="00EF643D" w:rsidRPr="00EF643D" w:rsidRDefault="00EF643D" w:rsidP="00EF643D"/>
    <w:p w:rsidR="00EF643D" w:rsidRPr="00EF643D" w:rsidRDefault="00EF643D" w:rsidP="00EF643D">
      <w:r w:rsidRPr="00EF643D">
        <w:t xml:space="preserve">Note:  </w:t>
      </w:r>
    </w:p>
    <w:p w:rsidR="00EF643D" w:rsidRPr="00EF643D" w:rsidRDefault="00EF643D" w:rsidP="00EF643D">
      <w:r w:rsidRPr="00EF643D">
        <w:t>In order to access the Web Modules the User must be granted the appropriate Roles for the Module.  Refer to the General System Admin Guide for more information on User Roles</w:t>
      </w:r>
    </w:p>
    <w:p w:rsidR="00EF643D" w:rsidRPr="00EF643D" w:rsidRDefault="00EF643D" w:rsidP="00EF643D"/>
    <w:p w:rsidR="00EF643D" w:rsidRPr="00EF643D" w:rsidRDefault="00EF643D" w:rsidP="00EF643D">
      <w:r w:rsidRPr="00EF643D">
        <w:t>For example:</w:t>
      </w:r>
    </w:p>
    <w:p w:rsidR="00EF643D" w:rsidRPr="00EF643D" w:rsidRDefault="00EF643D" w:rsidP="00EF643D"/>
    <w:p w:rsidR="00EF643D" w:rsidRPr="00EF643D" w:rsidRDefault="00EF643D" w:rsidP="00EF643D">
      <w:r w:rsidRPr="00EF643D">
        <w:t>&lt;Location /NM3WEB&gt;</w:t>
      </w:r>
    </w:p>
    <w:p w:rsidR="00EF643D" w:rsidRPr="00EF643D" w:rsidRDefault="00EF643D" w:rsidP="00EF643D">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EF643D" w:rsidRPr="00EF643D" w:rsidRDefault="00EF643D" w:rsidP="00EF643D">
      <w:r w:rsidRPr="00EF643D">
        <w:t xml:space="preserve">    Order </w:t>
      </w:r>
      <w:proofErr w:type="spellStart"/>
      <w:r w:rsidRPr="00EF643D">
        <w:t>allow</w:t>
      </w:r>
      <w:proofErr w:type="gramStart"/>
      <w:r w:rsidRPr="00EF643D">
        <w:t>,deny</w:t>
      </w:r>
      <w:proofErr w:type="spellEnd"/>
      <w:proofErr w:type="gramEnd"/>
    </w:p>
    <w:p w:rsidR="00EF643D" w:rsidRPr="00EF643D" w:rsidRDefault="00EF643D" w:rsidP="00EF643D">
      <w:r w:rsidRPr="00EF643D">
        <w:t xml:space="preserve">    Allow from All</w:t>
      </w:r>
    </w:p>
    <w:p w:rsidR="00EF643D" w:rsidRPr="00EF643D" w:rsidRDefault="00EF643D" w:rsidP="00EF643D">
      <w:r w:rsidRPr="00EF643D">
        <w:t xml:space="preserve">    </w:t>
      </w:r>
      <w:proofErr w:type="spellStart"/>
      <w:r w:rsidRPr="00EF643D">
        <w:t>AllowOverride</w:t>
      </w:r>
      <w:proofErr w:type="spellEnd"/>
      <w:r w:rsidRPr="00EF643D">
        <w:t xml:space="preserve"> None</w:t>
      </w:r>
    </w:p>
    <w:p w:rsidR="00EF643D" w:rsidRPr="00EF643D" w:rsidRDefault="00EF643D" w:rsidP="00EF643D">
      <w:r w:rsidRPr="00EF643D">
        <w:t xml:space="preserve">    </w:t>
      </w:r>
      <w:proofErr w:type="spellStart"/>
      <w:r w:rsidRPr="00EF643D">
        <w:t>PlsqlDatabaseUsername</w:t>
      </w:r>
      <w:proofErr w:type="spellEnd"/>
      <w:r w:rsidRPr="00EF643D">
        <w:t xml:space="preserve"> &lt;recommended </w:t>
      </w:r>
      <w:proofErr w:type="gramStart"/>
      <w:r w:rsidRPr="00EF643D">
        <w:t>to be</w:t>
      </w:r>
      <w:proofErr w:type="gramEnd"/>
      <w:r w:rsidRPr="00EF643D">
        <w:t xml:space="preserve"> blank&gt;</w:t>
      </w:r>
    </w:p>
    <w:p w:rsidR="00EF643D" w:rsidRPr="00EF643D" w:rsidRDefault="00EF643D" w:rsidP="00EF643D">
      <w:r w:rsidRPr="00EF643D">
        <w:t xml:space="preserve">    </w:t>
      </w:r>
      <w:proofErr w:type="spellStart"/>
      <w:r w:rsidRPr="00EF643D">
        <w:t>PlsqlDatabasePassword</w:t>
      </w:r>
      <w:proofErr w:type="spellEnd"/>
      <w:r w:rsidRPr="00EF643D">
        <w:t xml:space="preserve"> &lt; recommended </w:t>
      </w:r>
      <w:proofErr w:type="gramStart"/>
      <w:r w:rsidRPr="00EF643D">
        <w:t>to be</w:t>
      </w:r>
      <w:proofErr w:type="gramEnd"/>
      <w:r w:rsidRPr="00EF643D">
        <w:t xml:space="preserve"> blank &gt;</w:t>
      </w:r>
    </w:p>
    <w:p w:rsidR="00EF643D" w:rsidRPr="00EF643D" w:rsidRDefault="00EF643D" w:rsidP="00EF643D">
      <w:r w:rsidRPr="00EF643D">
        <w:t xml:space="preserve">    </w:t>
      </w:r>
      <w:proofErr w:type="spellStart"/>
      <w:r w:rsidRPr="00EF643D">
        <w:t>PlsqlDatabaseConnectString</w:t>
      </w:r>
      <w:proofErr w:type="spellEnd"/>
      <w:r w:rsidRPr="00EF643D">
        <w:t xml:space="preserve"> &lt;hostname</w:t>
      </w:r>
      <w:proofErr w:type="gramStart"/>
      <w:r w:rsidRPr="00EF643D">
        <w:t>&gt;:</w:t>
      </w:r>
      <w:proofErr w:type="gramEnd"/>
      <w:r w:rsidRPr="00EF643D">
        <w:t>&lt;port&gt;:&lt;</w:t>
      </w:r>
      <w:proofErr w:type="spellStart"/>
      <w:r w:rsidRPr="00EF643D">
        <w:t>service_name</w:t>
      </w:r>
      <w:proofErr w:type="spellEnd"/>
      <w:r w:rsidRPr="00EF643D">
        <w:t xml:space="preserve">&gt; </w:t>
      </w:r>
      <w:proofErr w:type="spellStart"/>
      <w:r w:rsidRPr="00EF643D">
        <w:t>ServiceNameFormat</w:t>
      </w:r>
      <w:proofErr w:type="spellEnd"/>
    </w:p>
    <w:p w:rsidR="00EF643D" w:rsidRPr="00EF643D" w:rsidRDefault="00EF643D" w:rsidP="00EF643D">
      <w:r w:rsidRPr="00EF643D">
        <w:t xml:space="preserve">    </w:t>
      </w:r>
      <w:proofErr w:type="spellStart"/>
      <w:r w:rsidRPr="00EF643D">
        <w:t>PlsqlAuthenticationMode</w:t>
      </w:r>
      <w:proofErr w:type="spellEnd"/>
      <w:r w:rsidRPr="00EF643D">
        <w:t xml:space="preserve"> Basic</w:t>
      </w:r>
    </w:p>
    <w:p w:rsidR="00EF643D" w:rsidRPr="00EF643D" w:rsidRDefault="00EF643D" w:rsidP="00EF643D">
      <w:r w:rsidRPr="00EF643D">
        <w:t xml:space="preserve">    </w:t>
      </w:r>
      <w:proofErr w:type="spellStart"/>
      <w:r w:rsidRPr="00EF643D">
        <w:t>PlsqlAlwaysDescribeProcedure</w:t>
      </w:r>
      <w:proofErr w:type="spellEnd"/>
      <w:r w:rsidRPr="00EF643D">
        <w:t xml:space="preserve"> Off</w:t>
      </w:r>
    </w:p>
    <w:p w:rsidR="00EF643D" w:rsidRPr="00EF643D" w:rsidRDefault="00EF643D" w:rsidP="00EF643D">
      <w:r w:rsidRPr="00EF643D">
        <w:t xml:space="preserve">    </w:t>
      </w:r>
      <w:proofErr w:type="spellStart"/>
      <w:r w:rsidRPr="00EF643D">
        <w:t>PlsqlDefaultPage</w:t>
      </w:r>
      <w:proofErr w:type="spellEnd"/>
      <w:r w:rsidRPr="00EF643D">
        <w:t xml:space="preserve"> nm3web.main_menu</w:t>
      </w:r>
    </w:p>
    <w:p w:rsidR="00EF643D" w:rsidRPr="00EF643D" w:rsidRDefault="00EF643D" w:rsidP="00EF643D">
      <w:r w:rsidRPr="00EF643D">
        <w:t xml:space="preserve">    </w:t>
      </w:r>
      <w:proofErr w:type="spellStart"/>
      <w:r w:rsidRPr="00EF643D">
        <w:t>PlsqlDocumentProcedure</w:t>
      </w:r>
      <w:proofErr w:type="spellEnd"/>
      <w:r w:rsidRPr="00EF643D">
        <w:t xml:space="preserve"> nm3web.process_download</w:t>
      </w:r>
    </w:p>
    <w:p w:rsidR="00EF643D" w:rsidRPr="00EF643D" w:rsidRDefault="00EF643D" w:rsidP="00EF643D">
      <w:r w:rsidRPr="00EF643D">
        <w:t xml:space="preserve">    </w:t>
      </w:r>
      <w:proofErr w:type="spellStart"/>
      <w:r w:rsidRPr="00EF643D">
        <w:t>PlsqlErrorStyle</w:t>
      </w:r>
      <w:proofErr w:type="spellEnd"/>
      <w:r w:rsidRPr="00EF643D">
        <w:t xml:space="preserve"> &lt;as required&gt;</w:t>
      </w:r>
    </w:p>
    <w:p w:rsidR="00EF643D" w:rsidRPr="00EF643D" w:rsidRDefault="00EF643D" w:rsidP="00EF643D">
      <w:r w:rsidRPr="00EF643D">
        <w:t xml:space="preserve">    </w:t>
      </w:r>
      <w:proofErr w:type="spellStart"/>
      <w:r w:rsidRPr="00EF643D">
        <w:t>PlsqlDocumentPath</w:t>
      </w:r>
      <w:proofErr w:type="spellEnd"/>
      <w:r w:rsidRPr="00EF643D">
        <w:t xml:space="preserve"> DOCS</w:t>
      </w:r>
    </w:p>
    <w:p w:rsidR="00EF643D" w:rsidRPr="00EF643D" w:rsidRDefault="00EF643D" w:rsidP="00EF643D">
      <w:r w:rsidRPr="00EF643D">
        <w:t xml:space="preserve">    </w:t>
      </w:r>
      <w:proofErr w:type="spellStart"/>
      <w:r w:rsidRPr="00EF643D">
        <w:t>PlsqlDocumentTablename</w:t>
      </w:r>
      <w:proofErr w:type="spellEnd"/>
      <w:r w:rsidRPr="00EF643D">
        <w:t xml:space="preserve"> NM_UPLOAD_FILES</w:t>
      </w:r>
    </w:p>
    <w:p w:rsidR="00EF643D" w:rsidRPr="00EF643D" w:rsidRDefault="00EF643D" w:rsidP="00EF643D">
      <w:r w:rsidRPr="00EF643D">
        <w:t>&lt;/Location&gt;</w:t>
      </w:r>
    </w:p>
    <w:p w:rsidR="00EF643D" w:rsidRPr="00EF643D" w:rsidRDefault="00EF643D" w:rsidP="00EF643D"/>
    <w:p w:rsidR="00EF643D" w:rsidRPr="00EC59A4" w:rsidRDefault="00EF643D" w:rsidP="00EC59A4">
      <w:pPr>
        <w:pStyle w:val="Heading4"/>
      </w:pPr>
      <w:bookmarkStart w:id="82" w:name="_Toc371067581"/>
      <w:r w:rsidRPr="00EC59A4">
        <w:t>Forms 11g Specific Configuration</w:t>
      </w:r>
      <w:bookmarkEnd w:id="82"/>
    </w:p>
    <w:p w:rsidR="00EF643D" w:rsidRPr="00EF643D" w:rsidRDefault="00EF643D" w:rsidP="00EF643D"/>
    <w:p w:rsidR="00EF643D" w:rsidRPr="00EF643D" w:rsidRDefault="00EF643D" w:rsidP="00EF643D">
      <w:r w:rsidRPr="00EF643D">
        <w:t xml:space="preserve">There are certain product options which must be set according to the Oracle forms version that is being used to run the </w:t>
      </w:r>
      <w:proofErr w:type="spellStart"/>
      <w:r w:rsidRPr="00EF643D">
        <w:t>exor</w:t>
      </w:r>
      <w:proofErr w:type="spellEnd"/>
      <w:r w:rsidRPr="00EF643D">
        <w:t xml:space="preserve"> application.</w:t>
      </w:r>
    </w:p>
    <w:p w:rsidR="00EF643D" w:rsidRPr="00EF643D" w:rsidRDefault="00EF643D" w:rsidP="00EF643D"/>
    <w:p w:rsidR="00EF643D" w:rsidRPr="00EF643D" w:rsidRDefault="00EF643D" w:rsidP="00EF643D">
      <w:r w:rsidRPr="00EF643D">
        <w:lastRenderedPageBreak/>
        <w:t>REPURL</w:t>
      </w:r>
    </w:p>
    <w:p w:rsidR="00EF643D" w:rsidRPr="00EF643D" w:rsidRDefault="00EF643D" w:rsidP="00EF643D"/>
    <w:p w:rsidR="00EF643D" w:rsidRPr="00EF643D" w:rsidRDefault="00EF643D" w:rsidP="00EF643D">
      <w:r w:rsidRPr="00EF643D">
        <w:t xml:space="preserve">The value of this product option should be set to the URL that identifies the 11g Fusion </w:t>
      </w:r>
      <w:proofErr w:type="gramStart"/>
      <w:r w:rsidRPr="00EF643D">
        <w:t>Middleware  Reports</w:t>
      </w:r>
      <w:proofErr w:type="gramEnd"/>
      <w:r w:rsidRPr="00EF643D">
        <w:t xml:space="preserve"> Server.</w:t>
      </w:r>
    </w:p>
    <w:p w:rsidR="00EF643D" w:rsidRPr="00EF643D" w:rsidRDefault="00EF643D" w:rsidP="00EF643D"/>
    <w:p w:rsidR="00EF643D" w:rsidRPr="00EF643D" w:rsidRDefault="00EF643D" w:rsidP="00EF643D">
      <w:proofErr w:type="gramStart"/>
      <w:r w:rsidRPr="00EF643D">
        <w:t>e.g.</w:t>
      </w:r>
      <w:proofErr w:type="gramEnd"/>
    </w:p>
    <w:p w:rsidR="00EF643D" w:rsidRPr="00EF643D" w:rsidRDefault="009069C1" w:rsidP="00EF643D">
      <w:hyperlink w:history="1">
        <w:r w:rsidR="00EF643D" w:rsidRPr="00EF643D">
          <w:rPr>
            <w:rStyle w:val="Hyperlink"/>
          </w:rPr>
          <w:t>http://&lt;weblogic_server&gt;:&lt;port&gt;/reports/rwservlet?server=&lt;rep_server</w:t>
        </w:r>
      </w:hyperlink>
      <w:r w:rsidR="00EF643D" w:rsidRPr="00EF643D">
        <w:rPr>
          <w:rStyle w:val="Hyperlink"/>
        </w:rPr>
        <w:t>&gt;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 w:name="_Toc202257716"/>
      <w:r w:rsidRPr="00EF643D">
        <w:br w:type="page"/>
      </w:r>
    </w:p>
    <w:p w:rsidR="00EF643D" w:rsidRPr="00EF643D" w:rsidRDefault="00EF643D" w:rsidP="00AB5615">
      <w:pPr>
        <w:pStyle w:val="Heading3"/>
      </w:pPr>
      <w:bookmarkStart w:id="84" w:name="_Toc366491986"/>
      <w:bookmarkStart w:id="85" w:name="_Toc371067582"/>
      <w:r w:rsidRPr="00EF643D">
        <w:lastRenderedPageBreak/>
        <w:t>Upgrade of Network Manager</w:t>
      </w:r>
      <w:bookmarkEnd w:id="83"/>
      <w:bookmarkEnd w:id="84"/>
      <w:bookmarkEnd w:id="85"/>
    </w:p>
    <w:p w:rsidR="00EF643D" w:rsidRPr="00EF643D" w:rsidRDefault="00EF643D" w:rsidP="00EF643D"/>
    <w:p w:rsidR="00EF643D" w:rsidRPr="00EC59A4" w:rsidRDefault="00EF643D" w:rsidP="00EC59A4">
      <w:pPr>
        <w:pStyle w:val="Heading4"/>
      </w:pPr>
      <w:bookmarkStart w:id="86" w:name="_Toc371067583"/>
      <w:r w:rsidRPr="00EC59A4">
        <w:t>Upgrade of Network Manager</w:t>
      </w:r>
      <w:bookmarkEnd w:id="86"/>
    </w:p>
    <w:p w:rsidR="00EF643D" w:rsidRPr="00EF643D" w:rsidRDefault="00EF643D" w:rsidP="00EF643D"/>
    <w:p w:rsidR="00EF643D" w:rsidRPr="00EF643D" w:rsidRDefault="00EF643D" w:rsidP="00EF643D">
      <w:r w:rsidRPr="00EF643D">
        <w:t>This section describes the steps necessary to upgrade Network Manager to 4.7.0.0</w:t>
      </w:r>
    </w:p>
    <w:p w:rsidR="00EF643D" w:rsidRPr="00EF643D" w:rsidRDefault="00EF643D" w:rsidP="00EF643D"/>
    <w:p w:rsidR="00EF643D" w:rsidRPr="00EF643D" w:rsidRDefault="00EF643D" w:rsidP="00EF643D">
      <w:r w:rsidRPr="00EF643D">
        <w:t>To upgrade the base data and objects for the Network Manager modules;</w:t>
      </w:r>
    </w:p>
    <w:p w:rsidR="00EF643D" w:rsidRPr="00EF643D" w:rsidRDefault="00EF643D" w:rsidP="00EF643D"/>
    <w:p w:rsidR="00EF643D" w:rsidRPr="00EF643D" w:rsidRDefault="00EF643D" w:rsidP="00AB5615">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AB5615">
      <w:pPr>
        <w:pStyle w:val="ListBullet"/>
      </w:pPr>
      <w:r w:rsidRPr="00EF643D">
        <w:t xml:space="preserve">Login to SQL*PLUS as the highways owner on the client PC </w:t>
      </w:r>
    </w:p>
    <w:p w:rsidR="00EF643D" w:rsidRPr="00EF643D" w:rsidRDefault="00EF643D" w:rsidP="00AB5615">
      <w:pPr>
        <w:pStyle w:val="ListBullet"/>
      </w:pPr>
      <w:r w:rsidRPr="00EF643D">
        <w:t xml:space="preserve">Run one of the following commands </w:t>
      </w:r>
      <w:proofErr w:type="spellStart"/>
      <w:r w:rsidRPr="00EF643D">
        <w:t>commands</w:t>
      </w:r>
      <w:proofErr w:type="spellEnd"/>
      <w:r w:rsidRPr="00EF643D">
        <w:t xml:space="preserve"> depending on which version you are upgrading from. For an upgrade from 4.6 </w:t>
      </w:r>
    </w:p>
    <w:p w:rsidR="00EF643D" w:rsidRPr="00EF643D" w:rsidRDefault="00EF643D" w:rsidP="00EF643D">
      <w:r w:rsidRPr="00EF643D">
        <w:tab/>
      </w:r>
      <w:proofErr w:type="gramStart"/>
      <w:r w:rsidRPr="00EF643D">
        <w:t>start</w:t>
      </w:r>
      <w:proofErr w:type="gramEnd"/>
      <w:r w:rsidRPr="00EF643D">
        <w:t xml:space="preserve"> nm4600_nm4700.sql</w:t>
      </w:r>
    </w:p>
    <w:p w:rsidR="00EF643D" w:rsidRPr="00EF643D" w:rsidRDefault="00AB5615" w:rsidP="00EF643D">
      <w:r>
        <w:t xml:space="preserve">      </w:t>
      </w:r>
      <w:r w:rsidR="00EF643D" w:rsidRPr="00EF643D">
        <w:t>For an upgrade from 4.5:</w:t>
      </w:r>
    </w:p>
    <w:p w:rsidR="00EF643D" w:rsidRPr="00EF643D" w:rsidRDefault="00AB5615" w:rsidP="00EF643D">
      <w:r>
        <w:tab/>
      </w:r>
      <w:proofErr w:type="gramStart"/>
      <w:r>
        <w:t>start</w:t>
      </w:r>
      <w:proofErr w:type="gramEnd"/>
      <w:r>
        <w:t xml:space="preserve"> nm4500_nm4700.sql</w:t>
      </w:r>
      <w:r w:rsidR="00EF643D" w:rsidRPr="00EF643D">
        <w:t> </w:t>
      </w:r>
    </w:p>
    <w:p w:rsidR="00EF643D" w:rsidRPr="00EF643D" w:rsidRDefault="00EF643D" w:rsidP="00AB561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AB5615">
      <w:pPr>
        <w:pStyle w:val="ListBullet"/>
      </w:pPr>
      <w:r w:rsidRPr="00EF643D">
        <w:t>When you have supplied this value, you will be prompted to confirm that it is correct and asked whether you wish to continue.</w:t>
      </w:r>
    </w:p>
    <w:p w:rsidR="00EF643D" w:rsidRPr="00EF643D" w:rsidRDefault="00EF643D" w:rsidP="00AB5615">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AB5615">
      <w:pPr>
        <w:pStyle w:val="ListBullet"/>
      </w:pPr>
      <w:r w:rsidRPr="00EF643D">
        <w:t xml:space="preserve">When the script has completed, all the Network Manager objects and data will have been upgraded. </w:t>
      </w:r>
    </w:p>
    <w:p w:rsidR="00EF643D" w:rsidRPr="00EF643D" w:rsidRDefault="00EF643D" w:rsidP="00EF643D"/>
    <w:p w:rsidR="00EF643D" w:rsidRPr="00EC59A4" w:rsidRDefault="00EF643D" w:rsidP="00EC59A4">
      <w:pPr>
        <w:pStyle w:val="Heading4"/>
      </w:pPr>
      <w:bookmarkStart w:id="87" w:name="_Toc371067584"/>
      <w:r w:rsidRPr="00EC59A4">
        <w:t>Checking Log File(s)</w:t>
      </w:r>
      <w:bookmarkEnd w:id="87"/>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Nm&lt;xx&gt;00_nm4</w:t>
      </w:r>
      <w:r w:rsidR="007F57BC">
        <w:t>7</w:t>
      </w:r>
      <w:r w:rsidRPr="00EF643D">
        <w:t>00_1_&lt;</w:t>
      </w:r>
      <w:proofErr w:type="spellStart"/>
      <w:r w:rsidRPr="00EF643D">
        <w:t>date&amp;time</w:t>
      </w:r>
      <w:proofErr w:type="spellEnd"/>
      <w:r w:rsidRPr="00EF643D">
        <w:t>&gt;.LOG</w:t>
      </w:r>
    </w:p>
    <w:p w:rsidR="00EF643D" w:rsidRPr="00EF643D" w:rsidRDefault="00EF643D" w:rsidP="00EF643D">
      <w:r w:rsidRPr="00EF643D">
        <w:t>Nm&lt;xx&gt;00_nm4</w:t>
      </w:r>
      <w:r w:rsidR="007F57BC">
        <w:t>7</w:t>
      </w:r>
      <w:r w:rsidRPr="00EF643D">
        <w:t>00_2_&lt;</w:t>
      </w:r>
      <w:proofErr w:type="spellStart"/>
      <w:r w:rsidRPr="00EF643D">
        <w:t>date&amp;time</w:t>
      </w:r>
      <w:proofErr w:type="spellEnd"/>
      <w:r w:rsidRPr="00EF643D">
        <w:t>&gt;.LOG</w:t>
      </w:r>
    </w:p>
    <w:p w:rsidR="00EF643D" w:rsidRPr="00EF643D" w:rsidRDefault="00EF643D" w:rsidP="00EF643D">
      <w:proofErr w:type="gramStart"/>
      <w:r w:rsidRPr="00EF643D">
        <w:t>where</w:t>
      </w:r>
      <w:proofErr w:type="gramEnd"/>
      <w:r w:rsidRPr="00EF643D">
        <w:t xml:space="preserve"> &lt;xx&gt; refers to the original release number (i.e. 45 or 46)</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29"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7F57BC">
      <w:pPr>
        <w:pStyle w:val="Heading3"/>
      </w:pPr>
      <w:bookmarkStart w:id="88" w:name="_Toc366491987"/>
      <w:bookmarkStart w:id="89" w:name="_Toc371067585"/>
      <w:r w:rsidRPr="00EF643D">
        <w:t>Mandatory Configuration (Post Install and Upgrade)</w:t>
      </w:r>
      <w:bookmarkEnd w:id="88"/>
      <w:bookmarkEnd w:id="89"/>
    </w:p>
    <w:p w:rsidR="00EF643D" w:rsidRPr="00EF643D" w:rsidRDefault="00EF643D" w:rsidP="00EF643D"/>
    <w:p w:rsidR="00EF643D" w:rsidRPr="00EC59A4" w:rsidRDefault="00EF643D" w:rsidP="00EC59A4">
      <w:pPr>
        <w:pStyle w:val="Heading4"/>
      </w:pPr>
      <w:bookmarkStart w:id="90" w:name="_Toc371067586"/>
      <w:r w:rsidRPr="00EC59A4">
        <w:t>exor_version.txt</w:t>
      </w:r>
      <w:bookmarkEnd w:id="90"/>
    </w:p>
    <w:p w:rsidR="00EF643D" w:rsidRPr="00EF643D" w:rsidRDefault="00EF643D" w:rsidP="00EF643D"/>
    <w:p w:rsidR="00EF643D" w:rsidRPr="00EF643D" w:rsidRDefault="00EF643D" w:rsidP="00EF643D">
      <w:r w:rsidRPr="00EF643D">
        <w:t xml:space="preserve">Before accessing Network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Network Manager is set accordingly;</w:t>
      </w:r>
    </w:p>
    <w:p w:rsidR="00EF643D" w:rsidRPr="00EF643D" w:rsidRDefault="00EF643D" w:rsidP="00EF643D"/>
    <w:p w:rsidR="00EF643D" w:rsidRPr="00EF643D" w:rsidRDefault="00EF643D" w:rsidP="00EF643D">
      <w:r w:rsidRPr="00EF643D">
        <w:t>NET=4.7.0.0</w:t>
      </w:r>
    </w:p>
    <w:p w:rsidR="00EF643D" w:rsidRPr="00EF643D" w:rsidRDefault="00EF643D" w:rsidP="00EF643D">
      <w:r w:rsidRPr="00EF643D">
        <w:t>HIG=4.7.0.0</w:t>
      </w:r>
    </w:p>
    <w:p w:rsidR="00EF643D" w:rsidRPr="00EF643D" w:rsidRDefault="00EF643D" w:rsidP="00EF643D">
      <w:r w:rsidRPr="00EF643D">
        <w:t>AST=4.7.0.0</w:t>
      </w:r>
    </w:p>
    <w:p w:rsidR="00EF643D" w:rsidRPr="00EF643D" w:rsidRDefault="00EF643D" w:rsidP="00EF643D">
      <w:r w:rsidRPr="00EF643D">
        <w:t>DOC=4.7.0.0</w:t>
      </w:r>
    </w:p>
    <w:p w:rsidR="00EF643D" w:rsidRPr="00EF643D" w:rsidRDefault="00EF643D" w:rsidP="00EF643D">
      <w:r w:rsidRPr="00EF643D">
        <w:t>WMP=4.7.0.0</w:t>
      </w:r>
    </w:p>
    <w:p w:rsidR="00EF643D" w:rsidRPr="00EF643D" w:rsidRDefault="00EF643D" w:rsidP="007F57BC">
      <w:pPr>
        <w:pStyle w:val="Heading3"/>
      </w:pPr>
      <w:bookmarkStart w:id="91" w:name="_Toc366491988"/>
      <w:bookmarkStart w:id="92" w:name="_Toc371067587"/>
      <w:r w:rsidRPr="00EF643D">
        <w:t>EXOR_JPG.JAR (Post Install and Upgrade)</w:t>
      </w:r>
      <w:bookmarkEnd w:id="91"/>
      <w:bookmarkEnd w:id="92"/>
    </w:p>
    <w:p w:rsidR="00EF643D" w:rsidRPr="00EF643D" w:rsidRDefault="00EF643D" w:rsidP="00EF643D"/>
    <w:p w:rsidR="00EF643D" w:rsidRPr="00EF643D" w:rsidRDefault="00EF643D" w:rsidP="00EF643D">
      <w:pPr>
        <w:rPr>
          <w:rStyle w:val="Emphasis"/>
        </w:rPr>
      </w:pPr>
      <w:r w:rsidRPr="00EF643D">
        <w:rPr>
          <w:rStyle w:val="Emphasis"/>
        </w:rPr>
        <w:t xml:space="preserve">Copy the new EXOR_JPG.JAR from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rPr>
          <w:rStyle w:val="Emphasis"/>
        </w:rPr>
        <w:t>/icons/java folder to the &lt;</w:t>
      </w:r>
      <w:proofErr w:type="spellStart"/>
      <w:r w:rsidRPr="00EF643D">
        <w:rPr>
          <w:rStyle w:val="Emphasis"/>
        </w:rPr>
        <w:t>forms_home</w:t>
      </w:r>
      <w:proofErr w:type="spellEnd"/>
      <w:r w:rsidRPr="00EF643D">
        <w:rPr>
          <w:rStyle w:val="Emphasis"/>
        </w:rPr>
        <w:t xml:space="preserve">&gt;/java folder on the application server. </w:t>
      </w:r>
    </w:p>
    <w:p w:rsidR="00EF643D" w:rsidRPr="00EF643D" w:rsidRDefault="00EF643D" w:rsidP="00EF643D">
      <w:pPr>
        <w:rPr>
          <w:rStyle w:val="Emphasis"/>
        </w:rPr>
      </w:pPr>
    </w:p>
    <w:p w:rsidR="00EF643D" w:rsidRPr="00EF643D" w:rsidRDefault="00EF643D" w:rsidP="00EF643D">
      <w:r w:rsidRPr="00EF643D">
        <w:rPr>
          <w:rStyle w:val="Emphasis"/>
        </w:rPr>
        <w:t>Users may need to clear their JRE caches to see the changes.</w:t>
      </w:r>
    </w:p>
    <w:p w:rsidR="00EF643D" w:rsidRPr="00EF643D" w:rsidRDefault="00EF643D" w:rsidP="00EF643D"/>
    <w:p w:rsidR="00EF643D" w:rsidRPr="00EF643D" w:rsidRDefault="00EF643D" w:rsidP="007F57BC">
      <w:pPr>
        <w:pStyle w:val="Heading3"/>
      </w:pPr>
      <w:bookmarkStart w:id="93" w:name="_Toc366491989"/>
      <w:bookmarkStart w:id="94" w:name="_Toc371067588"/>
      <w:r w:rsidRPr="00EF643D">
        <w:t>Process Framework (Post Install and Upgrade)</w:t>
      </w:r>
      <w:bookmarkEnd w:id="93"/>
      <w:bookmarkEnd w:id="94"/>
    </w:p>
    <w:p w:rsidR="00EF643D" w:rsidRPr="00EF643D" w:rsidRDefault="00EF643D" w:rsidP="00EF643D"/>
    <w:p w:rsidR="00EF643D" w:rsidRPr="00EF643D" w:rsidRDefault="00EF643D" w:rsidP="00EF643D">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58034" cy="1856614"/>
                    </a:xfrm>
                    <a:prstGeom prst="rect">
                      <a:avLst/>
                    </a:prstGeom>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F57BC">
      <w:pPr>
        <w:pStyle w:val="Heading3"/>
      </w:pPr>
      <w:bookmarkStart w:id="95" w:name="_Toc366491990"/>
      <w:bookmarkStart w:id="96" w:name="_Toc371067589"/>
      <w:r w:rsidRPr="00EF643D">
        <w:t>Jobs (Post Install and Upgrade)</w:t>
      </w:r>
      <w:bookmarkEnd w:id="95"/>
      <w:bookmarkEnd w:id="96"/>
    </w:p>
    <w:p w:rsidR="00EF643D" w:rsidRPr="00EF643D" w:rsidRDefault="00EF643D" w:rsidP="00EF643D"/>
    <w:p w:rsidR="00EF643D" w:rsidRPr="00EF643D" w:rsidRDefault="00EF643D" w:rsidP="00EF643D">
      <w:r w:rsidRPr="00EF643D">
        <w:t>After completing a successful install/upgrade of all products required to 4.7.0.0 please execute the following script to start/restart Core jobs:</w:t>
      </w:r>
    </w:p>
    <w:p w:rsidR="00EF643D" w:rsidRPr="00EF643D" w:rsidRDefault="00EF643D" w:rsidP="00EF643D"/>
    <w:p w:rsidR="00EF643D" w:rsidRPr="00EF643D" w:rsidRDefault="00EF643D" w:rsidP="007F57BC">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7F57BC">
      <w:pPr>
        <w:pStyle w:val="ListBullet"/>
      </w:pPr>
      <w:r w:rsidRPr="00EF643D">
        <w:t xml:space="preserve">Login to SQL*PLUS as the highways owner on the client PC </w:t>
      </w:r>
    </w:p>
    <w:p w:rsidR="00EF643D" w:rsidRPr="00EF643D" w:rsidRDefault="00EF643D" w:rsidP="007F57BC">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nm3jobs.sql</w:t>
      </w:r>
    </w:p>
    <w:p w:rsidR="00EF643D" w:rsidRPr="00EF643D" w:rsidRDefault="00EF643D" w:rsidP="007F57BC">
      <w:pPr>
        <w:pStyle w:val="Heading3"/>
      </w:pPr>
      <w:bookmarkStart w:id="97" w:name="_Toc366491991"/>
      <w:bookmarkStart w:id="98" w:name="_Toc371067590"/>
      <w:r w:rsidRPr="00EF643D">
        <w:t>Spatial Configuration (Post Install and Upgrade)</w:t>
      </w:r>
      <w:bookmarkEnd w:id="97"/>
      <w:bookmarkEnd w:id="98"/>
    </w:p>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7F57BC">
      <w:pPr>
        <w:pStyle w:val="Heading3"/>
      </w:pPr>
      <w:bookmarkStart w:id="99" w:name="_Toc366491992"/>
      <w:bookmarkStart w:id="100" w:name="_Toc371067591"/>
      <w:r w:rsidRPr="00EF643D">
        <w:t>Doc Bundle Loader (Post Install and Upgrade)</w:t>
      </w:r>
      <w:bookmarkEnd w:id="99"/>
      <w:bookmarkEnd w:id="100"/>
    </w:p>
    <w:p w:rsidR="00EF643D" w:rsidRPr="00EC59A4" w:rsidRDefault="00EF643D" w:rsidP="00EC59A4">
      <w:pPr>
        <w:pStyle w:val="Heading4"/>
      </w:pPr>
      <w:bookmarkStart w:id="101" w:name="_Toc371067592"/>
      <w:r w:rsidRPr="00EC59A4">
        <w:t>Oracle External Scheduler Jobs</w:t>
      </w:r>
      <w:bookmarkEnd w:id="101"/>
      <w:r w:rsidRPr="00EC59A4">
        <w:t xml:space="preserve"> </w:t>
      </w:r>
    </w:p>
    <w:p w:rsidR="00EF643D" w:rsidRPr="00EF643D" w:rsidRDefault="00EF643D" w:rsidP="007F57BC">
      <w:pPr>
        <w:pStyle w:val="ListBullet"/>
      </w:pPr>
      <w:r w:rsidRPr="00EF643D">
        <w:t xml:space="preserve">For databases that exist on a Windows Operating System – The </w:t>
      </w:r>
      <w:proofErr w:type="spellStart"/>
      <w:r w:rsidRPr="00EF643D">
        <w:t>OracleJobScheduler</w:t>
      </w:r>
      <w:proofErr w:type="spellEnd"/>
      <w:r w:rsidRPr="00EF643D">
        <w:t>&lt;instance&gt; service MUST be running on the database server.</w:t>
      </w:r>
    </w:p>
    <w:p w:rsidR="00EF643D" w:rsidRPr="00EF643D" w:rsidRDefault="00EF643D" w:rsidP="007F57BC">
      <w:pPr>
        <w:pStyle w:val="ListBullet"/>
      </w:pPr>
      <w:r w:rsidRPr="00EF643D">
        <w:t>For databases that exist on a Solaris/Linux Operating System – Relevant permissions to execute &lt;</w:t>
      </w:r>
      <w:proofErr w:type="spellStart"/>
      <w:r w:rsidRPr="00EF643D">
        <w:t>db_home</w:t>
      </w:r>
      <w:proofErr w:type="spellEnd"/>
      <w:r w:rsidRPr="00EF643D">
        <w:t>&gt;/bin/</w:t>
      </w:r>
      <w:proofErr w:type="spellStart"/>
      <w:r w:rsidRPr="00EF643D">
        <w:t>extjob</w:t>
      </w:r>
      <w:proofErr w:type="spellEnd"/>
      <w:r w:rsidRPr="00EF643D">
        <w:t xml:space="preserve"> must be set in accordance with Oracle Documentation.</w:t>
      </w:r>
    </w:p>
    <w:p w:rsidR="00EF643D" w:rsidRPr="00EF643D" w:rsidRDefault="00EF643D" w:rsidP="007F57BC">
      <w:pPr>
        <w:pStyle w:val="ListBullet"/>
      </w:pPr>
      <w:r w:rsidRPr="00EF643D">
        <w:t>External Jobs are not supported on any other platform.</w:t>
      </w:r>
    </w:p>
    <w:p w:rsidR="00EF643D" w:rsidRPr="00EF643D" w:rsidRDefault="00EF643D" w:rsidP="00EF643D"/>
    <w:p w:rsidR="00EF643D" w:rsidRPr="00EF643D" w:rsidRDefault="00EF643D" w:rsidP="007F57BC">
      <w:pPr>
        <w:pStyle w:val="Heading3"/>
      </w:pPr>
      <w:bookmarkStart w:id="102" w:name="_Toc366491993"/>
      <w:bookmarkStart w:id="103" w:name="_Toc371067593"/>
      <w:r w:rsidRPr="00EF643D">
        <w:t>Optional Security Policies</w:t>
      </w:r>
      <w:bookmarkEnd w:id="102"/>
      <w:bookmarkEnd w:id="103"/>
    </w:p>
    <w:p w:rsidR="00EF643D" w:rsidRPr="00EF643D" w:rsidRDefault="00EF643D" w:rsidP="00EF643D"/>
    <w:p w:rsidR="00EF643D" w:rsidRPr="00EF643D" w:rsidRDefault="00EF643D" w:rsidP="00EF643D">
      <w:r w:rsidRPr="00EF643D">
        <w:t xml:space="preserve">Fixes were available on the 4.6.0.0 platform of Exor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\nm3\admin\</w:t>
      </w:r>
      <w:proofErr w:type="spellStart"/>
      <w:r w:rsidRPr="00EF643D">
        <w:t>ctx</w:t>
      </w:r>
      <w:proofErr w:type="spellEnd"/>
    </w:p>
    <w:p w:rsidR="00EF643D" w:rsidRPr="00EF643D" w:rsidRDefault="00EF643D" w:rsidP="00EF643D"/>
    <w:p w:rsidR="00EF643D" w:rsidRPr="00EF643D" w:rsidRDefault="00EF643D" w:rsidP="007F57BC">
      <w:pPr>
        <w:pStyle w:val="Heading3"/>
      </w:pPr>
      <w:bookmarkStart w:id="104" w:name="_Toc366491994"/>
      <w:bookmarkStart w:id="105" w:name="_Toc371067594"/>
      <w:r w:rsidRPr="00EF643D">
        <w:t>Additional Configuration (Post Install and Upgrade)</w:t>
      </w:r>
      <w:bookmarkEnd w:id="104"/>
      <w:bookmarkEnd w:id="10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7F57BC" w:rsidRDefault="00EF643D" w:rsidP="00EF643D">
      <w:pPr>
        <w:rPr>
          <w:rStyle w:val="HighlightText"/>
        </w:rPr>
      </w:pPr>
      <w:r w:rsidRPr="007F57BC">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7F57BC">
      <w:pPr>
        <w:pStyle w:val="Heading3"/>
      </w:pPr>
      <w:bookmarkStart w:id="106" w:name="_Toc216667131"/>
      <w:bookmarkStart w:id="107" w:name="_Toc222221986"/>
      <w:bookmarkStart w:id="108" w:name="_Toc254883814"/>
      <w:bookmarkStart w:id="109" w:name="_Toc267553960"/>
      <w:bookmarkStart w:id="110" w:name="_Toc366491995"/>
      <w:bookmarkStart w:id="111" w:name="_Toc371067595"/>
      <w:proofErr w:type="spellStart"/>
      <w:r w:rsidRPr="00EF643D">
        <w:t>Mapserver</w:t>
      </w:r>
      <w:proofErr w:type="spellEnd"/>
      <w:r w:rsidRPr="00EF643D">
        <w:t xml:space="preserve"> Component Install</w:t>
      </w:r>
      <w:bookmarkEnd w:id="106"/>
      <w:bookmarkEnd w:id="107"/>
      <w:bookmarkEnd w:id="108"/>
      <w:bookmarkEnd w:id="109"/>
      <w:r w:rsidRPr="00EF643D">
        <w:t xml:space="preserve"> (Post Install and Upgrade)</w:t>
      </w:r>
      <w:bookmarkEnd w:id="110"/>
      <w:bookmarkEnd w:id="111"/>
    </w:p>
    <w:p w:rsidR="00EF643D" w:rsidRPr="00EF643D" w:rsidRDefault="00EF643D" w:rsidP="00EF643D"/>
    <w:p w:rsidR="00EF643D" w:rsidRPr="00EF643D" w:rsidRDefault="00EF643D" w:rsidP="00EF643D">
      <w:r w:rsidRPr="00EF643D">
        <w:t xml:space="preserve">At version 4.7.0.0 of the Exor Application set, locator mapping software using Oracle </w:t>
      </w:r>
      <w:proofErr w:type="spellStart"/>
      <w:r w:rsidRPr="00EF643D">
        <w:t>Weblogic</w:t>
      </w:r>
      <w:proofErr w:type="spellEnd"/>
      <w:r w:rsidRPr="00EF643D">
        <w:t xml:space="preserve"> Application Server </w:t>
      </w:r>
      <w:proofErr w:type="spellStart"/>
      <w:r w:rsidRPr="00EF643D">
        <w:t>Mapviewer</w:t>
      </w:r>
      <w:proofErr w:type="spellEnd"/>
      <w:r w:rsidRPr="00EF643D">
        <w:t xml:space="preserve"> version 11.1.1.7.1 should be installed and configured.</w:t>
      </w:r>
    </w:p>
    <w:p w:rsidR="00A6321E" w:rsidRDefault="00EF643D" w:rsidP="00EF643D">
      <w:r w:rsidRPr="00EF643D">
        <w:t xml:space="preserve">Locate the </w:t>
      </w:r>
      <w:r w:rsidRPr="00E06E14">
        <w:rPr>
          <w:rStyle w:val="HighlightText"/>
        </w:rPr>
        <w:t>&lt;</w:t>
      </w:r>
      <w:proofErr w:type="spellStart"/>
      <w:r w:rsidRPr="00E06E14">
        <w:rPr>
          <w:rStyle w:val="HighlightText"/>
        </w:rPr>
        <w:t>exor_base</w:t>
      </w:r>
      <w:proofErr w:type="spellEnd"/>
      <w:r w:rsidRPr="00E06E14">
        <w:rPr>
          <w:rStyle w:val="HighlightText"/>
        </w:rPr>
        <w:t>&gt;</w:t>
      </w:r>
      <w:r w:rsidR="00A6321E">
        <w:t>\</w:t>
      </w:r>
      <w:proofErr w:type="spellStart"/>
      <w:r w:rsidR="00A6321E">
        <w:t>msv</w:t>
      </w:r>
      <w:proofErr w:type="spellEnd"/>
      <w:r w:rsidR="00A6321E">
        <w:t>\exorMapviewer4700 where you will find:</w:t>
      </w:r>
    </w:p>
    <w:p w:rsidR="00A6321E" w:rsidRDefault="00EF643D" w:rsidP="00A6321E">
      <w:pPr>
        <w:pStyle w:val="ListBullet"/>
      </w:pPr>
      <w:r w:rsidRPr="00EF643D">
        <w:t>exorMapviewer4600_10_3_</w:t>
      </w:r>
      <w:r w:rsidR="00A6321E">
        <w:t>6</w:t>
      </w:r>
      <w:r w:rsidRPr="00EF643D">
        <w:t xml:space="preserve">.jar </w:t>
      </w:r>
    </w:p>
    <w:p w:rsidR="00EF643D" w:rsidRPr="00EF643D" w:rsidRDefault="00EF643D" w:rsidP="00EF643D">
      <w:proofErr w:type="gramStart"/>
      <w:r w:rsidRPr="00EF643D">
        <w:t>and</w:t>
      </w:r>
      <w:proofErr w:type="gramEnd"/>
      <w:r w:rsidRPr="00EF643D">
        <w:t xml:space="preserve"> </w:t>
      </w:r>
      <w:r w:rsidR="00A6321E">
        <w:t xml:space="preserve">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msv</w:t>
      </w:r>
      <w:proofErr w:type="spellEnd"/>
      <w:r w:rsidRPr="00EF643D">
        <w:t>\</w:t>
      </w:r>
      <w:proofErr w:type="spellStart"/>
      <w:r w:rsidRPr="00EF643D">
        <w:t>mvclient</w:t>
      </w:r>
      <w:proofErr w:type="spellEnd"/>
      <w:r w:rsidRPr="00EF643D">
        <w:t xml:space="preserve"> where you will find mvclient_10_3_5.jar. Copy these files to &lt;</w:t>
      </w:r>
      <w:proofErr w:type="spellStart"/>
      <w:r w:rsidRPr="00EF643D">
        <w:t>oracle_home</w:t>
      </w:r>
      <w:proofErr w:type="spellEnd"/>
      <w:r w:rsidRPr="00EF643D">
        <w:t>&gt;\forms\java.</w:t>
      </w:r>
    </w:p>
    <w:p w:rsidR="00EF643D" w:rsidRPr="00EF643D" w:rsidRDefault="00EF643D" w:rsidP="00EF643D"/>
    <w:p w:rsidR="00A6321E" w:rsidRDefault="00EF643D" w:rsidP="00EF643D">
      <w:r w:rsidRPr="00EF643D">
        <w:t xml:space="preserve">The formsweb.cfg archive parameter should be appended with the file name </w:t>
      </w:r>
    </w:p>
    <w:p w:rsidR="00A6321E" w:rsidRDefault="00EF643D" w:rsidP="00A6321E">
      <w:pPr>
        <w:pStyle w:val="ListBullet"/>
      </w:pPr>
      <w:r w:rsidRPr="00EF643D">
        <w:t>exorMapviewer4500_10_3_</w:t>
      </w:r>
      <w:r w:rsidR="00A6321E">
        <w:t>6</w:t>
      </w:r>
      <w:r w:rsidRPr="00EF643D">
        <w:t xml:space="preserve">.jar </w:t>
      </w:r>
    </w:p>
    <w:p w:rsidR="00EF643D" w:rsidRPr="00EF643D" w:rsidRDefault="00A6321E" w:rsidP="00A6321E">
      <w:pPr>
        <w:pStyle w:val="ListBullet"/>
      </w:pPr>
      <w:r>
        <w:t>mvclient_10_3_6</w:t>
      </w:r>
      <w:r w:rsidR="00EF643D" w:rsidRPr="00EF643D">
        <w:t>.jar.</w:t>
      </w:r>
    </w:p>
    <w:p w:rsidR="00EF643D" w:rsidRPr="00EF643D" w:rsidRDefault="00A6321E" w:rsidP="00EF643D">
      <w:r>
        <w:t xml:space="preserve">Copy these files to </w:t>
      </w:r>
      <w:r w:rsidRPr="00A6321E">
        <w:t>&lt;ORACLE_HOME&gt;\forms\java</w:t>
      </w:r>
    </w:p>
    <w:bookmarkEnd w:id="11"/>
    <w:p w:rsidR="00A6321E" w:rsidRPr="00A6321E" w:rsidRDefault="00A6321E" w:rsidP="00A6321E">
      <w:r w:rsidRPr="00A6321E">
        <w:rPr>
          <w:noProof/>
          <w:lang w:val="en-GB" w:eastAsia="en-GB"/>
        </w:rPr>
        <w:lastRenderedPageBreak/>
        <w:drawing>
          <wp:inline distT="0" distB="0" distL="0" distR="0">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p w:rsidR="00A6321E" w:rsidRPr="00A6321E" w:rsidRDefault="00A6321E" w:rsidP="00A6321E">
      <w:r w:rsidRPr="003D07FD">
        <w:t xml:space="preserve">The formsweb.cfg </w:t>
      </w:r>
      <w:r w:rsidRPr="00A6321E">
        <w:t>archive parameter should be appended with the file names exorMapviewer4700_10_3_6.jar, ojdbc6_10_3_6.jar and mvclient_10_3_6.jar.</w:t>
      </w:r>
    </w:p>
    <w:p w:rsidR="00A6321E" w:rsidRPr="003D07FD" w:rsidRDefault="00A6321E" w:rsidP="00A6321E"/>
    <w:p w:rsidR="00A6321E" w:rsidRPr="00A6321E" w:rsidRDefault="00A6321E" w:rsidP="00A6321E">
      <w:r w:rsidRPr="00A6321E">
        <w:t>For example (</w:t>
      </w:r>
      <w:proofErr w:type="spellStart"/>
      <w:r w:rsidRPr="00A6321E">
        <w:t>formsweb.conf</w:t>
      </w:r>
      <w:proofErr w:type="spellEnd"/>
      <w:r w:rsidRPr="00A6321E">
        <w:t>):</w:t>
      </w:r>
    </w:p>
    <w:p w:rsidR="00A6321E" w:rsidRPr="00A6321E" w:rsidRDefault="00A6321E" w:rsidP="00A6321E">
      <w:proofErr w:type="gramStart"/>
      <w:r w:rsidRPr="00A6321E">
        <w:t>archive</w:t>
      </w:r>
      <w:proofErr w:type="gramEnd"/>
      <w:r w:rsidRPr="00A6321E">
        <w:t>= frmall.jar,exor_jpg.jar,exorMapviewer4700_10_3_6.jar,mvclient_10_3_6.jar,ojdbc6_10_3_6.jar,UploadClient.jar,</w:t>
      </w:r>
    </w:p>
    <w:p w:rsidR="00A6321E" w:rsidRPr="00A6321E" w:rsidRDefault="00A6321E" w:rsidP="00A6321E">
      <w:r w:rsidRPr="00A6321E">
        <w:t>UploadServer.jar</w:t>
      </w:r>
    </w:p>
    <w:p w:rsidR="00A6321E" w:rsidRDefault="00A6321E" w:rsidP="00A6321E"/>
    <w:p w:rsidR="00A6321E" w:rsidRPr="00A6321E" w:rsidRDefault="00A6321E" w:rsidP="00A6321E">
      <w:r w:rsidRPr="003D07FD">
        <w:t>On each client machine the Jar Cache will need to be cleared. This can be done by the following methods</w:t>
      </w:r>
      <w:r w:rsidRPr="00A6321E">
        <w:t>.</w:t>
      </w:r>
    </w:p>
    <w:p w:rsidR="00A6321E" w:rsidRPr="00A6321E" w:rsidRDefault="00A6321E" w:rsidP="00A6321E">
      <w:r w:rsidRPr="00A6321E">
        <w:t>Oracle JRE users</w:t>
      </w:r>
    </w:p>
    <w:p w:rsidR="00A6321E" w:rsidRPr="00CB36BE" w:rsidRDefault="00A6321E" w:rsidP="00A6321E">
      <w:r w:rsidRPr="00CB36BE">
        <w:t xml:space="preserve">Open Java Control Panel as below - </w:t>
      </w:r>
    </w:p>
    <w:p w:rsidR="00A6321E" w:rsidRPr="00A6321E" w:rsidRDefault="00A6321E" w:rsidP="00A6321E">
      <w:r w:rsidRPr="003D07FD">
        <w:tab/>
      </w:r>
    </w:p>
    <w:p w:rsidR="00A6321E" w:rsidRPr="00A6321E" w:rsidRDefault="00A6321E" w:rsidP="00A6321E">
      <w:r w:rsidRPr="00A6321E">
        <w:t xml:space="preserve">Start -&gt; Control Panel -&gt; Java. </w:t>
      </w:r>
    </w:p>
    <w:p w:rsidR="00A6321E" w:rsidRPr="00A6321E" w:rsidRDefault="00A6321E" w:rsidP="00A6321E">
      <w:r w:rsidRPr="003D07FD">
        <w:t>Navigate to the "</w:t>
      </w:r>
      <w:r w:rsidRPr="00A6321E">
        <w:t>General" tab and click "Settings" button. In the Disk Space section click "Delete Files" button</w:t>
      </w:r>
    </w:p>
    <w:p w:rsidR="00A6321E" w:rsidRDefault="00A6321E" w:rsidP="00A6321E"/>
    <w:p w:rsidR="00A6321E" w:rsidRPr="00A6321E" w:rsidRDefault="00A6321E" w:rsidP="00A6321E">
      <w:r w:rsidRPr="00A6321E">
        <w:rPr>
          <w:noProof/>
          <w:lang w:val="en-GB" w:eastAsia="en-GB"/>
        </w:rPr>
        <w:lastRenderedPageBreak/>
        <w:drawing>
          <wp:inline distT="0" distB="0" distL="0" distR="0">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rsidRPr="00A6321E">
        <w:rPr>
          <w:noProof/>
          <w:lang w:val="en-GB" w:eastAsia="en-GB"/>
        </w:rPr>
        <w:drawing>
          <wp:inline distT="0" distB="0" distL="0" distR="0">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A6321E" w:rsidRPr="00A6321E" w:rsidRDefault="00A6321E" w:rsidP="00A6321E">
      <w:r w:rsidRPr="00A6321E">
        <w:rPr>
          <w:noProof/>
          <w:lang w:val="en-GB" w:eastAsia="en-GB"/>
        </w:rPr>
        <w:lastRenderedPageBreak/>
        <w:drawing>
          <wp:inline distT="0" distB="0" distL="0" distR="0">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Again open the Java Control Panel</w:t>
      </w:r>
      <w:r w:rsidRPr="00A6321E">
        <w:t xml:space="preserve"> as described above. In the Java Control Panel go to – </w:t>
      </w:r>
    </w:p>
    <w:p w:rsidR="00A6321E" w:rsidRDefault="00A6321E" w:rsidP="00A6321E"/>
    <w:p w:rsidR="00A6321E" w:rsidRPr="00A6321E" w:rsidRDefault="00A6321E" w:rsidP="00A6321E">
      <w:r>
        <w:t xml:space="preserve">     </w:t>
      </w:r>
      <w:r w:rsidRPr="00A6321E">
        <w:t>Security -&gt; Manage Certificates…</w:t>
      </w:r>
    </w:p>
    <w:p w:rsidR="00A6321E" w:rsidRPr="00A6321E" w:rsidRDefault="00A6321E" w:rsidP="00A6321E"/>
    <w:p w:rsidR="00A6321E" w:rsidRPr="00A6321E" w:rsidRDefault="00A6321E" w:rsidP="00A6321E">
      <w:r w:rsidRPr="006B29B0">
        <w:t xml:space="preserve">     Now </w:t>
      </w:r>
      <w:r w:rsidRPr="00A6321E">
        <w:t>you will see the Bentley Systems, Incorporated Certificate installed and listed under Trusted Certificate.</w:t>
      </w:r>
    </w:p>
    <w:p w:rsidR="00A6321E" w:rsidRPr="00A6321E" w:rsidRDefault="00A6321E" w:rsidP="00A6321E">
      <w:r w:rsidRPr="00A6321E">
        <w:rPr>
          <w:noProof/>
          <w:lang w:val="en-GB" w:eastAsia="en-GB"/>
        </w:rPr>
        <w:drawing>
          <wp:inline distT="0" distB="0" distL="0" distR="0">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Close the </w:t>
      </w:r>
      <w:r w:rsidRPr="00A6321E">
        <w:t>Java Control Panel.</w:t>
      </w:r>
    </w:p>
    <w:p w:rsidR="00A6321E" w:rsidRDefault="00A6321E" w:rsidP="00A6321E"/>
    <w:p w:rsidR="00A6321E" w:rsidRPr="00A6321E" w:rsidRDefault="00A6321E" w:rsidP="00A6321E">
      <w:r>
        <w:t xml:space="preserve">     After this</w:t>
      </w:r>
      <w:r w:rsidRPr="00A6321E">
        <w:t>, you should not see any warnings in future, unless the certificate gets removed.</w:t>
      </w:r>
    </w:p>
    <w:p w:rsidR="00A6321E" w:rsidRDefault="00A6321E" w:rsidP="00A6321E"/>
    <w:p w:rsidR="00A6321E" w:rsidRDefault="00A6321E" w:rsidP="00A6321E">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rsidR="00A6321E" w:rsidRDefault="00A6321E" w:rsidP="00A6321E"/>
    <w:p w:rsidR="00A6321E" w:rsidRDefault="00A6321E" w:rsidP="00A6321E"/>
    <w:p w:rsidR="00A6321E" w:rsidRDefault="00A6321E" w:rsidP="00A6321E">
      <w:r>
        <w:t>MV_SECURITY Option</w:t>
      </w:r>
    </w:p>
    <w:p w:rsidR="00A6321E" w:rsidRPr="00A6321E" w:rsidRDefault="00A6321E" w:rsidP="00A6321E"/>
    <w:p w:rsidR="00A6321E" w:rsidRDefault="00A6321E" w:rsidP="00A6321E">
      <w:r>
        <w:t xml:space="preserve">Please ensure that the MV_SECURITY option in the </w:t>
      </w:r>
      <w:proofErr w:type="spellStart"/>
      <w:r>
        <w:t>Mapviewer</w:t>
      </w:r>
      <w:proofErr w:type="spellEnd"/>
      <w:r>
        <w:t xml:space="preserve"> </w:t>
      </w:r>
      <w:proofErr w:type="spellStart"/>
      <w:r>
        <w:t>config</w:t>
      </w:r>
      <w:proofErr w:type="spellEnd"/>
      <w:r>
        <w:t xml:space="preserve"> file is set to FALSE. This has to be set to FALSE so that the Java code can create a data source on the fly when the preferred data source is not set.</w:t>
      </w:r>
    </w:p>
    <w:p w:rsidR="00A6321E" w:rsidRDefault="00A6321E" w:rsidP="00A6321E"/>
    <w:p w:rsidR="00A6321E" w:rsidRDefault="00A6321E" w:rsidP="00A6321E"/>
    <w:p w:rsidR="00A6321E" w:rsidRPr="00A6321E" w:rsidRDefault="00A6321E" w:rsidP="00A6321E">
      <w:r w:rsidRPr="00A6321E">
        <w:rPr>
          <w:noProof/>
          <w:lang w:val="en-GB" w:eastAsia="en-GB"/>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80953" cy="2371429"/>
                    </a:xfrm>
                    <a:prstGeom prst="rect">
                      <a:avLst/>
                    </a:prstGeom>
                  </pic:spPr>
                </pic:pic>
              </a:graphicData>
            </a:graphic>
          </wp:inline>
        </w:drawing>
      </w:r>
    </w:p>
    <w:p w:rsidR="00A6321E" w:rsidRPr="00A6321E" w:rsidRDefault="00A6321E" w:rsidP="00A6321E">
      <w:r w:rsidRPr="00A6321E">
        <w:br w:type="page"/>
      </w:r>
    </w:p>
    <w:p w:rsidR="00EF643D" w:rsidRPr="00EF643D" w:rsidRDefault="00EF643D" w:rsidP="007F57BC">
      <w:pPr>
        <w:pStyle w:val="Heading1"/>
      </w:pPr>
      <w:bookmarkStart w:id="112" w:name="_Toc279737334"/>
      <w:bookmarkStart w:id="113" w:name="_Toc299616286"/>
      <w:bookmarkStart w:id="114" w:name="_Toc320697263"/>
      <w:bookmarkStart w:id="115" w:name="_Toc366491996"/>
      <w:bookmarkStart w:id="116" w:name="_Toc371067596"/>
      <w:r w:rsidRPr="00EF643D">
        <w:lastRenderedPageBreak/>
        <w:t>Street Gazetteer Manager</w:t>
      </w:r>
      <w:bookmarkEnd w:id="112"/>
      <w:bookmarkEnd w:id="113"/>
      <w:bookmarkEnd w:id="114"/>
      <w:bookmarkEnd w:id="115"/>
      <w:bookmarkEnd w:id="116"/>
    </w:p>
    <w:p w:rsidR="00EF643D" w:rsidRPr="00EF643D" w:rsidRDefault="00EF643D" w:rsidP="00EF643D">
      <w:bookmarkStart w:id="117" w:name="_Toc202576498"/>
      <w:bookmarkStart w:id="118" w:name="_Toc222221854"/>
      <w:bookmarkStart w:id="119" w:name="_Toc254883646"/>
      <w:bookmarkStart w:id="120" w:name="_Toc267553962"/>
      <w:bookmarkStart w:id="121" w:name="_Toc279737335"/>
      <w:bookmarkStart w:id="122" w:name="_Toc299616287"/>
      <w:bookmarkStart w:id="123" w:name="_Toc320697264"/>
      <w:bookmarkStart w:id="124" w:name="_Toc366491997"/>
      <w:r w:rsidRPr="00EF643D">
        <w:t>Implementation of the Street Gazetteer Manager Software files</w:t>
      </w:r>
      <w:bookmarkEnd w:id="117"/>
      <w:bookmarkEnd w:id="118"/>
      <w:bookmarkEnd w:id="119"/>
      <w:bookmarkEnd w:id="120"/>
      <w:bookmarkEnd w:id="121"/>
      <w:bookmarkEnd w:id="122"/>
      <w:bookmarkEnd w:id="123"/>
      <w:bookmarkEnd w:id="124"/>
    </w:p>
    <w:p w:rsidR="00EF643D" w:rsidRPr="00EF643D" w:rsidRDefault="00EF643D" w:rsidP="00EF643D">
      <w:r w:rsidRPr="00EF643D">
        <w:t>To install the software components for Street Gazetteer Manager first check that the NSG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125" w:name="_Toc202576500"/>
      <w:bookmarkStart w:id="126" w:name="_Toc222221855"/>
      <w:bookmarkStart w:id="127" w:name="_Toc254883647"/>
      <w:bookmarkStart w:id="128" w:name="_Toc267553963"/>
      <w:bookmarkStart w:id="129" w:name="_Toc279737336"/>
      <w:bookmarkStart w:id="130" w:name="_Toc299616288"/>
      <w:bookmarkStart w:id="131" w:name="_Toc320697265"/>
      <w:bookmarkStart w:id="132" w:name="_Toc366491998"/>
      <w:r w:rsidRPr="00EF643D">
        <w:lastRenderedPageBreak/>
        <w:t>Street Gazetteer Manager Server Upgrade</w:t>
      </w:r>
      <w:bookmarkEnd w:id="125"/>
      <w:bookmarkEnd w:id="126"/>
      <w:bookmarkEnd w:id="127"/>
      <w:bookmarkEnd w:id="128"/>
      <w:bookmarkEnd w:id="129"/>
      <w:bookmarkEnd w:id="130"/>
      <w:bookmarkEnd w:id="131"/>
      <w:bookmarkEnd w:id="132"/>
    </w:p>
    <w:p w:rsidR="00EF643D" w:rsidRPr="00EF643D" w:rsidRDefault="00EF643D" w:rsidP="00EF643D">
      <w:r w:rsidRPr="00EF643D">
        <w:t>This chapter provides details of steps involved in upgrading the server components for Street Gazetteer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and before Maintenance Manager, Enquiry Manager and TMA Manager.</w:t>
      </w:r>
    </w:p>
    <w:p w:rsidR="00EF643D" w:rsidRPr="00EF643D" w:rsidRDefault="00EF643D" w:rsidP="00EF643D"/>
    <w:p w:rsidR="00EF643D" w:rsidRPr="00EF643D" w:rsidRDefault="00EF643D" w:rsidP="00EF643D">
      <w:bookmarkStart w:id="133" w:name="_Toc202576501"/>
      <w:bookmarkStart w:id="134" w:name="_Toc222221856"/>
      <w:bookmarkStart w:id="135" w:name="_Toc254883648"/>
      <w:bookmarkStart w:id="136" w:name="_Toc267553964"/>
      <w:bookmarkStart w:id="137" w:name="_Toc279737337"/>
      <w:bookmarkStart w:id="138" w:name="_Toc299616289"/>
      <w:bookmarkStart w:id="139" w:name="_Toc320697266"/>
      <w:bookmarkStart w:id="140" w:name="_Toc366491999"/>
      <w:r w:rsidRPr="00EF643D">
        <w:t xml:space="preserve">Before you </w:t>
      </w:r>
      <w:proofErr w:type="gramStart"/>
      <w:r w:rsidRPr="00EF643D">
        <w:t>Start</w:t>
      </w:r>
      <w:bookmarkEnd w:id="133"/>
      <w:bookmarkEnd w:id="134"/>
      <w:bookmarkEnd w:id="135"/>
      <w:bookmarkEnd w:id="136"/>
      <w:bookmarkEnd w:id="137"/>
      <w:bookmarkEnd w:id="138"/>
      <w:bookmarkEnd w:id="139"/>
      <w:bookmarkEnd w:id="140"/>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_Ref371063316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141" w:name="_Toc202576502"/>
      <w:bookmarkStart w:id="142" w:name="_Toc222221857"/>
      <w:bookmarkStart w:id="143" w:name="_Toc254883649"/>
      <w:bookmarkStart w:id="144" w:name="_Toc267553965"/>
      <w:bookmarkStart w:id="145" w:name="_Toc279737338"/>
      <w:bookmarkStart w:id="146" w:name="_Toc299616290"/>
      <w:bookmarkStart w:id="147" w:name="_Toc320697267"/>
      <w:bookmarkStart w:id="148" w:name="_Toc366492000"/>
      <w:r w:rsidRPr="00EF643D">
        <w:t>Typical problems that you may encounter</w:t>
      </w:r>
      <w:bookmarkEnd w:id="141"/>
      <w:bookmarkEnd w:id="142"/>
      <w:bookmarkEnd w:id="143"/>
      <w:bookmarkEnd w:id="144"/>
      <w:bookmarkEnd w:id="145"/>
      <w:bookmarkEnd w:id="146"/>
      <w:bookmarkEnd w:id="147"/>
      <w:bookmarkEnd w:id="148"/>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149" w:name="_Toc254883650"/>
      <w:bookmarkStart w:id="150" w:name="_Toc279737339"/>
      <w:bookmarkStart w:id="151" w:name="_Toc299616291"/>
      <w:bookmarkStart w:id="152" w:name="_Toc320697268"/>
      <w:bookmarkStart w:id="153" w:name="_Toc366492001"/>
      <w:r w:rsidRPr="00EF643D">
        <w:t>Install of Street Gazetteer manager</w:t>
      </w:r>
      <w:bookmarkEnd w:id="149"/>
      <w:bookmarkEnd w:id="150"/>
      <w:bookmarkEnd w:id="151"/>
      <w:bookmarkEnd w:id="152"/>
      <w:bookmarkEnd w:id="153"/>
    </w:p>
    <w:p w:rsidR="00EF643D" w:rsidRPr="00EF643D" w:rsidRDefault="00EF643D" w:rsidP="00EF643D"/>
    <w:p w:rsidR="00EF643D" w:rsidRPr="00EF643D" w:rsidRDefault="00EF643D" w:rsidP="00EF643D">
      <w:r w:rsidRPr="00EF643D">
        <w:t xml:space="preserve">To create the base data and objects for Street Gazetteer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nsg_inst.sql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 Gazetteer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nsg_install_1_&lt;</w:t>
      </w:r>
      <w:proofErr w:type="spellStart"/>
      <w:r w:rsidRPr="00EF643D">
        <w:t>date&amp;time</w:t>
      </w:r>
      <w:proofErr w:type="spellEnd"/>
      <w:r w:rsidRPr="00EF643D">
        <w:t>&gt;.LOG</w:t>
      </w:r>
    </w:p>
    <w:p w:rsidR="00EF643D" w:rsidRPr="00EF643D" w:rsidRDefault="00EF643D" w:rsidP="00EF643D">
      <w:r w:rsidRPr="00EF643D">
        <w:lastRenderedPageBreak/>
        <w:t>nsg_install_2_&lt;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3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54" w:name="_Toc202576503"/>
      <w:bookmarkStart w:id="155" w:name="_Toc222221858"/>
      <w:bookmarkStart w:id="156" w:name="_Toc254883651"/>
      <w:bookmarkStart w:id="157" w:name="_Toc267553966"/>
      <w:bookmarkStart w:id="158" w:name="_Toc279737340"/>
      <w:bookmarkStart w:id="159" w:name="_Toc299616292"/>
      <w:bookmarkStart w:id="160" w:name="_Toc320697269"/>
      <w:bookmarkStart w:id="161" w:name="_Toc366492002"/>
      <w:r w:rsidRPr="00EF643D">
        <w:t>Upgrade of Street Gazetteer Manager</w:t>
      </w:r>
      <w:bookmarkEnd w:id="154"/>
      <w:bookmarkEnd w:id="155"/>
      <w:bookmarkEnd w:id="156"/>
      <w:bookmarkEnd w:id="157"/>
      <w:bookmarkEnd w:id="158"/>
      <w:bookmarkEnd w:id="159"/>
      <w:bookmarkEnd w:id="160"/>
      <w:bookmarkEnd w:id="161"/>
    </w:p>
    <w:p w:rsidR="00EF643D" w:rsidRPr="00EF643D" w:rsidRDefault="00EF643D" w:rsidP="00EF643D"/>
    <w:p w:rsidR="00EF643D" w:rsidRPr="00EF643D" w:rsidRDefault="00EF643D" w:rsidP="00EF643D">
      <w:r w:rsidRPr="00EF643D">
        <w:t>This section describes the steps necessary to upgrade Street Gazetteer Manager to 4.7.0.0</w:t>
      </w:r>
    </w:p>
    <w:p w:rsidR="00EF643D" w:rsidRPr="00EF643D" w:rsidRDefault="00EF643D" w:rsidP="00EF643D"/>
    <w:p w:rsidR="00EF643D" w:rsidRPr="00EF643D" w:rsidRDefault="00EF643D" w:rsidP="00EF643D">
      <w:r w:rsidRPr="00EF643D">
        <w:t>To upgrade the base data and objects for the Street Gazetteer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nsg4500_nsg4600.sql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Street Gazetteer Manager objects and data will have been upgraded.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nsg4500_nsg4600_1_&lt;</w:t>
      </w:r>
      <w:proofErr w:type="spellStart"/>
      <w:r w:rsidRPr="00EF643D">
        <w:t>date&amp;time</w:t>
      </w:r>
      <w:proofErr w:type="spellEnd"/>
      <w:r w:rsidRPr="00EF643D">
        <w:t>&gt;.LOG</w:t>
      </w:r>
    </w:p>
    <w:p w:rsidR="00EF643D" w:rsidRPr="00EF643D" w:rsidRDefault="00EF643D" w:rsidP="00EF643D">
      <w:r w:rsidRPr="00EF643D">
        <w:t>nsg4500_nsg4600_2_&lt;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3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62" w:name="_Toc202576504"/>
      <w:bookmarkStart w:id="163" w:name="_Toc222221859"/>
      <w:bookmarkStart w:id="164" w:name="_Toc254883652"/>
      <w:bookmarkStart w:id="165" w:name="_Toc267553967"/>
      <w:bookmarkStart w:id="166" w:name="_Toc279737341"/>
      <w:bookmarkStart w:id="167" w:name="_Toc299616293"/>
      <w:bookmarkStart w:id="168" w:name="_Toc320697270"/>
      <w:bookmarkStart w:id="169" w:name="_Toc366492003"/>
      <w:r w:rsidRPr="00EF643D">
        <w:t>Mandatory Configuration</w:t>
      </w:r>
      <w:bookmarkEnd w:id="162"/>
      <w:bookmarkEnd w:id="163"/>
      <w:bookmarkEnd w:id="164"/>
      <w:bookmarkEnd w:id="165"/>
      <w:bookmarkEnd w:id="166"/>
      <w:r w:rsidRPr="00EF643D">
        <w:t xml:space="preserve"> (Post Install and Upgrade)</w:t>
      </w:r>
      <w:bookmarkEnd w:id="167"/>
      <w:bookmarkEnd w:id="168"/>
      <w:bookmarkEnd w:id="169"/>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 Gazetteer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Street Gazetteer Manager is set accordingly;</w:t>
      </w:r>
    </w:p>
    <w:p w:rsidR="00EF643D" w:rsidRPr="00EF643D" w:rsidRDefault="00EF643D" w:rsidP="00EF643D"/>
    <w:p w:rsidR="00EF643D" w:rsidRPr="00EF643D" w:rsidRDefault="00EF643D" w:rsidP="00EF643D">
      <w:r w:rsidRPr="00EF643D">
        <w:t>NSG=4.7.0.0</w:t>
      </w:r>
      <w:bookmarkStart w:id="170" w:name="_Toc254883653"/>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71" w:name="_Toc279737342"/>
      <w:bookmarkStart w:id="172" w:name="_Toc299616294"/>
      <w:bookmarkStart w:id="173" w:name="_Toc320697271"/>
      <w:bookmarkStart w:id="174" w:name="_Toc366492004"/>
      <w:r w:rsidRPr="00EF643D">
        <w:t xml:space="preserve">Product </w:t>
      </w:r>
      <w:proofErr w:type="spellStart"/>
      <w:r w:rsidRPr="00EF643D">
        <w:t>Licencing</w:t>
      </w:r>
      <w:bookmarkEnd w:id="170"/>
      <w:bookmarkEnd w:id="171"/>
      <w:proofErr w:type="spellEnd"/>
      <w:r w:rsidRPr="00EF643D">
        <w:t xml:space="preserve"> (Post Install only)</w:t>
      </w:r>
      <w:bookmarkEnd w:id="172"/>
      <w:bookmarkEnd w:id="173"/>
      <w:bookmarkEnd w:id="174"/>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39" o:title=""/>
          </v:shape>
          <o:OLEObject Type="Embed" ProgID="PBrush" ShapeID="_x0000_i1025" DrawAspect="Content" ObjectID="_1448260728" r:id="rId4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bookmarkStart w:id="175" w:name="_Toc254883654"/>
    </w:p>
    <w:p w:rsidR="00EF643D" w:rsidRPr="00EF643D" w:rsidRDefault="00EF643D" w:rsidP="00EF643D">
      <w:bookmarkStart w:id="176" w:name="_Toc279737343"/>
      <w:bookmarkStart w:id="177" w:name="_Toc299616295"/>
      <w:bookmarkStart w:id="178" w:name="_Toc320697272"/>
      <w:bookmarkStart w:id="179" w:name="_Toc366492005"/>
      <w:r w:rsidRPr="00EF643D">
        <w:t>Setting Directory Paths</w:t>
      </w:r>
      <w:bookmarkEnd w:id="175"/>
      <w:bookmarkEnd w:id="176"/>
      <w:r w:rsidRPr="00EF643D">
        <w:t xml:space="preserve"> (Post Install only)</w:t>
      </w:r>
      <w:bookmarkEnd w:id="177"/>
      <w:bookmarkEnd w:id="178"/>
      <w:bookmarkEnd w:id="179"/>
    </w:p>
    <w:p w:rsidR="00EF643D" w:rsidRPr="00EF643D" w:rsidRDefault="00EF643D" w:rsidP="00EF643D"/>
    <w:p w:rsidR="00EF643D" w:rsidRPr="00EF643D" w:rsidRDefault="00EF643D" w:rsidP="00EF643D">
      <w:r w:rsidRPr="00EF643D">
        <w:t>This step is only necessary following a first time Installation of Street Gazetteer Manager.  The Setting of Directory Paths will have been implemented previously for an Upgrade.</w:t>
      </w:r>
    </w:p>
    <w:p w:rsidR="00EF643D" w:rsidRPr="00EF643D" w:rsidRDefault="00EF643D" w:rsidP="00EF643D"/>
    <w:p w:rsidR="00EF643D" w:rsidRPr="00EF643D" w:rsidRDefault="00EF643D" w:rsidP="00EF643D">
      <w:r w:rsidRPr="00EF643D">
        <w:t xml:space="preserve">Street Gazetteer Manager uses the Oracle directories mechanism to denote the locations of files that are </w:t>
      </w:r>
      <w:proofErr w:type="gramStart"/>
      <w:r w:rsidRPr="00EF643D">
        <w:t>read/written</w:t>
      </w:r>
      <w:proofErr w:type="gramEnd"/>
      <w:r w:rsidRPr="00EF643D">
        <w:t>.</w:t>
      </w:r>
    </w:p>
    <w:p w:rsidR="00EF643D" w:rsidRPr="00EF643D" w:rsidRDefault="00EF643D" w:rsidP="00EF643D"/>
    <w:p w:rsidR="00EF643D" w:rsidRPr="00EF643D" w:rsidRDefault="00EF643D" w:rsidP="00EF643D">
      <w:r w:rsidRPr="00EF643D">
        <w:t xml:space="preserve">The following Oracle directories are </w:t>
      </w:r>
      <w:proofErr w:type="spellStart"/>
      <w:r w:rsidRPr="00EF643D">
        <w:t>utilised</w:t>
      </w:r>
      <w:proofErr w:type="spellEnd"/>
      <w:r w:rsidRPr="00EF643D">
        <w:t xml:space="preserve"> by Street Gazetteer Manager, and they must have their “File System Paths” set using module HIG1895.</w:t>
      </w:r>
    </w:p>
    <w:p w:rsidR="00EF643D" w:rsidRPr="00EF643D" w:rsidRDefault="00EF643D" w:rsidP="00EF643D"/>
    <w:p w:rsidR="00EF643D" w:rsidRPr="00EF643D" w:rsidRDefault="00EF643D" w:rsidP="00EF643D">
      <w:r w:rsidRPr="00EF643D">
        <w:object w:dxaOrig="8969" w:dyaOrig="1965">
          <v:shape id="_x0000_i1026" type="#_x0000_t75" style="width:416.25pt;height:91.5pt" o:ole="">
            <v:imagedata r:id="rId41" o:title=""/>
          </v:shape>
          <o:OLEObject Type="Embed" ProgID="PBrush" ShapeID="_x0000_i1026" DrawAspect="Content" ObjectID="_1448260729" r:id="rId42"/>
        </w:object>
      </w:r>
    </w:p>
    <w:p w:rsidR="00EF643D" w:rsidRPr="00EF643D" w:rsidRDefault="00EF643D" w:rsidP="00EF643D"/>
    <w:p w:rsidR="00EF643D" w:rsidRPr="00EF643D" w:rsidRDefault="00EF643D" w:rsidP="00EF643D">
      <w:r w:rsidRPr="00EF643D">
        <w:object w:dxaOrig="11369" w:dyaOrig="7439">
          <v:shape id="_x0000_i1027" type="#_x0000_t75" style="width:405pt;height:264.75pt" o:ole="">
            <v:imagedata r:id="rId43" o:title=""/>
          </v:shape>
          <o:OLEObject Type="Embed" ProgID="PBrush" ShapeID="_x0000_i1027" DrawAspect="Content" ObjectID="_1448260730" r:id="rId44"/>
        </w:object>
      </w:r>
    </w:p>
    <w:p w:rsidR="00EF643D" w:rsidRPr="00EF643D" w:rsidRDefault="00EF643D" w:rsidP="00EF643D"/>
    <w:p w:rsidR="00EF643D" w:rsidRPr="00EF643D" w:rsidRDefault="00EF643D" w:rsidP="00EF643D">
      <w:r w:rsidRPr="00EF643D">
        <w:t>For more information regarding managing directories, please consult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80" w:name="_Toc209847726"/>
      <w:bookmarkStart w:id="181" w:name="_Toc254883655"/>
      <w:bookmarkStart w:id="182" w:name="_Toc279737344"/>
      <w:bookmarkStart w:id="183" w:name="_Toc299616296"/>
      <w:bookmarkStart w:id="184" w:name="_Toc320697273"/>
      <w:bookmarkStart w:id="185" w:name="_Toc366492006"/>
      <w:r w:rsidRPr="00EF643D">
        <w:t>XSD Files</w:t>
      </w:r>
      <w:bookmarkEnd w:id="180"/>
      <w:bookmarkEnd w:id="181"/>
      <w:bookmarkEnd w:id="182"/>
      <w:r w:rsidRPr="00EF643D">
        <w:t xml:space="preserve"> (Post Install only)</w:t>
      </w:r>
      <w:bookmarkEnd w:id="183"/>
      <w:bookmarkEnd w:id="184"/>
      <w:bookmarkEnd w:id="185"/>
    </w:p>
    <w:p w:rsidR="00EF643D" w:rsidRPr="00EF643D" w:rsidRDefault="00EF643D" w:rsidP="00EF643D"/>
    <w:p w:rsidR="00EF643D" w:rsidRPr="00EF643D" w:rsidRDefault="00EF643D" w:rsidP="00EF643D">
      <w:r w:rsidRPr="00EF643D">
        <w:t>This step is only necessary following a first time Installation of Street Gazetteer Manager.  The XSD files will have been registered previously for an Upgrade.</w:t>
      </w:r>
    </w:p>
    <w:p w:rsidR="00EF643D" w:rsidRPr="00EF643D" w:rsidRDefault="00EF643D" w:rsidP="00EF643D"/>
    <w:p w:rsidR="00EF643D" w:rsidRPr="00EF643D" w:rsidRDefault="00EF643D" w:rsidP="00EF643D">
      <w:r w:rsidRPr="00EF643D">
        <w:t>Copy the .</w:t>
      </w:r>
      <w:proofErr w:type="spellStart"/>
      <w:r w:rsidRPr="00EF643D">
        <w:t>xsd</w:t>
      </w:r>
      <w:proofErr w:type="spellEnd"/>
      <w:r w:rsidRPr="00EF643D">
        <w:t xml:space="preserve"> files from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 xml:space="preserve"> into a directory on the database server.</w:t>
      </w:r>
    </w:p>
    <w:p w:rsidR="00EF643D" w:rsidRPr="00EF643D" w:rsidRDefault="00EF643D" w:rsidP="00EF643D"/>
    <w:p w:rsidR="00EF643D" w:rsidRPr="00EF643D" w:rsidRDefault="00EF643D" w:rsidP="00EF643D">
      <w:r w:rsidRPr="00EF643D">
        <w:t xml:space="preserve">Log into the Highways </w:t>
      </w:r>
      <w:proofErr w:type="gramStart"/>
      <w:r w:rsidRPr="00EF643D">
        <w:t>By</w:t>
      </w:r>
      <w:proofErr w:type="gramEnd"/>
      <w:r w:rsidRPr="00EF643D">
        <w:t xml:space="preserve"> Exor application and open the ‘Directories’ module</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8060" cy="3933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Ensure that the directory with the name ‘NSG_XSD_DIRECTORY’ has a path set </w:t>
      </w:r>
      <w:proofErr w:type="gramStart"/>
      <w:r w:rsidRPr="00EF643D">
        <w:t>that points</w:t>
      </w:r>
      <w:proofErr w:type="gramEnd"/>
      <w:r w:rsidRPr="00EF643D">
        <w:t xml:space="preserve"> to the location that you have just copied .</w:t>
      </w:r>
      <w:proofErr w:type="spellStart"/>
      <w:r w:rsidRPr="00EF643D">
        <w:t>xsd</w:t>
      </w:r>
      <w:proofErr w:type="spellEnd"/>
      <w:r w:rsidRPr="00EF643D">
        <w:t xml:space="preserve"> files into e.g.</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4665" cy="118173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XSD files must then be registered with Oracle XMLDB by running the script</w:t>
      </w:r>
      <w:proofErr w:type="gramStart"/>
      <w:r w:rsidRPr="00EF643D">
        <w:t xml:space="preserve">  </w:t>
      </w:r>
      <w:r w:rsidRPr="00E06E14">
        <w:rPr>
          <w:rStyle w:val="HighlightText"/>
        </w:rPr>
        <w:t>&lt;</w:t>
      </w:r>
      <w:proofErr w:type="spellStart"/>
      <w:proofErr w:type="gramEnd"/>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\register_eton_schemas.sql</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186" w:name="_Toc254883656"/>
      <w:bookmarkStart w:id="187" w:name="_Toc279737345"/>
      <w:bookmarkStart w:id="188" w:name="_Toc299616297"/>
      <w:bookmarkStart w:id="189" w:name="_Toc320697274"/>
      <w:bookmarkStart w:id="190" w:name="_Toc366492007"/>
      <w:r w:rsidRPr="00EF643D">
        <w:lastRenderedPageBreak/>
        <w:t>Creation of Loader Database Job</w:t>
      </w:r>
      <w:bookmarkEnd w:id="186"/>
      <w:bookmarkEnd w:id="187"/>
      <w:r w:rsidRPr="00EF643D">
        <w:t xml:space="preserve"> (Post Install only)</w:t>
      </w:r>
      <w:bookmarkEnd w:id="188"/>
      <w:bookmarkEnd w:id="189"/>
      <w:bookmarkEnd w:id="190"/>
    </w:p>
    <w:p w:rsidR="00EF643D" w:rsidRPr="00EF643D" w:rsidRDefault="00EF643D" w:rsidP="00EF643D"/>
    <w:p w:rsidR="00EF643D" w:rsidRPr="00EF643D" w:rsidRDefault="00EF643D" w:rsidP="00EF643D">
      <w:r w:rsidRPr="00EF643D">
        <w:t>Following first time installation, should it be necessary to load Gazetteer files a database job needs to be created.  To do this open the Highways application and run the ‘Monitor NSG Loader’ module (NSG0040).</w:t>
      </w:r>
    </w:p>
    <w:p w:rsidR="00EF643D" w:rsidRPr="00EF643D" w:rsidRDefault="00EF643D" w:rsidP="00EF643D"/>
    <w:p w:rsidR="00EF643D" w:rsidRPr="00EF643D" w:rsidRDefault="00EF643D" w:rsidP="00EF643D">
      <w:r w:rsidRPr="00EF643D">
        <w:rPr>
          <w:noProof/>
          <w:lang w:val="en-GB" w:eastAsia="en-GB"/>
        </w:rPr>
        <w:drawing>
          <wp:inline distT="0" distB="0" distL="0" distR="0">
            <wp:extent cx="2057400" cy="3171825"/>
            <wp:effectExtent l="0" t="0" r="0" b="9525"/>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7" r:link="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3171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Press the ‘Options’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49" r:link="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82905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Press the ‘Recreate Job’ button.</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extent cx="2962275" cy="1752600"/>
            <wp:effectExtent l="0" t="0" r="9525"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51" r:link="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175260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91" w:name="_Toc320697275"/>
      <w:bookmarkStart w:id="192" w:name="_Toc366492008"/>
      <w:r w:rsidRPr="00EF643D">
        <w:t>Rebuild the NSG Views (post Upgrade only)</w:t>
      </w:r>
      <w:bookmarkEnd w:id="191"/>
      <w:bookmarkEnd w:id="192"/>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pPr>
        <w:rPr>
          <w:highlight w:val="white"/>
        </w:rPr>
      </w:pPr>
    </w:p>
    <w:p w:rsidR="00EF643D" w:rsidRPr="00EF643D" w:rsidRDefault="00EF643D" w:rsidP="00EF643D">
      <w:pPr>
        <w:rPr>
          <w:highlight w:val="white"/>
        </w:rPr>
      </w:pPr>
      <w:r w:rsidRPr="00EF643D">
        <w:rPr>
          <w:highlight w:val="white"/>
        </w:rPr>
        <w:t>BEGIN</w:t>
      </w:r>
    </w:p>
    <w:p w:rsidR="00EF643D" w:rsidRPr="00EF643D" w:rsidRDefault="00EF643D" w:rsidP="00EF643D">
      <w:pPr>
        <w:rPr>
          <w:highlight w:val="white"/>
        </w:rPr>
      </w:pPr>
      <w:r w:rsidRPr="00EF643D">
        <w:rPr>
          <w:highlight w:val="white"/>
        </w:rPr>
        <w:t>  NSG_SDO_UTIL.REBUILD_NSG_VIEWS;</w:t>
      </w:r>
    </w:p>
    <w:p w:rsidR="00EF643D" w:rsidRPr="00EF643D" w:rsidRDefault="00EF643D" w:rsidP="00EF643D">
      <w:pPr>
        <w:rPr>
          <w:highlight w:val="white"/>
        </w:rPr>
      </w:pPr>
      <w:r w:rsidRPr="00EF643D">
        <w:rPr>
          <w:highlight w:val="white"/>
        </w:rPr>
        <w:t>END;</w:t>
      </w:r>
    </w:p>
    <w:p w:rsidR="00EF643D" w:rsidRPr="00EF643D" w:rsidRDefault="00EF643D" w:rsidP="00EF643D">
      <w:pPr>
        <w:rPr>
          <w:highlight w:val="white"/>
        </w:rPr>
      </w:pPr>
      <w:r w:rsidRPr="00EF643D">
        <w:rPr>
          <w:highlight w:val="white"/>
        </w:rPr>
        <w:t>/</w:t>
      </w:r>
    </w:p>
    <w:p w:rsidR="00EF643D" w:rsidRPr="00EF643D" w:rsidRDefault="00EF643D" w:rsidP="00EF643D"/>
    <w:p w:rsidR="00EF643D" w:rsidRPr="00EF643D" w:rsidRDefault="00EF643D" w:rsidP="00EF643D">
      <w:r w:rsidRPr="00EF643D">
        <w:rPr>
          <w:noProof/>
          <w:lang w:val="en-GB" w:eastAsia="en-GB"/>
        </w:rPr>
        <w:drawing>
          <wp:inline distT="0" distB="0" distL="0" distR="0">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Default="00EF643D" w:rsidP="007F57BC">
      <w:pPr>
        <w:pStyle w:val="Heading1"/>
      </w:pPr>
      <w:bookmarkStart w:id="193" w:name="_Toc279737347"/>
      <w:bookmarkStart w:id="194" w:name="_Toc299616298"/>
      <w:bookmarkStart w:id="195" w:name="_Toc320697276"/>
      <w:bookmarkStart w:id="196" w:name="_Toc366492009"/>
      <w:bookmarkStart w:id="197" w:name="_Toc371067597"/>
      <w:bookmarkStart w:id="198" w:name="_Toc279737371"/>
      <w:bookmarkStart w:id="199" w:name="_Toc299616321"/>
      <w:bookmarkStart w:id="200" w:name="_Toc320697299"/>
      <w:r w:rsidRPr="00EF643D">
        <w:t>Maintenance Manager</w:t>
      </w:r>
      <w:bookmarkEnd w:id="193"/>
      <w:bookmarkEnd w:id="194"/>
      <w:bookmarkEnd w:id="195"/>
      <w:bookmarkEnd w:id="196"/>
      <w:bookmarkEnd w:id="197"/>
      <w:r w:rsidR="00DE1A1C">
        <w:br/>
      </w:r>
    </w:p>
    <w:p w:rsidR="00EF643D" w:rsidRPr="00EF643D" w:rsidRDefault="00EF643D" w:rsidP="00DE1A1C">
      <w:pPr>
        <w:pStyle w:val="Heading2"/>
      </w:pPr>
      <w:bookmarkStart w:id="201" w:name="_Toc222221885"/>
      <w:bookmarkStart w:id="202" w:name="_Toc254883658"/>
      <w:bookmarkStart w:id="203" w:name="_Toc279737348"/>
      <w:bookmarkStart w:id="204" w:name="_Toc299616299"/>
      <w:bookmarkStart w:id="205" w:name="_Toc320697277"/>
      <w:bookmarkStart w:id="206" w:name="_Toc366492010"/>
      <w:bookmarkStart w:id="207" w:name="_Toc371067598"/>
      <w:r w:rsidRPr="00EF643D">
        <w:t>Implementation of the Maintenance Manager Software files</w:t>
      </w:r>
      <w:bookmarkEnd w:id="201"/>
      <w:bookmarkEnd w:id="202"/>
      <w:bookmarkEnd w:id="203"/>
      <w:bookmarkEnd w:id="204"/>
      <w:bookmarkEnd w:id="205"/>
      <w:bookmarkEnd w:id="206"/>
      <w:bookmarkEnd w:id="207"/>
    </w:p>
    <w:p w:rsidR="00EF643D" w:rsidRPr="00EF643D" w:rsidRDefault="00EF643D" w:rsidP="00EF643D">
      <w:r w:rsidRPr="00EF643D">
        <w:t>To install the software components for Maintenance Manager first check that the MAI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p w:rsidR="00EF643D" w:rsidRPr="00EF643D" w:rsidRDefault="00EF643D" w:rsidP="00DE1A1C">
      <w:pPr>
        <w:pStyle w:val="Heading2"/>
      </w:pPr>
      <w:r w:rsidRPr="00EF643D">
        <w:br w:type="page"/>
      </w:r>
      <w:bookmarkStart w:id="208" w:name="_Toc222221886"/>
      <w:bookmarkStart w:id="209" w:name="_Toc254883659"/>
      <w:bookmarkStart w:id="210" w:name="_Toc279737349"/>
      <w:bookmarkStart w:id="211" w:name="_Toc299616300"/>
      <w:bookmarkStart w:id="212" w:name="_Toc320697278"/>
      <w:bookmarkStart w:id="213" w:name="_Toc366492011"/>
      <w:bookmarkStart w:id="214" w:name="_Toc371067599"/>
      <w:r w:rsidRPr="00EF643D">
        <w:lastRenderedPageBreak/>
        <w:t>Maintenance Manager Server Install/Upgrade</w:t>
      </w:r>
      <w:bookmarkEnd w:id="208"/>
      <w:bookmarkEnd w:id="209"/>
      <w:bookmarkEnd w:id="210"/>
      <w:bookmarkEnd w:id="211"/>
      <w:bookmarkEnd w:id="212"/>
      <w:bookmarkEnd w:id="213"/>
      <w:bookmarkEnd w:id="214"/>
    </w:p>
    <w:p w:rsidR="00EF643D" w:rsidRPr="00EF643D" w:rsidRDefault="00EF643D" w:rsidP="00EF643D">
      <w:r w:rsidRPr="00EF643D">
        <w:t>This chapter provides details of steps involved in installing/upgrading the server components for Maintenance Manager.</w:t>
      </w:r>
    </w:p>
    <w:p w:rsidR="00EF643D" w:rsidRDefault="00EF643D" w:rsidP="00DE1A1C">
      <w:pPr>
        <w:pStyle w:val="Heading3"/>
      </w:pPr>
      <w:bookmarkStart w:id="215" w:name="_Toc222221887"/>
      <w:bookmarkStart w:id="216" w:name="_Toc254883660"/>
      <w:bookmarkStart w:id="217" w:name="_Toc279737350"/>
      <w:bookmarkStart w:id="218" w:name="_Toc299616301"/>
      <w:bookmarkStart w:id="219" w:name="_Toc320697279"/>
      <w:bookmarkStart w:id="220" w:name="_Toc366492012"/>
      <w:bookmarkStart w:id="221" w:name="_Toc371067600"/>
      <w:r w:rsidRPr="00EF643D">
        <w:t xml:space="preserve">Before you </w:t>
      </w:r>
      <w:proofErr w:type="gramStart"/>
      <w:r w:rsidRPr="00EF643D">
        <w:t>Start</w:t>
      </w:r>
      <w:bookmarkEnd w:id="215"/>
      <w:bookmarkEnd w:id="216"/>
      <w:bookmarkEnd w:id="217"/>
      <w:bookmarkEnd w:id="218"/>
      <w:bookmarkEnd w:id="219"/>
      <w:bookmarkEnd w:id="220"/>
      <w:bookmarkEnd w:id="221"/>
      <w:proofErr w:type="gramEnd"/>
    </w:p>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_Ref371063330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Where an upgrade is to be performed please ensure that any data loading being done through the Maintenance Manager loader modules has been completed, any data held in the Maintenance Manager load tables may be removed during this upgrade.</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942A6" w:rsidRDefault="00F942A6" w:rsidP="00EF643D">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F942A6">
      <w:pPr>
        <w:pStyle w:val="Heading3"/>
      </w:pPr>
      <w:bookmarkStart w:id="222" w:name="_Toc222221888"/>
      <w:bookmarkStart w:id="223" w:name="_Toc254883661"/>
      <w:bookmarkStart w:id="224" w:name="_Toc279737351"/>
      <w:bookmarkStart w:id="225" w:name="_Toc299616302"/>
      <w:bookmarkStart w:id="226" w:name="_Toc320697280"/>
      <w:bookmarkStart w:id="227" w:name="_Toc366492013"/>
      <w:bookmarkStart w:id="228" w:name="_Toc371067601"/>
      <w:r w:rsidRPr="00EF643D">
        <w:t>Typical problems that you may encounter</w:t>
      </w:r>
      <w:bookmarkEnd w:id="222"/>
      <w:bookmarkEnd w:id="223"/>
      <w:bookmarkEnd w:id="224"/>
      <w:bookmarkEnd w:id="225"/>
      <w:bookmarkEnd w:id="226"/>
      <w:bookmarkEnd w:id="227"/>
      <w:bookmarkEnd w:id="228"/>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942A6">
      <w:pPr>
        <w:pStyle w:val="Heading3"/>
      </w:pPr>
      <w:bookmarkStart w:id="229" w:name="_Toc254883662"/>
      <w:bookmarkStart w:id="230" w:name="_Toc279737352"/>
      <w:bookmarkStart w:id="231" w:name="_Toc299616303"/>
      <w:bookmarkStart w:id="232" w:name="_Toc320697281"/>
      <w:bookmarkStart w:id="233" w:name="_Toc366492014"/>
      <w:bookmarkStart w:id="234" w:name="_Toc371067602"/>
      <w:bookmarkStart w:id="235" w:name="_Toc222221889"/>
      <w:r w:rsidRPr="00EF643D">
        <w:t>Install of Maintenance Manager</w:t>
      </w:r>
      <w:bookmarkEnd w:id="229"/>
      <w:bookmarkEnd w:id="230"/>
      <w:bookmarkEnd w:id="231"/>
      <w:bookmarkEnd w:id="232"/>
      <w:bookmarkEnd w:id="233"/>
      <w:bookmarkEnd w:id="234"/>
    </w:p>
    <w:p w:rsidR="00EF643D" w:rsidRPr="00EF643D" w:rsidRDefault="00EF643D" w:rsidP="00EF643D">
      <w:r w:rsidRPr="00EF643D">
        <w:t xml:space="preserve">To create the base data and objects for Maintenance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\install</w:t>
      </w:r>
    </w:p>
    <w:p w:rsidR="00EF643D" w:rsidRPr="00EF643D" w:rsidRDefault="00EF643D" w:rsidP="00EF643D">
      <w:r w:rsidRPr="00EF643D">
        <w:t>Login to SQL*PLUS as the highways owner on the client PC and run the following command:</w:t>
      </w:r>
    </w:p>
    <w:p w:rsidR="00EF643D" w:rsidRPr="00F942A6" w:rsidRDefault="00EF643D" w:rsidP="00EF643D">
      <w:pPr>
        <w:rPr>
          <w:rStyle w:val="CodeText"/>
        </w:rPr>
      </w:pPr>
      <w:r w:rsidRPr="00EF643D">
        <w:t> </w:t>
      </w:r>
      <w:r w:rsidRPr="00EF643D">
        <w:tab/>
      </w:r>
      <w:proofErr w:type="gramStart"/>
      <w:r w:rsidRPr="00F942A6">
        <w:rPr>
          <w:rStyle w:val="CodeText"/>
        </w:rPr>
        <w:t>start</w:t>
      </w:r>
      <w:proofErr w:type="gramEnd"/>
      <w:r w:rsidRPr="00F942A6">
        <w:rPr>
          <w:rStyle w:val="CodeText"/>
        </w:rPr>
        <w:t xml:space="preserve"> mai_inst.sql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37079D" w:rsidRDefault="0037079D" w:rsidP="00EF643D">
      <w:pPr>
        <w:rPr>
          <w:rStyle w:val="HighlightText"/>
        </w:rPr>
      </w:pPr>
      <w:r>
        <w:rPr>
          <w:rStyle w:val="HighlightText"/>
        </w:rPr>
        <w:lastRenderedPageBreak/>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Maintenance Manager objects and data will have been installed. </w:t>
      </w:r>
    </w:p>
    <w:p w:rsidR="00EF643D" w:rsidRPr="00EF643D" w:rsidRDefault="00EF643D" w:rsidP="0037079D">
      <w:pPr>
        <w:pStyle w:val="Heading3"/>
      </w:pPr>
      <w:bookmarkStart w:id="236" w:name="_Toc371067603"/>
      <w:r w:rsidRPr="00EF643D">
        <w:t>Checking Log File(s)</w:t>
      </w:r>
      <w:bookmarkEnd w:id="236"/>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37079D" w:rsidRDefault="0037079D" w:rsidP="00EF643D">
      <w:pPr>
        <w:rPr>
          <w:rStyle w:val="CodeText"/>
        </w:rPr>
      </w:pPr>
      <w:r>
        <w:rPr>
          <w:rStyle w:val="CodeText"/>
        </w:rPr>
        <w:tab/>
      </w:r>
      <w:r w:rsidR="00EF643D" w:rsidRPr="0037079D">
        <w:rPr>
          <w:rStyle w:val="CodeText"/>
        </w:rPr>
        <w:t>mai_install_1_&lt;</w:t>
      </w:r>
      <w:proofErr w:type="spellStart"/>
      <w:r w:rsidR="00EF643D" w:rsidRPr="0037079D">
        <w:rPr>
          <w:rStyle w:val="CodeText"/>
        </w:rPr>
        <w:t>date&amp;time</w:t>
      </w:r>
      <w:proofErr w:type="spellEnd"/>
      <w:r w:rsidR="00EF643D" w:rsidRPr="0037079D">
        <w:rPr>
          <w:rStyle w:val="CodeText"/>
        </w:rPr>
        <w:t>&gt;.LOG</w:t>
      </w:r>
    </w:p>
    <w:p w:rsidR="00EF643D" w:rsidRPr="0037079D" w:rsidRDefault="0037079D" w:rsidP="00EF643D">
      <w:pPr>
        <w:rPr>
          <w:rStyle w:val="CodeText"/>
        </w:rPr>
      </w:pPr>
      <w:r>
        <w:rPr>
          <w:rStyle w:val="CodeText"/>
        </w:rPr>
        <w:tab/>
      </w:r>
      <w:r w:rsidR="00EF643D" w:rsidRPr="0037079D">
        <w:rPr>
          <w:rStyle w:val="CodeText"/>
        </w:rPr>
        <w:t>mai_install_2_&lt;</w:t>
      </w:r>
      <w:proofErr w:type="spellStart"/>
      <w:r w:rsidR="00EF643D" w:rsidRPr="0037079D">
        <w:rPr>
          <w:rStyle w:val="CodeText"/>
        </w:rPr>
        <w:t>date&amp;time</w:t>
      </w:r>
      <w:proofErr w:type="spellEnd"/>
      <w:r w:rsidR="00EF643D" w:rsidRPr="0037079D">
        <w:rPr>
          <w:rStyle w:val="CodeText"/>
        </w:rPr>
        <w:t>&gt;.LOG</w:t>
      </w:r>
    </w:p>
    <w:p w:rsidR="00EF643D" w:rsidRPr="00EF643D" w:rsidRDefault="00EF643D" w:rsidP="00EF643D"/>
    <w:p w:rsidR="00EF643D" w:rsidRPr="00EF643D" w:rsidRDefault="00EF643D" w:rsidP="00EF643D">
      <w:r w:rsidRPr="00EF643D">
        <w:t xml:space="preserve">Please raise and attach the logs to a ticket with </w:t>
      </w:r>
      <w:hyperlink r:id="rId54"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37079D">
      <w:pPr>
        <w:pStyle w:val="Heading3"/>
      </w:pPr>
      <w:bookmarkStart w:id="237" w:name="_Toc254883663"/>
      <w:bookmarkStart w:id="238" w:name="_Toc279737353"/>
      <w:bookmarkStart w:id="239" w:name="_Toc299616304"/>
      <w:bookmarkStart w:id="240" w:name="_Toc320697282"/>
      <w:bookmarkStart w:id="241" w:name="_Toc366492015"/>
      <w:bookmarkStart w:id="242" w:name="_Toc371067604"/>
      <w:r w:rsidRPr="00EF643D">
        <w:t>Upgrade of Maintenance Manager</w:t>
      </w:r>
      <w:bookmarkEnd w:id="235"/>
      <w:bookmarkEnd w:id="237"/>
      <w:bookmarkEnd w:id="238"/>
      <w:bookmarkEnd w:id="239"/>
      <w:bookmarkEnd w:id="240"/>
      <w:bookmarkEnd w:id="241"/>
      <w:bookmarkEnd w:id="242"/>
    </w:p>
    <w:p w:rsidR="00EF643D" w:rsidRPr="00EF643D" w:rsidRDefault="00EF643D" w:rsidP="00EF643D">
      <w:r w:rsidRPr="00EF643D">
        <w:t>This section describes the steps necessary to upgrade Maintenance Manager to 4.7.0.0</w:t>
      </w:r>
    </w:p>
    <w:p w:rsidR="00EF643D" w:rsidRPr="00EF643D" w:rsidRDefault="00EF643D" w:rsidP="00EF643D">
      <w:r w:rsidRPr="00EF643D">
        <w:t>To upgrade the base data and objects for the Maintenance Manager modules;</w:t>
      </w:r>
    </w:p>
    <w:p w:rsidR="00EF643D" w:rsidRDefault="001D2190" w:rsidP="00EF643D">
      <w:pPr>
        <w:pStyle w:val="ListBullet"/>
      </w:pPr>
      <w:r w:rsidRPr="00EF643D">
        <w:t>Change</w:t>
      </w:r>
      <w:r w:rsidR="00EF643D" w:rsidRPr="00EF643D">
        <w:t xml:space="preserve"> directory to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w:t>
      </w:r>
      <w:proofErr w:type="spellStart"/>
      <w:r w:rsidR="00EF643D" w:rsidRPr="00EF643D">
        <w:t>mai</w:t>
      </w:r>
      <w:proofErr w:type="spellEnd"/>
      <w:r w:rsidR="00EF643D" w:rsidRPr="00EF643D">
        <w:t>\install</w:t>
      </w:r>
    </w:p>
    <w:p w:rsidR="001D2190" w:rsidRPr="00EF643D" w:rsidRDefault="001D2190" w:rsidP="001D2190">
      <w:pPr>
        <w:pStyle w:val="ListBullet"/>
        <w:numPr>
          <w:ilvl w:val="0"/>
          <w:numId w:val="0"/>
        </w:numPr>
        <w:ind w:left="360"/>
      </w:pPr>
    </w:p>
    <w:p w:rsidR="00EF643D" w:rsidRDefault="001D2190" w:rsidP="00EF643D">
      <w:pPr>
        <w:pStyle w:val="ListBullet"/>
      </w:pPr>
      <w:r>
        <w:t>L</w:t>
      </w:r>
      <w:r w:rsidR="00EF643D" w:rsidRPr="00EF643D">
        <w:t xml:space="preserve">ogin to SQL*PLUS as the highways owner on the client PC </w:t>
      </w:r>
    </w:p>
    <w:p w:rsidR="001D2190" w:rsidRDefault="001D2190" w:rsidP="001D2190">
      <w:pPr>
        <w:pStyle w:val="ListBullet"/>
        <w:numPr>
          <w:ilvl w:val="0"/>
          <w:numId w:val="0"/>
        </w:numPr>
        <w:ind w:left="360"/>
      </w:pPr>
    </w:p>
    <w:p w:rsidR="001D2190" w:rsidRDefault="001D2190" w:rsidP="00EF643D">
      <w:pPr>
        <w:pStyle w:val="ListBullet"/>
      </w:pPr>
      <w:r>
        <w:t>R</w:t>
      </w:r>
      <w:r w:rsidRPr="00EF643D">
        <w:t xml:space="preserve">un one of the following commands </w:t>
      </w:r>
      <w:proofErr w:type="spellStart"/>
      <w:r w:rsidRPr="00EF643D">
        <w:t>commands</w:t>
      </w:r>
      <w:proofErr w:type="spellEnd"/>
      <w:r w:rsidRPr="00EF643D">
        <w:t xml:space="preserve"> depending on which version you are upgrading from.</w:t>
      </w:r>
    </w:p>
    <w:p w:rsidR="001D2190" w:rsidRPr="001D2190" w:rsidRDefault="001D2190" w:rsidP="001D2190">
      <w:pPr>
        <w:pStyle w:val="ListBullet"/>
        <w:numPr>
          <w:ilvl w:val="0"/>
          <w:numId w:val="0"/>
        </w:numPr>
        <w:ind w:left="360"/>
        <w:rPr>
          <w:rStyle w:val="CodeText"/>
        </w:rPr>
      </w:pPr>
      <w:r w:rsidRPr="001D2190">
        <w:tab/>
        <w:t xml:space="preserve">For an upgrade from 4.5: </w:t>
      </w:r>
      <w:r w:rsidRPr="001D2190">
        <w:tab/>
      </w:r>
      <w:r w:rsidRPr="001D2190">
        <w:rPr>
          <w:rStyle w:val="CodeText"/>
        </w:rPr>
        <w:t>start mai4500_mai4700.sql</w:t>
      </w:r>
    </w:p>
    <w:p w:rsidR="001D2190" w:rsidRPr="001D2190" w:rsidRDefault="001D2190" w:rsidP="001D2190">
      <w:pPr>
        <w:pStyle w:val="ListBullet"/>
        <w:numPr>
          <w:ilvl w:val="0"/>
          <w:numId w:val="0"/>
        </w:numPr>
        <w:ind w:left="360"/>
        <w:rPr>
          <w:rStyle w:val="CodeText"/>
        </w:rPr>
      </w:pPr>
      <w:r>
        <w:tab/>
      </w:r>
      <w:r w:rsidRPr="001D2190">
        <w:t>For an upgrade from 4.5</w:t>
      </w:r>
      <w:r>
        <w:t>.2.0</w:t>
      </w:r>
      <w:r w:rsidRPr="001D2190">
        <w:t xml:space="preserve">: </w:t>
      </w:r>
      <w:r w:rsidRPr="001D2190">
        <w:tab/>
      </w:r>
      <w:r w:rsidRPr="001D2190">
        <w:rPr>
          <w:rStyle w:val="CodeText"/>
        </w:rPr>
        <w:t>start mai45</w:t>
      </w:r>
      <w:r>
        <w:rPr>
          <w:rStyle w:val="CodeText"/>
        </w:rPr>
        <w:t>2</w:t>
      </w:r>
      <w:r w:rsidRPr="001D2190">
        <w:rPr>
          <w:rStyle w:val="CodeText"/>
        </w:rPr>
        <w:t>0_mai4700.sql</w:t>
      </w:r>
    </w:p>
    <w:p w:rsidR="001D2190" w:rsidRPr="001D2190" w:rsidRDefault="001D2190" w:rsidP="001D2190">
      <w:pPr>
        <w:pStyle w:val="ListBullet"/>
        <w:numPr>
          <w:ilvl w:val="0"/>
          <w:numId w:val="0"/>
        </w:numPr>
        <w:ind w:left="360"/>
        <w:rPr>
          <w:rStyle w:val="CodeText"/>
        </w:rPr>
      </w:pPr>
      <w:r w:rsidRPr="001D2190">
        <w:tab/>
        <w:t>For an upgrade from 4.</w:t>
      </w:r>
      <w:r>
        <w:t>6</w:t>
      </w:r>
      <w:r w:rsidRPr="001D2190">
        <w:t xml:space="preserve">: </w:t>
      </w:r>
      <w:r w:rsidRPr="001D2190">
        <w:tab/>
      </w:r>
      <w:r w:rsidRPr="001D2190">
        <w:rPr>
          <w:rStyle w:val="CodeText"/>
        </w:rPr>
        <w:t>start mai4</w:t>
      </w:r>
      <w:r>
        <w:rPr>
          <w:rStyle w:val="CodeText"/>
        </w:rPr>
        <w:t>6</w:t>
      </w:r>
      <w:r w:rsidRPr="001D2190">
        <w:rPr>
          <w:rStyle w:val="CodeText"/>
        </w:rPr>
        <w:t>00_mai4700.sql</w:t>
      </w:r>
    </w:p>
    <w:p w:rsidR="001D2190" w:rsidRDefault="001D2190" w:rsidP="001D2190">
      <w:pPr>
        <w:pStyle w:val="ListBullet"/>
        <w:numPr>
          <w:ilvl w:val="0"/>
          <w:numId w:val="0"/>
        </w:numPr>
        <w:ind w:left="360"/>
        <w:rPr>
          <w:rStyle w:val="CodeText"/>
        </w:rPr>
      </w:pPr>
      <w:r w:rsidRPr="001D2190">
        <w:tab/>
        <w:t>For an upgrade from 4.</w:t>
      </w:r>
      <w:r>
        <w:t>6.1.0</w:t>
      </w:r>
      <w:r w:rsidRPr="001D2190">
        <w:t xml:space="preserve">: </w:t>
      </w:r>
      <w:r w:rsidRPr="001D2190">
        <w:tab/>
      </w:r>
      <w:r w:rsidRPr="001D2190">
        <w:rPr>
          <w:rStyle w:val="CodeText"/>
        </w:rPr>
        <w:t>start mai4</w:t>
      </w:r>
      <w:r w:rsidR="009E77BE">
        <w:rPr>
          <w:rStyle w:val="CodeText"/>
        </w:rPr>
        <w:t>61</w:t>
      </w:r>
      <w:r w:rsidRPr="001D2190">
        <w:rPr>
          <w:rStyle w:val="CodeText"/>
        </w:rPr>
        <w:t>0_mai4700.sql</w:t>
      </w:r>
    </w:p>
    <w:p w:rsidR="001D2190" w:rsidRPr="001D2190" w:rsidRDefault="001D2190" w:rsidP="001D2190">
      <w:pPr>
        <w:pStyle w:val="ListBullet"/>
        <w:numPr>
          <w:ilvl w:val="0"/>
          <w:numId w:val="0"/>
        </w:numPr>
        <w:ind w:left="360"/>
        <w:rPr>
          <w:rStyle w:val="CodeText"/>
        </w:rPr>
      </w:pPr>
    </w:p>
    <w:p w:rsidR="00EF643D" w:rsidRPr="00EF643D" w:rsidRDefault="001D2190" w:rsidP="00EF643D">
      <w:pPr>
        <w:pStyle w:val="ListBullet"/>
      </w:pPr>
      <w:r>
        <w:t>Y</w:t>
      </w:r>
      <w:r w:rsidR="00EF643D" w:rsidRPr="00EF643D">
        <w:t xml:space="preserve">ou will be prompted to enter the path of the location of your highways software. This should be name of the directory, including disk identifier and a trailing slash character, referred to as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 xml:space="preserve">. </w:t>
      </w:r>
    </w:p>
    <w:p w:rsidR="00EF643D" w:rsidRPr="00EF643D" w:rsidRDefault="001D2190" w:rsidP="00EF643D">
      <w:r w:rsidRPr="001D2190">
        <w:tab/>
      </w:r>
      <w:r w:rsidR="00EF643D" w:rsidRPr="00EF643D">
        <w:t xml:space="preserve">For example, if you installed your highways software in a directory called EXOR on your C </w:t>
      </w:r>
      <w:r w:rsidRPr="001D2190">
        <w:tab/>
      </w:r>
      <w:r w:rsidR="00EF643D" w:rsidRPr="00EF643D">
        <w:t>drive, you would enter the following when prompted.</w:t>
      </w:r>
    </w:p>
    <w:p w:rsidR="00EF643D" w:rsidRPr="00EF643D" w:rsidRDefault="001D2190" w:rsidP="00EF643D">
      <w:r>
        <w:tab/>
      </w:r>
      <w:r>
        <w:tab/>
      </w:r>
      <w:r>
        <w:rPr>
          <w:rStyle w:val="HighlightText"/>
        </w:rPr>
        <w:t>C:\EXOR\</w:t>
      </w:r>
    </w:p>
    <w:p w:rsidR="00EF643D" w:rsidRPr="00EF643D" w:rsidRDefault="00EF643D" w:rsidP="00EF643D">
      <w:r w:rsidRPr="00EF643D">
        <w:t> </w:t>
      </w:r>
    </w:p>
    <w:p w:rsidR="00EF643D" w:rsidRDefault="00697742" w:rsidP="00EF643D">
      <w:pPr>
        <w:pStyle w:val="ListBullet"/>
      </w:pPr>
      <w:r>
        <w:t>W</w:t>
      </w:r>
      <w:r w:rsidR="00EF643D" w:rsidRPr="00EF643D">
        <w:t>hen you have supplied this value, you will be prompted to confirm that it is correct and asked whether you wish to continue.</w:t>
      </w:r>
    </w:p>
    <w:p w:rsidR="00697742" w:rsidRPr="00EF643D" w:rsidRDefault="00697742" w:rsidP="00697742">
      <w:pPr>
        <w:pStyle w:val="ListBullet"/>
        <w:numPr>
          <w:ilvl w:val="0"/>
          <w:numId w:val="0"/>
        </w:numPr>
        <w:ind w:left="360"/>
      </w:pPr>
    </w:p>
    <w:p w:rsidR="00EF643D" w:rsidRDefault="00697742" w:rsidP="00EF643D">
      <w:pPr>
        <w:pStyle w:val="ListBullet"/>
      </w:pPr>
      <w:r>
        <w:lastRenderedPageBreak/>
        <w:t>I</w:t>
      </w:r>
      <w:r w:rsidR="00EF643D" w:rsidRPr="00EF643D">
        <w:t>f the value specified is not correct or does not end with a slash character, you will be given an error message and the installation script will abort. You will then need to login to SQL*PLUS again and rerun the script.</w:t>
      </w:r>
    </w:p>
    <w:p w:rsidR="00697742" w:rsidRPr="00EF643D" w:rsidRDefault="00697742" w:rsidP="00697742">
      <w:pPr>
        <w:pStyle w:val="ListBullet"/>
        <w:numPr>
          <w:ilvl w:val="0"/>
          <w:numId w:val="0"/>
        </w:numPr>
        <w:ind w:left="360"/>
      </w:pPr>
    </w:p>
    <w:p w:rsidR="00EF643D" w:rsidRPr="00EF643D" w:rsidRDefault="00697742" w:rsidP="00EF643D">
      <w:pPr>
        <w:pStyle w:val="ListBullet"/>
      </w:pPr>
      <w:r>
        <w:t>W</w:t>
      </w:r>
      <w:r w:rsidRPr="00EF643D">
        <w:t xml:space="preserve">hen </w:t>
      </w:r>
      <w:r w:rsidR="00EF643D" w:rsidRPr="00EF643D">
        <w:t xml:space="preserve">the script has completed, all the Maintenance Manager objects and data will have been upgraded. </w:t>
      </w:r>
    </w:p>
    <w:p w:rsidR="00EF643D" w:rsidRPr="00EF643D" w:rsidRDefault="00EF643D" w:rsidP="00697742">
      <w:pPr>
        <w:pStyle w:val="Heading3"/>
      </w:pPr>
      <w:bookmarkStart w:id="243" w:name="_Toc371067605"/>
      <w:r w:rsidRPr="00EF643D">
        <w:t>Checking Log File(s)</w:t>
      </w:r>
      <w:bookmarkEnd w:id="243"/>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697742" w:rsidRDefault="00697742" w:rsidP="00EF643D">
      <w:pPr>
        <w:rPr>
          <w:rStyle w:val="CodeText"/>
        </w:rPr>
      </w:pPr>
      <w:r>
        <w:rPr>
          <w:rStyle w:val="CodeText"/>
        </w:rPr>
        <w:tab/>
      </w:r>
      <w:proofErr w:type="spellStart"/>
      <w:proofErr w:type="gramStart"/>
      <w:r w:rsidRPr="00697742">
        <w:rPr>
          <w:rStyle w:val="CodeText"/>
        </w:rPr>
        <w:t>m</w:t>
      </w:r>
      <w:r w:rsidR="00EF643D" w:rsidRPr="00697742">
        <w:rPr>
          <w:rStyle w:val="CodeText"/>
        </w:rPr>
        <w:t>ai</w:t>
      </w:r>
      <w:proofErr w:type="spellEnd"/>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00_1_&lt;</w:t>
      </w:r>
      <w:proofErr w:type="spellStart"/>
      <w:r w:rsidR="00EF643D" w:rsidRPr="00697742">
        <w:rPr>
          <w:rStyle w:val="CodeText"/>
        </w:rPr>
        <w:t>date&amp;time</w:t>
      </w:r>
      <w:proofErr w:type="spellEnd"/>
      <w:r w:rsidR="00EF643D" w:rsidRPr="00697742">
        <w:rPr>
          <w:rStyle w:val="CodeText"/>
        </w:rPr>
        <w:t>&gt;.LOG</w:t>
      </w:r>
    </w:p>
    <w:p w:rsidR="00EF643D" w:rsidRPr="00697742" w:rsidRDefault="00697742" w:rsidP="00EF643D">
      <w:pPr>
        <w:rPr>
          <w:rStyle w:val="CodeText"/>
        </w:rPr>
      </w:pPr>
      <w:r>
        <w:rPr>
          <w:rStyle w:val="CodeText"/>
        </w:rPr>
        <w:tab/>
      </w:r>
      <w:proofErr w:type="spellStart"/>
      <w:proofErr w:type="gramStart"/>
      <w:r w:rsidR="00EF643D" w:rsidRPr="00697742">
        <w:rPr>
          <w:rStyle w:val="CodeText"/>
        </w:rPr>
        <w:t>mai</w:t>
      </w:r>
      <w:proofErr w:type="spellEnd"/>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00_2_&lt;</w:t>
      </w:r>
      <w:proofErr w:type="spellStart"/>
      <w:r w:rsidR="00EF643D" w:rsidRPr="00697742">
        <w:rPr>
          <w:rStyle w:val="CodeText"/>
        </w:rPr>
        <w:t>date&amp;time</w:t>
      </w:r>
      <w:proofErr w:type="spellEnd"/>
      <w:r w:rsidR="00EF643D" w:rsidRPr="00697742">
        <w:rPr>
          <w:rStyle w:val="CodeText"/>
        </w:rPr>
        <w:t>&gt;.LOG</w:t>
      </w:r>
    </w:p>
    <w:p w:rsidR="00697742" w:rsidRPr="00EF643D" w:rsidRDefault="00697742" w:rsidP="00697742">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EF643D" w:rsidRPr="00EF643D" w:rsidRDefault="00EF643D" w:rsidP="00EF643D"/>
    <w:p w:rsidR="00EF643D" w:rsidRPr="00EF643D" w:rsidRDefault="00EF643D" w:rsidP="00EF643D">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697742">
      <w:pPr>
        <w:pStyle w:val="Heading3"/>
      </w:pPr>
      <w:bookmarkStart w:id="244" w:name="_Toc222221890"/>
      <w:bookmarkStart w:id="245" w:name="_Toc254883664"/>
      <w:bookmarkStart w:id="246" w:name="_Toc279737354"/>
      <w:bookmarkStart w:id="247" w:name="_Toc299616305"/>
      <w:bookmarkStart w:id="248" w:name="_Toc320697283"/>
      <w:bookmarkStart w:id="249" w:name="_Toc366492016"/>
      <w:bookmarkStart w:id="250" w:name="_Toc371067606"/>
      <w:r w:rsidRPr="00EF643D">
        <w:t>Mandatory Configuration</w:t>
      </w:r>
      <w:bookmarkEnd w:id="244"/>
      <w:bookmarkEnd w:id="245"/>
      <w:bookmarkEnd w:id="246"/>
      <w:r w:rsidRPr="00EF643D">
        <w:t xml:space="preserve"> (Post Install and Upgrade)</w:t>
      </w:r>
      <w:bookmarkEnd w:id="247"/>
      <w:bookmarkEnd w:id="248"/>
      <w:bookmarkEnd w:id="249"/>
      <w:bookmarkEnd w:id="250"/>
    </w:p>
    <w:p w:rsidR="00EF643D" w:rsidRPr="00EF643D" w:rsidRDefault="00EF643D" w:rsidP="00697742">
      <w:pPr>
        <w:pStyle w:val="Heading4"/>
      </w:pPr>
      <w:bookmarkStart w:id="251" w:name="_Toc371067607"/>
      <w:r w:rsidRPr="00EF643D">
        <w:t>exor_version.txt</w:t>
      </w:r>
      <w:bookmarkEnd w:id="251"/>
    </w:p>
    <w:p w:rsidR="00EF643D" w:rsidRPr="00EF643D" w:rsidRDefault="00EF643D" w:rsidP="00EF643D">
      <w:r w:rsidRPr="00EF643D">
        <w:t xml:space="preserve">Before accessing Maintenance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Maintenance Manager is set accordingly;</w:t>
      </w:r>
    </w:p>
    <w:p w:rsidR="00EF643D" w:rsidRPr="00EF643D" w:rsidRDefault="00697742" w:rsidP="00EF643D">
      <w:r>
        <w:rPr>
          <w:rStyle w:val="HighlightText"/>
        </w:rPr>
        <w:tab/>
        <w:t>MAI=4.7.0.0</w:t>
      </w:r>
    </w:p>
    <w:p w:rsidR="00EF643D" w:rsidRPr="00EF643D" w:rsidRDefault="00EF643D" w:rsidP="00697742">
      <w:pPr>
        <w:pStyle w:val="Heading3"/>
      </w:pPr>
      <w:bookmarkStart w:id="252" w:name="_Toc254883665"/>
      <w:bookmarkStart w:id="253" w:name="_Toc279737355"/>
      <w:bookmarkStart w:id="254" w:name="_Toc299616306"/>
      <w:bookmarkStart w:id="255" w:name="_Toc320697284"/>
      <w:bookmarkStart w:id="256" w:name="_Toc366492017"/>
      <w:bookmarkStart w:id="257" w:name="_Toc371067608"/>
      <w:bookmarkStart w:id="258" w:name="_Toc222221891"/>
      <w:r w:rsidRPr="00EF643D">
        <w:t>Conflated Networks</w:t>
      </w:r>
      <w:bookmarkEnd w:id="252"/>
      <w:bookmarkEnd w:id="253"/>
      <w:r w:rsidRPr="00EF643D">
        <w:t xml:space="preserve"> (Post Install only)</w:t>
      </w:r>
      <w:bookmarkEnd w:id="254"/>
      <w:bookmarkEnd w:id="255"/>
      <w:bookmarkEnd w:id="256"/>
      <w:bookmarkEnd w:id="257"/>
    </w:p>
    <w:p w:rsidR="00EF643D" w:rsidRPr="00EF643D" w:rsidRDefault="00EF643D" w:rsidP="00EF643D">
      <w:r w:rsidRPr="00EF643D">
        <w:t>Customers using a Conflated Network must run an additional script to implement an appropriate view for Cyclic Maintenance.</w:t>
      </w:r>
    </w:p>
    <w:p w:rsidR="00EF643D" w:rsidRPr="00EF643D" w:rsidRDefault="00697742" w:rsidP="00EF643D">
      <w:r>
        <w:rPr>
          <w:rStyle w:val="HighlightText"/>
        </w:rPr>
        <w:t>NB</w:t>
      </w:r>
      <w:r w:rsidR="00EF643D" w:rsidRPr="00EF643D">
        <w:t xml:space="preserve"> This step is not required if the Maintenance Sections used by Maintenance Manager are Datum Elements.</w:t>
      </w:r>
    </w:p>
    <w:p w:rsidR="00EF643D" w:rsidRPr="00EF643D" w:rsidRDefault="00EF643D" w:rsidP="00EF643D">
      <w:r w:rsidRPr="00EF643D">
        <w:t>To implement the view;</w:t>
      </w:r>
    </w:p>
    <w:p w:rsidR="00EF643D" w:rsidRPr="00EF643D" w:rsidRDefault="00697742" w:rsidP="00EF643D">
      <w:pPr>
        <w:pStyle w:val="ListBullet"/>
      </w:pPr>
      <w:r>
        <w:t>Change</w:t>
      </w:r>
      <w:r w:rsidR="00EF643D" w:rsidRPr="00EF643D">
        <w:t xml:space="preserve"> directory to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w:t>
      </w:r>
      <w:proofErr w:type="spellStart"/>
      <w:r w:rsidR="00EF643D" w:rsidRPr="00EF643D">
        <w:t>mai</w:t>
      </w:r>
      <w:proofErr w:type="spellEnd"/>
      <w:r w:rsidR="00EF643D" w:rsidRPr="00EF643D">
        <w:t>\admin\views</w:t>
      </w:r>
    </w:p>
    <w:p w:rsidR="00697742" w:rsidRDefault="00697742" w:rsidP="00697742">
      <w:pPr>
        <w:pStyle w:val="ListBullet"/>
        <w:numPr>
          <w:ilvl w:val="0"/>
          <w:numId w:val="0"/>
        </w:numPr>
        <w:ind w:left="360"/>
      </w:pPr>
    </w:p>
    <w:p w:rsidR="00EF643D" w:rsidRDefault="00697742" w:rsidP="00EF643D">
      <w:pPr>
        <w:pStyle w:val="ListBullet"/>
      </w:pPr>
      <w:r>
        <w:t xml:space="preserve">Login </w:t>
      </w:r>
      <w:r w:rsidR="00EF643D" w:rsidRPr="00EF643D">
        <w:t xml:space="preserve">to SQL*PLUS as the highways owner on the client PC </w:t>
      </w:r>
    </w:p>
    <w:p w:rsidR="00697742" w:rsidRDefault="00697742" w:rsidP="00697742">
      <w:pPr>
        <w:pStyle w:val="ListBullet"/>
        <w:numPr>
          <w:ilvl w:val="0"/>
          <w:numId w:val="0"/>
        </w:numPr>
        <w:ind w:left="360"/>
      </w:pPr>
    </w:p>
    <w:p w:rsidR="00EF643D" w:rsidRPr="00EF643D" w:rsidRDefault="00EF643D" w:rsidP="00EF643D">
      <w:pPr>
        <w:pStyle w:val="ListBullet"/>
      </w:pPr>
      <w:r w:rsidRPr="00EF643D">
        <w:t>Run the following command</w:t>
      </w:r>
    </w:p>
    <w:p w:rsidR="00EF643D" w:rsidRPr="00697742" w:rsidRDefault="00EF643D" w:rsidP="00EF643D">
      <w:pPr>
        <w:rPr>
          <w:rStyle w:val="CodeText"/>
        </w:rPr>
      </w:pPr>
      <w:r w:rsidRPr="00EF643D">
        <w:tab/>
      </w:r>
      <w:proofErr w:type="gramStart"/>
      <w:r w:rsidRPr="00697742">
        <w:rPr>
          <w:rStyle w:val="CodeText"/>
        </w:rPr>
        <w:t>start</w:t>
      </w:r>
      <w:proofErr w:type="gramEnd"/>
      <w:r w:rsidRPr="00697742">
        <w:rPr>
          <w:rStyle w:val="CodeText"/>
        </w:rPr>
        <w:t xml:space="preserve"> inv_items_all_section.sql</w:t>
      </w:r>
    </w:p>
    <w:p w:rsidR="00EF643D" w:rsidRDefault="00EF643D" w:rsidP="00EF643D">
      <w:pPr>
        <w:pStyle w:val="ListBullet"/>
      </w:pPr>
      <w:r w:rsidRPr="00EF643D">
        <w:t>You will be prompted to enter the Group Type of the Maintenance Sections used by Maintenance Manager.</w:t>
      </w:r>
    </w:p>
    <w:p w:rsidR="00697742" w:rsidRPr="00EF643D" w:rsidRDefault="00697742" w:rsidP="00697742">
      <w:pPr>
        <w:pStyle w:val="ListBullet"/>
        <w:numPr>
          <w:ilvl w:val="0"/>
          <w:numId w:val="0"/>
        </w:numPr>
        <w:ind w:left="360"/>
      </w:pPr>
    </w:p>
    <w:p w:rsidR="00EF643D" w:rsidRPr="00EF643D" w:rsidRDefault="00697742" w:rsidP="00EF643D">
      <w:pPr>
        <w:pStyle w:val="ListBullet"/>
      </w:pPr>
      <w:r>
        <w:lastRenderedPageBreak/>
        <w:t>When</w:t>
      </w:r>
      <w:r w:rsidR="00EF643D" w:rsidRPr="00EF643D">
        <w:t xml:space="preserve"> you have supplied this value press enter and the script will create the appropriate view.</w:t>
      </w:r>
    </w:p>
    <w:p w:rsidR="00EF643D" w:rsidRPr="00EF643D" w:rsidRDefault="00EF643D" w:rsidP="00604332">
      <w:pPr>
        <w:pStyle w:val="Heading3"/>
      </w:pPr>
      <w:bookmarkStart w:id="259" w:name="_Toc254883666"/>
      <w:bookmarkStart w:id="260" w:name="_Toc279737356"/>
      <w:bookmarkStart w:id="261" w:name="_Toc299616307"/>
      <w:bookmarkStart w:id="262" w:name="_Toc320697285"/>
      <w:bookmarkStart w:id="263" w:name="_Toc366492018"/>
      <w:bookmarkStart w:id="264" w:name="_Toc371067609"/>
      <w:r w:rsidRPr="00EF643D">
        <w:t>Additional Configuration</w:t>
      </w:r>
      <w:bookmarkEnd w:id="258"/>
      <w:bookmarkEnd w:id="259"/>
      <w:bookmarkEnd w:id="260"/>
      <w:r w:rsidRPr="00EF643D">
        <w:t xml:space="preserve"> (Post Install and Upgrade)</w:t>
      </w:r>
      <w:bookmarkEnd w:id="261"/>
      <w:bookmarkEnd w:id="262"/>
      <w:bookmarkEnd w:id="263"/>
      <w:bookmarkEnd w:id="264"/>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604332">
      <w:pPr>
        <w:pStyle w:val="Heading3"/>
      </w:pPr>
      <w:bookmarkStart w:id="265" w:name="_Toc254883667"/>
      <w:bookmarkStart w:id="266" w:name="_Toc279737357"/>
      <w:bookmarkStart w:id="267" w:name="_Toc299616308"/>
      <w:bookmarkStart w:id="268" w:name="_Toc320697286"/>
      <w:bookmarkStart w:id="269" w:name="_Toc366492019"/>
      <w:bookmarkStart w:id="270" w:name="_Toc371067610"/>
      <w:r w:rsidRPr="00EF643D">
        <w:t xml:space="preserve">Product </w:t>
      </w:r>
      <w:proofErr w:type="spellStart"/>
      <w:r w:rsidRPr="00EF643D">
        <w:t>Licencing</w:t>
      </w:r>
      <w:bookmarkEnd w:id="265"/>
      <w:bookmarkEnd w:id="266"/>
      <w:proofErr w:type="spellEnd"/>
      <w:r w:rsidRPr="00EF643D">
        <w:t xml:space="preserve"> (Post Install only)</w:t>
      </w:r>
      <w:bookmarkEnd w:id="267"/>
      <w:bookmarkEnd w:id="268"/>
      <w:bookmarkEnd w:id="269"/>
      <w:bookmarkEnd w:id="270"/>
    </w:p>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 id="_x0000_i1028" type="#_x0000_t75" style="width:415.5pt;height:91.5pt" o:ole="">
            <v:imagedata r:id="rId39" o:title=""/>
          </v:shape>
          <o:OLEObject Type="Embed" ProgID="PBrush" ShapeID="_x0000_i1028" DrawAspect="Content" ObjectID="_1448260731" r:id="rId56"/>
        </w:object>
      </w:r>
      <w:r w:rsidRPr="00EF643D">
        <w:t xml:space="preserve"> </w:t>
      </w:r>
    </w:p>
    <w:p w:rsidR="00EF643D" w:rsidRPr="00EF643D" w:rsidRDefault="00EF643D" w:rsidP="00EF643D">
      <w:r w:rsidRPr="00EF643D">
        <w:t>For further details please refer to the “</w:t>
      </w:r>
      <w:r w:rsidR="003B7933">
        <w:rPr>
          <w:rStyle w:val="HighlightText"/>
        </w:rPr>
        <w:t>Network Manager General System Admin Guide</w:t>
      </w:r>
      <w:r w:rsidRPr="00EF643D">
        <w:t>”</w:t>
      </w:r>
    </w:p>
    <w:p w:rsidR="00EF643D" w:rsidRPr="00EF643D" w:rsidRDefault="00EF643D" w:rsidP="00604332">
      <w:pPr>
        <w:pStyle w:val="Heading3"/>
      </w:pPr>
      <w:bookmarkStart w:id="271" w:name="_Toc222221892"/>
      <w:bookmarkStart w:id="272" w:name="_Toc254883668"/>
      <w:bookmarkStart w:id="273" w:name="_Toc279737358"/>
      <w:bookmarkStart w:id="274" w:name="_Toc299616309"/>
      <w:bookmarkStart w:id="275" w:name="_Toc320697287"/>
      <w:bookmarkStart w:id="276" w:name="_Toc366492020"/>
      <w:bookmarkStart w:id="277" w:name="_Toc371067611"/>
      <w:r w:rsidRPr="00EF643D">
        <w:t>Spatial Configuration</w:t>
      </w:r>
      <w:bookmarkEnd w:id="271"/>
      <w:bookmarkEnd w:id="272"/>
      <w:bookmarkEnd w:id="273"/>
      <w:r w:rsidRPr="00EF643D">
        <w:t xml:space="preserve"> (Post Install and Upgrade)</w:t>
      </w:r>
      <w:bookmarkEnd w:id="274"/>
      <w:bookmarkEnd w:id="275"/>
      <w:bookmarkEnd w:id="276"/>
      <w:bookmarkEnd w:id="277"/>
    </w:p>
    <w:p w:rsidR="00EF643D" w:rsidRPr="00EF643D" w:rsidRDefault="00EF643D" w:rsidP="00EF643D">
      <w:r w:rsidRPr="00EF643D">
        <w:t>Specific information regarding the registration of spatial layers can be found in the “</w:t>
      </w:r>
      <w:r w:rsidR="00604332">
        <w:rPr>
          <w:rStyle w:val="HighlightText"/>
        </w:rPr>
        <w:t>Locator and Web Mapping</w:t>
      </w:r>
      <w:r w:rsidRPr="00EF643D">
        <w:t>” document.</w:t>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278" w:name="_Toc279737360"/>
      <w:bookmarkStart w:id="279" w:name="_Toc299616310"/>
      <w:bookmarkStart w:id="280" w:name="_Toc320697288"/>
      <w:bookmarkStart w:id="281" w:name="_Toc366492021"/>
      <w:bookmarkStart w:id="282" w:name="_Toc371067612"/>
      <w:r w:rsidRPr="00EF643D">
        <w:lastRenderedPageBreak/>
        <w:t>Enquiry Manager</w:t>
      </w:r>
      <w:bookmarkEnd w:id="278"/>
      <w:bookmarkEnd w:id="279"/>
      <w:bookmarkEnd w:id="280"/>
      <w:bookmarkEnd w:id="281"/>
      <w:bookmarkEnd w:id="282"/>
    </w:p>
    <w:p w:rsidR="00EF643D" w:rsidRPr="00EF643D" w:rsidRDefault="00EF643D" w:rsidP="00EE71C2">
      <w:pPr>
        <w:pStyle w:val="Heading2"/>
      </w:pPr>
      <w:bookmarkStart w:id="283" w:name="_Toc222221894"/>
      <w:bookmarkStart w:id="284" w:name="_Toc254883670"/>
      <w:bookmarkStart w:id="285" w:name="_Toc279737361"/>
      <w:bookmarkStart w:id="286" w:name="_Toc299616311"/>
      <w:bookmarkStart w:id="287" w:name="_Toc320697289"/>
      <w:bookmarkStart w:id="288" w:name="_Toc366492022"/>
      <w:bookmarkStart w:id="289" w:name="_Toc371067613"/>
      <w:r w:rsidRPr="00EF643D">
        <w:t>Implementation of the Enquiry Manager Software files</w:t>
      </w:r>
      <w:bookmarkEnd w:id="283"/>
      <w:bookmarkEnd w:id="284"/>
      <w:bookmarkEnd w:id="285"/>
      <w:bookmarkEnd w:id="286"/>
      <w:bookmarkEnd w:id="287"/>
      <w:bookmarkEnd w:id="288"/>
      <w:bookmarkEnd w:id="289"/>
    </w:p>
    <w:p w:rsidR="00EF643D" w:rsidRPr="00EF643D" w:rsidRDefault="00EF643D" w:rsidP="00EF643D">
      <w:r w:rsidRPr="00EF643D">
        <w:t>To install the software components for Enquiry Manager first check that the PEM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E71C2">
      <w:pPr>
        <w:pStyle w:val="Heading2"/>
      </w:pPr>
      <w:r w:rsidRPr="00EF643D">
        <w:br w:type="page"/>
      </w:r>
      <w:bookmarkStart w:id="290" w:name="_Toc222221895"/>
      <w:bookmarkStart w:id="291" w:name="_Toc254883671"/>
      <w:bookmarkStart w:id="292" w:name="_Toc279737362"/>
      <w:bookmarkStart w:id="293" w:name="_Toc299616312"/>
      <w:bookmarkStart w:id="294" w:name="_Toc320697290"/>
      <w:bookmarkStart w:id="295" w:name="_Toc366492023"/>
      <w:bookmarkStart w:id="296" w:name="_Toc371067614"/>
      <w:r w:rsidRPr="00EF643D">
        <w:lastRenderedPageBreak/>
        <w:t>Enquiry Manager Server Install/Upgrade</w:t>
      </w:r>
      <w:bookmarkEnd w:id="290"/>
      <w:bookmarkEnd w:id="291"/>
      <w:bookmarkEnd w:id="292"/>
      <w:bookmarkEnd w:id="293"/>
      <w:bookmarkEnd w:id="294"/>
      <w:bookmarkEnd w:id="295"/>
      <w:bookmarkEnd w:id="296"/>
    </w:p>
    <w:p w:rsidR="00EF643D" w:rsidRPr="00EF643D" w:rsidRDefault="00EF643D" w:rsidP="00EF643D">
      <w:r w:rsidRPr="00EF643D">
        <w:t>This chapter provides details of steps involved in installing/upgrading the server components for Enquiry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Maintenance Manager.</w:t>
      </w:r>
    </w:p>
    <w:p w:rsidR="00EF643D" w:rsidRPr="00EF643D" w:rsidRDefault="00EF643D" w:rsidP="00EE71C2">
      <w:pPr>
        <w:pStyle w:val="Heading3"/>
      </w:pPr>
      <w:bookmarkStart w:id="297" w:name="_Toc222221896"/>
      <w:bookmarkStart w:id="298" w:name="_Toc254883672"/>
      <w:bookmarkStart w:id="299" w:name="_Toc279737363"/>
      <w:bookmarkStart w:id="300" w:name="_Toc299616313"/>
      <w:bookmarkStart w:id="301" w:name="_Toc320697291"/>
      <w:bookmarkStart w:id="302" w:name="_Toc366492024"/>
      <w:bookmarkStart w:id="303" w:name="_Toc371067615"/>
      <w:r w:rsidRPr="00EF643D">
        <w:t xml:space="preserve">Before you </w:t>
      </w:r>
      <w:proofErr w:type="gramStart"/>
      <w:r w:rsidRPr="00EF643D">
        <w:t>Start</w:t>
      </w:r>
      <w:bookmarkEnd w:id="297"/>
      <w:bookmarkEnd w:id="298"/>
      <w:bookmarkEnd w:id="299"/>
      <w:bookmarkEnd w:id="300"/>
      <w:bookmarkEnd w:id="301"/>
      <w:bookmarkEnd w:id="302"/>
      <w:bookmarkEnd w:id="303"/>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_Ref371063348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E71C2" w:rsidRDefault="00EE71C2" w:rsidP="00EE71C2">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E71C2">
      <w:pPr>
        <w:pStyle w:val="Heading3"/>
      </w:pPr>
      <w:bookmarkStart w:id="304" w:name="_Toc222221897"/>
      <w:bookmarkStart w:id="305" w:name="_Toc254883673"/>
      <w:bookmarkStart w:id="306" w:name="_Toc279737364"/>
      <w:bookmarkStart w:id="307" w:name="_Toc299616314"/>
      <w:bookmarkStart w:id="308" w:name="_Toc320697292"/>
      <w:bookmarkStart w:id="309" w:name="_Toc366492025"/>
      <w:bookmarkStart w:id="310" w:name="_Toc371067616"/>
      <w:r w:rsidRPr="00EF643D">
        <w:t>Typical problems that you may encounter</w:t>
      </w:r>
      <w:bookmarkEnd w:id="304"/>
      <w:bookmarkEnd w:id="305"/>
      <w:bookmarkEnd w:id="306"/>
      <w:bookmarkEnd w:id="307"/>
      <w:bookmarkEnd w:id="308"/>
      <w:bookmarkEnd w:id="309"/>
      <w:bookmarkEnd w:id="310"/>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E71C2">
      <w:pPr>
        <w:pStyle w:val="Heading3"/>
      </w:pPr>
      <w:bookmarkStart w:id="311" w:name="_Toc254883674"/>
      <w:bookmarkStart w:id="312" w:name="_Toc279737365"/>
      <w:bookmarkStart w:id="313" w:name="_Toc299616315"/>
      <w:bookmarkStart w:id="314" w:name="_Toc320697293"/>
      <w:bookmarkStart w:id="315" w:name="_Toc366492026"/>
      <w:bookmarkStart w:id="316" w:name="_Toc371067617"/>
      <w:bookmarkStart w:id="317" w:name="_Toc222221898"/>
      <w:r w:rsidRPr="00EF643D">
        <w:t>Install of Enquiry Manager</w:t>
      </w:r>
      <w:bookmarkEnd w:id="311"/>
      <w:bookmarkEnd w:id="312"/>
      <w:bookmarkEnd w:id="313"/>
      <w:bookmarkEnd w:id="314"/>
      <w:bookmarkEnd w:id="315"/>
      <w:bookmarkEnd w:id="316"/>
    </w:p>
    <w:p w:rsidR="00EF643D" w:rsidRPr="00EF643D" w:rsidRDefault="00EF643D" w:rsidP="00EF643D">
      <w:r w:rsidRPr="00EF643D">
        <w:t xml:space="preserve">To create the base data and objects for Enquiry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pem</w:t>
      </w:r>
      <w:proofErr w:type="spellEnd"/>
      <w:r w:rsidRPr="00EF643D">
        <w:t>\install</w:t>
      </w:r>
    </w:p>
    <w:p w:rsidR="00EF643D" w:rsidRPr="00EF643D" w:rsidRDefault="00EF643D" w:rsidP="00EF643D">
      <w:r w:rsidRPr="00EF643D">
        <w:t>Login to SQL*PLUS as the highways owner on the client PC and run the following command:</w:t>
      </w:r>
    </w:p>
    <w:p w:rsidR="00EF643D" w:rsidRPr="00EE71C2" w:rsidRDefault="00EF643D" w:rsidP="00EF643D">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pem_inst.sql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E71C2" w:rsidRDefault="00EE71C2" w:rsidP="00EE71C2">
      <w:pPr>
        <w:rPr>
          <w:rStyle w:val="HighlightText"/>
        </w:rPr>
      </w:pPr>
      <w:r>
        <w:rPr>
          <w:rStyle w:val="HighlightText"/>
        </w:rPr>
        <w:lastRenderedPageBreak/>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Enquiry Manager objects and data will have been installed. </w:t>
      </w:r>
    </w:p>
    <w:p w:rsidR="00EF643D" w:rsidRPr="00EF643D" w:rsidRDefault="00EF643D" w:rsidP="00EE71C2">
      <w:pPr>
        <w:pStyle w:val="Heading3"/>
      </w:pPr>
      <w:bookmarkStart w:id="318" w:name="_Toc371067618"/>
      <w:r w:rsidRPr="00EF643D">
        <w:t>Checking Log File(s)</w:t>
      </w:r>
      <w:bookmarkEnd w:id="318"/>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E71C2" w:rsidRDefault="00EE71C2" w:rsidP="00EF643D">
      <w:pPr>
        <w:rPr>
          <w:rStyle w:val="CodeText"/>
        </w:rPr>
      </w:pPr>
      <w:r>
        <w:rPr>
          <w:rStyle w:val="CodeText"/>
        </w:rPr>
        <w:tab/>
      </w:r>
      <w:r w:rsidR="00EF643D" w:rsidRPr="00EE71C2">
        <w:rPr>
          <w:rStyle w:val="CodeText"/>
        </w:rPr>
        <w:t>pem_install_1_&lt;</w:t>
      </w:r>
      <w:proofErr w:type="spellStart"/>
      <w:r w:rsidR="00EF643D" w:rsidRPr="00EE71C2">
        <w:rPr>
          <w:rStyle w:val="CodeText"/>
        </w:rPr>
        <w:t>date&amp;time</w:t>
      </w:r>
      <w:proofErr w:type="spellEnd"/>
      <w:r w:rsidR="00EF643D" w:rsidRPr="00EE71C2">
        <w:rPr>
          <w:rStyle w:val="CodeText"/>
        </w:rPr>
        <w:t>&gt;.LOG</w:t>
      </w:r>
    </w:p>
    <w:p w:rsidR="00EF643D" w:rsidRPr="00EE71C2" w:rsidRDefault="00EE71C2" w:rsidP="00EF643D">
      <w:pPr>
        <w:rPr>
          <w:rStyle w:val="CodeText"/>
        </w:rPr>
      </w:pPr>
      <w:r>
        <w:rPr>
          <w:rStyle w:val="CodeText"/>
        </w:rPr>
        <w:tab/>
      </w:r>
      <w:r w:rsidR="00EF643D" w:rsidRPr="00EE71C2">
        <w:rPr>
          <w:rStyle w:val="CodeText"/>
        </w:rPr>
        <w:t>pem_install_2_&lt;</w:t>
      </w:r>
      <w:proofErr w:type="spellStart"/>
      <w:r w:rsidR="00EF643D" w:rsidRPr="00EE71C2">
        <w:rPr>
          <w:rStyle w:val="CodeText"/>
        </w:rPr>
        <w:t>date&amp;time</w:t>
      </w:r>
      <w:proofErr w:type="spellEnd"/>
      <w:r w:rsidR="00EF643D" w:rsidRPr="00EE71C2">
        <w:rPr>
          <w:rStyle w:val="CodeText"/>
        </w:rPr>
        <w:t>&gt;.LOG</w:t>
      </w:r>
    </w:p>
    <w:p w:rsidR="00EF643D" w:rsidRPr="00EF643D" w:rsidRDefault="00EF643D" w:rsidP="00EF643D">
      <w:r w:rsidRPr="00EF643D">
        <w:t xml:space="preserve">Please raise and attach the logs to a ticket with </w:t>
      </w:r>
      <w:hyperlink r:id="rId5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E71C2">
      <w:pPr>
        <w:pStyle w:val="Heading3"/>
      </w:pPr>
      <w:bookmarkStart w:id="319" w:name="_Toc254883675"/>
      <w:bookmarkStart w:id="320" w:name="_Toc279737366"/>
      <w:bookmarkStart w:id="321" w:name="_Toc299616316"/>
      <w:bookmarkStart w:id="322" w:name="_Toc320697294"/>
      <w:bookmarkStart w:id="323" w:name="_Toc366492027"/>
      <w:bookmarkStart w:id="324" w:name="_Toc371067619"/>
      <w:r w:rsidRPr="00EF643D">
        <w:t>Upgrade of Enquiry Manager</w:t>
      </w:r>
      <w:bookmarkEnd w:id="317"/>
      <w:bookmarkEnd w:id="319"/>
      <w:bookmarkEnd w:id="320"/>
      <w:bookmarkEnd w:id="321"/>
      <w:bookmarkEnd w:id="322"/>
      <w:bookmarkEnd w:id="323"/>
      <w:bookmarkEnd w:id="324"/>
    </w:p>
    <w:p w:rsidR="00EF643D" w:rsidRPr="00EF643D" w:rsidRDefault="00EF643D" w:rsidP="00EF643D">
      <w:r w:rsidRPr="00EF643D">
        <w:t>This section describes the steps necessary to upgrade Enquiry Manager to 4.7.0.0</w:t>
      </w:r>
    </w:p>
    <w:p w:rsidR="00EF643D" w:rsidRPr="00EF643D" w:rsidRDefault="00EF643D" w:rsidP="00EF643D">
      <w:r w:rsidRPr="00EF643D">
        <w:t>To upgrade the base data and objects for the Enquiry Manager modules;</w:t>
      </w:r>
    </w:p>
    <w:p w:rsidR="00EE71C2" w:rsidRDefault="00EE71C2" w:rsidP="00EE71C2">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pem</w:t>
      </w:r>
      <w:proofErr w:type="spellEnd"/>
      <w:r w:rsidRPr="00EF643D">
        <w:t>\install</w:t>
      </w:r>
    </w:p>
    <w:p w:rsidR="00EE71C2" w:rsidRPr="00EF643D" w:rsidRDefault="00EE71C2" w:rsidP="00EE71C2">
      <w:pPr>
        <w:pStyle w:val="ListBullet"/>
        <w:numPr>
          <w:ilvl w:val="0"/>
          <w:numId w:val="0"/>
        </w:numPr>
        <w:ind w:left="360"/>
      </w:pPr>
    </w:p>
    <w:p w:rsidR="00EE71C2" w:rsidRDefault="00EE71C2" w:rsidP="00EE71C2">
      <w:pPr>
        <w:pStyle w:val="ListBullet"/>
      </w:pPr>
      <w:r>
        <w:t>L</w:t>
      </w:r>
      <w:r w:rsidRPr="00EF643D">
        <w:t xml:space="preserve">ogin to SQL*PLUS as the highways owner on the client PC </w:t>
      </w:r>
    </w:p>
    <w:p w:rsidR="00EE71C2" w:rsidRDefault="00EE71C2" w:rsidP="00EE71C2">
      <w:pPr>
        <w:pStyle w:val="ListBullet"/>
        <w:numPr>
          <w:ilvl w:val="0"/>
          <w:numId w:val="0"/>
        </w:numPr>
        <w:ind w:left="360"/>
      </w:pPr>
    </w:p>
    <w:p w:rsidR="00EE71C2" w:rsidRDefault="00EE71C2" w:rsidP="00EE71C2">
      <w:pPr>
        <w:pStyle w:val="ListBullet"/>
      </w:pPr>
      <w:r>
        <w:t>R</w:t>
      </w:r>
      <w:r w:rsidRPr="00EF643D">
        <w:t xml:space="preserve">un one of the following commands </w:t>
      </w:r>
      <w:proofErr w:type="spellStart"/>
      <w:r w:rsidRPr="00EF643D">
        <w:t>commands</w:t>
      </w:r>
      <w:proofErr w:type="spellEnd"/>
      <w:r w:rsidRPr="00EF643D">
        <w:t xml:space="preserve"> depending on which version you are upgrading from.</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4.5: </w:t>
      </w:r>
      <w:r w:rsidRPr="00EE71C2">
        <w:tab/>
      </w:r>
      <w:r w:rsidRPr="00EE71C2">
        <w:rPr>
          <w:rStyle w:val="CodeText"/>
        </w:rPr>
        <w:t xml:space="preserve">start </w:t>
      </w:r>
      <w:r>
        <w:rPr>
          <w:rStyle w:val="CodeText"/>
        </w:rPr>
        <w:t>pem</w:t>
      </w:r>
      <w:r w:rsidRPr="00EE71C2">
        <w:rPr>
          <w:rStyle w:val="CodeText"/>
        </w:rPr>
        <w:t>4500_</w:t>
      </w:r>
      <w:r>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tab/>
      </w:r>
      <w:r w:rsidRPr="00EE71C2">
        <w:t xml:space="preserve">For an upgrade from 4.5.2.0: </w:t>
      </w:r>
      <w:r w:rsidRPr="00EE71C2">
        <w:tab/>
      </w:r>
      <w:r w:rsidRPr="00EE71C2">
        <w:rPr>
          <w:rStyle w:val="CodeText"/>
        </w:rPr>
        <w:t xml:space="preserve">start </w:t>
      </w:r>
      <w:r>
        <w:rPr>
          <w:rStyle w:val="CodeText"/>
        </w:rPr>
        <w:t>pem</w:t>
      </w:r>
      <w:r w:rsidRPr="00EE71C2">
        <w:rPr>
          <w:rStyle w:val="CodeText"/>
        </w:rPr>
        <w:t>4520_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 </w:t>
      </w:r>
      <w:r w:rsidRPr="00EE71C2">
        <w:tab/>
      </w:r>
      <w:r w:rsidRPr="00EE71C2">
        <w:rPr>
          <w:rStyle w:val="CodeText"/>
        </w:rPr>
        <w:t xml:space="preserve">start </w:t>
      </w:r>
      <w:r>
        <w:rPr>
          <w:rStyle w:val="CodeText"/>
        </w:rPr>
        <w:t>pem</w:t>
      </w:r>
      <w:r w:rsidRPr="00EE71C2">
        <w:rPr>
          <w:rStyle w:val="CodeText"/>
        </w:rPr>
        <w:t>4600_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4.6.1.0: </w:t>
      </w:r>
      <w:r w:rsidRPr="00EE71C2">
        <w:tab/>
      </w:r>
      <w:r w:rsidRPr="00EE71C2">
        <w:rPr>
          <w:rStyle w:val="CodeText"/>
        </w:rPr>
        <w:t xml:space="preserve">start </w:t>
      </w:r>
      <w:r>
        <w:rPr>
          <w:rStyle w:val="CodeText"/>
        </w:rPr>
        <w:t>pem</w:t>
      </w:r>
      <w:r w:rsidRPr="00EE71C2">
        <w:rPr>
          <w:rStyle w:val="CodeText"/>
        </w:rPr>
        <w:t>4</w:t>
      </w:r>
      <w:r w:rsidR="009E77BE">
        <w:rPr>
          <w:rStyle w:val="CodeText"/>
        </w:rPr>
        <w:t>61</w:t>
      </w:r>
      <w:r w:rsidRPr="00EE71C2">
        <w:rPr>
          <w:rStyle w:val="CodeText"/>
        </w:rPr>
        <w:t>0_</w:t>
      </w:r>
      <w:r w:rsidR="009E77BE">
        <w:rPr>
          <w:rStyle w:val="CodeText"/>
        </w:rPr>
        <w:t>pem</w:t>
      </w:r>
      <w:r w:rsidRPr="00EE71C2">
        <w:rPr>
          <w:rStyle w:val="CodeText"/>
        </w:rPr>
        <w:t>4700.sql</w:t>
      </w:r>
    </w:p>
    <w:p w:rsidR="00EE71C2" w:rsidRPr="001D2190" w:rsidRDefault="00EE71C2" w:rsidP="00EE71C2">
      <w:pPr>
        <w:pStyle w:val="ListBullet"/>
        <w:numPr>
          <w:ilvl w:val="0"/>
          <w:numId w:val="0"/>
        </w:numPr>
        <w:ind w:left="360"/>
        <w:rPr>
          <w:rStyle w:val="CodeText"/>
        </w:rPr>
      </w:pPr>
    </w:p>
    <w:p w:rsidR="00EE71C2" w:rsidRPr="00EF643D" w:rsidRDefault="00EE71C2" w:rsidP="00EE71C2">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E71C2" w:rsidRPr="00EF643D" w:rsidRDefault="00EE71C2" w:rsidP="00EE71C2">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EE71C2" w:rsidRPr="00EF643D" w:rsidRDefault="00EE71C2" w:rsidP="00EE71C2">
      <w:r>
        <w:tab/>
      </w:r>
      <w:r>
        <w:tab/>
      </w:r>
      <w:r>
        <w:rPr>
          <w:rStyle w:val="HighlightText"/>
        </w:rPr>
        <w:t>C:\EXOR\</w:t>
      </w:r>
    </w:p>
    <w:p w:rsidR="009E77BE" w:rsidRDefault="009E77BE" w:rsidP="009E77BE">
      <w:pPr>
        <w:pStyle w:val="ListBullet"/>
      </w:pPr>
      <w:r>
        <w:t>W</w:t>
      </w:r>
      <w:r w:rsidRPr="00EF643D">
        <w:t>hen you have supplied this value, you will be prompted to confirm that it is correct and asked whether you wish to continue.</w:t>
      </w:r>
    </w:p>
    <w:p w:rsidR="009E77BE" w:rsidRPr="00EF643D" w:rsidRDefault="009E77BE" w:rsidP="009E77BE">
      <w:pPr>
        <w:pStyle w:val="ListBullet"/>
        <w:numPr>
          <w:ilvl w:val="0"/>
          <w:numId w:val="0"/>
        </w:numPr>
        <w:ind w:left="360"/>
      </w:pPr>
    </w:p>
    <w:p w:rsidR="009E77BE" w:rsidRDefault="009E77BE" w:rsidP="009E77B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E77BE" w:rsidRPr="00EF643D" w:rsidRDefault="009E77BE" w:rsidP="009E77BE">
      <w:pPr>
        <w:pStyle w:val="ListBullet"/>
        <w:numPr>
          <w:ilvl w:val="0"/>
          <w:numId w:val="0"/>
        </w:numPr>
        <w:ind w:left="360"/>
      </w:pPr>
    </w:p>
    <w:p w:rsidR="009E77BE" w:rsidRPr="00EF643D" w:rsidRDefault="009E77BE" w:rsidP="009E77BE">
      <w:pPr>
        <w:pStyle w:val="ListBullet"/>
      </w:pPr>
      <w:r>
        <w:lastRenderedPageBreak/>
        <w:t>W</w:t>
      </w:r>
      <w:r w:rsidRPr="00EF643D">
        <w:t xml:space="preserve">hen the script has completed, all the </w:t>
      </w:r>
      <w:r>
        <w:t>Enquiry</w:t>
      </w:r>
      <w:r w:rsidRPr="00EF643D">
        <w:t xml:space="preserve"> Manager objects and data will have been upgraded. </w:t>
      </w:r>
    </w:p>
    <w:p w:rsidR="00EF643D" w:rsidRPr="00EF643D" w:rsidRDefault="00EF643D" w:rsidP="00EF643D">
      <w:r w:rsidRPr="00EF643D">
        <w:t> </w:t>
      </w:r>
    </w:p>
    <w:p w:rsidR="00EF643D" w:rsidRPr="00EF643D" w:rsidRDefault="00EF643D" w:rsidP="009E77BE">
      <w:pPr>
        <w:pStyle w:val="Heading3"/>
      </w:pPr>
      <w:bookmarkStart w:id="325" w:name="_Toc371067620"/>
      <w:r w:rsidRPr="00EF643D">
        <w:t>Checking Log File(s)</w:t>
      </w:r>
      <w:bookmarkEnd w:id="325"/>
    </w:p>
    <w:p w:rsidR="009E77BE" w:rsidRPr="00EF643D" w:rsidRDefault="009E77BE" w:rsidP="009E77BE">
      <w:r w:rsidRPr="00EF643D">
        <w:t>The following log files are produced in the working directory.  At the end of the upgrade, they can be viewed to check for any errors that could have occurred during the upgrade process.</w:t>
      </w:r>
    </w:p>
    <w:p w:rsidR="009E77BE" w:rsidRPr="00697742" w:rsidRDefault="009E77BE" w:rsidP="009E77BE">
      <w:pPr>
        <w:rPr>
          <w:rStyle w:val="CodeText"/>
        </w:rPr>
      </w:pPr>
      <w:r>
        <w:rPr>
          <w:rStyle w:val="CodeText"/>
        </w:rPr>
        <w:tab/>
      </w:r>
      <w:proofErr w:type="spellStart"/>
      <w:proofErr w:type="gramStart"/>
      <w:r>
        <w:rPr>
          <w:rStyle w:val="CodeText"/>
        </w:rPr>
        <w:t>pem</w:t>
      </w:r>
      <w:proofErr w:type="spellEnd"/>
      <w:r w:rsidRPr="00697742">
        <w:rPr>
          <w:rStyle w:val="CodeText"/>
        </w:rPr>
        <w:t>&lt;</w:t>
      </w:r>
      <w:proofErr w:type="gramEnd"/>
      <w:r w:rsidRPr="00697742">
        <w:rPr>
          <w:rStyle w:val="CodeText"/>
        </w:rPr>
        <w:t>xx&gt;_</w:t>
      </w:r>
      <w:r>
        <w:rPr>
          <w:rStyle w:val="CodeText"/>
        </w:rPr>
        <w:t>pem</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9E77BE" w:rsidRPr="00697742" w:rsidRDefault="009E77BE" w:rsidP="009E77BE">
      <w:pPr>
        <w:rPr>
          <w:rStyle w:val="CodeText"/>
        </w:rPr>
      </w:pPr>
      <w:r>
        <w:rPr>
          <w:rStyle w:val="CodeText"/>
        </w:rPr>
        <w:tab/>
      </w:r>
      <w:proofErr w:type="spellStart"/>
      <w:proofErr w:type="gramStart"/>
      <w:r>
        <w:rPr>
          <w:rStyle w:val="CodeText"/>
        </w:rPr>
        <w:t>pem</w:t>
      </w:r>
      <w:proofErr w:type="spellEnd"/>
      <w:r w:rsidRPr="00697742">
        <w:rPr>
          <w:rStyle w:val="CodeText"/>
        </w:rPr>
        <w:t>&lt;</w:t>
      </w:r>
      <w:proofErr w:type="gramEnd"/>
      <w:r w:rsidRPr="00697742">
        <w:rPr>
          <w:rStyle w:val="CodeText"/>
        </w:rPr>
        <w:t>xx&gt;</w:t>
      </w:r>
      <w:r>
        <w:rPr>
          <w:rStyle w:val="CodeText"/>
        </w:rPr>
        <w:t>_pem</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9E77BE" w:rsidRPr="00EF643D" w:rsidRDefault="009E77BE" w:rsidP="009E77BE">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9E77BE" w:rsidRDefault="009E77BE" w:rsidP="00EF643D"/>
    <w:p w:rsidR="00EF643D" w:rsidRPr="00EF643D" w:rsidRDefault="00EF643D" w:rsidP="00EF643D">
      <w:r w:rsidRPr="00EF643D">
        <w:t xml:space="preserve">Please raise and attach the logs to a ticket with </w:t>
      </w:r>
      <w:hyperlink r:id="rId5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9E77BE">
      <w:pPr>
        <w:pStyle w:val="Heading3"/>
      </w:pPr>
      <w:bookmarkStart w:id="326" w:name="_Toc222221899"/>
      <w:bookmarkStart w:id="327" w:name="_Toc254883676"/>
      <w:bookmarkStart w:id="328" w:name="_Toc279737367"/>
      <w:bookmarkStart w:id="329" w:name="_Toc299616317"/>
      <w:bookmarkStart w:id="330" w:name="_Toc320697295"/>
      <w:bookmarkStart w:id="331" w:name="_Toc366492028"/>
      <w:bookmarkStart w:id="332" w:name="_Toc371067621"/>
      <w:r w:rsidRPr="00EF643D">
        <w:t>Mandatory Configuration</w:t>
      </w:r>
      <w:bookmarkEnd w:id="326"/>
      <w:bookmarkEnd w:id="327"/>
      <w:bookmarkEnd w:id="328"/>
      <w:r w:rsidRPr="00EF643D">
        <w:t xml:space="preserve"> (Post Install and Upgrade)</w:t>
      </w:r>
      <w:bookmarkEnd w:id="329"/>
      <w:bookmarkEnd w:id="330"/>
      <w:bookmarkEnd w:id="331"/>
      <w:bookmarkEnd w:id="332"/>
    </w:p>
    <w:p w:rsidR="00EF643D" w:rsidRPr="00EF643D" w:rsidRDefault="00EF643D" w:rsidP="009E77BE">
      <w:pPr>
        <w:pStyle w:val="Heading4"/>
      </w:pPr>
      <w:bookmarkStart w:id="333" w:name="_Toc371067622"/>
      <w:r w:rsidRPr="00EF643D">
        <w:t>exor_version.txt</w:t>
      </w:r>
      <w:bookmarkEnd w:id="333"/>
    </w:p>
    <w:p w:rsidR="00EF643D" w:rsidRPr="00EF643D" w:rsidRDefault="00EF643D" w:rsidP="00EF643D">
      <w:r w:rsidRPr="00EF643D">
        <w:t xml:space="preserve">Before accessing Enquiry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Enquiry Manager is set accordingly;</w:t>
      </w:r>
    </w:p>
    <w:p w:rsidR="00EF643D" w:rsidRPr="00EF643D" w:rsidRDefault="009E77BE" w:rsidP="00EF643D">
      <w:r>
        <w:tab/>
      </w:r>
      <w:r>
        <w:rPr>
          <w:rStyle w:val="HighlightText"/>
        </w:rPr>
        <w:t>PEM=4.7.0.0</w:t>
      </w:r>
    </w:p>
    <w:p w:rsidR="00EF643D" w:rsidRPr="00EF643D" w:rsidRDefault="00EF643D" w:rsidP="009E77BE">
      <w:pPr>
        <w:pStyle w:val="Heading3"/>
      </w:pPr>
      <w:bookmarkStart w:id="334" w:name="_Toc222221900"/>
      <w:bookmarkStart w:id="335" w:name="_Toc254883677"/>
      <w:bookmarkStart w:id="336" w:name="_Toc279737368"/>
      <w:bookmarkStart w:id="337" w:name="_Toc299616318"/>
      <w:bookmarkStart w:id="338" w:name="_Toc320697296"/>
      <w:bookmarkStart w:id="339" w:name="_Toc366492029"/>
      <w:bookmarkStart w:id="340" w:name="_Toc371067623"/>
      <w:r w:rsidRPr="00EF643D">
        <w:t>Additional Configuration</w:t>
      </w:r>
      <w:bookmarkEnd w:id="334"/>
      <w:bookmarkEnd w:id="335"/>
      <w:bookmarkEnd w:id="336"/>
      <w:r w:rsidRPr="00EF643D">
        <w:t xml:space="preserve"> (Post Install and Upgrade)</w:t>
      </w:r>
      <w:bookmarkEnd w:id="337"/>
      <w:bookmarkEnd w:id="338"/>
      <w:bookmarkEnd w:id="339"/>
      <w:bookmarkEnd w:id="340"/>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9E77BE">
      <w:pPr>
        <w:pStyle w:val="Heading3"/>
      </w:pPr>
      <w:bookmarkStart w:id="341" w:name="_Toc254883678"/>
      <w:bookmarkStart w:id="342" w:name="_Toc279737369"/>
      <w:bookmarkStart w:id="343" w:name="_Toc299616319"/>
      <w:bookmarkStart w:id="344" w:name="_Toc320697297"/>
      <w:bookmarkStart w:id="345" w:name="_Toc366492030"/>
      <w:bookmarkStart w:id="346" w:name="_Toc371067624"/>
      <w:r w:rsidRPr="00EF643D">
        <w:t xml:space="preserve">Product </w:t>
      </w:r>
      <w:proofErr w:type="spellStart"/>
      <w:r w:rsidRPr="00EF643D">
        <w:t>Licencing</w:t>
      </w:r>
      <w:bookmarkEnd w:id="341"/>
      <w:bookmarkEnd w:id="342"/>
      <w:proofErr w:type="spellEnd"/>
      <w:r w:rsidRPr="00EF643D">
        <w:t xml:space="preserve"> (Post Install only)</w:t>
      </w:r>
      <w:bookmarkEnd w:id="343"/>
      <w:bookmarkEnd w:id="344"/>
      <w:bookmarkEnd w:id="345"/>
      <w:bookmarkEnd w:id="346"/>
    </w:p>
    <w:p w:rsidR="00EF643D" w:rsidRPr="00EF643D" w:rsidRDefault="00EF643D" w:rsidP="00EF643D">
      <w:r w:rsidRPr="00EF643D">
        <w:t xml:space="preserve">Following first time installation you must licence the product for use.  </w:t>
      </w:r>
    </w:p>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29" type="#_x0000_t75" style="width:415.5pt;height:91.5pt" o:ole="">
            <v:imagedata r:id="rId39" o:title=""/>
          </v:shape>
          <o:OLEObject Type="Embed" ProgID="PBrush" ShapeID="_x0000_i1029" DrawAspect="Content" ObjectID="_1448260732" r:id="rId59"/>
        </w:object>
      </w:r>
      <w:r w:rsidRPr="00EF643D">
        <w:t xml:space="preserve"> </w:t>
      </w:r>
    </w:p>
    <w:p w:rsidR="00EF643D" w:rsidRPr="00EF643D" w:rsidRDefault="00EF643D" w:rsidP="00EF643D">
      <w:r w:rsidRPr="00EF643D">
        <w:t>For further details please refer to the “</w:t>
      </w:r>
      <w:r w:rsidR="005C1381">
        <w:rPr>
          <w:rStyle w:val="HighlightText"/>
        </w:rPr>
        <w:t>Network Manager General System Admin Guide</w:t>
      </w:r>
      <w:r w:rsidRPr="00EF643D">
        <w:t>”</w:t>
      </w:r>
    </w:p>
    <w:p w:rsidR="005C1381" w:rsidRPr="00EF643D" w:rsidRDefault="005C1381" w:rsidP="005C1381">
      <w:pPr>
        <w:pStyle w:val="Heading3"/>
      </w:pPr>
      <w:bookmarkStart w:id="347" w:name="_Toc371067625"/>
      <w:r w:rsidRPr="00EF643D">
        <w:t>Spatial Configuration (Post Install and Upgrade)</w:t>
      </w:r>
      <w:bookmarkEnd w:id="347"/>
    </w:p>
    <w:p w:rsidR="005C1381" w:rsidRPr="00EF643D" w:rsidRDefault="005C1381" w:rsidP="005C1381">
      <w:r w:rsidRPr="00EF643D">
        <w:t>Specific information regarding the registration of spatial layers can be found in the “</w:t>
      </w:r>
      <w:r>
        <w:rPr>
          <w:rStyle w:val="HighlightText"/>
        </w:rPr>
        <w:t>Locator and Web Mapping</w:t>
      </w:r>
      <w:r w:rsidRPr="00EF643D">
        <w:t>” document.</w:t>
      </w:r>
    </w:p>
    <w:p w:rsidR="00EF643D" w:rsidRPr="00EF643D" w:rsidRDefault="00EF643D" w:rsidP="00EF643D"/>
    <w:p w:rsidR="00EF643D" w:rsidRPr="00EF643D" w:rsidRDefault="00EF643D" w:rsidP="00EF643D">
      <w:r w:rsidRPr="00EF643D">
        <w:br w:type="page"/>
      </w:r>
    </w:p>
    <w:p w:rsidR="00EF643D" w:rsidRPr="00EF643D" w:rsidRDefault="00EF643D" w:rsidP="007F57BC">
      <w:pPr>
        <w:pStyle w:val="Heading1"/>
      </w:pPr>
      <w:bookmarkStart w:id="348" w:name="_Toc366492032"/>
      <w:bookmarkStart w:id="349" w:name="_Toc371067626"/>
      <w:r w:rsidRPr="00EF643D">
        <w:lastRenderedPageBreak/>
        <w:t>TMA Manager</w:t>
      </w:r>
      <w:bookmarkEnd w:id="198"/>
      <w:bookmarkEnd w:id="199"/>
      <w:bookmarkEnd w:id="200"/>
      <w:bookmarkEnd w:id="348"/>
      <w:bookmarkEnd w:id="349"/>
    </w:p>
    <w:p w:rsidR="00EF643D" w:rsidRPr="00EF643D" w:rsidRDefault="00EF643D" w:rsidP="00EF643D">
      <w:bookmarkStart w:id="350" w:name="_Toc222221861"/>
      <w:bookmarkStart w:id="351" w:name="_Toc254883681"/>
      <w:bookmarkStart w:id="352" w:name="_Toc279737372"/>
      <w:bookmarkStart w:id="353" w:name="_Toc299616322"/>
      <w:bookmarkStart w:id="354" w:name="_Toc320697300"/>
      <w:bookmarkStart w:id="355" w:name="_Toc366492033"/>
      <w:r w:rsidRPr="00EF643D">
        <w:t>Implementation of the TMA Manager Software files</w:t>
      </w:r>
      <w:bookmarkEnd w:id="350"/>
      <w:bookmarkEnd w:id="351"/>
      <w:bookmarkEnd w:id="352"/>
      <w:bookmarkEnd w:id="353"/>
      <w:bookmarkEnd w:id="354"/>
      <w:bookmarkEnd w:id="355"/>
    </w:p>
    <w:p w:rsidR="00EF643D" w:rsidRPr="00EF643D" w:rsidRDefault="00EF643D" w:rsidP="00EF643D"/>
    <w:p w:rsidR="00EF643D" w:rsidRPr="00EF643D" w:rsidRDefault="00EF643D" w:rsidP="00EF643D">
      <w:r w:rsidRPr="00EF643D">
        <w:t>To install the software components for TMA Manager first check that the TMA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356" w:name="_Toc222221862"/>
      <w:bookmarkStart w:id="357" w:name="_Toc254883682"/>
      <w:bookmarkStart w:id="358" w:name="_Toc279737373"/>
      <w:bookmarkStart w:id="359" w:name="_Toc299616323"/>
      <w:bookmarkStart w:id="360" w:name="_Toc320697301"/>
      <w:bookmarkStart w:id="361" w:name="_Toc366492034"/>
      <w:r w:rsidRPr="00EF643D">
        <w:lastRenderedPageBreak/>
        <w:t>TMA Manager Server Install/Upgrade</w:t>
      </w:r>
      <w:bookmarkEnd w:id="356"/>
      <w:bookmarkEnd w:id="357"/>
      <w:bookmarkEnd w:id="358"/>
      <w:bookmarkEnd w:id="359"/>
      <w:bookmarkEnd w:id="360"/>
      <w:bookmarkEnd w:id="361"/>
    </w:p>
    <w:p w:rsidR="00EF643D" w:rsidRPr="00EF643D" w:rsidRDefault="00EF643D" w:rsidP="00EF643D">
      <w:r w:rsidRPr="00EF643D">
        <w:t>This chapter provides details of steps involved in installing/upgrading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bookmarkStart w:id="362" w:name="_Toc222221863"/>
      <w:bookmarkStart w:id="363" w:name="_Toc254883683"/>
      <w:bookmarkStart w:id="364" w:name="_Toc279737374"/>
      <w:bookmarkStart w:id="365" w:name="_Toc299616324"/>
      <w:bookmarkStart w:id="366" w:name="_Toc320697302"/>
      <w:bookmarkStart w:id="367" w:name="_Toc366492035"/>
      <w:r w:rsidRPr="00EF643D">
        <w:t>Before you Start</w:t>
      </w:r>
      <w:bookmarkEnd w:id="362"/>
      <w:bookmarkEnd w:id="363"/>
      <w:bookmarkEnd w:id="364"/>
      <w:bookmarkEnd w:id="365"/>
      <w:bookmarkEnd w:id="366"/>
      <w:bookmarkEnd w:id="36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_Ref371063361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9069C1" w:rsidP="00EF643D">
      <w:r>
        <w:rPr>
          <w:noProof/>
          <w:lang w:val="en-GB" w:eastAsia="en-GB"/>
        </w:rPr>
        <w:pict>
          <v:rect id="Rectangle 31" o:spid="_x0000_s1026" style="position:absolute;margin-left:77.15pt;margin-top:6.6pt;width:333pt;height:9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9E77BE" w:rsidRDefault="009E77BE" w:rsidP="00EF643D">
                  <w:pPr>
                    <w:ind w:left="360"/>
                    <w:rPr>
                      <w:b/>
                      <w:bCs/>
                    </w:rPr>
                  </w:pPr>
                </w:p>
                <w:p w:rsidR="009E77BE" w:rsidRDefault="009E77BE"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9E77BE" w:rsidRPr="00090594" w:rsidRDefault="009E77BE" w:rsidP="00EF643D">
                  <w:pPr>
                    <w:ind w:left="360"/>
                    <w:jc w:val="center"/>
                    <w:rPr>
                      <w:b/>
                      <w:bCs/>
                      <w:u w:val="single"/>
                    </w:rPr>
                  </w:pPr>
                </w:p>
                <w:p w:rsidR="009E77BE" w:rsidRPr="00243D59" w:rsidRDefault="009E77BE" w:rsidP="00EF643D">
                  <w:r>
                    <w:t xml:space="preserve">Before upgrading TMA Manager shutdown the TMA Web </w:t>
                  </w:r>
                  <w:proofErr w:type="gramStart"/>
                  <w:r>
                    <w:t>Server  and</w:t>
                  </w:r>
                  <w:proofErr w:type="gramEnd"/>
                  <w:r>
                    <w:t xml:space="preserve"> Restart it, after successfully upgrading TMA Manager.</w:t>
                  </w:r>
                </w:p>
                <w:p w:rsidR="009E77BE" w:rsidRDefault="009E77BE" w:rsidP="00EF643D">
                  <w:pPr>
                    <w:ind w:left="360"/>
                    <w:rPr>
                      <w:sz w:val="22"/>
                    </w:rPr>
                  </w:pPr>
                </w:p>
                <w:p w:rsidR="009E77BE" w:rsidRDefault="009E77BE"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68" w:name="_Toc222221864"/>
      <w:bookmarkStart w:id="369" w:name="_Toc254883684"/>
      <w:bookmarkStart w:id="370" w:name="_Toc279737375"/>
      <w:bookmarkStart w:id="371" w:name="_Toc299616325"/>
      <w:bookmarkStart w:id="372" w:name="_Toc320697303"/>
      <w:bookmarkStart w:id="373" w:name="_Toc366492036"/>
      <w:r w:rsidRPr="00EF643D">
        <w:t>Typical problems that you may encounter</w:t>
      </w:r>
      <w:bookmarkEnd w:id="368"/>
      <w:bookmarkEnd w:id="369"/>
      <w:bookmarkEnd w:id="370"/>
      <w:bookmarkEnd w:id="371"/>
      <w:bookmarkEnd w:id="372"/>
      <w:bookmarkEnd w:id="373"/>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374" w:name="_Toc254883686"/>
      <w:bookmarkStart w:id="375" w:name="_Toc279737376"/>
      <w:bookmarkStart w:id="376" w:name="_Toc320108994"/>
      <w:bookmarkStart w:id="377" w:name="_Toc366492037"/>
      <w:bookmarkStart w:id="378" w:name="_Toc222221865"/>
      <w:r w:rsidRPr="00EF643D">
        <w:t>Install of TMA Manager</w:t>
      </w:r>
      <w:bookmarkEnd w:id="374"/>
      <w:bookmarkEnd w:id="375"/>
      <w:bookmarkEnd w:id="376"/>
      <w:bookmarkEnd w:id="377"/>
    </w:p>
    <w:p w:rsidR="00EF643D" w:rsidRPr="00EF643D" w:rsidRDefault="00EF643D" w:rsidP="00EF643D"/>
    <w:p w:rsidR="00EF643D" w:rsidRPr="00EF643D" w:rsidRDefault="00EF643D" w:rsidP="00EF643D">
      <w:r w:rsidRPr="00EF643D">
        <w:t>Import the tma_apex_rpts Workspace (this step is not required for upgrade)</w:t>
      </w:r>
    </w:p>
    <w:p w:rsidR="00EF643D" w:rsidRPr="00EF643D" w:rsidRDefault="00EF643D" w:rsidP="00EF643D"/>
    <w:p w:rsidR="00EF643D" w:rsidRPr="00EF643D" w:rsidRDefault="00EF643D" w:rsidP="00EF643D">
      <w:r w:rsidRPr="00EF643D">
        <w:t>Check the DAD Configuration</w:t>
      </w:r>
    </w:p>
    <w:p w:rsidR="00EF643D" w:rsidRPr="00EF643D" w:rsidRDefault="00EF643D" w:rsidP="00EF643D">
      <w:r w:rsidRPr="00EF643D">
        <w:t xml:space="preserve">To be able to connect to the database server it is required that a DAD Configuration file (dads.conf) entry is created/configured to create a link between the Application Server and the Highways Owner. </w:t>
      </w:r>
    </w:p>
    <w:p w:rsidR="00EF643D" w:rsidRPr="00EF643D" w:rsidRDefault="00EF643D" w:rsidP="00EF643D"/>
    <w:p w:rsidR="00EF643D" w:rsidRPr="00EF643D" w:rsidRDefault="00EF643D" w:rsidP="00EF643D">
      <w:r w:rsidRPr="00EF643D">
        <w:t xml:space="preserve">Connect to the Application Server and log onto the Enterprise Manager.  Right click the ‘ohs1’ element of the ‘Web Tier’ folder and select ‘Advanced Configuration’: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In the Advanced Server Configuration page select ‘dads.conf’ from the drop down list: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Add an entry entering the {database_name}, {PlsqlDatabaseConnectString}, {PlsqlDatabaseUsername} and {DatabasePassword}:</w:t>
      </w:r>
    </w:p>
    <w:p w:rsidR="00EF643D" w:rsidRPr="00EF643D" w:rsidRDefault="00EF643D" w:rsidP="00EF643D"/>
    <w:p w:rsidR="00EF643D" w:rsidRPr="00EF643D" w:rsidRDefault="00EF643D" w:rsidP="00EF643D">
      <w:r w:rsidRPr="00EF643D">
        <w:t>&lt;Location /{database_name}/apex&gt;</w:t>
      </w:r>
    </w:p>
    <w:p w:rsidR="00EF643D" w:rsidRPr="00EF643D" w:rsidRDefault="00EF643D" w:rsidP="00EF643D">
      <w:r w:rsidRPr="00EF643D">
        <w:t xml:space="preserve">    Order deny,allow</w:t>
      </w:r>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{PlsqlDatabaseConnectString}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{PlsqlDatabaseUsername}</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{DatabasePassword}</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 xml:space="preserve">For example if the </w:t>
      </w:r>
    </w:p>
    <w:p w:rsidR="00EF643D" w:rsidRPr="00EF643D" w:rsidRDefault="00EF643D" w:rsidP="00EF643D">
      <w:r w:rsidRPr="00EF643D">
        <w:t>database name was DB4600</w:t>
      </w:r>
    </w:p>
    <w:p w:rsidR="00EF643D" w:rsidRPr="00EF643D" w:rsidRDefault="00EF643D" w:rsidP="00EF643D">
      <w:r w:rsidRPr="00EF643D">
        <w:t>connect string was 192.192.192.192:1522/DB4600</w:t>
      </w:r>
    </w:p>
    <w:p w:rsidR="00EF643D" w:rsidRPr="00EF643D" w:rsidRDefault="00EF643D" w:rsidP="00EF643D">
      <w:r w:rsidRPr="00EF643D">
        <w:t>database username (highways owner) was HIGHWAYS</w:t>
      </w:r>
    </w:p>
    <w:p w:rsidR="00EF643D" w:rsidRPr="00EF643D" w:rsidRDefault="00EF643D" w:rsidP="00EF643D">
      <w:r w:rsidRPr="00EF643D">
        <w:t>database password was HIGHWAYS</w:t>
      </w:r>
    </w:p>
    <w:p w:rsidR="00EF643D" w:rsidRPr="00EF643D" w:rsidRDefault="00EF643D" w:rsidP="00EF643D">
      <w:r w:rsidRPr="00EF643D">
        <w:t xml:space="preserve"> </w:t>
      </w:r>
    </w:p>
    <w:p w:rsidR="00EF643D" w:rsidRPr="00EF643D" w:rsidRDefault="00EF643D" w:rsidP="00EF643D">
      <w:r w:rsidRPr="00EF643D">
        <w:t>The DAD entry would look something like this:</w:t>
      </w:r>
    </w:p>
    <w:p w:rsidR="00EF643D" w:rsidRPr="00EF643D" w:rsidRDefault="00EF643D" w:rsidP="00EF643D"/>
    <w:p w:rsidR="00EF643D" w:rsidRPr="00EF643D" w:rsidRDefault="00EF643D" w:rsidP="00EF643D">
      <w:r w:rsidRPr="00EF643D">
        <w:t>&lt;Location /DB4600/apex&gt;</w:t>
      </w:r>
    </w:p>
    <w:p w:rsidR="00EF643D" w:rsidRPr="00EF643D" w:rsidRDefault="00EF643D" w:rsidP="00EF643D">
      <w:r w:rsidRPr="00EF643D">
        <w:t xml:space="preserve">    Order deny,allow</w:t>
      </w:r>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192.192.192.192:1522/DB4600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HIGHWAYS</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HIGHWAYS</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p w:rsidR="00EF643D" w:rsidRPr="00EF643D" w:rsidRDefault="00EF643D" w:rsidP="00EF643D">
      <w:r w:rsidRPr="00EF643D">
        <w:t>Ensure, also, that the Alias images string is set correctly to the location of the ApEx image files.  The location should be something like this: C:\Oracle\Middleware\instances\FR11g\config\OHS\ohs1\Apex\images</w:t>
      </w:r>
    </w:p>
    <w:p w:rsidR="00EF643D" w:rsidRPr="00EF643D" w:rsidRDefault="00EF643D" w:rsidP="00EF643D"/>
    <w:p w:rsidR="00EF643D" w:rsidRPr="00EF643D" w:rsidRDefault="00EF643D" w:rsidP="00EF643D">
      <w:r w:rsidRPr="00EF643D">
        <w:t>Using the example location above setting the location of the images requires that the following entries are added to the dads.conf file and apply the changes.</w:t>
      </w:r>
    </w:p>
    <w:p w:rsidR="00EF643D" w:rsidRPr="00EF643D" w:rsidRDefault="00EF643D" w:rsidP="00EF643D"/>
    <w:p w:rsidR="00EF643D" w:rsidRPr="00EF643D" w:rsidRDefault="00EF643D" w:rsidP="00EF643D">
      <w:r w:rsidRPr="00EF643D">
        <w:t>Alias /i/ "C:\Oracle\Middleware\instances\FR11g\config\OHS\ohs1\Apex\images/"</w:t>
      </w:r>
    </w:p>
    <w:p w:rsidR="00EF643D" w:rsidRPr="00EF643D" w:rsidRDefault="00EF643D" w:rsidP="00EF643D">
      <w:r w:rsidRPr="00EF643D">
        <w:t>AddType text/xml xbl</w:t>
      </w:r>
    </w:p>
    <w:p w:rsidR="00EF643D" w:rsidRPr="00EF643D" w:rsidRDefault="00EF643D" w:rsidP="00EF643D">
      <w:r w:rsidRPr="00EF643D">
        <w:t>AddType text/x-component htc</w:t>
      </w:r>
    </w:p>
    <w:p w:rsidR="00EF643D" w:rsidRPr="00EF643D" w:rsidRDefault="00EF643D" w:rsidP="00EF643D"/>
    <w:p w:rsidR="00EF643D" w:rsidRPr="00EF643D" w:rsidRDefault="00EF643D" w:rsidP="00EF643D">
      <w:r w:rsidRPr="00EF643D">
        <w:rPr>
          <w:noProof/>
          <w:lang w:val="en-GB" w:eastAsia="en-GB"/>
        </w:rPr>
        <w:drawing>
          <wp:inline distT="0" distB="0" distL="0" distR="0">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Restart the HTTP server</w:t>
      </w:r>
    </w:p>
    <w:p w:rsidR="00EF643D" w:rsidRPr="00EF643D" w:rsidRDefault="00EF643D" w:rsidP="00EF643D"/>
    <w:p w:rsidR="00EF643D" w:rsidRPr="00EF643D" w:rsidRDefault="00EF643D" w:rsidP="00EF643D">
      <w:r w:rsidRPr="00EF643D">
        <w:t>Once the DAD file has been saved the HTTP server should be restarted to pick up the changes:</w:t>
      </w:r>
    </w:p>
    <w:p w:rsidR="00EF643D" w:rsidRPr="00EF643D" w:rsidRDefault="00EF643D" w:rsidP="00EF643D"/>
    <w:p w:rsidR="00EF643D" w:rsidRPr="00EF643D" w:rsidRDefault="00EF643D" w:rsidP="00EF643D">
      <w:r w:rsidRPr="00EF643D">
        <w:lastRenderedPageBreak/>
        <w:t xml:space="preserve"> </w:t>
      </w:r>
      <w:r w:rsidRPr="00EF643D">
        <w:rPr>
          <w:noProof/>
          <w:lang w:val="en-GB" w:eastAsia="en-GB"/>
        </w:rPr>
        <w:drawing>
          <wp:inline distT="0" distB="0" distL="0" distR="0">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ApEx Admin Account</w:t>
      </w:r>
    </w:p>
    <w:p w:rsidR="00EF643D" w:rsidRPr="00EF643D" w:rsidRDefault="00EF643D" w:rsidP="00EF643D"/>
    <w:p w:rsidR="00EF643D" w:rsidRPr="00EF643D" w:rsidRDefault="00EF643D" w:rsidP="00EF643D">
      <w:r w:rsidRPr="00EF643D">
        <w:t>You should be able to connect to the ApEx admin account using the DAD entry created above.</w:t>
      </w:r>
    </w:p>
    <w:p w:rsidR="00EF643D" w:rsidRPr="00EF643D" w:rsidRDefault="00EF643D" w:rsidP="00EF643D"/>
    <w:p w:rsidR="00EF643D" w:rsidRPr="00EF643D" w:rsidRDefault="00EF643D" w:rsidP="00EF643D">
      <w:r w:rsidRPr="00EF643D">
        <w:t xml:space="preserve">ApEx Admin Connection string: </w:t>
      </w:r>
    </w:p>
    <w:p w:rsidR="00EF643D" w:rsidRPr="00EF643D" w:rsidRDefault="00EF643D" w:rsidP="00EF643D">
      <w:r w:rsidRPr="00EF643D">
        <w:t xml:space="preserve">http://{11g Application Server Name}:{port number}/{location string of the DAD}/apex_admin </w:t>
      </w:r>
    </w:p>
    <w:p w:rsidR="00EF643D" w:rsidRPr="00EF643D" w:rsidRDefault="00EF643D" w:rsidP="00EF643D"/>
    <w:p w:rsidR="00EF643D" w:rsidRPr="00EF643D" w:rsidRDefault="00EF643D" w:rsidP="00EF643D">
      <w:r w:rsidRPr="00EF643D">
        <w:t>Using the examples above the connection string required to connect to ApEx should be (and hypothetical Application Server name and port being myAppServer:8888):</w:t>
      </w:r>
    </w:p>
    <w:p w:rsidR="00EF643D" w:rsidRPr="00EF643D" w:rsidRDefault="00EF643D" w:rsidP="00EF643D"/>
    <w:p w:rsidR="00EF643D" w:rsidRPr="00EF643D" w:rsidRDefault="00EF643D" w:rsidP="00EF643D">
      <w:r w:rsidRPr="00EF643D">
        <w:t>http://myAppServer:8888/DB4600/apex/apex_admin</w:t>
      </w:r>
    </w:p>
    <w:p w:rsidR="00EF643D" w:rsidRPr="00EF643D" w:rsidRDefault="00EF643D" w:rsidP="00EF643D"/>
    <w:p w:rsidR="00EF643D" w:rsidRPr="00EF643D" w:rsidRDefault="00EF643D" w:rsidP="00EF643D">
      <w:r w:rsidRPr="00EF643D">
        <w:t>Log onto the ApEx administration account: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6171" cy="172494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Choose ‘Manage Workspaces’ using the button or tab: </w:t>
      </w:r>
    </w:p>
    <w:p w:rsidR="00EF643D" w:rsidRPr="00EF643D" w:rsidRDefault="00EF643D" w:rsidP="00EF643D"/>
    <w:p w:rsidR="00EF643D" w:rsidRPr="00EF643D" w:rsidRDefault="00EF643D" w:rsidP="00EF643D">
      <w:r w:rsidRPr="00EF643D">
        <w:rPr>
          <w:noProof/>
          <w:lang w:val="en-GB" w:eastAsia="en-GB"/>
        </w:rPr>
        <w:drawing>
          <wp:inline distT="0" distB="0" distL="0" distR="0">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5908" cy="18889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Choose the ‘Import Workspace’ hyperlink:</w:t>
      </w:r>
    </w:p>
    <w:p w:rsidR="00EF643D" w:rsidRPr="00EF643D" w:rsidRDefault="00EF643D" w:rsidP="00EF643D"/>
    <w:p w:rsidR="00EF643D" w:rsidRPr="00EF643D" w:rsidRDefault="00EF643D" w:rsidP="00EF643D">
      <w:r w:rsidRPr="00EF643D">
        <w:rPr>
          <w:noProof/>
          <w:lang w:val="en-GB" w:eastAsia="en-GB"/>
        </w:rPr>
        <w:drawing>
          <wp:inline distT="0" distB="0" distL="0" distR="0">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4414" cy="1987226"/>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6923" cy="1831586"/>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Once selected click the ‘Next’ button:</w:t>
      </w:r>
    </w:p>
    <w:p w:rsidR="00EF643D" w:rsidRPr="00EF643D" w:rsidRDefault="00EF643D" w:rsidP="00EF643D"/>
    <w:p w:rsidR="00EF643D" w:rsidRPr="00EF643D" w:rsidRDefault="00EF643D" w:rsidP="00EF643D">
      <w:r w:rsidRPr="00EF643D">
        <w:rPr>
          <w:noProof/>
          <w:lang w:val="en-GB" w:eastAsia="en-GB"/>
        </w:rPr>
        <w:drawing>
          <wp:inline distT="0" distB="0" distL="0" distR="0">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9399" cy="21807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imported successfully, as highlighted in the screenshot below, click the ‘Install’ button:</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3917" cy="227099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lastRenderedPageBreak/>
        <w:t>Choose to ‘Re-use existing schema?’, as highlighted by option 1 in the screenshot and then enter or select the highways schema name from the LoV as highlighted by option 2 in the screenshot.</w:t>
      </w:r>
    </w:p>
    <w:p w:rsidR="00EF643D" w:rsidRPr="00EF643D" w:rsidRDefault="00EF643D" w:rsidP="00EF643D"/>
    <w:p w:rsidR="00EF643D" w:rsidRPr="00EF643D" w:rsidRDefault="00EF643D" w:rsidP="00EF643D">
      <w:r w:rsidRPr="00EF643D">
        <w:t>Click the ‘Next’ button when the above is completed: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9518" cy="2054660"/>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Check the ‘Check to proceed …’ check box and click the ‘Next’ button to proceed: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0427" cy="228022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Click the ‘Install Workspace’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9431" cy="21443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tma_apex_rpts workspace is now installed.</w:t>
      </w:r>
    </w:p>
    <w:p w:rsidR="00EF643D" w:rsidRPr="00EF643D" w:rsidRDefault="00EF643D" w:rsidP="00EF643D"/>
    <w:p w:rsidR="00EF643D" w:rsidRPr="00EF643D" w:rsidRDefault="00EF643D" w:rsidP="00EF643D">
      <w:r w:rsidRPr="00EF643D">
        <w:t>Select the ‘Manage Workspaces’ tab to amend some of the user settings:</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1736" cy="219097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‘Manage Developers and Users’ hyperlink:</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1601" cy="20729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‘Admin’ user account hyperlink (for TMA_APEX_RPTS workspace):</w:t>
      </w:r>
    </w:p>
    <w:p w:rsidR="00EF643D" w:rsidRPr="00EF643D" w:rsidRDefault="00EF643D" w:rsidP="00EF643D"/>
    <w:p w:rsidR="00EF643D" w:rsidRPr="00EF643D" w:rsidRDefault="00EF643D" w:rsidP="00EF643D">
      <w:r w:rsidRPr="00EF643D">
        <w:rPr>
          <w:noProof/>
          <w:lang w:val="en-GB" w:eastAsia="en-GB"/>
        </w:rPr>
        <w:drawing>
          <wp:inline distT="0" distB="0" distL="0" distR="0">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7363" cy="18832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757" cy="227586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‘TMA_APEX_RPTS’ user account hyperlink:</w:t>
      </w:r>
    </w:p>
    <w:p w:rsidR="00EF643D" w:rsidRPr="00EF643D" w:rsidRDefault="00EF643D" w:rsidP="00EF643D"/>
    <w:p w:rsidR="00EF643D" w:rsidRPr="00EF643D" w:rsidRDefault="00EF643D" w:rsidP="00EF643D">
      <w:r w:rsidRPr="00EF643D">
        <w:rPr>
          <w:noProof/>
          <w:lang w:val="en-GB" w:eastAsia="en-GB"/>
        </w:rPr>
        <w:drawing>
          <wp:inline distT="0" distB="0" distL="0" distR="0">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5169" cy="194407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3978" cy="235520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Logout of the ApEx administrator’s account and proceed with the Install of TMA Manager:</w:t>
      </w:r>
    </w:p>
    <w:p w:rsidR="00EF643D" w:rsidRPr="00EF643D" w:rsidRDefault="00EF643D" w:rsidP="00EF643D"/>
    <w:p w:rsidR="00EF643D" w:rsidRPr="00EF643D" w:rsidRDefault="00EF643D" w:rsidP="00EF643D">
      <w:r w:rsidRPr="00EF643D">
        <w:rPr>
          <w:noProof/>
          <w:lang w:val="en-GB" w:eastAsia="en-GB"/>
        </w:rPr>
        <w:drawing>
          <wp:inline distT="0" distB="0" distL="0" distR="0">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1110" cy="1892699"/>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bookmarkStart w:id="379" w:name="_Toc320697305"/>
      <w:bookmarkStart w:id="380" w:name="_Toc366492038"/>
      <w:r w:rsidRPr="00EF643D">
        <w:t>Install of TMA Manager</w:t>
      </w:r>
      <w:bookmarkEnd w:id="379"/>
      <w:bookmarkEnd w:id="380"/>
    </w:p>
    <w:p w:rsidR="00EF643D" w:rsidRPr="00EF643D" w:rsidRDefault="00EF643D" w:rsidP="00EF643D"/>
    <w:p w:rsidR="00EF643D" w:rsidRPr="00EF643D" w:rsidRDefault="00EF643D" w:rsidP="00EF643D">
      <w:r w:rsidRPr="00EF643D">
        <w:t xml:space="preserve">To create the base data and objects for TMA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tma_inst.sql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tma_install_1_&lt;date&amp;time&gt;.LOG</w:t>
      </w:r>
    </w:p>
    <w:p w:rsidR="00EF643D" w:rsidRPr="00EF643D" w:rsidRDefault="00EF643D" w:rsidP="00EF643D">
      <w:r w:rsidRPr="00EF643D">
        <w:t>tma_install_2_&lt;date&amp;time&gt;.LOG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81" w:name="_Toc254883687"/>
      <w:bookmarkStart w:id="382" w:name="_Toc279737377"/>
      <w:bookmarkStart w:id="383" w:name="_Toc299616327"/>
      <w:bookmarkStart w:id="384" w:name="_Toc320697306"/>
      <w:bookmarkStart w:id="385" w:name="_Toc366492039"/>
      <w:r w:rsidRPr="00EF643D">
        <w:t>Upgrade of TMA Manager</w:t>
      </w:r>
      <w:bookmarkEnd w:id="378"/>
      <w:bookmarkEnd w:id="381"/>
      <w:bookmarkEnd w:id="382"/>
      <w:bookmarkEnd w:id="383"/>
      <w:bookmarkEnd w:id="384"/>
      <w:bookmarkEnd w:id="385"/>
    </w:p>
    <w:p w:rsidR="00EF643D" w:rsidRPr="00EF643D" w:rsidRDefault="00EF643D" w:rsidP="00EF643D"/>
    <w:p w:rsidR="00EF643D" w:rsidRPr="00EF643D" w:rsidRDefault="00EF643D" w:rsidP="00EF643D">
      <w:r w:rsidRPr="00EF643D">
        <w:t>This section describes the steps necessary to upgrade TMA Manager to 4.7.0.0</w:t>
      </w:r>
    </w:p>
    <w:p w:rsidR="00EF643D" w:rsidRPr="00EF643D" w:rsidRDefault="00EF643D" w:rsidP="00EF643D"/>
    <w:p w:rsidR="00EF643D" w:rsidRPr="00EF643D" w:rsidRDefault="00EF643D" w:rsidP="00EF643D">
      <w:r w:rsidRPr="00EF643D">
        <w:t>To upgrade the base data and objects for the TMA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tma4500_tma4600.sql</w:t>
      </w:r>
    </w:p>
    <w:p w:rsidR="00EF643D" w:rsidRPr="00EF643D" w:rsidRDefault="00EF643D" w:rsidP="00EF643D">
      <w:r w:rsidRPr="00EF643D">
        <w:lastRenderedPageBreak/>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tma4500_tma4600_1_&lt;date&amp;time&gt;.LOG</w:t>
      </w:r>
    </w:p>
    <w:p w:rsidR="00EF643D" w:rsidRPr="00EF643D" w:rsidRDefault="00EF643D" w:rsidP="00EF643D">
      <w:r w:rsidRPr="00EF643D">
        <w:t>tma4500_tma4600_2_&lt;date&amp;time&gt;.LOG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86" w:name="_Toc222221866"/>
      <w:bookmarkStart w:id="387" w:name="_Toc254883688"/>
      <w:bookmarkStart w:id="388" w:name="_Toc279737378"/>
      <w:bookmarkStart w:id="389" w:name="_Toc299616329"/>
      <w:bookmarkStart w:id="390" w:name="_Toc320697307"/>
      <w:bookmarkStart w:id="391" w:name="_Toc366492040"/>
      <w:r w:rsidRPr="00EF643D">
        <w:t>Mandatory Configuration</w:t>
      </w:r>
      <w:bookmarkEnd w:id="386"/>
      <w:bookmarkEnd w:id="387"/>
      <w:bookmarkEnd w:id="388"/>
      <w:r w:rsidRPr="00EF643D">
        <w:t xml:space="preserve"> (Post Install and Upgrade)</w:t>
      </w:r>
      <w:bookmarkEnd w:id="389"/>
      <w:bookmarkEnd w:id="390"/>
      <w:bookmarkEnd w:id="391"/>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TMA Manager you must check the file exor_version.txt.  </w:t>
      </w:r>
    </w:p>
    <w:p w:rsidR="00EF643D" w:rsidRPr="00EF643D" w:rsidRDefault="00EF643D" w:rsidP="00EF643D"/>
    <w:p w:rsidR="00EF643D" w:rsidRPr="00EF643D" w:rsidRDefault="00EF643D" w:rsidP="00EF643D">
      <w:r w:rsidRPr="00EF643D">
        <w:lastRenderedPageBreak/>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TMA Manager is set accordingly;</w:t>
      </w:r>
    </w:p>
    <w:p w:rsidR="00EF643D" w:rsidRPr="00EF643D" w:rsidRDefault="00EF643D" w:rsidP="00EF643D"/>
    <w:p w:rsidR="00EF643D" w:rsidRPr="00EF643D" w:rsidRDefault="00EF643D" w:rsidP="00EF643D">
      <w:r w:rsidRPr="00EF643D">
        <w:t>TMA=4.7.0.0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92" w:name="_Toc254883689"/>
      <w:bookmarkStart w:id="393" w:name="_Toc279737379"/>
      <w:bookmarkStart w:id="394" w:name="_Toc299616330"/>
      <w:bookmarkStart w:id="395" w:name="_Toc320697308"/>
      <w:bookmarkStart w:id="396" w:name="_Toc366492041"/>
      <w:r w:rsidRPr="00EF643D">
        <w:t>Product Licencing</w:t>
      </w:r>
      <w:bookmarkEnd w:id="392"/>
      <w:bookmarkEnd w:id="393"/>
      <w:r w:rsidRPr="00EF643D">
        <w:t xml:space="preserve"> (Post Install only)</w:t>
      </w:r>
      <w:bookmarkEnd w:id="394"/>
      <w:bookmarkEnd w:id="395"/>
      <w:bookmarkEnd w:id="396"/>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0" type="#_x0000_t75" style="width:415.5pt;height:91.5pt" o:ole="">
            <v:imagedata r:id="rId39" o:title=""/>
          </v:shape>
          <o:OLEObject Type="Embed" ProgID="PBrush" ShapeID="_x0000_i1030" DrawAspect="Content" ObjectID="_1448260733" r:id="rId83"/>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bookmarkStart w:id="397" w:name="_Toc254883690"/>
      <w:bookmarkStart w:id="398" w:name="_Toc279737380"/>
      <w:bookmarkStart w:id="399" w:name="_Toc299616331"/>
      <w:bookmarkStart w:id="400" w:name="_Toc320697309"/>
      <w:bookmarkStart w:id="401" w:name="_Toc366492042"/>
      <w:r w:rsidRPr="00EF643D">
        <w:t>Web Service Install</w:t>
      </w:r>
      <w:bookmarkEnd w:id="397"/>
      <w:r w:rsidRPr="00EF643D">
        <w:t>/Upgrade</w:t>
      </w:r>
      <w:bookmarkEnd w:id="398"/>
      <w:r w:rsidRPr="00EF643D">
        <w:t xml:space="preserve"> (Post Install and Upgrade)</w:t>
      </w:r>
      <w:bookmarkEnd w:id="399"/>
      <w:bookmarkEnd w:id="400"/>
      <w:bookmarkEnd w:id="401"/>
    </w:p>
    <w:p w:rsidR="00EF643D" w:rsidRPr="00EF643D" w:rsidRDefault="00EF643D" w:rsidP="00EF643D"/>
    <w:p w:rsidR="00EF643D" w:rsidRPr="00EF643D" w:rsidRDefault="00EF643D" w:rsidP="00EF643D">
      <w:r w:rsidRPr="00EF643D">
        <w:t xml:space="preserve">After a successful install/upgrade of TMA Manager to version 4.7.0.0 the TMA Web Service will require installation/upgrade. </w:t>
      </w:r>
    </w:p>
    <w:p w:rsidR="00EF643D" w:rsidRPr="00EF643D" w:rsidRDefault="00EF643D" w:rsidP="00EF643D"/>
    <w:p w:rsidR="00EF643D" w:rsidRPr="00EF643D" w:rsidRDefault="00EF643D" w:rsidP="00EF643D">
      <w:r w:rsidRPr="00EF643D">
        <w:t xml:space="preserve">Specific information regarding the installation or upgrade of the TMA Web Service can be found in the “4600_TMA_EToN_Web_Service_Deployment_Guide.pdf” contained in the TMAWebService_4600.zip located in the </w:t>
      </w:r>
      <w:r w:rsidRPr="00E06E14">
        <w:rPr>
          <w:rStyle w:val="HighlightText"/>
        </w:rPr>
        <w:t>&lt;exor_base&gt;</w:t>
      </w:r>
      <w:r w:rsidRPr="00EF643D">
        <w:t>\EToNWebService\doc\ directory.</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02" w:name="_Toc279737381"/>
      <w:bookmarkStart w:id="403" w:name="_Toc299616332"/>
      <w:bookmarkStart w:id="404" w:name="_Toc320697310"/>
      <w:bookmarkStart w:id="405" w:name="_Toc366492043"/>
      <w:r w:rsidRPr="00EF643D">
        <w:t xml:space="preserve">TMA </w:t>
      </w:r>
      <w:bookmarkEnd w:id="402"/>
      <w:r w:rsidRPr="00EF643D">
        <w:t>Process Types (Install only)</w:t>
      </w:r>
      <w:bookmarkEnd w:id="403"/>
      <w:bookmarkEnd w:id="404"/>
      <w:bookmarkEnd w:id="405"/>
    </w:p>
    <w:p w:rsidR="00EF643D" w:rsidRPr="00EF643D" w:rsidRDefault="00EF643D" w:rsidP="00EF643D"/>
    <w:p w:rsidR="00EF643D" w:rsidRPr="00EF643D" w:rsidRDefault="00EF643D" w:rsidP="00EF643D">
      <w:r w:rsidRPr="00EF643D">
        <w:lastRenderedPageBreak/>
        <w:t xml:space="preserve">For customers that have upgraded, no new TMA process types have been introduced at this release so the following instructions are for new installations of TMA Manager only.   </w:t>
      </w:r>
    </w:p>
    <w:p w:rsidR="00EF643D" w:rsidRPr="00EF643D" w:rsidRDefault="00EF643D" w:rsidP="00EF643D"/>
    <w:p w:rsidR="00EF643D" w:rsidRPr="00EF643D" w:rsidRDefault="00EF643D" w:rsidP="00EF643D">
      <w:r w:rsidRPr="00EF643D">
        <w:t>Following the Install of TMA v4.7.0.0</w:t>
      </w:r>
    </w:p>
    <w:p w:rsidR="00EF643D" w:rsidRPr="00EF643D" w:rsidRDefault="00EF643D" w:rsidP="00EF643D"/>
    <w:p w:rsidR="00EF643D" w:rsidRPr="00EF643D" w:rsidRDefault="00EF643D" w:rsidP="00EF643D">
      <w:r w:rsidRPr="00EF643D">
        <w:t>An Administrator must submit a Process of each relevant type to the desired frequency.</w:t>
      </w:r>
    </w:p>
    <w:p w:rsidR="00EF643D" w:rsidRPr="00EF643D" w:rsidRDefault="00EF643D" w:rsidP="00EF643D"/>
    <w:p w:rsidR="00EF643D" w:rsidRPr="00EF643D" w:rsidRDefault="00EF643D" w:rsidP="00EF643D">
      <w:r w:rsidRPr="00EF643D">
        <w:t xml:space="preserve">For example:  </w:t>
      </w:r>
    </w:p>
    <w:p w:rsidR="00EF643D" w:rsidRPr="00EF643D" w:rsidRDefault="00EF643D" w:rsidP="00EF643D"/>
    <w:p w:rsidR="00EF643D" w:rsidRPr="00EF643D" w:rsidRDefault="00EF643D" w:rsidP="00EF643D">
      <w:r w:rsidRPr="00EF643D">
        <w:rPr>
          <w:noProof/>
          <w:lang w:val="en-GB" w:eastAsia="en-GB"/>
        </w:rPr>
        <w:drawing>
          <wp:inline distT="0" distB="0" distL="0" distR="0">
            <wp:extent cx="2907102" cy="2142312"/>
            <wp:effectExtent l="0" t="0" r="7620" b="0"/>
            <wp:docPr id="4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84" r:link="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7275" cy="214244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extent cx="2907102" cy="2142312"/>
            <wp:effectExtent l="0" t="0" r="7620" b="0"/>
            <wp:docPr id="46"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86" r:link="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8812" cy="214357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the TMA1000-Works form (and other key forms are opened) a check has always been carried out to see if TMA is correctly configured.</w:t>
      </w:r>
    </w:p>
    <w:p w:rsidR="00EF643D" w:rsidRPr="00EF643D" w:rsidRDefault="00EF643D" w:rsidP="00EF643D"/>
    <w:p w:rsidR="00EF643D" w:rsidRPr="00EF643D" w:rsidRDefault="00EF643D" w:rsidP="00EF643D">
      <w:r w:rsidRPr="00EF643D">
        <w:t xml:space="preserve">The check will look for the existence of a process of each given type.  </w:t>
      </w:r>
    </w:p>
    <w:p w:rsidR="00EF643D" w:rsidRPr="00EF643D" w:rsidRDefault="00EF643D" w:rsidP="00EF643D"/>
    <w:tbl>
      <w:tblPr>
        <w:tblW w:w="6995" w:type="dxa"/>
        <w:jc w:val="center"/>
        <w:tblInd w:w="108" w:type="dxa"/>
        <w:tblCellMar>
          <w:left w:w="0" w:type="dxa"/>
          <w:right w:w="0" w:type="dxa"/>
        </w:tblCellMar>
        <w:tblLook w:val="04A0"/>
      </w:tblPr>
      <w:tblGrid>
        <w:gridCol w:w="2430"/>
        <w:gridCol w:w="4565"/>
      </w:tblGrid>
      <w:tr w:rsidR="00EF643D" w:rsidTr="00EF643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Checking Rule</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'FWD_NOTICE'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'INSPAUTIMP '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bl>
    <w:p w:rsidR="00EF643D" w:rsidRPr="00EF643D" w:rsidRDefault="00EF643D" w:rsidP="00EF643D">
      <w:pPr>
        <w:rPr>
          <w:rFonts w:eastAsiaTheme="minorHAnsi"/>
        </w:rPr>
      </w:pPr>
    </w:p>
    <w:p w:rsidR="00EF643D" w:rsidRPr="00EF643D" w:rsidRDefault="00EF643D" w:rsidP="00EF643D"/>
    <w:p w:rsidR="00EF643D" w:rsidRPr="00EF643D" w:rsidRDefault="00EF643D" w:rsidP="00EF643D">
      <w:r w:rsidRPr="00EF643D">
        <w:t>If the process is expected to exist and it’s either missing or is neither ‘Running’ nor ‘Scheduled’, an error will be flagged.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3269615" cy="1207770"/>
            <wp:effectExtent l="0" t="0" r="6985" b="0"/>
            <wp:docPr id="4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88" r:link="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9615" cy="120777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06" w:name="_Toc299616333"/>
      <w:bookmarkStart w:id="407" w:name="_Toc320697311"/>
      <w:bookmarkStart w:id="408" w:name="_Toc366492044"/>
      <w:r w:rsidRPr="00EF643D">
        <w:lastRenderedPageBreak/>
        <w:t>System Holidays (Post Install and Upgrade)</w:t>
      </w:r>
      <w:bookmarkEnd w:id="406"/>
      <w:bookmarkEnd w:id="407"/>
      <w:bookmarkEnd w:id="408"/>
    </w:p>
    <w:p w:rsidR="00EF643D" w:rsidRPr="00EF643D" w:rsidRDefault="00EF643D" w:rsidP="00EF643D"/>
    <w:p w:rsidR="00EF643D" w:rsidRPr="00EF643D" w:rsidRDefault="00EF643D" w:rsidP="00EF643D">
      <w:r w:rsidRPr="00EF643D">
        <w:t>After install/upgrade to 4.7.0.0 has been completed please ensure that the holidays of the system have been set before using TMA Manager.</w:t>
      </w:r>
    </w:p>
    <w:p w:rsidR="00EF643D" w:rsidRPr="00EF643D" w:rsidRDefault="00EF643D" w:rsidP="00EF643D"/>
    <w:p w:rsidR="00EF643D" w:rsidRPr="00EF643D" w:rsidRDefault="00EF643D" w:rsidP="00EF643D">
      <w:r w:rsidRPr="00EF643D">
        <w:rPr>
          <w:noProof/>
          <w:lang w:val="en-GB" w:eastAsia="en-GB"/>
        </w:rPr>
        <w:drawing>
          <wp:inline distT="0" distB="0" distL="0" distR="0">
            <wp:extent cx="4479771" cy="356754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4490731" cy="3576273"/>
                    </a:xfrm>
                    <a:prstGeom prst="rect">
                      <a:avLst/>
                    </a:prstGeom>
                  </pic:spPr>
                </pic:pic>
              </a:graphicData>
            </a:graphic>
          </wp:inline>
        </w:drawing>
      </w:r>
    </w:p>
    <w:p w:rsidR="00EF643D" w:rsidRPr="00EF643D" w:rsidRDefault="00EF643D" w:rsidP="00EF643D">
      <w:bookmarkStart w:id="409" w:name="_Toc222221867"/>
      <w:bookmarkStart w:id="410" w:name="_Toc254883691"/>
      <w:bookmarkStart w:id="411" w:name="_Toc279737383"/>
      <w:bookmarkStart w:id="412" w:name="_Toc299616334"/>
      <w:bookmarkStart w:id="413" w:name="_Toc189033685"/>
      <w:r w:rsidRPr="00EF643D">
        <w:br w:type="page"/>
      </w:r>
    </w:p>
    <w:p w:rsidR="00EF643D" w:rsidRPr="00EF643D" w:rsidRDefault="00EF643D" w:rsidP="003A554B">
      <w:pPr>
        <w:pStyle w:val="Heading1"/>
      </w:pPr>
      <w:bookmarkStart w:id="414" w:name="_Toc320697312"/>
      <w:bookmarkStart w:id="415" w:name="_Toc366492045"/>
      <w:bookmarkStart w:id="416" w:name="_Toc371067627"/>
      <w:r w:rsidRPr="00EF643D">
        <w:lastRenderedPageBreak/>
        <w:t>TMA API</w:t>
      </w:r>
      <w:bookmarkEnd w:id="409"/>
      <w:bookmarkEnd w:id="410"/>
      <w:bookmarkEnd w:id="411"/>
      <w:bookmarkEnd w:id="412"/>
      <w:bookmarkEnd w:id="414"/>
      <w:bookmarkEnd w:id="415"/>
      <w:bookmarkEnd w:id="416"/>
    </w:p>
    <w:p w:rsidR="00EF643D" w:rsidRPr="00EF643D" w:rsidRDefault="00EF643D" w:rsidP="00EF643D">
      <w:bookmarkStart w:id="417" w:name="_Toc222221868"/>
      <w:bookmarkStart w:id="418" w:name="_Toc254883692"/>
      <w:bookmarkStart w:id="419" w:name="_Toc279737384"/>
      <w:bookmarkStart w:id="420" w:name="_Toc299616335"/>
      <w:bookmarkStart w:id="421" w:name="_Toc320697313"/>
      <w:bookmarkStart w:id="422" w:name="_Toc366492046"/>
      <w:r w:rsidRPr="00EF643D">
        <w:t>Implementation of the TMA API Software files</w:t>
      </w:r>
      <w:bookmarkEnd w:id="417"/>
      <w:bookmarkEnd w:id="418"/>
      <w:bookmarkEnd w:id="419"/>
      <w:bookmarkEnd w:id="420"/>
      <w:bookmarkEnd w:id="421"/>
      <w:bookmarkEnd w:id="422"/>
    </w:p>
    <w:p w:rsidR="00EF643D" w:rsidRPr="00EF643D" w:rsidRDefault="00EF643D" w:rsidP="00EF643D"/>
    <w:p w:rsidR="00EF643D" w:rsidRPr="00EF643D" w:rsidRDefault="00EF643D" w:rsidP="00EF643D">
      <w:r w:rsidRPr="00EF643D">
        <w:t>To install the software components for the TMA API first check that the TMA/ADMIN/API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423" w:name="_Toc222221869"/>
      <w:bookmarkStart w:id="424" w:name="_Toc254883693"/>
      <w:bookmarkStart w:id="425" w:name="_Toc279737385"/>
      <w:bookmarkStart w:id="426" w:name="_Toc299616336"/>
      <w:bookmarkStart w:id="427" w:name="_Toc320697314"/>
      <w:bookmarkStart w:id="428" w:name="_Toc366492047"/>
      <w:r w:rsidRPr="00EF643D">
        <w:lastRenderedPageBreak/>
        <w:t>TMA API Server Install/Upgrade</w:t>
      </w:r>
      <w:bookmarkEnd w:id="423"/>
      <w:bookmarkEnd w:id="424"/>
      <w:bookmarkEnd w:id="425"/>
      <w:bookmarkEnd w:id="426"/>
      <w:bookmarkEnd w:id="427"/>
      <w:bookmarkEnd w:id="428"/>
    </w:p>
    <w:p w:rsidR="00EF643D" w:rsidRPr="00EF643D" w:rsidRDefault="00EF643D" w:rsidP="00EF643D"/>
    <w:p w:rsidR="00EF643D" w:rsidRPr="00EF643D" w:rsidRDefault="00EF643D" w:rsidP="00EF643D">
      <w:r w:rsidRPr="00EF643D">
        <w:t>This chapter provides details of steps involved in 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Street Gazetteer Manager and TMA Manager.</w:t>
      </w:r>
    </w:p>
    <w:p w:rsidR="00EF643D" w:rsidRPr="00EF643D" w:rsidRDefault="00EF643D" w:rsidP="00EF643D"/>
    <w:p w:rsidR="00EF643D" w:rsidRPr="00EF643D" w:rsidRDefault="00EF643D" w:rsidP="00EF643D"/>
    <w:p w:rsidR="00EF643D" w:rsidRPr="00EF643D" w:rsidRDefault="00EF643D" w:rsidP="00EF643D">
      <w:bookmarkStart w:id="429" w:name="_Toc254883694"/>
      <w:bookmarkStart w:id="430" w:name="_Toc279737386"/>
      <w:bookmarkStart w:id="431" w:name="_Toc299616337"/>
      <w:bookmarkStart w:id="432" w:name="_Toc320697315"/>
      <w:bookmarkStart w:id="433" w:name="_Toc366492048"/>
      <w:r w:rsidRPr="00EF643D">
        <w:t>Before you Start</w:t>
      </w:r>
      <w:bookmarkEnd w:id="429"/>
      <w:bookmarkEnd w:id="430"/>
      <w:bookmarkEnd w:id="431"/>
      <w:bookmarkEnd w:id="432"/>
      <w:bookmarkEnd w:id="433"/>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_Ref371063371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9069C1" w:rsidP="00EF643D">
      <w:r>
        <w:rPr>
          <w:noProof/>
          <w:lang w:val="en-GB" w:eastAsia="en-GB"/>
        </w:rPr>
        <w:pict>
          <v:rect id="Rectangle 30" o:spid="_x0000_s1027" style="position:absolute;margin-left:77.15pt;margin-top:6.6pt;width:333pt;height:9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9E77BE" w:rsidRDefault="009E77BE" w:rsidP="00EF643D">
                  <w:pPr>
                    <w:ind w:left="360"/>
                    <w:rPr>
                      <w:b/>
                      <w:bCs/>
                    </w:rPr>
                  </w:pPr>
                </w:p>
                <w:p w:rsidR="009E77BE" w:rsidRDefault="009E77BE" w:rsidP="00EF643D">
                  <w:pP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9E77BE" w:rsidRPr="00090594" w:rsidRDefault="009E77BE" w:rsidP="00EF643D">
                  <w:pPr>
                    <w:ind w:left="426" w:right="404"/>
                    <w:jc w:val="center"/>
                    <w:rPr>
                      <w:b/>
                      <w:bCs/>
                      <w:u w:val="single"/>
                    </w:rPr>
                  </w:pPr>
                </w:p>
                <w:p w:rsidR="009E77BE" w:rsidRPr="00243D59" w:rsidRDefault="009E77BE" w:rsidP="00EF643D">
                  <w:pPr>
                    <w:ind w:left="426" w:right="404"/>
                  </w:pPr>
                  <w:r>
                    <w:t>Before upgrading TMA API shutdown the TMA External Notice API Web Server and Restart it, after successfully upgrading TMA API.</w:t>
                  </w:r>
                </w:p>
                <w:p w:rsidR="009E77BE" w:rsidRDefault="009E77BE" w:rsidP="00EF643D">
                  <w:pPr>
                    <w:ind w:left="360"/>
                    <w:rPr>
                      <w:sz w:val="22"/>
                    </w:rPr>
                  </w:pPr>
                </w:p>
                <w:p w:rsidR="009E77BE" w:rsidRDefault="009E77BE"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34" w:name="_Toc222221871"/>
      <w:bookmarkStart w:id="435" w:name="_Toc254883695"/>
      <w:bookmarkStart w:id="436" w:name="_Toc279737387"/>
      <w:bookmarkStart w:id="437" w:name="_Toc299616338"/>
      <w:bookmarkStart w:id="438" w:name="_Toc320697316"/>
      <w:bookmarkStart w:id="439" w:name="_Toc366492049"/>
      <w:r w:rsidRPr="00EF643D">
        <w:t>Typical problems that you may encounter</w:t>
      </w:r>
      <w:bookmarkEnd w:id="434"/>
      <w:bookmarkEnd w:id="435"/>
      <w:bookmarkEnd w:id="436"/>
      <w:bookmarkEnd w:id="437"/>
      <w:bookmarkEnd w:id="438"/>
      <w:bookmarkEnd w:id="439"/>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r w:rsidRPr="00EF643D">
        <w:br w:type="page"/>
      </w:r>
    </w:p>
    <w:p w:rsidR="00EF643D" w:rsidRPr="00EF643D" w:rsidRDefault="00EF643D" w:rsidP="00EF643D">
      <w:bookmarkStart w:id="440" w:name="_Toc222221872"/>
      <w:bookmarkStart w:id="441" w:name="_Toc254883696"/>
      <w:bookmarkStart w:id="442" w:name="_Toc279737388"/>
      <w:bookmarkStart w:id="443" w:name="_Toc299616339"/>
      <w:bookmarkStart w:id="444" w:name="_Toc320697317"/>
      <w:bookmarkStart w:id="445" w:name="_Toc366492050"/>
      <w:bookmarkEnd w:id="413"/>
      <w:r w:rsidRPr="00EF643D">
        <w:lastRenderedPageBreak/>
        <w:t>TMA External Notice API Implementation</w:t>
      </w:r>
      <w:bookmarkEnd w:id="440"/>
      <w:bookmarkEnd w:id="441"/>
      <w:bookmarkEnd w:id="442"/>
      <w:bookmarkEnd w:id="443"/>
      <w:bookmarkEnd w:id="444"/>
      <w:bookmarkEnd w:id="445"/>
    </w:p>
    <w:p w:rsidR="00EF643D" w:rsidRPr="00EF643D" w:rsidRDefault="00EF643D" w:rsidP="00EF643D">
      <w:bookmarkStart w:id="446" w:name="_Toc189033686"/>
      <w:bookmarkStart w:id="447" w:name="_Toc222221873"/>
      <w:bookmarkStart w:id="448" w:name="_Toc254883697"/>
      <w:bookmarkStart w:id="449" w:name="_Toc279737389"/>
      <w:bookmarkStart w:id="450" w:name="_Toc299616340"/>
      <w:bookmarkStart w:id="451" w:name="_Toc320697318"/>
      <w:bookmarkStart w:id="452" w:name="_Toc366492051"/>
      <w:r w:rsidRPr="00EF643D">
        <w:t>Deployment of API Software Files</w:t>
      </w:r>
      <w:bookmarkEnd w:id="446"/>
      <w:bookmarkEnd w:id="447"/>
      <w:bookmarkEnd w:id="448"/>
      <w:bookmarkEnd w:id="449"/>
      <w:bookmarkEnd w:id="450"/>
      <w:bookmarkEnd w:id="451"/>
      <w:bookmarkEnd w:id="452"/>
    </w:p>
    <w:p w:rsidR="00EF643D" w:rsidRPr="00EF643D" w:rsidRDefault="00EF643D" w:rsidP="00EF643D"/>
    <w:p w:rsidR="00EF643D" w:rsidRPr="00EF643D" w:rsidRDefault="00EF643D" w:rsidP="00EF643D">
      <w:r w:rsidRPr="00EF643D">
        <w:t>This section provides details of steps involved in deploying the files that the api is composed of to the relevant location on the file system.</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To deploy the software components for the api, first check that the TMA/ADMIN/API folder is present and correctly unzipped from the release zip file.</w:t>
      </w:r>
    </w:p>
    <w:p w:rsidR="00EF643D" w:rsidRPr="00EF643D" w:rsidRDefault="00EF643D" w:rsidP="00EF643D"/>
    <w:p w:rsidR="00EF643D" w:rsidRPr="00EF643D" w:rsidRDefault="00EF643D" w:rsidP="00EF643D"/>
    <w:p w:rsidR="00EF643D" w:rsidRPr="00EF643D" w:rsidRDefault="00EF643D" w:rsidP="00EF643D">
      <w:bookmarkStart w:id="453" w:name="_Toc189033687"/>
      <w:bookmarkStart w:id="454" w:name="_Toc222221874"/>
      <w:bookmarkStart w:id="455" w:name="_Toc254883698"/>
      <w:bookmarkStart w:id="456" w:name="_Toc279737390"/>
      <w:bookmarkStart w:id="457" w:name="_Toc299616341"/>
      <w:bookmarkStart w:id="458" w:name="_Toc320697319"/>
      <w:bookmarkStart w:id="459" w:name="_Toc366492052"/>
      <w:r w:rsidRPr="00EF643D">
        <w:t>API Server Component Install</w:t>
      </w:r>
      <w:bookmarkEnd w:id="453"/>
      <w:bookmarkEnd w:id="454"/>
      <w:r w:rsidRPr="00EF643D">
        <w:t>/Upgrade</w:t>
      </w:r>
      <w:bookmarkEnd w:id="455"/>
      <w:bookmarkEnd w:id="456"/>
      <w:bookmarkEnd w:id="457"/>
      <w:bookmarkEnd w:id="458"/>
      <w:bookmarkEnd w:id="459"/>
    </w:p>
    <w:p w:rsidR="00EF643D" w:rsidRPr="00EF643D" w:rsidRDefault="00EF643D" w:rsidP="00EF643D"/>
    <w:p w:rsidR="00EF643D" w:rsidRPr="00EF643D" w:rsidRDefault="00EF643D" w:rsidP="00EF643D">
      <w:r w:rsidRPr="00EF643D">
        <w:t xml:space="preserve">This section provides details of steps involved in installing the server components for the api. </w:t>
      </w:r>
    </w:p>
    <w:p w:rsidR="00EF643D" w:rsidRPr="00EF643D" w:rsidRDefault="00EF643D" w:rsidP="00EF643D"/>
    <w:p w:rsidR="00EF643D" w:rsidRPr="00EF643D" w:rsidRDefault="00EF643D" w:rsidP="00EF643D">
      <w:r w:rsidRPr="00EF643D">
        <w:t>Note, that there is no upgrade option; the software can be reinstalled as required.</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The api will require installing after the TMA application.</w:t>
      </w:r>
    </w:p>
    <w:p w:rsidR="00EF643D" w:rsidRPr="00EF643D" w:rsidRDefault="00EF643D" w:rsidP="00EF643D"/>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lastRenderedPageBreak/>
        <w:t xml:space="preserve">To create the base data and objects for api;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\tma\admin\api</w:t>
      </w:r>
    </w:p>
    <w:p w:rsidR="00EF643D" w:rsidRPr="00EF643D" w:rsidRDefault="00EF643D" w:rsidP="00EF643D"/>
    <w:p w:rsidR="00EF643D" w:rsidRPr="00EF643D" w:rsidRDefault="00EF643D" w:rsidP="00EF643D">
      <w:r w:rsidRPr="00EF643D">
        <w:t xml:space="preserve">Login to SQL*PLUS as the highways owner on the client PC and run the following command </w:t>
      </w:r>
    </w:p>
    <w:p w:rsidR="00EF643D" w:rsidRPr="00EF643D" w:rsidRDefault="00EF643D" w:rsidP="00EF643D">
      <w:r w:rsidRPr="00EF643D">
        <w:tab/>
        <w:t>start tma_api_inst.sql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r w:rsidRPr="00EF643D">
        <w:tab/>
      </w:r>
    </w:p>
    <w:p w:rsidR="00EF643D" w:rsidRPr="00EF643D" w:rsidRDefault="00EF643D" w:rsidP="00EF643D"/>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the api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 is produced in the working directory. At the end of the installation, the file can be viewed to check for any errors that could have occurred during installation.</w:t>
      </w:r>
    </w:p>
    <w:p w:rsidR="00EF643D" w:rsidRPr="00EF643D" w:rsidRDefault="00EF643D" w:rsidP="00EF643D"/>
    <w:p w:rsidR="00EF643D" w:rsidRPr="00EF643D" w:rsidRDefault="00EF643D" w:rsidP="00EF643D">
      <w:r w:rsidRPr="00EF643D">
        <w:t>tma_api_install_&lt;date&amp;time&gt;.LOG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EF643D"/>
    <w:p w:rsidR="00EF643D" w:rsidRPr="00EF643D" w:rsidRDefault="00EF643D" w:rsidP="003A554B">
      <w:pPr>
        <w:pStyle w:val="Heading1"/>
      </w:pPr>
      <w:bookmarkStart w:id="460" w:name="_Toc222221875"/>
      <w:bookmarkStart w:id="461" w:name="_Toc254883699"/>
      <w:bookmarkStart w:id="462" w:name="_Toc279737391"/>
      <w:bookmarkStart w:id="463" w:name="_Toc299616342"/>
      <w:bookmarkStart w:id="464" w:name="_Toc320697320"/>
      <w:bookmarkStart w:id="465" w:name="_Toc366492053"/>
      <w:bookmarkStart w:id="466" w:name="_Toc371067628"/>
      <w:bookmarkStart w:id="467" w:name="_Toc208637820"/>
      <w:bookmarkStart w:id="468" w:name="_Toc222221934"/>
      <w:bookmarkStart w:id="469" w:name="_Toc254883750"/>
      <w:bookmarkStart w:id="470" w:name="_Toc279737442"/>
      <w:bookmarkStart w:id="471" w:name="_Toc299616393"/>
      <w:bookmarkStart w:id="472" w:name="_Toc320697371"/>
      <w:bookmarkStart w:id="473" w:name="_Toc267554017"/>
      <w:bookmarkStart w:id="474" w:name="_Toc279737482"/>
      <w:bookmarkStart w:id="475" w:name="_Toc299616433"/>
      <w:bookmarkStart w:id="476" w:name="_Toc320697411"/>
      <w:r w:rsidRPr="00EF643D">
        <w:t>Streetworks Manager</w:t>
      </w:r>
      <w:bookmarkEnd w:id="460"/>
      <w:bookmarkEnd w:id="461"/>
      <w:bookmarkEnd w:id="462"/>
      <w:bookmarkEnd w:id="463"/>
      <w:bookmarkEnd w:id="464"/>
      <w:bookmarkEnd w:id="465"/>
      <w:bookmarkEnd w:id="466"/>
    </w:p>
    <w:p w:rsidR="00EF643D" w:rsidRPr="00EF643D" w:rsidRDefault="00EF643D" w:rsidP="00EF643D">
      <w:bookmarkStart w:id="477" w:name="_Toc222221876"/>
      <w:bookmarkStart w:id="478" w:name="_Toc254883700"/>
      <w:bookmarkStart w:id="479" w:name="_Toc279737392"/>
      <w:bookmarkStart w:id="480" w:name="_Toc299616343"/>
      <w:bookmarkStart w:id="481" w:name="_Toc320697321"/>
      <w:bookmarkStart w:id="482" w:name="_Toc366492054"/>
      <w:r w:rsidRPr="00EF643D">
        <w:t>Implementation of the Streetworks Manager Software files</w:t>
      </w:r>
      <w:bookmarkEnd w:id="477"/>
      <w:bookmarkEnd w:id="478"/>
      <w:bookmarkEnd w:id="479"/>
      <w:bookmarkEnd w:id="480"/>
      <w:bookmarkEnd w:id="481"/>
      <w:bookmarkEnd w:id="482"/>
    </w:p>
    <w:p w:rsidR="00EF643D" w:rsidRPr="00EF643D" w:rsidRDefault="00EF643D" w:rsidP="00EF643D"/>
    <w:p w:rsidR="00EF643D" w:rsidRPr="00EF643D" w:rsidRDefault="00EF643D" w:rsidP="00EF643D">
      <w:r w:rsidRPr="00EF643D">
        <w:t>To install the software components for Streetworks Manager first check that the SWR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483" w:name="_Toc222221877"/>
      <w:bookmarkStart w:id="484" w:name="_Toc254883701"/>
      <w:bookmarkStart w:id="485" w:name="_Toc279737393"/>
      <w:bookmarkStart w:id="486" w:name="_Toc299616344"/>
      <w:bookmarkStart w:id="487" w:name="_Toc320697322"/>
      <w:bookmarkStart w:id="488" w:name="_Toc366492055"/>
      <w:r w:rsidRPr="00EF643D">
        <w:lastRenderedPageBreak/>
        <w:t>Streetworks Manager Server Install/Upgrade</w:t>
      </w:r>
      <w:bookmarkEnd w:id="483"/>
      <w:bookmarkEnd w:id="484"/>
      <w:bookmarkEnd w:id="485"/>
      <w:bookmarkEnd w:id="486"/>
      <w:bookmarkEnd w:id="487"/>
      <w:bookmarkEnd w:id="488"/>
    </w:p>
    <w:p w:rsidR="00EF643D" w:rsidRPr="00EF643D" w:rsidRDefault="00EF643D" w:rsidP="00EF643D"/>
    <w:p w:rsidR="00EF643D" w:rsidRPr="00EF643D" w:rsidRDefault="00EF643D" w:rsidP="00EF643D">
      <w:r w:rsidRPr="00EF643D">
        <w:t>This chapter provides details of steps involved in installing/upgrading the server components for Streetworks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89" w:name="_Toc222221878"/>
      <w:bookmarkStart w:id="490" w:name="_Toc254883702"/>
      <w:bookmarkStart w:id="491" w:name="_Toc279737394"/>
      <w:bookmarkStart w:id="492" w:name="_Toc299616345"/>
      <w:bookmarkStart w:id="493" w:name="_Toc320697323"/>
      <w:bookmarkStart w:id="494" w:name="_Toc366492056"/>
      <w:r w:rsidRPr="00EF643D">
        <w:t>Before you Start</w:t>
      </w:r>
      <w:bookmarkEnd w:id="489"/>
      <w:bookmarkEnd w:id="490"/>
      <w:bookmarkEnd w:id="491"/>
      <w:bookmarkEnd w:id="492"/>
      <w:bookmarkEnd w:id="493"/>
      <w:bookmarkEnd w:id="494"/>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_Ref371063379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95" w:name="_Toc222221879"/>
      <w:bookmarkStart w:id="496" w:name="_Toc254883703"/>
      <w:bookmarkStart w:id="497" w:name="_Toc279737395"/>
      <w:bookmarkStart w:id="498" w:name="_Toc299616346"/>
      <w:bookmarkStart w:id="499" w:name="_Toc320697324"/>
      <w:bookmarkStart w:id="500" w:name="_Toc366492057"/>
      <w:r w:rsidRPr="00EF643D">
        <w:t>Typical problems that you may encounter</w:t>
      </w:r>
      <w:bookmarkEnd w:id="495"/>
      <w:bookmarkEnd w:id="496"/>
      <w:bookmarkEnd w:id="497"/>
      <w:bookmarkEnd w:id="498"/>
      <w:bookmarkEnd w:id="499"/>
      <w:bookmarkEnd w:id="500"/>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w:t>
      </w:r>
      <w:r w:rsidRPr="00EF643D">
        <w:lastRenderedPageBreak/>
        <w:t>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01" w:name="_Toc254883704"/>
      <w:bookmarkStart w:id="502" w:name="_Toc279737396"/>
      <w:bookmarkStart w:id="503" w:name="_Toc299616347"/>
      <w:bookmarkStart w:id="504" w:name="_Toc320697325"/>
      <w:bookmarkStart w:id="505" w:name="_Toc366492058"/>
      <w:r w:rsidRPr="00EF643D">
        <w:t>Install of Streetworks Manager</w:t>
      </w:r>
      <w:bookmarkEnd w:id="501"/>
      <w:bookmarkEnd w:id="502"/>
      <w:bookmarkEnd w:id="503"/>
      <w:bookmarkEnd w:id="504"/>
      <w:bookmarkEnd w:id="505"/>
    </w:p>
    <w:p w:rsidR="00EF643D" w:rsidRPr="00EF643D" w:rsidRDefault="00EF643D" w:rsidP="00EF643D"/>
    <w:p w:rsidR="00EF643D" w:rsidRPr="00EF643D" w:rsidRDefault="00EF643D" w:rsidP="00EF643D">
      <w:r w:rsidRPr="00EF643D">
        <w:t xml:space="preserve">To create the base data and objects for Streetworks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\swr\install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swr_inst.sql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Streetworks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swr_install_1_&lt;date&amp;time&gt;.LOG</w:t>
      </w:r>
    </w:p>
    <w:p w:rsidR="00EF643D" w:rsidRPr="00EF643D" w:rsidRDefault="00EF643D" w:rsidP="00EF643D">
      <w:r w:rsidRPr="00EF643D">
        <w:t>swr_install_2_&lt;date&amp;time&gt;.LOG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06" w:name="_Toc222221880"/>
      <w:bookmarkStart w:id="507" w:name="_Toc254883705"/>
      <w:bookmarkStart w:id="508" w:name="_Toc279737397"/>
      <w:bookmarkStart w:id="509" w:name="_Toc299616348"/>
      <w:bookmarkStart w:id="510" w:name="_Toc320697326"/>
      <w:bookmarkStart w:id="511" w:name="_Toc366492059"/>
      <w:r w:rsidRPr="00EF643D">
        <w:t>Upgrade of Streetworks Manager</w:t>
      </w:r>
      <w:bookmarkEnd w:id="506"/>
      <w:bookmarkEnd w:id="507"/>
      <w:bookmarkEnd w:id="508"/>
      <w:bookmarkEnd w:id="509"/>
      <w:bookmarkEnd w:id="510"/>
      <w:bookmarkEnd w:id="511"/>
    </w:p>
    <w:p w:rsidR="00EF643D" w:rsidRPr="00EF643D" w:rsidRDefault="00EF643D" w:rsidP="00EF643D"/>
    <w:p w:rsidR="00EF643D" w:rsidRPr="00EF643D" w:rsidRDefault="00EF643D" w:rsidP="00EF643D">
      <w:r w:rsidRPr="00EF643D">
        <w:t>This section describes the steps necessary to upgrade Streetworks Manager to 4.7.0.0</w:t>
      </w:r>
    </w:p>
    <w:p w:rsidR="00EF643D" w:rsidRPr="00EF643D" w:rsidRDefault="00EF643D" w:rsidP="00EF643D"/>
    <w:p w:rsidR="00EF643D" w:rsidRPr="00EF643D" w:rsidRDefault="00EF643D" w:rsidP="00EF643D">
      <w:r w:rsidRPr="00EF643D">
        <w:t>To upgrade the base data and objects for the Streetworks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\swr\install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swr4500_swr4600.sql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lastRenderedPageBreak/>
        <w:t xml:space="preserve">When the script has completed, all the Streetworks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swr4500_swr4600_1_&lt;date&amp;time&gt;.LOG</w:t>
      </w:r>
    </w:p>
    <w:p w:rsidR="00EF643D" w:rsidRPr="00EF643D" w:rsidRDefault="00EF643D" w:rsidP="00EF643D">
      <w:r w:rsidRPr="00EF643D">
        <w:t>swr4500_swr4600_2_&lt;date&amp;time&gt;.LOG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3"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12" w:name="_Toc222221881"/>
      <w:bookmarkStart w:id="513" w:name="_Toc254883706"/>
      <w:bookmarkStart w:id="514" w:name="_Toc279737398"/>
      <w:bookmarkStart w:id="515" w:name="_Toc299616349"/>
      <w:bookmarkStart w:id="516" w:name="_Toc320697327"/>
      <w:bookmarkStart w:id="517" w:name="_Toc366492060"/>
      <w:r w:rsidRPr="00EF643D">
        <w:t>Mandatory Configuration</w:t>
      </w:r>
      <w:bookmarkEnd w:id="512"/>
      <w:bookmarkEnd w:id="513"/>
      <w:bookmarkEnd w:id="514"/>
      <w:bookmarkEnd w:id="515"/>
      <w:bookmarkEnd w:id="516"/>
      <w:bookmarkEnd w:id="517"/>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Streetworks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11g_bin</w:t>
      </w:r>
      <w:r w:rsidRPr="00EF643D">
        <w:t xml:space="preserve"> directory.</w:t>
      </w:r>
    </w:p>
    <w:p w:rsidR="00EF643D" w:rsidRPr="00EF643D" w:rsidRDefault="00EF643D" w:rsidP="00EF643D"/>
    <w:p w:rsidR="00EF643D" w:rsidRPr="00EF643D" w:rsidRDefault="00EF643D" w:rsidP="00EF643D">
      <w:r w:rsidRPr="00EF643D">
        <w:t>Ensure that the entry for Streetworks Manager is set accordingly;</w:t>
      </w:r>
    </w:p>
    <w:p w:rsidR="00EF643D" w:rsidRPr="00EF643D" w:rsidRDefault="00EF643D" w:rsidP="00EF643D"/>
    <w:p w:rsidR="00EF643D" w:rsidRPr="00EF643D" w:rsidRDefault="00EF643D" w:rsidP="00EF643D">
      <w:r w:rsidRPr="00EF643D">
        <w:t>SWR=4.7.0.0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18" w:name="_Toc254883707"/>
      <w:bookmarkStart w:id="519" w:name="_Toc279737399"/>
      <w:bookmarkStart w:id="520" w:name="_Toc299616350"/>
      <w:bookmarkStart w:id="521" w:name="_Toc320697328"/>
      <w:bookmarkStart w:id="522" w:name="_Toc366492061"/>
      <w:r w:rsidRPr="00EF643D">
        <w:t>Product Licencing</w:t>
      </w:r>
      <w:bookmarkEnd w:id="518"/>
      <w:bookmarkEnd w:id="519"/>
      <w:bookmarkEnd w:id="520"/>
      <w:bookmarkEnd w:id="521"/>
      <w:bookmarkEnd w:id="522"/>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lastRenderedPageBreak/>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1" type="#_x0000_t75" style="width:415.5pt;height:91.5pt" o:ole="">
            <v:imagedata r:id="rId39" o:title=""/>
          </v:shape>
          <o:OLEObject Type="Embed" ProgID="PBrush" ShapeID="_x0000_i1031" DrawAspect="Content" ObjectID="_1448260734" r:id="rId94"/>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23" w:name="_Toc222221882"/>
      <w:bookmarkStart w:id="524" w:name="_Toc254883708"/>
      <w:bookmarkStart w:id="525" w:name="_Toc279737400"/>
      <w:bookmarkStart w:id="526" w:name="_Toc299616351"/>
      <w:bookmarkStart w:id="527" w:name="_Toc320697329"/>
      <w:bookmarkStart w:id="528" w:name="_Toc366492062"/>
      <w:r w:rsidRPr="00EF643D">
        <w:t>Additional Configuration</w:t>
      </w:r>
      <w:bookmarkEnd w:id="523"/>
      <w:bookmarkEnd w:id="524"/>
      <w:bookmarkEnd w:id="525"/>
      <w:bookmarkEnd w:id="526"/>
      <w:bookmarkEnd w:id="527"/>
      <w:bookmarkEnd w:id="528"/>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29" w:name="_Toc222221883"/>
      <w:bookmarkStart w:id="530" w:name="_Toc254883709"/>
      <w:bookmarkStart w:id="531" w:name="_Toc279737401"/>
      <w:bookmarkStart w:id="532" w:name="_Toc299616352"/>
      <w:bookmarkStart w:id="533" w:name="_Toc320697330"/>
      <w:bookmarkStart w:id="534" w:name="_Toc366492063"/>
      <w:r w:rsidRPr="00EF643D">
        <w:t>Spatial Configuration</w:t>
      </w:r>
      <w:bookmarkEnd w:id="529"/>
      <w:bookmarkEnd w:id="530"/>
      <w:bookmarkEnd w:id="531"/>
      <w:bookmarkEnd w:id="532"/>
      <w:bookmarkEnd w:id="533"/>
      <w:bookmarkEnd w:id="534"/>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Pr>
        <w:sectPr w:rsidR="00EF643D" w:rsidRPr="00EF643D" w:rsidSect="00EF643D">
          <w:pgSz w:w="11899" w:h="16838"/>
          <w:pgMar w:top="2552" w:right="1459" w:bottom="1247" w:left="1418" w:header="709" w:footer="709" w:gutter="0"/>
          <w:cols w:space="708"/>
        </w:sectPr>
      </w:pPr>
    </w:p>
    <w:p w:rsidR="00EF643D" w:rsidRPr="00EF643D" w:rsidRDefault="00EF643D" w:rsidP="00EF643D"/>
    <w:p w:rsidR="00EF643D" w:rsidRPr="00EF643D" w:rsidRDefault="00EF643D" w:rsidP="003A554B">
      <w:pPr>
        <w:pStyle w:val="Heading1"/>
      </w:pPr>
      <w:bookmarkStart w:id="535" w:name="_Toc366492064"/>
      <w:bookmarkStart w:id="536" w:name="_Toc371067629"/>
      <w:r w:rsidRPr="00EF643D">
        <w:t>Schemes Manager</w:t>
      </w:r>
      <w:bookmarkEnd w:id="467"/>
      <w:bookmarkEnd w:id="468"/>
      <w:bookmarkEnd w:id="469"/>
      <w:bookmarkEnd w:id="470"/>
      <w:bookmarkEnd w:id="471"/>
      <w:bookmarkEnd w:id="472"/>
      <w:bookmarkEnd w:id="535"/>
      <w:bookmarkEnd w:id="536"/>
    </w:p>
    <w:p w:rsidR="00EF643D" w:rsidRPr="00EF643D" w:rsidRDefault="00EF643D" w:rsidP="00EF643D">
      <w:bookmarkStart w:id="537" w:name="_Toc208637821"/>
      <w:bookmarkStart w:id="538" w:name="_Toc222221935"/>
      <w:bookmarkStart w:id="539" w:name="_Toc254883751"/>
      <w:bookmarkStart w:id="540" w:name="_Toc279737443"/>
      <w:bookmarkStart w:id="541" w:name="_Toc299616394"/>
      <w:bookmarkStart w:id="542" w:name="_Toc320697372"/>
      <w:bookmarkStart w:id="543" w:name="_Toc366492065"/>
      <w:r w:rsidRPr="00EF643D">
        <w:t>Implementation of the Schemes Manager Software files</w:t>
      </w:r>
      <w:bookmarkEnd w:id="537"/>
      <w:bookmarkEnd w:id="538"/>
      <w:bookmarkEnd w:id="539"/>
      <w:bookmarkEnd w:id="540"/>
      <w:bookmarkEnd w:id="541"/>
      <w:bookmarkEnd w:id="542"/>
      <w:bookmarkEnd w:id="543"/>
    </w:p>
    <w:p w:rsidR="00EF643D" w:rsidRPr="00EF643D" w:rsidRDefault="00EF643D" w:rsidP="00EF643D"/>
    <w:p w:rsidR="00EF643D" w:rsidRPr="00EF643D" w:rsidRDefault="00EF643D" w:rsidP="00EF643D">
      <w:r w:rsidRPr="00EF643D">
        <w:t>To install the software components for Schemes Manager first check that the STP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544" w:name="_Toc208637822"/>
      <w:bookmarkStart w:id="545" w:name="_Toc222221936"/>
      <w:bookmarkStart w:id="546" w:name="_Toc254883752"/>
      <w:bookmarkStart w:id="547" w:name="_Toc279737444"/>
      <w:bookmarkStart w:id="548" w:name="_Toc299616395"/>
      <w:bookmarkStart w:id="549" w:name="_Toc320697373"/>
      <w:bookmarkStart w:id="550" w:name="_Toc366492066"/>
      <w:r w:rsidRPr="00EF643D">
        <w:lastRenderedPageBreak/>
        <w:t>Schemes Manager Server Install/Upgrade</w:t>
      </w:r>
      <w:bookmarkEnd w:id="544"/>
      <w:bookmarkEnd w:id="545"/>
      <w:bookmarkEnd w:id="546"/>
      <w:bookmarkEnd w:id="547"/>
      <w:bookmarkEnd w:id="548"/>
      <w:bookmarkEnd w:id="549"/>
      <w:bookmarkEnd w:id="550"/>
    </w:p>
    <w:p w:rsidR="00EF643D" w:rsidRPr="00EF643D" w:rsidRDefault="00EF643D" w:rsidP="00EF643D"/>
    <w:p w:rsidR="00EF643D" w:rsidRPr="00EF643D" w:rsidRDefault="00EF643D" w:rsidP="00EF643D">
      <w:r w:rsidRPr="00EF643D">
        <w:t>This chapter provides details of steps involved in installing/upgrading the server components for Schemes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51" w:name="_Toc208637823"/>
      <w:bookmarkStart w:id="552" w:name="_Toc222221937"/>
      <w:bookmarkStart w:id="553" w:name="_Toc254883753"/>
      <w:bookmarkStart w:id="554" w:name="_Toc279737445"/>
      <w:bookmarkStart w:id="555" w:name="_Toc299616396"/>
      <w:bookmarkStart w:id="556" w:name="_Toc320697374"/>
      <w:bookmarkStart w:id="557" w:name="_Toc366492067"/>
      <w:r w:rsidRPr="00EF643D">
        <w:t>Before you Start</w:t>
      </w:r>
      <w:bookmarkEnd w:id="551"/>
      <w:bookmarkEnd w:id="552"/>
      <w:bookmarkEnd w:id="553"/>
      <w:bookmarkEnd w:id="554"/>
      <w:bookmarkEnd w:id="555"/>
      <w:bookmarkEnd w:id="556"/>
      <w:bookmarkEnd w:id="55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_Ref371063386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58" w:name="_Toc208637824"/>
      <w:bookmarkStart w:id="559" w:name="_Toc222221938"/>
      <w:bookmarkStart w:id="560" w:name="_Toc254883754"/>
      <w:bookmarkStart w:id="561" w:name="_Toc279737446"/>
      <w:bookmarkStart w:id="562" w:name="_Toc299616397"/>
      <w:bookmarkStart w:id="563" w:name="_Toc320697375"/>
      <w:bookmarkStart w:id="564" w:name="_Toc366492068"/>
      <w:r w:rsidRPr="00EF643D">
        <w:t>Typical problems that you may encounter</w:t>
      </w:r>
      <w:bookmarkEnd w:id="558"/>
      <w:bookmarkEnd w:id="559"/>
      <w:bookmarkEnd w:id="560"/>
      <w:bookmarkEnd w:id="561"/>
      <w:bookmarkEnd w:id="562"/>
      <w:bookmarkEnd w:id="563"/>
      <w:bookmarkEnd w:id="564"/>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lastRenderedPageBreak/>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65" w:name="_Toc254883755"/>
      <w:bookmarkStart w:id="566" w:name="_Toc279737447"/>
      <w:bookmarkStart w:id="567" w:name="_Toc299616398"/>
      <w:bookmarkStart w:id="568" w:name="_Toc320697376"/>
      <w:bookmarkStart w:id="569" w:name="_Toc366492069"/>
      <w:r w:rsidRPr="00EF643D">
        <w:t>Install of Schemes Manager</w:t>
      </w:r>
      <w:bookmarkEnd w:id="565"/>
      <w:bookmarkEnd w:id="566"/>
      <w:bookmarkEnd w:id="567"/>
      <w:bookmarkEnd w:id="568"/>
      <w:bookmarkEnd w:id="569"/>
    </w:p>
    <w:p w:rsidR="00EF643D" w:rsidRPr="00EF643D" w:rsidRDefault="00EF643D" w:rsidP="00EF643D"/>
    <w:p w:rsidR="00EF643D" w:rsidRPr="00EF643D" w:rsidRDefault="00EF643D" w:rsidP="00EF643D">
      <w:r w:rsidRPr="00EF643D">
        <w:t xml:space="preserve">To create the base data and objects for Schemes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stp_inst.sql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Schemes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lastRenderedPageBreak/>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stp_install_1_&lt;date&amp;time&gt;.LOG</w:t>
      </w:r>
    </w:p>
    <w:p w:rsidR="00EF643D" w:rsidRPr="00EF643D" w:rsidRDefault="00EF643D" w:rsidP="00EF643D">
      <w:r w:rsidRPr="00EF643D">
        <w:t>stp_install_2_&lt;date&amp;time&gt;.LOG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5"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70" w:name="_Toc208637825"/>
      <w:bookmarkStart w:id="571" w:name="_Toc222221939"/>
      <w:bookmarkStart w:id="572" w:name="_Toc254883756"/>
      <w:bookmarkStart w:id="573" w:name="_Toc279737448"/>
      <w:bookmarkStart w:id="574" w:name="_Toc299616399"/>
      <w:bookmarkStart w:id="575" w:name="_Toc320697377"/>
      <w:bookmarkStart w:id="576" w:name="_Toc366492070"/>
      <w:r w:rsidRPr="00EF643D">
        <w:t>Upgrade of Schemes Manager</w:t>
      </w:r>
      <w:bookmarkEnd w:id="570"/>
      <w:bookmarkEnd w:id="571"/>
      <w:bookmarkEnd w:id="572"/>
      <w:bookmarkEnd w:id="573"/>
      <w:bookmarkEnd w:id="574"/>
      <w:bookmarkEnd w:id="575"/>
      <w:bookmarkEnd w:id="576"/>
    </w:p>
    <w:p w:rsidR="00EF643D" w:rsidRPr="00EF643D" w:rsidRDefault="00EF643D" w:rsidP="00EF643D"/>
    <w:p w:rsidR="00EF643D" w:rsidRPr="00EF643D" w:rsidRDefault="00EF643D" w:rsidP="00EF643D">
      <w:r w:rsidRPr="00EF643D">
        <w:t>This section describes the steps necessary to upgrade Schemes Manager to 4.7.0.0</w:t>
      </w:r>
    </w:p>
    <w:p w:rsidR="00EF643D" w:rsidRPr="00EF643D" w:rsidRDefault="00EF643D" w:rsidP="00EF643D"/>
    <w:p w:rsidR="00EF643D" w:rsidRPr="00EF643D" w:rsidRDefault="00EF643D" w:rsidP="00EF643D">
      <w:r w:rsidRPr="00EF643D">
        <w:t>To upgrade the base data and objects for the Schemes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stp4500_stp4600.sql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lastRenderedPageBreak/>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Schemes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stp4500_stp4600_1_&lt;date&amp;time&gt;.LOG</w:t>
      </w:r>
    </w:p>
    <w:p w:rsidR="00EF643D" w:rsidRPr="00EF643D" w:rsidRDefault="00EF643D" w:rsidP="00EF643D">
      <w:r w:rsidRPr="00EF643D">
        <w:t>stp4500_stp4600_2_&lt;date&amp;time&gt;.LOG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6"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77" w:name="_Toc208637826"/>
      <w:bookmarkStart w:id="578" w:name="_Toc222221940"/>
      <w:bookmarkStart w:id="579" w:name="_Toc254883757"/>
      <w:bookmarkStart w:id="580" w:name="_Toc279737449"/>
      <w:bookmarkStart w:id="581" w:name="_Toc299616400"/>
      <w:bookmarkStart w:id="582" w:name="_Toc320697378"/>
      <w:bookmarkStart w:id="583" w:name="_Toc366492071"/>
      <w:r w:rsidRPr="00EF643D">
        <w:t>Mandatory Configuration</w:t>
      </w:r>
      <w:bookmarkEnd w:id="577"/>
      <w:bookmarkEnd w:id="578"/>
      <w:bookmarkEnd w:id="579"/>
      <w:bookmarkEnd w:id="580"/>
      <w:bookmarkEnd w:id="581"/>
      <w:bookmarkEnd w:id="582"/>
      <w:bookmarkEnd w:id="583"/>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Schemes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Schemes Manager is set accordingly;</w:t>
      </w:r>
    </w:p>
    <w:p w:rsidR="00EF643D" w:rsidRPr="00EF643D" w:rsidRDefault="00EF643D" w:rsidP="00EF643D"/>
    <w:p w:rsidR="00EF643D" w:rsidRPr="00EF643D" w:rsidRDefault="00EF643D" w:rsidP="00EF643D">
      <w:r w:rsidRPr="00EF643D">
        <w:lastRenderedPageBreak/>
        <w:t>STP=4.7.0.0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84" w:name="_Toc254883758"/>
      <w:bookmarkStart w:id="585" w:name="_Toc279737450"/>
      <w:bookmarkStart w:id="586" w:name="_Toc299616401"/>
      <w:bookmarkStart w:id="587" w:name="_Toc320697379"/>
      <w:bookmarkStart w:id="588" w:name="_Toc366492072"/>
      <w:r w:rsidRPr="00EF643D">
        <w:t>Product Licencing</w:t>
      </w:r>
      <w:bookmarkEnd w:id="584"/>
      <w:bookmarkEnd w:id="585"/>
      <w:bookmarkEnd w:id="586"/>
      <w:bookmarkEnd w:id="587"/>
      <w:bookmarkEnd w:id="588"/>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2" type="#_x0000_t75" style="width:415.5pt;height:91.5pt" o:ole="">
            <v:imagedata r:id="rId39" o:title=""/>
          </v:shape>
          <o:OLEObject Type="Embed" ProgID="PBrush" ShapeID="_x0000_i1032" DrawAspect="Content" ObjectID="_1448260735" r:id="rId97"/>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89" w:name="_Toc208637827"/>
      <w:bookmarkStart w:id="590" w:name="_Toc222221941"/>
      <w:bookmarkStart w:id="591" w:name="_Toc254883759"/>
      <w:bookmarkStart w:id="592" w:name="_Toc279737451"/>
      <w:bookmarkStart w:id="593" w:name="_Toc299616402"/>
      <w:bookmarkStart w:id="594" w:name="_Toc320697380"/>
      <w:bookmarkStart w:id="595" w:name="_Toc366492073"/>
      <w:r w:rsidRPr="00EF643D">
        <w:t>Additional Configuration</w:t>
      </w:r>
      <w:bookmarkEnd w:id="589"/>
      <w:bookmarkEnd w:id="590"/>
      <w:bookmarkEnd w:id="591"/>
      <w:bookmarkEnd w:id="592"/>
      <w:bookmarkEnd w:id="593"/>
      <w:bookmarkEnd w:id="594"/>
      <w:bookmarkEnd w:id="59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3A554B">
      <w:pPr>
        <w:pStyle w:val="Heading1"/>
      </w:pPr>
      <w:r w:rsidRPr="00EF643D">
        <w:br w:type="page"/>
      </w:r>
      <w:bookmarkStart w:id="596" w:name="_Toc222221942"/>
      <w:bookmarkStart w:id="597" w:name="_Toc254883760"/>
      <w:bookmarkStart w:id="598" w:name="_Toc279737452"/>
      <w:bookmarkStart w:id="599" w:name="_Toc299616403"/>
      <w:bookmarkStart w:id="600" w:name="_Toc320697381"/>
      <w:bookmarkStart w:id="601" w:name="_Toc366492074"/>
      <w:bookmarkStart w:id="602" w:name="_Toc371067630"/>
      <w:r w:rsidRPr="00EF643D">
        <w:lastRenderedPageBreak/>
        <w:t>Structures Manager</w:t>
      </w:r>
      <w:bookmarkEnd w:id="596"/>
      <w:bookmarkEnd w:id="597"/>
      <w:bookmarkEnd w:id="598"/>
      <w:bookmarkEnd w:id="599"/>
      <w:bookmarkEnd w:id="600"/>
      <w:bookmarkEnd w:id="601"/>
      <w:bookmarkEnd w:id="602"/>
    </w:p>
    <w:p w:rsidR="00EF643D" w:rsidRPr="00EF643D" w:rsidRDefault="00EF643D" w:rsidP="00EF643D">
      <w:bookmarkStart w:id="603" w:name="_Toc222221943"/>
      <w:bookmarkStart w:id="604" w:name="_Toc254883761"/>
      <w:bookmarkStart w:id="605" w:name="_Toc279737453"/>
      <w:bookmarkStart w:id="606" w:name="_Toc299616404"/>
      <w:bookmarkStart w:id="607" w:name="_Toc320697382"/>
      <w:bookmarkStart w:id="608" w:name="_Toc366492075"/>
      <w:r w:rsidRPr="00EF643D">
        <w:t>Implementation of the Structures Manager Software files</w:t>
      </w:r>
      <w:bookmarkEnd w:id="603"/>
      <w:bookmarkEnd w:id="604"/>
      <w:bookmarkEnd w:id="605"/>
      <w:bookmarkEnd w:id="606"/>
      <w:bookmarkEnd w:id="607"/>
      <w:bookmarkEnd w:id="608"/>
    </w:p>
    <w:p w:rsidR="00EF643D" w:rsidRPr="00EF643D" w:rsidRDefault="00EF643D" w:rsidP="00EF643D"/>
    <w:p w:rsidR="00EF643D" w:rsidRPr="00EF643D" w:rsidRDefault="00EF643D" w:rsidP="00EF643D">
      <w:r w:rsidRPr="00EF643D">
        <w:t>To install the software components for Structures Manager first check that the STR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609" w:name="_Toc222221944"/>
      <w:bookmarkStart w:id="610" w:name="_Toc254883762"/>
      <w:bookmarkStart w:id="611" w:name="_Toc279737454"/>
      <w:bookmarkStart w:id="612" w:name="_Toc299616405"/>
      <w:bookmarkStart w:id="613" w:name="_Toc320697383"/>
      <w:bookmarkStart w:id="614" w:name="_Toc366492076"/>
      <w:r w:rsidRPr="00EF643D">
        <w:lastRenderedPageBreak/>
        <w:t>Structures Manager Server Install/Upgrade</w:t>
      </w:r>
      <w:bookmarkEnd w:id="609"/>
      <w:bookmarkEnd w:id="610"/>
      <w:bookmarkEnd w:id="611"/>
      <w:bookmarkEnd w:id="612"/>
      <w:bookmarkEnd w:id="613"/>
      <w:bookmarkEnd w:id="614"/>
    </w:p>
    <w:p w:rsidR="00EF643D" w:rsidRPr="00EF643D" w:rsidRDefault="00EF643D" w:rsidP="00EF643D"/>
    <w:p w:rsidR="00EF643D" w:rsidRPr="00EF643D" w:rsidRDefault="00EF643D" w:rsidP="00EF643D">
      <w:r w:rsidRPr="00EF643D">
        <w:t>This chapter provides details of steps involved in installing/upgrading the server components for Structures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15" w:name="_Toc222221945"/>
      <w:bookmarkStart w:id="616" w:name="_Toc254883763"/>
      <w:bookmarkStart w:id="617" w:name="_Toc279737455"/>
      <w:bookmarkStart w:id="618" w:name="_Toc299616406"/>
      <w:bookmarkStart w:id="619" w:name="_Toc320697384"/>
      <w:bookmarkStart w:id="620" w:name="_Toc366492077"/>
      <w:r w:rsidRPr="00EF643D">
        <w:t>Before you Start</w:t>
      </w:r>
      <w:bookmarkEnd w:id="615"/>
      <w:bookmarkEnd w:id="616"/>
      <w:bookmarkEnd w:id="617"/>
      <w:bookmarkEnd w:id="618"/>
      <w:bookmarkEnd w:id="619"/>
      <w:bookmarkEnd w:id="620"/>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_Ref371063394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21" w:name="_Toc222221946"/>
      <w:bookmarkStart w:id="622" w:name="_Toc254883764"/>
      <w:bookmarkStart w:id="623" w:name="_Toc279737456"/>
      <w:bookmarkStart w:id="624" w:name="_Toc299616407"/>
      <w:bookmarkStart w:id="625" w:name="_Toc320697385"/>
      <w:bookmarkStart w:id="626" w:name="_Toc366492078"/>
      <w:r w:rsidRPr="00EF643D">
        <w:t>Typical problems that you may encounter</w:t>
      </w:r>
      <w:bookmarkEnd w:id="621"/>
      <w:bookmarkEnd w:id="622"/>
      <w:bookmarkEnd w:id="623"/>
      <w:bookmarkEnd w:id="624"/>
      <w:bookmarkEnd w:id="625"/>
      <w:bookmarkEnd w:id="626"/>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27" w:name="_Toc254883765"/>
      <w:bookmarkStart w:id="628" w:name="_Toc279737457"/>
      <w:bookmarkStart w:id="629" w:name="_Toc299616408"/>
      <w:bookmarkStart w:id="630" w:name="_Toc320697386"/>
      <w:bookmarkStart w:id="631" w:name="_Toc366492079"/>
      <w:r w:rsidRPr="00EF643D">
        <w:t>Install of Structures Manager</w:t>
      </w:r>
      <w:bookmarkEnd w:id="627"/>
      <w:bookmarkEnd w:id="628"/>
      <w:bookmarkEnd w:id="629"/>
      <w:bookmarkEnd w:id="630"/>
      <w:bookmarkEnd w:id="631"/>
    </w:p>
    <w:p w:rsidR="00EF643D" w:rsidRPr="00EF643D" w:rsidRDefault="00EF643D" w:rsidP="00EF643D"/>
    <w:p w:rsidR="00EF643D" w:rsidRPr="00EF643D" w:rsidRDefault="00EF643D" w:rsidP="00EF643D">
      <w:r w:rsidRPr="00EF643D">
        <w:t xml:space="preserve">To create the base data and objects for Structures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str_inst.sql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Structures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str_install_1_&lt;date&amp;time&gt;.LOG</w:t>
      </w:r>
    </w:p>
    <w:p w:rsidR="00EF643D" w:rsidRPr="00EF643D" w:rsidRDefault="00EF643D" w:rsidP="00EF643D">
      <w:r w:rsidRPr="00EF643D">
        <w:t>str_install_2_&lt;date&amp;time&gt;.LOG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32" w:name="_Toc222221947"/>
      <w:bookmarkStart w:id="633" w:name="_Toc254883766"/>
      <w:bookmarkStart w:id="634" w:name="_Toc279737458"/>
      <w:bookmarkStart w:id="635" w:name="_Toc299616409"/>
      <w:bookmarkStart w:id="636" w:name="_Toc320697387"/>
      <w:bookmarkStart w:id="637" w:name="_Toc366492080"/>
      <w:r w:rsidRPr="00EF643D">
        <w:t>Upgrade of Structures Manager</w:t>
      </w:r>
      <w:bookmarkEnd w:id="632"/>
      <w:bookmarkEnd w:id="633"/>
      <w:bookmarkEnd w:id="634"/>
      <w:bookmarkEnd w:id="635"/>
      <w:bookmarkEnd w:id="636"/>
      <w:bookmarkEnd w:id="637"/>
    </w:p>
    <w:p w:rsidR="00EF643D" w:rsidRPr="00EF643D" w:rsidRDefault="00EF643D" w:rsidP="00EF643D"/>
    <w:p w:rsidR="00EF643D" w:rsidRPr="00EF643D" w:rsidRDefault="00EF643D" w:rsidP="00EF643D">
      <w:r w:rsidRPr="00EF643D">
        <w:t>This section describes the steps necessary to upgrade Structures Manager to 4.7.0.0</w:t>
      </w:r>
    </w:p>
    <w:p w:rsidR="00EF643D" w:rsidRPr="00EF643D" w:rsidRDefault="00EF643D" w:rsidP="00EF643D"/>
    <w:p w:rsidR="00EF643D" w:rsidRPr="00EF643D" w:rsidRDefault="00EF643D" w:rsidP="00EF643D">
      <w:r w:rsidRPr="00EF643D">
        <w:t>To upgrade the base data and objects for the Structures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str4500_str4600.sql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Structures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str4500_str4600_1_&lt;date&amp;time&gt;.LOG</w:t>
      </w:r>
    </w:p>
    <w:p w:rsidR="00EF643D" w:rsidRPr="00EF643D" w:rsidRDefault="00EF643D" w:rsidP="00EF643D">
      <w:r w:rsidRPr="00EF643D">
        <w:t>str4500_str4600_2_&lt;date&amp;time&gt;.LOG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38" w:name="_Toc222221948"/>
      <w:bookmarkStart w:id="639" w:name="_Toc254883767"/>
      <w:bookmarkStart w:id="640" w:name="_Toc279737459"/>
      <w:bookmarkStart w:id="641" w:name="_Toc299616410"/>
      <w:bookmarkStart w:id="642" w:name="_Toc320697388"/>
      <w:bookmarkStart w:id="643" w:name="_Toc366492081"/>
      <w:r w:rsidRPr="00EF643D">
        <w:t>Mandatory Configuration</w:t>
      </w:r>
      <w:bookmarkEnd w:id="638"/>
      <w:bookmarkEnd w:id="639"/>
      <w:bookmarkEnd w:id="640"/>
      <w:bookmarkEnd w:id="641"/>
      <w:bookmarkEnd w:id="642"/>
      <w:bookmarkEnd w:id="643"/>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Structures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Structures Manager is set accordingly;</w:t>
      </w:r>
    </w:p>
    <w:p w:rsidR="00EF643D" w:rsidRPr="00EF643D" w:rsidRDefault="00EF643D" w:rsidP="00EF643D"/>
    <w:p w:rsidR="00EF643D" w:rsidRPr="00EF643D" w:rsidRDefault="00EF643D" w:rsidP="00EF643D">
      <w:r w:rsidRPr="00EF643D">
        <w:t>STR=4.7.0.0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44" w:name="_Toc254883768"/>
      <w:bookmarkStart w:id="645" w:name="_Toc279737460"/>
      <w:bookmarkStart w:id="646" w:name="_Toc299616411"/>
      <w:bookmarkStart w:id="647" w:name="_Toc320697389"/>
      <w:bookmarkStart w:id="648" w:name="_Toc366492082"/>
      <w:r w:rsidRPr="00EF643D">
        <w:t>Product Licencing</w:t>
      </w:r>
      <w:bookmarkEnd w:id="644"/>
      <w:bookmarkEnd w:id="645"/>
      <w:bookmarkEnd w:id="646"/>
      <w:bookmarkEnd w:id="647"/>
      <w:bookmarkEnd w:id="648"/>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3" type="#_x0000_t75" style="width:415.5pt;height:91.5pt" o:ole="">
            <v:imagedata r:id="rId39" o:title=""/>
          </v:shape>
          <o:OLEObject Type="Embed" ProgID="PBrush" ShapeID="_x0000_i1033" DrawAspect="Content" ObjectID="_1448260736" r:id="rId10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49" w:name="_Toc222221949"/>
      <w:bookmarkStart w:id="650" w:name="_Toc254883769"/>
      <w:bookmarkStart w:id="651" w:name="_Toc279737461"/>
      <w:bookmarkStart w:id="652" w:name="_Toc299616412"/>
      <w:bookmarkStart w:id="653" w:name="_Toc320697390"/>
      <w:bookmarkStart w:id="654" w:name="_Toc366492083"/>
      <w:r w:rsidRPr="00EF643D">
        <w:t>Additional Configuration</w:t>
      </w:r>
      <w:bookmarkEnd w:id="649"/>
      <w:bookmarkEnd w:id="650"/>
      <w:bookmarkEnd w:id="651"/>
      <w:bookmarkEnd w:id="652"/>
      <w:bookmarkEnd w:id="653"/>
      <w:bookmarkEnd w:id="654"/>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Default="00EF643D" w:rsidP="003A554B">
      <w:pPr>
        <w:pStyle w:val="Heading1"/>
      </w:pPr>
      <w:r w:rsidRPr="00EF643D">
        <w:br w:type="page"/>
      </w:r>
      <w:bookmarkStart w:id="655" w:name="_Toc366492084"/>
      <w:bookmarkStart w:id="656" w:name="_Toc371067631"/>
      <w:r w:rsidRPr="00EF643D">
        <w:lastRenderedPageBreak/>
        <w:t>MapCapture</w:t>
      </w:r>
      <w:bookmarkEnd w:id="473"/>
      <w:r w:rsidRPr="00EF643D">
        <w:t xml:space="preserve"> Interface</w:t>
      </w:r>
      <w:bookmarkEnd w:id="474"/>
      <w:bookmarkEnd w:id="475"/>
      <w:bookmarkEnd w:id="476"/>
      <w:bookmarkEnd w:id="655"/>
      <w:bookmarkEnd w:id="656"/>
    </w:p>
    <w:p w:rsidR="000D1905" w:rsidRPr="000D1905" w:rsidRDefault="000D1905" w:rsidP="000D1905"/>
    <w:p w:rsidR="00EF643D" w:rsidRPr="00EF643D" w:rsidRDefault="00EF643D" w:rsidP="003A554B">
      <w:pPr>
        <w:pStyle w:val="Heading2"/>
      </w:pPr>
      <w:bookmarkStart w:id="657" w:name="_Toc267554018"/>
      <w:bookmarkStart w:id="658" w:name="_Toc279737483"/>
      <w:bookmarkStart w:id="659" w:name="_Toc299616434"/>
      <w:bookmarkStart w:id="660" w:name="_Toc320697412"/>
      <w:bookmarkStart w:id="661" w:name="_Toc366492085"/>
      <w:bookmarkStart w:id="662" w:name="_Toc371067632"/>
      <w:r w:rsidRPr="00EF643D">
        <w:t>Implementation of the MapCapture Interface Software files</w:t>
      </w:r>
      <w:bookmarkEnd w:id="657"/>
      <w:bookmarkEnd w:id="658"/>
      <w:bookmarkEnd w:id="659"/>
      <w:bookmarkEnd w:id="660"/>
      <w:bookmarkEnd w:id="661"/>
      <w:bookmarkEnd w:id="662"/>
    </w:p>
    <w:p w:rsidR="00EF643D" w:rsidRPr="00EF643D" w:rsidRDefault="00EF643D" w:rsidP="00EF643D"/>
    <w:p w:rsidR="00EF643D" w:rsidRDefault="00EF643D" w:rsidP="00EF643D">
      <w:r w:rsidRPr="00EF643D">
        <w:t>To install the software components for MapCapture Interface check that the folder has been correctly unzipped from the release zip file.</w:t>
      </w:r>
      <w:r w:rsidR="003A554B">
        <w:t xml:space="preserve"> Note that at release 4.7.0.0 the MapCapture Interface software resides on the core/NM3 release file in a parallel folder to the nm3.</w:t>
      </w:r>
      <w:r w:rsidR="003C1E69">
        <w:t xml:space="preserve"> </w:t>
      </w:r>
    </w:p>
    <w:p w:rsidR="003C1E69" w:rsidRPr="00EF643D" w:rsidRDefault="003C1E69" w:rsidP="00EF643D"/>
    <w:p w:rsidR="00EF643D" w:rsidRPr="00EF643D" w:rsidRDefault="00EF643D" w:rsidP="003A554B">
      <w:pPr>
        <w:pStyle w:val="Heading2"/>
      </w:pPr>
      <w:bookmarkStart w:id="663" w:name="_Toc267554019"/>
      <w:bookmarkStart w:id="664" w:name="_Toc279737484"/>
      <w:bookmarkStart w:id="665" w:name="_Toc299616435"/>
      <w:bookmarkStart w:id="666" w:name="_Toc320697413"/>
      <w:bookmarkStart w:id="667" w:name="_Toc366492086"/>
      <w:bookmarkStart w:id="668" w:name="_Toc371067633"/>
      <w:r w:rsidRPr="00EF643D">
        <w:t>MapCapture Interface Server Install/Upgrade</w:t>
      </w:r>
      <w:bookmarkEnd w:id="663"/>
      <w:bookmarkEnd w:id="664"/>
      <w:bookmarkEnd w:id="665"/>
      <w:bookmarkEnd w:id="666"/>
      <w:bookmarkEnd w:id="667"/>
      <w:bookmarkEnd w:id="668"/>
    </w:p>
    <w:p w:rsidR="00EF643D" w:rsidRPr="00EF643D" w:rsidRDefault="00EF643D" w:rsidP="00EF643D"/>
    <w:p w:rsidR="00EF643D" w:rsidRPr="00EF643D" w:rsidRDefault="00EF643D" w:rsidP="00EF643D">
      <w:r w:rsidRPr="00EF643D">
        <w:t>This chapter provides details of steps involved in installing/upgrading the server components for MapCapture Interface.</w:t>
      </w:r>
    </w:p>
    <w:p w:rsidR="00EF643D" w:rsidRPr="00EF643D" w:rsidRDefault="00EF643D" w:rsidP="00EF643D"/>
    <w:p w:rsidR="00EF643D" w:rsidRPr="003A554B" w:rsidRDefault="00EF643D" w:rsidP="00EF643D">
      <w:pPr>
        <w:rPr>
          <w:rStyle w:val="HighlightText"/>
        </w:rPr>
      </w:pPr>
      <w:r w:rsidRPr="003A554B">
        <w:rPr>
          <w:rStyle w:val="HighlightText"/>
        </w:rPr>
        <w:t>Important:</w:t>
      </w:r>
    </w:p>
    <w:p w:rsidR="00EF643D" w:rsidRPr="00EF643D" w:rsidRDefault="00EF643D" w:rsidP="00EF643D">
      <w:r w:rsidRPr="00EF643D">
        <w:t>This product will require installing/upgrading after Network Manager and Maintenance Manager.</w:t>
      </w:r>
    </w:p>
    <w:p w:rsidR="00EF643D" w:rsidRPr="00EF643D" w:rsidRDefault="00EF643D" w:rsidP="003A554B">
      <w:pPr>
        <w:pStyle w:val="Heading3"/>
      </w:pPr>
      <w:bookmarkStart w:id="669" w:name="_Toc267554020"/>
      <w:bookmarkStart w:id="670" w:name="_Toc279737485"/>
      <w:bookmarkStart w:id="671" w:name="_Toc299616436"/>
      <w:bookmarkStart w:id="672" w:name="_Toc320697414"/>
      <w:bookmarkStart w:id="673" w:name="_Toc366492087"/>
      <w:bookmarkStart w:id="674" w:name="_Toc371067634"/>
      <w:r w:rsidRPr="00EF643D">
        <w:t>Before you Start</w:t>
      </w:r>
      <w:bookmarkEnd w:id="669"/>
      <w:bookmarkEnd w:id="670"/>
      <w:bookmarkEnd w:id="671"/>
      <w:bookmarkEnd w:id="672"/>
      <w:bookmarkEnd w:id="673"/>
      <w:bookmarkEnd w:id="674"/>
    </w:p>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_Ref371063403 \r \h </w:instrText>
      </w:r>
      <w:r w:rsidR="009069C1">
        <w:fldChar w:fldCharType="separate"/>
      </w:r>
      <w:r w:rsidR="00F942A6">
        <w:t>2.3</w:t>
      </w:r>
      <w:r w:rsidR="009069C1">
        <w:fldChar w:fldCharType="end"/>
      </w:r>
      <w:r w:rsidRPr="00EF643D">
        <w:t xml:space="preserve"> of this document are met.</w:t>
      </w:r>
    </w:p>
    <w:p w:rsid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3A554B">
      <w:pPr>
        <w:pStyle w:val="Heading3"/>
      </w:pPr>
      <w:bookmarkStart w:id="675" w:name="_Toc267554021"/>
      <w:bookmarkStart w:id="676" w:name="_Toc279737486"/>
      <w:bookmarkStart w:id="677" w:name="_Toc299616437"/>
      <w:bookmarkStart w:id="678" w:name="_Toc320697415"/>
      <w:bookmarkStart w:id="679" w:name="_Toc366492088"/>
      <w:bookmarkStart w:id="680" w:name="_Toc371067635"/>
      <w:r w:rsidRPr="00EF643D">
        <w:t>Typical problems that you may encounter</w:t>
      </w:r>
      <w:bookmarkEnd w:id="675"/>
      <w:bookmarkEnd w:id="676"/>
      <w:bookmarkEnd w:id="677"/>
      <w:bookmarkEnd w:id="678"/>
      <w:bookmarkEnd w:id="679"/>
      <w:bookmarkEnd w:id="680"/>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3A554B">
      <w:pPr>
        <w:pStyle w:val="Heading3"/>
      </w:pPr>
      <w:bookmarkStart w:id="681" w:name="_Toc279737487"/>
      <w:bookmarkStart w:id="682" w:name="_Toc299616438"/>
      <w:bookmarkStart w:id="683" w:name="_Toc320697416"/>
      <w:bookmarkStart w:id="684" w:name="_Toc366492089"/>
      <w:bookmarkStart w:id="685" w:name="_Toc371067636"/>
      <w:r w:rsidRPr="00EF643D">
        <w:t>Install of MapCapture Interface</w:t>
      </w:r>
      <w:bookmarkEnd w:id="681"/>
      <w:bookmarkEnd w:id="682"/>
      <w:bookmarkEnd w:id="683"/>
      <w:bookmarkEnd w:id="684"/>
      <w:bookmarkEnd w:id="685"/>
    </w:p>
    <w:p w:rsidR="00EF643D" w:rsidRPr="00EF643D" w:rsidRDefault="00EF643D" w:rsidP="00EF643D"/>
    <w:p w:rsidR="00EF643D" w:rsidRPr="00EF643D" w:rsidRDefault="00EF643D" w:rsidP="00EF643D">
      <w:r w:rsidRPr="00EF643D">
        <w:t>To create the base data and objects for the MapCapture Interface modules;</w:t>
      </w:r>
    </w:p>
    <w:p w:rsidR="00EF643D" w:rsidRPr="00EF643D" w:rsidRDefault="00EF643D" w:rsidP="00EF643D"/>
    <w:p w:rsidR="00EF643D" w:rsidRPr="00EF643D" w:rsidRDefault="00EF643D" w:rsidP="003A554B">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554B">
      <w:pPr>
        <w:pStyle w:val="ListBullet"/>
      </w:pPr>
      <w:r w:rsidRPr="00EF643D">
        <w:t>Login to SQL*PLUS as the highways owner on the client PC and run the following command</w:t>
      </w:r>
    </w:p>
    <w:p w:rsidR="00EF643D" w:rsidRPr="00EF643D" w:rsidRDefault="00EF643D" w:rsidP="00EF643D">
      <w:r w:rsidRPr="00EF643D">
        <w:tab/>
        <w:t>start mcp_inst.sql</w:t>
      </w:r>
    </w:p>
    <w:p w:rsidR="00EF643D" w:rsidRPr="00EF643D" w:rsidRDefault="00EF643D" w:rsidP="003A554B">
      <w:pPr>
        <w:pStyle w:val="ListBullet"/>
        <w:numPr>
          <w:ilvl w:val="0"/>
          <w:numId w:val="0"/>
        </w:numPr>
        <w:ind w:left="360" w:hanging="360"/>
      </w:pPr>
    </w:p>
    <w:p w:rsidR="00EF643D" w:rsidRPr="00EF643D" w:rsidRDefault="00EF643D" w:rsidP="003A554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554B">
      <w:pPr>
        <w:pStyle w:val="ListBullet"/>
      </w:pPr>
      <w:r w:rsidRPr="00EF643D">
        <w:t>For example, if you installed your highways software in a directory called EXOR on your C drive, you would enter the following when prompted.</w:t>
      </w:r>
    </w:p>
    <w:p w:rsidR="003A554B"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554B">
      <w:pPr>
        <w:pStyle w:val="ListBullet"/>
      </w:pPr>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3A554B">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3A554B">
      <w:pPr>
        <w:pStyle w:val="ListBullet"/>
      </w:pPr>
      <w:r w:rsidRPr="00EF643D">
        <w:t xml:space="preserve">When the script has completed, all the MapCapture Interface objects and data will have been installed. </w:t>
      </w:r>
    </w:p>
    <w:p w:rsidR="00EF643D" w:rsidRPr="00EF643D" w:rsidRDefault="00EF643D" w:rsidP="00EF643D"/>
    <w:p w:rsidR="00EF643D" w:rsidRPr="00EC59A4" w:rsidRDefault="00EF643D" w:rsidP="00EC59A4">
      <w:pPr>
        <w:pStyle w:val="Heading4"/>
      </w:pPr>
      <w:bookmarkStart w:id="686" w:name="_Toc371067637"/>
      <w:r w:rsidRPr="00EC59A4">
        <w:t>Checking Log File(s)</w:t>
      </w:r>
      <w:bookmarkEnd w:id="686"/>
    </w:p>
    <w:p w:rsidR="00EF643D" w:rsidRPr="00EF643D" w:rsidRDefault="00EF643D" w:rsidP="00EF643D"/>
    <w:p w:rsidR="00EF643D" w:rsidRPr="00EF643D" w:rsidRDefault="00EF643D" w:rsidP="00EF643D">
      <w:r w:rsidRPr="00EF643D">
        <w:t>The following log files are produced in the working directory.  At the end of the install, they can be viewed to check for any errors that could have occurred during the install process.</w:t>
      </w:r>
    </w:p>
    <w:p w:rsidR="00EF643D" w:rsidRPr="00EF643D" w:rsidRDefault="00EF643D" w:rsidP="00EF643D">
      <w:r w:rsidRPr="00EF643D">
        <w:tab/>
      </w:r>
    </w:p>
    <w:p w:rsidR="00EF643D" w:rsidRPr="00EF643D" w:rsidRDefault="00EF643D" w:rsidP="00EF643D">
      <w:r w:rsidRPr="00EF643D">
        <w:t>mcp_install_1_&lt;date&amp;time&gt;.LOG</w:t>
      </w:r>
    </w:p>
    <w:p w:rsidR="00EF643D" w:rsidRPr="00EF643D" w:rsidRDefault="00EF643D" w:rsidP="00EF643D">
      <w:r w:rsidRPr="00EF643D">
        <w:t>mcp_install_2_&lt;date&amp;time&gt;.LOG</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10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installed.</w:t>
      </w:r>
    </w:p>
    <w:p w:rsidR="00EF643D" w:rsidRPr="00EF643D" w:rsidRDefault="00EF643D" w:rsidP="00EF643D"/>
    <w:p w:rsidR="00EF643D" w:rsidRPr="00EF643D" w:rsidRDefault="00EF643D" w:rsidP="003A74EE">
      <w:pPr>
        <w:pStyle w:val="Heading3"/>
      </w:pPr>
      <w:bookmarkStart w:id="687" w:name="_Toc267554022"/>
      <w:bookmarkStart w:id="688" w:name="_Toc279737488"/>
      <w:bookmarkStart w:id="689" w:name="_Toc299616439"/>
      <w:bookmarkStart w:id="690" w:name="_Toc320697417"/>
      <w:bookmarkStart w:id="691" w:name="_Toc366492090"/>
      <w:bookmarkStart w:id="692" w:name="_Toc371067638"/>
      <w:r w:rsidRPr="00EF643D">
        <w:t>Upgrade of MapCapture</w:t>
      </w:r>
      <w:bookmarkEnd w:id="687"/>
      <w:r w:rsidRPr="00EF643D">
        <w:t xml:space="preserve"> Interface</w:t>
      </w:r>
      <w:bookmarkEnd w:id="688"/>
      <w:bookmarkEnd w:id="689"/>
      <w:bookmarkEnd w:id="690"/>
      <w:bookmarkEnd w:id="691"/>
      <w:bookmarkEnd w:id="692"/>
    </w:p>
    <w:p w:rsidR="00EF643D" w:rsidRPr="00EF643D" w:rsidRDefault="00EF643D" w:rsidP="00EF643D"/>
    <w:p w:rsidR="00EF643D" w:rsidRPr="00EF643D" w:rsidRDefault="00EF643D" w:rsidP="00EF643D">
      <w:r w:rsidRPr="00EF643D">
        <w:t>This section describes the steps necessary to upgrade MapCapture Interface to 4.7.0.0</w:t>
      </w:r>
    </w:p>
    <w:p w:rsidR="00EF643D" w:rsidRPr="00EF643D" w:rsidRDefault="00EF643D" w:rsidP="00EF643D"/>
    <w:p w:rsidR="00EF643D" w:rsidRPr="00EF643D" w:rsidRDefault="00EF643D" w:rsidP="00EF643D">
      <w:r w:rsidRPr="00EF643D">
        <w:t>To upgrade the base data and objects for the MapCapture Interface modules;</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t>start mcp4500_mcp4600.sql</w:t>
      </w:r>
    </w:p>
    <w:p w:rsidR="00EF643D" w:rsidRPr="00EF643D" w:rsidRDefault="00EF643D" w:rsidP="00EF643D">
      <w:r w:rsidRPr="00EF643D">
        <w:tab/>
      </w:r>
      <w:r w:rsidRPr="00EF643D">
        <w:tab/>
        <w:t> </w:t>
      </w:r>
    </w:p>
    <w:p w:rsidR="00EF643D" w:rsidRPr="00EF643D" w:rsidRDefault="00EF643D" w:rsidP="003A74E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74EE">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74EE">
      <w:pPr>
        <w:pStyle w:val="ListBullet"/>
      </w:pPr>
      <w:r w:rsidRPr="00EF643D">
        <w:t>When you have supplied this value, you will be prompted to confirm that it is correct and asked whether you wish to continue.</w:t>
      </w:r>
    </w:p>
    <w:p w:rsidR="00EF643D" w:rsidRPr="00EF643D" w:rsidRDefault="00EF643D" w:rsidP="003A74EE">
      <w:pPr>
        <w:pStyle w:val="ListBullet"/>
      </w:pPr>
      <w:r w:rsidRPr="00EF643D">
        <w:t> If the value specified is not correct or does not end with a slash character, you will be given an error message and the installation script will abort. You will then need to login to SQL*P</w:t>
      </w:r>
      <w:r w:rsidR="003A74EE">
        <w:t>LUS again and rerun the script.</w:t>
      </w:r>
    </w:p>
    <w:p w:rsidR="00EF643D" w:rsidRPr="00EF643D" w:rsidRDefault="00EF643D" w:rsidP="003A74EE">
      <w:pPr>
        <w:pStyle w:val="ListBullet"/>
      </w:pPr>
      <w:r w:rsidRPr="00EF643D">
        <w:t xml:space="preserve">When the script has completed, all the MapCapture Interface objects and data will have been upgraded. </w:t>
      </w:r>
    </w:p>
    <w:p w:rsidR="00EF643D" w:rsidRPr="00EF643D" w:rsidRDefault="00EF643D" w:rsidP="00EF643D"/>
    <w:p w:rsidR="00EF643D" w:rsidRPr="00EC59A4" w:rsidRDefault="00EF643D" w:rsidP="00EC59A4">
      <w:pPr>
        <w:pStyle w:val="Heading4"/>
      </w:pPr>
      <w:bookmarkStart w:id="693" w:name="_Toc371067639"/>
      <w:r w:rsidRPr="00EC59A4">
        <w:t>Checking Log File(s)</w:t>
      </w:r>
      <w:bookmarkEnd w:id="693"/>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3A74EE" w:rsidP="00EF643D">
      <w:r>
        <w:lastRenderedPageBreak/>
        <w:t>mcpxx00_mcp47</w:t>
      </w:r>
      <w:r w:rsidR="00EF643D" w:rsidRPr="00EF643D">
        <w:t>00_1_&lt;date&amp;time&gt;.LOG</w:t>
      </w:r>
    </w:p>
    <w:p w:rsidR="00EF643D" w:rsidRPr="00EF643D" w:rsidRDefault="003A74EE" w:rsidP="00EF643D">
      <w:r>
        <w:t>mcpxx00_mcp47</w:t>
      </w:r>
      <w:r w:rsidR="00EF643D" w:rsidRPr="00EF643D">
        <w:t>00_2_&lt;date&amp;time&gt;.LOG</w:t>
      </w:r>
    </w:p>
    <w:p w:rsidR="00EF643D" w:rsidRDefault="003A74EE" w:rsidP="00EF643D">
      <w:r>
        <w:t>Where xx is the original version prior to the upgrade</w:t>
      </w:r>
    </w:p>
    <w:p w:rsidR="003A74EE" w:rsidRPr="00EF643D" w:rsidRDefault="003A74EE" w:rsidP="00EF643D"/>
    <w:p w:rsidR="00EF643D" w:rsidRPr="00EF643D" w:rsidRDefault="00EF643D" w:rsidP="00EF643D">
      <w:r w:rsidRPr="00EF643D">
        <w:t xml:space="preserve">Please raise and attach the logs to a ticket with </w:t>
      </w:r>
      <w:hyperlink r:id="rId10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3A74EE">
      <w:pPr>
        <w:pStyle w:val="Heading3"/>
      </w:pPr>
      <w:bookmarkStart w:id="694" w:name="_Toc320697418"/>
      <w:bookmarkStart w:id="695" w:name="_Toc366492091"/>
      <w:bookmarkStart w:id="696" w:name="_Toc371067640"/>
      <w:r w:rsidRPr="00EF643D">
        <w:t>Post Upgrade Tasks</w:t>
      </w:r>
      <w:bookmarkEnd w:id="694"/>
      <w:bookmarkEnd w:id="695"/>
      <w:bookmarkEnd w:id="696"/>
    </w:p>
    <w:p w:rsidR="00EF643D" w:rsidRPr="00EF643D" w:rsidRDefault="00EF643D" w:rsidP="00EF643D"/>
    <w:p w:rsidR="00EF643D" w:rsidRPr="00EF643D" w:rsidRDefault="00EF643D" w:rsidP="00EF643D">
      <w:r w:rsidRPr="00EF643D">
        <w:t>After the upgrade of MapCapture Interface has completed it is necessary to create the metadata for the loader.</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t>start mcp_nlf_data.sql</w:t>
      </w:r>
    </w:p>
    <w:p w:rsidR="00EF643D" w:rsidRPr="00EF643D" w:rsidRDefault="00EF643D" w:rsidP="00EF643D"/>
    <w:p w:rsidR="00EF643D" w:rsidRPr="00EF643D" w:rsidRDefault="00EF643D" w:rsidP="00EF643D"/>
    <w:p w:rsidR="00EF643D" w:rsidRPr="00EF643D" w:rsidRDefault="00EF643D" w:rsidP="003A74EE">
      <w:pPr>
        <w:pStyle w:val="Heading3"/>
      </w:pPr>
      <w:bookmarkStart w:id="697" w:name="_Toc267554023"/>
      <w:bookmarkStart w:id="698" w:name="_Toc279737489"/>
      <w:bookmarkStart w:id="699" w:name="_Toc299616441"/>
      <w:bookmarkStart w:id="700" w:name="_Toc320697419"/>
      <w:bookmarkStart w:id="701" w:name="_Toc366492092"/>
      <w:bookmarkStart w:id="702" w:name="_Toc371067641"/>
      <w:r w:rsidRPr="00EF643D">
        <w:t>Mandatory Configuration</w:t>
      </w:r>
      <w:bookmarkEnd w:id="697"/>
      <w:bookmarkEnd w:id="698"/>
      <w:bookmarkEnd w:id="699"/>
      <w:bookmarkEnd w:id="700"/>
      <w:bookmarkEnd w:id="701"/>
      <w:bookmarkEnd w:id="702"/>
    </w:p>
    <w:p w:rsidR="00EF643D" w:rsidRPr="00EC59A4" w:rsidRDefault="00EF643D" w:rsidP="00EC59A4">
      <w:pPr>
        <w:pStyle w:val="Heading4"/>
      </w:pPr>
      <w:bookmarkStart w:id="703" w:name="_Toc371067642"/>
      <w:r w:rsidRPr="00EC59A4">
        <w:t>exor_version.txt</w:t>
      </w:r>
      <w:bookmarkEnd w:id="703"/>
    </w:p>
    <w:p w:rsidR="00EF643D" w:rsidRPr="00EF643D" w:rsidRDefault="00EF643D" w:rsidP="00EF643D"/>
    <w:p w:rsidR="00EF643D" w:rsidRPr="00EF643D" w:rsidRDefault="00EF643D" w:rsidP="00EF643D">
      <w:r w:rsidRPr="00EF643D">
        <w:t xml:space="preserve">Before accessing MapCapture Interface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00796112">
        <w:t xml:space="preserve">runtime environment bin folder. </w:t>
      </w:r>
    </w:p>
    <w:p w:rsidR="00EF643D" w:rsidRPr="00EF643D" w:rsidRDefault="00EF643D" w:rsidP="00EF643D"/>
    <w:p w:rsidR="00EF643D" w:rsidRPr="00EF643D" w:rsidRDefault="00EF643D" w:rsidP="00EF643D">
      <w:r w:rsidRPr="00EF643D">
        <w:t>Ensure that the entry for MapCapture Interface is set accordingly;</w:t>
      </w:r>
    </w:p>
    <w:p w:rsidR="00EF643D" w:rsidRPr="00EF643D" w:rsidRDefault="00EF643D" w:rsidP="00EF643D"/>
    <w:p w:rsidR="00EF643D" w:rsidRPr="00541833" w:rsidRDefault="00EF643D" w:rsidP="00EF643D">
      <w:pPr>
        <w:rPr>
          <w:rStyle w:val="HighlightText"/>
        </w:rPr>
      </w:pPr>
      <w:r w:rsidRPr="00541833">
        <w:rPr>
          <w:rStyle w:val="HighlightText"/>
        </w:rPr>
        <w:t>MCP=4.7.0.0</w:t>
      </w:r>
    </w:p>
    <w:p w:rsidR="00EF643D" w:rsidRPr="00EF643D" w:rsidRDefault="00EF643D" w:rsidP="00EF643D">
      <w:bookmarkStart w:id="704" w:name="_Toc222221958"/>
      <w:bookmarkStart w:id="705" w:name="_Toc254883780"/>
      <w:bookmarkStart w:id="706" w:name="_Toc279737491"/>
      <w:bookmarkStart w:id="707" w:name="_Toc299616443"/>
      <w:bookmarkStart w:id="708" w:name="_Toc320697421"/>
    </w:p>
    <w:p w:rsidR="00EF643D" w:rsidRPr="00EF643D" w:rsidRDefault="00541833" w:rsidP="00796112">
      <w:pPr>
        <w:pStyle w:val="Heading1"/>
      </w:pPr>
      <w:bookmarkStart w:id="709" w:name="_Toc366492093"/>
      <w:r>
        <w:br w:type="page"/>
      </w:r>
      <w:bookmarkStart w:id="710" w:name="_Toc371067643"/>
      <w:r w:rsidR="00EF643D" w:rsidRPr="00EF643D">
        <w:lastRenderedPageBreak/>
        <w:t>UKPMS</w:t>
      </w:r>
      <w:bookmarkEnd w:id="704"/>
      <w:bookmarkEnd w:id="705"/>
      <w:bookmarkEnd w:id="706"/>
      <w:bookmarkEnd w:id="707"/>
      <w:bookmarkEnd w:id="708"/>
      <w:bookmarkEnd w:id="709"/>
      <w:bookmarkEnd w:id="710"/>
    </w:p>
    <w:p w:rsidR="00EF643D" w:rsidRPr="00EF643D" w:rsidRDefault="00EF643D" w:rsidP="00EF643D">
      <w:bookmarkStart w:id="711" w:name="_Toc222221959"/>
      <w:bookmarkStart w:id="712" w:name="_Toc254883781"/>
      <w:bookmarkStart w:id="713" w:name="_Toc279737492"/>
      <w:bookmarkStart w:id="714" w:name="_Toc299616444"/>
      <w:bookmarkStart w:id="715" w:name="_Toc320697422"/>
      <w:bookmarkStart w:id="716" w:name="_Toc366492094"/>
      <w:r w:rsidRPr="00EF643D">
        <w:t>Implementation of the UKPMS Software files</w:t>
      </w:r>
      <w:bookmarkEnd w:id="711"/>
      <w:bookmarkEnd w:id="712"/>
      <w:bookmarkEnd w:id="713"/>
      <w:bookmarkEnd w:id="714"/>
      <w:bookmarkEnd w:id="715"/>
      <w:bookmarkEnd w:id="716"/>
    </w:p>
    <w:p w:rsidR="00EF643D" w:rsidRPr="00EF643D" w:rsidRDefault="00EF643D" w:rsidP="00EF643D"/>
    <w:p w:rsidR="00EF643D" w:rsidRPr="00EF643D" w:rsidRDefault="00EF643D" w:rsidP="00EF643D">
      <w:r w:rsidRPr="00EF643D">
        <w:t>To install the software components for UKPMS check that the UKP folder has been correctly unzipped from the release zip file.</w:t>
      </w:r>
    </w:p>
    <w:p w:rsidR="00EF643D" w:rsidRPr="00EF643D" w:rsidRDefault="00EF643D" w:rsidP="00EF643D"/>
    <w:p w:rsidR="00EF643D" w:rsidRPr="00EF643D" w:rsidRDefault="00EF643D" w:rsidP="00EF643D">
      <w:bookmarkStart w:id="717" w:name="_Toc222221960"/>
      <w:bookmarkStart w:id="718" w:name="_Toc254883782"/>
      <w:bookmarkStart w:id="719" w:name="_Toc279737493"/>
      <w:bookmarkStart w:id="720" w:name="_Toc299616445"/>
      <w:bookmarkStart w:id="721" w:name="_Toc320697423"/>
      <w:bookmarkStart w:id="722" w:name="_Toc366492095"/>
      <w:r w:rsidRPr="00EF643D">
        <w:t>UKPMS Server Install/Upgrade</w:t>
      </w:r>
      <w:bookmarkEnd w:id="717"/>
      <w:bookmarkEnd w:id="718"/>
      <w:bookmarkEnd w:id="719"/>
      <w:bookmarkEnd w:id="720"/>
      <w:bookmarkEnd w:id="721"/>
      <w:bookmarkEnd w:id="722"/>
    </w:p>
    <w:p w:rsidR="00EF643D" w:rsidRPr="00EF643D" w:rsidRDefault="00EF643D" w:rsidP="00EF643D"/>
    <w:p w:rsidR="00EF643D" w:rsidRPr="00EF643D" w:rsidRDefault="00EF643D" w:rsidP="00EF643D">
      <w:r w:rsidRPr="00EF643D">
        <w:t>This chapter provides details of steps involved in installing/upgrading the server components for UKPMS.</w:t>
      </w:r>
    </w:p>
    <w:p w:rsidR="00EF643D" w:rsidRPr="00EF643D" w:rsidRDefault="00EF643D" w:rsidP="00EF643D"/>
    <w:p w:rsidR="00EF643D" w:rsidRPr="00EF643D" w:rsidRDefault="00EF643D" w:rsidP="00EF643D">
      <w:r w:rsidRPr="00E06E14">
        <w:rPr>
          <w:rStyle w:val="HighlightText"/>
        </w:rPr>
        <w:t>Important</w:t>
      </w:r>
      <w:r w:rsidRPr="00EF643D">
        <w:t>: This product will require installing/upgrading after Network Manager.</w:t>
      </w:r>
    </w:p>
    <w:p w:rsidR="00EF643D" w:rsidRPr="00EF643D" w:rsidRDefault="00EF643D" w:rsidP="00EF643D"/>
    <w:p w:rsidR="00EF643D" w:rsidRPr="00EF643D" w:rsidRDefault="00EF643D" w:rsidP="00EF643D">
      <w:bookmarkStart w:id="723" w:name="_Toc222221961"/>
      <w:bookmarkStart w:id="724" w:name="_Toc254883783"/>
      <w:bookmarkStart w:id="725" w:name="_Toc279737494"/>
      <w:bookmarkStart w:id="726" w:name="_Toc299616446"/>
      <w:bookmarkStart w:id="727" w:name="_Toc320697424"/>
      <w:bookmarkStart w:id="728" w:name="_Toc366492096"/>
      <w:r w:rsidRPr="00EF643D">
        <w:t>Before you Start</w:t>
      </w:r>
      <w:bookmarkEnd w:id="723"/>
      <w:bookmarkEnd w:id="724"/>
      <w:bookmarkEnd w:id="725"/>
      <w:bookmarkEnd w:id="726"/>
      <w:bookmarkEnd w:id="727"/>
      <w:bookmarkEnd w:id="728"/>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_Ref371063409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bookmarkStart w:id="729" w:name="_Toc222221962"/>
      <w:bookmarkStart w:id="730" w:name="_Toc254883784"/>
      <w:bookmarkStart w:id="731" w:name="_Toc279737495"/>
      <w:bookmarkStart w:id="732" w:name="_Toc299616447"/>
      <w:bookmarkStart w:id="733" w:name="_Toc320697425"/>
      <w:bookmarkStart w:id="734" w:name="_Toc366492097"/>
      <w:r w:rsidRPr="00EF643D">
        <w:t>Typical problems that you may encounter</w:t>
      </w:r>
      <w:bookmarkEnd w:id="729"/>
      <w:bookmarkEnd w:id="730"/>
      <w:bookmarkEnd w:id="731"/>
      <w:bookmarkEnd w:id="732"/>
      <w:bookmarkEnd w:id="733"/>
      <w:bookmarkEnd w:id="734"/>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35" w:name="_Toc254883785"/>
      <w:bookmarkStart w:id="736" w:name="_Toc279737496"/>
      <w:bookmarkStart w:id="737" w:name="_Toc299616448"/>
      <w:bookmarkStart w:id="738" w:name="_Toc320697426"/>
      <w:bookmarkStart w:id="739" w:name="_Toc366492098"/>
      <w:r w:rsidRPr="00EF643D">
        <w:t>Install of UKPMS</w:t>
      </w:r>
      <w:bookmarkEnd w:id="735"/>
      <w:bookmarkEnd w:id="736"/>
      <w:bookmarkEnd w:id="737"/>
      <w:bookmarkEnd w:id="738"/>
      <w:bookmarkEnd w:id="739"/>
    </w:p>
    <w:p w:rsidR="00EF643D" w:rsidRPr="00EF643D" w:rsidRDefault="00EF643D" w:rsidP="00EF643D"/>
    <w:p w:rsidR="00EF643D" w:rsidRPr="00EF643D" w:rsidRDefault="00EF643D" w:rsidP="00EF643D">
      <w:r w:rsidRPr="00EF643D">
        <w:t xml:space="preserve">To create the base data and objects for UKPMS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ukp_inst.sql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UKPMS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ukp_install_1_&lt;date&amp;time&gt;.LOG</w:t>
      </w:r>
    </w:p>
    <w:p w:rsidR="00EF643D" w:rsidRPr="00EF643D" w:rsidRDefault="00EF643D" w:rsidP="00EF643D">
      <w:r w:rsidRPr="00EF643D">
        <w:t>ukp_install_2_&lt;date&amp;time&gt;.LOG</w:t>
      </w:r>
    </w:p>
    <w:p w:rsidR="00EF643D" w:rsidRPr="00EF643D" w:rsidRDefault="00EF643D" w:rsidP="00EF643D"/>
    <w:p w:rsidR="00EF643D" w:rsidRPr="00EF643D" w:rsidRDefault="00EF643D" w:rsidP="00EF643D">
      <w:r w:rsidRPr="00EF643D">
        <w:t xml:space="preserve">Note: following the install it is usual for packages NET1119 and/or UKPMS_ROAD_CONDITION to be invalid.  Once the </w:t>
      </w:r>
      <w:hyperlink r:id="rId103" w:anchor="ur_asset_type" w:history="1">
        <w:r w:rsidRPr="00EF643D">
          <w:rPr>
            <w:rStyle w:val="Hyperlink"/>
          </w:rPr>
          <w:t>UR Asset Type</w:t>
        </w:r>
      </w:hyperlink>
      <w:r w:rsidRPr="00EF643D">
        <w:t xml:space="preserve"> has been assigned and </w:t>
      </w:r>
      <w:hyperlink r:id="rId104"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w:t>
      </w:r>
      <w:r w:rsidR="00A903FE">
        <w:t>panying Release Notes for UKP 47</w:t>
      </w:r>
      <w:r w:rsidRPr="00EF643D">
        <w:t>00.</w:t>
      </w:r>
    </w:p>
    <w:p w:rsidR="00EF643D" w:rsidRPr="00EF643D" w:rsidRDefault="00EF643D" w:rsidP="00EF643D"/>
    <w:p w:rsidR="00EF643D" w:rsidRPr="00EF643D" w:rsidRDefault="00EF643D" w:rsidP="00EF643D">
      <w:r w:rsidRPr="00EF643D">
        <w:t xml:space="preserve">Please raise and attach the logs to a ticket with </w:t>
      </w:r>
      <w:hyperlink r:id="rId105"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 xml:space="preserve">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40" w:name="_Toc222221963"/>
      <w:bookmarkStart w:id="741" w:name="_Toc254883786"/>
      <w:bookmarkStart w:id="742" w:name="_Toc279737497"/>
      <w:bookmarkStart w:id="743" w:name="_Toc299616449"/>
      <w:bookmarkStart w:id="744" w:name="_Toc320697427"/>
      <w:bookmarkStart w:id="745" w:name="_Toc366492099"/>
      <w:r w:rsidRPr="00EF643D">
        <w:lastRenderedPageBreak/>
        <w:t>Upgrade of UKPMS</w:t>
      </w:r>
      <w:bookmarkEnd w:id="740"/>
      <w:bookmarkEnd w:id="741"/>
      <w:bookmarkEnd w:id="742"/>
      <w:bookmarkEnd w:id="743"/>
      <w:bookmarkEnd w:id="744"/>
      <w:bookmarkEnd w:id="745"/>
    </w:p>
    <w:p w:rsidR="00EF643D" w:rsidRPr="00EF643D" w:rsidRDefault="00EF643D" w:rsidP="00EF643D"/>
    <w:p w:rsidR="00EF643D" w:rsidRPr="00EF643D" w:rsidRDefault="00EF643D" w:rsidP="00EF643D">
      <w:r w:rsidRPr="00EF643D">
        <w:t>This section describes the steps necessary to upgrade UKPMS to 4.7.0.0</w:t>
      </w:r>
    </w:p>
    <w:p w:rsidR="00EF643D" w:rsidRPr="00EF643D" w:rsidRDefault="00EF643D" w:rsidP="00EF643D"/>
    <w:p w:rsidR="00EF643D" w:rsidRPr="00EF643D" w:rsidRDefault="00EF643D" w:rsidP="00EF643D">
      <w:r w:rsidRPr="00EF643D">
        <w:t>To upgrade the base data and objects for the UKPMS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A903FE" w:rsidP="00EF643D">
      <w:r>
        <w:tab/>
      </w:r>
      <w:proofErr w:type="gramStart"/>
      <w:r>
        <w:t>start</w:t>
      </w:r>
      <w:proofErr w:type="gramEnd"/>
      <w:r>
        <w:t xml:space="preserve"> ukp4500_ukp47</w:t>
      </w:r>
      <w:r w:rsidR="00EF643D" w:rsidRPr="00EF643D">
        <w:t>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UKPMS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lastRenderedPageBreak/>
        <w:t>ukp4500</w:t>
      </w:r>
      <w:r w:rsidR="00A903FE">
        <w:t>_ukp47</w:t>
      </w:r>
      <w:r w:rsidRPr="00EF643D">
        <w:t>00_1_&lt;</w:t>
      </w:r>
      <w:proofErr w:type="spellStart"/>
      <w:r w:rsidRPr="00EF643D">
        <w:t>date&amp;time</w:t>
      </w:r>
      <w:proofErr w:type="spellEnd"/>
      <w:r w:rsidRPr="00EF643D">
        <w:t>&gt;.LOG</w:t>
      </w:r>
    </w:p>
    <w:p w:rsidR="00EF643D" w:rsidRPr="00EF643D" w:rsidRDefault="00A903FE" w:rsidP="00EF643D">
      <w:r>
        <w:t>ukp4500_ukp47</w:t>
      </w:r>
      <w:r w:rsidR="00EF643D" w:rsidRPr="00EF643D">
        <w:t>00_2_&lt;</w:t>
      </w:r>
      <w:proofErr w:type="spellStart"/>
      <w:r w:rsidR="00EF643D" w:rsidRPr="00EF643D">
        <w:t>date&amp;time</w:t>
      </w:r>
      <w:proofErr w:type="spellEnd"/>
      <w:r w:rsidR="00EF643D" w:rsidRPr="00EF643D">
        <w:t>&gt;.LOG</w:t>
      </w:r>
    </w:p>
    <w:p w:rsidR="00EF643D" w:rsidRPr="00EF643D" w:rsidRDefault="00EF643D" w:rsidP="00EF643D"/>
    <w:p w:rsidR="00EF643D" w:rsidRPr="00EF643D" w:rsidRDefault="00EF643D" w:rsidP="00EF643D">
      <w:r w:rsidRPr="00EF643D">
        <w:t xml:space="preserve">Note: following the upgrade it is usual for packages NET1119 and/or UKPMS_ROAD_CONDITION to be invalid.  Once the </w:t>
      </w:r>
      <w:hyperlink r:id="rId106" w:anchor="ur_asset_type" w:history="1">
        <w:r w:rsidRPr="00EF643D">
          <w:rPr>
            <w:rStyle w:val="Hyperlink"/>
          </w:rPr>
          <w:t>UR Asset Type</w:t>
        </w:r>
      </w:hyperlink>
      <w:r w:rsidRPr="00EF643D">
        <w:t xml:space="preserve"> has been assigned and </w:t>
      </w:r>
      <w:hyperlink r:id="rId107"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w:t>
      </w:r>
      <w:r w:rsidR="00A903FE">
        <w:t>panying Release Notes for UKP 47</w:t>
      </w:r>
      <w:r w:rsidRPr="00EF643D">
        <w:t>00.</w:t>
      </w:r>
    </w:p>
    <w:p w:rsidR="00EF643D" w:rsidRPr="00EF643D" w:rsidRDefault="00EF643D" w:rsidP="00EF643D"/>
    <w:p w:rsidR="00EF643D" w:rsidRPr="00EF643D" w:rsidRDefault="00EF643D" w:rsidP="00EF643D">
      <w:r w:rsidRPr="00EF643D">
        <w:t xml:space="preserve">Please raise and attach the logs to a ticket with </w:t>
      </w:r>
      <w:hyperlink r:id="rId10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bookmarkStart w:id="746" w:name="_Toc222221964"/>
      <w:bookmarkStart w:id="747" w:name="_Toc254883787"/>
      <w:bookmarkStart w:id="748" w:name="_Toc279737498"/>
      <w:bookmarkStart w:id="749" w:name="_Toc299616450"/>
      <w:bookmarkStart w:id="750" w:name="_Toc320697428"/>
      <w:bookmarkStart w:id="751" w:name="_Toc366492100"/>
      <w:r w:rsidRPr="00EF643D">
        <w:t>Mandatory Configuration</w:t>
      </w:r>
      <w:bookmarkEnd w:id="746"/>
      <w:bookmarkEnd w:id="747"/>
      <w:bookmarkEnd w:id="748"/>
      <w:bookmarkEnd w:id="749"/>
      <w:bookmarkEnd w:id="750"/>
      <w:bookmarkEnd w:id="751"/>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UKPMS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UKPMS is set accordingly;</w:t>
      </w:r>
    </w:p>
    <w:p w:rsidR="00EF643D" w:rsidRPr="00EF643D" w:rsidRDefault="00EF643D" w:rsidP="00EF643D"/>
    <w:p w:rsidR="00EF643D" w:rsidRPr="00EF643D" w:rsidRDefault="00EF643D" w:rsidP="00EF643D">
      <w:r w:rsidRPr="00EF643D">
        <w:t>UKP=4.7.0.0</w:t>
      </w:r>
    </w:p>
    <w:p w:rsidR="00EF643D" w:rsidRPr="00EF643D" w:rsidRDefault="00EF643D" w:rsidP="00EF643D"/>
    <w:p w:rsidR="00EF643D" w:rsidRPr="00EF643D" w:rsidRDefault="00EF643D" w:rsidP="00EF643D">
      <w:bookmarkStart w:id="752" w:name="_Toc254883788"/>
      <w:bookmarkStart w:id="753" w:name="_Toc279737499"/>
      <w:bookmarkStart w:id="754" w:name="_Toc299616451"/>
    </w:p>
    <w:p w:rsidR="00EF643D" w:rsidRPr="00EF643D" w:rsidRDefault="00EF643D" w:rsidP="00EF643D">
      <w:bookmarkStart w:id="755" w:name="_Toc320697429"/>
      <w:bookmarkStart w:id="756" w:name="_Toc366492101"/>
      <w:r w:rsidRPr="00EF643D">
        <w:t>Product Licencing</w:t>
      </w:r>
      <w:bookmarkEnd w:id="752"/>
      <w:bookmarkEnd w:id="753"/>
      <w:bookmarkEnd w:id="754"/>
      <w:bookmarkEnd w:id="755"/>
      <w:bookmarkEnd w:id="756"/>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4" type="#_x0000_t75" style="width:415.5pt;height:91.5pt" o:ole="">
            <v:imagedata r:id="rId39" o:title=""/>
          </v:shape>
          <o:OLEObject Type="Embed" ProgID="PBrush" ShapeID="_x0000_i1034" DrawAspect="Content" ObjectID="_1448260737" r:id="rId109"/>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7" w:name="_Toc222221965"/>
      <w:bookmarkStart w:id="758" w:name="_Toc254883789"/>
      <w:bookmarkStart w:id="759" w:name="_Toc279737500"/>
      <w:bookmarkStart w:id="760" w:name="_Toc299616452"/>
      <w:bookmarkStart w:id="761" w:name="_Toc320697430"/>
      <w:bookmarkStart w:id="762" w:name="_Toc366492102"/>
      <w:r w:rsidRPr="00EF643D">
        <w:t>Additional Configuration</w:t>
      </w:r>
      <w:bookmarkEnd w:id="757"/>
      <w:bookmarkEnd w:id="758"/>
      <w:bookmarkEnd w:id="759"/>
      <w:bookmarkEnd w:id="760"/>
      <w:bookmarkEnd w:id="761"/>
      <w:bookmarkEnd w:id="762"/>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63" w:name="_Toc279737501"/>
      <w:bookmarkStart w:id="764" w:name="_Toc299616453"/>
      <w:bookmarkStart w:id="765" w:name="_Toc320697431"/>
      <w:bookmarkStart w:id="766" w:name="_Toc338943914"/>
      <w:bookmarkStart w:id="767" w:name="_Toc366492103"/>
      <w:bookmarkStart w:id="768" w:name="_Toc371067644"/>
      <w:r w:rsidRPr="00EF643D">
        <w:t>Information Manager Foundation Layer</w:t>
      </w:r>
      <w:bookmarkEnd w:id="763"/>
      <w:bookmarkEnd w:id="764"/>
      <w:bookmarkEnd w:id="765"/>
      <w:bookmarkEnd w:id="766"/>
      <w:bookmarkEnd w:id="767"/>
      <w:bookmarkEnd w:id="768"/>
    </w:p>
    <w:p w:rsidR="00EF643D" w:rsidRPr="00EF643D" w:rsidRDefault="00EF643D" w:rsidP="00EF643D">
      <w:bookmarkStart w:id="769" w:name="_Toc254883816"/>
      <w:bookmarkStart w:id="770" w:name="_Toc279737502"/>
      <w:bookmarkStart w:id="771" w:name="_Toc299616454"/>
      <w:bookmarkStart w:id="772" w:name="_Toc320697432"/>
      <w:bookmarkStart w:id="773" w:name="_Toc338943915"/>
      <w:bookmarkStart w:id="774" w:name="_Toc366492104"/>
      <w:r w:rsidRPr="00EF643D">
        <w:t>Implementation of the Information Manager Foundation Layer Software files</w:t>
      </w:r>
      <w:bookmarkEnd w:id="769"/>
      <w:bookmarkEnd w:id="770"/>
      <w:bookmarkEnd w:id="771"/>
      <w:bookmarkEnd w:id="772"/>
      <w:bookmarkEnd w:id="773"/>
      <w:bookmarkEnd w:id="774"/>
    </w:p>
    <w:p w:rsidR="00EF643D" w:rsidRPr="00EF643D" w:rsidRDefault="00EF643D" w:rsidP="00EF643D"/>
    <w:p w:rsidR="00EF643D" w:rsidRPr="00EF643D" w:rsidRDefault="00EF643D" w:rsidP="00EF643D">
      <w:r w:rsidRPr="00EF643D">
        <w:t>To install the software components for Information Manager Foundation Layer first check that the IMF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775" w:name="_Toc248901070"/>
      <w:bookmarkStart w:id="776" w:name="_Toc254883817"/>
      <w:bookmarkStart w:id="777" w:name="_Toc279737503"/>
      <w:bookmarkStart w:id="778" w:name="_Toc299616455"/>
      <w:bookmarkStart w:id="779" w:name="_Toc320697433"/>
      <w:bookmarkStart w:id="780" w:name="_Toc338943916"/>
      <w:bookmarkStart w:id="781" w:name="_Toc366492105"/>
      <w:r w:rsidRPr="00EF643D">
        <w:lastRenderedPageBreak/>
        <w:t>Information Manager Foundation Layer Server Install/Upgrade</w:t>
      </w:r>
      <w:bookmarkEnd w:id="775"/>
      <w:bookmarkEnd w:id="776"/>
      <w:bookmarkEnd w:id="777"/>
      <w:bookmarkEnd w:id="778"/>
      <w:bookmarkEnd w:id="779"/>
      <w:bookmarkEnd w:id="780"/>
      <w:bookmarkEnd w:id="781"/>
    </w:p>
    <w:p w:rsidR="00EF643D" w:rsidRPr="00EF643D" w:rsidRDefault="00EF643D" w:rsidP="00EF643D">
      <w:r w:rsidRPr="00EF643D">
        <w:t>This chapter provides details of steps involved in installing/upgrading the server components for Information Manager Foundation Layer.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4.7.0.0 versions of products integrated with Information Manager Foundation Layer i.e. Network Manager and/or Maintenance Manager, Enquiry Manager, TMA Manager, Schemes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2" w:name="_Toc248901071"/>
      <w:bookmarkStart w:id="783" w:name="_Toc254883818"/>
      <w:bookmarkStart w:id="784" w:name="_Toc279737504"/>
      <w:bookmarkStart w:id="785" w:name="_Toc299616456"/>
      <w:bookmarkStart w:id="786" w:name="_Toc320697434"/>
      <w:bookmarkStart w:id="787" w:name="_Toc338943917"/>
      <w:bookmarkStart w:id="788" w:name="_Toc366492106"/>
      <w:r w:rsidRPr="00EF643D">
        <w:t>Before you Start</w:t>
      </w:r>
      <w:bookmarkEnd w:id="782"/>
      <w:bookmarkEnd w:id="783"/>
      <w:bookmarkEnd w:id="784"/>
      <w:bookmarkEnd w:id="785"/>
      <w:bookmarkEnd w:id="786"/>
      <w:bookmarkEnd w:id="787"/>
      <w:bookmarkEnd w:id="788"/>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_Ref371063417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9" w:name="_Toc248901072"/>
      <w:bookmarkStart w:id="790" w:name="_Toc254883819"/>
      <w:bookmarkStart w:id="791" w:name="_Toc279737505"/>
      <w:bookmarkStart w:id="792" w:name="_Toc299616457"/>
      <w:bookmarkStart w:id="793" w:name="_Toc320697435"/>
      <w:bookmarkStart w:id="794" w:name="_Toc338943918"/>
      <w:bookmarkStart w:id="795" w:name="_Toc366492107"/>
      <w:r w:rsidRPr="00EF643D">
        <w:t>Install or Upgrade of Information Manager Foundation Layer</w:t>
      </w:r>
      <w:bookmarkEnd w:id="789"/>
      <w:bookmarkEnd w:id="790"/>
      <w:bookmarkEnd w:id="791"/>
      <w:bookmarkEnd w:id="792"/>
      <w:bookmarkEnd w:id="793"/>
      <w:bookmarkEnd w:id="794"/>
      <w:bookmarkEnd w:id="795"/>
    </w:p>
    <w:p w:rsidR="00EF643D" w:rsidRPr="00EF643D" w:rsidRDefault="00EF643D" w:rsidP="00EF643D"/>
    <w:p w:rsidR="00EF643D" w:rsidRPr="00EF643D" w:rsidRDefault="00EF643D" w:rsidP="00EF643D">
      <w:r w:rsidRPr="00EF643D">
        <w:t xml:space="preserve">The IMF installation or upgrade is executed using the same command ‘imf_inst.sql’.  This script will determine the starting point, new install or upgrade, and produce the relevant log files accordingly. </w:t>
      </w:r>
    </w:p>
    <w:p w:rsidR="00EF643D" w:rsidRPr="00EF643D" w:rsidRDefault="00EF643D" w:rsidP="00EF643D"/>
    <w:p w:rsidR="00EF643D" w:rsidRPr="00EF643D" w:rsidRDefault="00EF643D" w:rsidP="00EF643D">
      <w:r w:rsidRPr="00EF643D">
        <w:lastRenderedPageBreak/>
        <w:t xml:space="preserve">To create the base data and objects for Information Manager Foundation Layer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imf_inst.sql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Information Manager Foundation Layer objects and data will have been installed/upgraded.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installation/upgrade files can be viewed to check for any errors that could have occurred during installation/upgrade.</w:t>
      </w:r>
    </w:p>
    <w:p w:rsidR="00EF643D" w:rsidRPr="00EF643D" w:rsidRDefault="00EF643D" w:rsidP="00EF643D"/>
    <w:p w:rsidR="00EF643D" w:rsidRPr="00EF643D" w:rsidRDefault="00EF643D" w:rsidP="00EF643D">
      <w:r w:rsidRPr="00EF643D">
        <w:t>A new installation of Information Manager Foundation Layer will produce the following LOG file:</w:t>
      </w:r>
    </w:p>
    <w:p w:rsidR="00EF643D" w:rsidRPr="00EF643D" w:rsidRDefault="00EF643D" w:rsidP="00EF643D"/>
    <w:p w:rsidR="00EF643D" w:rsidRPr="00EF643D" w:rsidRDefault="00EF643D" w:rsidP="00EF643D">
      <w:r w:rsidRPr="00EF643D">
        <w:t>imf_install_&lt;date&amp;time&gt;.LOG</w:t>
      </w:r>
    </w:p>
    <w:p w:rsidR="00EF643D" w:rsidRPr="00EF643D" w:rsidRDefault="00EF643D" w:rsidP="00EF643D"/>
    <w:p w:rsidR="00EF643D" w:rsidRPr="00EF643D" w:rsidRDefault="00EF643D" w:rsidP="00EF643D">
      <w:r w:rsidRPr="00EF643D">
        <w:t xml:space="preserve">An upgrade of Information Manager Foundation Layer from 4.5.0.0 will produce the following LOG file: </w:t>
      </w:r>
    </w:p>
    <w:p w:rsidR="00EF643D" w:rsidRPr="00EF643D" w:rsidRDefault="00EF643D" w:rsidP="00EF643D"/>
    <w:p w:rsidR="00EF643D" w:rsidRPr="00EF643D" w:rsidRDefault="00EF643D" w:rsidP="00EF643D">
      <w:r w:rsidRPr="00EF643D">
        <w:t>imf4500_imf4600_&lt;date&amp;time&gt;.LOG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0" w:history="1">
        <w:r w:rsidRPr="00EF643D">
          <w:rPr>
            <w:rStyle w:val="Hyperlink"/>
          </w:rPr>
          <w:t>http://selectservices.bentley.com</w:t>
        </w:r>
      </w:hyperlink>
      <w:r w:rsidRPr="00EF643D">
        <w:t xml:space="preserve"> to allow Bentley (formerly exor) support staff to verify the install/upgrade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96" w:name="_Toc248901073"/>
      <w:bookmarkStart w:id="797" w:name="_Toc254883820"/>
      <w:bookmarkStart w:id="798" w:name="_Toc279737506"/>
      <w:bookmarkStart w:id="799" w:name="_Toc299616458"/>
      <w:bookmarkStart w:id="800" w:name="_Toc320697436"/>
      <w:bookmarkStart w:id="801" w:name="_Toc338943919"/>
      <w:bookmarkStart w:id="802" w:name="_Toc366492108"/>
      <w:r w:rsidRPr="00EF643D">
        <w:t>Documentation</w:t>
      </w:r>
      <w:bookmarkEnd w:id="796"/>
      <w:bookmarkEnd w:id="797"/>
      <w:bookmarkEnd w:id="798"/>
      <w:bookmarkEnd w:id="799"/>
      <w:bookmarkEnd w:id="800"/>
      <w:bookmarkEnd w:id="801"/>
      <w:bookmarkEnd w:id="802"/>
    </w:p>
    <w:p w:rsidR="00EF643D" w:rsidRPr="00EF643D" w:rsidRDefault="00EF643D" w:rsidP="00EF643D"/>
    <w:p w:rsidR="00EF643D" w:rsidRPr="00EF643D" w:rsidRDefault="00EF643D" w:rsidP="00EF643D">
      <w:r w:rsidRPr="00EF643D">
        <w:t>Documentation is automatically produced as part of the installation/upgrade process</w:t>
      </w:r>
    </w:p>
    <w:p w:rsidR="00EF643D" w:rsidRPr="00EF643D" w:rsidRDefault="00EF643D" w:rsidP="00EF643D"/>
    <w:p w:rsidR="00EF643D" w:rsidRPr="00EF643D" w:rsidRDefault="00EF643D" w:rsidP="00EF643D">
      <w:r w:rsidRPr="00EF643D">
        <w:t xml:space="preserve">Two documents are produced per licenced product with foundation views.  </w:t>
      </w:r>
    </w:p>
    <w:p w:rsidR="00EF643D" w:rsidRPr="00EF643D" w:rsidRDefault="00EF643D" w:rsidP="00EF643D"/>
    <w:p w:rsidR="00EF643D" w:rsidRPr="00EF643D" w:rsidRDefault="00EF643D" w:rsidP="00EF643D">
      <w:r w:rsidRPr="00EF643D">
        <w:t xml:space="preserve">All filenames are prefixed with the product code and they can be located in the working directory i.e.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For example, with the TMA product the following files will be produced;</w:t>
      </w:r>
    </w:p>
    <w:p w:rsidR="00EF643D" w:rsidRPr="00EF643D" w:rsidRDefault="00EF643D" w:rsidP="00EF643D"/>
    <w:p w:rsidR="00EF643D" w:rsidRPr="00EF643D" w:rsidRDefault="00EF643D" w:rsidP="00EF643D">
      <w:r w:rsidRPr="00EF643D">
        <w:t>TMA_foundation_view_list.txt</w:t>
      </w:r>
    </w:p>
    <w:p w:rsidR="00EF643D" w:rsidRPr="00EF643D" w:rsidRDefault="00EF643D" w:rsidP="00EF643D">
      <w:r w:rsidRPr="00EF643D">
        <w:t>TMA_foundation_view_column_list.txt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03" w:name="_Toc254883821"/>
      <w:bookmarkStart w:id="804" w:name="_Toc279737507"/>
      <w:bookmarkStart w:id="805" w:name="_Toc299616459"/>
      <w:bookmarkStart w:id="806" w:name="_Toc320697437"/>
      <w:bookmarkStart w:id="807" w:name="_Toc338943920"/>
      <w:bookmarkStart w:id="808" w:name="_Toc366492109"/>
      <w:r w:rsidRPr="00EF643D">
        <w:t>Mandatory Configuration</w:t>
      </w:r>
      <w:bookmarkEnd w:id="803"/>
      <w:bookmarkEnd w:id="804"/>
      <w:bookmarkEnd w:id="805"/>
      <w:bookmarkEnd w:id="806"/>
      <w:bookmarkEnd w:id="807"/>
      <w:bookmarkEnd w:id="808"/>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Information Manager Foundation Layer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Information Manager Foundation Layer is set accordingly;</w:t>
      </w:r>
    </w:p>
    <w:p w:rsidR="00EF643D" w:rsidRPr="00EF643D" w:rsidRDefault="00EF643D" w:rsidP="00EF643D"/>
    <w:p w:rsidR="00EF643D" w:rsidRPr="00EF643D" w:rsidRDefault="00EF643D" w:rsidP="00EF643D">
      <w:r w:rsidRPr="00EF643D">
        <w:t>IMF=4.7.0.0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09" w:name="_Toc254883822"/>
      <w:bookmarkStart w:id="810" w:name="_Toc279737508"/>
      <w:bookmarkStart w:id="811" w:name="_Toc299616460"/>
      <w:bookmarkStart w:id="812" w:name="_Toc320697438"/>
      <w:bookmarkStart w:id="813" w:name="_Toc338943921"/>
      <w:bookmarkStart w:id="814" w:name="_Toc366492110"/>
      <w:r w:rsidRPr="00EF643D">
        <w:t>Product Licencing</w:t>
      </w:r>
      <w:bookmarkEnd w:id="809"/>
      <w:bookmarkEnd w:id="810"/>
      <w:bookmarkEnd w:id="811"/>
      <w:bookmarkEnd w:id="812"/>
      <w:bookmarkEnd w:id="813"/>
      <w:bookmarkEnd w:id="814"/>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5" type="#_x0000_t75" style="width:415.5pt;height:91.5pt" o:ole="">
            <v:imagedata r:id="rId39" o:title=""/>
          </v:shape>
          <o:OLEObject Type="Embed" ProgID="PBrush" ShapeID="_x0000_i1035" DrawAspect="Content" ObjectID="_1448260738" r:id="rId11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r w:rsidRPr="00EF643D">
        <w:br w:type="page"/>
      </w:r>
    </w:p>
    <w:p w:rsidR="00EF643D" w:rsidRPr="00EF643D" w:rsidRDefault="00EF643D" w:rsidP="00541833">
      <w:pPr>
        <w:pStyle w:val="Heading1"/>
      </w:pPr>
      <w:bookmarkStart w:id="815" w:name="_Toc254883823"/>
      <w:bookmarkStart w:id="816" w:name="_Toc279737509"/>
      <w:bookmarkStart w:id="817" w:name="_Toc299616461"/>
      <w:bookmarkStart w:id="818" w:name="_Toc320697439"/>
      <w:bookmarkStart w:id="819" w:name="_Toc338943922"/>
      <w:bookmarkStart w:id="820" w:name="_Toc366492111"/>
      <w:bookmarkStart w:id="821" w:name="_Toc371067645"/>
      <w:r w:rsidRPr="00EF643D">
        <w:lastRenderedPageBreak/>
        <w:t>Information Manager 4</w:t>
      </w:r>
      <w:bookmarkEnd w:id="815"/>
      <w:bookmarkEnd w:id="816"/>
      <w:bookmarkEnd w:id="817"/>
      <w:bookmarkEnd w:id="818"/>
      <w:bookmarkEnd w:id="819"/>
      <w:bookmarkEnd w:id="820"/>
      <w:bookmarkEnd w:id="821"/>
    </w:p>
    <w:p w:rsidR="00EF643D" w:rsidRPr="00EF643D" w:rsidRDefault="00EF643D" w:rsidP="00EF643D">
      <w:bookmarkStart w:id="822" w:name="_Toc254883824"/>
      <w:bookmarkStart w:id="823" w:name="_Toc279737510"/>
      <w:bookmarkStart w:id="824" w:name="_Toc299616462"/>
      <w:bookmarkStart w:id="825" w:name="_Toc320697440"/>
      <w:bookmarkStart w:id="826" w:name="_Toc338943923"/>
      <w:bookmarkStart w:id="827" w:name="_Toc366492112"/>
      <w:r w:rsidRPr="00EF643D">
        <w:t>Implementation of the Information Manager 4 Software files</w:t>
      </w:r>
      <w:bookmarkEnd w:id="822"/>
      <w:bookmarkEnd w:id="823"/>
      <w:bookmarkEnd w:id="824"/>
      <w:bookmarkEnd w:id="825"/>
      <w:bookmarkEnd w:id="826"/>
      <w:bookmarkEnd w:id="827"/>
    </w:p>
    <w:p w:rsidR="00EF643D" w:rsidRPr="00EF643D" w:rsidRDefault="00EF643D" w:rsidP="00EF643D"/>
    <w:p w:rsidR="00EF643D" w:rsidRPr="00EF643D" w:rsidRDefault="00EF643D" w:rsidP="00EF643D">
      <w:r w:rsidRPr="00EF643D">
        <w:t>To install the software components for Information Manager 4 first check that the IM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t>Further instructions are available in the “Information Manager 4 Install and Configuration Guide.pdf”.</w:t>
      </w:r>
    </w:p>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828" w:name="_Toc298935601"/>
      <w:bookmarkStart w:id="829" w:name="_Toc299616464"/>
      <w:bookmarkStart w:id="830" w:name="_Toc320697442"/>
      <w:bookmarkStart w:id="831" w:name="_Toc366492113"/>
      <w:bookmarkStart w:id="832" w:name="_Toc371067646"/>
      <w:r w:rsidRPr="00EF643D">
        <w:t>Work Orders Work Tray</w:t>
      </w:r>
      <w:bookmarkEnd w:id="828"/>
      <w:bookmarkEnd w:id="829"/>
      <w:bookmarkEnd w:id="830"/>
      <w:bookmarkEnd w:id="831"/>
      <w:bookmarkEnd w:id="832"/>
    </w:p>
    <w:p w:rsidR="00EF643D" w:rsidRPr="00EF643D" w:rsidRDefault="00EF643D" w:rsidP="00EF643D">
      <w:bookmarkStart w:id="833" w:name="_Toc248138104"/>
      <w:bookmarkStart w:id="834" w:name="_Toc267554039"/>
      <w:bookmarkStart w:id="835" w:name="_Toc279737519"/>
      <w:bookmarkStart w:id="836" w:name="_Toc298935602"/>
      <w:bookmarkStart w:id="837" w:name="_Toc299616465"/>
      <w:bookmarkStart w:id="838" w:name="_Toc320697443"/>
      <w:bookmarkStart w:id="839" w:name="_Toc366492114"/>
      <w:r w:rsidRPr="00EF643D">
        <w:t>Implementation of the Work Orders Work Tray Software files</w:t>
      </w:r>
      <w:bookmarkEnd w:id="833"/>
      <w:bookmarkEnd w:id="834"/>
      <w:bookmarkEnd w:id="835"/>
      <w:bookmarkEnd w:id="836"/>
      <w:bookmarkEnd w:id="837"/>
      <w:bookmarkEnd w:id="838"/>
      <w:bookmarkEnd w:id="839"/>
    </w:p>
    <w:p w:rsidR="00EF643D" w:rsidRPr="00EF643D" w:rsidRDefault="00EF643D" w:rsidP="00EF643D"/>
    <w:p w:rsidR="00EF643D" w:rsidRPr="00EF643D" w:rsidRDefault="00EF643D" w:rsidP="00EF643D">
      <w:r w:rsidRPr="00EF643D">
        <w:t>To install the software components for Enquiry Manager Work Tray execute the setup_work_orders_work_tray_4600.exe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2"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40" w:name="_Toc248138105"/>
      <w:bookmarkStart w:id="841" w:name="_Toc267554040"/>
      <w:bookmarkStart w:id="842" w:name="_Toc279737520"/>
      <w:bookmarkStart w:id="843" w:name="_Toc298935603"/>
      <w:bookmarkStart w:id="844" w:name="_Toc299616466"/>
      <w:bookmarkStart w:id="845" w:name="_Toc320697444"/>
      <w:bookmarkStart w:id="846" w:name="_Toc366492115"/>
      <w:r w:rsidRPr="00EF643D">
        <w:lastRenderedPageBreak/>
        <w:t>Work Orders Work Tray Server Install</w:t>
      </w:r>
      <w:bookmarkEnd w:id="840"/>
      <w:bookmarkEnd w:id="841"/>
      <w:bookmarkEnd w:id="842"/>
      <w:bookmarkEnd w:id="843"/>
      <w:bookmarkEnd w:id="844"/>
      <w:bookmarkEnd w:id="845"/>
      <w:bookmarkEnd w:id="846"/>
    </w:p>
    <w:p w:rsidR="00EF643D" w:rsidRPr="00EF643D" w:rsidRDefault="00EF643D" w:rsidP="00EF643D"/>
    <w:p w:rsidR="00EF643D" w:rsidRPr="00EF643D" w:rsidRDefault="00EF643D" w:rsidP="00EF643D">
      <w:r w:rsidRPr="00EF643D">
        <w:t>This chapter provides details of steps involved in installing the server components for Work Orders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7" w:name="_Toc248138106"/>
      <w:bookmarkStart w:id="848" w:name="_Toc267554041"/>
      <w:bookmarkStart w:id="849" w:name="_Toc279737521"/>
      <w:bookmarkStart w:id="850" w:name="_Toc298935604"/>
      <w:bookmarkStart w:id="851" w:name="_Toc299616467"/>
      <w:bookmarkStart w:id="852" w:name="_Toc320697445"/>
      <w:bookmarkStart w:id="853" w:name="_Toc366492116"/>
      <w:r w:rsidRPr="00EF643D">
        <w:t>Before you Start</w:t>
      </w:r>
      <w:bookmarkEnd w:id="847"/>
      <w:bookmarkEnd w:id="848"/>
      <w:bookmarkEnd w:id="849"/>
      <w:bookmarkEnd w:id="850"/>
      <w:bookmarkEnd w:id="851"/>
      <w:bookmarkEnd w:id="852"/>
      <w:bookmarkEnd w:id="853"/>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_Ref371063437 \r \h </w:instrText>
      </w:r>
      <w:r w:rsidR="009069C1">
        <w:fldChar w:fldCharType="separate"/>
      </w:r>
      <w:r w:rsidR="00F942A6">
        <w:t>2.3</w:t>
      </w:r>
      <w:r w:rsidR="009069C1">
        <w:fldChar w:fldCharType="end"/>
      </w:r>
      <w:r w:rsidR="00F942A6">
        <w:t xml:space="preserve"> </w:t>
      </w:r>
      <w:r w:rsidRPr="00EF643D">
        <w:t>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54" w:name="_Toc248138107"/>
      <w:bookmarkStart w:id="855" w:name="_Toc267554042"/>
      <w:bookmarkStart w:id="856" w:name="_Toc279737522"/>
      <w:bookmarkStart w:id="857" w:name="_Toc298935605"/>
      <w:bookmarkStart w:id="858" w:name="_Toc299616468"/>
      <w:bookmarkStart w:id="859" w:name="_Toc320697446"/>
      <w:bookmarkStart w:id="860" w:name="_Toc366492117"/>
      <w:r w:rsidRPr="00EF643D">
        <w:t>Typical problems that you may encounter</w:t>
      </w:r>
      <w:bookmarkEnd w:id="854"/>
      <w:bookmarkEnd w:id="855"/>
      <w:bookmarkEnd w:id="856"/>
      <w:bookmarkEnd w:id="857"/>
      <w:bookmarkEnd w:id="858"/>
      <w:bookmarkEnd w:id="859"/>
      <w:bookmarkEnd w:id="860"/>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61" w:name="_Toc248138108"/>
      <w:bookmarkStart w:id="862" w:name="_Toc267554043"/>
      <w:bookmarkStart w:id="863" w:name="_Toc279737523"/>
      <w:bookmarkStart w:id="864" w:name="_Toc298935606"/>
      <w:bookmarkStart w:id="865" w:name="_Toc299616469"/>
      <w:bookmarkStart w:id="866" w:name="_Toc320697447"/>
      <w:bookmarkStart w:id="867" w:name="_Toc366492118"/>
      <w:r w:rsidRPr="00EF643D">
        <w:t>Install of Work Orders Work Tray</w:t>
      </w:r>
      <w:bookmarkEnd w:id="861"/>
      <w:bookmarkEnd w:id="862"/>
      <w:bookmarkEnd w:id="863"/>
      <w:bookmarkEnd w:id="864"/>
      <w:bookmarkEnd w:id="865"/>
      <w:bookmarkEnd w:id="866"/>
      <w:bookmarkEnd w:id="867"/>
    </w:p>
    <w:p w:rsidR="00EF643D" w:rsidRPr="00EF643D" w:rsidRDefault="00EF643D" w:rsidP="00EF643D"/>
    <w:p w:rsidR="00EF643D" w:rsidRPr="00EF643D" w:rsidRDefault="00EF643D" w:rsidP="00EF643D">
      <w:r w:rsidRPr="00EF643D">
        <w:t xml:space="preserve">To create the base data and objects for Work Orders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wowt_inst.sql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Work Orders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wowt_install_1_&lt;date&amp;time&gt;.LOG</w:t>
      </w:r>
    </w:p>
    <w:p w:rsidR="00EF643D" w:rsidRPr="00EF643D" w:rsidRDefault="00EF643D" w:rsidP="00EF643D">
      <w:r w:rsidRPr="00EF643D">
        <w:t>wowt_install_2_&lt;date&amp;time&gt;.LOG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3"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68" w:name="_Toc279737524"/>
      <w:bookmarkStart w:id="869" w:name="_Toc298935607"/>
      <w:bookmarkStart w:id="870" w:name="_Toc299616470"/>
      <w:bookmarkStart w:id="871" w:name="_Toc320697448"/>
      <w:bookmarkStart w:id="872" w:name="_Toc366492119"/>
      <w:r w:rsidRPr="00EF643D">
        <w:t>Upgrade of Work Orders Work Tray</w:t>
      </w:r>
      <w:bookmarkEnd w:id="868"/>
      <w:bookmarkEnd w:id="869"/>
      <w:bookmarkEnd w:id="870"/>
      <w:bookmarkEnd w:id="871"/>
      <w:bookmarkEnd w:id="872"/>
    </w:p>
    <w:p w:rsidR="00EF643D" w:rsidRPr="00EF643D" w:rsidRDefault="00EF643D" w:rsidP="00EF643D"/>
    <w:p w:rsidR="00EF643D" w:rsidRPr="00EF643D" w:rsidRDefault="00EF643D" w:rsidP="00EF643D">
      <w:r w:rsidRPr="00EF643D">
        <w:t>This section describes the steps necessary to upgrade Work Orders Work Tray to 4.7.0.0</w:t>
      </w:r>
    </w:p>
    <w:p w:rsidR="00EF643D" w:rsidRPr="00EF643D" w:rsidRDefault="00EF643D" w:rsidP="00EF643D"/>
    <w:p w:rsidR="00EF643D" w:rsidRPr="00EF643D" w:rsidRDefault="00EF643D" w:rsidP="00EF643D">
      <w:r w:rsidRPr="00EF643D">
        <w:t>To upgrade the base data and objects for the Work Orders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wowt4500_wowt4600.sql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Works Orders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wowt4500_wowt4600_1_&lt;date&amp;time&gt;.LOG</w:t>
      </w:r>
    </w:p>
    <w:p w:rsidR="00EF643D" w:rsidRPr="00EF643D" w:rsidRDefault="00EF643D" w:rsidP="00EF643D">
      <w:r w:rsidRPr="00EF643D">
        <w:t>wowt4500_wowt4600_2_&lt;date&amp;time&gt;.LOG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4"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73" w:name="_Toc248138109"/>
      <w:bookmarkStart w:id="874" w:name="_Toc267554044"/>
      <w:bookmarkStart w:id="875" w:name="_Toc279737525"/>
      <w:bookmarkStart w:id="876" w:name="_Toc298935608"/>
      <w:bookmarkStart w:id="877" w:name="_Toc299616471"/>
      <w:bookmarkStart w:id="878" w:name="_Toc320697449"/>
      <w:bookmarkStart w:id="879" w:name="_Toc366492120"/>
      <w:r w:rsidRPr="00EF643D">
        <w:t>Additional Configuration</w:t>
      </w:r>
      <w:bookmarkEnd w:id="873"/>
      <w:bookmarkEnd w:id="874"/>
      <w:bookmarkEnd w:id="875"/>
      <w:bookmarkEnd w:id="876"/>
      <w:bookmarkEnd w:id="877"/>
      <w:bookmarkEnd w:id="878"/>
      <w:bookmarkEnd w:id="879"/>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80" w:name="_Toc248138110"/>
      <w:bookmarkStart w:id="881" w:name="_Toc267554045"/>
      <w:bookmarkStart w:id="882" w:name="_Toc279737526"/>
      <w:bookmarkStart w:id="883" w:name="_Toc298935609"/>
      <w:bookmarkStart w:id="884" w:name="_Toc299616472"/>
      <w:bookmarkStart w:id="885" w:name="_Toc320697450"/>
      <w:bookmarkStart w:id="886" w:name="_Toc366492121"/>
      <w:r w:rsidRPr="00EF643D">
        <w:t>Spatial Configuration</w:t>
      </w:r>
      <w:bookmarkEnd w:id="880"/>
      <w:bookmarkEnd w:id="881"/>
      <w:bookmarkEnd w:id="882"/>
      <w:bookmarkEnd w:id="883"/>
      <w:bookmarkEnd w:id="884"/>
      <w:bookmarkEnd w:id="885"/>
      <w:bookmarkEnd w:id="886"/>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87" w:name="_Toc267554046"/>
      <w:bookmarkStart w:id="888" w:name="_Toc279737527"/>
      <w:bookmarkStart w:id="889" w:name="_Toc298935610"/>
      <w:bookmarkStart w:id="890" w:name="_Toc299616473"/>
      <w:bookmarkStart w:id="891" w:name="_Toc320697451"/>
      <w:bookmarkStart w:id="892" w:name="_Toc366492122"/>
      <w:r w:rsidRPr="00EF643D">
        <w:lastRenderedPageBreak/>
        <w:t>HTTP Server Setup</w:t>
      </w:r>
      <w:bookmarkEnd w:id="887"/>
      <w:bookmarkEnd w:id="888"/>
      <w:bookmarkEnd w:id="889"/>
      <w:bookmarkEnd w:id="890"/>
      <w:bookmarkEnd w:id="891"/>
      <w:bookmarkEnd w:id="892"/>
    </w:p>
    <w:p w:rsidR="00EF643D" w:rsidRPr="00EF643D" w:rsidRDefault="00EF643D" w:rsidP="00EF643D">
      <w:r w:rsidRPr="00EF643D">
        <w:t xml:space="preserve">You will need to copy the </w:t>
      </w:r>
      <w:r w:rsidRPr="00E06E14">
        <w:rPr>
          <w:rStyle w:val="HighlightText"/>
        </w:rPr>
        <w:t>&lt;EXOR_BASE&gt;</w:t>
      </w:r>
      <w:r w:rsidRPr="00EF643D">
        <w:t>\wowt\admin\im4_framework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5"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541833">
      <w:pPr>
        <w:pStyle w:val="Heading1"/>
      </w:pPr>
      <w:bookmarkStart w:id="893" w:name="_Toc254883845"/>
      <w:bookmarkStart w:id="894" w:name="_Toc279737528"/>
      <w:bookmarkStart w:id="895" w:name="_Toc298935611"/>
      <w:bookmarkStart w:id="896" w:name="_Toc299616474"/>
      <w:bookmarkStart w:id="897" w:name="_Toc320697452"/>
      <w:bookmarkStart w:id="898" w:name="_Toc366492123"/>
      <w:bookmarkStart w:id="899" w:name="_Toc371067647"/>
      <w:r w:rsidRPr="00EF643D">
        <w:lastRenderedPageBreak/>
        <w:t>Enquiry Manager Work Tray</w:t>
      </w:r>
      <w:bookmarkEnd w:id="893"/>
      <w:bookmarkEnd w:id="894"/>
      <w:bookmarkEnd w:id="895"/>
      <w:bookmarkEnd w:id="896"/>
      <w:bookmarkEnd w:id="897"/>
      <w:bookmarkEnd w:id="898"/>
      <w:bookmarkEnd w:id="899"/>
    </w:p>
    <w:p w:rsidR="00EF643D" w:rsidRPr="00EF643D" w:rsidRDefault="00EF643D" w:rsidP="00EF643D">
      <w:bookmarkStart w:id="900" w:name="_Toc254883846"/>
      <w:bookmarkStart w:id="901" w:name="_Toc279737529"/>
      <w:bookmarkStart w:id="902" w:name="_Toc298935612"/>
      <w:bookmarkStart w:id="903" w:name="_Toc299616475"/>
      <w:bookmarkStart w:id="904" w:name="_Toc320697453"/>
      <w:bookmarkStart w:id="905" w:name="_Toc366492124"/>
      <w:r w:rsidRPr="00EF643D">
        <w:t>Implementation of the Enquiry Manager Work Tray Software files</w:t>
      </w:r>
      <w:bookmarkEnd w:id="900"/>
      <w:bookmarkEnd w:id="901"/>
      <w:bookmarkEnd w:id="902"/>
      <w:bookmarkEnd w:id="903"/>
      <w:bookmarkEnd w:id="904"/>
      <w:bookmarkEnd w:id="905"/>
    </w:p>
    <w:p w:rsidR="00EF643D" w:rsidRPr="00EF643D" w:rsidRDefault="00EF643D" w:rsidP="00EF643D"/>
    <w:p w:rsidR="00EF643D" w:rsidRPr="00EF643D" w:rsidRDefault="00EF643D" w:rsidP="00EF643D">
      <w:r w:rsidRPr="00EF643D">
        <w:t>To install the software components for Enquiry Manager Work Tray execute the setup_enquiry_manager_work_tray_4600.exe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6"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br w:type="page"/>
      </w:r>
      <w:bookmarkStart w:id="906" w:name="_Toc254883847"/>
      <w:bookmarkStart w:id="907" w:name="_Toc279737530"/>
      <w:bookmarkStart w:id="908" w:name="_Toc298935613"/>
      <w:bookmarkStart w:id="909" w:name="_Toc299616476"/>
      <w:bookmarkStart w:id="910" w:name="_Toc320697454"/>
      <w:bookmarkStart w:id="911" w:name="_Toc366492125"/>
      <w:r w:rsidRPr="00EF643D">
        <w:lastRenderedPageBreak/>
        <w:t>Enquiry Manager Work Tray Server Install</w:t>
      </w:r>
      <w:bookmarkEnd w:id="906"/>
      <w:bookmarkEnd w:id="907"/>
      <w:bookmarkEnd w:id="908"/>
      <w:bookmarkEnd w:id="909"/>
      <w:bookmarkEnd w:id="910"/>
      <w:bookmarkEnd w:id="911"/>
    </w:p>
    <w:p w:rsidR="00EF643D" w:rsidRPr="00EF643D" w:rsidRDefault="00EF643D" w:rsidP="00EF643D"/>
    <w:p w:rsidR="00EF643D" w:rsidRPr="00EF643D" w:rsidRDefault="00EF643D" w:rsidP="00EF643D">
      <w:r w:rsidRPr="00EF643D">
        <w:t>This chapter provides details of steps involved in installing the server components for Enquiry Manager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12" w:name="_Toc254883848"/>
      <w:bookmarkStart w:id="913" w:name="_Toc279737531"/>
      <w:bookmarkStart w:id="914" w:name="_Toc298935614"/>
      <w:bookmarkStart w:id="915" w:name="_Toc299616477"/>
      <w:bookmarkStart w:id="916" w:name="_Toc320697455"/>
      <w:bookmarkStart w:id="917" w:name="_Toc366492126"/>
      <w:r w:rsidRPr="00EF643D">
        <w:t>Before you Start</w:t>
      </w:r>
      <w:bookmarkEnd w:id="912"/>
      <w:bookmarkEnd w:id="913"/>
      <w:bookmarkEnd w:id="914"/>
      <w:bookmarkEnd w:id="915"/>
      <w:bookmarkEnd w:id="916"/>
      <w:bookmarkEnd w:id="91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_Ref371063448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18" w:name="_Toc254883849"/>
      <w:bookmarkStart w:id="919" w:name="_Toc279737532"/>
      <w:bookmarkStart w:id="920" w:name="_Toc298935615"/>
      <w:bookmarkStart w:id="921" w:name="_Toc299616478"/>
      <w:bookmarkStart w:id="922" w:name="_Toc320697456"/>
      <w:bookmarkStart w:id="923" w:name="_Toc366492127"/>
      <w:r w:rsidRPr="00EF643D">
        <w:t>Typical problems that you may encounter</w:t>
      </w:r>
      <w:bookmarkEnd w:id="918"/>
      <w:bookmarkEnd w:id="919"/>
      <w:bookmarkEnd w:id="920"/>
      <w:bookmarkEnd w:id="921"/>
      <w:bookmarkEnd w:id="922"/>
      <w:bookmarkEnd w:id="923"/>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24" w:name="_Toc254883850"/>
      <w:bookmarkStart w:id="925" w:name="_Toc279737533"/>
      <w:bookmarkStart w:id="926" w:name="_Toc298935616"/>
      <w:bookmarkStart w:id="927" w:name="_Toc299616479"/>
      <w:bookmarkStart w:id="928" w:name="_Toc320697457"/>
      <w:bookmarkStart w:id="929" w:name="_Toc366492128"/>
      <w:r w:rsidRPr="00EF643D">
        <w:t>Install of Enquiry Manager Work Tray</w:t>
      </w:r>
      <w:bookmarkEnd w:id="924"/>
      <w:bookmarkEnd w:id="925"/>
      <w:bookmarkEnd w:id="926"/>
      <w:bookmarkEnd w:id="927"/>
      <w:bookmarkEnd w:id="928"/>
      <w:bookmarkEnd w:id="929"/>
    </w:p>
    <w:p w:rsidR="00EF643D" w:rsidRPr="00EF643D" w:rsidRDefault="00EF643D" w:rsidP="00EF643D"/>
    <w:p w:rsidR="00EF643D" w:rsidRPr="00EF643D" w:rsidRDefault="00EF643D" w:rsidP="00EF643D">
      <w:r w:rsidRPr="00EF643D">
        <w:t xml:space="preserve">To create the base data and objects for Enquiry Manager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enqwt_inst.sql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enqwt_install_1_&lt;date&amp;time&gt;.LOG</w:t>
      </w:r>
    </w:p>
    <w:p w:rsidR="00EF643D" w:rsidRPr="00EF643D" w:rsidRDefault="00EF643D" w:rsidP="00EF643D">
      <w:r w:rsidRPr="00EF643D">
        <w:t>enqwt_install_2_&lt;date&amp;time&gt;.LOG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30" w:name="_Toc279737534"/>
      <w:bookmarkStart w:id="931" w:name="_Toc298935617"/>
      <w:bookmarkStart w:id="932" w:name="_Toc299616480"/>
      <w:bookmarkStart w:id="933" w:name="_Toc320697458"/>
      <w:bookmarkStart w:id="934" w:name="_Toc366492129"/>
      <w:r w:rsidRPr="00EF643D">
        <w:t>Upgrade of Enquiry Manager Work Tray</w:t>
      </w:r>
      <w:bookmarkEnd w:id="930"/>
      <w:bookmarkEnd w:id="931"/>
      <w:bookmarkEnd w:id="932"/>
      <w:bookmarkEnd w:id="933"/>
      <w:bookmarkEnd w:id="934"/>
    </w:p>
    <w:p w:rsidR="00EF643D" w:rsidRPr="00EF643D" w:rsidRDefault="00EF643D" w:rsidP="00EF643D"/>
    <w:p w:rsidR="00EF643D" w:rsidRPr="00EF643D" w:rsidRDefault="00EF643D" w:rsidP="00EF643D">
      <w:r w:rsidRPr="00EF643D">
        <w:t>This section describes the steps necessary to upgrade Enquiry Manager Work Tray to 4.7.0.0</w:t>
      </w:r>
    </w:p>
    <w:p w:rsidR="00EF643D" w:rsidRPr="00EF643D" w:rsidRDefault="00EF643D" w:rsidP="00EF643D"/>
    <w:p w:rsidR="00EF643D" w:rsidRPr="00EF643D" w:rsidRDefault="00EF643D" w:rsidP="00EF643D">
      <w:r w:rsidRPr="00EF643D">
        <w:t>To upgrade the base data and objects for the Enquiry Manager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enqwt4500_enqwt4600.sql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enqwt4500_enqwt4600_1_&lt;date&amp;time&gt;.LOG</w:t>
      </w:r>
    </w:p>
    <w:p w:rsidR="00EF643D" w:rsidRPr="00EF643D" w:rsidRDefault="00EF643D" w:rsidP="00EF643D">
      <w:r w:rsidRPr="00EF643D">
        <w:t>enqwt4500_enqwt4600_2_&lt;date&amp;time&gt;.LOG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35" w:name="_Toc254883851"/>
      <w:bookmarkStart w:id="936" w:name="_Toc279737535"/>
      <w:bookmarkStart w:id="937" w:name="_Toc298935618"/>
      <w:bookmarkStart w:id="938" w:name="_Toc299616481"/>
      <w:bookmarkStart w:id="939" w:name="_Toc320697459"/>
      <w:bookmarkStart w:id="940" w:name="_Toc366492130"/>
      <w:r w:rsidRPr="00EF643D">
        <w:t>Additional Configuration</w:t>
      </w:r>
      <w:bookmarkEnd w:id="935"/>
      <w:bookmarkEnd w:id="936"/>
      <w:bookmarkEnd w:id="937"/>
      <w:bookmarkEnd w:id="938"/>
      <w:bookmarkEnd w:id="939"/>
      <w:bookmarkEnd w:id="940"/>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41" w:name="_Toc254883852"/>
      <w:bookmarkStart w:id="942" w:name="_Toc279737536"/>
      <w:bookmarkStart w:id="943" w:name="_Toc298935619"/>
      <w:bookmarkStart w:id="944" w:name="_Toc299616482"/>
      <w:bookmarkStart w:id="945" w:name="_Toc320697460"/>
      <w:bookmarkStart w:id="946" w:name="_Toc366492131"/>
      <w:r w:rsidRPr="00EF643D">
        <w:t>Spatial Configuration</w:t>
      </w:r>
      <w:bookmarkEnd w:id="941"/>
      <w:bookmarkEnd w:id="942"/>
      <w:bookmarkEnd w:id="943"/>
      <w:bookmarkEnd w:id="944"/>
      <w:bookmarkEnd w:id="945"/>
      <w:bookmarkEnd w:id="946"/>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bookmarkStart w:id="947" w:name="_Toc320697461"/>
      <w:bookmarkStart w:id="948" w:name="_Toc366492132"/>
      <w:r w:rsidRPr="00EF643D">
        <w:t>HTTP Server Setup</w:t>
      </w:r>
      <w:bookmarkEnd w:id="947"/>
      <w:bookmarkEnd w:id="948"/>
    </w:p>
    <w:p w:rsidR="00EF643D" w:rsidRPr="00EF643D" w:rsidRDefault="00EF643D" w:rsidP="00EF643D">
      <w:r w:rsidRPr="00EF643D">
        <w:t xml:space="preserve">You will need to copy the </w:t>
      </w:r>
      <w:r w:rsidRPr="00E06E14">
        <w:rPr>
          <w:rStyle w:val="HighlightText"/>
        </w:rPr>
        <w:t>&lt;EXOR_BASE&gt;</w:t>
      </w:r>
      <w:r w:rsidRPr="00EF643D">
        <w:t>\enqwt\admin\im4_framework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541833">
      <w:pPr>
        <w:pStyle w:val="Heading1"/>
      </w:pPr>
      <w:bookmarkStart w:id="949" w:name="_Toc222221950"/>
      <w:bookmarkStart w:id="950" w:name="_Toc254883770"/>
      <w:bookmarkStart w:id="951" w:name="_Toc279737462"/>
      <w:bookmarkStart w:id="952" w:name="_Toc299616413"/>
      <w:bookmarkStart w:id="953" w:name="_Toc320697391"/>
      <w:bookmarkStart w:id="954" w:name="_Toc371067648"/>
      <w:r w:rsidRPr="00EF643D">
        <w:lastRenderedPageBreak/>
        <w:t>Traffic Interface Manager</w:t>
      </w:r>
      <w:bookmarkEnd w:id="949"/>
      <w:bookmarkEnd w:id="950"/>
      <w:bookmarkEnd w:id="951"/>
      <w:bookmarkEnd w:id="952"/>
      <w:bookmarkEnd w:id="953"/>
      <w:bookmarkEnd w:id="954"/>
    </w:p>
    <w:p w:rsidR="005617E1" w:rsidRPr="005617E1" w:rsidRDefault="005617E1" w:rsidP="005617E1"/>
    <w:p w:rsidR="00EF643D" w:rsidRPr="00EF643D" w:rsidRDefault="00EF643D" w:rsidP="005617E1">
      <w:pPr>
        <w:pStyle w:val="Heading2"/>
      </w:pPr>
      <w:bookmarkStart w:id="955" w:name="_Toc222221951"/>
      <w:bookmarkStart w:id="956" w:name="_Toc254883771"/>
      <w:bookmarkStart w:id="957" w:name="_Toc279737463"/>
      <w:bookmarkStart w:id="958" w:name="_Toc299616414"/>
      <w:bookmarkStart w:id="959" w:name="_Toc320697392"/>
      <w:bookmarkStart w:id="960" w:name="_Toc371067649"/>
      <w:r w:rsidRPr="00EF643D">
        <w:t>Implementation of the Traffic Interface Manager Software files</w:t>
      </w:r>
      <w:bookmarkEnd w:id="955"/>
      <w:bookmarkEnd w:id="956"/>
      <w:bookmarkEnd w:id="957"/>
      <w:bookmarkEnd w:id="958"/>
      <w:bookmarkEnd w:id="959"/>
      <w:bookmarkEnd w:id="960"/>
    </w:p>
    <w:p w:rsidR="00EF643D" w:rsidRPr="00EF643D" w:rsidRDefault="00EF643D" w:rsidP="00EF643D"/>
    <w:p w:rsidR="00EF643D" w:rsidRPr="00EF643D" w:rsidRDefault="00EF643D" w:rsidP="00EF643D">
      <w:r w:rsidRPr="00EF643D">
        <w:t>To install the software components for Traffic Interface Manager extract the TM files from the zip file into a working directory e</w:t>
      </w:r>
      <w:r w:rsidR="00221E72">
        <w:t>.g.</w:t>
      </w:r>
      <w:r w:rsidRPr="00EF643D">
        <w:t xml:space="preserve"> C:\EXOR to be referred to as </w:t>
      </w:r>
      <w:r w:rsidRPr="00E06E14">
        <w:rPr>
          <w:rStyle w:val="HighlightText"/>
        </w:rPr>
        <w:t>&lt;exor_base&gt;</w:t>
      </w:r>
      <w:r w:rsidRPr="00EF643D">
        <w:t>.</w:t>
      </w:r>
    </w:p>
    <w:p w:rsidR="00EF643D" w:rsidRPr="00EF643D" w:rsidRDefault="00EF643D" w:rsidP="00EF643D"/>
    <w:p w:rsidR="00EF643D" w:rsidRPr="005617E1" w:rsidRDefault="00EF643D" w:rsidP="00EF643D">
      <w:pPr>
        <w:rPr>
          <w:rStyle w:val="HighlightText"/>
        </w:rPr>
      </w:pPr>
      <w:r w:rsidRPr="00E06E14">
        <w:rPr>
          <w:rStyle w:val="HighlightText"/>
        </w:rPr>
        <w:t>Important</w:t>
      </w:r>
      <w:r w:rsidRPr="005617E1">
        <w:rPr>
          <w:rStyle w:val="HighlightText"/>
        </w:rPr>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5617E1">
      <w:pPr>
        <w:pStyle w:val="Heading2"/>
      </w:pPr>
      <w:r w:rsidRPr="00EF643D">
        <w:br w:type="page"/>
      </w:r>
      <w:bookmarkStart w:id="961" w:name="_Toc222221952"/>
      <w:bookmarkStart w:id="962" w:name="_Toc254883772"/>
      <w:bookmarkStart w:id="963" w:name="_Toc279737464"/>
      <w:bookmarkStart w:id="964" w:name="_Toc299616415"/>
      <w:bookmarkStart w:id="965" w:name="_Toc320697393"/>
      <w:bookmarkStart w:id="966" w:name="_Toc371067650"/>
      <w:r w:rsidRPr="00EF643D">
        <w:lastRenderedPageBreak/>
        <w:t>Traffic Interface Manager Server Install/Upgrade</w:t>
      </w:r>
      <w:bookmarkEnd w:id="961"/>
      <w:bookmarkEnd w:id="962"/>
      <w:bookmarkEnd w:id="963"/>
      <w:bookmarkEnd w:id="964"/>
      <w:bookmarkEnd w:id="965"/>
      <w:bookmarkEnd w:id="966"/>
    </w:p>
    <w:p w:rsidR="00EF643D" w:rsidRPr="00EF643D" w:rsidRDefault="00EF643D" w:rsidP="00EF643D"/>
    <w:p w:rsidR="00EF643D" w:rsidRPr="00EF643D" w:rsidRDefault="00EF643D" w:rsidP="00EF643D">
      <w:r w:rsidRPr="00EF643D">
        <w:t>This chapter provides details of steps involved in installing/upgrading the server components for Traffic Interface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5617E1" w:rsidRDefault="005617E1" w:rsidP="00EF643D">
      <w:bookmarkStart w:id="967" w:name="_Toc222221953"/>
      <w:bookmarkStart w:id="968" w:name="_Toc254883773"/>
      <w:bookmarkStart w:id="969" w:name="_Toc279737465"/>
      <w:bookmarkStart w:id="970" w:name="_Toc299616416"/>
      <w:bookmarkStart w:id="971" w:name="_Toc320697394"/>
    </w:p>
    <w:p w:rsidR="00EF643D" w:rsidRPr="00EF643D" w:rsidRDefault="00EF643D" w:rsidP="005617E1">
      <w:pPr>
        <w:pStyle w:val="Heading3"/>
      </w:pPr>
      <w:bookmarkStart w:id="972" w:name="_Toc371067651"/>
      <w:r w:rsidRPr="00EF643D">
        <w:t>Before you Start</w:t>
      </w:r>
      <w:bookmarkEnd w:id="967"/>
      <w:bookmarkEnd w:id="968"/>
      <w:bookmarkEnd w:id="969"/>
      <w:bookmarkEnd w:id="970"/>
      <w:bookmarkEnd w:id="971"/>
      <w:bookmarkEnd w:id="972"/>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_Ref371063455 \r \h </w:instrText>
      </w:r>
      <w:r w:rsidR="009069C1">
        <w:fldChar w:fldCharType="separate"/>
      </w:r>
      <w:r w:rsidR="00F942A6">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5617E1">
      <w:pPr>
        <w:pStyle w:val="Heading3"/>
      </w:pPr>
      <w:bookmarkStart w:id="973" w:name="_Toc222221954"/>
      <w:bookmarkStart w:id="974" w:name="_Toc254883774"/>
      <w:bookmarkStart w:id="975" w:name="_Toc279737466"/>
      <w:bookmarkStart w:id="976" w:name="_Toc299616417"/>
      <w:bookmarkStart w:id="977" w:name="_Toc320697395"/>
      <w:bookmarkStart w:id="978" w:name="_Toc371067652"/>
      <w:r w:rsidRPr="00EF643D">
        <w:t>Typical problems that you may encounter</w:t>
      </w:r>
      <w:bookmarkEnd w:id="973"/>
      <w:bookmarkEnd w:id="974"/>
      <w:bookmarkEnd w:id="975"/>
      <w:bookmarkEnd w:id="976"/>
      <w:bookmarkEnd w:id="977"/>
      <w:bookmarkEnd w:id="978"/>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EF643D" w:rsidRPr="00EF643D" w:rsidRDefault="00EF643D" w:rsidP="00EF643D"/>
    <w:p w:rsidR="00EF643D" w:rsidRPr="00EF643D" w:rsidRDefault="00EF643D" w:rsidP="00EF643D">
      <w:r w:rsidRPr="00EF643D">
        <w:t>[Error] PLS-00201 (1056: 3): PLS-00201: identifier 'TM3FG.SNAPSHOT_TS' must be declared</w:t>
      </w:r>
    </w:p>
    <w:p w:rsidR="00EF643D" w:rsidRPr="00EF643D" w:rsidRDefault="00EF643D" w:rsidP="00EF643D">
      <w:r w:rsidRPr="00EF643D">
        <w:t>[Error] PLS-00201 (1064: 3): PLS-00201: identifier 'TM3FG.SNAPSHOT_CS' must be declared</w:t>
      </w:r>
    </w:p>
    <w:p w:rsidR="00EF643D" w:rsidRPr="00EF643D" w:rsidRDefault="00EF643D" w:rsidP="00EF643D">
      <w:r w:rsidRPr="00EF643D">
        <w:t>[Error] PLS-00201 (1072: 3): PLS-00201: identifier 'TM3FG.CREATE_LINK_DATA' must be declared</w:t>
      </w:r>
    </w:p>
    <w:p w:rsidR="00EF643D" w:rsidRPr="00EF643D" w:rsidRDefault="00EF643D" w:rsidP="00EF643D">
      <w:r w:rsidRPr="00EF643D">
        <w:t>[Error] PLS-00201 (1080: 3): PLS-00201: identifier 'TM3FG.SET_LINK_DATA' must be declared</w:t>
      </w:r>
    </w:p>
    <w:p w:rsidR="00EF643D" w:rsidRPr="00EF643D" w:rsidRDefault="00EF643D" w:rsidP="00EF643D"/>
    <w:p w:rsidR="00EF643D" w:rsidRPr="00EF643D" w:rsidRDefault="00EF643D" w:rsidP="00EF643D">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EF643D" w:rsidRPr="00EF643D" w:rsidRDefault="00EF643D" w:rsidP="00EF643D"/>
    <w:p w:rsidR="00EF643D" w:rsidRPr="00EF643D" w:rsidRDefault="00EF643D" w:rsidP="005617E1">
      <w:pPr>
        <w:pStyle w:val="Heading3"/>
      </w:pPr>
      <w:bookmarkStart w:id="979" w:name="_Toc254883775"/>
      <w:bookmarkStart w:id="980" w:name="_Toc279737467"/>
      <w:bookmarkStart w:id="981" w:name="_Toc299616418"/>
      <w:bookmarkStart w:id="982" w:name="_Toc320697396"/>
      <w:bookmarkStart w:id="983" w:name="_Toc371067653"/>
      <w:r w:rsidRPr="00EF643D">
        <w:t>Install of Traffic Interface Manager</w:t>
      </w:r>
      <w:bookmarkEnd w:id="979"/>
      <w:bookmarkEnd w:id="980"/>
      <w:bookmarkEnd w:id="981"/>
      <w:bookmarkEnd w:id="982"/>
      <w:bookmarkEnd w:id="983"/>
    </w:p>
    <w:p w:rsidR="00EF643D" w:rsidRPr="00EF643D" w:rsidRDefault="00EF643D" w:rsidP="00EF643D"/>
    <w:p w:rsidR="00EF643D" w:rsidRPr="00EF643D" w:rsidRDefault="00EF643D" w:rsidP="00EF643D">
      <w:r w:rsidRPr="00EF643D">
        <w:t xml:space="preserve">To create the base data and objects for Traffic Interface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tm_inst.sql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lastRenderedPageBreak/>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Traffic Interface Manager objects and data will have been installed. </w:t>
      </w:r>
    </w:p>
    <w:p w:rsidR="00EF643D" w:rsidRPr="00EF643D" w:rsidRDefault="00EF643D" w:rsidP="00EF643D"/>
    <w:p w:rsidR="00EF643D" w:rsidRPr="00EC59A4" w:rsidRDefault="00EF643D" w:rsidP="00EC59A4">
      <w:pPr>
        <w:pStyle w:val="Heading4"/>
      </w:pPr>
      <w:bookmarkStart w:id="984" w:name="_Toc371067654"/>
      <w:r w:rsidRPr="00EC59A4">
        <w:t>Checking Log File(s)</w:t>
      </w:r>
      <w:bookmarkEnd w:id="984"/>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tm_install_1_&lt;date&amp;time&gt;.LOG</w:t>
      </w:r>
    </w:p>
    <w:p w:rsidR="00EF643D" w:rsidRPr="00EF643D" w:rsidRDefault="00EF643D" w:rsidP="00EF643D">
      <w:r w:rsidRPr="00EF643D">
        <w:t>tm_install_2_&lt;date&amp;time&gt;.LOG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20"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5617E1">
      <w:pPr>
        <w:pStyle w:val="Heading3"/>
      </w:pPr>
      <w:bookmarkStart w:id="985" w:name="_Toc222221955"/>
      <w:bookmarkStart w:id="986" w:name="_Toc254883776"/>
      <w:bookmarkStart w:id="987" w:name="_Toc279737468"/>
      <w:bookmarkStart w:id="988" w:name="_Toc299616419"/>
      <w:bookmarkStart w:id="989" w:name="_Toc320697397"/>
      <w:bookmarkStart w:id="990" w:name="_Toc371067655"/>
      <w:r w:rsidRPr="00EF643D">
        <w:t>Upgrade of Traffic Interface Manager</w:t>
      </w:r>
      <w:bookmarkEnd w:id="985"/>
      <w:bookmarkEnd w:id="986"/>
      <w:bookmarkEnd w:id="987"/>
      <w:bookmarkEnd w:id="988"/>
      <w:bookmarkEnd w:id="989"/>
      <w:bookmarkEnd w:id="990"/>
    </w:p>
    <w:p w:rsidR="00EF643D" w:rsidRPr="00EF643D" w:rsidRDefault="00EF643D" w:rsidP="00EF643D"/>
    <w:p w:rsidR="00EF643D" w:rsidRPr="00EF643D" w:rsidRDefault="00EF643D" w:rsidP="00EF643D">
      <w:r w:rsidRPr="00EF643D">
        <w:t>This section describes the steps necessary to upgrade Traffic Interface Manager to 4.7.0.0</w:t>
      </w:r>
    </w:p>
    <w:p w:rsidR="00EF643D" w:rsidRPr="00EF643D" w:rsidRDefault="00EF643D" w:rsidP="00EF643D"/>
    <w:p w:rsidR="00EF643D" w:rsidRPr="00EF643D" w:rsidRDefault="00EF643D" w:rsidP="00EF643D">
      <w:r w:rsidRPr="00EF643D">
        <w:t>To upgrade the base data and objects for the Traffic Interface Manager modules;</w:t>
      </w:r>
    </w:p>
    <w:p w:rsidR="00EF643D" w:rsidRPr="00EF643D" w:rsidRDefault="00EF643D" w:rsidP="00EF643D"/>
    <w:p w:rsidR="00EF643D" w:rsidRPr="00EF643D" w:rsidRDefault="00EF643D" w:rsidP="005617E1">
      <w:pPr>
        <w:pStyle w:val="ListBullet"/>
      </w:pPr>
      <w:r w:rsidRPr="00EF643D">
        <w:t xml:space="preserve">Change directory to </w:t>
      </w:r>
      <w:r w:rsidRPr="00E06E14">
        <w:rPr>
          <w:rStyle w:val="HighlightText"/>
        </w:rPr>
        <w:t>&lt;exor_base&gt;</w:t>
      </w:r>
      <w:r w:rsidRPr="00EF643D">
        <w:t>\tm3\install</w:t>
      </w:r>
    </w:p>
    <w:p w:rsidR="00EF643D" w:rsidRPr="00EF643D" w:rsidRDefault="00EF643D" w:rsidP="005617E1">
      <w:pPr>
        <w:pStyle w:val="ListBullet"/>
      </w:pPr>
      <w:r w:rsidRPr="00EF643D">
        <w:t xml:space="preserve">Login to SQL*PLUS as the highways owner on the client PC </w:t>
      </w:r>
    </w:p>
    <w:p w:rsidR="00EF643D" w:rsidRPr="00EF643D" w:rsidRDefault="00EF643D" w:rsidP="005617E1">
      <w:pPr>
        <w:pStyle w:val="ListBullet"/>
      </w:pPr>
      <w:r w:rsidRPr="00EF643D">
        <w:t>Run the following command</w:t>
      </w:r>
    </w:p>
    <w:p w:rsidR="00EF643D" w:rsidRPr="00EF643D" w:rsidRDefault="00EF643D" w:rsidP="00EF643D">
      <w:r w:rsidRPr="00EF643D">
        <w:tab/>
        <w:t>start tm4500_tm4700.sql</w:t>
      </w:r>
    </w:p>
    <w:p w:rsidR="00EF643D" w:rsidRPr="00EF643D" w:rsidRDefault="00EF643D" w:rsidP="00EF643D">
      <w:r w:rsidRPr="00EF643D">
        <w:tab/>
      </w:r>
      <w:r w:rsidRPr="00EF643D">
        <w:tab/>
        <w:t> </w:t>
      </w:r>
    </w:p>
    <w:p w:rsidR="00EF643D" w:rsidRPr="00EF643D" w:rsidRDefault="00EF643D" w:rsidP="005617E1">
      <w:pPr>
        <w:pStyle w:val="ListBullet"/>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5617E1">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5617E1">
      <w:pPr>
        <w:pStyle w:val="ListBullet"/>
      </w:pPr>
      <w:r w:rsidRPr="00EF643D">
        <w:t>When you have supplied this value, you will be prompted to confirm that it is correct and asked whether you wish to continue.</w:t>
      </w:r>
    </w:p>
    <w:p w:rsidR="00EF643D" w:rsidRPr="00EF643D" w:rsidRDefault="00EF643D" w:rsidP="005617E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5617E1">
      <w:pPr>
        <w:pStyle w:val="ListBullet"/>
      </w:pPr>
      <w:r w:rsidRPr="00EF643D">
        <w:t xml:space="preserve">When the script has completed, all the Traffic Interface Manager objects and data will have been upgraded. </w:t>
      </w:r>
    </w:p>
    <w:p w:rsidR="00EF643D" w:rsidRPr="00EF643D" w:rsidRDefault="00EF643D" w:rsidP="00EF643D"/>
    <w:p w:rsidR="00EF643D" w:rsidRPr="00EC59A4" w:rsidRDefault="00EF643D" w:rsidP="00EC59A4">
      <w:pPr>
        <w:pStyle w:val="Heading4"/>
      </w:pPr>
      <w:bookmarkStart w:id="991" w:name="_Toc371067656"/>
      <w:r w:rsidRPr="00EC59A4">
        <w:t>Checking Log File(s)</w:t>
      </w:r>
      <w:bookmarkEnd w:id="991"/>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tm4500_tm4700_1_&lt;date&amp;time&gt;.LOG</w:t>
      </w:r>
    </w:p>
    <w:p w:rsidR="00EF643D" w:rsidRPr="00EF643D" w:rsidRDefault="00EF643D" w:rsidP="00EF643D">
      <w:r w:rsidRPr="00EF643D">
        <w:t>tm4500_tm4700_2_&lt;date&amp;time&gt;.LOG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21"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5617E1">
      <w:pPr>
        <w:pStyle w:val="Heading3"/>
      </w:pPr>
      <w:bookmarkStart w:id="992" w:name="_Toc222221956"/>
      <w:bookmarkStart w:id="993" w:name="_Toc254883777"/>
      <w:bookmarkStart w:id="994" w:name="_Toc279737469"/>
      <w:bookmarkStart w:id="995" w:name="_Toc299616420"/>
      <w:bookmarkStart w:id="996" w:name="_Toc320697398"/>
      <w:bookmarkStart w:id="997" w:name="_Toc371067657"/>
      <w:r w:rsidRPr="00EF643D">
        <w:t>Mandatory Configuration</w:t>
      </w:r>
      <w:bookmarkEnd w:id="992"/>
      <w:bookmarkEnd w:id="993"/>
      <w:bookmarkEnd w:id="994"/>
      <w:bookmarkEnd w:id="995"/>
      <w:bookmarkEnd w:id="996"/>
      <w:bookmarkEnd w:id="997"/>
    </w:p>
    <w:p w:rsidR="00EF643D" w:rsidRPr="00EF643D" w:rsidRDefault="00EF643D" w:rsidP="00EF643D"/>
    <w:p w:rsidR="00EF643D" w:rsidRPr="00EC59A4" w:rsidRDefault="00EF643D" w:rsidP="00EC59A4">
      <w:pPr>
        <w:pStyle w:val="Heading4"/>
      </w:pPr>
      <w:bookmarkStart w:id="998" w:name="_Toc371067658"/>
      <w:r w:rsidRPr="00EC59A4">
        <w:t>exor_version.txt</w:t>
      </w:r>
      <w:bookmarkEnd w:id="998"/>
    </w:p>
    <w:p w:rsidR="00EF643D" w:rsidRPr="00EF643D" w:rsidRDefault="00EF643D" w:rsidP="00EF643D"/>
    <w:p w:rsidR="00EF643D" w:rsidRPr="00EF643D" w:rsidRDefault="00EF643D" w:rsidP="00796112">
      <w:r w:rsidRPr="00EF643D">
        <w:t xml:space="preserve">Before accessing Traffic Interface Manager you must check the file exor_version.txt. </w:t>
      </w:r>
      <w:r w:rsidR="00796112">
        <w:t>This file is located in the runtime bin folder and must be updated to reflect the current version of the Exor Traffic Interface Manager product.</w:t>
      </w:r>
      <w:r w:rsidR="00796112" w:rsidRPr="00EF643D">
        <w:t xml:space="preserve"> </w:t>
      </w:r>
    </w:p>
    <w:p w:rsidR="00EF643D" w:rsidRPr="00EF643D" w:rsidRDefault="00EF643D" w:rsidP="00EF643D">
      <w:r w:rsidRPr="00EF643D">
        <w:t>Ensure that the entry for Traffic Interface Manager is set accordingly;</w:t>
      </w:r>
    </w:p>
    <w:p w:rsidR="00EF643D" w:rsidRPr="00EF643D" w:rsidRDefault="00EF643D" w:rsidP="00EF643D"/>
    <w:p w:rsidR="00EF643D" w:rsidRPr="00796112" w:rsidRDefault="00EF643D" w:rsidP="00EF643D">
      <w:pPr>
        <w:rPr>
          <w:rStyle w:val="HighlightText"/>
        </w:rPr>
      </w:pPr>
      <w:r w:rsidRPr="00796112">
        <w:rPr>
          <w:rStyle w:val="HighlightText"/>
        </w:rPr>
        <w:t>TM=4.7.0.0</w:t>
      </w:r>
    </w:p>
    <w:p w:rsidR="00EF643D" w:rsidRPr="00EF643D" w:rsidRDefault="00EF643D" w:rsidP="00EF643D"/>
    <w:p w:rsidR="00EF643D" w:rsidRPr="00EF643D" w:rsidRDefault="00EF643D" w:rsidP="005617E1">
      <w:pPr>
        <w:pStyle w:val="Heading3"/>
      </w:pPr>
      <w:bookmarkStart w:id="999" w:name="_Toc254883778"/>
      <w:bookmarkStart w:id="1000" w:name="_Toc279737470"/>
      <w:bookmarkStart w:id="1001" w:name="_Toc299616421"/>
      <w:bookmarkStart w:id="1002" w:name="_Toc320697399"/>
      <w:bookmarkStart w:id="1003" w:name="_Toc371067659"/>
      <w:r w:rsidRPr="00EF643D">
        <w:t>Product Licencing</w:t>
      </w:r>
      <w:bookmarkEnd w:id="999"/>
      <w:bookmarkEnd w:id="1000"/>
      <w:bookmarkEnd w:id="1001"/>
      <w:bookmarkEnd w:id="1002"/>
      <w:bookmarkEnd w:id="1003"/>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6" type="#_x0000_t75" style="width:415.5pt;height:91.5pt" o:ole="">
            <v:imagedata r:id="rId39" o:title=""/>
          </v:shape>
          <o:OLEObject Type="Embed" ProgID="PBrush" ShapeID="_x0000_i1036" DrawAspect="Content" ObjectID="_1448260739" r:id="rId122"/>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5617E1">
      <w:pPr>
        <w:pStyle w:val="Heading3"/>
      </w:pPr>
      <w:bookmarkStart w:id="1004" w:name="_Toc222221957"/>
      <w:bookmarkStart w:id="1005" w:name="_Toc254883779"/>
      <w:bookmarkStart w:id="1006" w:name="_Toc279737471"/>
      <w:bookmarkStart w:id="1007" w:name="_Toc299616422"/>
      <w:bookmarkStart w:id="1008" w:name="_Toc320697400"/>
      <w:bookmarkStart w:id="1009" w:name="_Toc371067660"/>
      <w:r w:rsidRPr="00EF643D">
        <w:t>Additional Configuration</w:t>
      </w:r>
      <w:bookmarkEnd w:id="1004"/>
      <w:bookmarkEnd w:id="1005"/>
      <w:bookmarkEnd w:id="1006"/>
      <w:bookmarkEnd w:id="1007"/>
      <w:bookmarkEnd w:id="1008"/>
      <w:bookmarkEnd w:id="1009"/>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5617E1" w:rsidRDefault="00EF643D" w:rsidP="00EF643D">
      <w:pPr>
        <w:rPr>
          <w:rStyle w:val="HighlightText"/>
        </w:rPr>
      </w:pPr>
      <w:r w:rsidRPr="005617E1">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sectPr w:rsidR="00EF643D" w:rsidRPr="00EF643D" w:rsidSect="007D4CD5">
      <w:headerReference w:type="default" r:id="rId123"/>
      <w:footerReference w:type="default" r:id="rId124"/>
      <w:headerReference w:type="first" r:id="rId125"/>
      <w:footerReference w:type="first" r:id="rId126"/>
      <w:pgSz w:w="12240" w:h="15840" w:code="1"/>
      <w:pgMar w:top="1440" w:right="1080" w:bottom="144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77BE" w:rsidRDefault="009E77BE" w:rsidP="00897A15">
      <w:r>
        <w:separator/>
      </w:r>
    </w:p>
  </w:endnote>
  <w:endnote w:type="continuationSeparator" w:id="0">
    <w:p w:rsidR="009E77BE" w:rsidRDefault="009E77BE" w:rsidP="00897A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7BE" w:rsidRPr="004009B2" w:rsidRDefault="009E77BE" w:rsidP="008161F4">
    <w:pPr>
      <w:pStyle w:val="Footer"/>
    </w:pPr>
    <w:r w:rsidRPr="004009B2">
      <w:t>CONFIDENTIALITY STATEMENT</w:t>
    </w:r>
  </w:p>
  <w:p w:rsidR="009E77BE" w:rsidRDefault="009E77BE" w:rsidP="008161F4">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7BE" w:rsidRPr="008161F4" w:rsidRDefault="009069C1" w:rsidP="008161F4">
    <w:pPr>
      <w:pStyle w:val="Footer"/>
    </w:pPr>
    <w:fldSimple w:instr=" FILENAME   \* MERGEFORMAT ">
      <w:r w:rsidR="009E77BE">
        <w:rPr>
          <w:noProof/>
        </w:rPr>
        <w:t>Document1</w:t>
      </w:r>
    </w:fldSimple>
  </w:p>
  <w:p w:rsidR="009E77BE" w:rsidRPr="007D5F4F" w:rsidRDefault="009E77BE" w:rsidP="008161F4">
    <w:pPr>
      <w:pStyle w:val="FooterText"/>
    </w:pPr>
    <w:r w:rsidRPr="007D5F4F">
      <w:t>CONFIDENTIALITY STATEMENT</w:t>
    </w:r>
  </w:p>
  <w:p w:rsidR="009E77BE" w:rsidRPr="007D5F4F" w:rsidRDefault="009E77BE" w:rsidP="008161F4">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7BE" w:rsidRPr="00847F85" w:rsidRDefault="009E77BE" w:rsidP="00897A1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77BE" w:rsidRDefault="009E77BE" w:rsidP="00897A15">
      <w:r>
        <w:separator/>
      </w:r>
    </w:p>
  </w:footnote>
  <w:footnote w:type="continuationSeparator" w:id="0">
    <w:p w:rsidR="009E77BE" w:rsidRDefault="009E77BE" w:rsidP="00897A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4248"/>
      <w:gridCol w:w="1245"/>
      <w:gridCol w:w="1844"/>
      <w:gridCol w:w="1901"/>
    </w:tblGrid>
    <w:tr w:rsidR="009E77BE" w:rsidTr="003E0831">
      <w:trPr>
        <w:cantSplit/>
        <w:trHeight w:val="435"/>
      </w:trPr>
      <w:tc>
        <w:tcPr>
          <w:tcW w:w="2299" w:type="pct"/>
          <w:vMerge w:val="restart"/>
          <w:vAlign w:val="center"/>
        </w:tcPr>
        <w:p w:rsidR="009E77BE" w:rsidRPr="009E5C8E" w:rsidRDefault="009E77BE" w:rsidP="009E5C8E">
          <w:r w:rsidRPr="003F61A2">
            <w:rPr>
              <w:noProof/>
              <w:lang w:val="en-GB" w:eastAsia="en-GB"/>
            </w:rPr>
            <w:drawing>
              <wp:inline distT="0" distB="0" distL="0" distR="0">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9E77BE" w:rsidRPr="009E5C8E" w:rsidRDefault="009E77BE" w:rsidP="009E5C8E">
          <w:pPr>
            <w:pStyle w:val="HeaderDoctitle"/>
          </w:pPr>
          <w:r w:rsidRPr="00EF643D">
            <w:t>Product Installation and Upgrade</w:t>
          </w:r>
        </w:p>
      </w:tc>
    </w:tr>
    <w:tr w:rsidR="009E77BE" w:rsidTr="003E0831">
      <w:trPr>
        <w:cantSplit/>
        <w:trHeight w:val="375"/>
      </w:trPr>
      <w:tc>
        <w:tcPr>
          <w:tcW w:w="2299" w:type="pct"/>
          <w:vMerge/>
          <w:vAlign w:val="center"/>
        </w:tcPr>
        <w:p w:rsidR="009E77BE" w:rsidRDefault="009E77BE" w:rsidP="009E5C8E">
          <w:pPr>
            <w:pStyle w:val="Header"/>
          </w:pPr>
        </w:p>
      </w:tc>
      <w:tc>
        <w:tcPr>
          <w:tcW w:w="2701" w:type="pct"/>
          <w:gridSpan w:val="3"/>
          <w:tcBorders>
            <w:top w:val="single" w:sz="4" w:space="0" w:color="auto"/>
          </w:tcBorders>
          <w:vAlign w:val="center"/>
        </w:tcPr>
        <w:p w:rsidR="009E77BE" w:rsidRPr="009E5C8E" w:rsidRDefault="009069C1" w:rsidP="009E5C8E">
          <w:pPr>
            <w:pStyle w:val="Header"/>
          </w:pPr>
          <w:fldSimple w:instr=" TITLE   \* MERGEFORMAT ">
            <w:r w:rsidR="009E77BE">
              <w:t>EXOR</w:t>
            </w:r>
          </w:fldSimple>
        </w:p>
      </w:tc>
    </w:tr>
    <w:tr w:rsidR="009E77BE" w:rsidTr="003E0831">
      <w:trPr>
        <w:cantSplit/>
        <w:trHeight w:val="352"/>
      </w:trPr>
      <w:tc>
        <w:tcPr>
          <w:tcW w:w="2299" w:type="pct"/>
          <w:vMerge/>
        </w:tcPr>
        <w:p w:rsidR="009E77BE" w:rsidRDefault="009E77BE" w:rsidP="009E5C8E">
          <w:pPr>
            <w:pStyle w:val="Header"/>
          </w:pPr>
        </w:p>
      </w:tc>
      <w:tc>
        <w:tcPr>
          <w:tcW w:w="674" w:type="pct"/>
          <w:vAlign w:val="center"/>
        </w:tcPr>
        <w:p w:rsidR="009E77BE" w:rsidRPr="009E5C8E" w:rsidRDefault="009069C1" w:rsidP="00EF643D">
          <w:pPr>
            <w:pStyle w:val="Header"/>
          </w:pPr>
          <w:fldSimple w:instr=" COMMENTS   \* MERGEFORMAT ">
            <w:r w:rsidR="009E77BE">
              <w:t>v4.7.0.0</w:t>
            </w:r>
          </w:fldSimple>
        </w:p>
      </w:tc>
      <w:tc>
        <w:tcPr>
          <w:tcW w:w="998" w:type="pct"/>
          <w:vAlign w:val="center"/>
        </w:tcPr>
        <w:p w:rsidR="009E77BE" w:rsidRPr="009E5C8E" w:rsidRDefault="009E77BE" w:rsidP="003E0831">
          <w:pPr>
            <w:pStyle w:val="Header"/>
          </w:pPr>
          <w:r>
            <w:t>Date</w:t>
          </w:r>
          <w:r w:rsidRPr="00F354D2">
            <w:t xml:space="preserve">: </w:t>
          </w:r>
          <w:r w:rsidR="009069C1">
            <w:fldChar w:fldCharType="begin"/>
          </w:r>
          <w:r w:rsidR="00C502FC">
            <w:instrText xml:space="preserve"> DATE  \@ "d-MMM-yy"  \* MERGEFORMAT </w:instrText>
          </w:r>
          <w:r w:rsidR="009069C1">
            <w:fldChar w:fldCharType="separate"/>
          </w:r>
          <w:r w:rsidR="00A903FE">
            <w:t>11-Dec-13</w:t>
          </w:r>
          <w:r w:rsidR="009069C1">
            <w:fldChar w:fldCharType="end"/>
          </w:r>
        </w:p>
      </w:tc>
      <w:tc>
        <w:tcPr>
          <w:tcW w:w="1028" w:type="pct"/>
          <w:vAlign w:val="center"/>
        </w:tcPr>
        <w:p w:rsidR="009E77BE" w:rsidRPr="009E5C8E" w:rsidRDefault="009E77BE" w:rsidP="009E5C8E">
          <w:pPr>
            <w:pStyle w:val="Header"/>
          </w:pPr>
          <w:r w:rsidRPr="00F354D2">
            <w:t xml:space="preserve">Page </w:t>
          </w:r>
          <w:r w:rsidR="009069C1">
            <w:fldChar w:fldCharType="begin"/>
          </w:r>
          <w:r w:rsidR="00C502FC">
            <w:instrText xml:space="preserve"> PAGE  \* Arabic </w:instrText>
          </w:r>
          <w:r w:rsidR="009069C1">
            <w:fldChar w:fldCharType="separate"/>
          </w:r>
          <w:r w:rsidR="00A903FE">
            <w:t>5</w:t>
          </w:r>
          <w:r w:rsidR="009069C1">
            <w:fldChar w:fldCharType="end"/>
          </w:r>
          <w:r w:rsidRPr="009E5C8E">
            <w:t xml:space="preserve"> of </w:t>
          </w:r>
          <w:r w:rsidR="009069C1">
            <w:fldChar w:fldCharType="begin"/>
          </w:r>
          <w:r w:rsidR="00C502FC">
            <w:instrText xml:space="preserve"> NUMPAGES </w:instrText>
          </w:r>
          <w:r w:rsidR="009069C1">
            <w:fldChar w:fldCharType="separate"/>
          </w:r>
          <w:r w:rsidR="00A903FE">
            <w:t>140</w:t>
          </w:r>
          <w:r w:rsidR="009069C1">
            <w:fldChar w:fldCharType="end"/>
          </w:r>
        </w:p>
      </w:tc>
    </w:tr>
  </w:tbl>
  <w:p w:rsidR="009E77BE" w:rsidRPr="00EB44DD" w:rsidRDefault="009E77BE" w:rsidP="00EB44DD"/>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3618"/>
      <w:gridCol w:w="2469"/>
      <w:gridCol w:w="2716"/>
      <w:gridCol w:w="1493"/>
    </w:tblGrid>
    <w:tr w:rsidR="009E77BE" w:rsidTr="007D5F4F">
      <w:trPr>
        <w:cantSplit/>
        <w:trHeight w:val="435"/>
      </w:trPr>
      <w:tc>
        <w:tcPr>
          <w:tcW w:w="1757" w:type="pct"/>
          <w:vMerge w:val="restart"/>
          <w:vAlign w:val="center"/>
        </w:tcPr>
        <w:p w:rsidR="009E77BE" w:rsidRPr="009E5C8E" w:rsidRDefault="009E77BE" w:rsidP="009E5C8E">
          <w:r w:rsidRPr="003F61A2">
            <w:rPr>
              <w:noProof/>
              <w:lang w:val="en-GB" w:eastAsia="en-GB"/>
            </w:rPr>
            <w:drawing>
              <wp:inline distT="0" distB="0" distL="0" distR="0">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9E77BE" w:rsidRPr="009E5C8E" w:rsidRDefault="009069C1" w:rsidP="009E5C8E">
          <w:pPr>
            <w:pStyle w:val="Header"/>
            <w:rPr>
              <w:rStyle w:val="HighlightText"/>
            </w:rPr>
          </w:pPr>
          <w:fldSimple w:instr=" SUBJECT   \* MERGEFORMAT ">
            <w:r w:rsidR="009E77BE" w:rsidRPr="00EF643D">
              <w:rPr>
                <w:rStyle w:val="HighlightText"/>
              </w:rPr>
              <w:t>Core Highways</w:t>
            </w:r>
            <w:r w:rsidR="009E77BE">
              <w:t xml:space="preserve"> Release Notes</w:t>
            </w:r>
          </w:fldSimple>
        </w:p>
      </w:tc>
    </w:tr>
    <w:tr w:rsidR="009E77BE" w:rsidTr="007D5F4F">
      <w:trPr>
        <w:cantSplit/>
        <w:trHeight w:val="375"/>
      </w:trPr>
      <w:tc>
        <w:tcPr>
          <w:tcW w:w="1757" w:type="pct"/>
          <w:vMerge/>
          <w:vAlign w:val="center"/>
        </w:tcPr>
        <w:p w:rsidR="009E77BE" w:rsidRDefault="009E77BE" w:rsidP="009E5C8E">
          <w:pPr>
            <w:pStyle w:val="Header"/>
          </w:pPr>
        </w:p>
      </w:tc>
      <w:tc>
        <w:tcPr>
          <w:tcW w:w="3243" w:type="pct"/>
          <w:gridSpan w:val="3"/>
          <w:tcBorders>
            <w:top w:val="single" w:sz="4" w:space="0" w:color="auto"/>
          </w:tcBorders>
          <w:vAlign w:val="center"/>
        </w:tcPr>
        <w:p w:rsidR="009E77BE" w:rsidRPr="009E5C8E" w:rsidRDefault="009069C1" w:rsidP="009E5C8E">
          <w:pPr>
            <w:pStyle w:val="Header"/>
          </w:pPr>
          <w:fldSimple w:instr=" TITLE   \* MERGEFORMAT ">
            <w:r w:rsidR="009E77BE">
              <w:t>EXOR</w:t>
            </w:r>
          </w:fldSimple>
        </w:p>
      </w:tc>
    </w:tr>
    <w:tr w:rsidR="009E77BE" w:rsidTr="007D5F4F">
      <w:trPr>
        <w:cantSplit/>
        <w:trHeight w:val="352"/>
      </w:trPr>
      <w:tc>
        <w:tcPr>
          <w:tcW w:w="1757" w:type="pct"/>
          <w:vMerge/>
        </w:tcPr>
        <w:p w:rsidR="009E77BE" w:rsidRDefault="009E77BE" w:rsidP="009E5C8E">
          <w:pPr>
            <w:pStyle w:val="Header"/>
          </w:pPr>
        </w:p>
      </w:tc>
      <w:tc>
        <w:tcPr>
          <w:tcW w:w="1199" w:type="pct"/>
          <w:vAlign w:val="center"/>
        </w:tcPr>
        <w:p w:rsidR="009E77BE" w:rsidRPr="009E5C8E" w:rsidRDefault="009069C1" w:rsidP="009E5C8E">
          <w:pPr>
            <w:pStyle w:val="Header"/>
          </w:pPr>
          <w:fldSimple w:instr=" COMMENTS   \* MERGEFORMAT ">
            <w:r w:rsidR="009E77BE">
              <w:t>v4.6.0.0</w:t>
            </w:r>
          </w:fldSimple>
        </w:p>
      </w:tc>
      <w:tc>
        <w:tcPr>
          <w:tcW w:w="1319" w:type="pct"/>
          <w:vAlign w:val="center"/>
        </w:tcPr>
        <w:p w:rsidR="009E77BE" w:rsidRPr="009E5C8E" w:rsidRDefault="009E77BE" w:rsidP="009E5C8E">
          <w:pPr>
            <w:pStyle w:val="Header"/>
          </w:pPr>
          <w:r>
            <w:t>Date</w:t>
          </w:r>
          <w:r w:rsidRPr="009E5C8E">
            <w:t xml:space="preserve">: </w:t>
          </w:r>
          <w:fldSimple w:instr=" DOCPROPERTY  Keywords  \* MERGEFORMAT ">
            <w:r>
              <w:t>10 Oct 2012</w:t>
            </w:r>
          </w:fldSimple>
        </w:p>
      </w:tc>
      <w:tc>
        <w:tcPr>
          <w:tcW w:w="725" w:type="pct"/>
          <w:vAlign w:val="center"/>
        </w:tcPr>
        <w:p w:rsidR="009E77BE" w:rsidRPr="009E5C8E" w:rsidRDefault="009E77BE" w:rsidP="009E5C8E">
          <w:pPr>
            <w:pStyle w:val="Header"/>
          </w:pPr>
          <w:r w:rsidRPr="00F354D2">
            <w:t xml:space="preserve">Page </w:t>
          </w:r>
          <w:r w:rsidR="009069C1">
            <w:fldChar w:fldCharType="begin"/>
          </w:r>
          <w:r w:rsidR="00C502FC">
            <w:instrText xml:space="preserve"> PAGE </w:instrText>
          </w:r>
          <w:r w:rsidR="009069C1">
            <w:fldChar w:fldCharType="separate"/>
          </w:r>
          <w:r w:rsidR="00A903FE">
            <w:t>27</w:t>
          </w:r>
          <w:r w:rsidR="009069C1">
            <w:fldChar w:fldCharType="end"/>
          </w:r>
          <w:r w:rsidRPr="009E5C8E">
            <w:t xml:space="preserve"> of </w:t>
          </w:r>
          <w:r w:rsidR="009069C1">
            <w:fldChar w:fldCharType="begin"/>
          </w:r>
          <w:r w:rsidR="00C502FC">
            <w:instrText xml:space="preserve"> NUMPAGES </w:instrText>
          </w:r>
          <w:r w:rsidR="009069C1">
            <w:fldChar w:fldCharType="separate"/>
          </w:r>
          <w:r w:rsidR="00A903FE">
            <w:t>140</w:t>
          </w:r>
          <w:r w:rsidR="009069C1">
            <w:fldChar w:fldCharType="end"/>
          </w:r>
        </w:p>
      </w:tc>
    </w:tr>
  </w:tbl>
  <w:p w:rsidR="009E77BE" w:rsidRPr="00C31B9A" w:rsidRDefault="009E77BE" w:rsidP="007D5F4F">
    <w:pPr>
      <w:pStyle w:val="spacer"/>
    </w:pPr>
  </w:p>
  <w:p w:rsidR="009E77BE" w:rsidRDefault="009E77BE"/>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7BE" w:rsidRPr="00847F85" w:rsidRDefault="009E77BE" w:rsidP="00897A1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490E161E"/>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21865E06"/>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7"/>
    <w:lvlOverride w:ilvl="0">
      <w:lvl w:ilvl="0">
        <w:numFmt w:val="bullet"/>
        <w:lvlText w:val=""/>
        <w:legacy w:legacy="1" w:legacySpace="0" w:legacyIndent="360"/>
        <w:lvlJc w:val="left"/>
        <w:rPr>
          <w:rFonts w:ascii="Symbol" w:hAnsi="Symbol" w:hint="default"/>
          <w:color w:val="FABE3D"/>
        </w:rPr>
      </w:lvl>
    </w:lvlOverride>
  </w:num>
  <w:num w:numId="28">
    <w:abstractNumId w:val="23"/>
    <w:lvlOverride w:ilvl="0">
      <w:startOverride w:val="1"/>
    </w:lvlOverride>
  </w:num>
  <w:num w:numId="29">
    <w:abstractNumId w:val="11"/>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1F04"/>
  <w:stylePaneSortMethod w:val="0000"/>
  <w:documentProtection w:formatting="1" w:enforcement="1"/>
  <w:styleLockTheme/>
  <w:styleLockQFSet/>
  <w:defaultTabStop w:val="720"/>
  <w:noPunctuationKerning/>
  <w:characterSpacingControl w:val="doNotCompress"/>
  <w:hdrShapeDefaults>
    <o:shapedefaults v:ext="edit" spidmax="10241"/>
  </w:hdrShapeDefaults>
  <w:footnotePr>
    <w:footnote w:id="-1"/>
    <w:footnote w:id="0"/>
  </w:footnotePr>
  <w:endnotePr>
    <w:endnote w:id="-1"/>
    <w:endnote w:id="0"/>
  </w:endnotePr>
  <w:compat/>
  <w:rsids>
    <w:rsidRoot w:val="00EF643D"/>
    <w:rsid w:val="00000106"/>
    <w:rsid w:val="000007B0"/>
    <w:rsid w:val="00003518"/>
    <w:rsid w:val="00006004"/>
    <w:rsid w:val="00011A6A"/>
    <w:rsid w:val="00012E52"/>
    <w:rsid w:val="00015125"/>
    <w:rsid w:val="00016734"/>
    <w:rsid w:val="00020A79"/>
    <w:rsid w:val="00021644"/>
    <w:rsid w:val="00021DBF"/>
    <w:rsid w:val="000237A3"/>
    <w:rsid w:val="00024267"/>
    <w:rsid w:val="000273B8"/>
    <w:rsid w:val="000330E3"/>
    <w:rsid w:val="000336BC"/>
    <w:rsid w:val="0003460B"/>
    <w:rsid w:val="00035E75"/>
    <w:rsid w:val="00035EA3"/>
    <w:rsid w:val="0003615B"/>
    <w:rsid w:val="00036E45"/>
    <w:rsid w:val="0004121D"/>
    <w:rsid w:val="00042176"/>
    <w:rsid w:val="00047A93"/>
    <w:rsid w:val="00047E2F"/>
    <w:rsid w:val="00052F53"/>
    <w:rsid w:val="00053A2B"/>
    <w:rsid w:val="0006017D"/>
    <w:rsid w:val="00060FC9"/>
    <w:rsid w:val="00062243"/>
    <w:rsid w:val="00064A95"/>
    <w:rsid w:val="000662E8"/>
    <w:rsid w:val="00066463"/>
    <w:rsid w:val="00067DFE"/>
    <w:rsid w:val="000711FF"/>
    <w:rsid w:val="00073773"/>
    <w:rsid w:val="00075459"/>
    <w:rsid w:val="00077AC1"/>
    <w:rsid w:val="000840C9"/>
    <w:rsid w:val="00084D33"/>
    <w:rsid w:val="0008538D"/>
    <w:rsid w:val="00094097"/>
    <w:rsid w:val="000942C3"/>
    <w:rsid w:val="00094345"/>
    <w:rsid w:val="000943E4"/>
    <w:rsid w:val="00095559"/>
    <w:rsid w:val="000960DA"/>
    <w:rsid w:val="000A1896"/>
    <w:rsid w:val="000A599C"/>
    <w:rsid w:val="000A779D"/>
    <w:rsid w:val="000B1A7D"/>
    <w:rsid w:val="000C5078"/>
    <w:rsid w:val="000D1905"/>
    <w:rsid w:val="000D1C59"/>
    <w:rsid w:val="000D45D5"/>
    <w:rsid w:val="000D4FEA"/>
    <w:rsid w:val="000D60E4"/>
    <w:rsid w:val="000D6788"/>
    <w:rsid w:val="000D7EE0"/>
    <w:rsid w:val="000E2133"/>
    <w:rsid w:val="000E3D0D"/>
    <w:rsid w:val="000E6FC8"/>
    <w:rsid w:val="000F1CFC"/>
    <w:rsid w:val="000F4C0A"/>
    <w:rsid w:val="000F6CEA"/>
    <w:rsid w:val="000F744A"/>
    <w:rsid w:val="000F7771"/>
    <w:rsid w:val="00101D99"/>
    <w:rsid w:val="00101FB1"/>
    <w:rsid w:val="00102A5A"/>
    <w:rsid w:val="00102AE8"/>
    <w:rsid w:val="00103EA9"/>
    <w:rsid w:val="0010511E"/>
    <w:rsid w:val="00107DD8"/>
    <w:rsid w:val="00107E30"/>
    <w:rsid w:val="00113994"/>
    <w:rsid w:val="00113E67"/>
    <w:rsid w:val="0011500D"/>
    <w:rsid w:val="00115637"/>
    <w:rsid w:val="00115DE3"/>
    <w:rsid w:val="00116F1B"/>
    <w:rsid w:val="00121BD4"/>
    <w:rsid w:val="00125A5C"/>
    <w:rsid w:val="00126B3D"/>
    <w:rsid w:val="00127D8F"/>
    <w:rsid w:val="001311A7"/>
    <w:rsid w:val="00132023"/>
    <w:rsid w:val="00136A49"/>
    <w:rsid w:val="001412BA"/>
    <w:rsid w:val="00147A96"/>
    <w:rsid w:val="00150C02"/>
    <w:rsid w:val="00152028"/>
    <w:rsid w:val="00153DEC"/>
    <w:rsid w:val="001555AD"/>
    <w:rsid w:val="0015685B"/>
    <w:rsid w:val="001616E8"/>
    <w:rsid w:val="001625BD"/>
    <w:rsid w:val="001654D9"/>
    <w:rsid w:val="0016720F"/>
    <w:rsid w:val="0017009A"/>
    <w:rsid w:val="00180689"/>
    <w:rsid w:val="00180A41"/>
    <w:rsid w:val="00182A32"/>
    <w:rsid w:val="001837FD"/>
    <w:rsid w:val="001848D1"/>
    <w:rsid w:val="00186F48"/>
    <w:rsid w:val="001947E7"/>
    <w:rsid w:val="0019561A"/>
    <w:rsid w:val="001A306B"/>
    <w:rsid w:val="001A42CE"/>
    <w:rsid w:val="001A5249"/>
    <w:rsid w:val="001A62B2"/>
    <w:rsid w:val="001A7CE2"/>
    <w:rsid w:val="001B057E"/>
    <w:rsid w:val="001B23C5"/>
    <w:rsid w:val="001B38EA"/>
    <w:rsid w:val="001B7C01"/>
    <w:rsid w:val="001C23CC"/>
    <w:rsid w:val="001C6669"/>
    <w:rsid w:val="001D1703"/>
    <w:rsid w:val="001D1B60"/>
    <w:rsid w:val="001D2190"/>
    <w:rsid w:val="001D480C"/>
    <w:rsid w:val="001D490E"/>
    <w:rsid w:val="001E0871"/>
    <w:rsid w:val="001E11DD"/>
    <w:rsid w:val="001E2291"/>
    <w:rsid w:val="001E2400"/>
    <w:rsid w:val="001E5696"/>
    <w:rsid w:val="001F0ED9"/>
    <w:rsid w:val="001F13D6"/>
    <w:rsid w:val="001F1631"/>
    <w:rsid w:val="001F31A8"/>
    <w:rsid w:val="001F3683"/>
    <w:rsid w:val="001F5763"/>
    <w:rsid w:val="001F5B44"/>
    <w:rsid w:val="001F64E4"/>
    <w:rsid w:val="002006BD"/>
    <w:rsid w:val="00200AE2"/>
    <w:rsid w:val="00203966"/>
    <w:rsid w:val="0020406C"/>
    <w:rsid w:val="002059EA"/>
    <w:rsid w:val="00205CD8"/>
    <w:rsid w:val="00206543"/>
    <w:rsid w:val="00207437"/>
    <w:rsid w:val="00212EA4"/>
    <w:rsid w:val="00221E72"/>
    <w:rsid w:val="002238A7"/>
    <w:rsid w:val="00227B4C"/>
    <w:rsid w:val="00232470"/>
    <w:rsid w:val="002369C2"/>
    <w:rsid w:val="002378EF"/>
    <w:rsid w:val="0024164F"/>
    <w:rsid w:val="00241C86"/>
    <w:rsid w:val="00244EFE"/>
    <w:rsid w:val="00246EB8"/>
    <w:rsid w:val="002470BE"/>
    <w:rsid w:val="00247731"/>
    <w:rsid w:val="002503DB"/>
    <w:rsid w:val="00251809"/>
    <w:rsid w:val="0025180B"/>
    <w:rsid w:val="00251A98"/>
    <w:rsid w:val="002526E0"/>
    <w:rsid w:val="00252A76"/>
    <w:rsid w:val="00253D3C"/>
    <w:rsid w:val="00257CB3"/>
    <w:rsid w:val="0026080F"/>
    <w:rsid w:val="00261A3E"/>
    <w:rsid w:val="00262EB9"/>
    <w:rsid w:val="00271FB8"/>
    <w:rsid w:val="00273583"/>
    <w:rsid w:val="00273623"/>
    <w:rsid w:val="0027439F"/>
    <w:rsid w:val="00274881"/>
    <w:rsid w:val="002803B4"/>
    <w:rsid w:val="002812ED"/>
    <w:rsid w:val="00286EE4"/>
    <w:rsid w:val="002917ED"/>
    <w:rsid w:val="002929FB"/>
    <w:rsid w:val="0029412B"/>
    <w:rsid w:val="002A0021"/>
    <w:rsid w:val="002A2541"/>
    <w:rsid w:val="002A27B3"/>
    <w:rsid w:val="002A3BDF"/>
    <w:rsid w:val="002A4C8D"/>
    <w:rsid w:val="002A728F"/>
    <w:rsid w:val="002B3D28"/>
    <w:rsid w:val="002B3DCC"/>
    <w:rsid w:val="002B75D7"/>
    <w:rsid w:val="002B7C60"/>
    <w:rsid w:val="002C0346"/>
    <w:rsid w:val="002C187D"/>
    <w:rsid w:val="002C1C44"/>
    <w:rsid w:val="002C5FAC"/>
    <w:rsid w:val="002D2260"/>
    <w:rsid w:val="002D28F0"/>
    <w:rsid w:val="002D46A9"/>
    <w:rsid w:val="002D471A"/>
    <w:rsid w:val="002D4E75"/>
    <w:rsid w:val="002D76B9"/>
    <w:rsid w:val="002E06B3"/>
    <w:rsid w:val="002E1964"/>
    <w:rsid w:val="002E4657"/>
    <w:rsid w:val="002E4B66"/>
    <w:rsid w:val="002E5480"/>
    <w:rsid w:val="002E649D"/>
    <w:rsid w:val="002E7572"/>
    <w:rsid w:val="002F078F"/>
    <w:rsid w:val="002F3848"/>
    <w:rsid w:val="002F5243"/>
    <w:rsid w:val="002F5F4E"/>
    <w:rsid w:val="002F661D"/>
    <w:rsid w:val="0030111E"/>
    <w:rsid w:val="00303676"/>
    <w:rsid w:val="00303DD5"/>
    <w:rsid w:val="00310209"/>
    <w:rsid w:val="0031068D"/>
    <w:rsid w:val="00312422"/>
    <w:rsid w:val="003129C9"/>
    <w:rsid w:val="00320891"/>
    <w:rsid w:val="00326C84"/>
    <w:rsid w:val="0033475F"/>
    <w:rsid w:val="00334CAD"/>
    <w:rsid w:val="00336F33"/>
    <w:rsid w:val="003376B0"/>
    <w:rsid w:val="00340DEB"/>
    <w:rsid w:val="00342948"/>
    <w:rsid w:val="00346941"/>
    <w:rsid w:val="00347ECB"/>
    <w:rsid w:val="003507A8"/>
    <w:rsid w:val="00353762"/>
    <w:rsid w:val="003546B8"/>
    <w:rsid w:val="00357AF8"/>
    <w:rsid w:val="003631D7"/>
    <w:rsid w:val="0036361D"/>
    <w:rsid w:val="00366390"/>
    <w:rsid w:val="00367BBD"/>
    <w:rsid w:val="0037079D"/>
    <w:rsid w:val="003739C0"/>
    <w:rsid w:val="00374C18"/>
    <w:rsid w:val="003811FC"/>
    <w:rsid w:val="00383C44"/>
    <w:rsid w:val="0038777B"/>
    <w:rsid w:val="00392B4A"/>
    <w:rsid w:val="00393E9B"/>
    <w:rsid w:val="00394613"/>
    <w:rsid w:val="00394D99"/>
    <w:rsid w:val="0039656E"/>
    <w:rsid w:val="003A0000"/>
    <w:rsid w:val="003A1106"/>
    <w:rsid w:val="003A1368"/>
    <w:rsid w:val="003A1DC0"/>
    <w:rsid w:val="003A1F69"/>
    <w:rsid w:val="003A2247"/>
    <w:rsid w:val="003A54B9"/>
    <w:rsid w:val="003A554B"/>
    <w:rsid w:val="003A5DD7"/>
    <w:rsid w:val="003A5EA3"/>
    <w:rsid w:val="003A74EE"/>
    <w:rsid w:val="003B0369"/>
    <w:rsid w:val="003B2847"/>
    <w:rsid w:val="003B2A0A"/>
    <w:rsid w:val="003B2EED"/>
    <w:rsid w:val="003B5116"/>
    <w:rsid w:val="003B5589"/>
    <w:rsid w:val="003B7933"/>
    <w:rsid w:val="003C002A"/>
    <w:rsid w:val="003C158E"/>
    <w:rsid w:val="003C1E69"/>
    <w:rsid w:val="003D1550"/>
    <w:rsid w:val="003D2422"/>
    <w:rsid w:val="003D38D4"/>
    <w:rsid w:val="003D39F0"/>
    <w:rsid w:val="003D6B85"/>
    <w:rsid w:val="003E0831"/>
    <w:rsid w:val="003E188B"/>
    <w:rsid w:val="003E37F0"/>
    <w:rsid w:val="003E5B26"/>
    <w:rsid w:val="003E6F98"/>
    <w:rsid w:val="003F14CC"/>
    <w:rsid w:val="003F2744"/>
    <w:rsid w:val="003F61A2"/>
    <w:rsid w:val="003F6BA8"/>
    <w:rsid w:val="003F6E42"/>
    <w:rsid w:val="004009B2"/>
    <w:rsid w:val="00400AC5"/>
    <w:rsid w:val="004030A5"/>
    <w:rsid w:val="00403544"/>
    <w:rsid w:val="00407DA9"/>
    <w:rsid w:val="00411126"/>
    <w:rsid w:val="004113EE"/>
    <w:rsid w:val="0041447E"/>
    <w:rsid w:val="004146F4"/>
    <w:rsid w:val="00415F2D"/>
    <w:rsid w:val="0041739A"/>
    <w:rsid w:val="00417D85"/>
    <w:rsid w:val="004211D1"/>
    <w:rsid w:val="00423644"/>
    <w:rsid w:val="00426D5D"/>
    <w:rsid w:val="004304BC"/>
    <w:rsid w:val="00431703"/>
    <w:rsid w:val="00432E37"/>
    <w:rsid w:val="00432E72"/>
    <w:rsid w:val="0043424C"/>
    <w:rsid w:val="00434543"/>
    <w:rsid w:val="004355BD"/>
    <w:rsid w:val="004363B4"/>
    <w:rsid w:val="00444283"/>
    <w:rsid w:val="00444D4F"/>
    <w:rsid w:val="00445801"/>
    <w:rsid w:val="00451724"/>
    <w:rsid w:val="00455104"/>
    <w:rsid w:val="004562F0"/>
    <w:rsid w:val="00461D87"/>
    <w:rsid w:val="004633A1"/>
    <w:rsid w:val="00464479"/>
    <w:rsid w:val="00465049"/>
    <w:rsid w:val="0046526A"/>
    <w:rsid w:val="004664C2"/>
    <w:rsid w:val="00470602"/>
    <w:rsid w:val="00470873"/>
    <w:rsid w:val="0047131D"/>
    <w:rsid w:val="00471685"/>
    <w:rsid w:val="0047322A"/>
    <w:rsid w:val="0048150A"/>
    <w:rsid w:val="0048151A"/>
    <w:rsid w:val="00482151"/>
    <w:rsid w:val="0048769C"/>
    <w:rsid w:val="004878CF"/>
    <w:rsid w:val="00493ADE"/>
    <w:rsid w:val="00497E54"/>
    <w:rsid w:val="00497F1D"/>
    <w:rsid w:val="004A2646"/>
    <w:rsid w:val="004A46D0"/>
    <w:rsid w:val="004B0AF5"/>
    <w:rsid w:val="004B36DE"/>
    <w:rsid w:val="004B3EEE"/>
    <w:rsid w:val="004B4CE5"/>
    <w:rsid w:val="004C0E83"/>
    <w:rsid w:val="004C2D81"/>
    <w:rsid w:val="004C387C"/>
    <w:rsid w:val="004C5AF5"/>
    <w:rsid w:val="004E0E5D"/>
    <w:rsid w:val="004E1096"/>
    <w:rsid w:val="004E1EA5"/>
    <w:rsid w:val="004E4B17"/>
    <w:rsid w:val="004F1DFE"/>
    <w:rsid w:val="004F6120"/>
    <w:rsid w:val="004F6821"/>
    <w:rsid w:val="004F72B8"/>
    <w:rsid w:val="00507D77"/>
    <w:rsid w:val="0051093A"/>
    <w:rsid w:val="00511A03"/>
    <w:rsid w:val="00511D0B"/>
    <w:rsid w:val="00512F97"/>
    <w:rsid w:val="005133AB"/>
    <w:rsid w:val="00513BE6"/>
    <w:rsid w:val="005149FE"/>
    <w:rsid w:val="00515019"/>
    <w:rsid w:val="00515C99"/>
    <w:rsid w:val="00517E82"/>
    <w:rsid w:val="005253B8"/>
    <w:rsid w:val="00526E7D"/>
    <w:rsid w:val="00526EDB"/>
    <w:rsid w:val="0052720A"/>
    <w:rsid w:val="00527FA2"/>
    <w:rsid w:val="005310BB"/>
    <w:rsid w:val="00531418"/>
    <w:rsid w:val="00541833"/>
    <w:rsid w:val="005440D3"/>
    <w:rsid w:val="00545945"/>
    <w:rsid w:val="0055021A"/>
    <w:rsid w:val="005514F3"/>
    <w:rsid w:val="005536B4"/>
    <w:rsid w:val="00555AA9"/>
    <w:rsid w:val="00556669"/>
    <w:rsid w:val="00556C40"/>
    <w:rsid w:val="00556E87"/>
    <w:rsid w:val="00557C18"/>
    <w:rsid w:val="00557D0A"/>
    <w:rsid w:val="00557D4E"/>
    <w:rsid w:val="005600DC"/>
    <w:rsid w:val="00560641"/>
    <w:rsid w:val="005617E1"/>
    <w:rsid w:val="00564E57"/>
    <w:rsid w:val="0057152E"/>
    <w:rsid w:val="00571FD9"/>
    <w:rsid w:val="00575152"/>
    <w:rsid w:val="00580AD6"/>
    <w:rsid w:val="00580C42"/>
    <w:rsid w:val="005835CA"/>
    <w:rsid w:val="00584DA0"/>
    <w:rsid w:val="00585CD7"/>
    <w:rsid w:val="00587478"/>
    <w:rsid w:val="00595786"/>
    <w:rsid w:val="005A00C3"/>
    <w:rsid w:val="005A1476"/>
    <w:rsid w:val="005A314B"/>
    <w:rsid w:val="005A3DFB"/>
    <w:rsid w:val="005A56D4"/>
    <w:rsid w:val="005A5E9B"/>
    <w:rsid w:val="005A6CA1"/>
    <w:rsid w:val="005B01BA"/>
    <w:rsid w:val="005B0AEC"/>
    <w:rsid w:val="005B3224"/>
    <w:rsid w:val="005B4ADE"/>
    <w:rsid w:val="005B53AF"/>
    <w:rsid w:val="005B6628"/>
    <w:rsid w:val="005C05DB"/>
    <w:rsid w:val="005C1381"/>
    <w:rsid w:val="005C1DA4"/>
    <w:rsid w:val="005C31C7"/>
    <w:rsid w:val="005C3ACD"/>
    <w:rsid w:val="005C5309"/>
    <w:rsid w:val="005C75FD"/>
    <w:rsid w:val="005D0CCD"/>
    <w:rsid w:val="005D40EF"/>
    <w:rsid w:val="005D41D9"/>
    <w:rsid w:val="005D7B15"/>
    <w:rsid w:val="005D7F76"/>
    <w:rsid w:val="005E27AE"/>
    <w:rsid w:val="005E3E33"/>
    <w:rsid w:val="005E4257"/>
    <w:rsid w:val="005E4E4E"/>
    <w:rsid w:val="005F0BC3"/>
    <w:rsid w:val="005F4832"/>
    <w:rsid w:val="005F585E"/>
    <w:rsid w:val="005F5D01"/>
    <w:rsid w:val="005F7464"/>
    <w:rsid w:val="00600F7E"/>
    <w:rsid w:val="00603A31"/>
    <w:rsid w:val="00604332"/>
    <w:rsid w:val="00610EF3"/>
    <w:rsid w:val="00612753"/>
    <w:rsid w:val="006133C3"/>
    <w:rsid w:val="00616092"/>
    <w:rsid w:val="00621D02"/>
    <w:rsid w:val="00623A63"/>
    <w:rsid w:val="006244DB"/>
    <w:rsid w:val="00625D27"/>
    <w:rsid w:val="00626481"/>
    <w:rsid w:val="00630C55"/>
    <w:rsid w:val="00631307"/>
    <w:rsid w:val="00636D85"/>
    <w:rsid w:val="006410E5"/>
    <w:rsid w:val="00641B52"/>
    <w:rsid w:val="00642D9E"/>
    <w:rsid w:val="00646C77"/>
    <w:rsid w:val="00650CB2"/>
    <w:rsid w:val="00652B60"/>
    <w:rsid w:val="00655558"/>
    <w:rsid w:val="00665653"/>
    <w:rsid w:val="00665B06"/>
    <w:rsid w:val="00667782"/>
    <w:rsid w:val="00670484"/>
    <w:rsid w:val="00672ABF"/>
    <w:rsid w:val="00673A19"/>
    <w:rsid w:val="00676754"/>
    <w:rsid w:val="0068059D"/>
    <w:rsid w:val="00682017"/>
    <w:rsid w:val="006855A7"/>
    <w:rsid w:val="0069027F"/>
    <w:rsid w:val="00690BBE"/>
    <w:rsid w:val="0069434E"/>
    <w:rsid w:val="00696B61"/>
    <w:rsid w:val="00697742"/>
    <w:rsid w:val="00697CB4"/>
    <w:rsid w:val="006A5EE3"/>
    <w:rsid w:val="006A6FA3"/>
    <w:rsid w:val="006B0E81"/>
    <w:rsid w:val="006B1C6B"/>
    <w:rsid w:val="006B29B3"/>
    <w:rsid w:val="006B5FC6"/>
    <w:rsid w:val="006C0372"/>
    <w:rsid w:val="006D32E1"/>
    <w:rsid w:val="006D5C26"/>
    <w:rsid w:val="006D7DAB"/>
    <w:rsid w:val="006E0200"/>
    <w:rsid w:val="006E20E5"/>
    <w:rsid w:val="006E2229"/>
    <w:rsid w:val="006E353C"/>
    <w:rsid w:val="006E4A21"/>
    <w:rsid w:val="006E6B51"/>
    <w:rsid w:val="006E6E0D"/>
    <w:rsid w:val="006F2412"/>
    <w:rsid w:val="006F2CB6"/>
    <w:rsid w:val="006F37BE"/>
    <w:rsid w:val="006F4084"/>
    <w:rsid w:val="006F40AD"/>
    <w:rsid w:val="006F5146"/>
    <w:rsid w:val="006F5CF9"/>
    <w:rsid w:val="006F65E2"/>
    <w:rsid w:val="00702567"/>
    <w:rsid w:val="00710767"/>
    <w:rsid w:val="007159CB"/>
    <w:rsid w:val="0071616B"/>
    <w:rsid w:val="00717EF1"/>
    <w:rsid w:val="00720952"/>
    <w:rsid w:val="007215BE"/>
    <w:rsid w:val="00723A55"/>
    <w:rsid w:val="0072553E"/>
    <w:rsid w:val="00726BCA"/>
    <w:rsid w:val="00727043"/>
    <w:rsid w:val="00727171"/>
    <w:rsid w:val="00727967"/>
    <w:rsid w:val="00730702"/>
    <w:rsid w:val="0073173D"/>
    <w:rsid w:val="00731EBF"/>
    <w:rsid w:val="00733D9A"/>
    <w:rsid w:val="007346DB"/>
    <w:rsid w:val="00735281"/>
    <w:rsid w:val="00735664"/>
    <w:rsid w:val="007409D0"/>
    <w:rsid w:val="0074120D"/>
    <w:rsid w:val="00741F74"/>
    <w:rsid w:val="00742BA7"/>
    <w:rsid w:val="00742C7B"/>
    <w:rsid w:val="007438C4"/>
    <w:rsid w:val="00744255"/>
    <w:rsid w:val="00747BFC"/>
    <w:rsid w:val="00750BF5"/>
    <w:rsid w:val="0075238F"/>
    <w:rsid w:val="00753229"/>
    <w:rsid w:val="007533DF"/>
    <w:rsid w:val="00754319"/>
    <w:rsid w:val="00754B7E"/>
    <w:rsid w:val="00755343"/>
    <w:rsid w:val="007555DA"/>
    <w:rsid w:val="007572E7"/>
    <w:rsid w:val="00760255"/>
    <w:rsid w:val="00760C7C"/>
    <w:rsid w:val="00761EC5"/>
    <w:rsid w:val="00767FB1"/>
    <w:rsid w:val="00770B5E"/>
    <w:rsid w:val="00773C20"/>
    <w:rsid w:val="0078177B"/>
    <w:rsid w:val="007859E1"/>
    <w:rsid w:val="00787335"/>
    <w:rsid w:val="00787745"/>
    <w:rsid w:val="00787FF8"/>
    <w:rsid w:val="007903EA"/>
    <w:rsid w:val="00790A90"/>
    <w:rsid w:val="00795F68"/>
    <w:rsid w:val="00796112"/>
    <w:rsid w:val="007A1517"/>
    <w:rsid w:val="007A3B32"/>
    <w:rsid w:val="007A68DB"/>
    <w:rsid w:val="007B72F5"/>
    <w:rsid w:val="007C053A"/>
    <w:rsid w:val="007C547D"/>
    <w:rsid w:val="007C5D23"/>
    <w:rsid w:val="007D0754"/>
    <w:rsid w:val="007D20E9"/>
    <w:rsid w:val="007D4A3A"/>
    <w:rsid w:val="007D4CD5"/>
    <w:rsid w:val="007D54E6"/>
    <w:rsid w:val="007D5F4F"/>
    <w:rsid w:val="007E18D5"/>
    <w:rsid w:val="007E229F"/>
    <w:rsid w:val="007E5714"/>
    <w:rsid w:val="007F1C0F"/>
    <w:rsid w:val="007F3B83"/>
    <w:rsid w:val="007F4AB8"/>
    <w:rsid w:val="007F57BC"/>
    <w:rsid w:val="008011FD"/>
    <w:rsid w:val="00802CEA"/>
    <w:rsid w:val="008044C7"/>
    <w:rsid w:val="0080464E"/>
    <w:rsid w:val="00807339"/>
    <w:rsid w:val="008135CC"/>
    <w:rsid w:val="008138D9"/>
    <w:rsid w:val="00813A66"/>
    <w:rsid w:val="00814394"/>
    <w:rsid w:val="00815AB2"/>
    <w:rsid w:val="008161F4"/>
    <w:rsid w:val="008164DA"/>
    <w:rsid w:val="00817741"/>
    <w:rsid w:val="008218C2"/>
    <w:rsid w:val="00823731"/>
    <w:rsid w:val="00823CFB"/>
    <w:rsid w:val="008248D8"/>
    <w:rsid w:val="00825536"/>
    <w:rsid w:val="00827B3B"/>
    <w:rsid w:val="00832B8D"/>
    <w:rsid w:val="00833471"/>
    <w:rsid w:val="00840B0D"/>
    <w:rsid w:val="00840B82"/>
    <w:rsid w:val="00845420"/>
    <w:rsid w:val="008456E8"/>
    <w:rsid w:val="00847F85"/>
    <w:rsid w:val="00852919"/>
    <w:rsid w:val="00853194"/>
    <w:rsid w:val="00853ACB"/>
    <w:rsid w:val="0085422D"/>
    <w:rsid w:val="00856E7A"/>
    <w:rsid w:val="00857136"/>
    <w:rsid w:val="00857FE3"/>
    <w:rsid w:val="00865F54"/>
    <w:rsid w:val="008667D0"/>
    <w:rsid w:val="00872539"/>
    <w:rsid w:val="008750B7"/>
    <w:rsid w:val="00876D05"/>
    <w:rsid w:val="0087799A"/>
    <w:rsid w:val="00880619"/>
    <w:rsid w:val="00884AE8"/>
    <w:rsid w:val="00884DC4"/>
    <w:rsid w:val="00886887"/>
    <w:rsid w:val="008917EB"/>
    <w:rsid w:val="00892BA8"/>
    <w:rsid w:val="00894AE7"/>
    <w:rsid w:val="00897A15"/>
    <w:rsid w:val="008A44AE"/>
    <w:rsid w:val="008A5092"/>
    <w:rsid w:val="008B1FA6"/>
    <w:rsid w:val="008B3012"/>
    <w:rsid w:val="008B4B49"/>
    <w:rsid w:val="008B579C"/>
    <w:rsid w:val="008B59B4"/>
    <w:rsid w:val="008C185E"/>
    <w:rsid w:val="008C434D"/>
    <w:rsid w:val="008C4C77"/>
    <w:rsid w:val="008C5019"/>
    <w:rsid w:val="008C5108"/>
    <w:rsid w:val="008C5A94"/>
    <w:rsid w:val="008C5C2F"/>
    <w:rsid w:val="008C607A"/>
    <w:rsid w:val="008C7033"/>
    <w:rsid w:val="008D3D7A"/>
    <w:rsid w:val="008D3FFB"/>
    <w:rsid w:val="008D678D"/>
    <w:rsid w:val="008E2E2C"/>
    <w:rsid w:val="008E5A0A"/>
    <w:rsid w:val="008F3920"/>
    <w:rsid w:val="008F5B17"/>
    <w:rsid w:val="008F6C23"/>
    <w:rsid w:val="008F6D66"/>
    <w:rsid w:val="00900042"/>
    <w:rsid w:val="009069C1"/>
    <w:rsid w:val="00911611"/>
    <w:rsid w:val="00912D3B"/>
    <w:rsid w:val="00913C79"/>
    <w:rsid w:val="00913F92"/>
    <w:rsid w:val="00914826"/>
    <w:rsid w:val="0091558D"/>
    <w:rsid w:val="00917C1A"/>
    <w:rsid w:val="00920C0C"/>
    <w:rsid w:val="00925312"/>
    <w:rsid w:val="00925A7C"/>
    <w:rsid w:val="00927481"/>
    <w:rsid w:val="009307E3"/>
    <w:rsid w:val="00933180"/>
    <w:rsid w:val="00937B00"/>
    <w:rsid w:val="00943FA4"/>
    <w:rsid w:val="009451EB"/>
    <w:rsid w:val="00946ECF"/>
    <w:rsid w:val="0095495A"/>
    <w:rsid w:val="00962AFE"/>
    <w:rsid w:val="00970AC7"/>
    <w:rsid w:val="00970FCF"/>
    <w:rsid w:val="00971AA7"/>
    <w:rsid w:val="00973092"/>
    <w:rsid w:val="009735B8"/>
    <w:rsid w:val="0097706A"/>
    <w:rsid w:val="009813A4"/>
    <w:rsid w:val="00987B64"/>
    <w:rsid w:val="0099001C"/>
    <w:rsid w:val="009944AA"/>
    <w:rsid w:val="009A2188"/>
    <w:rsid w:val="009A4087"/>
    <w:rsid w:val="009A476E"/>
    <w:rsid w:val="009A5103"/>
    <w:rsid w:val="009A51E8"/>
    <w:rsid w:val="009B28B7"/>
    <w:rsid w:val="009B3C09"/>
    <w:rsid w:val="009B5B5B"/>
    <w:rsid w:val="009B7E5E"/>
    <w:rsid w:val="009C11D1"/>
    <w:rsid w:val="009C1A9B"/>
    <w:rsid w:val="009C5CE4"/>
    <w:rsid w:val="009C66AC"/>
    <w:rsid w:val="009D1275"/>
    <w:rsid w:val="009D1298"/>
    <w:rsid w:val="009D42F1"/>
    <w:rsid w:val="009D634A"/>
    <w:rsid w:val="009D6B17"/>
    <w:rsid w:val="009D6EA4"/>
    <w:rsid w:val="009E15E1"/>
    <w:rsid w:val="009E1680"/>
    <w:rsid w:val="009E2D25"/>
    <w:rsid w:val="009E3568"/>
    <w:rsid w:val="009E360A"/>
    <w:rsid w:val="009E54E5"/>
    <w:rsid w:val="009E5C8E"/>
    <w:rsid w:val="009E77BE"/>
    <w:rsid w:val="009F0719"/>
    <w:rsid w:val="009F63D8"/>
    <w:rsid w:val="00A03579"/>
    <w:rsid w:val="00A05629"/>
    <w:rsid w:val="00A13650"/>
    <w:rsid w:val="00A1485A"/>
    <w:rsid w:val="00A15B86"/>
    <w:rsid w:val="00A169D9"/>
    <w:rsid w:val="00A20389"/>
    <w:rsid w:val="00A21652"/>
    <w:rsid w:val="00A24687"/>
    <w:rsid w:val="00A316A4"/>
    <w:rsid w:val="00A34635"/>
    <w:rsid w:val="00A417FB"/>
    <w:rsid w:val="00A42E5B"/>
    <w:rsid w:val="00A44C25"/>
    <w:rsid w:val="00A47BF3"/>
    <w:rsid w:val="00A5073A"/>
    <w:rsid w:val="00A529FD"/>
    <w:rsid w:val="00A535B7"/>
    <w:rsid w:val="00A54502"/>
    <w:rsid w:val="00A547FA"/>
    <w:rsid w:val="00A60874"/>
    <w:rsid w:val="00A60BF3"/>
    <w:rsid w:val="00A620D8"/>
    <w:rsid w:val="00A6321E"/>
    <w:rsid w:val="00A71857"/>
    <w:rsid w:val="00A73858"/>
    <w:rsid w:val="00A73B46"/>
    <w:rsid w:val="00A7496B"/>
    <w:rsid w:val="00A8015C"/>
    <w:rsid w:val="00A818D4"/>
    <w:rsid w:val="00A83A42"/>
    <w:rsid w:val="00A903FE"/>
    <w:rsid w:val="00A90841"/>
    <w:rsid w:val="00A93B36"/>
    <w:rsid w:val="00AA1A46"/>
    <w:rsid w:val="00AA2F11"/>
    <w:rsid w:val="00AA447A"/>
    <w:rsid w:val="00AA6842"/>
    <w:rsid w:val="00AA6E98"/>
    <w:rsid w:val="00AB0CD0"/>
    <w:rsid w:val="00AB1AC4"/>
    <w:rsid w:val="00AB24D4"/>
    <w:rsid w:val="00AB526B"/>
    <w:rsid w:val="00AB5615"/>
    <w:rsid w:val="00AC1D3C"/>
    <w:rsid w:val="00AC26D4"/>
    <w:rsid w:val="00AC5EDE"/>
    <w:rsid w:val="00AC68F9"/>
    <w:rsid w:val="00AD066A"/>
    <w:rsid w:val="00AD62DE"/>
    <w:rsid w:val="00AD70C2"/>
    <w:rsid w:val="00AE0CFC"/>
    <w:rsid w:val="00AE0E10"/>
    <w:rsid w:val="00AE1501"/>
    <w:rsid w:val="00AE4424"/>
    <w:rsid w:val="00AE45DE"/>
    <w:rsid w:val="00AE5DCC"/>
    <w:rsid w:val="00AF03E2"/>
    <w:rsid w:val="00AF06C9"/>
    <w:rsid w:val="00AF216F"/>
    <w:rsid w:val="00B003B0"/>
    <w:rsid w:val="00B05DFC"/>
    <w:rsid w:val="00B10B74"/>
    <w:rsid w:val="00B11AD6"/>
    <w:rsid w:val="00B11D45"/>
    <w:rsid w:val="00B140B8"/>
    <w:rsid w:val="00B150E7"/>
    <w:rsid w:val="00B170DD"/>
    <w:rsid w:val="00B30AD4"/>
    <w:rsid w:val="00B31B17"/>
    <w:rsid w:val="00B34E98"/>
    <w:rsid w:val="00B41B2E"/>
    <w:rsid w:val="00B434DC"/>
    <w:rsid w:val="00B437AA"/>
    <w:rsid w:val="00B457A9"/>
    <w:rsid w:val="00B46901"/>
    <w:rsid w:val="00B47F2B"/>
    <w:rsid w:val="00B51EAE"/>
    <w:rsid w:val="00B53106"/>
    <w:rsid w:val="00B54106"/>
    <w:rsid w:val="00B57004"/>
    <w:rsid w:val="00B61187"/>
    <w:rsid w:val="00B62C13"/>
    <w:rsid w:val="00B631F4"/>
    <w:rsid w:val="00B640A8"/>
    <w:rsid w:val="00B65AD2"/>
    <w:rsid w:val="00B70A58"/>
    <w:rsid w:val="00B70BAB"/>
    <w:rsid w:val="00B7416B"/>
    <w:rsid w:val="00B75C82"/>
    <w:rsid w:val="00B81D0A"/>
    <w:rsid w:val="00B835E3"/>
    <w:rsid w:val="00B839CB"/>
    <w:rsid w:val="00B84E44"/>
    <w:rsid w:val="00B90122"/>
    <w:rsid w:val="00B938E7"/>
    <w:rsid w:val="00B93AEA"/>
    <w:rsid w:val="00B93BCD"/>
    <w:rsid w:val="00B96329"/>
    <w:rsid w:val="00B975CC"/>
    <w:rsid w:val="00BA13EA"/>
    <w:rsid w:val="00BA4278"/>
    <w:rsid w:val="00BA69CD"/>
    <w:rsid w:val="00BB71E7"/>
    <w:rsid w:val="00BC1670"/>
    <w:rsid w:val="00BC545D"/>
    <w:rsid w:val="00BC5B57"/>
    <w:rsid w:val="00BC671B"/>
    <w:rsid w:val="00BC6B6E"/>
    <w:rsid w:val="00BC7C70"/>
    <w:rsid w:val="00BD2BD6"/>
    <w:rsid w:val="00BE128A"/>
    <w:rsid w:val="00BE1321"/>
    <w:rsid w:val="00BE308C"/>
    <w:rsid w:val="00BE542A"/>
    <w:rsid w:val="00BE6681"/>
    <w:rsid w:val="00BE67C1"/>
    <w:rsid w:val="00BE6DF4"/>
    <w:rsid w:val="00BE7134"/>
    <w:rsid w:val="00BF0002"/>
    <w:rsid w:val="00BF1558"/>
    <w:rsid w:val="00BF1C11"/>
    <w:rsid w:val="00BF4483"/>
    <w:rsid w:val="00BF4F95"/>
    <w:rsid w:val="00C008A9"/>
    <w:rsid w:val="00C01944"/>
    <w:rsid w:val="00C03D76"/>
    <w:rsid w:val="00C0779B"/>
    <w:rsid w:val="00C12D6E"/>
    <w:rsid w:val="00C13EA2"/>
    <w:rsid w:val="00C204E1"/>
    <w:rsid w:val="00C217E0"/>
    <w:rsid w:val="00C2364A"/>
    <w:rsid w:val="00C24072"/>
    <w:rsid w:val="00C2553E"/>
    <w:rsid w:val="00C31B9A"/>
    <w:rsid w:val="00C31F67"/>
    <w:rsid w:val="00C36456"/>
    <w:rsid w:val="00C372E8"/>
    <w:rsid w:val="00C41044"/>
    <w:rsid w:val="00C45B47"/>
    <w:rsid w:val="00C46FB2"/>
    <w:rsid w:val="00C50237"/>
    <w:rsid w:val="00C502FC"/>
    <w:rsid w:val="00C5049A"/>
    <w:rsid w:val="00C52BE4"/>
    <w:rsid w:val="00C52EBF"/>
    <w:rsid w:val="00C546F1"/>
    <w:rsid w:val="00C5716D"/>
    <w:rsid w:val="00C573A8"/>
    <w:rsid w:val="00C57F0D"/>
    <w:rsid w:val="00C60B2A"/>
    <w:rsid w:val="00C60F68"/>
    <w:rsid w:val="00C64864"/>
    <w:rsid w:val="00C65AA2"/>
    <w:rsid w:val="00C6681F"/>
    <w:rsid w:val="00C67A4C"/>
    <w:rsid w:val="00C704CB"/>
    <w:rsid w:val="00C718E0"/>
    <w:rsid w:val="00C76796"/>
    <w:rsid w:val="00C77666"/>
    <w:rsid w:val="00C77A11"/>
    <w:rsid w:val="00C81019"/>
    <w:rsid w:val="00C8168D"/>
    <w:rsid w:val="00C868F5"/>
    <w:rsid w:val="00C86BFC"/>
    <w:rsid w:val="00C90DF4"/>
    <w:rsid w:val="00C919D6"/>
    <w:rsid w:val="00C94EDC"/>
    <w:rsid w:val="00CA2165"/>
    <w:rsid w:val="00CA4027"/>
    <w:rsid w:val="00CA4F34"/>
    <w:rsid w:val="00CA506D"/>
    <w:rsid w:val="00CA5D3A"/>
    <w:rsid w:val="00CA7823"/>
    <w:rsid w:val="00CB7CD2"/>
    <w:rsid w:val="00CC1886"/>
    <w:rsid w:val="00CD02D7"/>
    <w:rsid w:val="00CD1027"/>
    <w:rsid w:val="00CD190B"/>
    <w:rsid w:val="00CD1B89"/>
    <w:rsid w:val="00CD2AA1"/>
    <w:rsid w:val="00CD59F1"/>
    <w:rsid w:val="00CD5D3A"/>
    <w:rsid w:val="00CE7F1F"/>
    <w:rsid w:val="00CF223E"/>
    <w:rsid w:val="00CF5F9F"/>
    <w:rsid w:val="00CF71BD"/>
    <w:rsid w:val="00D00F6D"/>
    <w:rsid w:val="00D03D81"/>
    <w:rsid w:val="00D05E75"/>
    <w:rsid w:val="00D069BD"/>
    <w:rsid w:val="00D123BE"/>
    <w:rsid w:val="00D12869"/>
    <w:rsid w:val="00D1508B"/>
    <w:rsid w:val="00D16D70"/>
    <w:rsid w:val="00D17B91"/>
    <w:rsid w:val="00D2066B"/>
    <w:rsid w:val="00D26583"/>
    <w:rsid w:val="00D273F2"/>
    <w:rsid w:val="00D27E2D"/>
    <w:rsid w:val="00D30BE0"/>
    <w:rsid w:val="00D34DDB"/>
    <w:rsid w:val="00D36EBB"/>
    <w:rsid w:val="00D40622"/>
    <w:rsid w:val="00D40B67"/>
    <w:rsid w:val="00D41E33"/>
    <w:rsid w:val="00D42034"/>
    <w:rsid w:val="00D4204F"/>
    <w:rsid w:val="00D45CA0"/>
    <w:rsid w:val="00D52C3D"/>
    <w:rsid w:val="00D53087"/>
    <w:rsid w:val="00D55E28"/>
    <w:rsid w:val="00D56A94"/>
    <w:rsid w:val="00D60EF5"/>
    <w:rsid w:val="00D63668"/>
    <w:rsid w:val="00D65C0A"/>
    <w:rsid w:val="00D66E08"/>
    <w:rsid w:val="00D70565"/>
    <w:rsid w:val="00D72346"/>
    <w:rsid w:val="00D72813"/>
    <w:rsid w:val="00D72F32"/>
    <w:rsid w:val="00D74B8D"/>
    <w:rsid w:val="00D766DD"/>
    <w:rsid w:val="00D80375"/>
    <w:rsid w:val="00D8293E"/>
    <w:rsid w:val="00D829E8"/>
    <w:rsid w:val="00D84504"/>
    <w:rsid w:val="00D86766"/>
    <w:rsid w:val="00D87BBF"/>
    <w:rsid w:val="00D90966"/>
    <w:rsid w:val="00D91A8B"/>
    <w:rsid w:val="00D91C8E"/>
    <w:rsid w:val="00D92782"/>
    <w:rsid w:val="00D92AD4"/>
    <w:rsid w:val="00D930C0"/>
    <w:rsid w:val="00D93ADF"/>
    <w:rsid w:val="00D9613F"/>
    <w:rsid w:val="00D97D6C"/>
    <w:rsid w:val="00DA074E"/>
    <w:rsid w:val="00DA5429"/>
    <w:rsid w:val="00DA5CE4"/>
    <w:rsid w:val="00DA6E0B"/>
    <w:rsid w:val="00DA6FD8"/>
    <w:rsid w:val="00DB1255"/>
    <w:rsid w:val="00DB3AE4"/>
    <w:rsid w:val="00DB4DCB"/>
    <w:rsid w:val="00DB4F30"/>
    <w:rsid w:val="00DC16EF"/>
    <w:rsid w:val="00DC7B71"/>
    <w:rsid w:val="00DD193F"/>
    <w:rsid w:val="00DD2B16"/>
    <w:rsid w:val="00DE05F1"/>
    <w:rsid w:val="00DE1A1C"/>
    <w:rsid w:val="00DE37BA"/>
    <w:rsid w:val="00DE3EE3"/>
    <w:rsid w:val="00DE60EE"/>
    <w:rsid w:val="00DE7A07"/>
    <w:rsid w:val="00DF50E3"/>
    <w:rsid w:val="00DF58EF"/>
    <w:rsid w:val="00DF618D"/>
    <w:rsid w:val="00DF6477"/>
    <w:rsid w:val="00DF7B8D"/>
    <w:rsid w:val="00E005C2"/>
    <w:rsid w:val="00E04F84"/>
    <w:rsid w:val="00E055A8"/>
    <w:rsid w:val="00E06E14"/>
    <w:rsid w:val="00E07DD3"/>
    <w:rsid w:val="00E122A6"/>
    <w:rsid w:val="00E15816"/>
    <w:rsid w:val="00E163B6"/>
    <w:rsid w:val="00E202E9"/>
    <w:rsid w:val="00E207D4"/>
    <w:rsid w:val="00E20F71"/>
    <w:rsid w:val="00E22356"/>
    <w:rsid w:val="00E2272E"/>
    <w:rsid w:val="00E24372"/>
    <w:rsid w:val="00E27BA7"/>
    <w:rsid w:val="00E312BA"/>
    <w:rsid w:val="00E35966"/>
    <w:rsid w:val="00E37CB4"/>
    <w:rsid w:val="00E37E8D"/>
    <w:rsid w:val="00E4287D"/>
    <w:rsid w:val="00E42ADB"/>
    <w:rsid w:val="00E435F7"/>
    <w:rsid w:val="00E50F92"/>
    <w:rsid w:val="00E51ACF"/>
    <w:rsid w:val="00E527A3"/>
    <w:rsid w:val="00E54113"/>
    <w:rsid w:val="00E5416D"/>
    <w:rsid w:val="00E54C63"/>
    <w:rsid w:val="00E55655"/>
    <w:rsid w:val="00E563BA"/>
    <w:rsid w:val="00E56606"/>
    <w:rsid w:val="00E57976"/>
    <w:rsid w:val="00E600F7"/>
    <w:rsid w:val="00E60513"/>
    <w:rsid w:val="00E647A9"/>
    <w:rsid w:val="00E66D80"/>
    <w:rsid w:val="00E66E56"/>
    <w:rsid w:val="00E67F43"/>
    <w:rsid w:val="00E70E77"/>
    <w:rsid w:val="00E72B1A"/>
    <w:rsid w:val="00E72F9A"/>
    <w:rsid w:val="00E7323F"/>
    <w:rsid w:val="00E74202"/>
    <w:rsid w:val="00E81176"/>
    <w:rsid w:val="00E83BB6"/>
    <w:rsid w:val="00E90933"/>
    <w:rsid w:val="00E90DBB"/>
    <w:rsid w:val="00E9106C"/>
    <w:rsid w:val="00E93303"/>
    <w:rsid w:val="00E93658"/>
    <w:rsid w:val="00E96970"/>
    <w:rsid w:val="00E96F77"/>
    <w:rsid w:val="00EA10AF"/>
    <w:rsid w:val="00EA2F01"/>
    <w:rsid w:val="00EA7574"/>
    <w:rsid w:val="00EA77C3"/>
    <w:rsid w:val="00EB02EC"/>
    <w:rsid w:val="00EB44DD"/>
    <w:rsid w:val="00EB4D6C"/>
    <w:rsid w:val="00EB5100"/>
    <w:rsid w:val="00EB5FB9"/>
    <w:rsid w:val="00EC063F"/>
    <w:rsid w:val="00EC1D52"/>
    <w:rsid w:val="00EC2ED2"/>
    <w:rsid w:val="00EC3FD2"/>
    <w:rsid w:val="00EC571A"/>
    <w:rsid w:val="00EC59A4"/>
    <w:rsid w:val="00EC6077"/>
    <w:rsid w:val="00EC612B"/>
    <w:rsid w:val="00EC7B82"/>
    <w:rsid w:val="00ED1F34"/>
    <w:rsid w:val="00ED7A97"/>
    <w:rsid w:val="00EE0B0E"/>
    <w:rsid w:val="00EE5830"/>
    <w:rsid w:val="00EE71C2"/>
    <w:rsid w:val="00EE7A94"/>
    <w:rsid w:val="00EF08C5"/>
    <w:rsid w:val="00EF10EF"/>
    <w:rsid w:val="00EF1C82"/>
    <w:rsid w:val="00EF643D"/>
    <w:rsid w:val="00F01F3F"/>
    <w:rsid w:val="00F03E84"/>
    <w:rsid w:val="00F0475F"/>
    <w:rsid w:val="00F07302"/>
    <w:rsid w:val="00F11379"/>
    <w:rsid w:val="00F11A7C"/>
    <w:rsid w:val="00F11B29"/>
    <w:rsid w:val="00F13353"/>
    <w:rsid w:val="00F14DAA"/>
    <w:rsid w:val="00F17BE1"/>
    <w:rsid w:val="00F228E9"/>
    <w:rsid w:val="00F22EEF"/>
    <w:rsid w:val="00F232C9"/>
    <w:rsid w:val="00F2403E"/>
    <w:rsid w:val="00F24BE6"/>
    <w:rsid w:val="00F25475"/>
    <w:rsid w:val="00F26CD6"/>
    <w:rsid w:val="00F30D1D"/>
    <w:rsid w:val="00F31FD1"/>
    <w:rsid w:val="00F376BA"/>
    <w:rsid w:val="00F462C6"/>
    <w:rsid w:val="00F50994"/>
    <w:rsid w:val="00F50F98"/>
    <w:rsid w:val="00F525EF"/>
    <w:rsid w:val="00F54792"/>
    <w:rsid w:val="00F56ABA"/>
    <w:rsid w:val="00F62678"/>
    <w:rsid w:val="00F630BB"/>
    <w:rsid w:val="00F63D03"/>
    <w:rsid w:val="00F65C66"/>
    <w:rsid w:val="00F718A4"/>
    <w:rsid w:val="00F72B59"/>
    <w:rsid w:val="00F735F8"/>
    <w:rsid w:val="00F76EAF"/>
    <w:rsid w:val="00F7772E"/>
    <w:rsid w:val="00F8042E"/>
    <w:rsid w:val="00F80E4C"/>
    <w:rsid w:val="00F82492"/>
    <w:rsid w:val="00F83FEE"/>
    <w:rsid w:val="00F84AE5"/>
    <w:rsid w:val="00F85082"/>
    <w:rsid w:val="00F8513B"/>
    <w:rsid w:val="00F85B43"/>
    <w:rsid w:val="00F8754D"/>
    <w:rsid w:val="00F9112C"/>
    <w:rsid w:val="00F942A6"/>
    <w:rsid w:val="00FA36FF"/>
    <w:rsid w:val="00FA41BB"/>
    <w:rsid w:val="00FA6BC5"/>
    <w:rsid w:val="00FA7DD6"/>
    <w:rsid w:val="00FB37AE"/>
    <w:rsid w:val="00FB4005"/>
    <w:rsid w:val="00FB61E7"/>
    <w:rsid w:val="00FC102F"/>
    <w:rsid w:val="00FC3C1A"/>
    <w:rsid w:val="00FD0312"/>
    <w:rsid w:val="00FD673F"/>
    <w:rsid w:val="00FE0804"/>
    <w:rsid w:val="00FE0E09"/>
    <w:rsid w:val="00FE0E7C"/>
    <w:rsid w:val="00FF27ED"/>
    <w:rsid w:val="00FF2D1D"/>
    <w:rsid w:val="00FF39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webSettings.xml><?xml version="1.0" encoding="utf-8"?>
<w:webSettings xmlns:r="http://schemas.openxmlformats.org/officeDocument/2006/relationships" xmlns:w="http://schemas.openxmlformats.org/wordprocessingml/2006/main">
  <w:divs>
    <w:div w:id="807019438">
      <w:bodyDiv w:val="1"/>
      <w:marLeft w:val="0"/>
      <w:marRight w:val="0"/>
      <w:marTop w:val="0"/>
      <w:marBottom w:val="0"/>
      <w:divBdr>
        <w:top w:val="none" w:sz="0" w:space="0" w:color="auto"/>
        <w:left w:val="none" w:sz="0" w:space="0" w:color="auto"/>
        <w:bottom w:val="none" w:sz="0" w:space="0" w:color="auto"/>
        <w:right w:val="none" w:sz="0" w:space="0" w:color="auto"/>
      </w:divBdr>
    </w:div>
    <w:div w:id="1181117900">
      <w:bodyDiv w:val="1"/>
      <w:marLeft w:val="0"/>
      <w:marRight w:val="0"/>
      <w:marTop w:val="0"/>
      <w:marBottom w:val="0"/>
      <w:divBdr>
        <w:top w:val="none" w:sz="0" w:space="0" w:color="auto"/>
        <w:left w:val="none" w:sz="0" w:space="0" w:color="auto"/>
        <w:bottom w:val="none" w:sz="0" w:space="0" w:color="auto"/>
        <w:right w:val="none" w:sz="0" w:space="0" w:color="auto"/>
      </w:divBdr>
    </w:div>
    <w:div w:id="1420984058">
      <w:bodyDiv w:val="1"/>
      <w:marLeft w:val="0"/>
      <w:marRight w:val="0"/>
      <w:marTop w:val="0"/>
      <w:marBottom w:val="0"/>
      <w:divBdr>
        <w:top w:val="none" w:sz="0" w:space="0" w:color="auto"/>
        <w:left w:val="none" w:sz="0" w:space="0" w:color="auto"/>
        <w:bottom w:val="none" w:sz="0" w:space="0" w:color="auto"/>
        <w:right w:val="none" w:sz="0" w:space="0" w:color="auto"/>
      </w:divBdr>
    </w:div>
    <w:div w:id="19739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lectservices.bentley.com" TargetMode="External"/><Relationship Id="rId117" Type="http://schemas.openxmlformats.org/officeDocument/2006/relationships/hyperlink" Target="http://selectservices.bentley.com" TargetMode="External"/><Relationship Id="rId21" Type="http://schemas.openxmlformats.org/officeDocument/2006/relationships/image" Target="media/image10.jpeg"/><Relationship Id="rId42" Type="http://schemas.openxmlformats.org/officeDocument/2006/relationships/oleObject" Target="embeddings/oleObject2.bin"/><Relationship Id="rId47" Type="http://schemas.openxmlformats.org/officeDocument/2006/relationships/image" Target="media/image28.jpe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3.jpeg"/><Relationship Id="rId89" Type="http://schemas.openxmlformats.org/officeDocument/2006/relationships/image" Target="cid:image005.jpg@01CB6A01.9040D2B0" TargetMode="External"/><Relationship Id="rId112" Type="http://schemas.openxmlformats.org/officeDocument/2006/relationships/hyperlink" Target="mailto:support@exorcorp.com" TargetMode="External"/><Relationship Id="rId16" Type="http://schemas.openxmlformats.org/officeDocument/2006/relationships/image" Target="media/image5.jpeg"/><Relationship Id="rId107" Type="http://schemas.openxmlformats.org/officeDocument/2006/relationships/hyperlink" Target="file:///\\exdl12\dev\prev_rel\nm4040_nm4051\ukp\doc\UKPMS%20Upgrade%20Guide%20v4.0.5.1.doc" TargetMode="External"/><Relationship Id="rId11" Type="http://schemas.openxmlformats.org/officeDocument/2006/relationships/hyperlink" Target="http://www.snapdba.com/2013/04/forms-11g-java-client-hangs-at-security-warning-with-the-applications-digital-signature-cannot-be-verified/" TargetMode="External"/><Relationship Id="rId32" Type="http://schemas.openxmlformats.org/officeDocument/2006/relationships/image" Target="media/image18.jpeg"/><Relationship Id="rId37" Type="http://schemas.openxmlformats.org/officeDocument/2006/relationships/hyperlink" Target="http://selectservices.bentley.com" TargetMode="External"/><Relationship Id="rId53" Type="http://schemas.openxmlformats.org/officeDocument/2006/relationships/image" Target="media/image31.png"/><Relationship Id="rId58" Type="http://schemas.openxmlformats.org/officeDocument/2006/relationships/hyperlink" Target="http://selectservices.bentley.com" TargetMode="External"/><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yperlink" Target="http://selectservices.bentley.com" TargetMode="External"/><Relationship Id="rId123" Type="http://schemas.openxmlformats.org/officeDocument/2006/relationships/header" Target="header2.xm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hyperlink" Target="http://selectservices.bentley.com" TargetMode="External"/><Relationship Id="rId19" Type="http://schemas.openxmlformats.org/officeDocument/2006/relationships/image" Target="media/image8.png"/><Relationship Id="rId14" Type="http://schemas.openxmlformats.org/officeDocument/2006/relationships/hyperlink" Target="http://www.snapdba.com/2013/04/forms-11g-java-client-hangs-at-security-warning-with-the-applications-digital-signature-cannot-be-verified/"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cid:image001.jpg@01CB6C89.CEDBECF0" TargetMode="External"/><Relationship Id="rId56" Type="http://schemas.openxmlformats.org/officeDocument/2006/relationships/oleObject" Target="embeddings/oleObject4.bin"/><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oleObject" Target="embeddings/oleObject9.bin"/><Relationship Id="rId105" Type="http://schemas.openxmlformats.org/officeDocument/2006/relationships/hyperlink" Target="http://selectservices.bentley.com" TargetMode="External"/><Relationship Id="rId113" Type="http://schemas.openxmlformats.org/officeDocument/2006/relationships/hyperlink" Target="http://selectservices.bentley.com" TargetMode="External"/><Relationship Id="rId118" Type="http://schemas.openxmlformats.org/officeDocument/2006/relationships/hyperlink" Target="http://selectservices.bentley.com" TargetMode="External"/><Relationship Id="rId12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0.jpe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cid:image003.jpg@01CB6A01.9040D2B0" TargetMode="External"/><Relationship Id="rId93" Type="http://schemas.openxmlformats.org/officeDocument/2006/relationships/hyperlink" Target="http://selectservices.bentley.com" TargetMode="External"/><Relationship Id="rId98" Type="http://schemas.openxmlformats.org/officeDocument/2006/relationships/hyperlink" Target="http://selectservices.bentley.com" TargetMode="External"/><Relationship Id="rId121"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hyperlink" Target="http://www.exorcorp.com/" TargetMode="External"/><Relationship Id="rId17" Type="http://schemas.openxmlformats.org/officeDocument/2006/relationships/image" Target="media/image6.jpeg"/><Relationship Id="rId25" Type="http://schemas.openxmlformats.org/officeDocument/2006/relationships/image" Target="cid:image002.jpg@01CED3E3.746BECB0" TargetMode="External"/><Relationship Id="rId33" Type="http://schemas.openxmlformats.org/officeDocument/2006/relationships/image" Target="media/image19.jpeg"/><Relationship Id="rId38" Type="http://schemas.openxmlformats.org/officeDocument/2006/relationships/hyperlink" Target="http://selectservices.bentley.com" TargetMode="External"/><Relationship Id="rId46" Type="http://schemas.openxmlformats.org/officeDocument/2006/relationships/image" Target="media/image27.jpeg"/><Relationship Id="rId59" Type="http://schemas.openxmlformats.org/officeDocument/2006/relationships/oleObject" Target="embeddings/oleObject5.bin"/><Relationship Id="rId67" Type="http://schemas.openxmlformats.org/officeDocument/2006/relationships/image" Target="media/image39.png"/><Relationship Id="rId103" Type="http://schemas.openxmlformats.org/officeDocument/2006/relationships/hyperlink" Target="file:///\\exdl12\dev\prev_rel\nm4040_nm4051\ukp\doc\UKPMS%20Upgrade%20Guide%20v4.0.5.1.doc" TargetMode="External"/><Relationship Id="rId108" Type="http://schemas.openxmlformats.org/officeDocument/2006/relationships/hyperlink" Target="http://selectservices.bentley.com" TargetMode="External"/><Relationship Id="rId116" Type="http://schemas.openxmlformats.org/officeDocument/2006/relationships/hyperlink" Target="mailto:support@exorcorp.com" TargetMode="External"/><Relationship Id="rId124" Type="http://schemas.openxmlformats.org/officeDocument/2006/relationships/footer" Target="footer2.xml"/><Relationship Id="rId129" Type="http://schemas.microsoft.com/office/2007/relationships/stylesWithEffects" Target="stylesWithEffects.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electservices.bentley.com"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oleObject" Target="embeddings/oleObject6.bin"/><Relationship Id="rId88" Type="http://schemas.openxmlformats.org/officeDocument/2006/relationships/image" Target="media/image55.jpeg"/><Relationship Id="rId91" Type="http://schemas.openxmlformats.org/officeDocument/2006/relationships/hyperlink" Target="http://selectservices.bentley.com" TargetMode="External"/><Relationship Id="rId96" Type="http://schemas.openxmlformats.org/officeDocument/2006/relationships/hyperlink" Target="http://selectservices.bentley.com" TargetMode="External"/><Relationship Id="rId111"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29.jpeg"/><Relationship Id="rId57" Type="http://schemas.openxmlformats.org/officeDocument/2006/relationships/hyperlink" Target="http://selectservices.bentley.com" TargetMode="External"/><Relationship Id="rId106" Type="http://schemas.openxmlformats.org/officeDocument/2006/relationships/hyperlink" Target="file:///\\exdl12\dev\prev_rel\nm4040_nm4051\ukp\doc\UKPMS%20Upgrade%20Guide%20v4.0.5.1.doc" TargetMode="External"/><Relationship Id="rId114" Type="http://schemas.openxmlformats.org/officeDocument/2006/relationships/hyperlink" Target="http://selectservices.bentley.com" TargetMode="External"/><Relationship Id="rId119" Type="http://schemas.openxmlformats.org/officeDocument/2006/relationships/image" Target="media/image58.png"/><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oleObject" Target="embeddings/oleObject3.bin"/><Relationship Id="rId52" Type="http://schemas.openxmlformats.org/officeDocument/2006/relationships/image" Target="cid:image005.jpg@01CB6C89.CEDBECF0"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hyperlink" Target="http://selectservices.bentley.com" TargetMode="External"/><Relationship Id="rId86" Type="http://schemas.openxmlformats.org/officeDocument/2006/relationships/image" Target="media/image54.jpeg"/><Relationship Id="rId94" Type="http://schemas.openxmlformats.org/officeDocument/2006/relationships/oleObject" Target="embeddings/oleObject7.bin"/><Relationship Id="rId99" Type="http://schemas.openxmlformats.org/officeDocument/2006/relationships/hyperlink" Target="http://selectservices.bentley.com" TargetMode="External"/><Relationship Id="rId101" Type="http://schemas.openxmlformats.org/officeDocument/2006/relationships/hyperlink" Target="http://selectservices.bentley.com" TargetMode="External"/><Relationship Id="rId122"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jpeg"/><Relationship Id="rId39" Type="http://schemas.openxmlformats.org/officeDocument/2006/relationships/image" Target="media/image23.png"/><Relationship Id="rId109" Type="http://schemas.openxmlformats.org/officeDocument/2006/relationships/oleObject" Target="embeddings/oleObject10.bin"/><Relationship Id="rId34" Type="http://schemas.openxmlformats.org/officeDocument/2006/relationships/image" Target="media/image20.jpeg"/><Relationship Id="rId50" Type="http://schemas.openxmlformats.org/officeDocument/2006/relationships/image" Target="cid:image004.jpg@01CB6C89.CEDBECF0" TargetMode="External"/><Relationship Id="rId55" Type="http://schemas.openxmlformats.org/officeDocument/2006/relationships/hyperlink" Target="http://selectservices.bentley.com" TargetMode="External"/><Relationship Id="rId76" Type="http://schemas.openxmlformats.org/officeDocument/2006/relationships/image" Target="media/image48.png"/><Relationship Id="rId97" Type="http://schemas.openxmlformats.org/officeDocument/2006/relationships/oleObject" Target="embeddings/oleObject8.bin"/><Relationship Id="rId104" Type="http://schemas.openxmlformats.org/officeDocument/2006/relationships/hyperlink" Target="file:///\\exdl12\dev\prev_rel\nm4040_nm4051\ukp\doc\UKPMS%20Upgrade%20Guide%20v4.0.5.1.doc" TargetMode="External"/><Relationship Id="rId120" Type="http://schemas.openxmlformats.org/officeDocument/2006/relationships/hyperlink" Target="http://selectservices.bentley.com" TargetMode="External"/><Relationship Id="rId125"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hyperlink" Target="http://selectservices.bentley.com" TargetMode="External"/><Relationship Id="rId24" Type="http://schemas.openxmlformats.org/officeDocument/2006/relationships/image" Target="media/image13.jpeg"/><Relationship Id="rId40" Type="http://schemas.openxmlformats.org/officeDocument/2006/relationships/oleObject" Target="embeddings/oleObject1.bin"/><Relationship Id="rId45" Type="http://schemas.openxmlformats.org/officeDocument/2006/relationships/image" Target="media/image26.jpeg"/><Relationship Id="rId66" Type="http://schemas.openxmlformats.org/officeDocument/2006/relationships/image" Target="media/image38.png"/><Relationship Id="rId87" Type="http://schemas.openxmlformats.org/officeDocument/2006/relationships/image" Target="cid:image004.jpg@01CB6A01.9040D2B0" TargetMode="External"/><Relationship Id="rId110" Type="http://schemas.openxmlformats.org/officeDocument/2006/relationships/hyperlink" Target="http://selectservices.bentley.com" TargetMode="External"/><Relationship Id="rId115" Type="http://schemas.openxmlformats.org/officeDocument/2006/relationships/image" Target="media/image57.png"/><Relationship Id="rId61" Type="http://schemas.openxmlformats.org/officeDocument/2006/relationships/image" Target="media/image33.png"/><Relationship Id="rId82" Type="http://schemas.openxmlformats.org/officeDocument/2006/relationships/hyperlink" Target="http://selectservices.bentl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Wadsworth\Documents\Exor%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63195-C5FE-4E48-ABEF-55A4ECB60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Exor Release Notes Template</Template>
  <TotalTime>51</TotalTime>
  <Pages>140</Pages>
  <Words>21150</Words>
  <Characters>125590</Characters>
  <Application>Microsoft Office Word</Application>
  <DocSecurity>0</DocSecurity>
  <Lines>1046</Lines>
  <Paragraphs>292</Paragraphs>
  <ScaleCrop>false</ScaleCrop>
  <HeadingPairs>
    <vt:vector size="2" baseType="variant">
      <vt:variant>
        <vt:lpstr>Title</vt:lpstr>
      </vt:variant>
      <vt:variant>
        <vt:i4>1</vt:i4>
      </vt:variant>
    </vt:vector>
  </HeadingPairs>
  <TitlesOfParts>
    <vt:vector size="1" baseType="lpstr">
      <vt:lpstr>EXOR</vt:lpstr>
    </vt:vector>
  </TitlesOfParts>
  <Company>Bentley, Inc.</Company>
  <LinksUpToDate>false</LinksUpToDate>
  <CharactersWithSpaces>146448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dc:title>
  <dc:subject>Core Highways Release Notes</dc:subject>
  <dc:creator>Rob Coupe</dc:creator>
  <cp:keywords>10 Oct 2012</cp:keywords>
  <dc:description>v4.7.0.0</dc:description>
  <cp:lastModifiedBy>James.Wadsworth</cp:lastModifiedBy>
  <cp:revision>9</cp:revision>
  <cp:lastPrinted>2007-05-08T17:28:00Z</cp:lastPrinted>
  <dcterms:created xsi:type="dcterms:W3CDTF">2013-11-01T10:40:00Z</dcterms:created>
  <dcterms:modified xsi:type="dcterms:W3CDTF">2013-12-11T09:52:00Z</dcterms:modified>
  <cp:category>Project Number</cp:category>
</cp:coreProperties>
</file>