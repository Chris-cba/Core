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8"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7524F3" w:rsidP="00FA7DD6">
      <w:pPr>
        <w:pStyle w:val="coverinfo"/>
      </w:pPr>
      <w:fldSimple w:instr=" TITLE   \* MERGEFORMAT ">
        <w:r w:rsidR="00EE44CC">
          <w:t>EXOR</w:t>
        </w:r>
      </w:fldSimple>
    </w:p>
    <w:p w:rsidR="009A2188" w:rsidRDefault="009A2188" w:rsidP="003F61A2"/>
    <w:p w:rsidR="00232470" w:rsidRPr="003F61A2" w:rsidRDefault="007524F3" w:rsidP="00FA7DD6">
      <w:pPr>
        <w:pStyle w:val="coverinfo"/>
      </w:pPr>
      <w:fldSimple w:instr=" SUBJECT   \* MERGEFORMAT ">
        <w:r w:rsidR="00EE44CC">
          <w:t>Product Installation and Upgrade Guide</w:t>
        </w:r>
      </w:fldSimple>
    </w:p>
    <w:p w:rsidR="00232470" w:rsidRDefault="00232470" w:rsidP="00465049">
      <w:pPr>
        <w:pStyle w:val="CoverVersion"/>
      </w:pPr>
    </w:p>
    <w:p w:rsidR="009C66AC" w:rsidRDefault="007524F3" w:rsidP="00EF10EF">
      <w:pPr>
        <w:pStyle w:val="CoverVersion"/>
      </w:pPr>
      <w:fldSimple w:instr=" COMMENTS   \* MERGEFORMAT ">
        <w:r w:rsidR="00EE44CC">
          <w:t>v4.7.0.0</w:t>
        </w:r>
      </w:fldSimple>
    </w:p>
    <w:p w:rsidR="009C66AC" w:rsidRPr="00913C79" w:rsidRDefault="009C66AC" w:rsidP="00913C79">
      <w:pPr>
        <w:sectPr w:rsidR="009C66AC" w:rsidRPr="00913C79" w:rsidSect="00107E30">
          <w:headerReference w:type="default" r:id="rId9"/>
          <w:footerReference w:type="default" r:id="rId10"/>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Rob Coupe Upendra Hukeri</w:t>
            </w:r>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 xml:space="preserve">Added updated process for copying pre-signed jar files and versions of </w:t>
            </w:r>
            <w:proofErr w:type="spellStart"/>
            <w:r>
              <w:t>MapViewer</w:t>
            </w:r>
            <w:proofErr w:type="spellEnd"/>
            <w:r>
              <w:t xml:space="preserve"> components</w:t>
            </w:r>
            <w:r w:rsidR="001F1631">
              <w:t xml:space="preserve"> + TOC</w:t>
            </w:r>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C502FC" w:rsidP="009E5C8E">
            <w:pPr>
              <w:pStyle w:val="TableText"/>
            </w:pPr>
            <w:r>
              <w:t>1.6</w:t>
            </w:r>
          </w:p>
        </w:tc>
        <w:tc>
          <w:tcPr>
            <w:tcW w:w="802" w:type="pct"/>
          </w:tcPr>
          <w:p w:rsidR="00646C77" w:rsidRPr="009E5C8E" w:rsidRDefault="00C502FC" w:rsidP="009E5C8E">
            <w:pPr>
              <w:pStyle w:val="TableText"/>
            </w:pPr>
            <w:r>
              <w:t>Chris Baugh</w:t>
            </w:r>
          </w:p>
        </w:tc>
        <w:tc>
          <w:tcPr>
            <w:tcW w:w="445" w:type="pct"/>
          </w:tcPr>
          <w:p w:rsidR="00646C77" w:rsidRPr="00646C77" w:rsidRDefault="00C502FC" w:rsidP="009E5C8E">
            <w:pPr>
              <w:pStyle w:val="TableText"/>
            </w:pPr>
            <w:r>
              <w:t>Author</w:t>
            </w:r>
          </w:p>
        </w:tc>
        <w:tc>
          <w:tcPr>
            <w:tcW w:w="785" w:type="pct"/>
          </w:tcPr>
          <w:p w:rsidR="00646C77" w:rsidRPr="009E5C8E" w:rsidRDefault="00C502FC" w:rsidP="009E5C8E">
            <w:pPr>
              <w:pStyle w:val="TableText"/>
            </w:pPr>
            <w:r>
              <w:t>11-Nov-2013</w:t>
            </w:r>
          </w:p>
        </w:tc>
        <w:tc>
          <w:tcPr>
            <w:tcW w:w="2407" w:type="pct"/>
          </w:tcPr>
          <w:p w:rsidR="00646C77" w:rsidRPr="009E5C8E" w:rsidRDefault="00C502FC" w:rsidP="009E5C8E">
            <w:pPr>
              <w:pStyle w:val="TableText"/>
            </w:pPr>
            <w:r>
              <w:t>Removal of NSG dependency from MAI and PEM</w:t>
            </w:r>
          </w:p>
        </w:tc>
      </w:tr>
      <w:tr w:rsidR="00646C77" w:rsidRPr="00646C77" w:rsidTr="005F4832">
        <w:tc>
          <w:tcPr>
            <w:tcW w:w="561" w:type="pct"/>
          </w:tcPr>
          <w:p w:rsidR="00646C77" w:rsidRPr="00646C77" w:rsidRDefault="00EE44CC" w:rsidP="00EE44CC">
            <w:pPr>
              <w:pStyle w:val="TableTextCentered"/>
              <w:jc w:val="left"/>
            </w:pPr>
            <w:r>
              <w:t>1.7</w:t>
            </w:r>
          </w:p>
        </w:tc>
        <w:tc>
          <w:tcPr>
            <w:tcW w:w="802" w:type="pct"/>
          </w:tcPr>
          <w:p w:rsidR="00646C77" w:rsidRPr="00646C77" w:rsidRDefault="00EE44CC" w:rsidP="00EE44CC">
            <w:pPr>
              <w:pStyle w:val="TableTextCentered"/>
              <w:jc w:val="left"/>
            </w:pPr>
            <w:r>
              <w:t>Chris Baugh</w:t>
            </w:r>
          </w:p>
        </w:tc>
        <w:tc>
          <w:tcPr>
            <w:tcW w:w="445" w:type="pct"/>
          </w:tcPr>
          <w:p w:rsidR="00646C77" w:rsidRPr="00646C77" w:rsidRDefault="00EE44CC" w:rsidP="00EE44CC">
            <w:pPr>
              <w:pStyle w:val="TableTextCentered"/>
              <w:jc w:val="left"/>
            </w:pPr>
            <w:r>
              <w:t>Author</w:t>
            </w:r>
          </w:p>
        </w:tc>
        <w:tc>
          <w:tcPr>
            <w:tcW w:w="785" w:type="pct"/>
          </w:tcPr>
          <w:p w:rsidR="00646C77" w:rsidRPr="00646C77" w:rsidRDefault="00EE44CC" w:rsidP="00EE44CC">
            <w:pPr>
              <w:pStyle w:val="TableTextCentered"/>
              <w:jc w:val="left"/>
            </w:pPr>
            <w:r>
              <w:t>17-Dec-2013</w:t>
            </w:r>
          </w:p>
        </w:tc>
        <w:tc>
          <w:tcPr>
            <w:tcW w:w="2407" w:type="pct"/>
          </w:tcPr>
          <w:p w:rsidR="00646C77" w:rsidRPr="00646C77" w:rsidRDefault="00EE44CC" w:rsidP="009E5C8E">
            <w:pPr>
              <w:pStyle w:val="TableText"/>
            </w:pPr>
            <w:r>
              <w:t>Addition of STR/PROW and SWR details</w:t>
            </w:r>
          </w:p>
        </w:tc>
      </w:tr>
      <w:tr w:rsidR="00646C77" w:rsidRPr="00646C77" w:rsidTr="005F4832">
        <w:tc>
          <w:tcPr>
            <w:tcW w:w="561" w:type="pct"/>
          </w:tcPr>
          <w:p w:rsidR="00646C77" w:rsidRPr="00646C77" w:rsidRDefault="00EE207A" w:rsidP="00EE207A">
            <w:pPr>
              <w:pStyle w:val="TableTextCentered"/>
              <w:jc w:val="left"/>
            </w:pPr>
            <w:r>
              <w:t>1.8</w:t>
            </w:r>
          </w:p>
        </w:tc>
        <w:tc>
          <w:tcPr>
            <w:tcW w:w="802" w:type="pct"/>
          </w:tcPr>
          <w:p w:rsidR="00646C77" w:rsidRPr="00646C77" w:rsidRDefault="00EE207A" w:rsidP="00EE207A">
            <w:pPr>
              <w:pStyle w:val="TableTextCentered"/>
              <w:jc w:val="left"/>
            </w:pPr>
            <w:r>
              <w:t xml:space="preserve">Barbara </w:t>
            </w:r>
            <w:proofErr w:type="spellStart"/>
            <w:r>
              <w:t>O'Driscoll</w:t>
            </w:r>
            <w:proofErr w:type="spellEnd"/>
          </w:p>
        </w:tc>
        <w:tc>
          <w:tcPr>
            <w:tcW w:w="445" w:type="pct"/>
          </w:tcPr>
          <w:p w:rsidR="00646C77" w:rsidRPr="00646C77" w:rsidRDefault="00EE207A" w:rsidP="00EE207A">
            <w:pPr>
              <w:pStyle w:val="TableTextCentered"/>
              <w:jc w:val="left"/>
            </w:pPr>
            <w:r>
              <w:t>Author</w:t>
            </w:r>
          </w:p>
        </w:tc>
        <w:tc>
          <w:tcPr>
            <w:tcW w:w="785" w:type="pct"/>
          </w:tcPr>
          <w:p w:rsidR="00646C77" w:rsidRPr="00646C77" w:rsidRDefault="00EE207A" w:rsidP="00EE207A">
            <w:pPr>
              <w:pStyle w:val="TableTextCentered"/>
              <w:jc w:val="left"/>
            </w:pPr>
            <w:r>
              <w:t>17-Dec-2013</w:t>
            </w:r>
          </w:p>
        </w:tc>
        <w:tc>
          <w:tcPr>
            <w:tcW w:w="2407" w:type="pct"/>
          </w:tcPr>
          <w:p w:rsidR="00646C77" w:rsidRPr="00646C77" w:rsidRDefault="00EE207A" w:rsidP="009E5C8E">
            <w:pPr>
              <w:pStyle w:val="TableText"/>
            </w:pPr>
            <w:r>
              <w:t>Additions of TMA details</w:t>
            </w: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7418CD" w:rsidRDefault="007524F3">
      <w:pPr>
        <w:pStyle w:val="TOC1"/>
        <w:tabs>
          <w:tab w:val="left" w:pos="720"/>
        </w:tabs>
        <w:rPr>
          <w:rFonts w:asciiTheme="minorHAnsi" w:eastAsiaTheme="minorEastAsia" w:hAnsiTheme="minorHAnsi" w:cstheme="minorBidi"/>
          <w:noProof/>
          <w:sz w:val="22"/>
          <w:szCs w:val="22"/>
        </w:rPr>
      </w:pPr>
      <w:r>
        <w:fldChar w:fldCharType="begin"/>
      </w:r>
      <w:r w:rsidR="00E22356" w:rsidRPr="009E5C8E">
        <w:instrText xml:space="preserve"> TOC  \* MERGEFORMAT </w:instrText>
      </w:r>
      <w:r>
        <w:fldChar w:fldCharType="separate"/>
      </w:r>
      <w:r w:rsidR="007418CD">
        <w:rPr>
          <w:noProof/>
        </w:rPr>
        <w:t>1.</w:t>
      </w:r>
      <w:r w:rsidR="007418CD">
        <w:rPr>
          <w:rFonts w:asciiTheme="minorHAnsi" w:eastAsiaTheme="minorEastAsia" w:hAnsiTheme="minorHAnsi" w:cstheme="minorBidi"/>
          <w:noProof/>
          <w:sz w:val="22"/>
          <w:szCs w:val="22"/>
        </w:rPr>
        <w:tab/>
      </w:r>
      <w:r w:rsidR="007418CD">
        <w:rPr>
          <w:noProof/>
        </w:rPr>
        <w:t>Document Summary</w:t>
      </w:r>
      <w:r w:rsidR="007418CD">
        <w:rPr>
          <w:noProof/>
        </w:rPr>
        <w:tab/>
      </w:r>
      <w:r w:rsidR="007418CD">
        <w:rPr>
          <w:noProof/>
        </w:rPr>
        <w:fldChar w:fldCharType="begin"/>
      </w:r>
      <w:r w:rsidR="007418CD">
        <w:rPr>
          <w:noProof/>
        </w:rPr>
        <w:instrText xml:space="preserve"> PAGEREF _Toc375140272 \h </w:instrText>
      </w:r>
      <w:r w:rsidR="007418CD">
        <w:rPr>
          <w:noProof/>
        </w:rPr>
      </w:r>
      <w:r w:rsidR="007418CD">
        <w:rPr>
          <w:noProof/>
        </w:rPr>
        <w:fldChar w:fldCharType="separate"/>
      </w:r>
      <w:r w:rsidR="007418CD">
        <w:rPr>
          <w:noProof/>
        </w:rPr>
        <w:t>8</w:t>
      </w:r>
      <w:r w:rsidR="007418CD">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1.1</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_Toc375140273 \h </w:instrText>
      </w:r>
      <w:r>
        <w:rPr>
          <w:noProof/>
        </w:rPr>
      </w:r>
      <w:r>
        <w:rPr>
          <w:noProof/>
        </w:rPr>
        <w:fldChar w:fldCharType="separate"/>
      </w:r>
      <w:r>
        <w:rPr>
          <w:noProof/>
        </w:rPr>
        <w:t>8</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_Toc375140274 \h </w:instrText>
      </w:r>
      <w:r>
        <w:rPr>
          <w:noProof/>
        </w:rPr>
      </w:r>
      <w:r>
        <w:rPr>
          <w:noProof/>
        </w:rPr>
        <w:fldChar w:fldCharType="separate"/>
      </w:r>
      <w:r>
        <w:rPr>
          <w:noProof/>
        </w:rPr>
        <w:t>9</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2.1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_Toc375140275 \h </w:instrText>
      </w:r>
      <w:r>
        <w:rPr>
          <w:noProof/>
        </w:rPr>
      </w:r>
      <w:r>
        <w:rPr>
          <w:noProof/>
        </w:rPr>
        <w:fldChar w:fldCharType="separate"/>
      </w:r>
      <w:r>
        <w:rPr>
          <w:noProof/>
        </w:rPr>
        <w:t>9</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2.2</w:t>
      </w:r>
      <w:r>
        <w:rPr>
          <w:rFonts w:asciiTheme="minorHAnsi" w:eastAsiaTheme="minorEastAsia" w:hAnsiTheme="minorHAnsi" w:cstheme="minorBidi"/>
          <w:noProof/>
          <w:sz w:val="22"/>
          <w:szCs w:val="22"/>
        </w:rPr>
        <w:tab/>
      </w:r>
      <w:r>
        <w:rPr>
          <w:noProof/>
        </w:rPr>
        <w:t>Products Covered by this Guide</w:t>
      </w:r>
      <w:r>
        <w:rPr>
          <w:noProof/>
        </w:rPr>
        <w:tab/>
      </w:r>
      <w:r>
        <w:rPr>
          <w:noProof/>
        </w:rPr>
        <w:fldChar w:fldCharType="begin"/>
      </w:r>
      <w:r>
        <w:rPr>
          <w:noProof/>
        </w:rPr>
        <w:instrText xml:space="preserve"> PAGEREF _Toc375140276 \h </w:instrText>
      </w:r>
      <w:r>
        <w:rPr>
          <w:noProof/>
        </w:rPr>
      </w:r>
      <w:r>
        <w:rPr>
          <w:noProof/>
        </w:rPr>
        <w:fldChar w:fldCharType="separate"/>
      </w:r>
      <w:r>
        <w:rPr>
          <w:noProof/>
        </w:rPr>
        <w:t>9</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2.3</w:t>
      </w:r>
      <w:r>
        <w:rPr>
          <w:rFonts w:asciiTheme="minorHAnsi" w:eastAsiaTheme="minorEastAsia" w:hAnsiTheme="minorHAnsi" w:cstheme="minorBidi"/>
          <w:noProof/>
          <w:sz w:val="22"/>
          <w:szCs w:val="22"/>
        </w:rPr>
        <w:tab/>
      </w:r>
      <w:r>
        <w:rPr>
          <w:noProof/>
        </w:rPr>
        <w:t>Pre-Requisites to Installation/Upgrade</w:t>
      </w:r>
      <w:r>
        <w:rPr>
          <w:noProof/>
        </w:rPr>
        <w:tab/>
      </w:r>
      <w:r>
        <w:rPr>
          <w:noProof/>
        </w:rPr>
        <w:fldChar w:fldCharType="begin"/>
      </w:r>
      <w:r>
        <w:rPr>
          <w:noProof/>
        </w:rPr>
        <w:instrText xml:space="preserve"> PAGEREF _Toc375140277 \h </w:instrText>
      </w:r>
      <w:r>
        <w:rPr>
          <w:noProof/>
        </w:rPr>
      </w:r>
      <w:r>
        <w:rPr>
          <w:noProof/>
        </w:rPr>
        <w:fldChar w:fldCharType="separate"/>
      </w:r>
      <w:r>
        <w:rPr>
          <w:noProof/>
        </w:rPr>
        <w:t>10</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2.4</w:t>
      </w:r>
      <w:r>
        <w:rPr>
          <w:rFonts w:asciiTheme="minorHAnsi" w:eastAsiaTheme="minorEastAsia" w:hAnsiTheme="minorHAnsi" w:cstheme="minorBidi"/>
          <w:noProof/>
          <w:sz w:val="22"/>
          <w:szCs w:val="22"/>
        </w:rPr>
        <w:tab/>
      </w:r>
      <w:r>
        <w:rPr>
          <w:noProof/>
        </w:rPr>
        <w:t>Release Software Component 4.7.0.0 Versions</w:t>
      </w:r>
      <w:r>
        <w:rPr>
          <w:noProof/>
        </w:rPr>
        <w:tab/>
      </w:r>
      <w:r>
        <w:rPr>
          <w:noProof/>
        </w:rPr>
        <w:fldChar w:fldCharType="begin"/>
      </w:r>
      <w:r>
        <w:rPr>
          <w:noProof/>
        </w:rPr>
        <w:instrText xml:space="preserve"> PAGEREF _Toc375140278 \h </w:instrText>
      </w:r>
      <w:r>
        <w:rPr>
          <w:noProof/>
        </w:rPr>
      </w:r>
      <w:r>
        <w:rPr>
          <w:noProof/>
        </w:rPr>
        <w:fldChar w:fldCharType="separate"/>
      </w:r>
      <w:r>
        <w:rPr>
          <w:noProof/>
        </w:rPr>
        <w:t>11</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2.5</w:t>
      </w:r>
      <w:r>
        <w:rPr>
          <w:rFonts w:asciiTheme="minorHAnsi" w:eastAsiaTheme="minorEastAsia" w:hAnsiTheme="minorHAnsi" w:cstheme="minorBidi"/>
          <w:noProof/>
          <w:sz w:val="22"/>
          <w:szCs w:val="22"/>
        </w:rPr>
        <w:tab/>
      </w:r>
      <w:r>
        <w:rPr>
          <w:noProof/>
        </w:rPr>
        <w:t>Oracle Weblogic Server Configuration (Install and Upgrade)</w:t>
      </w:r>
      <w:r>
        <w:rPr>
          <w:noProof/>
        </w:rPr>
        <w:tab/>
      </w:r>
      <w:r>
        <w:rPr>
          <w:noProof/>
        </w:rPr>
        <w:fldChar w:fldCharType="begin"/>
      </w:r>
      <w:r>
        <w:rPr>
          <w:noProof/>
        </w:rPr>
        <w:instrText xml:space="preserve"> PAGEREF _Toc375140279 \h </w:instrText>
      </w:r>
      <w:r>
        <w:rPr>
          <w:noProof/>
        </w:rPr>
      </w:r>
      <w:r>
        <w:rPr>
          <w:noProof/>
        </w:rPr>
        <w:fldChar w:fldCharType="separate"/>
      </w:r>
      <w:r>
        <w:rPr>
          <w:noProof/>
        </w:rPr>
        <w:t>12</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Deployment of forms and webutil Jar files</w:t>
      </w:r>
      <w:r>
        <w:rPr>
          <w:noProof/>
        </w:rPr>
        <w:tab/>
      </w:r>
      <w:r>
        <w:rPr>
          <w:noProof/>
        </w:rPr>
        <w:fldChar w:fldCharType="begin"/>
      </w:r>
      <w:r>
        <w:rPr>
          <w:noProof/>
        </w:rPr>
        <w:instrText xml:space="preserve"> PAGEREF _Toc375140280 \h </w:instrText>
      </w:r>
      <w:r>
        <w:rPr>
          <w:noProof/>
        </w:rPr>
      </w:r>
      <w:r>
        <w:rPr>
          <w:noProof/>
        </w:rPr>
        <w:fldChar w:fldCharType="separate"/>
      </w:r>
      <w:r>
        <w:rPr>
          <w:noProof/>
        </w:rPr>
        <w:t>13</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Edit webutiljpi.htm</w:t>
      </w:r>
      <w:r>
        <w:rPr>
          <w:noProof/>
        </w:rPr>
        <w:tab/>
      </w:r>
      <w:r>
        <w:rPr>
          <w:noProof/>
        </w:rPr>
        <w:fldChar w:fldCharType="begin"/>
      </w:r>
      <w:r>
        <w:rPr>
          <w:noProof/>
        </w:rPr>
        <w:instrText xml:space="preserve"> PAGEREF _Toc375140281 \h </w:instrText>
      </w:r>
      <w:r>
        <w:rPr>
          <w:noProof/>
        </w:rPr>
      </w:r>
      <w:r>
        <w:rPr>
          <w:noProof/>
        </w:rPr>
        <w:fldChar w:fldCharType="separate"/>
      </w:r>
      <w:r>
        <w:rPr>
          <w:noProof/>
        </w:rPr>
        <w:t>14</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Configure the Forms Service to use WebUtil</w:t>
      </w:r>
      <w:r>
        <w:rPr>
          <w:noProof/>
        </w:rPr>
        <w:tab/>
      </w:r>
      <w:r>
        <w:rPr>
          <w:noProof/>
        </w:rPr>
        <w:fldChar w:fldCharType="begin"/>
      </w:r>
      <w:r>
        <w:rPr>
          <w:noProof/>
        </w:rPr>
        <w:instrText xml:space="preserve"> PAGEREF _Toc375140282 \h </w:instrText>
      </w:r>
      <w:r>
        <w:rPr>
          <w:noProof/>
        </w:rPr>
      </w:r>
      <w:r>
        <w:rPr>
          <w:noProof/>
        </w:rPr>
        <w:fldChar w:fldCharType="separate"/>
      </w:r>
      <w:r>
        <w:rPr>
          <w:noProof/>
        </w:rPr>
        <w:t>16</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Configure the WebUtil</w:t>
      </w:r>
      <w:r>
        <w:rPr>
          <w:noProof/>
        </w:rPr>
        <w:tab/>
      </w:r>
      <w:r>
        <w:rPr>
          <w:noProof/>
        </w:rPr>
        <w:fldChar w:fldCharType="begin"/>
      </w:r>
      <w:r>
        <w:rPr>
          <w:noProof/>
        </w:rPr>
        <w:instrText xml:space="preserve"> PAGEREF _Toc375140283 \h </w:instrText>
      </w:r>
      <w:r>
        <w:rPr>
          <w:noProof/>
        </w:rPr>
      </w:r>
      <w:r>
        <w:rPr>
          <w:noProof/>
        </w:rPr>
        <w:fldChar w:fldCharType="separate"/>
      </w:r>
      <w:r>
        <w:rPr>
          <w:noProof/>
        </w:rPr>
        <w:t>18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2.5.5</w:t>
      </w:r>
      <w:r>
        <w:rPr>
          <w:rFonts w:asciiTheme="minorHAnsi" w:eastAsiaTheme="minorEastAsia" w:hAnsiTheme="minorHAnsi" w:cstheme="minorBidi"/>
          <w:noProof/>
          <w:sz w:val="22"/>
          <w:szCs w:val="22"/>
        </w:rPr>
        <w:tab/>
      </w:r>
      <w:r>
        <w:rPr>
          <w:noProof/>
        </w:rPr>
        <w:t>Forms startup</w:t>
      </w:r>
      <w:r>
        <w:rPr>
          <w:noProof/>
        </w:rPr>
        <w:tab/>
      </w:r>
      <w:r>
        <w:rPr>
          <w:noProof/>
        </w:rPr>
        <w:fldChar w:fldCharType="begin"/>
      </w:r>
      <w:r>
        <w:rPr>
          <w:noProof/>
        </w:rPr>
        <w:instrText xml:space="preserve"> PAGEREF _Toc375140284 \h </w:instrText>
      </w:r>
      <w:r>
        <w:rPr>
          <w:noProof/>
        </w:rPr>
      </w:r>
      <w:r>
        <w:rPr>
          <w:noProof/>
        </w:rPr>
        <w:fldChar w:fldCharType="separate"/>
      </w:r>
      <w:r>
        <w:rPr>
          <w:noProof/>
        </w:rPr>
        <w:t>19</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Network Manager</w:t>
      </w:r>
      <w:r>
        <w:rPr>
          <w:noProof/>
        </w:rPr>
        <w:tab/>
      </w:r>
      <w:r>
        <w:rPr>
          <w:noProof/>
        </w:rPr>
        <w:fldChar w:fldCharType="begin"/>
      </w:r>
      <w:r>
        <w:rPr>
          <w:noProof/>
        </w:rPr>
        <w:instrText xml:space="preserve"> PAGEREF _Toc375140285 \h </w:instrText>
      </w:r>
      <w:r>
        <w:rPr>
          <w:noProof/>
        </w:rPr>
      </w:r>
      <w:r>
        <w:rPr>
          <w:noProof/>
        </w:rPr>
        <w:fldChar w:fldCharType="separate"/>
      </w:r>
      <w:r>
        <w:rPr>
          <w:noProof/>
        </w:rPr>
        <w:t>20</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3.1</w:t>
      </w:r>
      <w:r>
        <w:rPr>
          <w:rFonts w:asciiTheme="minorHAnsi" w:eastAsiaTheme="minorEastAsia" w:hAnsiTheme="minorHAnsi" w:cstheme="minorBidi"/>
          <w:noProof/>
          <w:sz w:val="22"/>
          <w:szCs w:val="22"/>
        </w:rPr>
        <w:tab/>
      </w:r>
      <w:r>
        <w:rPr>
          <w:noProof/>
        </w:rPr>
        <w:t>Installation of the Network Manager Software files</w:t>
      </w:r>
      <w:r>
        <w:rPr>
          <w:noProof/>
        </w:rPr>
        <w:tab/>
      </w:r>
      <w:r>
        <w:rPr>
          <w:noProof/>
        </w:rPr>
        <w:fldChar w:fldCharType="begin"/>
      </w:r>
      <w:r>
        <w:rPr>
          <w:noProof/>
        </w:rPr>
        <w:instrText xml:space="preserve"> PAGEREF _Toc375140286 \h </w:instrText>
      </w:r>
      <w:r>
        <w:rPr>
          <w:noProof/>
        </w:rPr>
      </w:r>
      <w:r>
        <w:rPr>
          <w:noProof/>
        </w:rPr>
        <w:fldChar w:fldCharType="separate"/>
      </w:r>
      <w:r>
        <w:rPr>
          <w:noProof/>
        </w:rPr>
        <w:t>20</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3.2</w:t>
      </w:r>
      <w:r>
        <w:rPr>
          <w:rFonts w:asciiTheme="minorHAnsi" w:eastAsiaTheme="minorEastAsia" w:hAnsiTheme="minorHAnsi" w:cstheme="minorBidi"/>
          <w:noProof/>
          <w:sz w:val="22"/>
          <w:szCs w:val="22"/>
        </w:rPr>
        <w:tab/>
      </w:r>
      <w:r>
        <w:rPr>
          <w:noProof/>
        </w:rPr>
        <w:t>Highways Owner Account (Install Only)</w:t>
      </w:r>
      <w:r>
        <w:rPr>
          <w:noProof/>
        </w:rPr>
        <w:tab/>
      </w:r>
      <w:r>
        <w:rPr>
          <w:noProof/>
        </w:rPr>
        <w:fldChar w:fldCharType="begin"/>
      </w:r>
      <w:r>
        <w:rPr>
          <w:noProof/>
        </w:rPr>
        <w:instrText xml:space="preserve"> PAGEREF _Toc375140287 \h </w:instrText>
      </w:r>
      <w:r>
        <w:rPr>
          <w:noProof/>
        </w:rPr>
      </w:r>
      <w:r>
        <w:rPr>
          <w:noProof/>
        </w:rPr>
        <w:fldChar w:fldCharType="separate"/>
      </w:r>
      <w:r>
        <w:rPr>
          <w:noProof/>
        </w:rPr>
        <w:t>20</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_Toc375140288 \h </w:instrText>
      </w:r>
      <w:r>
        <w:rPr>
          <w:noProof/>
        </w:rPr>
      </w:r>
      <w:r>
        <w:rPr>
          <w:noProof/>
        </w:rPr>
        <w:fldChar w:fldCharType="separate"/>
      </w:r>
      <w:r>
        <w:rPr>
          <w:noProof/>
        </w:rPr>
        <w:t>20</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Product Run-time Environment</w:t>
      </w:r>
      <w:r>
        <w:rPr>
          <w:noProof/>
        </w:rPr>
        <w:tab/>
      </w:r>
      <w:r>
        <w:rPr>
          <w:noProof/>
        </w:rPr>
        <w:fldChar w:fldCharType="begin"/>
      </w:r>
      <w:r>
        <w:rPr>
          <w:noProof/>
        </w:rPr>
        <w:instrText xml:space="preserve"> PAGEREF _Toc375140289 \h </w:instrText>
      </w:r>
      <w:r>
        <w:rPr>
          <w:noProof/>
        </w:rPr>
      </w:r>
      <w:r>
        <w:rPr>
          <w:noProof/>
        </w:rPr>
        <w:fldChar w:fldCharType="separate"/>
      </w:r>
      <w:r>
        <w:rPr>
          <w:noProof/>
        </w:rPr>
        <w:t>20</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Creation of a Highways Owner</w:t>
      </w:r>
      <w:r>
        <w:rPr>
          <w:noProof/>
        </w:rPr>
        <w:tab/>
      </w:r>
      <w:r>
        <w:rPr>
          <w:noProof/>
        </w:rPr>
        <w:fldChar w:fldCharType="begin"/>
      </w:r>
      <w:r>
        <w:rPr>
          <w:noProof/>
        </w:rPr>
        <w:instrText xml:space="preserve"> PAGEREF _Toc375140290 \h </w:instrText>
      </w:r>
      <w:r>
        <w:rPr>
          <w:noProof/>
        </w:rPr>
      </w:r>
      <w:r>
        <w:rPr>
          <w:noProof/>
        </w:rPr>
        <w:fldChar w:fldCharType="separate"/>
      </w:r>
      <w:r>
        <w:rPr>
          <w:noProof/>
        </w:rPr>
        <w:t>21</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Tablespace Requirements</w:t>
      </w:r>
      <w:r>
        <w:rPr>
          <w:noProof/>
        </w:rPr>
        <w:tab/>
      </w:r>
      <w:r>
        <w:rPr>
          <w:noProof/>
        </w:rPr>
        <w:fldChar w:fldCharType="begin"/>
      </w:r>
      <w:r>
        <w:rPr>
          <w:noProof/>
        </w:rPr>
        <w:instrText xml:space="preserve"> PAGEREF _Toc375140291 \h </w:instrText>
      </w:r>
      <w:r>
        <w:rPr>
          <w:noProof/>
        </w:rPr>
      </w:r>
      <w:r>
        <w:rPr>
          <w:noProof/>
        </w:rPr>
        <w:fldChar w:fldCharType="separate"/>
      </w:r>
      <w:r>
        <w:rPr>
          <w:noProof/>
        </w:rPr>
        <w:t>21</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3.2.3.2</w:t>
      </w:r>
      <w:r>
        <w:rPr>
          <w:rFonts w:asciiTheme="minorHAnsi" w:eastAsiaTheme="minorEastAsia" w:hAnsiTheme="minorHAnsi" w:cstheme="minorBidi"/>
          <w:noProof/>
          <w:sz w:val="22"/>
          <w:szCs w:val="22"/>
        </w:rPr>
        <w:tab/>
      </w:r>
      <w:r>
        <w:rPr>
          <w:noProof/>
        </w:rPr>
        <w:t>Data Dictionary Privileges</w:t>
      </w:r>
      <w:r>
        <w:rPr>
          <w:noProof/>
        </w:rPr>
        <w:tab/>
      </w:r>
      <w:r>
        <w:rPr>
          <w:noProof/>
        </w:rPr>
        <w:fldChar w:fldCharType="begin"/>
      </w:r>
      <w:r>
        <w:rPr>
          <w:noProof/>
        </w:rPr>
        <w:instrText xml:space="preserve"> PAGEREF _Toc375140292 \h </w:instrText>
      </w:r>
      <w:r>
        <w:rPr>
          <w:noProof/>
        </w:rPr>
      </w:r>
      <w:r>
        <w:rPr>
          <w:noProof/>
        </w:rPr>
        <w:fldChar w:fldCharType="separate"/>
      </w:r>
      <w:r>
        <w:rPr>
          <w:noProof/>
        </w:rPr>
        <w:t>21</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3.2.3.3</w:t>
      </w:r>
      <w:r>
        <w:rPr>
          <w:rFonts w:asciiTheme="minorHAnsi" w:eastAsiaTheme="minorEastAsia" w:hAnsiTheme="minorHAnsi" w:cstheme="minorBidi"/>
          <w:noProof/>
          <w:sz w:val="22"/>
          <w:szCs w:val="22"/>
        </w:rPr>
        <w:tab/>
      </w:r>
      <w:r>
        <w:rPr>
          <w:noProof/>
        </w:rPr>
        <w:t>The higowner script</w:t>
      </w:r>
      <w:r>
        <w:rPr>
          <w:noProof/>
        </w:rPr>
        <w:tab/>
      </w:r>
      <w:r>
        <w:rPr>
          <w:noProof/>
        </w:rPr>
        <w:fldChar w:fldCharType="begin"/>
      </w:r>
      <w:r>
        <w:rPr>
          <w:noProof/>
        </w:rPr>
        <w:instrText xml:space="preserve"> PAGEREF _Toc375140293 \h </w:instrText>
      </w:r>
      <w:r>
        <w:rPr>
          <w:noProof/>
        </w:rPr>
      </w:r>
      <w:r>
        <w:rPr>
          <w:noProof/>
        </w:rPr>
        <w:fldChar w:fldCharType="separate"/>
      </w:r>
      <w:r>
        <w:rPr>
          <w:noProof/>
        </w:rPr>
        <w:t>21</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3.3</w:t>
      </w:r>
      <w:r>
        <w:rPr>
          <w:rFonts w:asciiTheme="minorHAnsi" w:eastAsiaTheme="minorEastAsia" w:hAnsiTheme="minorHAnsi" w:cstheme="minorBidi"/>
          <w:noProof/>
          <w:sz w:val="22"/>
          <w:szCs w:val="22"/>
        </w:rPr>
        <w:tab/>
      </w:r>
      <w:r>
        <w:rPr>
          <w:noProof/>
        </w:rPr>
        <w:t>Network Manager Install/Upgrade</w:t>
      </w:r>
      <w:r>
        <w:rPr>
          <w:noProof/>
        </w:rPr>
        <w:tab/>
      </w:r>
      <w:r>
        <w:rPr>
          <w:noProof/>
        </w:rPr>
        <w:fldChar w:fldCharType="begin"/>
      </w:r>
      <w:r>
        <w:rPr>
          <w:noProof/>
        </w:rPr>
        <w:instrText xml:space="preserve"> PAGEREF _Toc375140294 \h </w:instrText>
      </w:r>
      <w:r>
        <w:rPr>
          <w:noProof/>
        </w:rPr>
      </w:r>
      <w:r>
        <w:rPr>
          <w:noProof/>
        </w:rPr>
        <w:fldChar w:fldCharType="separate"/>
      </w:r>
      <w:r>
        <w:rPr>
          <w:noProof/>
        </w:rPr>
        <w:t>24</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_Toc375140295 \h </w:instrText>
      </w:r>
      <w:r>
        <w:rPr>
          <w:noProof/>
        </w:rPr>
      </w:r>
      <w:r>
        <w:rPr>
          <w:noProof/>
        </w:rPr>
        <w:fldChar w:fldCharType="separate"/>
      </w:r>
      <w:r>
        <w:rPr>
          <w:noProof/>
        </w:rPr>
        <w:t>24</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_Toc375140296 \h </w:instrText>
      </w:r>
      <w:r>
        <w:rPr>
          <w:noProof/>
        </w:rPr>
      </w:r>
      <w:r>
        <w:rPr>
          <w:noProof/>
        </w:rPr>
        <w:fldChar w:fldCharType="separate"/>
      </w:r>
      <w:r>
        <w:rPr>
          <w:noProof/>
        </w:rPr>
        <w:t>24</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_Toc375140297 \h </w:instrText>
      </w:r>
      <w:r>
        <w:rPr>
          <w:noProof/>
        </w:rPr>
      </w:r>
      <w:r>
        <w:rPr>
          <w:noProof/>
        </w:rPr>
        <w:fldChar w:fldCharType="separate"/>
      </w:r>
      <w:r>
        <w:rPr>
          <w:noProof/>
        </w:rPr>
        <w:t>25</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3.3.3.1</w:t>
      </w:r>
      <w:r>
        <w:rPr>
          <w:rFonts w:asciiTheme="minorHAnsi" w:eastAsiaTheme="minorEastAsia" w:hAnsiTheme="minorHAnsi" w:cstheme="minorBidi"/>
          <w:noProof/>
          <w:sz w:val="22"/>
          <w:szCs w:val="22"/>
        </w:rPr>
        <w:tab/>
      </w:r>
      <w:r>
        <w:rPr>
          <w:noProof/>
        </w:rPr>
        <w:t>Core User and Objects</w:t>
      </w:r>
      <w:r>
        <w:rPr>
          <w:noProof/>
        </w:rPr>
        <w:tab/>
      </w:r>
      <w:r>
        <w:rPr>
          <w:noProof/>
        </w:rPr>
        <w:fldChar w:fldCharType="begin"/>
      </w:r>
      <w:r>
        <w:rPr>
          <w:noProof/>
        </w:rPr>
        <w:instrText xml:space="preserve"> PAGEREF _Toc375140298 \h </w:instrText>
      </w:r>
      <w:r>
        <w:rPr>
          <w:noProof/>
        </w:rPr>
      </w:r>
      <w:r>
        <w:rPr>
          <w:noProof/>
        </w:rPr>
        <w:fldChar w:fldCharType="separate"/>
      </w:r>
      <w:r>
        <w:rPr>
          <w:noProof/>
        </w:rPr>
        <w:t>25</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3.3.3.2</w:t>
      </w:r>
      <w:r>
        <w:rPr>
          <w:rFonts w:asciiTheme="minorHAnsi" w:eastAsiaTheme="minorEastAsia" w:hAnsiTheme="minorHAnsi" w:cstheme="minorBidi"/>
          <w:noProof/>
          <w:sz w:val="22"/>
          <w:szCs w:val="22"/>
        </w:rPr>
        <w:tab/>
      </w:r>
      <w:r>
        <w:rPr>
          <w:noProof/>
        </w:rPr>
        <w:t>Install of Network Manager</w:t>
      </w:r>
      <w:r>
        <w:rPr>
          <w:noProof/>
        </w:rPr>
        <w:tab/>
      </w:r>
      <w:r>
        <w:rPr>
          <w:noProof/>
        </w:rPr>
        <w:fldChar w:fldCharType="begin"/>
      </w:r>
      <w:r>
        <w:rPr>
          <w:noProof/>
        </w:rPr>
        <w:instrText xml:space="preserve"> PAGEREF _Toc375140299 \h </w:instrText>
      </w:r>
      <w:r>
        <w:rPr>
          <w:noProof/>
        </w:rPr>
      </w:r>
      <w:r>
        <w:rPr>
          <w:noProof/>
        </w:rPr>
        <w:fldChar w:fldCharType="separate"/>
      </w:r>
      <w:r>
        <w:rPr>
          <w:noProof/>
        </w:rPr>
        <w:t>25</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3.3.3.3</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_Toc375140300 \h </w:instrText>
      </w:r>
      <w:r>
        <w:rPr>
          <w:noProof/>
        </w:rPr>
      </w:r>
      <w:r>
        <w:rPr>
          <w:noProof/>
        </w:rPr>
        <w:fldChar w:fldCharType="separate"/>
      </w:r>
      <w:r>
        <w:rPr>
          <w:noProof/>
        </w:rPr>
        <w:t>26</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Post Install Tasks</w:t>
      </w:r>
      <w:r>
        <w:rPr>
          <w:noProof/>
        </w:rPr>
        <w:tab/>
      </w:r>
      <w:r>
        <w:rPr>
          <w:noProof/>
        </w:rPr>
        <w:fldChar w:fldCharType="begin"/>
      </w:r>
      <w:r>
        <w:rPr>
          <w:noProof/>
        </w:rPr>
        <w:instrText xml:space="preserve"> PAGEREF _Toc375140301 \h </w:instrText>
      </w:r>
      <w:r>
        <w:rPr>
          <w:noProof/>
        </w:rPr>
      </w:r>
      <w:r>
        <w:rPr>
          <w:noProof/>
        </w:rPr>
        <w:fldChar w:fldCharType="separate"/>
      </w:r>
      <w:r>
        <w:rPr>
          <w:noProof/>
        </w:rPr>
        <w:t>26</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3.3.4.1</w:t>
      </w:r>
      <w:r>
        <w:rPr>
          <w:rFonts w:asciiTheme="minorHAnsi" w:eastAsiaTheme="minorEastAsia" w:hAnsiTheme="minorHAnsi" w:cstheme="minorBidi"/>
          <w:noProof/>
          <w:sz w:val="22"/>
          <w:szCs w:val="22"/>
        </w:rPr>
        <w:tab/>
      </w:r>
      <w:r>
        <w:rPr>
          <w:noProof/>
        </w:rPr>
        <w:t>Synonyms</w:t>
      </w:r>
      <w:r>
        <w:rPr>
          <w:noProof/>
        </w:rPr>
        <w:tab/>
      </w:r>
      <w:r>
        <w:rPr>
          <w:noProof/>
        </w:rPr>
        <w:fldChar w:fldCharType="begin"/>
      </w:r>
      <w:r>
        <w:rPr>
          <w:noProof/>
        </w:rPr>
        <w:instrText xml:space="preserve"> PAGEREF _Toc375140302 \h </w:instrText>
      </w:r>
      <w:r>
        <w:rPr>
          <w:noProof/>
        </w:rPr>
      </w:r>
      <w:r>
        <w:rPr>
          <w:noProof/>
        </w:rPr>
        <w:fldChar w:fldCharType="separate"/>
      </w:r>
      <w:r>
        <w:rPr>
          <w:noProof/>
        </w:rPr>
        <w:t>27</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3.3.4.2</w:t>
      </w:r>
      <w:r>
        <w:rPr>
          <w:rFonts w:asciiTheme="minorHAnsi" w:eastAsiaTheme="minorEastAsia" w:hAnsiTheme="minorHAnsi" w:cstheme="minorBidi"/>
          <w:noProof/>
          <w:sz w:val="22"/>
          <w:szCs w:val="22"/>
        </w:rPr>
        <w:tab/>
      </w:r>
      <w:r>
        <w:rPr>
          <w:noProof/>
        </w:rPr>
        <w:t>Configuring NM3WEB</w:t>
      </w:r>
      <w:r>
        <w:rPr>
          <w:noProof/>
        </w:rPr>
        <w:tab/>
      </w:r>
      <w:r>
        <w:rPr>
          <w:noProof/>
        </w:rPr>
        <w:fldChar w:fldCharType="begin"/>
      </w:r>
      <w:r>
        <w:rPr>
          <w:noProof/>
        </w:rPr>
        <w:instrText xml:space="preserve"> PAGEREF _Toc375140303 \h </w:instrText>
      </w:r>
      <w:r>
        <w:rPr>
          <w:noProof/>
        </w:rPr>
      </w:r>
      <w:r>
        <w:rPr>
          <w:noProof/>
        </w:rPr>
        <w:fldChar w:fldCharType="separate"/>
      </w:r>
      <w:r>
        <w:rPr>
          <w:noProof/>
        </w:rPr>
        <w:t>27</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3.3.4.3</w:t>
      </w:r>
      <w:r>
        <w:rPr>
          <w:rFonts w:asciiTheme="minorHAnsi" w:eastAsiaTheme="minorEastAsia" w:hAnsiTheme="minorHAnsi" w:cstheme="minorBidi"/>
          <w:noProof/>
          <w:sz w:val="22"/>
          <w:szCs w:val="22"/>
        </w:rPr>
        <w:tab/>
      </w:r>
      <w:r>
        <w:rPr>
          <w:noProof/>
        </w:rPr>
        <w:t>Forms 11g Specific Configuration</w:t>
      </w:r>
      <w:r>
        <w:rPr>
          <w:noProof/>
        </w:rPr>
        <w:tab/>
      </w:r>
      <w:r>
        <w:rPr>
          <w:noProof/>
        </w:rPr>
        <w:fldChar w:fldCharType="begin"/>
      </w:r>
      <w:r>
        <w:rPr>
          <w:noProof/>
        </w:rPr>
        <w:instrText xml:space="preserve"> PAGEREF _Toc375140304 \h </w:instrText>
      </w:r>
      <w:r>
        <w:rPr>
          <w:noProof/>
        </w:rPr>
      </w:r>
      <w:r>
        <w:rPr>
          <w:noProof/>
        </w:rPr>
        <w:fldChar w:fldCharType="separate"/>
      </w:r>
      <w:r>
        <w:rPr>
          <w:noProof/>
        </w:rPr>
        <w:t>29</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_Toc375140305 \h </w:instrText>
      </w:r>
      <w:r>
        <w:rPr>
          <w:noProof/>
        </w:rPr>
      </w:r>
      <w:r>
        <w:rPr>
          <w:noProof/>
        </w:rPr>
        <w:fldChar w:fldCharType="separate"/>
      </w:r>
      <w:r>
        <w:rPr>
          <w:noProof/>
        </w:rPr>
        <w:t>31</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3.3.5.1</w:t>
      </w:r>
      <w:r>
        <w:rPr>
          <w:rFonts w:asciiTheme="minorHAnsi" w:eastAsiaTheme="minorEastAsia" w:hAnsiTheme="minorHAnsi" w:cstheme="minorBidi"/>
          <w:noProof/>
          <w:sz w:val="22"/>
          <w:szCs w:val="22"/>
        </w:rPr>
        <w:tab/>
      </w:r>
      <w:r>
        <w:rPr>
          <w:noProof/>
        </w:rPr>
        <w:t>Upgrade of Network Manager</w:t>
      </w:r>
      <w:r>
        <w:rPr>
          <w:noProof/>
        </w:rPr>
        <w:tab/>
      </w:r>
      <w:r>
        <w:rPr>
          <w:noProof/>
        </w:rPr>
        <w:fldChar w:fldCharType="begin"/>
      </w:r>
      <w:r>
        <w:rPr>
          <w:noProof/>
        </w:rPr>
        <w:instrText xml:space="preserve"> PAGEREF _Toc375140306 \h </w:instrText>
      </w:r>
      <w:r>
        <w:rPr>
          <w:noProof/>
        </w:rPr>
      </w:r>
      <w:r>
        <w:rPr>
          <w:noProof/>
        </w:rPr>
        <w:fldChar w:fldCharType="separate"/>
      </w:r>
      <w:r>
        <w:rPr>
          <w:noProof/>
        </w:rPr>
        <w:t>31</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3.3.5.2</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_Toc375140307 \h </w:instrText>
      </w:r>
      <w:r>
        <w:rPr>
          <w:noProof/>
        </w:rPr>
      </w:r>
      <w:r>
        <w:rPr>
          <w:noProof/>
        </w:rPr>
        <w:fldChar w:fldCharType="separate"/>
      </w:r>
      <w:r>
        <w:rPr>
          <w:noProof/>
        </w:rPr>
        <w:t>31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3.3.6</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_Toc375140308 \h </w:instrText>
      </w:r>
      <w:r>
        <w:rPr>
          <w:noProof/>
        </w:rPr>
      </w:r>
      <w:r>
        <w:rPr>
          <w:noProof/>
        </w:rPr>
        <w:fldChar w:fldCharType="separate"/>
      </w:r>
      <w:r>
        <w:rPr>
          <w:noProof/>
        </w:rPr>
        <w:t>32</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_Toc375140309 \h </w:instrText>
      </w:r>
      <w:r>
        <w:rPr>
          <w:noProof/>
        </w:rPr>
      </w:r>
      <w:r>
        <w:rPr>
          <w:noProof/>
        </w:rPr>
        <w:fldChar w:fldCharType="separate"/>
      </w:r>
      <w:r>
        <w:rPr>
          <w:noProof/>
        </w:rPr>
        <w:t>32</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3.3.7</w:t>
      </w:r>
      <w:r>
        <w:rPr>
          <w:rFonts w:asciiTheme="minorHAnsi" w:eastAsiaTheme="minorEastAsia" w:hAnsiTheme="minorHAnsi" w:cstheme="minorBidi"/>
          <w:noProof/>
          <w:sz w:val="22"/>
          <w:szCs w:val="22"/>
        </w:rPr>
        <w:tab/>
      </w:r>
      <w:r>
        <w:rPr>
          <w:noProof/>
        </w:rPr>
        <w:t>EXOR_JPG.JAR (Post Install and Upgrade)</w:t>
      </w:r>
      <w:r>
        <w:rPr>
          <w:noProof/>
        </w:rPr>
        <w:tab/>
      </w:r>
      <w:r>
        <w:rPr>
          <w:noProof/>
        </w:rPr>
        <w:fldChar w:fldCharType="begin"/>
      </w:r>
      <w:r>
        <w:rPr>
          <w:noProof/>
        </w:rPr>
        <w:instrText xml:space="preserve"> PAGEREF _Toc375140310 \h </w:instrText>
      </w:r>
      <w:r>
        <w:rPr>
          <w:noProof/>
        </w:rPr>
      </w:r>
      <w:r>
        <w:rPr>
          <w:noProof/>
        </w:rPr>
        <w:fldChar w:fldCharType="separate"/>
      </w:r>
      <w:r>
        <w:rPr>
          <w:noProof/>
        </w:rPr>
        <w:t>32</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3.3.8</w:t>
      </w:r>
      <w:r>
        <w:rPr>
          <w:rFonts w:asciiTheme="minorHAnsi" w:eastAsiaTheme="minorEastAsia" w:hAnsiTheme="minorHAnsi" w:cstheme="minorBidi"/>
          <w:noProof/>
          <w:sz w:val="22"/>
          <w:szCs w:val="22"/>
        </w:rPr>
        <w:tab/>
      </w:r>
      <w:r>
        <w:rPr>
          <w:noProof/>
        </w:rPr>
        <w:t>Process Framework (Post Install and Upgrade)</w:t>
      </w:r>
      <w:r>
        <w:rPr>
          <w:noProof/>
        </w:rPr>
        <w:tab/>
      </w:r>
      <w:r>
        <w:rPr>
          <w:noProof/>
        </w:rPr>
        <w:fldChar w:fldCharType="begin"/>
      </w:r>
      <w:r>
        <w:rPr>
          <w:noProof/>
        </w:rPr>
        <w:instrText xml:space="preserve"> PAGEREF _Toc375140311 \h </w:instrText>
      </w:r>
      <w:r>
        <w:rPr>
          <w:noProof/>
        </w:rPr>
      </w:r>
      <w:r>
        <w:rPr>
          <w:noProof/>
        </w:rPr>
        <w:fldChar w:fldCharType="separate"/>
      </w:r>
      <w:r>
        <w:rPr>
          <w:noProof/>
        </w:rPr>
        <w:t>32</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3.3.9</w:t>
      </w:r>
      <w:r>
        <w:rPr>
          <w:rFonts w:asciiTheme="minorHAnsi" w:eastAsiaTheme="minorEastAsia" w:hAnsiTheme="minorHAnsi" w:cstheme="minorBidi"/>
          <w:noProof/>
          <w:sz w:val="22"/>
          <w:szCs w:val="22"/>
        </w:rPr>
        <w:tab/>
      </w:r>
      <w:r>
        <w:rPr>
          <w:noProof/>
        </w:rPr>
        <w:t>Jobs (Post Install and Upgrade)</w:t>
      </w:r>
      <w:r>
        <w:rPr>
          <w:noProof/>
        </w:rPr>
        <w:tab/>
      </w:r>
      <w:r>
        <w:rPr>
          <w:noProof/>
        </w:rPr>
        <w:fldChar w:fldCharType="begin"/>
      </w:r>
      <w:r>
        <w:rPr>
          <w:noProof/>
        </w:rPr>
        <w:instrText xml:space="preserve"> PAGEREF _Toc375140312 \h </w:instrText>
      </w:r>
      <w:r>
        <w:rPr>
          <w:noProof/>
        </w:rPr>
      </w:r>
      <w:r>
        <w:rPr>
          <w:noProof/>
        </w:rPr>
        <w:fldChar w:fldCharType="separate"/>
      </w:r>
      <w:r>
        <w:rPr>
          <w:noProof/>
        </w:rPr>
        <w:t>33</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3.3.10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_Toc375140313 \h </w:instrText>
      </w:r>
      <w:r>
        <w:rPr>
          <w:noProof/>
        </w:rPr>
      </w:r>
      <w:r>
        <w:rPr>
          <w:noProof/>
        </w:rPr>
        <w:fldChar w:fldCharType="separate"/>
      </w:r>
      <w:r>
        <w:rPr>
          <w:noProof/>
        </w:rPr>
        <w:t>33</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3.3.11</w:t>
      </w:r>
      <w:r>
        <w:rPr>
          <w:rFonts w:asciiTheme="minorHAnsi" w:eastAsiaTheme="minorEastAsia" w:hAnsiTheme="minorHAnsi" w:cstheme="minorBidi"/>
          <w:noProof/>
          <w:sz w:val="22"/>
          <w:szCs w:val="22"/>
        </w:rPr>
        <w:tab/>
      </w:r>
      <w:r>
        <w:rPr>
          <w:noProof/>
        </w:rPr>
        <w:t>Doc Bundle Loader (Post Install and Upgrade)</w:t>
      </w:r>
      <w:r>
        <w:rPr>
          <w:noProof/>
        </w:rPr>
        <w:tab/>
      </w:r>
      <w:r>
        <w:rPr>
          <w:noProof/>
        </w:rPr>
        <w:fldChar w:fldCharType="begin"/>
      </w:r>
      <w:r>
        <w:rPr>
          <w:noProof/>
        </w:rPr>
        <w:instrText xml:space="preserve"> PAGEREF _Toc375140314 \h </w:instrText>
      </w:r>
      <w:r>
        <w:rPr>
          <w:noProof/>
        </w:rPr>
      </w:r>
      <w:r>
        <w:rPr>
          <w:noProof/>
        </w:rPr>
        <w:fldChar w:fldCharType="separate"/>
      </w:r>
      <w:r>
        <w:rPr>
          <w:noProof/>
        </w:rPr>
        <w:t>33</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3.3.11.1</w:t>
      </w:r>
      <w:r>
        <w:rPr>
          <w:rFonts w:asciiTheme="minorHAnsi" w:eastAsiaTheme="minorEastAsia" w:hAnsiTheme="minorHAnsi" w:cstheme="minorBidi"/>
          <w:noProof/>
          <w:sz w:val="22"/>
          <w:szCs w:val="22"/>
        </w:rPr>
        <w:tab/>
      </w:r>
      <w:r>
        <w:rPr>
          <w:noProof/>
        </w:rPr>
        <w:t>Oracle External Scheduler Jobs</w:t>
      </w:r>
      <w:r>
        <w:rPr>
          <w:noProof/>
        </w:rPr>
        <w:tab/>
      </w:r>
      <w:r>
        <w:rPr>
          <w:noProof/>
        </w:rPr>
        <w:fldChar w:fldCharType="begin"/>
      </w:r>
      <w:r>
        <w:rPr>
          <w:noProof/>
        </w:rPr>
        <w:instrText xml:space="preserve"> PAGEREF _Toc375140315 \h </w:instrText>
      </w:r>
      <w:r>
        <w:rPr>
          <w:noProof/>
        </w:rPr>
      </w:r>
      <w:r>
        <w:rPr>
          <w:noProof/>
        </w:rPr>
        <w:fldChar w:fldCharType="separate"/>
      </w:r>
      <w:r>
        <w:rPr>
          <w:noProof/>
        </w:rPr>
        <w:t>33</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3.3.12</w:t>
      </w:r>
      <w:r>
        <w:rPr>
          <w:rFonts w:asciiTheme="minorHAnsi" w:eastAsiaTheme="minorEastAsia" w:hAnsiTheme="minorHAnsi" w:cstheme="minorBidi"/>
          <w:noProof/>
          <w:sz w:val="22"/>
          <w:szCs w:val="22"/>
        </w:rPr>
        <w:tab/>
      </w:r>
      <w:r>
        <w:rPr>
          <w:noProof/>
        </w:rPr>
        <w:t>Optional Security Policies</w:t>
      </w:r>
      <w:r>
        <w:rPr>
          <w:noProof/>
        </w:rPr>
        <w:tab/>
      </w:r>
      <w:r>
        <w:rPr>
          <w:noProof/>
        </w:rPr>
        <w:fldChar w:fldCharType="begin"/>
      </w:r>
      <w:r>
        <w:rPr>
          <w:noProof/>
        </w:rPr>
        <w:instrText xml:space="preserve"> PAGEREF _Toc375140316 \h </w:instrText>
      </w:r>
      <w:r>
        <w:rPr>
          <w:noProof/>
        </w:rPr>
      </w:r>
      <w:r>
        <w:rPr>
          <w:noProof/>
        </w:rPr>
        <w:fldChar w:fldCharType="separate"/>
      </w:r>
      <w:r>
        <w:rPr>
          <w:noProof/>
        </w:rPr>
        <w:t>33</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3.3.13</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_Toc375140317 \h </w:instrText>
      </w:r>
      <w:r>
        <w:rPr>
          <w:noProof/>
        </w:rPr>
      </w:r>
      <w:r>
        <w:rPr>
          <w:noProof/>
        </w:rPr>
        <w:fldChar w:fldCharType="separate"/>
      </w:r>
      <w:r>
        <w:rPr>
          <w:noProof/>
        </w:rPr>
        <w:t>34</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3.3.14</w:t>
      </w:r>
      <w:r>
        <w:rPr>
          <w:rFonts w:asciiTheme="minorHAnsi" w:eastAsiaTheme="minorEastAsia" w:hAnsiTheme="minorHAnsi" w:cstheme="minorBidi"/>
          <w:noProof/>
          <w:sz w:val="22"/>
          <w:szCs w:val="22"/>
        </w:rPr>
        <w:tab/>
      </w:r>
      <w:r>
        <w:rPr>
          <w:noProof/>
        </w:rPr>
        <w:t>Mapserver Component Install (Post Install and Upgrade)</w:t>
      </w:r>
      <w:r>
        <w:rPr>
          <w:noProof/>
        </w:rPr>
        <w:tab/>
      </w:r>
      <w:r>
        <w:rPr>
          <w:noProof/>
        </w:rPr>
        <w:fldChar w:fldCharType="begin"/>
      </w:r>
      <w:r>
        <w:rPr>
          <w:noProof/>
        </w:rPr>
        <w:instrText xml:space="preserve"> PAGEREF _Toc375140318 \h </w:instrText>
      </w:r>
      <w:r>
        <w:rPr>
          <w:noProof/>
        </w:rPr>
      </w:r>
      <w:r>
        <w:rPr>
          <w:noProof/>
        </w:rPr>
        <w:fldChar w:fldCharType="separate"/>
      </w:r>
      <w:r>
        <w:rPr>
          <w:noProof/>
        </w:rPr>
        <w:t>34</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Street Gazetteer Manager</w:t>
      </w:r>
      <w:r>
        <w:rPr>
          <w:noProof/>
        </w:rPr>
        <w:tab/>
      </w:r>
      <w:r>
        <w:rPr>
          <w:noProof/>
        </w:rPr>
        <w:fldChar w:fldCharType="begin"/>
      </w:r>
      <w:r>
        <w:rPr>
          <w:noProof/>
        </w:rPr>
        <w:instrText xml:space="preserve"> PAGEREF _Toc375140319 \h </w:instrText>
      </w:r>
      <w:r>
        <w:rPr>
          <w:noProof/>
        </w:rPr>
      </w:r>
      <w:r>
        <w:rPr>
          <w:noProof/>
        </w:rPr>
        <w:fldChar w:fldCharType="separate"/>
      </w:r>
      <w:r>
        <w:rPr>
          <w:noProof/>
        </w:rPr>
        <w:t>39</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Maintenance Manager</w:t>
      </w:r>
      <w:r>
        <w:rPr>
          <w:noProof/>
        </w:rPr>
        <w:tab/>
      </w:r>
      <w:r>
        <w:rPr>
          <w:noProof/>
        </w:rPr>
        <w:fldChar w:fldCharType="begin"/>
      </w:r>
      <w:r>
        <w:rPr>
          <w:noProof/>
        </w:rPr>
        <w:instrText xml:space="preserve"> PAGEREF _Toc375140320 \h </w:instrText>
      </w:r>
      <w:r>
        <w:rPr>
          <w:noProof/>
        </w:rPr>
      </w:r>
      <w:r>
        <w:rPr>
          <w:noProof/>
        </w:rPr>
        <w:fldChar w:fldCharType="separate"/>
      </w:r>
      <w:r>
        <w:rPr>
          <w:noProof/>
        </w:rPr>
        <w:t>50</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5.1</w:t>
      </w:r>
      <w:r>
        <w:rPr>
          <w:rFonts w:asciiTheme="minorHAnsi" w:eastAsiaTheme="minorEastAsia" w:hAnsiTheme="minorHAnsi" w:cstheme="minorBidi"/>
          <w:noProof/>
          <w:sz w:val="22"/>
          <w:szCs w:val="22"/>
        </w:rPr>
        <w:tab/>
      </w:r>
      <w:r>
        <w:rPr>
          <w:noProof/>
        </w:rPr>
        <w:t>Implementation of the Maintenance Manager Software files</w:t>
      </w:r>
      <w:r>
        <w:rPr>
          <w:noProof/>
        </w:rPr>
        <w:tab/>
      </w:r>
      <w:r>
        <w:rPr>
          <w:noProof/>
        </w:rPr>
        <w:fldChar w:fldCharType="begin"/>
      </w:r>
      <w:r>
        <w:rPr>
          <w:noProof/>
        </w:rPr>
        <w:instrText xml:space="preserve"> PAGEREF _Toc375140321 \h </w:instrText>
      </w:r>
      <w:r>
        <w:rPr>
          <w:noProof/>
        </w:rPr>
      </w:r>
      <w:r>
        <w:rPr>
          <w:noProof/>
        </w:rPr>
        <w:fldChar w:fldCharType="separate"/>
      </w:r>
      <w:r>
        <w:rPr>
          <w:noProof/>
        </w:rPr>
        <w:t>50</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5.2</w:t>
      </w:r>
      <w:r>
        <w:rPr>
          <w:rFonts w:asciiTheme="minorHAnsi" w:eastAsiaTheme="minorEastAsia" w:hAnsiTheme="minorHAnsi" w:cstheme="minorBidi"/>
          <w:noProof/>
          <w:sz w:val="22"/>
          <w:szCs w:val="22"/>
        </w:rPr>
        <w:tab/>
      </w:r>
      <w:r>
        <w:rPr>
          <w:noProof/>
        </w:rPr>
        <w:t>Maintenance Manager Server Install/Upgrade</w:t>
      </w:r>
      <w:r>
        <w:rPr>
          <w:noProof/>
        </w:rPr>
        <w:tab/>
      </w:r>
      <w:r>
        <w:rPr>
          <w:noProof/>
        </w:rPr>
        <w:fldChar w:fldCharType="begin"/>
      </w:r>
      <w:r>
        <w:rPr>
          <w:noProof/>
        </w:rPr>
        <w:instrText xml:space="preserve"> PAGEREF _Toc375140322 \h </w:instrText>
      </w:r>
      <w:r>
        <w:rPr>
          <w:noProof/>
        </w:rPr>
      </w:r>
      <w:r>
        <w:rPr>
          <w:noProof/>
        </w:rPr>
        <w:fldChar w:fldCharType="separate"/>
      </w:r>
      <w:r>
        <w:rPr>
          <w:noProof/>
        </w:rPr>
        <w:t>51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_Toc375140323 \h </w:instrText>
      </w:r>
      <w:r>
        <w:rPr>
          <w:noProof/>
        </w:rPr>
      </w:r>
      <w:r>
        <w:rPr>
          <w:noProof/>
        </w:rPr>
        <w:fldChar w:fldCharType="separate"/>
      </w:r>
      <w:r>
        <w:rPr>
          <w:noProof/>
        </w:rPr>
        <w:t>51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_Toc375140324 \h </w:instrText>
      </w:r>
      <w:r>
        <w:rPr>
          <w:noProof/>
        </w:rPr>
      </w:r>
      <w:r>
        <w:rPr>
          <w:noProof/>
        </w:rPr>
        <w:fldChar w:fldCharType="separate"/>
      </w:r>
      <w:r>
        <w:rPr>
          <w:noProof/>
        </w:rPr>
        <w:t>51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Install of Maintenance Manager</w:t>
      </w:r>
      <w:r>
        <w:rPr>
          <w:noProof/>
        </w:rPr>
        <w:tab/>
      </w:r>
      <w:r>
        <w:rPr>
          <w:noProof/>
        </w:rPr>
        <w:fldChar w:fldCharType="begin"/>
      </w:r>
      <w:r>
        <w:rPr>
          <w:noProof/>
        </w:rPr>
        <w:instrText xml:space="preserve"> PAGEREF _Toc375140325 \h </w:instrText>
      </w:r>
      <w:r>
        <w:rPr>
          <w:noProof/>
        </w:rPr>
      </w:r>
      <w:r>
        <w:rPr>
          <w:noProof/>
        </w:rPr>
        <w:fldChar w:fldCharType="separate"/>
      </w:r>
      <w:r>
        <w:rPr>
          <w:noProof/>
        </w:rPr>
        <w:t>51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_Toc375140326 \h </w:instrText>
      </w:r>
      <w:r>
        <w:rPr>
          <w:noProof/>
        </w:rPr>
      </w:r>
      <w:r>
        <w:rPr>
          <w:noProof/>
        </w:rPr>
        <w:fldChar w:fldCharType="separate"/>
      </w:r>
      <w:r>
        <w:rPr>
          <w:noProof/>
        </w:rPr>
        <w:t>52</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5.2.5</w:t>
      </w:r>
      <w:r>
        <w:rPr>
          <w:rFonts w:asciiTheme="minorHAnsi" w:eastAsiaTheme="minorEastAsia" w:hAnsiTheme="minorHAnsi" w:cstheme="minorBidi"/>
          <w:noProof/>
          <w:sz w:val="22"/>
          <w:szCs w:val="22"/>
        </w:rPr>
        <w:tab/>
      </w:r>
      <w:r>
        <w:rPr>
          <w:noProof/>
        </w:rPr>
        <w:t>Upgrade of Maintenance Manager</w:t>
      </w:r>
      <w:r>
        <w:rPr>
          <w:noProof/>
        </w:rPr>
        <w:tab/>
      </w:r>
      <w:r>
        <w:rPr>
          <w:noProof/>
        </w:rPr>
        <w:fldChar w:fldCharType="begin"/>
      </w:r>
      <w:r>
        <w:rPr>
          <w:noProof/>
        </w:rPr>
        <w:instrText xml:space="preserve"> PAGEREF _Toc375140327 \h </w:instrText>
      </w:r>
      <w:r>
        <w:rPr>
          <w:noProof/>
        </w:rPr>
      </w:r>
      <w:r>
        <w:rPr>
          <w:noProof/>
        </w:rPr>
        <w:fldChar w:fldCharType="separate"/>
      </w:r>
      <w:r>
        <w:rPr>
          <w:noProof/>
        </w:rPr>
        <w:t>52</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_Toc375140328 \h </w:instrText>
      </w:r>
      <w:r>
        <w:rPr>
          <w:noProof/>
        </w:rPr>
      </w:r>
      <w:r>
        <w:rPr>
          <w:noProof/>
        </w:rPr>
        <w:fldChar w:fldCharType="separate"/>
      </w:r>
      <w:r>
        <w:rPr>
          <w:noProof/>
        </w:rPr>
        <w:t>53</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_Toc375140329 \h </w:instrText>
      </w:r>
      <w:r>
        <w:rPr>
          <w:noProof/>
        </w:rPr>
      </w:r>
      <w:r>
        <w:rPr>
          <w:noProof/>
        </w:rPr>
        <w:fldChar w:fldCharType="separate"/>
      </w:r>
      <w:r>
        <w:rPr>
          <w:noProof/>
        </w:rPr>
        <w:t>53</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5.2.7.1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_Toc375140330 \h </w:instrText>
      </w:r>
      <w:r>
        <w:rPr>
          <w:noProof/>
        </w:rPr>
      </w:r>
      <w:r>
        <w:rPr>
          <w:noProof/>
        </w:rPr>
        <w:fldChar w:fldCharType="separate"/>
      </w:r>
      <w:r>
        <w:rPr>
          <w:noProof/>
        </w:rPr>
        <w:t>53</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5.2.8</w:t>
      </w:r>
      <w:r>
        <w:rPr>
          <w:rFonts w:asciiTheme="minorHAnsi" w:eastAsiaTheme="minorEastAsia" w:hAnsiTheme="minorHAnsi" w:cstheme="minorBidi"/>
          <w:noProof/>
          <w:sz w:val="22"/>
          <w:szCs w:val="22"/>
        </w:rPr>
        <w:tab/>
      </w:r>
      <w:r>
        <w:rPr>
          <w:noProof/>
        </w:rPr>
        <w:t>Conflated Networks (Post Install only)</w:t>
      </w:r>
      <w:r>
        <w:rPr>
          <w:noProof/>
        </w:rPr>
        <w:tab/>
      </w:r>
      <w:r>
        <w:rPr>
          <w:noProof/>
        </w:rPr>
        <w:fldChar w:fldCharType="begin"/>
      </w:r>
      <w:r>
        <w:rPr>
          <w:noProof/>
        </w:rPr>
        <w:instrText xml:space="preserve"> PAGEREF _Toc375140331 \h </w:instrText>
      </w:r>
      <w:r>
        <w:rPr>
          <w:noProof/>
        </w:rPr>
      </w:r>
      <w:r>
        <w:rPr>
          <w:noProof/>
        </w:rPr>
        <w:fldChar w:fldCharType="separate"/>
      </w:r>
      <w:r>
        <w:rPr>
          <w:noProof/>
        </w:rPr>
        <w:t>53</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5.2.9</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_Toc375140332 \h </w:instrText>
      </w:r>
      <w:r>
        <w:rPr>
          <w:noProof/>
        </w:rPr>
      </w:r>
      <w:r>
        <w:rPr>
          <w:noProof/>
        </w:rPr>
        <w:fldChar w:fldCharType="separate"/>
      </w:r>
      <w:r>
        <w:rPr>
          <w:noProof/>
        </w:rPr>
        <w:t>54</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5.2.10</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_Toc375140333 \h </w:instrText>
      </w:r>
      <w:r>
        <w:rPr>
          <w:noProof/>
        </w:rPr>
      </w:r>
      <w:r>
        <w:rPr>
          <w:noProof/>
        </w:rPr>
        <w:fldChar w:fldCharType="separate"/>
      </w:r>
      <w:r>
        <w:rPr>
          <w:noProof/>
        </w:rPr>
        <w:t>54</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5.2.11</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_Toc375140334 \h </w:instrText>
      </w:r>
      <w:r>
        <w:rPr>
          <w:noProof/>
        </w:rPr>
      </w:r>
      <w:r>
        <w:rPr>
          <w:noProof/>
        </w:rPr>
        <w:fldChar w:fldCharType="separate"/>
      </w:r>
      <w:r>
        <w:rPr>
          <w:noProof/>
        </w:rPr>
        <w:t>54</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Enquiry Manager</w:t>
      </w:r>
      <w:r>
        <w:rPr>
          <w:noProof/>
        </w:rPr>
        <w:tab/>
      </w:r>
      <w:r>
        <w:rPr>
          <w:noProof/>
        </w:rPr>
        <w:fldChar w:fldCharType="begin"/>
      </w:r>
      <w:r>
        <w:rPr>
          <w:noProof/>
        </w:rPr>
        <w:instrText xml:space="preserve"> PAGEREF _Toc375140335 \h </w:instrText>
      </w:r>
      <w:r>
        <w:rPr>
          <w:noProof/>
        </w:rPr>
      </w:r>
      <w:r>
        <w:rPr>
          <w:noProof/>
        </w:rPr>
        <w:fldChar w:fldCharType="separate"/>
      </w:r>
      <w:r>
        <w:rPr>
          <w:noProof/>
        </w:rPr>
        <w:t>55</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6.1</w:t>
      </w:r>
      <w:r>
        <w:rPr>
          <w:rFonts w:asciiTheme="minorHAnsi" w:eastAsiaTheme="minorEastAsia" w:hAnsiTheme="minorHAnsi" w:cstheme="minorBidi"/>
          <w:noProof/>
          <w:sz w:val="22"/>
          <w:szCs w:val="22"/>
        </w:rPr>
        <w:tab/>
      </w:r>
      <w:r>
        <w:rPr>
          <w:noProof/>
        </w:rPr>
        <w:t>Implementation of the Enquiry Manager Software files</w:t>
      </w:r>
      <w:r>
        <w:rPr>
          <w:noProof/>
        </w:rPr>
        <w:tab/>
      </w:r>
      <w:r>
        <w:rPr>
          <w:noProof/>
        </w:rPr>
        <w:fldChar w:fldCharType="begin"/>
      </w:r>
      <w:r>
        <w:rPr>
          <w:noProof/>
        </w:rPr>
        <w:instrText xml:space="preserve"> PAGEREF _Toc375140336 \h </w:instrText>
      </w:r>
      <w:r>
        <w:rPr>
          <w:noProof/>
        </w:rPr>
      </w:r>
      <w:r>
        <w:rPr>
          <w:noProof/>
        </w:rPr>
        <w:fldChar w:fldCharType="separate"/>
      </w:r>
      <w:r>
        <w:rPr>
          <w:noProof/>
        </w:rPr>
        <w:t>55</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6.2</w:t>
      </w:r>
      <w:r>
        <w:rPr>
          <w:rFonts w:asciiTheme="minorHAnsi" w:eastAsiaTheme="minorEastAsia" w:hAnsiTheme="minorHAnsi" w:cstheme="minorBidi"/>
          <w:noProof/>
          <w:sz w:val="22"/>
          <w:szCs w:val="22"/>
        </w:rPr>
        <w:tab/>
      </w:r>
      <w:r>
        <w:rPr>
          <w:noProof/>
        </w:rPr>
        <w:t>Enquiry Manager Server Install/Upgrade</w:t>
      </w:r>
      <w:r>
        <w:rPr>
          <w:noProof/>
        </w:rPr>
        <w:tab/>
      </w:r>
      <w:r>
        <w:rPr>
          <w:noProof/>
        </w:rPr>
        <w:fldChar w:fldCharType="begin"/>
      </w:r>
      <w:r>
        <w:rPr>
          <w:noProof/>
        </w:rPr>
        <w:instrText xml:space="preserve"> PAGEREF _Toc375140337 \h </w:instrText>
      </w:r>
      <w:r>
        <w:rPr>
          <w:noProof/>
        </w:rPr>
      </w:r>
      <w:r>
        <w:rPr>
          <w:noProof/>
        </w:rPr>
        <w:fldChar w:fldCharType="separate"/>
      </w:r>
      <w:r>
        <w:rPr>
          <w:noProof/>
        </w:rPr>
        <w:t>56</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_Toc375140338 \h </w:instrText>
      </w:r>
      <w:r>
        <w:rPr>
          <w:noProof/>
        </w:rPr>
      </w:r>
      <w:r>
        <w:rPr>
          <w:noProof/>
        </w:rPr>
        <w:fldChar w:fldCharType="separate"/>
      </w:r>
      <w:r>
        <w:rPr>
          <w:noProof/>
        </w:rPr>
        <w:t>56</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_Toc375140339 \h </w:instrText>
      </w:r>
      <w:r>
        <w:rPr>
          <w:noProof/>
        </w:rPr>
      </w:r>
      <w:r>
        <w:rPr>
          <w:noProof/>
        </w:rPr>
        <w:fldChar w:fldCharType="separate"/>
      </w:r>
      <w:r>
        <w:rPr>
          <w:noProof/>
        </w:rPr>
        <w:t>56</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Install of Enquiry Manager</w:t>
      </w:r>
      <w:r>
        <w:rPr>
          <w:noProof/>
        </w:rPr>
        <w:tab/>
      </w:r>
      <w:r>
        <w:rPr>
          <w:noProof/>
        </w:rPr>
        <w:fldChar w:fldCharType="begin"/>
      </w:r>
      <w:r>
        <w:rPr>
          <w:noProof/>
        </w:rPr>
        <w:instrText xml:space="preserve"> PAGEREF _Toc375140340 \h </w:instrText>
      </w:r>
      <w:r>
        <w:rPr>
          <w:noProof/>
        </w:rPr>
      </w:r>
      <w:r>
        <w:rPr>
          <w:noProof/>
        </w:rPr>
        <w:fldChar w:fldCharType="separate"/>
      </w:r>
      <w:r>
        <w:rPr>
          <w:noProof/>
        </w:rPr>
        <w:t>56</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_Toc375140341 \h </w:instrText>
      </w:r>
      <w:r>
        <w:rPr>
          <w:noProof/>
        </w:rPr>
      </w:r>
      <w:r>
        <w:rPr>
          <w:noProof/>
        </w:rPr>
        <w:fldChar w:fldCharType="separate"/>
      </w:r>
      <w:r>
        <w:rPr>
          <w:noProof/>
        </w:rPr>
        <w:t>57</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Upgrade of Enquiry Manager</w:t>
      </w:r>
      <w:r>
        <w:rPr>
          <w:noProof/>
        </w:rPr>
        <w:tab/>
      </w:r>
      <w:r>
        <w:rPr>
          <w:noProof/>
        </w:rPr>
        <w:fldChar w:fldCharType="begin"/>
      </w:r>
      <w:r>
        <w:rPr>
          <w:noProof/>
        </w:rPr>
        <w:instrText xml:space="preserve"> PAGEREF _Toc375140342 \h </w:instrText>
      </w:r>
      <w:r>
        <w:rPr>
          <w:noProof/>
        </w:rPr>
      </w:r>
      <w:r>
        <w:rPr>
          <w:noProof/>
        </w:rPr>
        <w:fldChar w:fldCharType="separate"/>
      </w:r>
      <w:r>
        <w:rPr>
          <w:noProof/>
        </w:rPr>
        <w:t>57</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_Toc375140343 \h </w:instrText>
      </w:r>
      <w:r>
        <w:rPr>
          <w:noProof/>
        </w:rPr>
      </w:r>
      <w:r>
        <w:rPr>
          <w:noProof/>
        </w:rPr>
        <w:fldChar w:fldCharType="separate"/>
      </w:r>
      <w:r>
        <w:rPr>
          <w:noProof/>
        </w:rPr>
        <w:t>58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_Toc375140344 \h </w:instrText>
      </w:r>
      <w:r>
        <w:rPr>
          <w:noProof/>
        </w:rPr>
      </w:r>
      <w:r>
        <w:rPr>
          <w:noProof/>
        </w:rPr>
        <w:fldChar w:fldCharType="separate"/>
      </w:r>
      <w:r>
        <w:rPr>
          <w:noProof/>
        </w:rPr>
        <w:t>58</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6.2.7.1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_Toc375140345 \h </w:instrText>
      </w:r>
      <w:r>
        <w:rPr>
          <w:noProof/>
        </w:rPr>
      </w:r>
      <w:r>
        <w:rPr>
          <w:noProof/>
        </w:rPr>
        <w:fldChar w:fldCharType="separate"/>
      </w:r>
      <w:r>
        <w:rPr>
          <w:noProof/>
        </w:rPr>
        <w:t>58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6.2.8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_Toc375140346 \h </w:instrText>
      </w:r>
      <w:r>
        <w:rPr>
          <w:noProof/>
        </w:rPr>
      </w:r>
      <w:r>
        <w:rPr>
          <w:noProof/>
        </w:rPr>
        <w:fldChar w:fldCharType="separate"/>
      </w:r>
      <w:r>
        <w:rPr>
          <w:noProof/>
        </w:rPr>
        <w:t>58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lastRenderedPageBreak/>
        <w:t>6.2.9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_Toc375140347 \h </w:instrText>
      </w:r>
      <w:r>
        <w:rPr>
          <w:noProof/>
        </w:rPr>
      </w:r>
      <w:r>
        <w:rPr>
          <w:noProof/>
        </w:rPr>
        <w:fldChar w:fldCharType="separate"/>
      </w:r>
      <w:r>
        <w:rPr>
          <w:noProof/>
        </w:rPr>
        <w:t>58</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6.2.10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_Toc375140348 \h </w:instrText>
      </w:r>
      <w:r>
        <w:rPr>
          <w:noProof/>
        </w:rPr>
      </w:r>
      <w:r>
        <w:rPr>
          <w:noProof/>
        </w:rPr>
        <w:fldChar w:fldCharType="separate"/>
      </w:r>
      <w:r>
        <w:rPr>
          <w:noProof/>
        </w:rPr>
        <w:t>59</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TMA Manager</w:t>
      </w:r>
      <w:r>
        <w:rPr>
          <w:noProof/>
        </w:rPr>
        <w:tab/>
      </w:r>
      <w:r>
        <w:rPr>
          <w:noProof/>
        </w:rPr>
        <w:fldChar w:fldCharType="begin"/>
      </w:r>
      <w:r>
        <w:rPr>
          <w:noProof/>
        </w:rPr>
        <w:instrText xml:space="preserve"> PAGEREF _Toc375140349 \h </w:instrText>
      </w:r>
      <w:r>
        <w:rPr>
          <w:noProof/>
        </w:rPr>
      </w:r>
      <w:r>
        <w:rPr>
          <w:noProof/>
        </w:rPr>
        <w:fldChar w:fldCharType="separate"/>
      </w:r>
      <w:r>
        <w:rPr>
          <w:noProof/>
        </w:rPr>
        <w:t>60</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7.1</w:t>
      </w:r>
      <w:r>
        <w:rPr>
          <w:rFonts w:asciiTheme="minorHAnsi" w:eastAsiaTheme="minorEastAsia" w:hAnsiTheme="minorHAnsi" w:cstheme="minorBidi"/>
          <w:noProof/>
          <w:sz w:val="22"/>
          <w:szCs w:val="22"/>
        </w:rPr>
        <w:tab/>
      </w:r>
      <w:r>
        <w:rPr>
          <w:noProof/>
        </w:rPr>
        <w:t>Implementation of the TMA Manager Software files</w:t>
      </w:r>
      <w:r>
        <w:rPr>
          <w:noProof/>
        </w:rPr>
        <w:tab/>
      </w:r>
      <w:r>
        <w:rPr>
          <w:noProof/>
        </w:rPr>
        <w:fldChar w:fldCharType="begin"/>
      </w:r>
      <w:r>
        <w:rPr>
          <w:noProof/>
        </w:rPr>
        <w:instrText xml:space="preserve"> PAGEREF _Toc375140350 \h </w:instrText>
      </w:r>
      <w:r>
        <w:rPr>
          <w:noProof/>
        </w:rPr>
      </w:r>
      <w:r>
        <w:rPr>
          <w:noProof/>
        </w:rPr>
        <w:fldChar w:fldCharType="separate"/>
      </w:r>
      <w:r>
        <w:rPr>
          <w:noProof/>
        </w:rPr>
        <w:t>60</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7.2</w:t>
      </w:r>
      <w:r>
        <w:rPr>
          <w:rFonts w:asciiTheme="minorHAnsi" w:eastAsiaTheme="minorEastAsia" w:hAnsiTheme="minorHAnsi" w:cstheme="minorBidi"/>
          <w:noProof/>
          <w:sz w:val="22"/>
          <w:szCs w:val="22"/>
        </w:rPr>
        <w:tab/>
      </w:r>
      <w:r>
        <w:rPr>
          <w:noProof/>
        </w:rPr>
        <w:t>TMA Manager Server Install/Upgrade</w:t>
      </w:r>
      <w:r>
        <w:rPr>
          <w:noProof/>
        </w:rPr>
        <w:tab/>
      </w:r>
      <w:r>
        <w:rPr>
          <w:noProof/>
        </w:rPr>
        <w:fldChar w:fldCharType="begin"/>
      </w:r>
      <w:r>
        <w:rPr>
          <w:noProof/>
        </w:rPr>
        <w:instrText xml:space="preserve"> PAGEREF _Toc375140351 \h </w:instrText>
      </w:r>
      <w:r>
        <w:rPr>
          <w:noProof/>
        </w:rPr>
      </w:r>
      <w:r>
        <w:rPr>
          <w:noProof/>
        </w:rPr>
        <w:fldChar w:fldCharType="separate"/>
      </w:r>
      <w:r>
        <w:rPr>
          <w:noProof/>
        </w:rPr>
        <w:t>61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_Toc375140352 \h </w:instrText>
      </w:r>
      <w:r>
        <w:rPr>
          <w:noProof/>
        </w:rPr>
      </w:r>
      <w:r>
        <w:rPr>
          <w:noProof/>
        </w:rPr>
        <w:fldChar w:fldCharType="separate"/>
      </w:r>
      <w:r>
        <w:rPr>
          <w:noProof/>
        </w:rPr>
        <w:t>61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_Toc375140353 \h </w:instrText>
      </w:r>
      <w:r>
        <w:rPr>
          <w:noProof/>
        </w:rPr>
      </w:r>
      <w:r>
        <w:rPr>
          <w:noProof/>
        </w:rPr>
        <w:fldChar w:fldCharType="separate"/>
      </w:r>
      <w:r>
        <w:rPr>
          <w:noProof/>
        </w:rPr>
        <w:t>61</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7.2.3</w:t>
      </w:r>
      <w:r>
        <w:rPr>
          <w:rFonts w:asciiTheme="minorHAnsi" w:eastAsiaTheme="minorEastAsia" w:hAnsiTheme="minorHAnsi" w:cstheme="minorBidi"/>
          <w:noProof/>
          <w:sz w:val="22"/>
          <w:szCs w:val="22"/>
        </w:rPr>
        <w:tab/>
      </w:r>
      <w:r>
        <w:rPr>
          <w:noProof/>
        </w:rPr>
        <w:t>Import the tma_apex_rpts Workspace (this step is not required for upgrade)</w:t>
      </w:r>
      <w:r>
        <w:rPr>
          <w:noProof/>
        </w:rPr>
        <w:tab/>
      </w:r>
      <w:r>
        <w:rPr>
          <w:noProof/>
        </w:rPr>
        <w:fldChar w:fldCharType="begin"/>
      </w:r>
      <w:r>
        <w:rPr>
          <w:noProof/>
        </w:rPr>
        <w:instrText xml:space="preserve"> PAGEREF _Toc375140354 \h </w:instrText>
      </w:r>
      <w:r>
        <w:rPr>
          <w:noProof/>
        </w:rPr>
      </w:r>
      <w:r>
        <w:rPr>
          <w:noProof/>
        </w:rPr>
        <w:fldChar w:fldCharType="separate"/>
      </w:r>
      <w:r>
        <w:rPr>
          <w:noProof/>
        </w:rPr>
        <w:t>62</w:t>
      </w:r>
      <w:r>
        <w:rPr>
          <w:noProof/>
        </w:rPr>
        <w:fldChar w:fldCharType="end"/>
      </w:r>
    </w:p>
    <w:p w:rsidR="007418CD" w:rsidRDefault="007418CD">
      <w:pPr>
        <w:pStyle w:val="TOC4"/>
        <w:tabs>
          <w:tab w:val="right" w:leader="dot" w:pos="9012"/>
        </w:tabs>
        <w:rPr>
          <w:rFonts w:asciiTheme="minorHAnsi" w:eastAsiaTheme="minorEastAsia" w:hAnsiTheme="minorHAnsi" w:cstheme="minorBidi"/>
          <w:noProof/>
          <w:sz w:val="22"/>
          <w:szCs w:val="22"/>
        </w:rPr>
      </w:pPr>
      <w:r w:rsidRPr="00662336">
        <w:rPr>
          <w:i/>
          <w:noProof/>
          <w:color w:val="0070C0"/>
        </w:rPr>
        <w:t>Check the DAD Configuration</w:t>
      </w:r>
      <w:r>
        <w:rPr>
          <w:noProof/>
        </w:rPr>
        <w:tab/>
      </w:r>
      <w:r>
        <w:rPr>
          <w:noProof/>
        </w:rPr>
        <w:fldChar w:fldCharType="begin"/>
      </w:r>
      <w:r>
        <w:rPr>
          <w:noProof/>
        </w:rPr>
        <w:instrText xml:space="preserve"> PAGEREF _Toc375140355 \h </w:instrText>
      </w:r>
      <w:r>
        <w:rPr>
          <w:noProof/>
        </w:rPr>
      </w:r>
      <w:r>
        <w:rPr>
          <w:noProof/>
        </w:rPr>
        <w:fldChar w:fldCharType="separate"/>
      </w:r>
      <w:r>
        <w:rPr>
          <w:noProof/>
        </w:rPr>
        <w:t>62</w:t>
      </w:r>
      <w:r>
        <w:rPr>
          <w:noProof/>
        </w:rPr>
        <w:fldChar w:fldCharType="end"/>
      </w:r>
    </w:p>
    <w:p w:rsidR="007418CD" w:rsidRDefault="007418CD">
      <w:pPr>
        <w:pStyle w:val="TOC4"/>
        <w:tabs>
          <w:tab w:val="right" w:leader="dot" w:pos="9012"/>
        </w:tabs>
        <w:rPr>
          <w:rFonts w:asciiTheme="minorHAnsi" w:eastAsiaTheme="minorEastAsia" w:hAnsiTheme="minorHAnsi" w:cstheme="minorBidi"/>
          <w:noProof/>
          <w:sz w:val="22"/>
          <w:szCs w:val="22"/>
        </w:rPr>
      </w:pPr>
      <w:r w:rsidRPr="00662336">
        <w:rPr>
          <w:i/>
          <w:noProof/>
          <w:color w:val="0070C0"/>
        </w:rPr>
        <w:t>Restart the HTTP server</w:t>
      </w:r>
      <w:r>
        <w:rPr>
          <w:noProof/>
        </w:rPr>
        <w:tab/>
      </w:r>
      <w:r>
        <w:rPr>
          <w:noProof/>
        </w:rPr>
        <w:fldChar w:fldCharType="begin"/>
      </w:r>
      <w:r>
        <w:rPr>
          <w:noProof/>
        </w:rPr>
        <w:instrText xml:space="preserve"> PAGEREF _Toc375140356 \h </w:instrText>
      </w:r>
      <w:r>
        <w:rPr>
          <w:noProof/>
        </w:rPr>
      </w:r>
      <w:r>
        <w:rPr>
          <w:noProof/>
        </w:rPr>
        <w:fldChar w:fldCharType="separate"/>
      </w:r>
      <w:r>
        <w:rPr>
          <w:noProof/>
        </w:rPr>
        <w:t>65</w:t>
      </w:r>
      <w:r>
        <w:rPr>
          <w:noProof/>
        </w:rPr>
        <w:fldChar w:fldCharType="end"/>
      </w:r>
    </w:p>
    <w:p w:rsidR="007418CD" w:rsidRDefault="007418CD">
      <w:pPr>
        <w:pStyle w:val="TOC4"/>
        <w:tabs>
          <w:tab w:val="right" w:leader="dot" w:pos="9012"/>
        </w:tabs>
        <w:rPr>
          <w:rFonts w:asciiTheme="minorHAnsi" w:eastAsiaTheme="minorEastAsia" w:hAnsiTheme="minorHAnsi" w:cstheme="minorBidi"/>
          <w:noProof/>
          <w:sz w:val="22"/>
          <w:szCs w:val="22"/>
        </w:rPr>
      </w:pPr>
      <w:r w:rsidRPr="00662336">
        <w:rPr>
          <w:i/>
          <w:noProof/>
          <w:color w:val="0070C0"/>
        </w:rPr>
        <w:t>ApEx Admin Account</w:t>
      </w:r>
      <w:r>
        <w:rPr>
          <w:noProof/>
        </w:rPr>
        <w:tab/>
      </w:r>
      <w:r>
        <w:rPr>
          <w:noProof/>
        </w:rPr>
        <w:fldChar w:fldCharType="begin"/>
      </w:r>
      <w:r>
        <w:rPr>
          <w:noProof/>
        </w:rPr>
        <w:instrText xml:space="preserve"> PAGEREF _Toc375140357 \h </w:instrText>
      </w:r>
      <w:r>
        <w:rPr>
          <w:noProof/>
        </w:rPr>
      </w:r>
      <w:r>
        <w:rPr>
          <w:noProof/>
        </w:rPr>
        <w:fldChar w:fldCharType="separate"/>
      </w:r>
      <w:r>
        <w:rPr>
          <w:noProof/>
        </w:rPr>
        <w:t>66</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7.2.4</w:t>
      </w:r>
      <w:r>
        <w:rPr>
          <w:rFonts w:asciiTheme="minorHAnsi" w:eastAsiaTheme="minorEastAsia" w:hAnsiTheme="minorHAnsi" w:cstheme="minorBidi"/>
          <w:noProof/>
          <w:sz w:val="22"/>
          <w:szCs w:val="22"/>
        </w:rPr>
        <w:tab/>
      </w:r>
      <w:r>
        <w:rPr>
          <w:noProof/>
        </w:rPr>
        <w:t>Install of TMA Manager</w:t>
      </w:r>
      <w:r>
        <w:rPr>
          <w:noProof/>
        </w:rPr>
        <w:tab/>
      </w:r>
      <w:r>
        <w:rPr>
          <w:noProof/>
        </w:rPr>
        <w:fldChar w:fldCharType="begin"/>
      </w:r>
      <w:r>
        <w:rPr>
          <w:noProof/>
        </w:rPr>
        <w:instrText xml:space="preserve"> PAGEREF _Toc375140358 \h </w:instrText>
      </w:r>
      <w:r>
        <w:rPr>
          <w:noProof/>
        </w:rPr>
      </w:r>
      <w:r>
        <w:rPr>
          <w:noProof/>
        </w:rPr>
        <w:fldChar w:fldCharType="separate"/>
      </w:r>
      <w:r>
        <w:rPr>
          <w:noProof/>
        </w:rPr>
        <w:t>72</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7.2.4.1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_Toc375140359 \h </w:instrText>
      </w:r>
      <w:r>
        <w:rPr>
          <w:noProof/>
        </w:rPr>
      </w:r>
      <w:r>
        <w:rPr>
          <w:noProof/>
        </w:rPr>
        <w:fldChar w:fldCharType="separate"/>
      </w:r>
      <w:r>
        <w:rPr>
          <w:noProof/>
        </w:rPr>
        <w:t>72</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7.2.5</w:t>
      </w:r>
      <w:r>
        <w:rPr>
          <w:rFonts w:asciiTheme="minorHAnsi" w:eastAsiaTheme="minorEastAsia" w:hAnsiTheme="minorHAnsi" w:cstheme="minorBidi"/>
          <w:noProof/>
          <w:sz w:val="22"/>
          <w:szCs w:val="22"/>
        </w:rPr>
        <w:tab/>
      </w:r>
      <w:r>
        <w:rPr>
          <w:noProof/>
        </w:rPr>
        <w:t>Upgrade of TMA Manager</w:t>
      </w:r>
      <w:r>
        <w:rPr>
          <w:noProof/>
        </w:rPr>
        <w:tab/>
      </w:r>
      <w:r>
        <w:rPr>
          <w:noProof/>
        </w:rPr>
        <w:fldChar w:fldCharType="begin"/>
      </w:r>
      <w:r>
        <w:rPr>
          <w:noProof/>
        </w:rPr>
        <w:instrText xml:space="preserve"> PAGEREF _Toc375140360 \h </w:instrText>
      </w:r>
      <w:r>
        <w:rPr>
          <w:noProof/>
        </w:rPr>
      </w:r>
      <w:r>
        <w:rPr>
          <w:noProof/>
        </w:rPr>
        <w:fldChar w:fldCharType="separate"/>
      </w:r>
      <w:r>
        <w:rPr>
          <w:noProof/>
        </w:rPr>
        <w:t>72</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7.2.5.1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_Toc375140361 \h </w:instrText>
      </w:r>
      <w:r>
        <w:rPr>
          <w:noProof/>
        </w:rPr>
      </w:r>
      <w:r>
        <w:rPr>
          <w:noProof/>
        </w:rPr>
        <w:fldChar w:fldCharType="separate"/>
      </w:r>
      <w:r>
        <w:rPr>
          <w:noProof/>
        </w:rPr>
        <w:t>73</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7.2.6</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_Toc375140362 \h </w:instrText>
      </w:r>
      <w:r>
        <w:rPr>
          <w:noProof/>
        </w:rPr>
      </w:r>
      <w:r>
        <w:rPr>
          <w:noProof/>
        </w:rPr>
        <w:fldChar w:fldCharType="separate"/>
      </w:r>
      <w:r>
        <w:rPr>
          <w:noProof/>
        </w:rPr>
        <w:t>73</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7.2.6.1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_Toc375140363 \h </w:instrText>
      </w:r>
      <w:r>
        <w:rPr>
          <w:noProof/>
        </w:rPr>
      </w:r>
      <w:r>
        <w:rPr>
          <w:noProof/>
        </w:rPr>
        <w:fldChar w:fldCharType="separate"/>
      </w:r>
      <w:r>
        <w:rPr>
          <w:noProof/>
        </w:rPr>
        <w:t>73</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7.2.7</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_Toc375140364 \h </w:instrText>
      </w:r>
      <w:r>
        <w:rPr>
          <w:noProof/>
        </w:rPr>
      </w:r>
      <w:r>
        <w:rPr>
          <w:noProof/>
        </w:rPr>
        <w:fldChar w:fldCharType="separate"/>
      </w:r>
      <w:r>
        <w:rPr>
          <w:noProof/>
        </w:rPr>
        <w:t>73</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7.2.8</w:t>
      </w:r>
      <w:r>
        <w:rPr>
          <w:rFonts w:asciiTheme="minorHAnsi" w:eastAsiaTheme="minorEastAsia" w:hAnsiTheme="minorHAnsi" w:cstheme="minorBidi"/>
          <w:noProof/>
          <w:sz w:val="22"/>
          <w:szCs w:val="22"/>
        </w:rPr>
        <w:tab/>
      </w:r>
      <w:r>
        <w:rPr>
          <w:noProof/>
        </w:rPr>
        <w:t>Web Service Install/Upgrade (Post Install and Upgrade)</w:t>
      </w:r>
      <w:r>
        <w:rPr>
          <w:noProof/>
        </w:rPr>
        <w:tab/>
      </w:r>
      <w:r>
        <w:rPr>
          <w:noProof/>
        </w:rPr>
        <w:fldChar w:fldCharType="begin"/>
      </w:r>
      <w:r>
        <w:rPr>
          <w:noProof/>
        </w:rPr>
        <w:instrText xml:space="preserve"> PAGEREF _Toc375140365 \h </w:instrText>
      </w:r>
      <w:r>
        <w:rPr>
          <w:noProof/>
        </w:rPr>
      </w:r>
      <w:r>
        <w:rPr>
          <w:noProof/>
        </w:rPr>
        <w:fldChar w:fldCharType="separate"/>
      </w:r>
      <w:r>
        <w:rPr>
          <w:noProof/>
        </w:rPr>
        <w:t>74</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7.2.9</w:t>
      </w:r>
      <w:r>
        <w:rPr>
          <w:rFonts w:asciiTheme="minorHAnsi" w:eastAsiaTheme="minorEastAsia" w:hAnsiTheme="minorHAnsi" w:cstheme="minorBidi"/>
          <w:noProof/>
          <w:sz w:val="22"/>
          <w:szCs w:val="22"/>
        </w:rPr>
        <w:tab/>
      </w:r>
      <w:r>
        <w:rPr>
          <w:noProof/>
        </w:rPr>
        <w:t>TMA Process Types (Install only)</w:t>
      </w:r>
      <w:r>
        <w:rPr>
          <w:noProof/>
        </w:rPr>
        <w:tab/>
      </w:r>
      <w:r>
        <w:rPr>
          <w:noProof/>
        </w:rPr>
        <w:fldChar w:fldCharType="begin"/>
      </w:r>
      <w:r>
        <w:rPr>
          <w:noProof/>
        </w:rPr>
        <w:instrText xml:space="preserve"> PAGEREF _Toc375140366 \h </w:instrText>
      </w:r>
      <w:r>
        <w:rPr>
          <w:noProof/>
        </w:rPr>
      </w:r>
      <w:r>
        <w:rPr>
          <w:noProof/>
        </w:rPr>
        <w:fldChar w:fldCharType="separate"/>
      </w:r>
      <w:r>
        <w:rPr>
          <w:noProof/>
        </w:rPr>
        <w:t>74</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7.2.9.1</w:t>
      </w:r>
      <w:r>
        <w:rPr>
          <w:rFonts w:asciiTheme="minorHAnsi" w:eastAsiaTheme="minorEastAsia" w:hAnsiTheme="minorHAnsi" w:cstheme="minorBidi"/>
          <w:noProof/>
          <w:sz w:val="22"/>
          <w:szCs w:val="22"/>
        </w:rPr>
        <w:tab/>
      </w:r>
      <w:r>
        <w:rPr>
          <w:noProof/>
        </w:rPr>
        <w:t>Following the Install of TMA v4.7.0.</w:t>
      </w:r>
      <w:r>
        <w:rPr>
          <w:noProof/>
        </w:rPr>
        <w:tab/>
      </w:r>
      <w:r>
        <w:rPr>
          <w:noProof/>
        </w:rPr>
        <w:fldChar w:fldCharType="begin"/>
      </w:r>
      <w:r>
        <w:rPr>
          <w:noProof/>
        </w:rPr>
        <w:instrText xml:space="preserve"> PAGEREF _Toc375140367 \h </w:instrText>
      </w:r>
      <w:r>
        <w:rPr>
          <w:noProof/>
        </w:rPr>
      </w:r>
      <w:r>
        <w:rPr>
          <w:noProof/>
        </w:rPr>
        <w:fldChar w:fldCharType="separate"/>
      </w:r>
      <w:r>
        <w:rPr>
          <w:noProof/>
        </w:rPr>
        <w:t>74</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7.2.10</w:t>
      </w:r>
      <w:r>
        <w:rPr>
          <w:rFonts w:asciiTheme="minorHAnsi" w:eastAsiaTheme="minorEastAsia" w:hAnsiTheme="minorHAnsi" w:cstheme="minorBidi"/>
          <w:noProof/>
          <w:sz w:val="22"/>
          <w:szCs w:val="22"/>
        </w:rPr>
        <w:tab/>
      </w:r>
      <w:r>
        <w:rPr>
          <w:noProof/>
        </w:rPr>
        <w:t>System Holidays (Post Install and Upgrade)</w:t>
      </w:r>
      <w:r>
        <w:rPr>
          <w:noProof/>
        </w:rPr>
        <w:tab/>
      </w:r>
      <w:r>
        <w:rPr>
          <w:noProof/>
        </w:rPr>
        <w:fldChar w:fldCharType="begin"/>
      </w:r>
      <w:r>
        <w:rPr>
          <w:noProof/>
        </w:rPr>
        <w:instrText xml:space="preserve"> PAGEREF _Toc375140368 \h </w:instrText>
      </w:r>
      <w:r>
        <w:rPr>
          <w:noProof/>
        </w:rPr>
      </w:r>
      <w:r>
        <w:rPr>
          <w:noProof/>
        </w:rPr>
        <w:fldChar w:fldCharType="separate"/>
      </w:r>
      <w:r>
        <w:rPr>
          <w:noProof/>
        </w:rPr>
        <w:t>76</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Streetworks Manager</w:t>
      </w:r>
      <w:r>
        <w:rPr>
          <w:noProof/>
        </w:rPr>
        <w:tab/>
      </w:r>
      <w:r>
        <w:rPr>
          <w:noProof/>
        </w:rPr>
        <w:fldChar w:fldCharType="begin"/>
      </w:r>
      <w:r>
        <w:rPr>
          <w:noProof/>
        </w:rPr>
        <w:instrText xml:space="preserve"> PAGEREF _Toc375140369 \h </w:instrText>
      </w:r>
      <w:r>
        <w:rPr>
          <w:noProof/>
        </w:rPr>
      </w:r>
      <w:r>
        <w:rPr>
          <w:noProof/>
        </w:rPr>
        <w:fldChar w:fldCharType="separate"/>
      </w:r>
      <w:r>
        <w:rPr>
          <w:noProof/>
        </w:rPr>
        <w:t>77</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8.1</w:t>
      </w:r>
      <w:r>
        <w:rPr>
          <w:rFonts w:asciiTheme="minorHAnsi" w:eastAsiaTheme="minorEastAsia" w:hAnsiTheme="minorHAnsi" w:cstheme="minorBidi"/>
          <w:noProof/>
          <w:sz w:val="22"/>
          <w:szCs w:val="22"/>
        </w:rPr>
        <w:tab/>
      </w:r>
      <w:r>
        <w:rPr>
          <w:noProof/>
        </w:rPr>
        <w:t>Implementation of the Streetworks Manager Software files</w:t>
      </w:r>
      <w:r>
        <w:rPr>
          <w:noProof/>
        </w:rPr>
        <w:tab/>
      </w:r>
      <w:r>
        <w:rPr>
          <w:noProof/>
        </w:rPr>
        <w:fldChar w:fldCharType="begin"/>
      </w:r>
      <w:r>
        <w:rPr>
          <w:noProof/>
        </w:rPr>
        <w:instrText xml:space="preserve"> PAGEREF _Toc375140370 \h </w:instrText>
      </w:r>
      <w:r>
        <w:rPr>
          <w:noProof/>
        </w:rPr>
      </w:r>
      <w:r>
        <w:rPr>
          <w:noProof/>
        </w:rPr>
        <w:fldChar w:fldCharType="separate"/>
      </w:r>
      <w:r>
        <w:rPr>
          <w:noProof/>
        </w:rPr>
        <w:t>77</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8.2</w:t>
      </w:r>
      <w:r>
        <w:rPr>
          <w:rFonts w:asciiTheme="minorHAnsi" w:eastAsiaTheme="minorEastAsia" w:hAnsiTheme="minorHAnsi" w:cstheme="minorBidi"/>
          <w:noProof/>
          <w:sz w:val="22"/>
          <w:szCs w:val="22"/>
        </w:rPr>
        <w:tab/>
      </w:r>
      <w:r>
        <w:rPr>
          <w:noProof/>
        </w:rPr>
        <w:t>Streetworks Manager Server Install/Upgrade</w:t>
      </w:r>
      <w:r>
        <w:rPr>
          <w:noProof/>
        </w:rPr>
        <w:tab/>
      </w:r>
      <w:r>
        <w:rPr>
          <w:noProof/>
        </w:rPr>
        <w:fldChar w:fldCharType="begin"/>
      </w:r>
      <w:r>
        <w:rPr>
          <w:noProof/>
        </w:rPr>
        <w:instrText xml:space="preserve"> PAGEREF _Toc375140371 \h </w:instrText>
      </w:r>
      <w:r>
        <w:rPr>
          <w:noProof/>
        </w:rPr>
      </w:r>
      <w:r>
        <w:rPr>
          <w:noProof/>
        </w:rPr>
        <w:fldChar w:fldCharType="separate"/>
      </w:r>
      <w:r>
        <w:rPr>
          <w:noProof/>
        </w:rPr>
        <w:t>78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_Toc375140372 \h </w:instrText>
      </w:r>
      <w:r>
        <w:rPr>
          <w:noProof/>
        </w:rPr>
      </w:r>
      <w:r>
        <w:rPr>
          <w:noProof/>
        </w:rPr>
        <w:fldChar w:fldCharType="separate"/>
      </w:r>
      <w:r>
        <w:rPr>
          <w:noProof/>
        </w:rPr>
        <w:t>78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_Toc375140373 \h </w:instrText>
      </w:r>
      <w:r>
        <w:rPr>
          <w:noProof/>
        </w:rPr>
      </w:r>
      <w:r>
        <w:rPr>
          <w:noProof/>
        </w:rPr>
        <w:fldChar w:fldCharType="separate"/>
      </w:r>
      <w:r>
        <w:rPr>
          <w:noProof/>
        </w:rPr>
        <w:t>78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8.2.3</w:t>
      </w:r>
      <w:r>
        <w:rPr>
          <w:rFonts w:asciiTheme="minorHAnsi" w:eastAsiaTheme="minorEastAsia" w:hAnsiTheme="minorHAnsi" w:cstheme="minorBidi"/>
          <w:noProof/>
          <w:sz w:val="22"/>
          <w:szCs w:val="22"/>
        </w:rPr>
        <w:tab/>
      </w:r>
      <w:r>
        <w:rPr>
          <w:noProof/>
        </w:rPr>
        <w:t>Install of Streetworks Manager</w:t>
      </w:r>
      <w:r>
        <w:rPr>
          <w:noProof/>
        </w:rPr>
        <w:tab/>
      </w:r>
      <w:r>
        <w:rPr>
          <w:noProof/>
        </w:rPr>
        <w:fldChar w:fldCharType="begin"/>
      </w:r>
      <w:r>
        <w:rPr>
          <w:noProof/>
        </w:rPr>
        <w:instrText xml:space="preserve"> PAGEREF _Toc375140374 \h </w:instrText>
      </w:r>
      <w:r>
        <w:rPr>
          <w:noProof/>
        </w:rPr>
      </w:r>
      <w:r>
        <w:rPr>
          <w:noProof/>
        </w:rPr>
        <w:fldChar w:fldCharType="separate"/>
      </w:r>
      <w:r>
        <w:rPr>
          <w:noProof/>
        </w:rPr>
        <w:t>78</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_Toc375140375 \h </w:instrText>
      </w:r>
      <w:r>
        <w:rPr>
          <w:noProof/>
        </w:rPr>
      </w:r>
      <w:r>
        <w:rPr>
          <w:noProof/>
        </w:rPr>
        <w:fldChar w:fldCharType="separate"/>
      </w:r>
      <w:r>
        <w:rPr>
          <w:noProof/>
        </w:rPr>
        <w:t>79</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8.2.5</w:t>
      </w:r>
      <w:r>
        <w:rPr>
          <w:rFonts w:asciiTheme="minorHAnsi" w:eastAsiaTheme="minorEastAsia" w:hAnsiTheme="minorHAnsi" w:cstheme="minorBidi"/>
          <w:noProof/>
          <w:sz w:val="22"/>
          <w:szCs w:val="22"/>
        </w:rPr>
        <w:tab/>
      </w:r>
      <w:r>
        <w:rPr>
          <w:noProof/>
        </w:rPr>
        <w:t>Upgrade of Streetworks Manager</w:t>
      </w:r>
      <w:r>
        <w:rPr>
          <w:noProof/>
        </w:rPr>
        <w:tab/>
      </w:r>
      <w:r>
        <w:rPr>
          <w:noProof/>
        </w:rPr>
        <w:fldChar w:fldCharType="begin"/>
      </w:r>
      <w:r>
        <w:rPr>
          <w:noProof/>
        </w:rPr>
        <w:instrText xml:space="preserve"> PAGEREF _Toc375140376 \h </w:instrText>
      </w:r>
      <w:r>
        <w:rPr>
          <w:noProof/>
        </w:rPr>
      </w:r>
      <w:r>
        <w:rPr>
          <w:noProof/>
        </w:rPr>
        <w:fldChar w:fldCharType="separate"/>
      </w:r>
      <w:r>
        <w:rPr>
          <w:noProof/>
        </w:rPr>
        <w:t>79</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_Toc375140377 \h </w:instrText>
      </w:r>
      <w:r>
        <w:rPr>
          <w:noProof/>
        </w:rPr>
      </w:r>
      <w:r>
        <w:rPr>
          <w:noProof/>
        </w:rPr>
        <w:fldChar w:fldCharType="separate"/>
      </w:r>
      <w:r>
        <w:rPr>
          <w:noProof/>
        </w:rPr>
        <w:t>80</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_Toc375140378 \h </w:instrText>
      </w:r>
      <w:r>
        <w:rPr>
          <w:noProof/>
        </w:rPr>
      </w:r>
      <w:r>
        <w:rPr>
          <w:noProof/>
        </w:rPr>
        <w:fldChar w:fldCharType="separate"/>
      </w:r>
      <w:r>
        <w:rPr>
          <w:noProof/>
        </w:rPr>
        <w:t>80</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8.2.7.1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_Toc375140379 \h </w:instrText>
      </w:r>
      <w:r>
        <w:rPr>
          <w:noProof/>
        </w:rPr>
      </w:r>
      <w:r>
        <w:rPr>
          <w:noProof/>
        </w:rPr>
        <w:fldChar w:fldCharType="separate"/>
      </w:r>
      <w:r>
        <w:rPr>
          <w:noProof/>
        </w:rPr>
        <w:t>80</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_Toc375140380 \h </w:instrText>
      </w:r>
      <w:r>
        <w:rPr>
          <w:noProof/>
        </w:rPr>
      </w:r>
      <w:r>
        <w:rPr>
          <w:noProof/>
        </w:rPr>
        <w:fldChar w:fldCharType="separate"/>
      </w:r>
      <w:r>
        <w:rPr>
          <w:noProof/>
        </w:rPr>
        <w:t>80</w:t>
      </w:r>
      <w:r>
        <w:rPr>
          <w:noProof/>
        </w:rPr>
        <w:fldChar w:fldCharType="end"/>
      </w:r>
    </w:p>
    <w:p w:rsidR="007418CD" w:rsidRDefault="007418CD">
      <w:pPr>
        <w:pStyle w:val="TOC3"/>
        <w:tabs>
          <w:tab w:val="left" w:pos="1440"/>
          <w:tab w:val="right" w:leader="dot" w:pos="9012"/>
        </w:tabs>
        <w:rPr>
          <w:rFonts w:asciiTheme="minorHAnsi" w:eastAsiaTheme="minorEastAsia" w:hAnsiTheme="minorHAnsi" w:cstheme="minorBidi"/>
          <w:noProof/>
          <w:sz w:val="22"/>
          <w:szCs w:val="22"/>
        </w:rPr>
      </w:pPr>
      <w:r>
        <w:rPr>
          <w:noProof/>
        </w:rPr>
        <w:t>8.2.9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_Toc375140381 \h </w:instrText>
      </w:r>
      <w:r>
        <w:rPr>
          <w:noProof/>
        </w:rPr>
      </w:r>
      <w:r>
        <w:rPr>
          <w:noProof/>
        </w:rPr>
        <w:fldChar w:fldCharType="separate"/>
      </w:r>
      <w:r>
        <w:rPr>
          <w:noProof/>
        </w:rPr>
        <w:t>80</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8.2.10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_Toc375140382 \h </w:instrText>
      </w:r>
      <w:r>
        <w:rPr>
          <w:noProof/>
        </w:rPr>
      </w:r>
      <w:r>
        <w:rPr>
          <w:noProof/>
        </w:rPr>
        <w:fldChar w:fldCharType="separate"/>
      </w:r>
      <w:r>
        <w:rPr>
          <w:noProof/>
        </w:rPr>
        <w:t>81</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Schemes Manager</w:t>
      </w:r>
      <w:r>
        <w:rPr>
          <w:noProof/>
        </w:rPr>
        <w:tab/>
      </w:r>
      <w:r>
        <w:rPr>
          <w:noProof/>
        </w:rPr>
        <w:fldChar w:fldCharType="begin"/>
      </w:r>
      <w:r>
        <w:rPr>
          <w:noProof/>
        </w:rPr>
        <w:instrText xml:space="preserve"> PAGEREF _Toc375140383 \h </w:instrText>
      </w:r>
      <w:r>
        <w:rPr>
          <w:noProof/>
        </w:rPr>
      </w:r>
      <w:r>
        <w:rPr>
          <w:noProof/>
        </w:rPr>
        <w:fldChar w:fldCharType="separate"/>
      </w:r>
      <w:r>
        <w:rPr>
          <w:noProof/>
        </w:rPr>
        <w:t>82</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Structures Manager</w:t>
      </w:r>
      <w:r>
        <w:rPr>
          <w:noProof/>
        </w:rPr>
        <w:tab/>
      </w:r>
      <w:r>
        <w:rPr>
          <w:noProof/>
        </w:rPr>
        <w:fldChar w:fldCharType="begin"/>
      </w:r>
      <w:r>
        <w:rPr>
          <w:noProof/>
        </w:rPr>
        <w:instrText xml:space="preserve"> PAGEREF _Toc375140384 \h </w:instrText>
      </w:r>
      <w:r>
        <w:rPr>
          <w:noProof/>
        </w:rPr>
      </w:r>
      <w:r>
        <w:rPr>
          <w:noProof/>
        </w:rPr>
        <w:fldChar w:fldCharType="separate"/>
      </w:r>
      <w:r>
        <w:rPr>
          <w:noProof/>
        </w:rPr>
        <w:t>89</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lastRenderedPageBreak/>
        <w:t>10.1</w:t>
      </w:r>
      <w:r>
        <w:rPr>
          <w:rFonts w:asciiTheme="minorHAnsi" w:eastAsiaTheme="minorEastAsia" w:hAnsiTheme="minorHAnsi" w:cstheme="minorBidi"/>
          <w:noProof/>
          <w:sz w:val="22"/>
          <w:szCs w:val="22"/>
        </w:rPr>
        <w:tab/>
      </w:r>
      <w:r>
        <w:rPr>
          <w:noProof/>
        </w:rPr>
        <w:t>Implementation of the Structures Manager Software files</w:t>
      </w:r>
      <w:r>
        <w:rPr>
          <w:noProof/>
        </w:rPr>
        <w:tab/>
      </w:r>
      <w:r>
        <w:rPr>
          <w:noProof/>
        </w:rPr>
        <w:fldChar w:fldCharType="begin"/>
      </w:r>
      <w:r>
        <w:rPr>
          <w:noProof/>
        </w:rPr>
        <w:instrText xml:space="preserve"> PAGEREF _Toc375140385 \h </w:instrText>
      </w:r>
      <w:r>
        <w:rPr>
          <w:noProof/>
        </w:rPr>
      </w:r>
      <w:r>
        <w:rPr>
          <w:noProof/>
        </w:rPr>
        <w:fldChar w:fldCharType="separate"/>
      </w:r>
      <w:r>
        <w:rPr>
          <w:noProof/>
        </w:rPr>
        <w:t>89</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10.2</w:t>
      </w:r>
      <w:r>
        <w:rPr>
          <w:rFonts w:asciiTheme="minorHAnsi" w:eastAsiaTheme="minorEastAsia" w:hAnsiTheme="minorHAnsi" w:cstheme="minorBidi"/>
          <w:noProof/>
          <w:sz w:val="22"/>
          <w:szCs w:val="22"/>
        </w:rPr>
        <w:tab/>
      </w:r>
      <w:r>
        <w:rPr>
          <w:noProof/>
        </w:rPr>
        <w:t>Structures Manager Server Install/Upgrade</w:t>
      </w:r>
      <w:r>
        <w:rPr>
          <w:noProof/>
        </w:rPr>
        <w:tab/>
      </w:r>
      <w:r>
        <w:rPr>
          <w:noProof/>
        </w:rPr>
        <w:fldChar w:fldCharType="begin"/>
      </w:r>
      <w:r>
        <w:rPr>
          <w:noProof/>
        </w:rPr>
        <w:instrText xml:space="preserve"> PAGEREF _Toc375140386 \h </w:instrText>
      </w:r>
      <w:r>
        <w:rPr>
          <w:noProof/>
        </w:rPr>
      </w:r>
      <w:r>
        <w:rPr>
          <w:noProof/>
        </w:rPr>
        <w:fldChar w:fldCharType="separate"/>
      </w:r>
      <w:r>
        <w:rPr>
          <w:noProof/>
        </w:rPr>
        <w:t>90</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_Toc375140387 \h </w:instrText>
      </w:r>
      <w:r>
        <w:rPr>
          <w:noProof/>
        </w:rPr>
      </w:r>
      <w:r>
        <w:rPr>
          <w:noProof/>
        </w:rPr>
        <w:fldChar w:fldCharType="separate"/>
      </w:r>
      <w:r>
        <w:rPr>
          <w:noProof/>
        </w:rPr>
        <w:t>90</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_Toc375140388 \h </w:instrText>
      </w:r>
      <w:r>
        <w:rPr>
          <w:noProof/>
        </w:rPr>
      </w:r>
      <w:r>
        <w:rPr>
          <w:noProof/>
        </w:rPr>
        <w:fldChar w:fldCharType="separate"/>
      </w:r>
      <w:r>
        <w:rPr>
          <w:noProof/>
        </w:rPr>
        <w:t>90</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10.2.3</w:t>
      </w:r>
      <w:r>
        <w:rPr>
          <w:rFonts w:asciiTheme="minorHAnsi" w:eastAsiaTheme="minorEastAsia" w:hAnsiTheme="minorHAnsi" w:cstheme="minorBidi"/>
          <w:noProof/>
          <w:sz w:val="22"/>
          <w:szCs w:val="22"/>
        </w:rPr>
        <w:tab/>
      </w:r>
      <w:r>
        <w:rPr>
          <w:noProof/>
        </w:rPr>
        <w:t>Install of Structures Manager</w:t>
      </w:r>
      <w:r>
        <w:rPr>
          <w:noProof/>
        </w:rPr>
        <w:tab/>
      </w:r>
      <w:r>
        <w:rPr>
          <w:noProof/>
        </w:rPr>
        <w:fldChar w:fldCharType="begin"/>
      </w:r>
      <w:r>
        <w:rPr>
          <w:noProof/>
        </w:rPr>
        <w:instrText xml:space="preserve"> PAGEREF _Toc375140389 \h </w:instrText>
      </w:r>
      <w:r>
        <w:rPr>
          <w:noProof/>
        </w:rPr>
      </w:r>
      <w:r>
        <w:rPr>
          <w:noProof/>
        </w:rPr>
        <w:fldChar w:fldCharType="separate"/>
      </w:r>
      <w:r>
        <w:rPr>
          <w:noProof/>
        </w:rPr>
        <w:t>90</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_Toc375140390 \h </w:instrText>
      </w:r>
      <w:r>
        <w:rPr>
          <w:noProof/>
        </w:rPr>
      </w:r>
      <w:r>
        <w:rPr>
          <w:noProof/>
        </w:rPr>
        <w:fldChar w:fldCharType="separate"/>
      </w:r>
      <w:r>
        <w:rPr>
          <w:noProof/>
        </w:rPr>
        <w:t>91</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10.2.5</w:t>
      </w:r>
      <w:r>
        <w:rPr>
          <w:rFonts w:asciiTheme="minorHAnsi" w:eastAsiaTheme="minorEastAsia" w:hAnsiTheme="minorHAnsi" w:cstheme="minorBidi"/>
          <w:noProof/>
          <w:sz w:val="22"/>
          <w:szCs w:val="22"/>
        </w:rPr>
        <w:tab/>
      </w:r>
      <w:r>
        <w:rPr>
          <w:noProof/>
        </w:rPr>
        <w:t>Upgrade of Structures Manager</w:t>
      </w:r>
      <w:r>
        <w:rPr>
          <w:noProof/>
        </w:rPr>
        <w:tab/>
      </w:r>
      <w:r>
        <w:rPr>
          <w:noProof/>
        </w:rPr>
        <w:fldChar w:fldCharType="begin"/>
      </w:r>
      <w:r>
        <w:rPr>
          <w:noProof/>
        </w:rPr>
        <w:instrText xml:space="preserve"> PAGEREF _Toc375140391 \h </w:instrText>
      </w:r>
      <w:r>
        <w:rPr>
          <w:noProof/>
        </w:rPr>
      </w:r>
      <w:r>
        <w:rPr>
          <w:noProof/>
        </w:rPr>
        <w:fldChar w:fldCharType="separate"/>
      </w:r>
      <w:r>
        <w:rPr>
          <w:noProof/>
        </w:rPr>
        <w:t>91</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_Toc375140392 \h </w:instrText>
      </w:r>
      <w:r>
        <w:rPr>
          <w:noProof/>
        </w:rPr>
      </w:r>
      <w:r>
        <w:rPr>
          <w:noProof/>
        </w:rPr>
        <w:fldChar w:fldCharType="separate"/>
      </w:r>
      <w:r>
        <w:rPr>
          <w:noProof/>
        </w:rPr>
        <w:t>92</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_Toc375140393 \h </w:instrText>
      </w:r>
      <w:r>
        <w:rPr>
          <w:noProof/>
        </w:rPr>
      </w:r>
      <w:r>
        <w:rPr>
          <w:noProof/>
        </w:rPr>
        <w:fldChar w:fldCharType="separate"/>
      </w:r>
      <w:r>
        <w:rPr>
          <w:noProof/>
        </w:rPr>
        <w:t>92</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10.2.7.1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_Toc375140394 \h </w:instrText>
      </w:r>
      <w:r>
        <w:rPr>
          <w:noProof/>
        </w:rPr>
      </w:r>
      <w:r>
        <w:rPr>
          <w:noProof/>
        </w:rPr>
        <w:fldChar w:fldCharType="separate"/>
      </w:r>
      <w:r>
        <w:rPr>
          <w:noProof/>
        </w:rPr>
        <w:t>92</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_Toc375140395 \h </w:instrText>
      </w:r>
      <w:r>
        <w:rPr>
          <w:noProof/>
        </w:rPr>
      </w:r>
      <w:r>
        <w:rPr>
          <w:noProof/>
        </w:rPr>
        <w:fldChar w:fldCharType="separate"/>
      </w:r>
      <w:r>
        <w:rPr>
          <w:noProof/>
        </w:rPr>
        <w:t>92</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_Toc375140396 \h </w:instrText>
      </w:r>
      <w:r>
        <w:rPr>
          <w:noProof/>
        </w:rPr>
      </w:r>
      <w:r>
        <w:rPr>
          <w:noProof/>
        </w:rPr>
        <w:fldChar w:fldCharType="separate"/>
      </w:r>
      <w:r>
        <w:rPr>
          <w:noProof/>
        </w:rPr>
        <w:t>93</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10.2.10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_Toc375140397 \h </w:instrText>
      </w:r>
      <w:r>
        <w:rPr>
          <w:noProof/>
        </w:rPr>
      </w:r>
      <w:r>
        <w:rPr>
          <w:noProof/>
        </w:rPr>
        <w:fldChar w:fldCharType="separate"/>
      </w:r>
      <w:r>
        <w:rPr>
          <w:noProof/>
        </w:rPr>
        <w:t>93</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Public Rights of Way Manager</w:t>
      </w:r>
      <w:r>
        <w:rPr>
          <w:noProof/>
        </w:rPr>
        <w:tab/>
      </w:r>
      <w:r>
        <w:rPr>
          <w:noProof/>
        </w:rPr>
        <w:fldChar w:fldCharType="begin"/>
      </w:r>
      <w:r>
        <w:rPr>
          <w:noProof/>
        </w:rPr>
        <w:instrText xml:space="preserve"> PAGEREF _Toc375140398 \h </w:instrText>
      </w:r>
      <w:r>
        <w:rPr>
          <w:noProof/>
        </w:rPr>
      </w:r>
      <w:r>
        <w:rPr>
          <w:noProof/>
        </w:rPr>
        <w:fldChar w:fldCharType="separate"/>
      </w:r>
      <w:r>
        <w:rPr>
          <w:noProof/>
        </w:rPr>
        <w:t>94</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11.1</w:t>
      </w:r>
      <w:r>
        <w:rPr>
          <w:rFonts w:asciiTheme="minorHAnsi" w:eastAsiaTheme="minorEastAsia" w:hAnsiTheme="minorHAnsi" w:cstheme="minorBidi"/>
          <w:noProof/>
          <w:sz w:val="22"/>
          <w:szCs w:val="22"/>
        </w:rPr>
        <w:tab/>
      </w:r>
      <w:r>
        <w:rPr>
          <w:noProof/>
        </w:rPr>
        <w:t>Implementation of the Public Rights of Way Manager Software files</w:t>
      </w:r>
      <w:r>
        <w:rPr>
          <w:noProof/>
        </w:rPr>
        <w:tab/>
      </w:r>
      <w:r>
        <w:rPr>
          <w:noProof/>
        </w:rPr>
        <w:fldChar w:fldCharType="begin"/>
      </w:r>
      <w:r>
        <w:rPr>
          <w:noProof/>
        </w:rPr>
        <w:instrText xml:space="preserve"> PAGEREF _Toc375140399 \h </w:instrText>
      </w:r>
      <w:r>
        <w:rPr>
          <w:noProof/>
        </w:rPr>
      </w:r>
      <w:r>
        <w:rPr>
          <w:noProof/>
        </w:rPr>
        <w:fldChar w:fldCharType="separate"/>
      </w:r>
      <w:r>
        <w:rPr>
          <w:noProof/>
        </w:rPr>
        <w:t>94</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11.2</w:t>
      </w:r>
      <w:r>
        <w:rPr>
          <w:rFonts w:asciiTheme="minorHAnsi" w:eastAsiaTheme="minorEastAsia" w:hAnsiTheme="minorHAnsi" w:cstheme="minorBidi"/>
          <w:noProof/>
          <w:sz w:val="22"/>
          <w:szCs w:val="22"/>
        </w:rPr>
        <w:tab/>
      </w:r>
      <w:r>
        <w:rPr>
          <w:noProof/>
        </w:rPr>
        <w:t>Public Rights of Way Manager Server Install/Upgrade</w:t>
      </w:r>
      <w:r>
        <w:rPr>
          <w:noProof/>
        </w:rPr>
        <w:tab/>
      </w:r>
      <w:r>
        <w:rPr>
          <w:noProof/>
        </w:rPr>
        <w:fldChar w:fldCharType="begin"/>
      </w:r>
      <w:r>
        <w:rPr>
          <w:noProof/>
        </w:rPr>
        <w:instrText xml:space="preserve"> PAGEREF _Toc375140400 \h </w:instrText>
      </w:r>
      <w:r>
        <w:rPr>
          <w:noProof/>
        </w:rPr>
      </w:r>
      <w:r>
        <w:rPr>
          <w:noProof/>
        </w:rPr>
        <w:fldChar w:fldCharType="separate"/>
      </w:r>
      <w:r>
        <w:rPr>
          <w:noProof/>
        </w:rPr>
        <w:t>95</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_Toc375140401 \h </w:instrText>
      </w:r>
      <w:r>
        <w:rPr>
          <w:noProof/>
        </w:rPr>
      </w:r>
      <w:r>
        <w:rPr>
          <w:noProof/>
        </w:rPr>
        <w:fldChar w:fldCharType="separate"/>
      </w:r>
      <w:r>
        <w:rPr>
          <w:noProof/>
        </w:rPr>
        <w:t>95</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_Toc375140402 \h </w:instrText>
      </w:r>
      <w:r>
        <w:rPr>
          <w:noProof/>
        </w:rPr>
      </w:r>
      <w:r>
        <w:rPr>
          <w:noProof/>
        </w:rPr>
        <w:fldChar w:fldCharType="separate"/>
      </w:r>
      <w:r>
        <w:rPr>
          <w:noProof/>
        </w:rPr>
        <w:t>95</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11.2.3</w:t>
      </w:r>
      <w:r>
        <w:rPr>
          <w:rFonts w:asciiTheme="minorHAnsi" w:eastAsiaTheme="minorEastAsia" w:hAnsiTheme="minorHAnsi" w:cstheme="minorBidi"/>
          <w:noProof/>
          <w:sz w:val="22"/>
          <w:szCs w:val="22"/>
        </w:rPr>
        <w:tab/>
      </w:r>
      <w:r>
        <w:rPr>
          <w:noProof/>
        </w:rPr>
        <w:t>Install of Public Rights of Way Manager</w:t>
      </w:r>
      <w:r>
        <w:rPr>
          <w:noProof/>
        </w:rPr>
        <w:tab/>
      </w:r>
      <w:r>
        <w:rPr>
          <w:noProof/>
        </w:rPr>
        <w:fldChar w:fldCharType="begin"/>
      </w:r>
      <w:r>
        <w:rPr>
          <w:noProof/>
        </w:rPr>
        <w:instrText xml:space="preserve"> PAGEREF _Toc375140403 \h </w:instrText>
      </w:r>
      <w:r>
        <w:rPr>
          <w:noProof/>
        </w:rPr>
      </w:r>
      <w:r>
        <w:rPr>
          <w:noProof/>
        </w:rPr>
        <w:fldChar w:fldCharType="separate"/>
      </w:r>
      <w:r>
        <w:rPr>
          <w:noProof/>
        </w:rPr>
        <w:t>95</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11.2.4</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_Toc375140404 \h </w:instrText>
      </w:r>
      <w:r>
        <w:rPr>
          <w:noProof/>
        </w:rPr>
      </w:r>
      <w:r>
        <w:rPr>
          <w:noProof/>
        </w:rPr>
        <w:fldChar w:fldCharType="separate"/>
      </w:r>
      <w:r>
        <w:rPr>
          <w:noProof/>
        </w:rPr>
        <w:t>96</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11.2.5</w:t>
      </w:r>
      <w:r>
        <w:rPr>
          <w:rFonts w:asciiTheme="minorHAnsi" w:eastAsiaTheme="minorEastAsia" w:hAnsiTheme="minorHAnsi" w:cstheme="minorBidi"/>
          <w:noProof/>
          <w:sz w:val="22"/>
          <w:szCs w:val="22"/>
        </w:rPr>
        <w:tab/>
      </w:r>
      <w:r>
        <w:rPr>
          <w:noProof/>
        </w:rPr>
        <w:t>Upgrade of Public Rights of Way Manager</w:t>
      </w:r>
      <w:r>
        <w:rPr>
          <w:noProof/>
        </w:rPr>
        <w:tab/>
      </w:r>
      <w:r>
        <w:rPr>
          <w:noProof/>
        </w:rPr>
        <w:fldChar w:fldCharType="begin"/>
      </w:r>
      <w:r>
        <w:rPr>
          <w:noProof/>
        </w:rPr>
        <w:instrText xml:space="preserve"> PAGEREF _Toc375140405 \h </w:instrText>
      </w:r>
      <w:r>
        <w:rPr>
          <w:noProof/>
        </w:rPr>
      </w:r>
      <w:r>
        <w:rPr>
          <w:noProof/>
        </w:rPr>
        <w:fldChar w:fldCharType="separate"/>
      </w:r>
      <w:r>
        <w:rPr>
          <w:noProof/>
        </w:rPr>
        <w:t>96</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11.2.6</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_Toc375140406 \h </w:instrText>
      </w:r>
      <w:r>
        <w:rPr>
          <w:noProof/>
        </w:rPr>
      </w:r>
      <w:r>
        <w:rPr>
          <w:noProof/>
        </w:rPr>
        <w:fldChar w:fldCharType="separate"/>
      </w:r>
      <w:r>
        <w:rPr>
          <w:noProof/>
        </w:rPr>
        <w:t>97</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11.2.7</w:t>
      </w:r>
      <w:r>
        <w:rPr>
          <w:rFonts w:asciiTheme="minorHAnsi" w:eastAsiaTheme="minorEastAsia" w:hAnsiTheme="minorHAnsi" w:cstheme="minorBidi"/>
          <w:noProof/>
          <w:sz w:val="22"/>
          <w:szCs w:val="22"/>
        </w:rPr>
        <w:tab/>
      </w:r>
      <w:r>
        <w:rPr>
          <w:noProof/>
        </w:rPr>
        <w:t>Mandatory Configuration (Post Install and Upgrade)</w:t>
      </w:r>
      <w:r>
        <w:rPr>
          <w:noProof/>
        </w:rPr>
        <w:tab/>
      </w:r>
      <w:r>
        <w:rPr>
          <w:noProof/>
        </w:rPr>
        <w:fldChar w:fldCharType="begin"/>
      </w:r>
      <w:r>
        <w:rPr>
          <w:noProof/>
        </w:rPr>
        <w:instrText xml:space="preserve"> PAGEREF _Toc375140407 \h </w:instrText>
      </w:r>
      <w:r>
        <w:rPr>
          <w:noProof/>
        </w:rPr>
      </w:r>
      <w:r>
        <w:rPr>
          <w:noProof/>
        </w:rPr>
        <w:fldChar w:fldCharType="separate"/>
      </w:r>
      <w:r>
        <w:rPr>
          <w:noProof/>
        </w:rPr>
        <w:t>97</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11.2.7.1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_Toc375140408 \h </w:instrText>
      </w:r>
      <w:r>
        <w:rPr>
          <w:noProof/>
        </w:rPr>
      </w:r>
      <w:r>
        <w:rPr>
          <w:noProof/>
        </w:rPr>
        <w:fldChar w:fldCharType="separate"/>
      </w:r>
      <w:r>
        <w:rPr>
          <w:noProof/>
        </w:rPr>
        <w:t>97</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11.2.8</w:t>
      </w:r>
      <w:r>
        <w:rPr>
          <w:rFonts w:asciiTheme="minorHAnsi" w:eastAsiaTheme="minorEastAsia" w:hAnsiTheme="minorHAnsi" w:cstheme="minorBidi"/>
          <w:noProof/>
          <w:sz w:val="22"/>
          <w:szCs w:val="22"/>
        </w:rPr>
        <w:tab/>
      </w:r>
      <w:r>
        <w:rPr>
          <w:noProof/>
        </w:rPr>
        <w:t>Additional Configuration (Post Install and Upgrade)</w:t>
      </w:r>
      <w:r>
        <w:rPr>
          <w:noProof/>
        </w:rPr>
        <w:tab/>
      </w:r>
      <w:r>
        <w:rPr>
          <w:noProof/>
        </w:rPr>
        <w:fldChar w:fldCharType="begin"/>
      </w:r>
      <w:r>
        <w:rPr>
          <w:noProof/>
        </w:rPr>
        <w:instrText xml:space="preserve"> PAGEREF _Toc375140409 \h </w:instrText>
      </w:r>
      <w:r>
        <w:rPr>
          <w:noProof/>
        </w:rPr>
      </w:r>
      <w:r>
        <w:rPr>
          <w:noProof/>
        </w:rPr>
        <w:fldChar w:fldCharType="separate"/>
      </w:r>
      <w:r>
        <w:rPr>
          <w:noProof/>
        </w:rPr>
        <w:t>97</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11.2.9</w:t>
      </w:r>
      <w:r>
        <w:rPr>
          <w:rFonts w:asciiTheme="minorHAnsi" w:eastAsiaTheme="minorEastAsia" w:hAnsiTheme="minorHAnsi" w:cstheme="minorBidi"/>
          <w:noProof/>
          <w:sz w:val="22"/>
          <w:szCs w:val="22"/>
        </w:rPr>
        <w:tab/>
      </w:r>
      <w:r>
        <w:rPr>
          <w:noProof/>
        </w:rPr>
        <w:t>Product Licencing (Post Install only)</w:t>
      </w:r>
      <w:r>
        <w:rPr>
          <w:noProof/>
        </w:rPr>
        <w:tab/>
      </w:r>
      <w:r>
        <w:rPr>
          <w:noProof/>
        </w:rPr>
        <w:fldChar w:fldCharType="begin"/>
      </w:r>
      <w:r>
        <w:rPr>
          <w:noProof/>
        </w:rPr>
        <w:instrText xml:space="preserve"> PAGEREF _Toc375140410 \h </w:instrText>
      </w:r>
      <w:r>
        <w:rPr>
          <w:noProof/>
        </w:rPr>
      </w:r>
      <w:r>
        <w:rPr>
          <w:noProof/>
        </w:rPr>
        <w:fldChar w:fldCharType="separate"/>
      </w:r>
      <w:r>
        <w:rPr>
          <w:noProof/>
        </w:rPr>
        <w:t>98</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11.2.10</w:t>
      </w:r>
      <w:r>
        <w:rPr>
          <w:rFonts w:asciiTheme="minorHAnsi" w:eastAsiaTheme="minorEastAsia" w:hAnsiTheme="minorHAnsi" w:cstheme="minorBidi"/>
          <w:noProof/>
          <w:sz w:val="22"/>
          <w:szCs w:val="22"/>
        </w:rPr>
        <w:tab/>
      </w:r>
      <w:r>
        <w:rPr>
          <w:noProof/>
        </w:rPr>
        <w:t>Spatial Configuration (Post Install and Upgrade)</w:t>
      </w:r>
      <w:r>
        <w:rPr>
          <w:noProof/>
        </w:rPr>
        <w:tab/>
      </w:r>
      <w:r>
        <w:rPr>
          <w:noProof/>
        </w:rPr>
        <w:fldChar w:fldCharType="begin"/>
      </w:r>
      <w:r>
        <w:rPr>
          <w:noProof/>
        </w:rPr>
        <w:instrText xml:space="preserve"> PAGEREF _Toc375140411 \h </w:instrText>
      </w:r>
      <w:r>
        <w:rPr>
          <w:noProof/>
        </w:rPr>
      </w:r>
      <w:r>
        <w:rPr>
          <w:noProof/>
        </w:rPr>
        <w:fldChar w:fldCharType="separate"/>
      </w:r>
      <w:r>
        <w:rPr>
          <w:noProof/>
        </w:rPr>
        <w:t>98</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MapCapture Interface</w:t>
      </w:r>
      <w:r>
        <w:rPr>
          <w:noProof/>
        </w:rPr>
        <w:tab/>
      </w:r>
      <w:r>
        <w:rPr>
          <w:noProof/>
        </w:rPr>
        <w:fldChar w:fldCharType="begin"/>
      </w:r>
      <w:r>
        <w:rPr>
          <w:noProof/>
        </w:rPr>
        <w:instrText xml:space="preserve"> PAGEREF _Toc375140412 \h </w:instrText>
      </w:r>
      <w:r>
        <w:rPr>
          <w:noProof/>
        </w:rPr>
      </w:r>
      <w:r>
        <w:rPr>
          <w:noProof/>
        </w:rPr>
        <w:fldChar w:fldCharType="separate"/>
      </w:r>
      <w:r>
        <w:rPr>
          <w:noProof/>
        </w:rPr>
        <w:t>99</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12.1</w:t>
      </w:r>
      <w:r>
        <w:rPr>
          <w:rFonts w:asciiTheme="minorHAnsi" w:eastAsiaTheme="minorEastAsia" w:hAnsiTheme="minorHAnsi" w:cstheme="minorBidi"/>
          <w:noProof/>
          <w:sz w:val="22"/>
          <w:szCs w:val="22"/>
        </w:rPr>
        <w:tab/>
      </w:r>
      <w:r>
        <w:rPr>
          <w:noProof/>
        </w:rPr>
        <w:t>Implementation of the MapCapture Interface Software files</w:t>
      </w:r>
      <w:r>
        <w:rPr>
          <w:noProof/>
        </w:rPr>
        <w:tab/>
      </w:r>
      <w:r>
        <w:rPr>
          <w:noProof/>
        </w:rPr>
        <w:fldChar w:fldCharType="begin"/>
      </w:r>
      <w:r>
        <w:rPr>
          <w:noProof/>
        </w:rPr>
        <w:instrText xml:space="preserve"> PAGEREF _Toc375140413 \h </w:instrText>
      </w:r>
      <w:r>
        <w:rPr>
          <w:noProof/>
        </w:rPr>
      </w:r>
      <w:r>
        <w:rPr>
          <w:noProof/>
        </w:rPr>
        <w:fldChar w:fldCharType="separate"/>
      </w:r>
      <w:r>
        <w:rPr>
          <w:noProof/>
        </w:rPr>
        <w:t>99</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12.2</w:t>
      </w:r>
      <w:r>
        <w:rPr>
          <w:rFonts w:asciiTheme="minorHAnsi" w:eastAsiaTheme="minorEastAsia" w:hAnsiTheme="minorHAnsi" w:cstheme="minorBidi"/>
          <w:noProof/>
          <w:sz w:val="22"/>
          <w:szCs w:val="22"/>
        </w:rPr>
        <w:tab/>
      </w:r>
      <w:r>
        <w:rPr>
          <w:noProof/>
        </w:rPr>
        <w:t>MapCapture Interface Server Install/Upgrade</w:t>
      </w:r>
      <w:r>
        <w:rPr>
          <w:noProof/>
        </w:rPr>
        <w:tab/>
      </w:r>
      <w:r>
        <w:rPr>
          <w:noProof/>
        </w:rPr>
        <w:fldChar w:fldCharType="begin"/>
      </w:r>
      <w:r>
        <w:rPr>
          <w:noProof/>
        </w:rPr>
        <w:instrText xml:space="preserve"> PAGEREF _Toc375140414 \h </w:instrText>
      </w:r>
      <w:r>
        <w:rPr>
          <w:noProof/>
        </w:rPr>
      </w:r>
      <w:r>
        <w:rPr>
          <w:noProof/>
        </w:rPr>
        <w:fldChar w:fldCharType="separate"/>
      </w:r>
      <w:r>
        <w:rPr>
          <w:noProof/>
        </w:rPr>
        <w:t>99</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12.2.1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_Toc375140415 \h </w:instrText>
      </w:r>
      <w:r>
        <w:rPr>
          <w:noProof/>
        </w:rPr>
      </w:r>
      <w:r>
        <w:rPr>
          <w:noProof/>
        </w:rPr>
        <w:fldChar w:fldCharType="separate"/>
      </w:r>
      <w:r>
        <w:rPr>
          <w:noProof/>
        </w:rPr>
        <w:t>99</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12.2.2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_Toc375140416 \h </w:instrText>
      </w:r>
      <w:r>
        <w:rPr>
          <w:noProof/>
        </w:rPr>
      </w:r>
      <w:r>
        <w:rPr>
          <w:noProof/>
        </w:rPr>
        <w:fldChar w:fldCharType="separate"/>
      </w:r>
      <w:r>
        <w:rPr>
          <w:noProof/>
        </w:rPr>
        <w:t>99</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12.2.3</w:t>
      </w:r>
      <w:r>
        <w:rPr>
          <w:rFonts w:asciiTheme="minorHAnsi" w:eastAsiaTheme="minorEastAsia" w:hAnsiTheme="minorHAnsi" w:cstheme="minorBidi"/>
          <w:noProof/>
          <w:sz w:val="22"/>
          <w:szCs w:val="22"/>
        </w:rPr>
        <w:tab/>
      </w:r>
      <w:r>
        <w:rPr>
          <w:noProof/>
        </w:rPr>
        <w:t>Install of MapCapture Interface</w:t>
      </w:r>
      <w:r>
        <w:rPr>
          <w:noProof/>
        </w:rPr>
        <w:tab/>
      </w:r>
      <w:r>
        <w:rPr>
          <w:noProof/>
        </w:rPr>
        <w:fldChar w:fldCharType="begin"/>
      </w:r>
      <w:r>
        <w:rPr>
          <w:noProof/>
        </w:rPr>
        <w:instrText xml:space="preserve"> PAGEREF _Toc375140417 \h </w:instrText>
      </w:r>
      <w:r>
        <w:rPr>
          <w:noProof/>
        </w:rPr>
      </w:r>
      <w:r>
        <w:rPr>
          <w:noProof/>
        </w:rPr>
        <w:fldChar w:fldCharType="separate"/>
      </w:r>
      <w:r>
        <w:rPr>
          <w:noProof/>
        </w:rPr>
        <w:t>100</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12.2.3.1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_Toc375140418 \h </w:instrText>
      </w:r>
      <w:r>
        <w:rPr>
          <w:noProof/>
        </w:rPr>
      </w:r>
      <w:r>
        <w:rPr>
          <w:noProof/>
        </w:rPr>
        <w:fldChar w:fldCharType="separate"/>
      </w:r>
      <w:r>
        <w:rPr>
          <w:noProof/>
        </w:rPr>
        <w:t>100</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12.2.4</w:t>
      </w:r>
      <w:r>
        <w:rPr>
          <w:rFonts w:asciiTheme="minorHAnsi" w:eastAsiaTheme="minorEastAsia" w:hAnsiTheme="minorHAnsi" w:cstheme="minorBidi"/>
          <w:noProof/>
          <w:sz w:val="22"/>
          <w:szCs w:val="22"/>
        </w:rPr>
        <w:tab/>
      </w:r>
      <w:r>
        <w:rPr>
          <w:noProof/>
        </w:rPr>
        <w:t>Upgrade of MapCapture Interface</w:t>
      </w:r>
      <w:r>
        <w:rPr>
          <w:noProof/>
        </w:rPr>
        <w:tab/>
      </w:r>
      <w:r>
        <w:rPr>
          <w:noProof/>
        </w:rPr>
        <w:fldChar w:fldCharType="begin"/>
      </w:r>
      <w:r>
        <w:rPr>
          <w:noProof/>
        </w:rPr>
        <w:instrText xml:space="preserve"> PAGEREF _Toc375140419 \h </w:instrText>
      </w:r>
      <w:r>
        <w:rPr>
          <w:noProof/>
        </w:rPr>
      </w:r>
      <w:r>
        <w:rPr>
          <w:noProof/>
        </w:rPr>
        <w:fldChar w:fldCharType="separate"/>
      </w:r>
      <w:r>
        <w:rPr>
          <w:noProof/>
        </w:rPr>
        <w:t>101</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12.2.4.1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_Toc375140420 \h </w:instrText>
      </w:r>
      <w:r>
        <w:rPr>
          <w:noProof/>
        </w:rPr>
      </w:r>
      <w:r>
        <w:rPr>
          <w:noProof/>
        </w:rPr>
        <w:fldChar w:fldCharType="separate"/>
      </w:r>
      <w:r>
        <w:rPr>
          <w:noProof/>
        </w:rPr>
        <w:t>101</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12.2.5</w:t>
      </w:r>
      <w:r>
        <w:rPr>
          <w:rFonts w:asciiTheme="minorHAnsi" w:eastAsiaTheme="minorEastAsia" w:hAnsiTheme="minorHAnsi" w:cstheme="minorBidi"/>
          <w:noProof/>
          <w:sz w:val="22"/>
          <w:szCs w:val="22"/>
        </w:rPr>
        <w:tab/>
      </w:r>
      <w:r>
        <w:rPr>
          <w:noProof/>
        </w:rPr>
        <w:t>Post Upgrade Tasks</w:t>
      </w:r>
      <w:r>
        <w:rPr>
          <w:noProof/>
        </w:rPr>
        <w:tab/>
      </w:r>
      <w:r>
        <w:rPr>
          <w:noProof/>
        </w:rPr>
        <w:fldChar w:fldCharType="begin"/>
      </w:r>
      <w:r>
        <w:rPr>
          <w:noProof/>
        </w:rPr>
        <w:instrText xml:space="preserve"> PAGEREF _Toc375140421 \h </w:instrText>
      </w:r>
      <w:r>
        <w:rPr>
          <w:noProof/>
        </w:rPr>
      </w:r>
      <w:r>
        <w:rPr>
          <w:noProof/>
        </w:rPr>
        <w:fldChar w:fldCharType="separate"/>
      </w:r>
      <w:r>
        <w:rPr>
          <w:noProof/>
        </w:rPr>
        <w:t>102</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lastRenderedPageBreak/>
        <w:t>12.2.6</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_Toc375140422 \h </w:instrText>
      </w:r>
      <w:r>
        <w:rPr>
          <w:noProof/>
        </w:rPr>
      </w:r>
      <w:r>
        <w:rPr>
          <w:noProof/>
        </w:rPr>
        <w:fldChar w:fldCharType="separate"/>
      </w:r>
      <w:r>
        <w:rPr>
          <w:noProof/>
        </w:rPr>
        <w:t>102</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12.2.6.1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_Toc375140423 \h </w:instrText>
      </w:r>
      <w:r>
        <w:rPr>
          <w:noProof/>
        </w:rPr>
      </w:r>
      <w:r>
        <w:rPr>
          <w:noProof/>
        </w:rPr>
        <w:fldChar w:fldCharType="separate"/>
      </w:r>
      <w:r>
        <w:rPr>
          <w:noProof/>
        </w:rPr>
        <w:t>102</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UKPMS</w:t>
      </w:r>
      <w:r>
        <w:rPr>
          <w:noProof/>
        </w:rPr>
        <w:tab/>
      </w:r>
      <w:r>
        <w:rPr>
          <w:noProof/>
        </w:rPr>
        <w:fldChar w:fldCharType="begin"/>
      </w:r>
      <w:r>
        <w:rPr>
          <w:noProof/>
        </w:rPr>
        <w:instrText xml:space="preserve"> PAGEREF _Toc375140424 \h </w:instrText>
      </w:r>
      <w:r>
        <w:rPr>
          <w:noProof/>
        </w:rPr>
      </w:r>
      <w:r>
        <w:rPr>
          <w:noProof/>
        </w:rPr>
        <w:fldChar w:fldCharType="separate"/>
      </w:r>
      <w:r>
        <w:rPr>
          <w:noProof/>
        </w:rPr>
        <w:t>103</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Information Manager Foundation Layer</w:t>
      </w:r>
      <w:r>
        <w:rPr>
          <w:noProof/>
        </w:rPr>
        <w:tab/>
      </w:r>
      <w:r>
        <w:rPr>
          <w:noProof/>
        </w:rPr>
        <w:fldChar w:fldCharType="begin"/>
      </w:r>
      <w:r>
        <w:rPr>
          <w:noProof/>
        </w:rPr>
        <w:instrText xml:space="preserve"> PAGEREF _Toc375140425 \h </w:instrText>
      </w:r>
      <w:r>
        <w:rPr>
          <w:noProof/>
        </w:rPr>
      </w:r>
      <w:r>
        <w:rPr>
          <w:noProof/>
        </w:rPr>
        <w:fldChar w:fldCharType="separate"/>
      </w:r>
      <w:r>
        <w:rPr>
          <w:noProof/>
        </w:rPr>
        <w:t>109</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Information Manager 4</w:t>
      </w:r>
      <w:r>
        <w:rPr>
          <w:noProof/>
        </w:rPr>
        <w:tab/>
      </w:r>
      <w:r>
        <w:rPr>
          <w:noProof/>
        </w:rPr>
        <w:fldChar w:fldCharType="begin"/>
      </w:r>
      <w:r>
        <w:rPr>
          <w:noProof/>
        </w:rPr>
        <w:instrText xml:space="preserve"> PAGEREF _Toc375140426 \h </w:instrText>
      </w:r>
      <w:r>
        <w:rPr>
          <w:noProof/>
        </w:rPr>
      </w:r>
      <w:r>
        <w:rPr>
          <w:noProof/>
        </w:rPr>
        <w:fldChar w:fldCharType="separate"/>
      </w:r>
      <w:r>
        <w:rPr>
          <w:noProof/>
        </w:rPr>
        <w:t>114</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Work Orders Work Tray</w:t>
      </w:r>
      <w:r>
        <w:rPr>
          <w:noProof/>
        </w:rPr>
        <w:tab/>
      </w:r>
      <w:r>
        <w:rPr>
          <w:noProof/>
        </w:rPr>
        <w:fldChar w:fldCharType="begin"/>
      </w:r>
      <w:r>
        <w:rPr>
          <w:noProof/>
        </w:rPr>
        <w:instrText xml:space="preserve"> PAGEREF _Toc375140427 \h </w:instrText>
      </w:r>
      <w:r>
        <w:rPr>
          <w:noProof/>
        </w:rPr>
      </w:r>
      <w:r>
        <w:rPr>
          <w:noProof/>
        </w:rPr>
        <w:fldChar w:fldCharType="separate"/>
      </w:r>
      <w:r>
        <w:rPr>
          <w:noProof/>
        </w:rPr>
        <w:t>115</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17.</w:t>
      </w:r>
      <w:r>
        <w:rPr>
          <w:rFonts w:asciiTheme="minorHAnsi" w:eastAsiaTheme="minorEastAsia" w:hAnsiTheme="minorHAnsi" w:cstheme="minorBidi"/>
          <w:noProof/>
          <w:sz w:val="22"/>
          <w:szCs w:val="22"/>
        </w:rPr>
        <w:tab/>
      </w:r>
      <w:r>
        <w:rPr>
          <w:noProof/>
        </w:rPr>
        <w:t>Enquiry Manager Work Tray</w:t>
      </w:r>
      <w:r>
        <w:rPr>
          <w:noProof/>
        </w:rPr>
        <w:tab/>
      </w:r>
      <w:r>
        <w:rPr>
          <w:noProof/>
        </w:rPr>
        <w:fldChar w:fldCharType="begin"/>
      </w:r>
      <w:r>
        <w:rPr>
          <w:noProof/>
        </w:rPr>
        <w:instrText xml:space="preserve"> PAGEREF _Toc375140428 \h </w:instrText>
      </w:r>
      <w:r>
        <w:rPr>
          <w:noProof/>
        </w:rPr>
      </w:r>
      <w:r>
        <w:rPr>
          <w:noProof/>
        </w:rPr>
        <w:fldChar w:fldCharType="separate"/>
      </w:r>
      <w:r>
        <w:rPr>
          <w:noProof/>
        </w:rPr>
        <w:t>122</w:t>
      </w:r>
      <w:r>
        <w:rPr>
          <w:noProof/>
        </w:rPr>
        <w:fldChar w:fldCharType="end"/>
      </w:r>
    </w:p>
    <w:p w:rsidR="007418CD" w:rsidRDefault="007418CD">
      <w:pPr>
        <w:pStyle w:val="TOC1"/>
        <w:tabs>
          <w:tab w:val="left" w:pos="720"/>
        </w:tabs>
        <w:rPr>
          <w:rFonts w:asciiTheme="minorHAnsi" w:eastAsiaTheme="minorEastAsia" w:hAnsiTheme="minorHAnsi" w:cstheme="minorBidi"/>
          <w:noProof/>
          <w:sz w:val="22"/>
          <w:szCs w:val="22"/>
        </w:rPr>
      </w:pPr>
      <w:r>
        <w:rPr>
          <w:noProof/>
        </w:rPr>
        <w:t>18.</w:t>
      </w:r>
      <w:r>
        <w:rPr>
          <w:rFonts w:asciiTheme="minorHAnsi" w:eastAsiaTheme="minorEastAsia" w:hAnsiTheme="minorHAnsi" w:cstheme="minorBidi"/>
          <w:noProof/>
          <w:sz w:val="22"/>
          <w:szCs w:val="22"/>
        </w:rPr>
        <w:tab/>
      </w:r>
      <w:r>
        <w:rPr>
          <w:noProof/>
        </w:rPr>
        <w:t>Traffic Interface Manager</w:t>
      </w:r>
      <w:r>
        <w:rPr>
          <w:noProof/>
        </w:rPr>
        <w:tab/>
      </w:r>
      <w:r>
        <w:rPr>
          <w:noProof/>
        </w:rPr>
        <w:fldChar w:fldCharType="begin"/>
      </w:r>
      <w:r>
        <w:rPr>
          <w:noProof/>
        </w:rPr>
        <w:instrText xml:space="preserve"> PAGEREF _Toc375140429 \h </w:instrText>
      </w:r>
      <w:r>
        <w:rPr>
          <w:noProof/>
        </w:rPr>
      </w:r>
      <w:r>
        <w:rPr>
          <w:noProof/>
        </w:rPr>
        <w:fldChar w:fldCharType="separate"/>
      </w:r>
      <w:r>
        <w:rPr>
          <w:noProof/>
        </w:rPr>
        <w:t>128</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18.1</w:t>
      </w:r>
      <w:r>
        <w:rPr>
          <w:rFonts w:asciiTheme="minorHAnsi" w:eastAsiaTheme="minorEastAsia" w:hAnsiTheme="minorHAnsi" w:cstheme="minorBidi"/>
          <w:noProof/>
          <w:sz w:val="22"/>
          <w:szCs w:val="22"/>
        </w:rPr>
        <w:tab/>
      </w:r>
      <w:r>
        <w:rPr>
          <w:noProof/>
        </w:rPr>
        <w:t>Implementation of the Traffic Interface Manager Software files</w:t>
      </w:r>
      <w:r>
        <w:rPr>
          <w:noProof/>
        </w:rPr>
        <w:tab/>
      </w:r>
      <w:r>
        <w:rPr>
          <w:noProof/>
        </w:rPr>
        <w:fldChar w:fldCharType="begin"/>
      </w:r>
      <w:r>
        <w:rPr>
          <w:noProof/>
        </w:rPr>
        <w:instrText xml:space="preserve"> PAGEREF _Toc375140430 \h </w:instrText>
      </w:r>
      <w:r>
        <w:rPr>
          <w:noProof/>
        </w:rPr>
      </w:r>
      <w:r>
        <w:rPr>
          <w:noProof/>
        </w:rPr>
        <w:fldChar w:fldCharType="separate"/>
      </w:r>
      <w:r>
        <w:rPr>
          <w:noProof/>
        </w:rPr>
        <w:t>128</w:t>
      </w:r>
      <w:r>
        <w:rPr>
          <w:noProof/>
        </w:rPr>
        <w:fldChar w:fldCharType="end"/>
      </w:r>
    </w:p>
    <w:p w:rsidR="007418CD" w:rsidRDefault="007418CD">
      <w:pPr>
        <w:pStyle w:val="TOC2"/>
        <w:rPr>
          <w:rFonts w:asciiTheme="minorHAnsi" w:eastAsiaTheme="minorEastAsia" w:hAnsiTheme="minorHAnsi" w:cstheme="minorBidi"/>
          <w:noProof/>
          <w:sz w:val="22"/>
          <w:szCs w:val="22"/>
        </w:rPr>
      </w:pPr>
      <w:r w:rsidRPr="00662336">
        <w:rPr>
          <w:noProof/>
          <w:snapToGrid w:val="0"/>
          <w:color w:val="000000"/>
          <w:w w:val="0"/>
        </w:rPr>
        <w:t>18.2</w:t>
      </w:r>
      <w:r>
        <w:rPr>
          <w:rFonts w:asciiTheme="minorHAnsi" w:eastAsiaTheme="minorEastAsia" w:hAnsiTheme="minorHAnsi" w:cstheme="minorBidi"/>
          <w:noProof/>
          <w:sz w:val="22"/>
          <w:szCs w:val="22"/>
        </w:rPr>
        <w:tab/>
      </w:r>
      <w:r>
        <w:rPr>
          <w:noProof/>
        </w:rPr>
        <w:t>Traffic Interface Manager Server Install/Upgrade</w:t>
      </w:r>
      <w:r>
        <w:rPr>
          <w:noProof/>
        </w:rPr>
        <w:tab/>
      </w:r>
      <w:r>
        <w:rPr>
          <w:noProof/>
        </w:rPr>
        <w:fldChar w:fldCharType="begin"/>
      </w:r>
      <w:r>
        <w:rPr>
          <w:noProof/>
        </w:rPr>
        <w:instrText xml:space="preserve"> PAGEREF _Toc375140431 \h </w:instrText>
      </w:r>
      <w:r>
        <w:rPr>
          <w:noProof/>
        </w:rPr>
      </w:r>
      <w:r>
        <w:rPr>
          <w:noProof/>
        </w:rPr>
        <w:fldChar w:fldCharType="separate"/>
      </w:r>
      <w:r>
        <w:rPr>
          <w:noProof/>
        </w:rPr>
        <w:t>129</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18.2.1</w:t>
      </w:r>
      <w:r>
        <w:rPr>
          <w:rFonts w:asciiTheme="minorHAnsi" w:eastAsiaTheme="minorEastAsia" w:hAnsiTheme="minorHAnsi" w:cstheme="minorBidi"/>
          <w:noProof/>
          <w:sz w:val="22"/>
          <w:szCs w:val="22"/>
        </w:rPr>
        <w:tab/>
      </w:r>
      <w:r>
        <w:rPr>
          <w:noProof/>
        </w:rPr>
        <w:t>Before you Start</w:t>
      </w:r>
      <w:r>
        <w:rPr>
          <w:noProof/>
        </w:rPr>
        <w:tab/>
      </w:r>
      <w:r>
        <w:rPr>
          <w:noProof/>
        </w:rPr>
        <w:fldChar w:fldCharType="begin"/>
      </w:r>
      <w:r>
        <w:rPr>
          <w:noProof/>
        </w:rPr>
        <w:instrText xml:space="preserve"> PAGEREF _Toc375140432 \h </w:instrText>
      </w:r>
      <w:r>
        <w:rPr>
          <w:noProof/>
        </w:rPr>
      </w:r>
      <w:r>
        <w:rPr>
          <w:noProof/>
        </w:rPr>
        <w:fldChar w:fldCharType="separate"/>
      </w:r>
      <w:r>
        <w:rPr>
          <w:noProof/>
        </w:rPr>
        <w:t>129</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18.2.2</w:t>
      </w:r>
      <w:r>
        <w:rPr>
          <w:rFonts w:asciiTheme="minorHAnsi" w:eastAsiaTheme="minorEastAsia" w:hAnsiTheme="minorHAnsi" w:cstheme="minorBidi"/>
          <w:noProof/>
          <w:sz w:val="22"/>
          <w:szCs w:val="22"/>
        </w:rPr>
        <w:tab/>
      </w:r>
      <w:r>
        <w:rPr>
          <w:noProof/>
        </w:rPr>
        <w:t>Typical problems that you may encounter</w:t>
      </w:r>
      <w:r>
        <w:rPr>
          <w:noProof/>
        </w:rPr>
        <w:tab/>
      </w:r>
      <w:r>
        <w:rPr>
          <w:noProof/>
        </w:rPr>
        <w:fldChar w:fldCharType="begin"/>
      </w:r>
      <w:r>
        <w:rPr>
          <w:noProof/>
        </w:rPr>
        <w:instrText xml:space="preserve"> PAGEREF _Toc375140433 \h </w:instrText>
      </w:r>
      <w:r>
        <w:rPr>
          <w:noProof/>
        </w:rPr>
      </w:r>
      <w:r>
        <w:rPr>
          <w:noProof/>
        </w:rPr>
        <w:fldChar w:fldCharType="separate"/>
      </w:r>
      <w:r>
        <w:rPr>
          <w:noProof/>
        </w:rPr>
        <w:t>129</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18.2.3</w:t>
      </w:r>
      <w:r>
        <w:rPr>
          <w:rFonts w:asciiTheme="minorHAnsi" w:eastAsiaTheme="minorEastAsia" w:hAnsiTheme="minorHAnsi" w:cstheme="minorBidi"/>
          <w:noProof/>
          <w:sz w:val="22"/>
          <w:szCs w:val="22"/>
        </w:rPr>
        <w:tab/>
      </w:r>
      <w:r>
        <w:rPr>
          <w:noProof/>
        </w:rPr>
        <w:t>Install of Traffic Interface Manager</w:t>
      </w:r>
      <w:r>
        <w:rPr>
          <w:noProof/>
        </w:rPr>
        <w:tab/>
      </w:r>
      <w:r>
        <w:rPr>
          <w:noProof/>
        </w:rPr>
        <w:fldChar w:fldCharType="begin"/>
      </w:r>
      <w:r>
        <w:rPr>
          <w:noProof/>
        </w:rPr>
        <w:instrText xml:space="preserve"> PAGEREF _Toc375140434 \h </w:instrText>
      </w:r>
      <w:r>
        <w:rPr>
          <w:noProof/>
        </w:rPr>
      </w:r>
      <w:r>
        <w:rPr>
          <w:noProof/>
        </w:rPr>
        <w:fldChar w:fldCharType="separate"/>
      </w:r>
      <w:r>
        <w:rPr>
          <w:noProof/>
        </w:rPr>
        <w:t>130</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18.2.3.1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_Toc375140435 \h </w:instrText>
      </w:r>
      <w:r>
        <w:rPr>
          <w:noProof/>
        </w:rPr>
      </w:r>
      <w:r>
        <w:rPr>
          <w:noProof/>
        </w:rPr>
        <w:fldChar w:fldCharType="separate"/>
      </w:r>
      <w:r>
        <w:rPr>
          <w:noProof/>
        </w:rPr>
        <w:t>131</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18.2.4</w:t>
      </w:r>
      <w:r>
        <w:rPr>
          <w:rFonts w:asciiTheme="minorHAnsi" w:eastAsiaTheme="minorEastAsia" w:hAnsiTheme="minorHAnsi" w:cstheme="minorBidi"/>
          <w:noProof/>
          <w:sz w:val="22"/>
          <w:szCs w:val="22"/>
        </w:rPr>
        <w:tab/>
      </w:r>
      <w:r>
        <w:rPr>
          <w:noProof/>
        </w:rPr>
        <w:t>Upgrade of Traffic Interface Manager</w:t>
      </w:r>
      <w:r>
        <w:rPr>
          <w:noProof/>
        </w:rPr>
        <w:tab/>
      </w:r>
      <w:r>
        <w:rPr>
          <w:noProof/>
        </w:rPr>
        <w:fldChar w:fldCharType="begin"/>
      </w:r>
      <w:r>
        <w:rPr>
          <w:noProof/>
        </w:rPr>
        <w:instrText xml:space="preserve"> PAGEREF _Toc375140436 \h </w:instrText>
      </w:r>
      <w:r>
        <w:rPr>
          <w:noProof/>
        </w:rPr>
      </w:r>
      <w:r>
        <w:rPr>
          <w:noProof/>
        </w:rPr>
        <w:fldChar w:fldCharType="separate"/>
      </w:r>
      <w:r>
        <w:rPr>
          <w:noProof/>
        </w:rPr>
        <w:t>131</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18.2.4.1</w:t>
      </w:r>
      <w:r>
        <w:rPr>
          <w:rFonts w:asciiTheme="minorHAnsi" w:eastAsiaTheme="minorEastAsia" w:hAnsiTheme="minorHAnsi" w:cstheme="minorBidi"/>
          <w:noProof/>
          <w:sz w:val="22"/>
          <w:szCs w:val="22"/>
        </w:rPr>
        <w:tab/>
      </w:r>
      <w:r>
        <w:rPr>
          <w:noProof/>
        </w:rPr>
        <w:t>Checking Log File(s)</w:t>
      </w:r>
      <w:r>
        <w:rPr>
          <w:noProof/>
        </w:rPr>
        <w:tab/>
      </w:r>
      <w:r>
        <w:rPr>
          <w:noProof/>
        </w:rPr>
        <w:fldChar w:fldCharType="begin"/>
      </w:r>
      <w:r>
        <w:rPr>
          <w:noProof/>
        </w:rPr>
        <w:instrText xml:space="preserve"> PAGEREF _Toc375140437 \h </w:instrText>
      </w:r>
      <w:r>
        <w:rPr>
          <w:noProof/>
        </w:rPr>
      </w:r>
      <w:r>
        <w:rPr>
          <w:noProof/>
        </w:rPr>
        <w:fldChar w:fldCharType="separate"/>
      </w:r>
      <w:r>
        <w:rPr>
          <w:noProof/>
        </w:rPr>
        <w:t>132</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18.2.5</w:t>
      </w:r>
      <w:r>
        <w:rPr>
          <w:rFonts w:asciiTheme="minorHAnsi" w:eastAsiaTheme="minorEastAsia" w:hAnsiTheme="minorHAnsi" w:cstheme="minorBidi"/>
          <w:noProof/>
          <w:sz w:val="22"/>
          <w:szCs w:val="22"/>
        </w:rPr>
        <w:tab/>
      </w:r>
      <w:r>
        <w:rPr>
          <w:noProof/>
        </w:rPr>
        <w:t>Mandatory Configuration</w:t>
      </w:r>
      <w:r>
        <w:rPr>
          <w:noProof/>
        </w:rPr>
        <w:tab/>
      </w:r>
      <w:r>
        <w:rPr>
          <w:noProof/>
        </w:rPr>
        <w:fldChar w:fldCharType="begin"/>
      </w:r>
      <w:r>
        <w:rPr>
          <w:noProof/>
        </w:rPr>
        <w:instrText xml:space="preserve"> PAGEREF _Toc375140438 \h </w:instrText>
      </w:r>
      <w:r>
        <w:rPr>
          <w:noProof/>
        </w:rPr>
      </w:r>
      <w:r>
        <w:rPr>
          <w:noProof/>
        </w:rPr>
        <w:fldChar w:fldCharType="separate"/>
      </w:r>
      <w:r>
        <w:rPr>
          <w:noProof/>
        </w:rPr>
        <w:t>132</w:t>
      </w:r>
      <w:r>
        <w:rPr>
          <w:noProof/>
        </w:rPr>
        <w:fldChar w:fldCharType="end"/>
      </w:r>
    </w:p>
    <w:p w:rsidR="007418CD" w:rsidRDefault="007418CD">
      <w:pPr>
        <w:pStyle w:val="TOC4"/>
        <w:tabs>
          <w:tab w:val="left" w:pos="1980"/>
          <w:tab w:val="right" w:leader="dot" w:pos="9012"/>
        </w:tabs>
        <w:rPr>
          <w:rFonts w:asciiTheme="minorHAnsi" w:eastAsiaTheme="minorEastAsia" w:hAnsiTheme="minorHAnsi" w:cstheme="minorBidi"/>
          <w:noProof/>
          <w:sz w:val="22"/>
          <w:szCs w:val="22"/>
        </w:rPr>
      </w:pPr>
      <w:r>
        <w:rPr>
          <w:noProof/>
        </w:rPr>
        <w:t>18.2.5.1</w:t>
      </w:r>
      <w:r>
        <w:rPr>
          <w:rFonts w:asciiTheme="minorHAnsi" w:eastAsiaTheme="minorEastAsia" w:hAnsiTheme="minorHAnsi" w:cstheme="minorBidi"/>
          <w:noProof/>
          <w:sz w:val="22"/>
          <w:szCs w:val="22"/>
        </w:rPr>
        <w:tab/>
      </w:r>
      <w:r>
        <w:rPr>
          <w:noProof/>
        </w:rPr>
        <w:t>exor_version.txt</w:t>
      </w:r>
      <w:r>
        <w:rPr>
          <w:noProof/>
        </w:rPr>
        <w:tab/>
      </w:r>
      <w:r>
        <w:rPr>
          <w:noProof/>
        </w:rPr>
        <w:fldChar w:fldCharType="begin"/>
      </w:r>
      <w:r>
        <w:rPr>
          <w:noProof/>
        </w:rPr>
        <w:instrText xml:space="preserve"> PAGEREF _Toc375140439 \h </w:instrText>
      </w:r>
      <w:r>
        <w:rPr>
          <w:noProof/>
        </w:rPr>
      </w:r>
      <w:r>
        <w:rPr>
          <w:noProof/>
        </w:rPr>
        <w:fldChar w:fldCharType="separate"/>
      </w:r>
      <w:r>
        <w:rPr>
          <w:noProof/>
        </w:rPr>
        <w:t>132</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18.2.6</w:t>
      </w:r>
      <w:r>
        <w:rPr>
          <w:rFonts w:asciiTheme="minorHAnsi" w:eastAsiaTheme="minorEastAsia" w:hAnsiTheme="minorHAnsi" w:cstheme="minorBidi"/>
          <w:noProof/>
          <w:sz w:val="22"/>
          <w:szCs w:val="22"/>
        </w:rPr>
        <w:tab/>
      </w:r>
      <w:r>
        <w:rPr>
          <w:noProof/>
        </w:rPr>
        <w:t>Product Licencing</w:t>
      </w:r>
      <w:r>
        <w:rPr>
          <w:noProof/>
        </w:rPr>
        <w:tab/>
      </w:r>
      <w:r>
        <w:rPr>
          <w:noProof/>
        </w:rPr>
        <w:fldChar w:fldCharType="begin"/>
      </w:r>
      <w:r>
        <w:rPr>
          <w:noProof/>
        </w:rPr>
        <w:instrText xml:space="preserve"> PAGEREF _Toc375140440 \h </w:instrText>
      </w:r>
      <w:r>
        <w:rPr>
          <w:noProof/>
        </w:rPr>
      </w:r>
      <w:r>
        <w:rPr>
          <w:noProof/>
        </w:rPr>
        <w:fldChar w:fldCharType="separate"/>
      </w:r>
      <w:r>
        <w:rPr>
          <w:noProof/>
        </w:rPr>
        <w:t>133</w:t>
      </w:r>
      <w:r>
        <w:rPr>
          <w:noProof/>
        </w:rPr>
        <w:fldChar w:fldCharType="end"/>
      </w:r>
    </w:p>
    <w:p w:rsidR="007418CD" w:rsidRDefault="007418CD">
      <w:pPr>
        <w:pStyle w:val="TOC3"/>
        <w:tabs>
          <w:tab w:val="left" w:pos="1620"/>
          <w:tab w:val="right" w:leader="dot" w:pos="9012"/>
        </w:tabs>
        <w:rPr>
          <w:rFonts w:asciiTheme="minorHAnsi" w:eastAsiaTheme="minorEastAsia" w:hAnsiTheme="minorHAnsi" w:cstheme="minorBidi"/>
          <w:noProof/>
          <w:sz w:val="22"/>
          <w:szCs w:val="22"/>
        </w:rPr>
      </w:pPr>
      <w:r>
        <w:rPr>
          <w:noProof/>
        </w:rPr>
        <w:t>18.2.7</w:t>
      </w:r>
      <w:r>
        <w:rPr>
          <w:rFonts w:asciiTheme="minorHAnsi" w:eastAsiaTheme="minorEastAsia" w:hAnsiTheme="minorHAnsi" w:cstheme="minorBidi"/>
          <w:noProof/>
          <w:sz w:val="22"/>
          <w:szCs w:val="22"/>
        </w:rPr>
        <w:tab/>
      </w:r>
      <w:r>
        <w:rPr>
          <w:noProof/>
        </w:rPr>
        <w:t>Additional Configuration</w:t>
      </w:r>
      <w:r>
        <w:rPr>
          <w:noProof/>
        </w:rPr>
        <w:tab/>
      </w:r>
      <w:r>
        <w:rPr>
          <w:noProof/>
        </w:rPr>
        <w:fldChar w:fldCharType="begin"/>
      </w:r>
      <w:r>
        <w:rPr>
          <w:noProof/>
        </w:rPr>
        <w:instrText xml:space="preserve"> PAGEREF _Toc375140441 \h </w:instrText>
      </w:r>
      <w:r>
        <w:rPr>
          <w:noProof/>
        </w:rPr>
      </w:r>
      <w:r>
        <w:rPr>
          <w:noProof/>
        </w:rPr>
        <w:fldChar w:fldCharType="separate"/>
      </w:r>
      <w:r>
        <w:rPr>
          <w:noProof/>
        </w:rPr>
        <w:t>133</w:t>
      </w:r>
      <w:r>
        <w:rPr>
          <w:noProof/>
        </w:rPr>
        <w:fldChar w:fldCharType="end"/>
      </w:r>
    </w:p>
    <w:p w:rsidR="00E22356" w:rsidRPr="00913C79" w:rsidRDefault="007524F3" w:rsidP="00913C79">
      <w:r>
        <w:fldChar w:fldCharType="end"/>
      </w:r>
    </w:p>
    <w:p w:rsidR="00EC59A4" w:rsidRDefault="00EC59A4">
      <w:pPr>
        <w:spacing w:before="0" w:after="0"/>
        <w:rPr>
          <w:rFonts w:cs="Arial"/>
          <w:b/>
          <w:kern w:val="28"/>
          <w:sz w:val="24"/>
        </w:rPr>
      </w:pPr>
    </w:p>
    <w:p w:rsidR="00E22356" w:rsidRDefault="00015125" w:rsidP="003811FC">
      <w:pPr>
        <w:pStyle w:val="Heading1"/>
      </w:pPr>
      <w:r w:rsidRPr="00913C79">
        <w:br w:type="page"/>
      </w:r>
    </w:p>
    <w:p w:rsidR="00EF643D" w:rsidRPr="00EF643D" w:rsidRDefault="00EF643D" w:rsidP="00541833">
      <w:pPr>
        <w:pStyle w:val="Heading1"/>
        <w:numPr>
          <w:ilvl w:val="0"/>
          <w:numId w:val="25"/>
        </w:numPr>
      </w:pPr>
      <w:bookmarkStart w:id="0" w:name="_Toc180569818"/>
      <w:bookmarkStart w:id="1" w:name="_Toc366491964"/>
      <w:bookmarkStart w:id="2" w:name="_Toc375140272"/>
      <w:r w:rsidRPr="00EF643D">
        <w:lastRenderedPageBreak/>
        <w:t>Document Summary</w:t>
      </w:r>
      <w:bookmarkEnd w:id="0"/>
      <w:bookmarkEnd w:id="1"/>
      <w:bookmarkEnd w:id="2"/>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w:t>
      </w:r>
      <w:proofErr w:type="spellStart"/>
      <w:r>
        <w:t>MapViewer</w:t>
      </w:r>
      <w:proofErr w:type="spellEnd"/>
      <w:r>
        <w:t>)</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650EBF">
      <w:pPr>
        <w:pStyle w:val="ListBullet"/>
      </w:pPr>
      <w:r w:rsidRPr="00EF643D">
        <w:t>TMA Manager</w:t>
      </w:r>
    </w:p>
    <w:p w:rsidR="00EF643D" w:rsidRPr="00EF643D" w:rsidRDefault="00EF643D" w:rsidP="00150C02">
      <w:pPr>
        <w:pStyle w:val="ListBullet"/>
      </w:pPr>
      <w:proofErr w:type="spellStart"/>
      <w:r w:rsidRPr="00EF643D">
        <w:t>Streetworks</w:t>
      </w:r>
      <w:proofErr w:type="spellEnd"/>
      <w:r w:rsidRPr="00EF643D">
        <w:t xml:space="preserve">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proofErr w:type="spellStart"/>
      <w:r w:rsidRPr="00EF643D">
        <w:t>MapCapture</w:t>
      </w:r>
      <w:proofErr w:type="spellEnd"/>
      <w:r w:rsidRPr="00EF643D">
        <w:t xml:space="preserv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3" w:name="_Toc180569820"/>
      <w:bookmarkStart w:id="4" w:name="_Toc366491966"/>
      <w:bookmarkStart w:id="5" w:name="_Toc375140273"/>
      <w:r w:rsidRPr="00EF643D">
        <w:t>Reference document</w:t>
      </w:r>
      <w:bookmarkEnd w:id="3"/>
      <w:r w:rsidRPr="00EF643D">
        <w:t>s</w:t>
      </w:r>
      <w:bookmarkEnd w:id="4"/>
      <w:bookmarkEnd w:id="5"/>
    </w:p>
    <w:tbl>
      <w:tblPr>
        <w:tblStyle w:val="TableGrid"/>
        <w:tblW w:w="0" w:type="auto"/>
        <w:tblLook w:val="04A0"/>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 xml:space="preserve">Windows Java Client Hangs On Accepting Not Verified Signature Of jar Files When </w:t>
            </w:r>
            <w:proofErr w:type="spellStart"/>
            <w:r w:rsidRPr="00303676">
              <w:t>SeparateFrame</w:t>
            </w:r>
            <w:proofErr w:type="spellEnd"/>
            <w:r w:rsidRPr="00303676">
              <w:t>=True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7524F3" w:rsidP="00303676">
            <w:pPr>
              <w:pStyle w:val="Body"/>
              <w:rPr>
                <w:rStyle w:val="Hyperlink"/>
              </w:rPr>
            </w:pPr>
            <w:hyperlink r:id="rId11"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6" w:name="_Toc366491969"/>
      <w:bookmarkStart w:id="7" w:name="_Toc375140274"/>
      <w:r w:rsidRPr="00EF643D">
        <w:lastRenderedPageBreak/>
        <w:t>Introduction</w:t>
      </w:r>
      <w:bookmarkEnd w:id="6"/>
      <w:bookmarkEnd w:id="7"/>
    </w:p>
    <w:p w:rsidR="00EF643D" w:rsidRPr="00EF643D" w:rsidRDefault="00EF643D" w:rsidP="00EF643D">
      <w:pPr>
        <w:pStyle w:val="Heading2"/>
      </w:pPr>
      <w:bookmarkStart w:id="8" w:name="_Toc366491970"/>
      <w:bookmarkStart w:id="9" w:name="_Toc180569824"/>
      <w:bookmarkStart w:id="10" w:name="_Toc375140275"/>
      <w:r w:rsidRPr="00EF643D">
        <w:t>Purpose</w:t>
      </w:r>
      <w:bookmarkEnd w:id="8"/>
      <w:bookmarkEnd w:id="10"/>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proofErr w:type="spellStart"/>
      <w:r w:rsidRPr="00EF643D">
        <w:t>Streetworks</w:t>
      </w:r>
      <w:proofErr w:type="spellEnd"/>
      <w:r w:rsidRPr="00EF643D">
        <w:t xml:space="preserve">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proofErr w:type="spellStart"/>
      <w:r w:rsidRPr="00EF643D">
        <w:t>MapCapture</w:t>
      </w:r>
      <w:proofErr w:type="spellEnd"/>
      <w:r w:rsidRPr="00EF643D">
        <w:t xml:space="preserv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1" w:name="_Toc366491971"/>
      <w:bookmarkStart w:id="12" w:name="_Toc375140276"/>
      <w:r w:rsidRPr="00EF643D">
        <w:t>Products Covered by this Guide</w:t>
      </w:r>
      <w:bookmarkEnd w:id="11"/>
      <w:bookmarkEnd w:id="12"/>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t>Streetworks</w:t>
            </w:r>
            <w:proofErr w:type="spellEnd"/>
            <w:r w:rsidRPr="00EF643D">
              <w:t xml:space="preserv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proofErr w:type="spellStart"/>
            <w:r w:rsidRPr="00EF643D">
              <w:t>MapCapture</w:t>
            </w:r>
            <w:proofErr w:type="spellEnd"/>
            <w:r w:rsidRPr="00EF643D">
              <w:t xml:space="preserv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3" w:name="_Toc366491972"/>
      <w:r w:rsidRPr="00EF643D">
        <w:t>Order in which to Install/Upgrade Products</w:t>
      </w:r>
      <w:bookmarkEnd w:id="13"/>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Streetworks</w:t>
            </w:r>
            <w:proofErr w:type="spellEnd"/>
            <w:r w:rsidRPr="00EF643D">
              <w:t xml:space="preserve">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proofErr w:type="spellStart"/>
            <w:r w:rsidRPr="00EF643D">
              <w:t>MapCapture</w:t>
            </w:r>
            <w:proofErr w:type="spellEnd"/>
            <w:r w:rsidRPr="00EF643D">
              <w:t xml:space="preserv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375140277"/>
      <w:r w:rsidRPr="00EF643D">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lastRenderedPageBreak/>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xml:space="preserve">, when using ESRI please ensure, before installing or upgrading the </w:t>
      </w:r>
      <w:proofErr w:type="spellStart"/>
      <w:r w:rsidR="00EF643D" w:rsidRPr="00EF643D">
        <w:t>Exor</w:t>
      </w:r>
      <w:proofErr w:type="spellEnd"/>
      <w:r w:rsidR="00EF643D" w:rsidRPr="00EF643D">
        <w:t xml:space="preserve">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w:t>
      </w:r>
      <w:proofErr w:type="spellStart"/>
      <w:r w:rsidR="00EF643D" w:rsidRPr="00EF643D">
        <w:t>exor</w:t>
      </w:r>
      <w:proofErr w:type="spellEnd"/>
      <w:r w:rsidR="00EF643D" w:rsidRPr="00EF643D">
        <w:t xml:space="preserve"> certification matrix.  The certification matrix can be downloaded from the Client area of the </w:t>
      </w:r>
      <w:hyperlink r:id="rId12" w:history="1">
        <w:proofErr w:type="spellStart"/>
        <w:r w:rsidR="00EF643D" w:rsidRPr="00EF643D">
          <w:rPr>
            <w:rStyle w:val="Hyperlink"/>
          </w:rPr>
          <w:t>exor</w:t>
        </w:r>
        <w:proofErr w:type="spellEnd"/>
        <w:r w:rsidR="00EF643D" w:rsidRPr="00EF643D">
          <w:rPr>
            <w:rStyle w:val="Hyperlink"/>
          </w:rPr>
          <w:t xml:space="preserve">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rsidR="00650EBF">
        <w:t>7</w:t>
      </w:r>
      <w:r w:rsidRPr="00EF643D">
        <w:t xml:space="preserve">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&lt;</w:t>
      </w:r>
      <w:proofErr w:type="spellStart"/>
      <w:r w:rsidRPr="00E06E14">
        <w:rPr>
          <w:rStyle w:val="HighlightText"/>
        </w:rPr>
        <w:t>exor_base</w:t>
      </w:r>
      <w:proofErr w:type="spellEnd"/>
      <w:r w:rsidRPr="00E06E14">
        <w:rPr>
          <w:rStyle w:val="HighlightText"/>
        </w:rPr>
        <w:t xml:space="preserve">&gt; </w:t>
      </w:r>
      <w:r w:rsidRPr="00EF643D">
        <w:t>directory and sub-directory structure and contents to a new area (e.g. &lt;exor_base4</w:t>
      </w:r>
      <w:r w:rsidR="00650EBF">
        <w:t>7</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2" w:name="_Toc366491974"/>
      <w:bookmarkStart w:id="33" w:name="_Toc375140278"/>
      <w:r w:rsidRPr="00EF643D">
        <w:t>Release Software Component 4.7.0.0 Versions</w:t>
      </w:r>
      <w:bookmarkEnd w:id="32"/>
      <w:bookmarkEnd w:id="33"/>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lastRenderedPageBreak/>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proofErr w:type="spellStart"/>
            <w:r w:rsidRPr="00EF643D">
              <w:t>WebLogic</w:t>
            </w:r>
            <w:proofErr w:type="spellEnd"/>
            <w:r w:rsidRPr="00EF643D">
              <w:t xml:space="preserve">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proofErr w:type="spellStart"/>
            <w:r w:rsidRPr="00EF643D">
              <w:t>Mapviewer</w:t>
            </w:r>
            <w:proofErr w:type="spellEnd"/>
            <w:r w:rsidRPr="00EF643D">
              <w:t xml:space="preserve">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proofErr w:type="spellStart"/>
            <w:r w:rsidRPr="00EF643D">
              <w:t>ArcSde</w:t>
            </w:r>
            <w:proofErr w:type="spellEnd"/>
            <w:r w:rsidRPr="00EF643D">
              <w:t xml:space="preserv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 xml:space="preserve">sp1,sp2 &amp; </w:t>
            </w:r>
            <w:proofErr w:type="spellStart"/>
            <w:r w:rsidRPr="00EF643D">
              <w:t>gup</w:t>
            </w:r>
            <w:proofErr w:type="spellEnd"/>
            <w:r w:rsidRPr="00EF643D">
              <w:t xml:space="preserve">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 xml:space="preserve">Further details about the components and their versions and patches please refer the </w:t>
      </w:r>
      <w:proofErr w:type="spellStart"/>
      <w:r w:rsidRPr="00EF643D">
        <w:t>exor</w:t>
      </w:r>
      <w:proofErr w:type="spellEnd"/>
      <w:r w:rsidRPr="00EF643D">
        <w:t xml:space="preserve">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t>
      </w:r>
      <w:proofErr w:type="spellStart"/>
      <w:r w:rsidRPr="00EF643D">
        <w:t>WebLogic</w:t>
      </w:r>
      <w:proofErr w:type="spellEnd"/>
      <w:r w:rsidRPr="00EF643D">
        <w:t xml:space="preserve"> server will include the 1.7 version of Java. </w:t>
      </w:r>
    </w:p>
    <w:p w:rsidR="00EF643D" w:rsidRPr="00EF643D" w:rsidRDefault="00EF643D" w:rsidP="00EF643D"/>
    <w:p w:rsidR="00EF643D" w:rsidRPr="00EF643D" w:rsidRDefault="00EF643D" w:rsidP="00EF643D">
      <w:r w:rsidRPr="00EF643D">
        <w:rPr>
          <w:noProof/>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4" w:name="_Toc366491975"/>
      <w:bookmarkStart w:id="35" w:name="_Toc375140279"/>
      <w:r w:rsidRPr="00EF643D">
        <w:t xml:space="preserve">Oracle </w:t>
      </w:r>
      <w:proofErr w:type="spellStart"/>
      <w:r w:rsidRPr="00EF643D">
        <w:t>Weblogic</w:t>
      </w:r>
      <w:proofErr w:type="spellEnd"/>
      <w:r w:rsidRPr="00EF643D">
        <w:t xml:space="preserve"> Server Configuration (Install and Upgrade)</w:t>
      </w:r>
      <w:bookmarkEnd w:id="34"/>
      <w:bookmarkEnd w:id="35"/>
    </w:p>
    <w:p w:rsidR="00EF643D" w:rsidRPr="00EF643D" w:rsidRDefault="00EF643D" w:rsidP="00EF643D"/>
    <w:p w:rsidR="00EF643D" w:rsidRPr="00EF643D" w:rsidRDefault="00EF643D" w:rsidP="00EF643D">
      <w:r w:rsidRPr="00EF643D">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w:t>
      </w:r>
      <w:proofErr w:type="spellStart"/>
      <w:r w:rsidR="00113E67">
        <w:t>MapViewer</w:t>
      </w:r>
      <w:proofErr w:type="spellEnd"/>
      <w:r w:rsidR="00113E67">
        <w:t xml:space="preserve"> product.</w:t>
      </w:r>
    </w:p>
    <w:p w:rsidR="00EF643D" w:rsidRPr="00EF643D" w:rsidRDefault="00EF643D" w:rsidP="00EF643D"/>
    <w:p w:rsidR="00EF643D" w:rsidRPr="00EF643D" w:rsidRDefault="00EF643D" w:rsidP="00EF643D">
      <w:r w:rsidRPr="00EF643D">
        <w:t xml:space="preserve">Please ensure that the </w:t>
      </w:r>
      <w:proofErr w:type="spellStart"/>
      <w:r w:rsidRPr="00EF643D">
        <w:t>Weblogic</w:t>
      </w:r>
      <w:proofErr w:type="spellEnd"/>
      <w:r w:rsidRPr="00EF643D">
        <w:t xml:space="preserve">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lastRenderedPageBreak/>
        <w:t>Bentley-</w:t>
      </w:r>
      <w:proofErr w:type="spellStart"/>
      <w:r w:rsidRPr="00EF643D">
        <w:t>exor</w:t>
      </w:r>
      <w:proofErr w:type="spellEnd"/>
      <w:r w:rsidRPr="00EF643D">
        <w:t xml:space="preserve"> release 4.7.0.0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Maintenance Manager (Inspection Loader),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 xml:space="preserve">Windows Java Client Hangs On Accepting Not Verified Signature Of jar Files When </w:t>
      </w:r>
      <w:proofErr w:type="spellStart"/>
      <w:r w:rsidRPr="00EF643D">
        <w:t>SeparateFrame</w:t>
      </w:r>
      <w:proofErr w:type="spellEnd"/>
      <w:r w:rsidRPr="00EF643D">
        <w:t>=True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7524F3" w:rsidP="00303676">
      <w:pPr>
        <w:pStyle w:val="ListBullet"/>
        <w:rPr>
          <w:rStyle w:val="Hyperlink"/>
        </w:rPr>
      </w:pPr>
      <w:hyperlink r:id="rId14"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6" w:name="_Toc375140280"/>
      <w:r>
        <w:t xml:space="preserve">Deployment of forms and </w:t>
      </w:r>
      <w:proofErr w:type="spellStart"/>
      <w:r>
        <w:t>webutil</w:t>
      </w:r>
      <w:proofErr w:type="spellEnd"/>
      <w:r>
        <w:t xml:space="preserve"> Jar files</w:t>
      </w:r>
      <w:bookmarkEnd w:id="36"/>
    </w:p>
    <w:p w:rsidR="00EF643D" w:rsidRPr="00EF643D" w:rsidRDefault="00C36456" w:rsidP="00EF643D">
      <w:r>
        <w:t xml:space="preserve">This section describes the deployment of the Jar files on the </w:t>
      </w:r>
      <w:proofErr w:type="spellStart"/>
      <w:r>
        <w:t>WebLogic</w:t>
      </w:r>
      <w:proofErr w:type="spellEnd"/>
      <w:r>
        <w:t xml:space="preserve"> server. Deployment of </w:t>
      </w:r>
      <w:proofErr w:type="spellStart"/>
      <w:r>
        <w:t>MapViewer</w:t>
      </w:r>
      <w:proofErr w:type="spellEnd"/>
      <w:r>
        <w:t xml:space="preserve"> Jar files is covered in the chapter specifically relating to the </w:t>
      </w:r>
      <w:proofErr w:type="spellStart"/>
      <w:r>
        <w:t>MapViewer</w:t>
      </w:r>
      <w:proofErr w:type="spellEnd"/>
      <w:r>
        <w:t xml:space="preserve">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rPr>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B57004" w:rsidRPr="00B57004" w:rsidRDefault="00B57004" w:rsidP="00B57004">
      <w:pPr>
        <w:pStyle w:val="Body"/>
      </w:pPr>
      <w:proofErr w:type="gramStart"/>
      <w:r w:rsidRPr="00B57004">
        <w:lastRenderedPageBreak/>
        <w:t>directories</w:t>
      </w:r>
      <w:proofErr w:type="gramEnd"/>
      <w:r w:rsidRPr="00B57004">
        <w:t xml:space="preserve">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the jacob.jar and Copy and Replace the frmall.jar and frmwebutil.jar into the &lt;ORACLE_HOME&gt;\forms\java\ directory of the </w:t>
      </w:r>
      <w:proofErr w:type="spellStart"/>
      <w:r w:rsidRPr="00B57004">
        <w:t>WebLogic</w:t>
      </w:r>
      <w:proofErr w:type="spellEnd"/>
      <w:r w:rsidRPr="00B57004">
        <w:t xml:space="preserve"> Server –</w:t>
      </w:r>
    </w:p>
    <w:p w:rsidR="00B57004" w:rsidRPr="00B57004" w:rsidRDefault="00B57004" w:rsidP="00B57004">
      <w:pPr>
        <w:pStyle w:val="Body"/>
      </w:pPr>
      <w:r w:rsidRPr="00B57004">
        <w:rPr>
          <w:noProof/>
        </w:rPr>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7" w:name="_Toc202257711"/>
      <w:bookmarkStart w:id="38" w:name="_Toc375140281"/>
      <w:r>
        <w:t>Edit webutiljpi.htm</w:t>
      </w:r>
      <w:bookmarkEnd w:id="38"/>
    </w:p>
    <w:p w:rsidR="005310BB" w:rsidRPr="005310BB" w:rsidRDefault="005310BB" w:rsidP="005310BB"/>
    <w:p w:rsidR="005310BB" w:rsidRPr="005310BB" w:rsidRDefault="005310BB" w:rsidP="005310BB">
      <w:r w:rsidRPr="005310BB">
        <w:lastRenderedPageBreak/>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5310BB" w:rsidRPr="005310BB" w:rsidRDefault="005310BB" w:rsidP="005310BB">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39" w:name="_Toc375140282"/>
      <w:r>
        <w:t xml:space="preserve">Configure the Forms Service to use </w:t>
      </w:r>
      <w:proofErr w:type="spellStart"/>
      <w:r>
        <w:t>WebUtil</w:t>
      </w:r>
      <w:bookmarkEnd w:id="39"/>
      <w:proofErr w:type="spellEnd"/>
    </w:p>
    <w:p w:rsidR="005310BB" w:rsidRPr="005310BB" w:rsidRDefault="005310BB" w:rsidP="005310BB">
      <w:r w:rsidRPr="005310BB">
        <w:t xml:space="preserve">Oracle </w:t>
      </w:r>
      <w:proofErr w:type="spellStart"/>
      <w:r w:rsidRPr="005310BB">
        <w:t>Weblogic</w:t>
      </w:r>
      <w:proofErr w:type="spellEnd"/>
      <w:r w:rsidRPr="005310BB">
        <w:t xml:space="preserve">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w:t>
            </w:r>
            <w:proofErr w:type="spellStart"/>
            <w:r w:rsidRPr="00136A49">
              <w:t>exor_base</w:t>
            </w:r>
            <w:proofErr w:type="spellEnd"/>
            <w:r w:rsidRPr="00136A49">
              <w:t>&gt;\bin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proofErr w:type="spellStart"/>
            <w:r w:rsidRPr="00136A49">
              <w:t>jacob.jar,frmwebutil.jar</w:t>
            </w:r>
            <w:proofErr w:type="spellEnd"/>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5310BB" w:rsidRPr="005310BB" w:rsidRDefault="005310BB" w:rsidP="005310BB">
      <w:r w:rsidRPr="005310BB">
        <w:rPr>
          <w:noProof/>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0" w:name="_Toc375140283"/>
      <w:r>
        <w:t xml:space="preserve">Configure the </w:t>
      </w:r>
      <w:proofErr w:type="spellStart"/>
      <w:r>
        <w:t>WebUtil</w:t>
      </w:r>
      <w:bookmarkEnd w:id="40"/>
      <w:proofErr w:type="spellEnd"/>
    </w:p>
    <w:p w:rsidR="005310BB" w:rsidRPr="005310BB" w:rsidRDefault="005310BB" w:rsidP="005310BB">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etc to the specific </w:t>
      </w:r>
      <w:proofErr w:type="spellStart"/>
      <w:r w:rsidRPr="005310BB">
        <w:t>Exor</w:t>
      </w:r>
      <w:proofErr w:type="spellEnd"/>
      <w:r w:rsidRPr="005310BB">
        <w:t xml:space="preserve"> Directories.</w:t>
      </w:r>
    </w:p>
    <w:p w:rsidR="005310BB" w:rsidRPr="00EF643D" w:rsidRDefault="005310BB" w:rsidP="005310BB">
      <w:pPr>
        <w:pStyle w:val="Heading3"/>
      </w:pPr>
      <w:bookmarkStart w:id="41" w:name="_Toc375140284"/>
      <w:r w:rsidRPr="00EF643D">
        <w:t>Forms startup</w:t>
      </w:r>
      <w:bookmarkEnd w:id="41"/>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w:t>
      </w:r>
      <w:proofErr w:type="spellStart"/>
      <w:r w:rsidR="00C57F0D">
        <w:t>MapViewer</w:t>
      </w:r>
      <w:proofErr w:type="spellEnd"/>
      <w:r w:rsidR="00C57F0D">
        <w:t xml:space="preserve"> (see </w:t>
      </w:r>
      <w:proofErr w:type="spellStart"/>
      <w:r w:rsidR="00C57F0D">
        <w:t>Mapserver</w:t>
      </w:r>
      <w:proofErr w:type="spellEnd"/>
      <w:r w:rsidR="00C57F0D">
        <w:t xml:space="preserve"> install)</w:t>
      </w:r>
    </w:p>
    <w:p w:rsidR="005310BB" w:rsidRDefault="005310BB" w:rsidP="005310BB">
      <w:r w:rsidRPr="005310BB">
        <w:rPr>
          <w:noProof/>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42" w:name="_Toc366491976"/>
      <w:bookmarkStart w:id="43" w:name="_Toc375140285"/>
      <w:r w:rsidRPr="00EF643D">
        <w:lastRenderedPageBreak/>
        <w:t>Network Manager</w:t>
      </w:r>
      <w:bookmarkEnd w:id="42"/>
      <w:bookmarkEnd w:id="43"/>
    </w:p>
    <w:p w:rsidR="00EF643D" w:rsidRPr="00EF643D" w:rsidRDefault="00EF643D" w:rsidP="00F735F8">
      <w:pPr>
        <w:pStyle w:val="Heading2"/>
      </w:pPr>
      <w:bookmarkStart w:id="44" w:name="_Toc366491977"/>
      <w:bookmarkStart w:id="45" w:name="_Toc375140286"/>
      <w:r w:rsidRPr="00EF643D">
        <w:t>Installation of the Network Manager Software files</w:t>
      </w:r>
      <w:bookmarkEnd w:id="44"/>
      <w:bookmarkEnd w:id="45"/>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rsidR="00EF643D" w:rsidRPr="00EF643D" w:rsidRDefault="00EF643D" w:rsidP="00EF643D"/>
    <w:p w:rsidR="00EF643D" w:rsidRPr="00EF643D" w:rsidRDefault="00EF643D" w:rsidP="003811FC">
      <w:pPr>
        <w:pStyle w:val="Heading2"/>
      </w:pPr>
      <w:bookmarkStart w:id="46" w:name="_Toc254883632"/>
      <w:bookmarkStart w:id="47" w:name="_Toc366491978"/>
      <w:bookmarkStart w:id="48" w:name="_Toc202257713"/>
      <w:bookmarkStart w:id="49" w:name="_Toc375140287"/>
      <w:bookmarkEnd w:id="37"/>
      <w:r w:rsidRPr="00EF643D">
        <w:t>Highways Owner Account</w:t>
      </w:r>
      <w:bookmarkEnd w:id="46"/>
      <w:r w:rsidRPr="00EF643D">
        <w:t xml:space="preserve"> (Install Only)</w:t>
      </w:r>
      <w:bookmarkEnd w:id="47"/>
      <w:bookmarkEnd w:id="49"/>
    </w:p>
    <w:p w:rsidR="00EF643D" w:rsidRDefault="00EF643D" w:rsidP="00EF643D">
      <w:r w:rsidRPr="00EF643D">
        <w:t xml:space="preserve">This section provides details of steps involved in creating as owner for all </w:t>
      </w:r>
      <w:proofErr w:type="spellStart"/>
      <w:r w:rsidRPr="00EF643D">
        <w:t>exor</w:t>
      </w:r>
      <w:proofErr w:type="spellEnd"/>
      <w:r w:rsidRPr="00EF643D">
        <w:t xml:space="preserve">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0" w:name="_Toc254883633"/>
      <w:bookmarkStart w:id="51" w:name="_Toc366491979"/>
      <w:bookmarkStart w:id="52" w:name="_Toc375140288"/>
      <w:r w:rsidRPr="00EF643D">
        <w:t>Before you start:</w:t>
      </w:r>
      <w:bookmarkEnd w:id="50"/>
      <w:bookmarkEnd w:id="51"/>
      <w:bookmarkEnd w:id="52"/>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_Ref371063246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F735F8" w:rsidRDefault="00EF643D" w:rsidP="00F735F8">
      <w:pPr>
        <w:pStyle w:val="Heading3"/>
      </w:pPr>
      <w:bookmarkStart w:id="53" w:name="_Toc375140289"/>
      <w:r w:rsidRPr="00F735F8">
        <w:t>Product Run-time Environment</w:t>
      </w:r>
      <w:bookmarkEnd w:id="53"/>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54" w:name="_Toc529331440"/>
      <w:bookmarkStart w:id="55" w:name="_Toc254883634"/>
      <w:bookmarkStart w:id="56" w:name="_Toc172686748"/>
      <w:bookmarkStart w:id="57" w:name="_Toc366491980"/>
      <w:bookmarkStart w:id="58" w:name="_Toc375140290"/>
      <w:r w:rsidRPr="00EF643D">
        <w:t xml:space="preserve">Creation of a </w:t>
      </w:r>
      <w:bookmarkEnd w:id="54"/>
      <w:r w:rsidRPr="00EF643D">
        <w:t>Highways Owner</w:t>
      </w:r>
      <w:bookmarkEnd w:id="55"/>
      <w:bookmarkEnd w:id="56"/>
      <w:bookmarkEnd w:id="57"/>
      <w:bookmarkEnd w:id="58"/>
      <w:r w:rsidRPr="00EF643D">
        <w:t xml:space="preserve"> </w:t>
      </w:r>
    </w:p>
    <w:p w:rsidR="00EF643D" w:rsidRPr="00EF643D" w:rsidRDefault="00EF643D" w:rsidP="00EF643D">
      <w:r w:rsidRPr="00EF643D">
        <w:t> </w:t>
      </w:r>
    </w:p>
    <w:p w:rsidR="00EF643D" w:rsidRPr="00EF643D" w:rsidRDefault="00EF643D" w:rsidP="00EF643D">
      <w:r w:rsidRPr="00EF643D">
        <w:t xml:space="preserve">The following paragraphs should be used to create a new schema for the implementation of Network Manager and any other subsequent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bookmarkStart w:id="59" w:name="_Toc529331441"/>
    </w:p>
    <w:p w:rsidR="00EF643D" w:rsidRPr="00EC59A4" w:rsidRDefault="00EF643D" w:rsidP="00EC59A4">
      <w:pPr>
        <w:pStyle w:val="Heading4"/>
      </w:pPr>
      <w:bookmarkStart w:id="60" w:name="_Toc375140291"/>
      <w:proofErr w:type="spellStart"/>
      <w:r w:rsidRPr="00EC59A4">
        <w:t>Tablespace</w:t>
      </w:r>
      <w:proofErr w:type="spellEnd"/>
      <w:r w:rsidRPr="00EC59A4">
        <w:t xml:space="preserve"> Requirements</w:t>
      </w:r>
      <w:bookmarkEnd w:id="59"/>
      <w:bookmarkEnd w:id="60"/>
    </w:p>
    <w:p w:rsidR="00EF643D" w:rsidRPr="00EF643D" w:rsidRDefault="00EF643D" w:rsidP="00EF643D">
      <w:r w:rsidRPr="00EF643D">
        <w:t> </w:t>
      </w:r>
    </w:p>
    <w:p w:rsidR="00EF643D" w:rsidRPr="00EF643D" w:rsidRDefault="00EF643D" w:rsidP="00EF643D">
      <w:r w:rsidRPr="00EF643D">
        <w:t xml:space="preserve">The following </w:t>
      </w:r>
      <w:proofErr w:type="spellStart"/>
      <w:r w:rsidRPr="00EF643D">
        <w:t>tablespaces</w:t>
      </w:r>
      <w:proofErr w:type="spellEnd"/>
      <w:r w:rsidRPr="00EF643D">
        <w:t xml:space="preserve"> (or equivalents) should be made available on your server:</w:t>
      </w:r>
    </w:p>
    <w:p w:rsidR="00EF643D" w:rsidRPr="00EF643D" w:rsidRDefault="00EF643D" w:rsidP="00EF643D">
      <w:r w:rsidRPr="00EF643D">
        <w:t> </w:t>
      </w:r>
    </w:p>
    <w:p w:rsidR="00EF643D" w:rsidRPr="00EF643D" w:rsidRDefault="00EF643D" w:rsidP="00EF643D">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 xml:space="preserve">Default temporary </w:t>
      </w:r>
      <w:proofErr w:type="spellStart"/>
      <w:r w:rsidRPr="00EF643D">
        <w:t>Tablespace</w:t>
      </w:r>
      <w:proofErr w:type="spellEnd"/>
      <w:r w:rsidRPr="00EF643D">
        <w:t xml:space="preserve"> for users. </w:t>
      </w:r>
      <w:proofErr w:type="gramStart"/>
      <w:r w:rsidRPr="00EF643D">
        <w:t>Can be a different name.</w:t>
      </w:r>
      <w:proofErr w:type="gramEnd"/>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61" w:name="_Toc375140292"/>
      <w:r w:rsidRPr="00EC59A4">
        <w:t>Data Dictionary Privileges</w:t>
      </w:r>
      <w:bookmarkEnd w:id="61"/>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proofErr w:type="gramStart"/>
      <w:r w:rsidRPr="00EF643D">
        <w:t>start</w:t>
      </w:r>
      <w:proofErr w:type="gramEnd"/>
      <w:r w:rsidRPr="00EF643D">
        <w:t xml:space="preserve"> hig_sys_grants.sql</w:t>
      </w:r>
    </w:p>
    <w:p w:rsidR="00EF643D" w:rsidRPr="00EF643D" w:rsidRDefault="00EF643D" w:rsidP="00EF643D"/>
    <w:p w:rsidR="00EF643D" w:rsidRPr="00EC59A4" w:rsidRDefault="00EF643D" w:rsidP="00EC59A4">
      <w:pPr>
        <w:pStyle w:val="Heading4"/>
      </w:pPr>
      <w:bookmarkStart w:id="62" w:name="_Toc375140293"/>
      <w:r w:rsidRPr="00EC59A4">
        <w:t xml:space="preserve">The </w:t>
      </w:r>
      <w:proofErr w:type="spellStart"/>
      <w:r w:rsidRPr="00EC59A4">
        <w:t>higowner</w:t>
      </w:r>
      <w:proofErr w:type="spellEnd"/>
      <w:r w:rsidRPr="00EC59A4">
        <w:t xml:space="preserve"> script</w:t>
      </w:r>
      <w:bookmarkEnd w:id="62"/>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proofErr w:type="gramStart"/>
      <w:r w:rsidRPr="00EF643D">
        <w:t>start</w:t>
      </w:r>
      <w:proofErr w:type="gramEnd"/>
      <w:r w:rsidRPr="00EF643D">
        <w:t xml:space="preserve">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Default </w:t>
            </w:r>
            <w:proofErr w:type="spellStart"/>
            <w:r w:rsidRPr="00EF643D">
              <w:t>Tablespace</w:t>
            </w:r>
            <w:proofErr w:type="spellEnd"/>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 xml:space="preserve">Default </w:t>
            </w:r>
            <w:proofErr w:type="spellStart"/>
            <w:r w:rsidRPr="00EF643D">
              <w:t>Tablespace</w:t>
            </w:r>
            <w:proofErr w:type="spellEnd"/>
            <w:r w:rsidRPr="00EF643D">
              <w:t xml:space="preserv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w:t>
            </w:r>
            <w:proofErr w:type="spellStart"/>
            <w:r w:rsidRPr="00EF643D">
              <w:t>Tablespace</w:t>
            </w:r>
            <w:proofErr w:type="spellEnd"/>
            <w:r w:rsidRPr="00EF643D">
              <w:t xml:space="preserv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 xml:space="preserve">Temporary </w:t>
            </w:r>
            <w:proofErr w:type="spellStart"/>
            <w:r w:rsidRPr="00EF643D">
              <w:t>Tablespace</w:t>
            </w:r>
            <w:proofErr w:type="spellEnd"/>
            <w:r w:rsidRPr="00EF643D">
              <w:t xml:space="preserv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63" w:name="_Toc366491981"/>
      <w:bookmarkStart w:id="64" w:name="_Toc375140294"/>
      <w:r w:rsidRPr="00EF643D">
        <w:lastRenderedPageBreak/>
        <w:t xml:space="preserve">Network Manager </w:t>
      </w:r>
      <w:r w:rsidR="00A6321E">
        <w:t>I</w:t>
      </w:r>
      <w:r w:rsidRPr="00EF643D">
        <w:t>nstall/Upgrade</w:t>
      </w:r>
      <w:bookmarkEnd w:id="48"/>
      <w:bookmarkEnd w:id="63"/>
      <w:bookmarkEnd w:id="64"/>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65" w:name="_Toc202257714"/>
      <w:bookmarkStart w:id="66" w:name="_Toc366491982"/>
      <w:bookmarkStart w:id="67" w:name="_Toc375140295"/>
      <w:r w:rsidRPr="00EF643D">
        <w:t xml:space="preserve">Before you </w:t>
      </w:r>
      <w:bookmarkEnd w:id="65"/>
      <w:bookmarkEnd w:id="66"/>
      <w:r w:rsidR="008F3920" w:rsidRPr="00EF643D">
        <w:t>start</w:t>
      </w:r>
      <w:bookmarkEnd w:id="67"/>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_Ref371063299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3.1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F735F8">
      <w:pPr>
        <w:pStyle w:val="Heading3"/>
      </w:pPr>
      <w:bookmarkStart w:id="68" w:name="_Toc202257715"/>
      <w:bookmarkStart w:id="69" w:name="_Toc366491983"/>
      <w:bookmarkStart w:id="70" w:name="_Toc375140296"/>
      <w:r w:rsidRPr="00EF643D">
        <w:t>Typical problems that you may encounter</w:t>
      </w:r>
      <w:bookmarkEnd w:id="68"/>
      <w:bookmarkEnd w:id="69"/>
      <w:bookmarkEnd w:id="70"/>
    </w:p>
    <w:p w:rsidR="00EF643D" w:rsidRPr="00EF643D" w:rsidRDefault="00EF643D" w:rsidP="00EF643D"/>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71" w:name="_Toc254883639"/>
      <w:bookmarkStart w:id="72" w:name="_Toc366491984"/>
      <w:bookmarkStart w:id="73" w:name="_Toc375140297"/>
      <w:r w:rsidRPr="00EF643D">
        <w:t>Install of Network manager</w:t>
      </w:r>
      <w:bookmarkEnd w:id="71"/>
      <w:bookmarkEnd w:id="72"/>
      <w:bookmarkEnd w:id="73"/>
    </w:p>
    <w:p w:rsidR="00EF643D" w:rsidRPr="00EC59A4" w:rsidRDefault="00EF643D" w:rsidP="00EC59A4">
      <w:pPr>
        <w:pStyle w:val="Heading4"/>
      </w:pPr>
      <w:bookmarkStart w:id="74" w:name="_Toc375140298"/>
      <w:r w:rsidRPr="00EC59A4">
        <w:t>Core User and Objects</w:t>
      </w:r>
      <w:bookmarkEnd w:id="74"/>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75" w:name="_Toc375140299"/>
      <w:r w:rsidRPr="00EC59A4">
        <w:t>Install of Network Manager</w:t>
      </w:r>
      <w:bookmarkEnd w:id="75"/>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w:t>
      </w:r>
      <w:proofErr w:type="spellStart"/>
      <w:r w:rsidRPr="00E06E14">
        <w:rPr>
          <w:rStyle w:val="HighlightText"/>
        </w:rPr>
        <w:t>exor_base</w:t>
      </w:r>
      <w:proofErr w:type="spellEnd"/>
      <w:r w:rsidRPr="00E06E14">
        <w:rPr>
          <w:rStyle w:val="HighlightText"/>
        </w:rPr>
        <w:t>&gt;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76" w:name="_Toc375140300"/>
      <w:r w:rsidRPr="00EC59A4">
        <w:t>Checking Log File(s)</w:t>
      </w:r>
      <w:bookmarkEnd w:id="76"/>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w:t>
      </w:r>
      <w:proofErr w:type="spellStart"/>
      <w:r w:rsidRPr="00EF643D">
        <w:t>date&amp;time</w:t>
      </w:r>
      <w:proofErr w:type="spellEnd"/>
      <w:r w:rsidRPr="00EF643D">
        <w:t>&gt;.LOG</w:t>
      </w:r>
    </w:p>
    <w:p w:rsidR="00EF643D" w:rsidRPr="00EF643D" w:rsidRDefault="00EF643D" w:rsidP="00EF643D">
      <w:r w:rsidRPr="00EF643D">
        <w:t>nm3_install_2_&lt;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5"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AB5615">
      <w:pPr>
        <w:pStyle w:val="Heading3"/>
      </w:pPr>
      <w:bookmarkStart w:id="77" w:name="_Toc366491985"/>
      <w:bookmarkStart w:id="78" w:name="_Toc375140301"/>
      <w:r w:rsidRPr="00EF643D">
        <w:t>Post Install Tasks</w:t>
      </w:r>
      <w:bookmarkEnd w:id="77"/>
      <w:bookmarkEnd w:id="78"/>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79" w:name="_Toc375140302"/>
      <w:r w:rsidRPr="00EC59A4">
        <w:t>Synonyms</w:t>
      </w:r>
      <w:bookmarkEnd w:id="79"/>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0" w:name="_Toc375140303"/>
      <w:r w:rsidRPr="00EC59A4">
        <w:t>Configuring NM3WEB</w:t>
      </w:r>
      <w:bookmarkEnd w:id="80"/>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w:t>
      </w:r>
      <w:proofErr w:type="spellStart"/>
      <w:r w:rsidRPr="00EF643D">
        <w:t>Exor</w:t>
      </w:r>
      <w:proofErr w:type="spellEnd"/>
      <w:r w:rsidRPr="00EF643D">
        <w:t xml:space="preserve">.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proofErr w:type="gramStart"/>
      <w:r w:rsidRPr="00EF643D">
        <w:lastRenderedPageBreak/>
        <w:t>Engineering Dynamic Segmentation - NMWEB0020.</w:t>
      </w:r>
      <w:proofErr w:type="gramEnd"/>
    </w:p>
    <w:p w:rsidR="00EF643D" w:rsidRPr="00EF643D" w:rsidRDefault="00EF643D" w:rsidP="00EF643D"/>
    <w:p w:rsidR="00EF643D" w:rsidRPr="00EF643D" w:rsidRDefault="00EF643D" w:rsidP="00EF643D">
      <w:r w:rsidRPr="00EF643D">
        <w:t xml:space="preserve">It refers to the base directory for files accessed through the OHS </w:t>
      </w:r>
      <w:proofErr w:type="spellStart"/>
      <w:r w:rsidRPr="00EF643D">
        <w:t>Weblogic</w:t>
      </w:r>
      <w:proofErr w:type="spellEnd"/>
      <w:r w:rsidRPr="00EF643D">
        <w:t xml:space="preserve"> server. By default this is &lt;ORACLE_INSTANCE&gt;\</w:t>
      </w:r>
      <w:proofErr w:type="spellStart"/>
      <w:r w:rsidRPr="00EF643D">
        <w:t>config</w:t>
      </w:r>
      <w:proofErr w:type="spellEnd"/>
      <w:r w:rsidRPr="00EF643D">
        <w:t>\OHS\ohs1\</w:t>
      </w:r>
      <w:proofErr w:type="spellStart"/>
      <w:r w:rsidRPr="00EF643D">
        <w:t>mod_plsql</w:t>
      </w:r>
      <w:proofErr w:type="spellEnd"/>
      <w:r w:rsidRPr="00EF643D">
        <w:t>\</w:t>
      </w:r>
      <w:proofErr w:type="spellStart"/>
      <w:r w:rsidRPr="00EF643D">
        <w:t>dads.conf</w:t>
      </w:r>
      <w:proofErr w:type="spellEnd"/>
      <w:r w:rsidRPr="00EF643D">
        <w:t>.</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 xml:space="preserve">Select </w:t>
      </w:r>
      <w:proofErr w:type="spellStart"/>
      <w:r w:rsidRPr="00EF643D">
        <w:t>dad.conf</w:t>
      </w:r>
      <w:proofErr w:type="spellEnd"/>
      <w:r w:rsidRPr="00EF643D">
        <w:t xml:space="preserve"> from files to be edited:</w:t>
      </w:r>
    </w:p>
    <w:p w:rsidR="00EF643D" w:rsidRPr="00EF643D" w:rsidRDefault="00EF643D" w:rsidP="00EF643D"/>
    <w:p w:rsidR="00EF643D" w:rsidRPr="00EF643D" w:rsidRDefault="00EF643D" w:rsidP="00EF643D">
      <w:r w:rsidRPr="00EF643D">
        <w:rPr>
          <w:noProof/>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proofErr w:type="spellStart"/>
      <w:r w:rsidRPr="00EF643D">
        <w:t>PlsqlDatabaseUsername</w:t>
      </w:r>
      <w:proofErr w:type="spellEnd"/>
      <w:r w:rsidRPr="00EF643D">
        <w:t xml:space="preserve"> should be blank.</w:t>
      </w:r>
    </w:p>
    <w:p w:rsidR="00EF643D" w:rsidRPr="00EF643D" w:rsidRDefault="00EF643D" w:rsidP="00EF643D">
      <w:proofErr w:type="spellStart"/>
      <w:r w:rsidRPr="00EF643D">
        <w:t>PlsqlDatabasePassword</w:t>
      </w:r>
      <w:proofErr w:type="spellEnd"/>
      <w:r w:rsidRPr="00EF643D">
        <w:t xml:space="preserve"> should be blank.</w:t>
      </w:r>
    </w:p>
    <w:p w:rsidR="00EF643D" w:rsidRPr="00EF643D" w:rsidRDefault="00EF643D" w:rsidP="00EF643D"/>
    <w:p w:rsidR="00EF643D" w:rsidRPr="00EF643D" w:rsidRDefault="00EF643D" w:rsidP="00EF643D">
      <w:r w:rsidRPr="00EF643D">
        <w:t>Authentication method (</w:t>
      </w:r>
      <w:proofErr w:type="spellStart"/>
      <w:r w:rsidRPr="00EF643D">
        <w:t>PlsqlAuthenticationMode</w:t>
      </w:r>
      <w:proofErr w:type="spellEnd"/>
      <w:r w:rsidRPr="00EF643D">
        <w:t>) should be Basic.</w:t>
      </w:r>
    </w:p>
    <w:p w:rsidR="00EF643D" w:rsidRPr="00EF643D" w:rsidRDefault="00EF643D" w:rsidP="00EF643D"/>
    <w:p w:rsidR="00EF643D" w:rsidRPr="00EF643D" w:rsidRDefault="00EF643D" w:rsidP="00EF643D">
      <w:r w:rsidRPr="00EF643D">
        <w:t>Default Home page (</w:t>
      </w:r>
      <w:proofErr w:type="spellStart"/>
      <w:r w:rsidRPr="00EF643D">
        <w:t>PlsqlDefaultPage</w:t>
      </w:r>
      <w:proofErr w:type="spellEnd"/>
      <w:r w:rsidRPr="00EF643D">
        <w:t>) should be nm3web.main_menu.</w:t>
      </w:r>
    </w:p>
    <w:p w:rsidR="00EF643D" w:rsidRPr="00EF643D" w:rsidRDefault="00EF643D" w:rsidP="00EF643D"/>
    <w:p w:rsidR="00EF643D" w:rsidRPr="00EF643D" w:rsidRDefault="00EF643D" w:rsidP="00EF643D">
      <w:r w:rsidRPr="00EF643D">
        <w:t>Document Table name (</w:t>
      </w:r>
      <w:proofErr w:type="spellStart"/>
      <w:r w:rsidRPr="00EF643D">
        <w:t>PlsqlDocumentTablename</w:t>
      </w:r>
      <w:proofErr w:type="spellEnd"/>
      <w:r w:rsidRPr="00EF643D">
        <w:t>) should be NM_UPLOAD_FILES.</w:t>
      </w:r>
    </w:p>
    <w:p w:rsidR="00EF643D" w:rsidRPr="00EF643D" w:rsidRDefault="00EF643D" w:rsidP="00EF643D"/>
    <w:p w:rsidR="00EF643D" w:rsidRPr="00EF643D" w:rsidRDefault="00EF643D" w:rsidP="00EF643D">
      <w:r w:rsidRPr="00EF643D">
        <w:t>Document Access Path (</w:t>
      </w:r>
      <w:proofErr w:type="spellStart"/>
      <w:r w:rsidRPr="00EF643D">
        <w:t>PlsqlDocumentPath</w:t>
      </w:r>
      <w:proofErr w:type="spellEnd"/>
      <w:r w:rsidRPr="00EF643D">
        <w:t>)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w:t>
      </w:r>
      <w:proofErr w:type="spellStart"/>
      <w:r w:rsidRPr="00EF643D">
        <w:t>PlsqlDocumentProcedure</w:t>
      </w:r>
      <w:proofErr w:type="spellEnd"/>
      <w:r w:rsidRPr="00EF643D">
        <w:t>)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Order </w:t>
      </w:r>
      <w:proofErr w:type="spellStart"/>
      <w:r w:rsidRPr="00EF643D">
        <w:t>allow</w:t>
      </w:r>
      <w:proofErr w:type="gramStart"/>
      <w:r w:rsidRPr="00EF643D">
        <w:t>,deny</w:t>
      </w:r>
      <w:proofErr w:type="spellEnd"/>
      <w:proofErr w:type="gramEnd"/>
    </w:p>
    <w:p w:rsidR="00EF643D" w:rsidRPr="00EF643D" w:rsidRDefault="00EF643D" w:rsidP="00EF643D">
      <w:r w:rsidRPr="00EF643D">
        <w:t xml:space="preserve">    Allow from All</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PlsqlDatabaseUsername</w:t>
      </w:r>
      <w:proofErr w:type="spellEnd"/>
      <w:r w:rsidRPr="00EF643D">
        <w:t xml:space="preserve"> &lt;recommended </w:t>
      </w:r>
      <w:proofErr w:type="gramStart"/>
      <w:r w:rsidRPr="00EF643D">
        <w:t>to be</w:t>
      </w:r>
      <w:proofErr w:type="gramEnd"/>
      <w:r w:rsidRPr="00EF643D">
        <w:t xml:space="preserve"> blank&gt;</w:t>
      </w:r>
    </w:p>
    <w:p w:rsidR="00EF643D" w:rsidRPr="00EF643D" w:rsidRDefault="00EF643D" w:rsidP="00EF643D">
      <w:r w:rsidRPr="00EF643D">
        <w:t xml:space="preserve">    </w:t>
      </w:r>
      <w:proofErr w:type="spellStart"/>
      <w:r w:rsidRPr="00EF643D">
        <w:t>PlsqlDatabasePassword</w:t>
      </w:r>
      <w:proofErr w:type="spellEnd"/>
      <w:r w:rsidRPr="00EF643D">
        <w:t xml:space="preserve"> &lt; recommended </w:t>
      </w:r>
      <w:proofErr w:type="gramStart"/>
      <w:r w:rsidRPr="00EF643D">
        <w:t>to be</w:t>
      </w:r>
      <w:proofErr w:type="gramEnd"/>
      <w:r w:rsidRPr="00EF643D">
        <w:t xml:space="preserve"> blank &gt;</w:t>
      </w:r>
    </w:p>
    <w:p w:rsidR="00EF643D" w:rsidRPr="00EF643D" w:rsidRDefault="00EF643D" w:rsidP="00EF643D">
      <w:r w:rsidRPr="00EF643D">
        <w:t xml:space="preserve">    </w:t>
      </w:r>
      <w:proofErr w:type="spellStart"/>
      <w:r w:rsidRPr="00EF643D">
        <w:t>PlsqlDatabaseConnectString</w:t>
      </w:r>
      <w:proofErr w:type="spellEnd"/>
      <w:r w:rsidRPr="00EF643D">
        <w:t xml:space="preserve"> &lt;hostname</w:t>
      </w:r>
      <w:proofErr w:type="gramStart"/>
      <w:r w:rsidRPr="00EF643D">
        <w:t>&gt;:</w:t>
      </w:r>
      <w:proofErr w:type="gramEnd"/>
      <w:r w:rsidRPr="00EF643D">
        <w:t>&lt;port&gt;:&lt;</w:t>
      </w:r>
      <w:proofErr w:type="spellStart"/>
      <w:r w:rsidRPr="00EF643D">
        <w:t>service_name</w:t>
      </w:r>
      <w:proofErr w:type="spellEnd"/>
      <w:r w:rsidRPr="00EF643D">
        <w:t xml:space="preserve">&gt; </w:t>
      </w:r>
      <w:proofErr w:type="spellStart"/>
      <w:r w:rsidRPr="00EF643D">
        <w:t>ServiceNameFormat</w:t>
      </w:r>
      <w:proofErr w:type="spellEnd"/>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PlsqlAlwaysDescribeProcedure</w:t>
      </w:r>
      <w:proofErr w:type="spellEnd"/>
      <w:r w:rsidRPr="00EF643D">
        <w:t xml:space="preserve"> Off</w:t>
      </w:r>
    </w:p>
    <w:p w:rsidR="00EF643D" w:rsidRPr="00EF643D" w:rsidRDefault="00EF643D" w:rsidP="00EF643D">
      <w:r w:rsidRPr="00EF643D">
        <w:t xml:space="preserve">    </w:t>
      </w:r>
      <w:proofErr w:type="spellStart"/>
      <w:r w:rsidRPr="00EF643D">
        <w:t>PlsqlDefaultPage</w:t>
      </w:r>
      <w:proofErr w:type="spellEnd"/>
      <w:r w:rsidRPr="00EF643D">
        <w:t xml:space="preserve"> nm3web.main_menu</w:t>
      </w:r>
    </w:p>
    <w:p w:rsidR="00EF643D" w:rsidRPr="00EF643D" w:rsidRDefault="00EF643D" w:rsidP="00EF643D">
      <w:r w:rsidRPr="00EF643D">
        <w:t xml:space="preserve">    </w:t>
      </w:r>
      <w:proofErr w:type="spellStart"/>
      <w:r w:rsidRPr="00EF643D">
        <w:t>PlsqlDocumentProcedure</w:t>
      </w:r>
      <w:proofErr w:type="spellEnd"/>
      <w:r w:rsidRPr="00EF643D">
        <w:t xml:space="preserve"> nm3web.process_download</w:t>
      </w:r>
    </w:p>
    <w:p w:rsidR="00EF643D" w:rsidRPr="00EF643D" w:rsidRDefault="00EF643D" w:rsidP="00EF643D">
      <w:r w:rsidRPr="00EF643D">
        <w:t xml:space="preserve">    </w:t>
      </w:r>
      <w:proofErr w:type="spellStart"/>
      <w:r w:rsidRPr="00EF643D">
        <w:t>PlsqlErrorStyle</w:t>
      </w:r>
      <w:proofErr w:type="spellEnd"/>
      <w:r w:rsidRPr="00EF643D">
        <w:t xml:space="preserve"> &lt;as required&gt;</w:t>
      </w:r>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PlsqlDocumentTablename</w:t>
      </w:r>
      <w:proofErr w:type="spellEnd"/>
      <w:r w:rsidRPr="00EF643D">
        <w:t xml:space="preserv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81" w:name="_Toc375140304"/>
      <w:r w:rsidRPr="00EC59A4">
        <w:t>Forms 11g Specific Configuration</w:t>
      </w:r>
      <w:bookmarkEnd w:id="81"/>
    </w:p>
    <w:p w:rsidR="00EF643D" w:rsidRPr="00EF643D" w:rsidRDefault="00EF643D" w:rsidP="00EF643D"/>
    <w:p w:rsidR="00EF643D" w:rsidRPr="00EF643D" w:rsidRDefault="00EF643D" w:rsidP="00EF643D">
      <w:r w:rsidRPr="00EF643D">
        <w:t xml:space="preserve">There are certain product options which must be set according to the Oracle forms version that is being used to run the </w:t>
      </w:r>
      <w:proofErr w:type="spellStart"/>
      <w:r w:rsidRPr="00EF643D">
        <w:t>exor</w:t>
      </w:r>
      <w:proofErr w:type="spellEnd"/>
      <w:r w:rsidRPr="00EF643D">
        <w:t xml:space="preserve">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proofErr w:type="gramStart"/>
      <w:r w:rsidRPr="00EF643D">
        <w:t>e.g.</w:t>
      </w:r>
      <w:proofErr w:type="gramEnd"/>
    </w:p>
    <w:p w:rsidR="00EF643D" w:rsidRPr="00EF643D" w:rsidRDefault="007524F3" w:rsidP="00EF643D">
      <w:r w:rsidRPr="007524F3">
        <w:fldChar w:fldCharType="begin"/>
      </w:r>
      <w:r w:rsidR="00FC2DA7">
        <w:instrText xml:space="preserve"> HYPERLINK </w:instrText>
      </w:r>
      <w:r w:rsidRPr="007524F3">
        <w:fldChar w:fldCharType="separate"/>
      </w:r>
      <w:r w:rsidR="00EE44CC">
        <w:rPr>
          <w:b/>
          <w:bCs/>
        </w:rPr>
        <w:t xml:space="preserve">Error! </w:t>
      </w:r>
      <w:proofErr w:type="gramStart"/>
      <w:r w:rsidR="00EE44CC">
        <w:rPr>
          <w:b/>
          <w:bCs/>
        </w:rPr>
        <w:t>Hyperlink reference not valid.</w:t>
      </w:r>
      <w:proofErr w:type="gramEnd"/>
      <w:r>
        <w:rPr>
          <w:rStyle w:val="Hyperlink"/>
        </w:rPr>
        <w:fldChar w:fldCharType="end"/>
      </w:r>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 w:name="_Toc202257716"/>
      <w:r w:rsidRPr="00EF643D">
        <w:br w:type="page"/>
      </w:r>
    </w:p>
    <w:p w:rsidR="00EF643D" w:rsidRPr="00EF643D" w:rsidRDefault="00EF643D" w:rsidP="00AB5615">
      <w:pPr>
        <w:pStyle w:val="Heading3"/>
      </w:pPr>
      <w:bookmarkStart w:id="83" w:name="_Toc366491986"/>
      <w:bookmarkStart w:id="84" w:name="_Toc375140305"/>
      <w:r w:rsidRPr="00EF643D">
        <w:lastRenderedPageBreak/>
        <w:t>Upgrade of Network Manager</w:t>
      </w:r>
      <w:bookmarkEnd w:id="82"/>
      <w:bookmarkEnd w:id="83"/>
      <w:bookmarkEnd w:id="84"/>
    </w:p>
    <w:p w:rsidR="00EF643D" w:rsidRPr="00EF643D" w:rsidRDefault="00EF643D" w:rsidP="00EF643D"/>
    <w:p w:rsidR="00EF643D" w:rsidRPr="00EC59A4" w:rsidRDefault="00EF643D" w:rsidP="00EC59A4">
      <w:pPr>
        <w:pStyle w:val="Heading4"/>
      </w:pPr>
      <w:bookmarkStart w:id="85" w:name="_Toc375140306"/>
      <w:r w:rsidRPr="00EC59A4">
        <w:t>Upgrade of Network Manager</w:t>
      </w:r>
      <w:bookmarkEnd w:id="85"/>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w:t>
      </w:r>
      <w:proofErr w:type="spellStart"/>
      <w:r w:rsidRPr="00EF643D">
        <w:t>commands</w:t>
      </w:r>
      <w:proofErr w:type="spellEnd"/>
      <w:r w:rsidRPr="00EF643D">
        <w:t xml:space="preserve">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86" w:name="_Toc375140307"/>
      <w:r w:rsidRPr="00EC59A4">
        <w:t>Checking Log File(s)</w:t>
      </w:r>
      <w:bookmarkEnd w:id="86"/>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w:t>
      </w:r>
      <w:proofErr w:type="spellStart"/>
      <w:r w:rsidRPr="00EF643D">
        <w:t>date&amp;time</w:t>
      </w:r>
      <w:proofErr w:type="spellEnd"/>
      <w:r w:rsidRPr="00EF643D">
        <w:t>&gt;.LOG</w:t>
      </w:r>
    </w:p>
    <w:p w:rsidR="00EF643D" w:rsidRPr="00EF643D" w:rsidRDefault="00EF643D" w:rsidP="00EF643D">
      <w:r w:rsidRPr="00EF643D">
        <w:t>Nm&lt;xx&gt;00_nm4</w:t>
      </w:r>
      <w:r w:rsidR="007F57BC">
        <w:t>7</w:t>
      </w:r>
      <w:r w:rsidRPr="00EF643D">
        <w:t>00_2_&lt;</w:t>
      </w:r>
      <w:proofErr w:type="spellStart"/>
      <w:r w:rsidRPr="00EF643D">
        <w:t>date&amp;time</w:t>
      </w:r>
      <w:proofErr w:type="spellEnd"/>
      <w:r w:rsidRPr="00EF643D">
        <w:t>&gt;.LOG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2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87" w:name="_Toc366491987"/>
      <w:bookmarkStart w:id="88" w:name="_Toc375140308"/>
      <w:r w:rsidRPr="00EF643D">
        <w:t>Mandatory Configuration (Post Install and Upgrade)</w:t>
      </w:r>
      <w:bookmarkEnd w:id="87"/>
      <w:bookmarkEnd w:id="88"/>
    </w:p>
    <w:p w:rsidR="00EF643D" w:rsidRPr="00EF643D" w:rsidRDefault="00EF643D" w:rsidP="00EF643D"/>
    <w:p w:rsidR="00EF643D" w:rsidRPr="00EC59A4" w:rsidRDefault="00EF643D" w:rsidP="00EC59A4">
      <w:pPr>
        <w:pStyle w:val="Heading4"/>
      </w:pPr>
      <w:bookmarkStart w:id="89" w:name="_Toc375140309"/>
      <w:r w:rsidRPr="00EC59A4">
        <w:t>exor_version.txt</w:t>
      </w:r>
      <w:bookmarkEnd w:id="89"/>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0" w:name="_Toc366491988"/>
      <w:bookmarkStart w:id="91" w:name="_Toc375140310"/>
      <w:r w:rsidRPr="00EF643D">
        <w:t>EXOR_JPG.JAR (Post Install and Upgrade)</w:t>
      </w:r>
      <w:bookmarkEnd w:id="90"/>
      <w:bookmarkEnd w:id="91"/>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rPr>
          <w:rStyle w:val="Emphasis"/>
        </w:rPr>
        <w:t>/icons/java folder to the &lt;</w:t>
      </w:r>
      <w:proofErr w:type="spellStart"/>
      <w:r w:rsidRPr="00EF643D">
        <w:rPr>
          <w:rStyle w:val="Emphasis"/>
        </w:rPr>
        <w:t>forms_home</w:t>
      </w:r>
      <w:proofErr w:type="spellEnd"/>
      <w:r w:rsidRPr="00EF643D">
        <w:rPr>
          <w:rStyle w:val="Emphasis"/>
        </w:rPr>
        <w:t xml:space="preserv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92" w:name="_Toc366491989"/>
      <w:bookmarkStart w:id="93" w:name="_Toc375140311"/>
      <w:r w:rsidRPr="00EF643D">
        <w:t>Process Framework (Post Install and Upgrade)</w:t>
      </w:r>
      <w:bookmarkEnd w:id="92"/>
      <w:bookmarkEnd w:id="93"/>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94" w:name="_Toc366491990"/>
      <w:bookmarkStart w:id="95" w:name="_Toc375140312"/>
      <w:r w:rsidRPr="00EF643D">
        <w:t>Jobs (Post Install and Upgrade)</w:t>
      </w:r>
      <w:bookmarkEnd w:id="94"/>
      <w:bookmarkEnd w:id="95"/>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96" w:name="_Toc366491991"/>
      <w:bookmarkStart w:id="97" w:name="_Toc375140313"/>
      <w:r w:rsidRPr="00EF643D">
        <w:t>Spatial Configuration (Post Install and Upgrade)</w:t>
      </w:r>
      <w:bookmarkEnd w:id="96"/>
      <w:bookmarkEnd w:id="97"/>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98" w:name="_Toc366491992"/>
      <w:bookmarkStart w:id="99" w:name="_Toc375140314"/>
      <w:r w:rsidRPr="00EF643D">
        <w:t>Doc Bundle Loader (Post Install and Upgrade)</w:t>
      </w:r>
      <w:bookmarkEnd w:id="98"/>
      <w:bookmarkEnd w:id="99"/>
    </w:p>
    <w:p w:rsidR="00EF643D" w:rsidRPr="00EC59A4" w:rsidRDefault="00EF643D" w:rsidP="00EC59A4">
      <w:pPr>
        <w:pStyle w:val="Heading4"/>
      </w:pPr>
      <w:bookmarkStart w:id="100" w:name="_Toc375140315"/>
      <w:r w:rsidRPr="00EC59A4">
        <w:t>Oracle External Scheduler Jobs</w:t>
      </w:r>
      <w:bookmarkEnd w:id="100"/>
      <w:r w:rsidRPr="00EC59A4">
        <w:t xml:space="preserve"> </w:t>
      </w:r>
    </w:p>
    <w:p w:rsidR="00EF643D" w:rsidRPr="00EF643D" w:rsidRDefault="00EF643D" w:rsidP="007F57BC">
      <w:pPr>
        <w:pStyle w:val="ListBullet"/>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01" w:name="_Toc366491993"/>
      <w:bookmarkStart w:id="102" w:name="_Toc375140316"/>
      <w:r w:rsidRPr="00EF643D">
        <w:t>Optional Security Policies</w:t>
      </w:r>
      <w:bookmarkEnd w:id="101"/>
      <w:bookmarkEnd w:id="102"/>
    </w:p>
    <w:p w:rsidR="00EF643D" w:rsidRPr="00EF643D" w:rsidRDefault="00EF643D" w:rsidP="00EF643D"/>
    <w:p w:rsidR="00EF643D" w:rsidRPr="00EF643D" w:rsidRDefault="00EF643D" w:rsidP="00EF643D">
      <w:r w:rsidRPr="00EF643D">
        <w:t xml:space="preserve">Fixes were available on the 4.6.0.0 platform of </w:t>
      </w:r>
      <w:proofErr w:type="spellStart"/>
      <w:r w:rsidRPr="00EF643D">
        <w:t>Exor</w:t>
      </w:r>
      <w:proofErr w:type="spellEnd"/>
      <w:r w:rsidRPr="00EF643D">
        <w:t xml:space="preserve">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\nm3\admin\</w:t>
      </w:r>
      <w:proofErr w:type="spellStart"/>
      <w:r w:rsidRPr="00EF643D">
        <w:t>ctx</w:t>
      </w:r>
      <w:proofErr w:type="spellEnd"/>
    </w:p>
    <w:p w:rsidR="00EF643D" w:rsidRPr="00EF643D" w:rsidRDefault="00EF643D" w:rsidP="00EF643D"/>
    <w:p w:rsidR="00EF643D" w:rsidRPr="00EF643D" w:rsidRDefault="00EF643D" w:rsidP="007F57BC">
      <w:pPr>
        <w:pStyle w:val="Heading3"/>
      </w:pPr>
      <w:bookmarkStart w:id="103" w:name="_Toc366491994"/>
      <w:bookmarkStart w:id="104" w:name="_Toc375140317"/>
      <w:r w:rsidRPr="00EF643D">
        <w:t>Additional Configuration (Post Install and Upgrade)</w:t>
      </w:r>
      <w:bookmarkEnd w:id="103"/>
      <w:bookmarkEnd w:id="10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05" w:name="_Toc216667131"/>
      <w:bookmarkStart w:id="106" w:name="_Toc222221986"/>
      <w:bookmarkStart w:id="107" w:name="_Toc254883814"/>
      <w:bookmarkStart w:id="108" w:name="_Toc267553960"/>
      <w:bookmarkStart w:id="109" w:name="_Toc366491995"/>
      <w:bookmarkStart w:id="110" w:name="_Toc375140318"/>
      <w:proofErr w:type="spellStart"/>
      <w:r w:rsidRPr="00EF643D">
        <w:t>Mapserver</w:t>
      </w:r>
      <w:proofErr w:type="spellEnd"/>
      <w:r w:rsidRPr="00EF643D">
        <w:t xml:space="preserve"> Component Install</w:t>
      </w:r>
      <w:bookmarkEnd w:id="105"/>
      <w:bookmarkEnd w:id="106"/>
      <w:bookmarkEnd w:id="107"/>
      <w:bookmarkEnd w:id="108"/>
      <w:r w:rsidRPr="00EF643D">
        <w:t xml:space="preserve"> (Post Install and Upgrade)</w:t>
      </w:r>
      <w:bookmarkEnd w:id="109"/>
      <w:bookmarkEnd w:id="110"/>
    </w:p>
    <w:p w:rsidR="00EF643D" w:rsidRPr="00EF643D" w:rsidRDefault="00EF643D" w:rsidP="00EF643D"/>
    <w:p w:rsidR="00EF643D" w:rsidRPr="00EF643D" w:rsidRDefault="00EF643D" w:rsidP="00EF643D">
      <w:r w:rsidRPr="00EF643D">
        <w:t xml:space="preserve">At version 4.7.0.0 of the </w:t>
      </w:r>
      <w:proofErr w:type="spellStart"/>
      <w:r w:rsidRPr="00EF643D">
        <w:t>Exor</w:t>
      </w:r>
      <w:proofErr w:type="spellEnd"/>
      <w:r w:rsidRPr="00EF643D">
        <w:t xml:space="preserve"> Application set, locator mapping software using Oracle </w:t>
      </w:r>
      <w:proofErr w:type="spellStart"/>
      <w:r w:rsidRPr="00EF643D">
        <w:t>Weblogic</w:t>
      </w:r>
      <w:proofErr w:type="spellEnd"/>
      <w:r w:rsidRPr="00EF643D">
        <w:t xml:space="preserve"> Application Server </w:t>
      </w:r>
      <w:proofErr w:type="spellStart"/>
      <w:r w:rsidRPr="00EF643D">
        <w:t>Mapviewer</w:t>
      </w:r>
      <w:proofErr w:type="spellEnd"/>
      <w:r w:rsidRPr="00EF643D">
        <w:t xml:space="preserve"> version 11.1.1.7.1 should be installed and configured.</w:t>
      </w:r>
    </w:p>
    <w:p w:rsidR="00A6321E" w:rsidRDefault="00EF643D" w:rsidP="00EF643D">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rsidR="00A6321E">
        <w:t>\</w:t>
      </w:r>
      <w:proofErr w:type="spellStart"/>
      <w:r w:rsidR="00A6321E">
        <w:t>msv</w:t>
      </w:r>
      <w:proofErr w:type="spellEnd"/>
      <w:r w:rsidR="00A6321E">
        <w:t>\exorMapviewer4700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w:t>
      </w:r>
      <w:proofErr w:type="spellStart"/>
      <w:r w:rsidRPr="00EF643D">
        <w:t>mvclient</w:t>
      </w:r>
      <w:proofErr w:type="spellEnd"/>
      <w:r w:rsidRPr="00EF643D">
        <w:t xml:space="preserve"> where you will find mvclient_10_3_5.jar. Copy these files to &lt;</w:t>
      </w:r>
      <w:proofErr w:type="spellStart"/>
      <w:r w:rsidRPr="00EF643D">
        <w:t>oracle_home</w:t>
      </w:r>
      <w:proofErr w:type="spellEnd"/>
      <w:r w:rsidRPr="00EF643D">
        <w:t>&gt;\forms\java.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9"/>
    <w:p w:rsidR="00A6321E" w:rsidRPr="00A6321E" w:rsidRDefault="00A6321E" w:rsidP="00A6321E">
      <w:r w:rsidRPr="00A6321E">
        <w:rPr>
          <w:noProof/>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w:t>
      </w:r>
      <w:proofErr w:type="spellStart"/>
      <w:r w:rsidRPr="00A6321E">
        <w:t>formsweb.conf</w:t>
      </w:r>
      <w:proofErr w:type="spellEnd"/>
      <w:r w:rsidRPr="00A6321E">
        <w:t>):</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w:t>
      </w:r>
      <w:proofErr w:type="spellStart"/>
      <w:r>
        <w:t>Exor</w:t>
      </w:r>
      <w:proofErr w:type="spellEnd"/>
      <w:r>
        <w:t xml:space="preserve">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proofErr w:type="spellStart"/>
      <w:r>
        <w:t>E</w:t>
      </w:r>
      <w:r w:rsidRPr="003D07FD">
        <w:t>xor</w:t>
      </w:r>
      <w:proofErr w:type="spellEnd"/>
      <w:r w:rsidRPr="003D07FD">
        <w:t xml:space="preserve">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Pr="00EF643D" w:rsidRDefault="00EF643D" w:rsidP="007F57BC">
      <w:pPr>
        <w:pStyle w:val="Heading1"/>
      </w:pPr>
      <w:bookmarkStart w:id="111" w:name="_Toc279737334"/>
      <w:bookmarkStart w:id="112" w:name="_Toc299616286"/>
      <w:bookmarkStart w:id="113" w:name="_Toc320697263"/>
      <w:bookmarkStart w:id="114" w:name="_Toc366491996"/>
      <w:bookmarkStart w:id="115" w:name="_Toc375140319"/>
      <w:r w:rsidRPr="00EF643D">
        <w:lastRenderedPageBreak/>
        <w:t>Street Gazetteer Manager</w:t>
      </w:r>
      <w:bookmarkEnd w:id="111"/>
      <w:bookmarkEnd w:id="112"/>
      <w:bookmarkEnd w:id="113"/>
      <w:bookmarkEnd w:id="114"/>
      <w:bookmarkEnd w:id="115"/>
    </w:p>
    <w:p w:rsidR="00EF643D" w:rsidRPr="00EF643D" w:rsidRDefault="00EF643D" w:rsidP="00EF643D">
      <w:bookmarkStart w:id="116" w:name="_Toc202576498"/>
      <w:bookmarkStart w:id="117" w:name="_Toc222221854"/>
      <w:bookmarkStart w:id="118" w:name="_Toc254883646"/>
      <w:bookmarkStart w:id="119" w:name="_Toc267553962"/>
      <w:bookmarkStart w:id="120" w:name="_Toc279737335"/>
      <w:bookmarkStart w:id="121" w:name="_Toc299616287"/>
      <w:bookmarkStart w:id="122" w:name="_Toc320697264"/>
      <w:bookmarkStart w:id="123" w:name="_Toc366491997"/>
      <w:r w:rsidRPr="00EF643D">
        <w:t>Implementation of the Street Gazetteer Manager Software files</w:t>
      </w:r>
      <w:bookmarkEnd w:id="116"/>
      <w:bookmarkEnd w:id="117"/>
      <w:bookmarkEnd w:id="118"/>
      <w:bookmarkEnd w:id="119"/>
      <w:bookmarkEnd w:id="120"/>
      <w:bookmarkEnd w:id="121"/>
      <w:bookmarkEnd w:id="122"/>
      <w:bookmarkEnd w:id="123"/>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24" w:name="_Toc202576500"/>
      <w:bookmarkStart w:id="125" w:name="_Toc222221855"/>
      <w:bookmarkStart w:id="126" w:name="_Toc254883647"/>
      <w:bookmarkStart w:id="127" w:name="_Toc267553963"/>
      <w:bookmarkStart w:id="128" w:name="_Toc279737336"/>
      <w:bookmarkStart w:id="129" w:name="_Toc299616288"/>
      <w:bookmarkStart w:id="130" w:name="_Toc320697265"/>
      <w:bookmarkStart w:id="131" w:name="_Toc366491998"/>
      <w:r w:rsidRPr="00EF643D">
        <w:lastRenderedPageBreak/>
        <w:t>Street Gazetteer Manager Server Upgrade</w:t>
      </w:r>
      <w:bookmarkEnd w:id="124"/>
      <w:bookmarkEnd w:id="125"/>
      <w:bookmarkEnd w:id="126"/>
      <w:bookmarkEnd w:id="127"/>
      <w:bookmarkEnd w:id="128"/>
      <w:bookmarkEnd w:id="129"/>
      <w:bookmarkEnd w:id="130"/>
      <w:bookmarkEnd w:id="131"/>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32" w:name="_Toc202576501"/>
      <w:bookmarkStart w:id="133" w:name="_Toc222221856"/>
      <w:bookmarkStart w:id="134" w:name="_Toc254883648"/>
      <w:bookmarkStart w:id="135" w:name="_Toc267553964"/>
      <w:bookmarkStart w:id="136" w:name="_Toc279737337"/>
      <w:bookmarkStart w:id="137" w:name="_Toc299616289"/>
      <w:bookmarkStart w:id="138" w:name="_Toc320697266"/>
      <w:bookmarkStart w:id="139" w:name="_Toc366491999"/>
      <w:r w:rsidRPr="00EF643D">
        <w:t xml:space="preserve">Before you </w:t>
      </w:r>
      <w:proofErr w:type="gramStart"/>
      <w:r w:rsidRPr="00EF643D">
        <w:t>Start</w:t>
      </w:r>
      <w:bookmarkEnd w:id="132"/>
      <w:bookmarkEnd w:id="133"/>
      <w:bookmarkEnd w:id="134"/>
      <w:bookmarkEnd w:id="135"/>
      <w:bookmarkEnd w:id="136"/>
      <w:bookmarkEnd w:id="137"/>
      <w:bookmarkEnd w:id="138"/>
      <w:bookmarkEnd w:id="139"/>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_Ref371063316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40" w:name="_Toc202576502"/>
      <w:bookmarkStart w:id="141" w:name="_Toc222221857"/>
      <w:bookmarkStart w:id="142" w:name="_Toc254883649"/>
      <w:bookmarkStart w:id="143" w:name="_Toc267553965"/>
      <w:bookmarkStart w:id="144" w:name="_Toc279737338"/>
      <w:bookmarkStart w:id="145" w:name="_Toc299616290"/>
      <w:bookmarkStart w:id="146" w:name="_Toc320697267"/>
      <w:bookmarkStart w:id="147" w:name="_Toc366492000"/>
      <w:r w:rsidRPr="00EF643D">
        <w:t>Typical problems that you may encounter</w:t>
      </w:r>
      <w:bookmarkEnd w:id="140"/>
      <w:bookmarkEnd w:id="141"/>
      <w:bookmarkEnd w:id="142"/>
      <w:bookmarkEnd w:id="143"/>
      <w:bookmarkEnd w:id="144"/>
      <w:bookmarkEnd w:id="145"/>
      <w:bookmarkEnd w:id="146"/>
      <w:bookmarkEnd w:id="147"/>
    </w:p>
    <w:p w:rsidR="00EF643D" w:rsidRPr="00EF643D" w:rsidRDefault="00EF643D" w:rsidP="00EF643D"/>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48" w:name="_Toc254883650"/>
      <w:bookmarkStart w:id="149" w:name="_Toc279737339"/>
      <w:bookmarkStart w:id="150" w:name="_Toc299616291"/>
      <w:bookmarkStart w:id="151" w:name="_Toc320697268"/>
      <w:bookmarkStart w:id="152" w:name="_Toc366492001"/>
      <w:r w:rsidRPr="00EF643D">
        <w:t>Install of Street Gazetteer manager</w:t>
      </w:r>
      <w:bookmarkEnd w:id="148"/>
      <w:bookmarkEnd w:id="149"/>
      <w:bookmarkEnd w:id="150"/>
      <w:bookmarkEnd w:id="151"/>
      <w:bookmarkEnd w:id="152"/>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w:t>
      </w:r>
      <w:proofErr w:type="spellStart"/>
      <w:r w:rsidRPr="00EF643D">
        <w:t>date&amp;time</w:t>
      </w:r>
      <w:proofErr w:type="spellEnd"/>
      <w:r w:rsidRPr="00EF643D">
        <w:t>&gt;.LOG</w:t>
      </w:r>
    </w:p>
    <w:p w:rsidR="00EF643D" w:rsidRPr="00EF643D" w:rsidRDefault="00EF643D" w:rsidP="00EF643D">
      <w:r w:rsidRPr="00EF643D">
        <w:lastRenderedPageBreak/>
        <w:t>nsg_install_2_&lt;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6"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3" w:name="_Toc202576503"/>
      <w:bookmarkStart w:id="154" w:name="_Toc222221858"/>
      <w:bookmarkStart w:id="155" w:name="_Toc254883651"/>
      <w:bookmarkStart w:id="156" w:name="_Toc267553966"/>
      <w:bookmarkStart w:id="157" w:name="_Toc279737340"/>
      <w:bookmarkStart w:id="158" w:name="_Toc299616292"/>
      <w:bookmarkStart w:id="159" w:name="_Toc320697269"/>
      <w:bookmarkStart w:id="160" w:name="_Toc366492002"/>
      <w:r w:rsidRPr="00EF643D">
        <w:t>Upgrade of Street Gazetteer Manager</w:t>
      </w:r>
      <w:bookmarkEnd w:id="153"/>
      <w:bookmarkEnd w:id="154"/>
      <w:bookmarkEnd w:id="155"/>
      <w:bookmarkEnd w:id="156"/>
      <w:bookmarkEnd w:id="157"/>
      <w:bookmarkEnd w:id="158"/>
      <w:bookmarkEnd w:id="159"/>
      <w:bookmarkEnd w:id="160"/>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w:t>
      </w:r>
      <w:proofErr w:type="spellStart"/>
      <w:r w:rsidRPr="00EF643D">
        <w:t>date&amp;time</w:t>
      </w:r>
      <w:proofErr w:type="spellEnd"/>
      <w:r w:rsidRPr="00EF643D">
        <w:t>&gt;.LOG</w:t>
      </w:r>
    </w:p>
    <w:p w:rsidR="00EF643D" w:rsidRPr="00EF643D" w:rsidRDefault="00EF643D" w:rsidP="00EF643D">
      <w:r w:rsidRPr="00EF643D">
        <w:t>nsg4500_nsg4600_2_&lt;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1" w:name="_Toc202576504"/>
      <w:bookmarkStart w:id="162" w:name="_Toc222221859"/>
      <w:bookmarkStart w:id="163" w:name="_Toc254883652"/>
      <w:bookmarkStart w:id="164" w:name="_Toc267553967"/>
      <w:bookmarkStart w:id="165" w:name="_Toc279737341"/>
      <w:bookmarkStart w:id="166" w:name="_Toc299616293"/>
      <w:bookmarkStart w:id="167" w:name="_Toc320697270"/>
      <w:bookmarkStart w:id="168" w:name="_Toc366492003"/>
      <w:r w:rsidRPr="00EF643D">
        <w:t>Mandatory Configuration</w:t>
      </w:r>
      <w:bookmarkEnd w:id="161"/>
      <w:bookmarkEnd w:id="162"/>
      <w:bookmarkEnd w:id="163"/>
      <w:bookmarkEnd w:id="164"/>
      <w:bookmarkEnd w:id="165"/>
      <w:r w:rsidRPr="00EF643D">
        <w:t xml:space="preserve"> (Post Install and Upgrade)</w:t>
      </w:r>
      <w:bookmarkEnd w:id="166"/>
      <w:bookmarkEnd w:id="167"/>
      <w:bookmarkEnd w:id="16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69"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0" w:name="_Toc279737342"/>
      <w:bookmarkStart w:id="171" w:name="_Toc299616294"/>
      <w:bookmarkStart w:id="172" w:name="_Toc320697271"/>
      <w:bookmarkStart w:id="173" w:name="_Toc366492004"/>
      <w:r w:rsidRPr="00EF643D">
        <w:t xml:space="preserve">Product </w:t>
      </w:r>
      <w:proofErr w:type="spellStart"/>
      <w:r w:rsidRPr="00EF643D">
        <w:t>Licencing</w:t>
      </w:r>
      <w:bookmarkEnd w:id="169"/>
      <w:bookmarkEnd w:id="170"/>
      <w:proofErr w:type="spellEnd"/>
      <w:r w:rsidRPr="00EF643D">
        <w:t xml:space="preserve"> (Post Install only)</w:t>
      </w:r>
      <w:bookmarkEnd w:id="171"/>
      <w:bookmarkEnd w:id="172"/>
      <w:bookmarkEnd w:id="173"/>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8" o:title=""/>
          </v:shape>
          <o:OLEObject Type="Embed" ProgID="PBrush" ShapeID="_x0000_i1025" DrawAspect="Content" ObjectID="_1448882579" r:id="rId3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74" w:name="_Toc254883654"/>
    </w:p>
    <w:p w:rsidR="00EF643D" w:rsidRPr="00EF643D" w:rsidRDefault="00EF643D" w:rsidP="00EF643D">
      <w:bookmarkStart w:id="175" w:name="_Toc279737343"/>
      <w:bookmarkStart w:id="176" w:name="_Toc299616295"/>
      <w:bookmarkStart w:id="177" w:name="_Toc320697272"/>
      <w:bookmarkStart w:id="178" w:name="_Toc366492005"/>
      <w:r w:rsidRPr="00EF643D">
        <w:t>Setting Directory Paths</w:t>
      </w:r>
      <w:bookmarkEnd w:id="174"/>
      <w:bookmarkEnd w:id="175"/>
      <w:r w:rsidRPr="00EF643D">
        <w:t xml:space="preserve"> (Post Install only)</w:t>
      </w:r>
      <w:bookmarkEnd w:id="176"/>
      <w:bookmarkEnd w:id="177"/>
      <w:bookmarkEnd w:id="178"/>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 xml:space="preserve">The following Oracle directories are </w:t>
      </w:r>
      <w:proofErr w:type="spellStart"/>
      <w:r w:rsidRPr="00EF643D">
        <w:t>utilised</w:t>
      </w:r>
      <w:proofErr w:type="spellEnd"/>
      <w:r w:rsidRPr="00EF643D">
        <w:t xml:space="preserve">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15pt;height:91.5pt" o:ole="">
            <v:imagedata r:id="rId40" o:title=""/>
          </v:shape>
          <o:OLEObject Type="Embed" ProgID="PBrush" ShapeID="_x0000_i1026" DrawAspect="Content" ObjectID="_1448882580" r:id="rId41"/>
        </w:object>
      </w:r>
    </w:p>
    <w:p w:rsidR="00EF643D" w:rsidRPr="00EF643D" w:rsidRDefault="00EF643D" w:rsidP="00EF643D"/>
    <w:p w:rsidR="00EF643D" w:rsidRPr="00EF643D" w:rsidRDefault="00EF643D" w:rsidP="00EF643D">
      <w:r w:rsidRPr="00EF643D">
        <w:object w:dxaOrig="11369" w:dyaOrig="7439">
          <v:shape id="_x0000_i1027" type="#_x0000_t75" style="width:404.6pt;height:264.9pt" o:ole="">
            <v:imagedata r:id="rId42" o:title=""/>
          </v:shape>
          <o:OLEObject Type="Embed" ProgID="PBrush" ShapeID="_x0000_i1027" DrawAspect="Content" ObjectID="_1448882581" r:id="rId43"/>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9" w:name="_Toc209847726"/>
      <w:bookmarkStart w:id="180" w:name="_Toc254883655"/>
      <w:bookmarkStart w:id="181" w:name="_Toc279737344"/>
      <w:bookmarkStart w:id="182" w:name="_Toc299616296"/>
      <w:bookmarkStart w:id="183" w:name="_Toc320697273"/>
      <w:bookmarkStart w:id="184" w:name="_Toc366492006"/>
      <w:r w:rsidRPr="00EF643D">
        <w:t>XSD Files</w:t>
      </w:r>
      <w:bookmarkEnd w:id="179"/>
      <w:bookmarkEnd w:id="180"/>
      <w:bookmarkEnd w:id="181"/>
      <w:r w:rsidRPr="00EF643D">
        <w:t xml:space="preserve"> (Post Install only)</w:t>
      </w:r>
      <w:bookmarkEnd w:id="182"/>
      <w:bookmarkEnd w:id="183"/>
      <w:bookmarkEnd w:id="184"/>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Copy the .</w:t>
      </w:r>
      <w:proofErr w:type="spellStart"/>
      <w:r w:rsidRPr="00EF643D">
        <w:t>xsd</w:t>
      </w:r>
      <w:proofErr w:type="spellEnd"/>
      <w:r w:rsidRPr="00EF643D">
        <w:t xml:space="preserve"> files from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 xml:space="preserve">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w:t>
      </w:r>
      <w:proofErr w:type="spellStart"/>
      <w:r w:rsidRPr="00EF643D">
        <w:t>Exor</w:t>
      </w:r>
      <w:proofErr w:type="spellEnd"/>
      <w:r w:rsidRPr="00EF643D">
        <w:t xml:space="preserve"> application and open the ‘Directories’ module</w:t>
      </w:r>
    </w:p>
    <w:p w:rsidR="00EF643D" w:rsidRPr="00EF643D" w:rsidRDefault="00EF643D" w:rsidP="00EF643D"/>
    <w:p w:rsidR="00EF643D" w:rsidRPr="00EF643D" w:rsidRDefault="00EF643D" w:rsidP="00EF643D">
      <w:r w:rsidRPr="00EF643D">
        <w:rPr>
          <w:noProof/>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w:t>
      </w:r>
      <w:proofErr w:type="spellStart"/>
      <w:r w:rsidRPr="00EF643D">
        <w:t>xsd</w:t>
      </w:r>
      <w:proofErr w:type="spellEnd"/>
      <w:r w:rsidRPr="00EF643D">
        <w:t xml:space="preserve"> files into e.g.</w:t>
      </w:r>
    </w:p>
    <w:p w:rsidR="00EF643D" w:rsidRPr="00EF643D" w:rsidRDefault="00EF643D" w:rsidP="00EF643D"/>
    <w:p w:rsidR="00EF643D" w:rsidRPr="00EF643D" w:rsidRDefault="00EF643D" w:rsidP="00EF643D">
      <w:r w:rsidRPr="00EF643D">
        <w:rPr>
          <w:noProof/>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spellStart"/>
      <w:proofErr w:type="gramEnd"/>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\register_eton_schemas.sql</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5" w:name="_Toc254883656"/>
      <w:bookmarkStart w:id="186" w:name="_Toc279737345"/>
      <w:bookmarkStart w:id="187" w:name="_Toc299616297"/>
      <w:bookmarkStart w:id="188" w:name="_Toc320697274"/>
      <w:bookmarkStart w:id="189" w:name="_Toc366492007"/>
      <w:r w:rsidRPr="00EF643D">
        <w:lastRenderedPageBreak/>
        <w:t>Creation of Loader Database Job</w:t>
      </w:r>
      <w:bookmarkEnd w:id="185"/>
      <w:bookmarkEnd w:id="186"/>
      <w:r w:rsidRPr="00EF643D">
        <w:t xml:space="preserve"> (Post Install only)</w:t>
      </w:r>
      <w:bookmarkEnd w:id="187"/>
      <w:bookmarkEnd w:id="188"/>
      <w:bookmarkEnd w:id="189"/>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rPr>
        <w:drawing>
          <wp:inline distT="0" distB="0" distL="0" distR="0">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rPr>
        <w:drawing>
          <wp:inline distT="0" distB="0" distL="0" distR="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90" w:name="_Toc320697275"/>
      <w:bookmarkStart w:id="191" w:name="_Toc366492008"/>
      <w:r w:rsidRPr="00EF643D">
        <w:t>Rebuild the NSG Views (post Upgrade only)</w:t>
      </w:r>
      <w:bookmarkEnd w:id="190"/>
      <w:bookmarkEnd w:id="191"/>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Default="00EF643D" w:rsidP="007F57BC">
      <w:pPr>
        <w:pStyle w:val="Heading1"/>
      </w:pPr>
      <w:bookmarkStart w:id="192" w:name="_Toc279737347"/>
      <w:bookmarkStart w:id="193" w:name="_Toc299616298"/>
      <w:bookmarkStart w:id="194" w:name="_Toc320697276"/>
      <w:bookmarkStart w:id="195" w:name="_Toc366492009"/>
      <w:bookmarkStart w:id="196" w:name="_Toc279737371"/>
      <w:bookmarkStart w:id="197" w:name="_Toc299616321"/>
      <w:bookmarkStart w:id="198" w:name="_Toc320697299"/>
      <w:bookmarkStart w:id="199" w:name="_Toc375140320"/>
      <w:r w:rsidRPr="00EF643D">
        <w:t>Maintenance Manager</w:t>
      </w:r>
      <w:bookmarkEnd w:id="192"/>
      <w:bookmarkEnd w:id="193"/>
      <w:bookmarkEnd w:id="194"/>
      <w:bookmarkEnd w:id="195"/>
      <w:bookmarkEnd w:id="199"/>
      <w:r w:rsidR="00DE1A1C">
        <w:br/>
      </w:r>
    </w:p>
    <w:p w:rsidR="00EF643D" w:rsidRPr="00EF643D" w:rsidRDefault="00EF643D" w:rsidP="00DE1A1C">
      <w:pPr>
        <w:pStyle w:val="Heading2"/>
      </w:pPr>
      <w:bookmarkStart w:id="200" w:name="_Toc222221885"/>
      <w:bookmarkStart w:id="201" w:name="_Toc254883658"/>
      <w:bookmarkStart w:id="202" w:name="_Toc279737348"/>
      <w:bookmarkStart w:id="203" w:name="_Toc299616299"/>
      <w:bookmarkStart w:id="204" w:name="_Toc320697277"/>
      <w:bookmarkStart w:id="205" w:name="_Toc366492010"/>
      <w:bookmarkStart w:id="206" w:name="_Toc375140321"/>
      <w:r w:rsidRPr="00EF643D">
        <w:t>Implementation of the Maintenance Manager Software files</w:t>
      </w:r>
      <w:bookmarkEnd w:id="200"/>
      <w:bookmarkEnd w:id="201"/>
      <w:bookmarkEnd w:id="202"/>
      <w:bookmarkEnd w:id="203"/>
      <w:bookmarkEnd w:id="204"/>
      <w:bookmarkEnd w:id="205"/>
      <w:bookmarkEnd w:id="206"/>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07" w:name="_Toc222221886"/>
      <w:bookmarkStart w:id="208" w:name="_Toc254883659"/>
      <w:bookmarkStart w:id="209" w:name="_Toc279737349"/>
      <w:bookmarkStart w:id="210" w:name="_Toc299616300"/>
      <w:bookmarkStart w:id="211" w:name="_Toc320697278"/>
      <w:bookmarkStart w:id="212" w:name="_Toc366492011"/>
      <w:bookmarkStart w:id="213" w:name="_Toc375140322"/>
      <w:r w:rsidRPr="00EF643D">
        <w:lastRenderedPageBreak/>
        <w:t>Maintenance Manager Server Install/Upgrade</w:t>
      </w:r>
      <w:bookmarkEnd w:id="207"/>
      <w:bookmarkEnd w:id="208"/>
      <w:bookmarkEnd w:id="209"/>
      <w:bookmarkEnd w:id="210"/>
      <w:bookmarkEnd w:id="211"/>
      <w:bookmarkEnd w:id="212"/>
      <w:bookmarkEnd w:id="213"/>
    </w:p>
    <w:p w:rsidR="00EF643D" w:rsidRPr="00EF643D" w:rsidRDefault="00EF643D" w:rsidP="00EF643D">
      <w:r w:rsidRPr="00EF643D">
        <w:t>This chapter provides details of steps involved in installing/upgrading the server components for Maintenance Manager.</w:t>
      </w:r>
    </w:p>
    <w:p w:rsidR="00EF643D" w:rsidRDefault="00EF643D" w:rsidP="00DE1A1C">
      <w:pPr>
        <w:pStyle w:val="Heading3"/>
      </w:pPr>
      <w:bookmarkStart w:id="214" w:name="_Toc222221887"/>
      <w:bookmarkStart w:id="215" w:name="_Toc254883660"/>
      <w:bookmarkStart w:id="216" w:name="_Toc279737350"/>
      <w:bookmarkStart w:id="217" w:name="_Toc299616301"/>
      <w:bookmarkStart w:id="218" w:name="_Toc320697279"/>
      <w:bookmarkStart w:id="219" w:name="_Toc366492012"/>
      <w:bookmarkStart w:id="220" w:name="_Toc375140323"/>
      <w:r w:rsidRPr="00EF643D">
        <w:t xml:space="preserve">Before you </w:t>
      </w:r>
      <w:proofErr w:type="gramStart"/>
      <w:r w:rsidRPr="00EF643D">
        <w:t>Start</w:t>
      </w:r>
      <w:bookmarkEnd w:id="214"/>
      <w:bookmarkEnd w:id="215"/>
      <w:bookmarkEnd w:id="216"/>
      <w:bookmarkEnd w:id="217"/>
      <w:bookmarkEnd w:id="218"/>
      <w:bookmarkEnd w:id="219"/>
      <w:bookmarkEnd w:id="220"/>
      <w:proofErr w:type="gramEnd"/>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_Ref371063330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F942A6">
      <w:pPr>
        <w:pStyle w:val="Heading3"/>
      </w:pPr>
      <w:bookmarkStart w:id="221" w:name="_Toc222221888"/>
      <w:bookmarkStart w:id="222" w:name="_Toc254883661"/>
      <w:bookmarkStart w:id="223" w:name="_Toc279737351"/>
      <w:bookmarkStart w:id="224" w:name="_Toc299616302"/>
      <w:bookmarkStart w:id="225" w:name="_Toc320697280"/>
      <w:bookmarkStart w:id="226" w:name="_Toc366492013"/>
      <w:bookmarkStart w:id="227" w:name="_Toc375140324"/>
      <w:r w:rsidRPr="00EF643D">
        <w:t>Typical problems that you may encounter</w:t>
      </w:r>
      <w:bookmarkEnd w:id="221"/>
      <w:bookmarkEnd w:id="222"/>
      <w:bookmarkEnd w:id="223"/>
      <w:bookmarkEnd w:id="224"/>
      <w:bookmarkEnd w:id="225"/>
      <w:bookmarkEnd w:id="226"/>
      <w:bookmarkEnd w:id="227"/>
    </w:p>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28" w:name="_Toc254883662"/>
      <w:bookmarkStart w:id="229" w:name="_Toc279737352"/>
      <w:bookmarkStart w:id="230" w:name="_Toc299616303"/>
      <w:bookmarkStart w:id="231" w:name="_Toc320697281"/>
      <w:bookmarkStart w:id="232" w:name="_Toc366492014"/>
      <w:bookmarkStart w:id="233" w:name="_Toc222221889"/>
      <w:bookmarkStart w:id="234" w:name="_Toc375140325"/>
      <w:r w:rsidRPr="00EF643D">
        <w:t>Install of Maintenance Manager</w:t>
      </w:r>
      <w:bookmarkEnd w:id="228"/>
      <w:bookmarkEnd w:id="229"/>
      <w:bookmarkEnd w:id="230"/>
      <w:bookmarkEnd w:id="231"/>
      <w:bookmarkEnd w:id="232"/>
      <w:bookmarkEnd w:id="234"/>
    </w:p>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35" w:name="_Toc375140326"/>
      <w:r w:rsidRPr="00EF643D">
        <w:t>Checking Log File(s)</w:t>
      </w:r>
      <w:bookmarkEnd w:id="235"/>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w:t>
      </w:r>
      <w:proofErr w:type="spellStart"/>
      <w:r w:rsidR="00EF643D" w:rsidRPr="0037079D">
        <w:rPr>
          <w:rStyle w:val="CodeText"/>
        </w:rPr>
        <w:t>date&amp;time</w:t>
      </w:r>
      <w:proofErr w:type="spellEnd"/>
      <w:r w:rsidR="00EF643D" w:rsidRPr="0037079D">
        <w:rPr>
          <w:rStyle w:val="CodeText"/>
        </w:rPr>
        <w:t>&gt;.LOG</w:t>
      </w:r>
    </w:p>
    <w:p w:rsidR="00EF643D" w:rsidRPr="0037079D" w:rsidRDefault="0037079D" w:rsidP="00EF643D">
      <w:pPr>
        <w:rPr>
          <w:rStyle w:val="CodeText"/>
        </w:rPr>
      </w:pPr>
      <w:r>
        <w:rPr>
          <w:rStyle w:val="CodeText"/>
        </w:rPr>
        <w:tab/>
      </w:r>
      <w:r w:rsidR="00EF643D" w:rsidRPr="0037079D">
        <w:rPr>
          <w:rStyle w:val="CodeText"/>
        </w:rPr>
        <w:t>mai_install_2_&lt;</w:t>
      </w:r>
      <w:proofErr w:type="spellStart"/>
      <w:r w:rsidR="00EF643D" w:rsidRPr="0037079D">
        <w:rPr>
          <w:rStyle w:val="CodeText"/>
        </w:rPr>
        <w:t>date&amp;time</w:t>
      </w:r>
      <w:proofErr w:type="spellEnd"/>
      <w:r w:rsidR="00EF643D" w:rsidRPr="0037079D">
        <w:rPr>
          <w:rStyle w:val="CodeText"/>
        </w:rPr>
        <w:t>&gt;.LOG</w:t>
      </w:r>
    </w:p>
    <w:p w:rsidR="00EF643D" w:rsidRPr="00EF643D" w:rsidRDefault="00EF643D" w:rsidP="00EF643D"/>
    <w:p w:rsidR="00EF643D" w:rsidRPr="00EF643D" w:rsidRDefault="00EF643D" w:rsidP="00EF643D">
      <w:r w:rsidRPr="00EF643D">
        <w:t xml:space="preserve">Please raise and attach the logs to a ticket with </w:t>
      </w:r>
      <w:hyperlink r:id="rId50"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37079D">
      <w:pPr>
        <w:pStyle w:val="Heading3"/>
      </w:pPr>
      <w:bookmarkStart w:id="236" w:name="_Toc254883663"/>
      <w:bookmarkStart w:id="237" w:name="_Toc279737353"/>
      <w:bookmarkStart w:id="238" w:name="_Toc299616304"/>
      <w:bookmarkStart w:id="239" w:name="_Toc320697282"/>
      <w:bookmarkStart w:id="240" w:name="_Toc366492015"/>
      <w:bookmarkStart w:id="241" w:name="_Toc375140327"/>
      <w:r w:rsidRPr="00EF643D">
        <w:t>Upgrade of Maintenance Manager</w:t>
      </w:r>
      <w:bookmarkEnd w:id="233"/>
      <w:bookmarkEnd w:id="236"/>
      <w:bookmarkEnd w:id="237"/>
      <w:bookmarkEnd w:id="238"/>
      <w:bookmarkEnd w:id="239"/>
      <w:bookmarkEnd w:id="240"/>
      <w:bookmarkEnd w:id="241"/>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 xml:space="preserve">un one of the following commands </w:t>
      </w:r>
      <w:proofErr w:type="spellStart"/>
      <w:r w:rsidRPr="00EF643D">
        <w:t>commands</w:t>
      </w:r>
      <w:proofErr w:type="spellEnd"/>
      <w:r w:rsidRPr="00EF643D">
        <w:t xml:space="preserve">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lastRenderedPageBreak/>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42" w:name="_Toc375140328"/>
      <w:r w:rsidRPr="00EF643D">
        <w:t>Checking Log File(s)</w:t>
      </w:r>
      <w:bookmarkEnd w:id="242"/>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proofErr w:type="spellStart"/>
      <w:proofErr w:type="gramStart"/>
      <w:r w:rsidRPr="00697742">
        <w:rPr>
          <w:rStyle w:val="CodeText"/>
        </w:rPr>
        <w:t>m</w:t>
      </w:r>
      <w:r w:rsidR="00EF643D" w:rsidRPr="00697742">
        <w:rPr>
          <w:rStyle w:val="CodeText"/>
        </w:rPr>
        <w:t>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00_1_&lt;</w:t>
      </w:r>
      <w:proofErr w:type="spellStart"/>
      <w:r w:rsidR="00EF643D" w:rsidRPr="00697742">
        <w:rPr>
          <w:rStyle w:val="CodeText"/>
        </w:rPr>
        <w:t>date&amp;time</w:t>
      </w:r>
      <w:proofErr w:type="spellEnd"/>
      <w:r w:rsidR="00EF643D" w:rsidRPr="00697742">
        <w:rPr>
          <w:rStyle w:val="CodeText"/>
        </w:rPr>
        <w:t>&gt;.LOG</w:t>
      </w:r>
    </w:p>
    <w:p w:rsidR="00EF643D" w:rsidRPr="00697742" w:rsidRDefault="00697742" w:rsidP="00EF643D">
      <w:pPr>
        <w:rPr>
          <w:rStyle w:val="CodeText"/>
        </w:rPr>
      </w:pPr>
      <w:r>
        <w:rPr>
          <w:rStyle w:val="CodeText"/>
        </w:rPr>
        <w:tab/>
      </w:r>
      <w:proofErr w:type="spellStart"/>
      <w:proofErr w:type="gramStart"/>
      <w:r w:rsidR="00EF643D" w:rsidRPr="00697742">
        <w:rPr>
          <w:rStyle w:val="CodeText"/>
        </w:rPr>
        <w:t>mai</w:t>
      </w:r>
      <w:proofErr w:type="spellEnd"/>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00_2_&lt;</w:t>
      </w:r>
      <w:proofErr w:type="spellStart"/>
      <w:r w:rsidR="00EF643D" w:rsidRPr="00697742">
        <w:rPr>
          <w:rStyle w:val="CodeText"/>
        </w:rPr>
        <w:t>date&amp;time</w:t>
      </w:r>
      <w:proofErr w:type="spellEnd"/>
      <w:r w:rsidR="00EF643D" w:rsidRPr="00697742">
        <w:rPr>
          <w:rStyle w:val="CodeText"/>
        </w:rPr>
        <w:t>&gt;.LOG</w:t>
      </w:r>
    </w:p>
    <w:p w:rsidR="00697742" w:rsidRPr="00EF643D" w:rsidRDefault="00697742" w:rsidP="00697742">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1"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697742">
      <w:pPr>
        <w:pStyle w:val="Heading3"/>
      </w:pPr>
      <w:bookmarkStart w:id="243" w:name="_Toc222221890"/>
      <w:bookmarkStart w:id="244" w:name="_Toc254883664"/>
      <w:bookmarkStart w:id="245" w:name="_Toc279737354"/>
      <w:bookmarkStart w:id="246" w:name="_Toc299616305"/>
      <w:bookmarkStart w:id="247" w:name="_Toc320697283"/>
      <w:bookmarkStart w:id="248" w:name="_Toc366492016"/>
      <w:bookmarkStart w:id="249" w:name="_Toc375140329"/>
      <w:r w:rsidRPr="00EF643D">
        <w:t>Mandatory Configuration</w:t>
      </w:r>
      <w:bookmarkEnd w:id="243"/>
      <w:bookmarkEnd w:id="244"/>
      <w:bookmarkEnd w:id="245"/>
      <w:r w:rsidRPr="00EF643D">
        <w:t xml:space="preserve"> (Post Install and Upgrade)</w:t>
      </w:r>
      <w:bookmarkEnd w:id="246"/>
      <w:bookmarkEnd w:id="247"/>
      <w:bookmarkEnd w:id="248"/>
      <w:bookmarkEnd w:id="249"/>
    </w:p>
    <w:p w:rsidR="00EF643D" w:rsidRPr="00EF643D" w:rsidRDefault="00EF643D" w:rsidP="00697742">
      <w:pPr>
        <w:pStyle w:val="Heading4"/>
      </w:pPr>
      <w:bookmarkStart w:id="250" w:name="_Toc375140330"/>
      <w:r w:rsidRPr="00EF643D">
        <w:t>exor_version.txt</w:t>
      </w:r>
      <w:bookmarkEnd w:id="250"/>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51" w:name="_Toc254883665"/>
      <w:bookmarkStart w:id="252" w:name="_Toc279737355"/>
      <w:bookmarkStart w:id="253" w:name="_Toc299616306"/>
      <w:bookmarkStart w:id="254" w:name="_Toc320697284"/>
      <w:bookmarkStart w:id="255" w:name="_Toc366492017"/>
      <w:bookmarkStart w:id="256" w:name="_Toc222221891"/>
      <w:bookmarkStart w:id="257" w:name="_Toc375140331"/>
      <w:r w:rsidRPr="00EF643D">
        <w:t>Conflated Networks</w:t>
      </w:r>
      <w:bookmarkEnd w:id="251"/>
      <w:bookmarkEnd w:id="252"/>
      <w:r w:rsidRPr="00EF643D">
        <w:t xml:space="preserve"> (Post Install only)</w:t>
      </w:r>
      <w:bookmarkEnd w:id="253"/>
      <w:bookmarkEnd w:id="254"/>
      <w:bookmarkEnd w:id="255"/>
      <w:bookmarkEnd w:id="257"/>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w:t>
      </w:r>
      <w:proofErr w:type="spellStart"/>
      <w:r w:rsidR="00EF643D" w:rsidRPr="00E06E14">
        <w:rPr>
          <w:rStyle w:val="HighlightText"/>
        </w:rPr>
        <w:t>exor_base</w:t>
      </w:r>
      <w:proofErr w:type="spellEnd"/>
      <w:r w:rsidR="00EF643D" w:rsidRPr="00E06E14">
        <w:rPr>
          <w:rStyle w:val="HighlightText"/>
        </w:rPr>
        <w:t>&gt;</w:t>
      </w:r>
      <w:r w:rsidR="00EF643D" w:rsidRPr="00EF643D">
        <w:t>\</w:t>
      </w:r>
      <w:proofErr w:type="spellStart"/>
      <w:r w:rsidR="00EF643D" w:rsidRPr="00EF643D">
        <w:t>mai</w:t>
      </w:r>
      <w:proofErr w:type="spellEnd"/>
      <w:r w:rsidR="00EF643D" w:rsidRPr="00EF643D">
        <w:t>\admin\views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lastRenderedPageBreak/>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58" w:name="_Toc254883666"/>
      <w:bookmarkStart w:id="259" w:name="_Toc279737356"/>
      <w:bookmarkStart w:id="260" w:name="_Toc299616307"/>
      <w:bookmarkStart w:id="261" w:name="_Toc320697285"/>
      <w:bookmarkStart w:id="262" w:name="_Toc366492018"/>
      <w:bookmarkStart w:id="263" w:name="_Toc375140332"/>
      <w:r w:rsidRPr="00EF643D">
        <w:t>Additional Configuration</w:t>
      </w:r>
      <w:bookmarkEnd w:id="256"/>
      <w:bookmarkEnd w:id="258"/>
      <w:bookmarkEnd w:id="259"/>
      <w:r w:rsidRPr="00EF643D">
        <w:t xml:space="preserve"> (Post Install and Upgrade)</w:t>
      </w:r>
      <w:bookmarkEnd w:id="260"/>
      <w:bookmarkEnd w:id="261"/>
      <w:bookmarkEnd w:id="262"/>
      <w:bookmarkEnd w:id="263"/>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64" w:name="_Toc254883667"/>
      <w:bookmarkStart w:id="265" w:name="_Toc279737357"/>
      <w:bookmarkStart w:id="266" w:name="_Toc299616308"/>
      <w:bookmarkStart w:id="267" w:name="_Toc320697286"/>
      <w:bookmarkStart w:id="268" w:name="_Toc366492019"/>
      <w:bookmarkStart w:id="269" w:name="_Toc375140333"/>
      <w:r w:rsidRPr="00EF643D">
        <w:t xml:space="preserve">Product </w:t>
      </w:r>
      <w:proofErr w:type="spellStart"/>
      <w:r w:rsidRPr="00EF643D">
        <w:t>Licencing</w:t>
      </w:r>
      <w:bookmarkEnd w:id="264"/>
      <w:bookmarkEnd w:id="265"/>
      <w:proofErr w:type="spellEnd"/>
      <w:r w:rsidRPr="00EF643D">
        <w:t xml:space="preserve"> (Post Install only)</w:t>
      </w:r>
      <w:bookmarkEnd w:id="266"/>
      <w:bookmarkEnd w:id="267"/>
      <w:bookmarkEnd w:id="268"/>
      <w:bookmarkEnd w:id="269"/>
    </w:p>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38" o:title=""/>
          </v:shape>
          <o:OLEObject Type="Embed" ProgID="PBrush" ShapeID="_x0000_i1028" DrawAspect="Content" ObjectID="_1448882582" r:id="rId52"/>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70" w:name="_Toc222221892"/>
      <w:bookmarkStart w:id="271" w:name="_Toc254883668"/>
      <w:bookmarkStart w:id="272" w:name="_Toc279737358"/>
      <w:bookmarkStart w:id="273" w:name="_Toc299616309"/>
      <w:bookmarkStart w:id="274" w:name="_Toc320697287"/>
      <w:bookmarkStart w:id="275" w:name="_Toc366492020"/>
      <w:bookmarkStart w:id="276" w:name="_Toc375140334"/>
      <w:r w:rsidRPr="00EF643D">
        <w:t>Spatial Configuration</w:t>
      </w:r>
      <w:bookmarkEnd w:id="270"/>
      <w:bookmarkEnd w:id="271"/>
      <w:bookmarkEnd w:id="272"/>
      <w:r w:rsidRPr="00EF643D">
        <w:t xml:space="preserve"> (Post Install and Upgrade)</w:t>
      </w:r>
      <w:bookmarkEnd w:id="273"/>
      <w:bookmarkEnd w:id="274"/>
      <w:bookmarkEnd w:id="275"/>
      <w:bookmarkEnd w:id="276"/>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77" w:name="_Toc279737360"/>
      <w:bookmarkStart w:id="278" w:name="_Toc299616310"/>
      <w:bookmarkStart w:id="279" w:name="_Toc320697288"/>
      <w:bookmarkStart w:id="280" w:name="_Toc366492021"/>
      <w:bookmarkStart w:id="281" w:name="_Toc375140335"/>
      <w:r w:rsidRPr="00EF643D">
        <w:lastRenderedPageBreak/>
        <w:t>Enquiry Manager</w:t>
      </w:r>
      <w:bookmarkEnd w:id="277"/>
      <w:bookmarkEnd w:id="278"/>
      <w:bookmarkEnd w:id="279"/>
      <w:bookmarkEnd w:id="280"/>
      <w:bookmarkEnd w:id="281"/>
    </w:p>
    <w:p w:rsidR="00EF643D" w:rsidRPr="00EF643D" w:rsidRDefault="00EF643D" w:rsidP="00EE71C2">
      <w:pPr>
        <w:pStyle w:val="Heading2"/>
      </w:pPr>
      <w:bookmarkStart w:id="282" w:name="_Toc222221894"/>
      <w:bookmarkStart w:id="283" w:name="_Toc254883670"/>
      <w:bookmarkStart w:id="284" w:name="_Toc279737361"/>
      <w:bookmarkStart w:id="285" w:name="_Toc299616311"/>
      <w:bookmarkStart w:id="286" w:name="_Toc320697289"/>
      <w:bookmarkStart w:id="287" w:name="_Toc366492022"/>
      <w:bookmarkStart w:id="288" w:name="_Toc375140336"/>
      <w:r w:rsidRPr="00EF643D">
        <w:t>Implementation of the Enquiry Manager Software files</w:t>
      </w:r>
      <w:bookmarkEnd w:id="282"/>
      <w:bookmarkEnd w:id="283"/>
      <w:bookmarkEnd w:id="284"/>
      <w:bookmarkEnd w:id="285"/>
      <w:bookmarkEnd w:id="286"/>
      <w:bookmarkEnd w:id="287"/>
      <w:bookmarkEnd w:id="288"/>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289" w:name="_Toc222221895"/>
      <w:bookmarkStart w:id="290" w:name="_Toc254883671"/>
      <w:bookmarkStart w:id="291" w:name="_Toc279737362"/>
      <w:bookmarkStart w:id="292" w:name="_Toc299616312"/>
      <w:bookmarkStart w:id="293" w:name="_Toc320697290"/>
      <w:bookmarkStart w:id="294" w:name="_Toc366492023"/>
      <w:bookmarkStart w:id="295" w:name="_Toc375140337"/>
      <w:r w:rsidRPr="00EF643D">
        <w:lastRenderedPageBreak/>
        <w:t>Enquiry Manager Server Install/Upgrade</w:t>
      </w:r>
      <w:bookmarkEnd w:id="289"/>
      <w:bookmarkEnd w:id="290"/>
      <w:bookmarkEnd w:id="291"/>
      <w:bookmarkEnd w:id="292"/>
      <w:bookmarkEnd w:id="293"/>
      <w:bookmarkEnd w:id="294"/>
      <w:bookmarkEnd w:id="295"/>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Maintenance Manager.</w:t>
      </w:r>
    </w:p>
    <w:p w:rsidR="00EF643D" w:rsidRPr="00EF643D" w:rsidRDefault="00EF643D" w:rsidP="00EE71C2">
      <w:pPr>
        <w:pStyle w:val="Heading3"/>
      </w:pPr>
      <w:bookmarkStart w:id="296" w:name="_Toc222221896"/>
      <w:bookmarkStart w:id="297" w:name="_Toc254883672"/>
      <w:bookmarkStart w:id="298" w:name="_Toc279737363"/>
      <w:bookmarkStart w:id="299" w:name="_Toc299616313"/>
      <w:bookmarkStart w:id="300" w:name="_Toc320697291"/>
      <w:bookmarkStart w:id="301" w:name="_Toc366492024"/>
      <w:bookmarkStart w:id="302" w:name="_Toc375140338"/>
      <w:r w:rsidRPr="00EF643D">
        <w:t xml:space="preserve">Before you </w:t>
      </w:r>
      <w:proofErr w:type="gramStart"/>
      <w:r w:rsidRPr="00EF643D">
        <w:t>Start</w:t>
      </w:r>
      <w:bookmarkEnd w:id="296"/>
      <w:bookmarkEnd w:id="297"/>
      <w:bookmarkEnd w:id="298"/>
      <w:bookmarkEnd w:id="299"/>
      <w:bookmarkEnd w:id="300"/>
      <w:bookmarkEnd w:id="301"/>
      <w:bookmarkEnd w:id="302"/>
      <w:proofErr w:type="gramEnd"/>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_Ref371063348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E71C2">
      <w:pPr>
        <w:pStyle w:val="Heading3"/>
      </w:pPr>
      <w:bookmarkStart w:id="303" w:name="_Toc222221897"/>
      <w:bookmarkStart w:id="304" w:name="_Toc254883673"/>
      <w:bookmarkStart w:id="305" w:name="_Toc279737364"/>
      <w:bookmarkStart w:id="306" w:name="_Toc299616314"/>
      <w:bookmarkStart w:id="307" w:name="_Toc320697292"/>
      <w:bookmarkStart w:id="308" w:name="_Toc366492025"/>
      <w:bookmarkStart w:id="309" w:name="_Toc375140339"/>
      <w:r w:rsidRPr="00EF643D">
        <w:t>Typical problems that you may encounter</w:t>
      </w:r>
      <w:bookmarkEnd w:id="303"/>
      <w:bookmarkEnd w:id="304"/>
      <w:bookmarkEnd w:id="305"/>
      <w:bookmarkEnd w:id="306"/>
      <w:bookmarkEnd w:id="307"/>
      <w:bookmarkEnd w:id="308"/>
      <w:bookmarkEnd w:id="309"/>
    </w:p>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10" w:name="_Toc254883674"/>
      <w:bookmarkStart w:id="311" w:name="_Toc279737365"/>
      <w:bookmarkStart w:id="312" w:name="_Toc299616315"/>
      <w:bookmarkStart w:id="313" w:name="_Toc320697293"/>
      <w:bookmarkStart w:id="314" w:name="_Toc366492026"/>
      <w:bookmarkStart w:id="315" w:name="_Toc222221898"/>
      <w:bookmarkStart w:id="316" w:name="_Toc375140340"/>
      <w:r w:rsidRPr="00EF643D">
        <w:t>Install of Enquiry Manager</w:t>
      </w:r>
      <w:bookmarkEnd w:id="310"/>
      <w:bookmarkEnd w:id="311"/>
      <w:bookmarkEnd w:id="312"/>
      <w:bookmarkEnd w:id="313"/>
      <w:bookmarkEnd w:id="314"/>
      <w:bookmarkEnd w:id="316"/>
    </w:p>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t>C:\EXOR\</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17" w:name="_Toc375140341"/>
      <w:r w:rsidRPr="00EF643D">
        <w:t>Checking Log File(s)</w:t>
      </w:r>
      <w:bookmarkEnd w:id="317"/>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w:t>
      </w:r>
      <w:proofErr w:type="spellStart"/>
      <w:r w:rsidR="00EF643D" w:rsidRPr="00EE71C2">
        <w:rPr>
          <w:rStyle w:val="CodeText"/>
        </w:rPr>
        <w:t>date&amp;time</w:t>
      </w:r>
      <w:proofErr w:type="spellEnd"/>
      <w:r w:rsidR="00EF643D" w:rsidRPr="00EE71C2">
        <w:rPr>
          <w:rStyle w:val="CodeText"/>
        </w:rPr>
        <w:t>&gt;.LOG</w:t>
      </w:r>
    </w:p>
    <w:p w:rsidR="00EF643D" w:rsidRPr="00EE71C2" w:rsidRDefault="00EE71C2" w:rsidP="00EF643D">
      <w:pPr>
        <w:rPr>
          <w:rStyle w:val="CodeText"/>
        </w:rPr>
      </w:pPr>
      <w:r>
        <w:rPr>
          <w:rStyle w:val="CodeText"/>
        </w:rPr>
        <w:tab/>
      </w:r>
      <w:r w:rsidR="00EF643D" w:rsidRPr="00EE71C2">
        <w:rPr>
          <w:rStyle w:val="CodeText"/>
        </w:rPr>
        <w:t>pem_install_2_&lt;</w:t>
      </w:r>
      <w:proofErr w:type="spellStart"/>
      <w:r w:rsidR="00EF643D" w:rsidRPr="00EE71C2">
        <w:rPr>
          <w:rStyle w:val="CodeText"/>
        </w:rPr>
        <w:t>date&amp;time</w:t>
      </w:r>
      <w:proofErr w:type="spellEnd"/>
      <w:r w:rsidR="00EF643D" w:rsidRPr="00EE71C2">
        <w:rPr>
          <w:rStyle w:val="CodeText"/>
        </w:rPr>
        <w:t>&gt;.LOG</w:t>
      </w:r>
    </w:p>
    <w:p w:rsidR="00EF643D" w:rsidRPr="00EF643D" w:rsidRDefault="00EF643D" w:rsidP="00EF643D">
      <w:r w:rsidRPr="00EF643D">
        <w:t xml:space="preserve">Please raise and attach the logs to a ticket with </w:t>
      </w:r>
      <w:hyperlink r:id="rId53"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E71C2">
      <w:pPr>
        <w:pStyle w:val="Heading3"/>
      </w:pPr>
      <w:bookmarkStart w:id="318" w:name="_Toc254883675"/>
      <w:bookmarkStart w:id="319" w:name="_Toc279737366"/>
      <w:bookmarkStart w:id="320" w:name="_Toc299616316"/>
      <w:bookmarkStart w:id="321" w:name="_Toc320697294"/>
      <w:bookmarkStart w:id="322" w:name="_Toc366492027"/>
      <w:bookmarkStart w:id="323" w:name="_Toc375140342"/>
      <w:r w:rsidRPr="00EF643D">
        <w:t>Upgrade of Enquiry Manager</w:t>
      </w:r>
      <w:bookmarkEnd w:id="315"/>
      <w:bookmarkEnd w:id="318"/>
      <w:bookmarkEnd w:id="319"/>
      <w:bookmarkEnd w:id="320"/>
      <w:bookmarkEnd w:id="321"/>
      <w:bookmarkEnd w:id="322"/>
      <w:bookmarkEnd w:id="323"/>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un one of the following commands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lastRenderedPageBreak/>
        <w:t> </w:t>
      </w:r>
    </w:p>
    <w:p w:rsidR="00EF643D" w:rsidRPr="00EF643D" w:rsidRDefault="00EF643D" w:rsidP="009E77BE">
      <w:pPr>
        <w:pStyle w:val="Heading3"/>
      </w:pPr>
      <w:bookmarkStart w:id="324" w:name="_Toc375140343"/>
      <w:r w:rsidRPr="00EF643D">
        <w:t>Checking Log File(s)</w:t>
      </w:r>
      <w:bookmarkEnd w:id="324"/>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E77BE" w:rsidRPr="00697742" w:rsidRDefault="009E77BE" w:rsidP="009E77BE">
      <w:pPr>
        <w:rPr>
          <w:rStyle w:val="CodeText"/>
        </w:rPr>
      </w:pPr>
      <w:r>
        <w:rPr>
          <w:rStyle w:val="CodeText"/>
        </w:rPr>
        <w:tab/>
      </w:r>
      <w:proofErr w:type="spellStart"/>
      <w:proofErr w:type="gramStart"/>
      <w:r>
        <w:rPr>
          <w:rStyle w:val="CodeText"/>
        </w:rPr>
        <w:t>pem</w:t>
      </w:r>
      <w:proofErr w:type="spellEnd"/>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E77BE" w:rsidRPr="00EF643D" w:rsidRDefault="009E77BE" w:rsidP="009E77BE">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9E77BE">
      <w:pPr>
        <w:pStyle w:val="Heading3"/>
      </w:pPr>
      <w:bookmarkStart w:id="325" w:name="_Toc222221899"/>
      <w:bookmarkStart w:id="326" w:name="_Toc254883676"/>
      <w:bookmarkStart w:id="327" w:name="_Toc279737367"/>
      <w:bookmarkStart w:id="328" w:name="_Toc299616317"/>
      <w:bookmarkStart w:id="329" w:name="_Toc320697295"/>
      <w:bookmarkStart w:id="330" w:name="_Toc366492028"/>
      <w:bookmarkStart w:id="331" w:name="_Toc375140344"/>
      <w:r w:rsidRPr="00EF643D">
        <w:t>Mandatory Configuration</w:t>
      </w:r>
      <w:bookmarkEnd w:id="325"/>
      <w:bookmarkEnd w:id="326"/>
      <w:bookmarkEnd w:id="327"/>
      <w:r w:rsidRPr="00EF643D">
        <w:t xml:space="preserve"> (Post Install and Upgrade)</w:t>
      </w:r>
      <w:bookmarkEnd w:id="328"/>
      <w:bookmarkEnd w:id="329"/>
      <w:bookmarkEnd w:id="330"/>
      <w:bookmarkEnd w:id="331"/>
    </w:p>
    <w:p w:rsidR="00EF643D" w:rsidRPr="00EF643D" w:rsidRDefault="00EF643D" w:rsidP="009E77BE">
      <w:pPr>
        <w:pStyle w:val="Heading4"/>
      </w:pPr>
      <w:bookmarkStart w:id="332" w:name="_Toc375140345"/>
      <w:r w:rsidRPr="00EF643D">
        <w:t>exor_version.txt</w:t>
      </w:r>
      <w:bookmarkEnd w:id="332"/>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33" w:name="_Toc222221900"/>
      <w:bookmarkStart w:id="334" w:name="_Toc254883677"/>
      <w:bookmarkStart w:id="335" w:name="_Toc279737368"/>
      <w:bookmarkStart w:id="336" w:name="_Toc299616318"/>
      <w:bookmarkStart w:id="337" w:name="_Toc320697296"/>
      <w:bookmarkStart w:id="338" w:name="_Toc366492029"/>
      <w:bookmarkStart w:id="339" w:name="_Toc375140346"/>
      <w:r w:rsidRPr="00EF643D">
        <w:t>Additional Configuration</w:t>
      </w:r>
      <w:bookmarkEnd w:id="333"/>
      <w:bookmarkEnd w:id="334"/>
      <w:bookmarkEnd w:id="335"/>
      <w:r w:rsidRPr="00EF643D">
        <w:t xml:space="preserve"> (Post Install and Upgrade)</w:t>
      </w:r>
      <w:bookmarkEnd w:id="336"/>
      <w:bookmarkEnd w:id="337"/>
      <w:bookmarkEnd w:id="338"/>
      <w:bookmarkEnd w:id="339"/>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40" w:name="_Toc254883678"/>
      <w:bookmarkStart w:id="341" w:name="_Toc279737369"/>
      <w:bookmarkStart w:id="342" w:name="_Toc299616319"/>
      <w:bookmarkStart w:id="343" w:name="_Toc320697297"/>
      <w:bookmarkStart w:id="344" w:name="_Toc366492030"/>
      <w:bookmarkStart w:id="345" w:name="_Toc375140347"/>
      <w:r w:rsidRPr="00EF643D">
        <w:t xml:space="preserve">Product </w:t>
      </w:r>
      <w:proofErr w:type="spellStart"/>
      <w:r w:rsidRPr="00EF643D">
        <w:t>Licencing</w:t>
      </w:r>
      <w:bookmarkEnd w:id="340"/>
      <w:bookmarkEnd w:id="341"/>
      <w:proofErr w:type="spellEnd"/>
      <w:r w:rsidRPr="00EF643D">
        <w:t xml:space="preserve"> (Post Install only)</w:t>
      </w:r>
      <w:bookmarkEnd w:id="342"/>
      <w:bookmarkEnd w:id="343"/>
      <w:bookmarkEnd w:id="344"/>
      <w:bookmarkEnd w:id="345"/>
    </w:p>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38" o:title=""/>
          </v:shape>
          <o:OLEObject Type="Embed" ProgID="PBrush" ShapeID="_x0000_i1029" DrawAspect="Content" ObjectID="_1448882583" r:id="rId55"/>
        </w:object>
      </w:r>
      <w:r w:rsidRPr="00EF643D">
        <w:t xml:space="preserve"> </w:t>
      </w:r>
    </w:p>
    <w:p w:rsidR="00EF643D" w:rsidRPr="00EF643D" w:rsidRDefault="00EF643D" w:rsidP="00EF643D">
      <w:r w:rsidRPr="00EF643D">
        <w:lastRenderedPageBreak/>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46" w:name="_Toc375140348"/>
      <w:r w:rsidRPr="00EF643D">
        <w:t>Spatial Configuration (Post Install and Upgrade)</w:t>
      </w:r>
      <w:bookmarkEnd w:id="346"/>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347" w:name="_Toc366492032"/>
      <w:bookmarkStart w:id="348" w:name="_Toc375140349"/>
      <w:r w:rsidRPr="00EF643D">
        <w:lastRenderedPageBreak/>
        <w:t>TMA Manager</w:t>
      </w:r>
      <w:bookmarkEnd w:id="196"/>
      <w:bookmarkEnd w:id="197"/>
      <w:bookmarkEnd w:id="198"/>
      <w:bookmarkEnd w:id="347"/>
      <w:bookmarkEnd w:id="348"/>
    </w:p>
    <w:p w:rsidR="00650EBF" w:rsidRPr="00650EBF" w:rsidRDefault="00650EBF" w:rsidP="00650EBF"/>
    <w:p w:rsidR="00650EBF" w:rsidRPr="00EF643D" w:rsidRDefault="00650EBF" w:rsidP="00650EBF">
      <w:pPr>
        <w:pStyle w:val="Heading2"/>
      </w:pPr>
      <w:bookmarkStart w:id="349" w:name="_Toc375140350"/>
      <w:r w:rsidRPr="00EF643D">
        <w:t>Implementation of the TMA Manager Software files</w:t>
      </w:r>
      <w:bookmarkEnd w:id="349"/>
    </w:p>
    <w:p w:rsidR="00650EBF" w:rsidRPr="00650EBF" w:rsidRDefault="00650EBF" w:rsidP="00650EBF"/>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EF643D"/>
    <w:p w:rsidR="00650EBF" w:rsidRPr="00EF643D" w:rsidRDefault="00EF643D" w:rsidP="00650EBF">
      <w:pPr>
        <w:pStyle w:val="Heading2"/>
      </w:pPr>
      <w:r w:rsidRPr="00EF643D">
        <w:br w:type="page"/>
      </w:r>
      <w:bookmarkStart w:id="350" w:name="_Toc222221862"/>
      <w:bookmarkStart w:id="351" w:name="_Toc254883682"/>
      <w:bookmarkStart w:id="352" w:name="_Toc279737373"/>
      <w:bookmarkStart w:id="353" w:name="_Toc299616323"/>
      <w:bookmarkStart w:id="354" w:name="_Toc320697301"/>
      <w:bookmarkStart w:id="355" w:name="_Toc366492034"/>
      <w:bookmarkStart w:id="356" w:name="_Toc375140351"/>
      <w:r w:rsidR="00650EBF">
        <w:lastRenderedPageBreak/>
        <w:t>TMA M</w:t>
      </w:r>
      <w:r w:rsidR="00650EBF" w:rsidRPr="00EF643D">
        <w:t>anager Server Install/Upgrade</w:t>
      </w:r>
      <w:bookmarkEnd w:id="356"/>
    </w:p>
    <w:bookmarkEnd w:id="350"/>
    <w:bookmarkEnd w:id="351"/>
    <w:bookmarkEnd w:id="352"/>
    <w:bookmarkEnd w:id="353"/>
    <w:bookmarkEnd w:id="354"/>
    <w:bookmarkEnd w:id="355"/>
    <w:p w:rsidR="00EF643D" w:rsidRDefault="00EF643D" w:rsidP="00EF643D">
      <w:r w:rsidRPr="00EF643D">
        <w:t>This chapter provides details of steps involved in installing/upgrading the server components for TMA Manager.</w:t>
      </w:r>
    </w:p>
    <w:p w:rsidR="00265547" w:rsidRPr="00265547" w:rsidRDefault="00265547" w:rsidP="00265547">
      <w:r w:rsidRPr="00265547">
        <w:t xml:space="preserve">Please note that from v4.5.10. </w:t>
      </w:r>
      <w:proofErr w:type="gramStart"/>
      <w:r w:rsidRPr="00265547">
        <w:t>the</w:t>
      </w:r>
      <w:proofErr w:type="gramEnd"/>
      <w:r w:rsidRPr="00265547">
        <w:t xml:space="preserve"> external </w:t>
      </w:r>
      <w:proofErr w:type="spellStart"/>
      <w:r w:rsidRPr="00265547">
        <w:t>api</w:t>
      </w:r>
      <w:proofErr w:type="spellEnd"/>
      <w:r w:rsidRPr="00265547">
        <w:t xml:space="preserve"> no longer require</w:t>
      </w:r>
      <w:r>
        <w:t>s</w:t>
      </w:r>
      <w:r w:rsidRPr="00265547">
        <w:t xml:space="preserve"> a separate installation or upgrade, as the external </w:t>
      </w:r>
      <w:proofErr w:type="spellStart"/>
      <w:r w:rsidRPr="00265547">
        <w:t>api</w:t>
      </w:r>
      <w:proofErr w:type="spellEnd"/>
      <w:r w:rsidRPr="00265547">
        <w:t xml:space="preserve"> is now included within the TMA application.</w:t>
      </w:r>
    </w:p>
    <w:p w:rsidR="00265547" w:rsidRPr="00EF643D" w:rsidRDefault="00265547"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This product will require installing/upgrading </w:t>
      </w:r>
      <w:r w:rsidR="00175E7B" w:rsidRPr="00175E7B">
        <w:t>after</w:t>
      </w:r>
      <w:r w:rsidRPr="00EF643D">
        <w:t xml:space="preserve"> Network Manager and Street Gazetteer Manager.</w:t>
      </w:r>
    </w:p>
    <w:p w:rsidR="00EF643D" w:rsidRPr="00EF643D" w:rsidRDefault="00EF643D" w:rsidP="00EF643D"/>
    <w:p w:rsidR="00650EBF" w:rsidRDefault="00650EBF" w:rsidP="006F6895">
      <w:pPr>
        <w:pStyle w:val="Heading3"/>
      </w:pPr>
      <w:bookmarkStart w:id="357" w:name="_Toc375140352"/>
      <w:r w:rsidRPr="00EF643D">
        <w:t xml:space="preserve">Before you </w:t>
      </w:r>
      <w:proofErr w:type="gramStart"/>
      <w:r w:rsidRPr="00EF643D">
        <w:t>Start</w:t>
      </w:r>
      <w:bookmarkEnd w:id="357"/>
      <w:proofErr w:type="gramEnd"/>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_Ref371063361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7524F3" w:rsidP="00EF643D">
      <w:r w:rsidRPr="007524F3">
        <w:rPr>
          <w:noProof/>
          <w:lang w:val="en-GB" w:eastAsia="en-GB"/>
        </w:rPr>
        <w:pict>
          <v:rect id="Rectangle 31" o:spid="_x0000_s1026" style="position:absolute;margin-left:77.15pt;margin-top:6.6pt;width:333pt;height:107.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style="mso-next-textbox:#Rectangle 31">
              <w:txbxContent>
                <w:p w:rsidR="008E58FF" w:rsidRDefault="008E58FF" w:rsidP="00EF643D">
                  <w:pPr>
                    <w:ind w:left="360"/>
                    <w:rPr>
                      <w:b/>
                      <w:bCs/>
                    </w:rPr>
                  </w:pPr>
                </w:p>
                <w:p w:rsidR="008E58FF" w:rsidRDefault="008E58FF"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E58FF" w:rsidRPr="00090594" w:rsidRDefault="008E58FF" w:rsidP="00EF643D">
                  <w:pPr>
                    <w:ind w:left="360"/>
                    <w:jc w:val="center"/>
                    <w:rPr>
                      <w:b/>
                      <w:bCs/>
                      <w:u w:val="single"/>
                    </w:rPr>
                  </w:pPr>
                </w:p>
                <w:p w:rsidR="008E58FF" w:rsidRPr="00243D59" w:rsidRDefault="008E58FF" w:rsidP="00EF643D">
                  <w:r>
                    <w:t xml:space="preserve">Before upgrading TMA Manager shutdown the TMA Web </w:t>
                  </w:r>
                  <w:proofErr w:type="gramStart"/>
                  <w:r>
                    <w:t>Server  and</w:t>
                  </w:r>
                  <w:proofErr w:type="gramEnd"/>
                  <w:r>
                    <w:t xml:space="preserve"> Restart it, after successfully upgrading TMA Manager.</w:t>
                  </w:r>
                </w:p>
                <w:p w:rsidR="008E58FF" w:rsidRDefault="008E58FF" w:rsidP="00EF643D">
                  <w:pPr>
                    <w:ind w:left="360"/>
                    <w:rPr>
                      <w:sz w:val="22"/>
                    </w:rPr>
                  </w:pPr>
                </w:p>
                <w:p w:rsidR="008E58FF" w:rsidRDefault="008E58FF"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6F6895">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B2118B" w:rsidRDefault="00B2118B" w:rsidP="00B2118B">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B2118B" w:rsidRPr="006F6895" w:rsidRDefault="00B2118B" w:rsidP="006F6895">
      <w:pPr>
        <w:pStyle w:val="Heading3"/>
      </w:pPr>
      <w:bookmarkStart w:id="358" w:name="_Toc375140353"/>
      <w:r w:rsidRPr="006F6895">
        <w:t>Typical problems that you may encounter</w:t>
      </w:r>
      <w:bookmarkEnd w:id="358"/>
    </w:p>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rsidR="00F3583A">
        <w:t>Bentley/</w:t>
      </w:r>
      <w:proofErr w:type="spellStart"/>
      <w:r w:rsidR="006F6895">
        <w:t>E</w:t>
      </w:r>
      <w:r w:rsidRPr="00EF643D">
        <w:t>xor</w:t>
      </w:r>
      <w:proofErr w:type="spellEnd"/>
      <w:r w:rsidRPr="00EF643D">
        <w:t xml:space="preserve">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8E58FF" w:rsidRPr="008E58FF" w:rsidRDefault="008E58FF" w:rsidP="008E58FF">
      <w:pPr>
        <w:pStyle w:val="Heading3"/>
        <w:rPr>
          <w:rStyle w:val="InstructionALT"/>
          <w:i w:val="0"/>
          <w:color w:val="auto"/>
        </w:rPr>
      </w:pPr>
      <w:bookmarkStart w:id="359" w:name="_Toc375140354"/>
      <w:r w:rsidRPr="008E58FF">
        <w:rPr>
          <w:rStyle w:val="InstructionALT"/>
          <w:i w:val="0"/>
          <w:color w:val="auto"/>
        </w:rPr>
        <w:t xml:space="preserve">Import the </w:t>
      </w:r>
      <w:proofErr w:type="spellStart"/>
      <w:r w:rsidRPr="008E58FF">
        <w:rPr>
          <w:rStyle w:val="InstructionALT"/>
          <w:i w:val="0"/>
          <w:color w:val="auto"/>
        </w:rPr>
        <w:t>tma_apex_rpts</w:t>
      </w:r>
      <w:proofErr w:type="spellEnd"/>
      <w:r w:rsidRPr="008E58FF">
        <w:rPr>
          <w:rStyle w:val="InstructionALT"/>
          <w:i w:val="0"/>
          <w:color w:val="auto"/>
        </w:rPr>
        <w:t xml:space="preserve"> Workspace (this step is not required for upgrade)</w:t>
      </w:r>
      <w:bookmarkEnd w:id="359"/>
    </w:p>
    <w:p w:rsidR="00EF643D" w:rsidRPr="008E58FF" w:rsidRDefault="00EF643D" w:rsidP="008E58FF">
      <w:pPr>
        <w:pStyle w:val="Heading4"/>
        <w:numPr>
          <w:ilvl w:val="0"/>
          <w:numId w:val="0"/>
        </w:numPr>
        <w:ind w:left="432" w:hanging="432"/>
        <w:rPr>
          <w:rStyle w:val="InstructionALT"/>
        </w:rPr>
      </w:pPr>
      <w:bookmarkStart w:id="360" w:name="_Toc222221865"/>
      <w:bookmarkStart w:id="361" w:name="_Toc375140355"/>
      <w:r w:rsidRPr="008E58FF">
        <w:rPr>
          <w:rStyle w:val="InstructionALT"/>
        </w:rPr>
        <w:t>Check the DAD Configuration</w:t>
      </w:r>
      <w:bookmarkEnd w:id="361"/>
    </w:p>
    <w:p w:rsidR="00EF643D" w:rsidRPr="00EF643D" w:rsidRDefault="00EF643D" w:rsidP="00EF643D">
      <w:r w:rsidRPr="00EF643D">
        <w:t>To be able to connect to the database server it is required that a DAD Configuration file (</w:t>
      </w:r>
      <w:proofErr w:type="spellStart"/>
      <w:r w:rsidRPr="00EF643D">
        <w:t>dads.conf</w:t>
      </w:r>
      <w:proofErr w:type="spellEnd"/>
      <w:r w:rsidRPr="00EF643D">
        <w:t xml:space="preserve">) entry is created/configured to create a link between the Application Server and the Highways Owner. </w:t>
      </w:r>
    </w:p>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r w:rsidRPr="00EF643D">
        <w:rPr>
          <w:noProof/>
        </w:rPr>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In the Advanced Server Configuration page select ‘</w:t>
      </w:r>
      <w:proofErr w:type="spellStart"/>
      <w:r w:rsidRPr="00EF643D">
        <w:t>dads.conf</w:t>
      </w:r>
      <w:proofErr w:type="spellEnd"/>
      <w:r w:rsidRPr="00EF643D">
        <w:t>’ from the drop down list:</w:t>
      </w:r>
    </w:p>
    <w:p w:rsidR="00EF643D" w:rsidRPr="00EF643D" w:rsidRDefault="00EF643D" w:rsidP="00EF643D">
      <w:r w:rsidRPr="00EF643D">
        <w:rPr>
          <w:noProof/>
        </w:rPr>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w:t>
      </w:r>
      <w:proofErr w:type="spellStart"/>
      <w:r w:rsidRPr="00EF643D">
        <w:t>database_name</w:t>
      </w:r>
      <w:proofErr w:type="spellEnd"/>
      <w:r w:rsidRPr="00EF643D">
        <w:t>}, {</w:t>
      </w:r>
      <w:proofErr w:type="spellStart"/>
      <w:r w:rsidRPr="00EF643D">
        <w:t>PlsqlDatabaseConnectString</w:t>
      </w:r>
      <w:proofErr w:type="spellEnd"/>
      <w:r w:rsidRPr="00EF643D">
        <w:t>}, {</w:t>
      </w:r>
      <w:proofErr w:type="spellStart"/>
      <w:r w:rsidRPr="00EF643D">
        <w:t>PlsqlDatabaseUsername</w:t>
      </w:r>
      <w:proofErr w:type="spellEnd"/>
      <w:r w:rsidRPr="00EF643D">
        <w:t>} and {</w:t>
      </w:r>
      <w:proofErr w:type="spellStart"/>
      <w:r w:rsidRPr="00EF643D">
        <w:t>DatabasePassword</w:t>
      </w:r>
      <w:proofErr w:type="spellEnd"/>
      <w:r w:rsidRPr="00EF643D">
        <w:t>}:</w:t>
      </w:r>
    </w:p>
    <w:p w:rsidR="00EF643D" w:rsidRPr="00EF643D" w:rsidRDefault="00EF643D" w:rsidP="00F3583A">
      <w:r w:rsidRPr="00EF643D">
        <w:t xml:space="preserve">&lt;Location </w:t>
      </w:r>
      <w:proofErr w:type="gramStart"/>
      <w:r w:rsidRPr="00EF643D">
        <w:t>/{</w:t>
      </w:r>
      <w:proofErr w:type="spellStart"/>
      <w:proofErr w:type="gramEnd"/>
      <w:r w:rsidRPr="00EF643D">
        <w:t>database_name</w:t>
      </w:r>
      <w:proofErr w:type="spellEnd"/>
      <w:r w:rsidRPr="00EF643D">
        <w:t>}/apex&gt;</w:t>
      </w:r>
    </w:p>
    <w:p w:rsidR="00EF643D" w:rsidRPr="00EF643D" w:rsidRDefault="00EF643D" w:rsidP="00F3583A">
      <w:r w:rsidRPr="00EF643D">
        <w:t xml:space="preserve">    Order </w:t>
      </w:r>
      <w:proofErr w:type="spellStart"/>
      <w:r w:rsidRPr="00EF643D">
        <w:t>deny</w:t>
      </w:r>
      <w:proofErr w:type="gramStart"/>
      <w:r w:rsidRPr="00EF643D">
        <w:t>,allow</w:t>
      </w:r>
      <w:proofErr w:type="spellEnd"/>
      <w:proofErr w:type="gramEnd"/>
    </w:p>
    <w:p w:rsidR="00EF643D" w:rsidRPr="00EF643D" w:rsidRDefault="00EF643D" w:rsidP="00F3583A">
      <w:r w:rsidRPr="00EF643D">
        <w:t xml:space="preserve">    </w:t>
      </w:r>
      <w:proofErr w:type="spellStart"/>
      <w:r w:rsidRPr="00EF643D">
        <w:t>PlsqlDocumentPath</w:t>
      </w:r>
      <w:proofErr w:type="spellEnd"/>
      <w:r w:rsidRPr="00EF643D">
        <w:t xml:space="preserve"> docs</w:t>
      </w:r>
    </w:p>
    <w:p w:rsidR="00EF643D" w:rsidRPr="00EF643D" w:rsidRDefault="00EF643D" w:rsidP="00F3583A">
      <w:r w:rsidRPr="00EF643D">
        <w:t xml:space="preserve">    </w:t>
      </w:r>
      <w:proofErr w:type="spellStart"/>
      <w:r w:rsidRPr="00EF643D">
        <w:t>AllowOverride</w:t>
      </w:r>
      <w:proofErr w:type="spellEnd"/>
      <w:r w:rsidRPr="00EF643D">
        <w:t xml:space="preserve"> None</w:t>
      </w:r>
    </w:p>
    <w:p w:rsidR="00EF643D" w:rsidRPr="00EF643D" w:rsidRDefault="00EF643D" w:rsidP="00F3583A">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EF643D" w:rsidRPr="00EF643D" w:rsidRDefault="00EF643D" w:rsidP="00F3583A">
      <w:r w:rsidRPr="00EF643D">
        <w:t xml:space="preserve">    </w:t>
      </w:r>
      <w:proofErr w:type="spellStart"/>
      <w:r w:rsidRPr="00EF643D">
        <w:t>PlsqlDatabaseConnectString</w:t>
      </w:r>
      <w:proofErr w:type="spellEnd"/>
      <w:r w:rsidRPr="00EF643D">
        <w:t xml:space="preserve"> {</w:t>
      </w:r>
      <w:proofErr w:type="spellStart"/>
      <w:r w:rsidRPr="00EF643D">
        <w:t>PlsqlDatabaseConnectString</w:t>
      </w:r>
      <w:proofErr w:type="spellEnd"/>
      <w:r w:rsidRPr="00EF643D">
        <w:t xml:space="preserve">} </w:t>
      </w:r>
      <w:proofErr w:type="spellStart"/>
      <w:r w:rsidRPr="00EF643D">
        <w:t>ServiceNameFormat</w:t>
      </w:r>
      <w:proofErr w:type="spellEnd"/>
    </w:p>
    <w:p w:rsidR="00EF643D" w:rsidRPr="00EF643D" w:rsidRDefault="00EF643D" w:rsidP="00F3583A">
      <w:r w:rsidRPr="00EF643D">
        <w:t xml:space="preserve">    </w:t>
      </w:r>
      <w:proofErr w:type="spellStart"/>
      <w:r w:rsidRPr="00EF643D">
        <w:t>PlsqlNLSLanguage</w:t>
      </w:r>
      <w:proofErr w:type="spellEnd"/>
      <w:r w:rsidRPr="00EF643D">
        <w:t xml:space="preserve"> AMERICAN_AMERICA.AL32UTF8</w:t>
      </w:r>
    </w:p>
    <w:p w:rsidR="00EF643D" w:rsidRPr="00EF643D" w:rsidRDefault="00EF643D" w:rsidP="00F3583A">
      <w:r w:rsidRPr="00EF643D">
        <w:t xml:space="preserve">    </w:t>
      </w:r>
      <w:proofErr w:type="spellStart"/>
      <w:r w:rsidRPr="00EF643D">
        <w:t>PlsqlAuthenticationMode</w:t>
      </w:r>
      <w:proofErr w:type="spellEnd"/>
      <w:r w:rsidRPr="00EF643D">
        <w:t xml:space="preserve"> Basic</w:t>
      </w:r>
    </w:p>
    <w:p w:rsidR="00EF643D" w:rsidRPr="00EF643D" w:rsidRDefault="00EF643D" w:rsidP="00F3583A">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F3583A">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EF643D" w:rsidRPr="00EF643D" w:rsidRDefault="00EF643D" w:rsidP="00F3583A">
      <w:r w:rsidRPr="00EF643D">
        <w:t xml:space="preserve">    </w:t>
      </w:r>
      <w:proofErr w:type="spellStart"/>
      <w:r w:rsidRPr="00EF643D">
        <w:t>PlsqlDatabaseUsername</w:t>
      </w:r>
      <w:proofErr w:type="spellEnd"/>
      <w:r w:rsidRPr="00EF643D">
        <w:t xml:space="preserve"> {</w:t>
      </w:r>
      <w:proofErr w:type="spellStart"/>
      <w:r w:rsidRPr="00EF643D">
        <w:t>PlsqlDatabaseUsername</w:t>
      </w:r>
      <w:proofErr w:type="spellEnd"/>
      <w:r w:rsidRPr="00EF643D">
        <w:t>}</w:t>
      </w:r>
    </w:p>
    <w:p w:rsidR="00EF643D" w:rsidRPr="00EF643D" w:rsidRDefault="00EF643D" w:rsidP="00F3583A">
      <w:r w:rsidRPr="00EF643D">
        <w:t xml:space="preserve">    </w:t>
      </w:r>
      <w:proofErr w:type="spellStart"/>
      <w:r w:rsidRPr="00EF643D">
        <w:t>PlsqlDefaultPage</w:t>
      </w:r>
      <w:proofErr w:type="spellEnd"/>
      <w:r w:rsidRPr="00EF643D">
        <w:t xml:space="preserve"> apex</w:t>
      </w:r>
    </w:p>
    <w:p w:rsidR="00EF643D" w:rsidRPr="00EF643D" w:rsidRDefault="00EF643D" w:rsidP="00F3583A">
      <w:r w:rsidRPr="00EF643D">
        <w:t xml:space="preserve">    </w:t>
      </w:r>
      <w:proofErr w:type="spellStart"/>
      <w:r w:rsidRPr="00EF643D">
        <w:t>PlsqlDatabasePassword</w:t>
      </w:r>
      <w:proofErr w:type="spellEnd"/>
      <w:r w:rsidRPr="00EF643D">
        <w:t xml:space="preserve"> {</w:t>
      </w:r>
      <w:proofErr w:type="spellStart"/>
      <w:r w:rsidRPr="00EF643D">
        <w:t>DatabasePassword</w:t>
      </w:r>
      <w:proofErr w:type="spellEnd"/>
      <w:r w:rsidRPr="00EF643D">
        <w:t>}</w:t>
      </w:r>
    </w:p>
    <w:p w:rsidR="00EF643D" w:rsidRPr="00EF643D" w:rsidRDefault="00EF643D" w:rsidP="00F3583A">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EF643D" w:rsidRPr="00EF643D" w:rsidRDefault="00EF643D" w:rsidP="00F3583A">
      <w:r w:rsidRPr="00EF643D">
        <w:t xml:space="preserve">    Allow from all</w:t>
      </w:r>
    </w:p>
    <w:p w:rsidR="00EF643D" w:rsidRPr="00EF643D" w:rsidRDefault="00EF643D" w:rsidP="00F3583A">
      <w:r w:rsidRPr="00EF643D">
        <w:t>&lt;/Location&gt;</w:t>
      </w:r>
    </w:p>
    <w:p w:rsidR="00EF643D" w:rsidRPr="00EF643D" w:rsidRDefault="00EF643D" w:rsidP="00EF643D"/>
    <w:p w:rsidR="00EF643D" w:rsidRPr="00EF643D" w:rsidRDefault="00EF643D" w:rsidP="00EF643D">
      <w:r w:rsidRPr="00EF643D">
        <w:rPr>
          <w:noProof/>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r w:rsidRPr="00EF643D">
        <w:t xml:space="preserve">For example if the </w:t>
      </w:r>
    </w:p>
    <w:p w:rsidR="00EF643D" w:rsidRPr="00EF643D" w:rsidRDefault="00EF643D" w:rsidP="00F3583A">
      <w:pPr>
        <w:pStyle w:val="ListBullet"/>
      </w:pPr>
      <w:r w:rsidRPr="00EF643D">
        <w:t>database name was DB4</w:t>
      </w:r>
      <w:r w:rsidR="006F6895">
        <w:t>7</w:t>
      </w:r>
      <w:r w:rsidRPr="00EF643D">
        <w:t>00</w:t>
      </w:r>
    </w:p>
    <w:p w:rsidR="00EF643D" w:rsidRPr="00EF643D" w:rsidRDefault="00EF643D" w:rsidP="00F3583A">
      <w:pPr>
        <w:pStyle w:val="ListBullet"/>
      </w:pPr>
      <w:r w:rsidRPr="00EF643D">
        <w:t>connect string was 192.192.192.192:1522/DB4</w:t>
      </w:r>
      <w:r w:rsidR="006F6895">
        <w:t>7</w:t>
      </w:r>
      <w:r w:rsidRPr="00EF643D">
        <w:t>00</w:t>
      </w:r>
    </w:p>
    <w:p w:rsidR="00EF643D" w:rsidRPr="00EF643D" w:rsidRDefault="00EF643D" w:rsidP="00F3583A">
      <w:pPr>
        <w:pStyle w:val="ListBullet"/>
      </w:pPr>
      <w:r w:rsidRPr="00EF643D">
        <w:t>database username (highways owner) was HIGHWAYS</w:t>
      </w:r>
    </w:p>
    <w:p w:rsidR="00EF643D" w:rsidRPr="00EF643D" w:rsidRDefault="00EF643D" w:rsidP="00F3583A">
      <w:pPr>
        <w:pStyle w:val="ListBullet"/>
      </w:pPr>
      <w:r w:rsidRPr="00EF643D">
        <w:t>database password was HIGHWAYS</w:t>
      </w:r>
    </w:p>
    <w:p w:rsidR="00EF643D" w:rsidRPr="00EF643D" w:rsidRDefault="00EF643D" w:rsidP="00EF643D">
      <w:r w:rsidRPr="00EF643D">
        <w:t>The DAD entry would look something like this:</w:t>
      </w:r>
    </w:p>
    <w:p w:rsidR="00EF643D" w:rsidRPr="00EF643D" w:rsidRDefault="00EF643D" w:rsidP="00EF643D">
      <w:r w:rsidRPr="00EF643D">
        <w:t>&lt;Location /DB4</w:t>
      </w:r>
      <w:r w:rsidR="006F6895">
        <w:t>7</w:t>
      </w:r>
      <w:r w:rsidRPr="00EF643D">
        <w:t>00/apex&gt;</w:t>
      </w:r>
    </w:p>
    <w:p w:rsidR="00EF643D" w:rsidRPr="00EF643D" w:rsidRDefault="00EF643D" w:rsidP="00EF643D">
      <w:r w:rsidRPr="00EF643D">
        <w:t xml:space="preserve">    Order </w:t>
      </w:r>
      <w:proofErr w:type="spellStart"/>
      <w:r w:rsidRPr="00EF643D">
        <w:t>deny</w:t>
      </w:r>
      <w:proofErr w:type="gramStart"/>
      <w:r w:rsidRPr="00EF643D">
        <w:t>,allow</w:t>
      </w:r>
      <w:proofErr w:type="spellEnd"/>
      <w:proofErr w:type="gramEnd"/>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EF643D" w:rsidRPr="00EF643D" w:rsidRDefault="00EF643D" w:rsidP="00EF643D">
      <w:r w:rsidRPr="00EF643D">
        <w:t xml:space="preserve">    </w:t>
      </w:r>
      <w:proofErr w:type="spellStart"/>
      <w:r w:rsidRPr="00EF643D">
        <w:t>PlsqlDatabaseConnectString</w:t>
      </w:r>
      <w:proofErr w:type="spellEnd"/>
      <w:r w:rsidRPr="00EF643D">
        <w:t xml:space="preserve"> 192.192.192.192:1522/DB4</w:t>
      </w:r>
      <w:r w:rsidR="006F6895">
        <w:t>7</w:t>
      </w:r>
      <w:r w:rsidRPr="00EF643D">
        <w:t xml:space="preserve">00 </w:t>
      </w:r>
      <w:proofErr w:type="spellStart"/>
      <w:r w:rsidRPr="00EF643D">
        <w:t>ServiceNameFormat</w:t>
      </w:r>
      <w:proofErr w:type="spellEnd"/>
    </w:p>
    <w:p w:rsidR="00EF643D" w:rsidRPr="00EF643D" w:rsidRDefault="00EF643D" w:rsidP="00EF643D">
      <w:r w:rsidRPr="00EF643D">
        <w:t xml:space="preserve">    </w:t>
      </w:r>
      <w:proofErr w:type="spellStart"/>
      <w:r w:rsidRPr="00EF643D">
        <w:t>PlsqlNLSLanguage</w:t>
      </w:r>
      <w:proofErr w:type="spellEnd"/>
      <w:r w:rsidRPr="00EF643D">
        <w:t xml:space="preserve"> AMERICAN_AMERICA.AL32UTF8</w:t>
      </w:r>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EF643D" w:rsidRPr="00EF643D" w:rsidRDefault="00EF643D" w:rsidP="00EF643D">
      <w:r w:rsidRPr="00EF643D">
        <w:t xml:space="preserve">    </w:t>
      </w:r>
      <w:proofErr w:type="spellStart"/>
      <w:r w:rsidRPr="00EF643D">
        <w:t>PlsqlDatabaseUsername</w:t>
      </w:r>
      <w:proofErr w:type="spellEnd"/>
      <w:r w:rsidRPr="00EF643D">
        <w:t xml:space="preserve"> HIGHWAYS</w:t>
      </w:r>
    </w:p>
    <w:p w:rsidR="00EF643D" w:rsidRPr="00EF643D" w:rsidRDefault="00EF643D" w:rsidP="00EF643D">
      <w:r w:rsidRPr="00EF643D">
        <w:t xml:space="preserve">    </w:t>
      </w:r>
      <w:proofErr w:type="spellStart"/>
      <w:r w:rsidRPr="00EF643D">
        <w:t>PlsqlDefaultPage</w:t>
      </w:r>
      <w:proofErr w:type="spellEnd"/>
      <w:r w:rsidRPr="00EF643D">
        <w:t xml:space="preserve"> apex</w:t>
      </w:r>
    </w:p>
    <w:p w:rsidR="00EF643D" w:rsidRPr="00EF643D" w:rsidRDefault="00EF643D" w:rsidP="00EF643D">
      <w:r w:rsidRPr="00EF643D">
        <w:t xml:space="preserve">    </w:t>
      </w:r>
      <w:proofErr w:type="spellStart"/>
      <w:r w:rsidRPr="00EF643D">
        <w:t>PlsqlDatabasePassword</w:t>
      </w:r>
      <w:proofErr w:type="spellEnd"/>
      <w:r w:rsidRPr="00EF643D">
        <w:t xml:space="preserve"> HIGHWAYS</w:t>
      </w:r>
    </w:p>
    <w:p w:rsidR="00EF643D" w:rsidRPr="00EF643D" w:rsidRDefault="00EF643D" w:rsidP="00EF643D">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EF643D" w:rsidRPr="00EF643D" w:rsidRDefault="00EF643D" w:rsidP="00EF643D">
      <w:r w:rsidRPr="00EF643D">
        <w:t xml:space="preserve">    Allow from all</w:t>
      </w:r>
    </w:p>
    <w:p w:rsidR="00EF643D" w:rsidRPr="00EF643D" w:rsidRDefault="00EF643D" w:rsidP="00EF643D">
      <w:r w:rsidRPr="00EF643D">
        <w:t>&lt;/Location&gt;</w:t>
      </w:r>
    </w:p>
    <w:p w:rsidR="00F3583A" w:rsidRDefault="00F3583A" w:rsidP="00EF643D"/>
    <w:p w:rsidR="00EF643D" w:rsidRPr="00EF643D" w:rsidRDefault="00EF643D" w:rsidP="00EF643D">
      <w:r w:rsidRPr="00EF643D">
        <w:t xml:space="preserve">Ensure, also, that the Alias images string is set correctly to the location of the </w:t>
      </w:r>
      <w:proofErr w:type="spellStart"/>
      <w:r w:rsidRPr="00EF643D">
        <w:t>ApEx</w:t>
      </w:r>
      <w:proofErr w:type="spellEnd"/>
      <w:r w:rsidRPr="00EF643D">
        <w:t xml:space="preserve"> image files.  The location should be something like this: C:\Oracle\Middleware\instances\FR11g\config\OHS\ohs1\Apex\images</w:t>
      </w:r>
    </w:p>
    <w:p w:rsidR="00EF643D" w:rsidRPr="00EF643D" w:rsidRDefault="00EF643D" w:rsidP="00EF643D">
      <w:r w:rsidRPr="00EF643D">
        <w:lastRenderedPageBreak/>
        <w:t xml:space="preserve">Using the example location above setting the location of the images requires that the following entries are added to the </w:t>
      </w:r>
      <w:proofErr w:type="spellStart"/>
      <w:r w:rsidRPr="00EF643D">
        <w:t>dads.conf</w:t>
      </w:r>
      <w:proofErr w:type="spellEnd"/>
      <w:r w:rsidRPr="00EF643D">
        <w:t xml:space="preserve"> file and apply the changes.</w:t>
      </w:r>
    </w:p>
    <w:p w:rsidR="00EF643D" w:rsidRPr="00EF643D" w:rsidRDefault="00EF643D" w:rsidP="00EF643D">
      <w:r w:rsidRPr="00EF643D">
        <w:t>Alias /</w:t>
      </w:r>
      <w:proofErr w:type="spellStart"/>
      <w:r w:rsidRPr="00EF643D">
        <w:t>i</w:t>
      </w:r>
      <w:proofErr w:type="spellEnd"/>
      <w:r w:rsidRPr="00EF643D">
        <w:t>/ "C:\Oracle\Middleware\instances\FR11g\config\OHS\ohs1\Apex\images/"</w:t>
      </w:r>
    </w:p>
    <w:p w:rsidR="00EF643D" w:rsidRPr="00EF643D" w:rsidRDefault="00EF643D" w:rsidP="00EF643D">
      <w:proofErr w:type="spellStart"/>
      <w:r w:rsidRPr="00EF643D">
        <w:t>AddType</w:t>
      </w:r>
      <w:proofErr w:type="spellEnd"/>
      <w:r w:rsidRPr="00EF643D">
        <w:t xml:space="preserve"> text/xml </w:t>
      </w:r>
      <w:proofErr w:type="spellStart"/>
      <w:r w:rsidRPr="00EF643D">
        <w:t>xbl</w:t>
      </w:r>
      <w:proofErr w:type="spellEnd"/>
    </w:p>
    <w:p w:rsidR="00EF643D" w:rsidRPr="00EF643D" w:rsidRDefault="00EF643D" w:rsidP="00EF643D">
      <w:proofErr w:type="spellStart"/>
      <w:r w:rsidRPr="00EF643D">
        <w:t>AddType</w:t>
      </w:r>
      <w:proofErr w:type="spellEnd"/>
      <w:r w:rsidRPr="00EF643D">
        <w:t xml:space="preserve"> text/x-component </w:t>
      </w:r>
      <w:proofErr w:type="spellStart"/>
      <w:r w:rsidRPr="00EF643D">
        <w:t>htc</w:t>
      </w:r>
      <w:proofErr w:type="spellEnd"/>
    </w:p>
    <w:p w:rsidR="00EF643D" w:rsidRPr="00EF643D" w:rsidRDefault="00EF643D" w:rsidP="00EF643D"/>
    <w:p w:rsidR="00EF643D" w:rsidRDefault="00EF643D" w:rsidP="00EF643D">
      <w:r w:rsidRPr="00EF643D">
        <w:rPr>
          <w:noProof/>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6F6895" w:rsidRPr="00EF643D" w:rsidRDefault="006F6895" w:rsidP="00EF643D"/>
    <w:p w:rsidR="00EF643D" w:rsidRPr="008E58FF" w:rsidRDefault="00EF643D" w:rsidP="008E58FF">
      <w:pPr>
        <w:pStyle w:val="Heading4"/>
        <w:numPr>
          <w:ilvl w:val="0"/>
          <w:numId w:val="0"/>
        </w:numPr>
        <w:ind w:left="432" w:hanging="432"/>
        <w:rPr>
          <w:rStyle w:val="InstructionALT"/>
        </w:rPr>
      </w:pPr>
      <w:bookmarkStart w:id="362" w:name="_Toc375140356"/>
      <w:r w:rsidRPr="008E58FF">
        <w:rPr>
          <w:rStyle w:val="InstructionALT"/>
        </w:rPr>
        <w:t>Restart the HTTP server</w:t>
      </w:r>
      <w:bookmarkEnd w:id="362"/>
    </w:p>
    <w:p w:rsidR="00EF643D" w:rsidRPr="00EF643D" w:rsidRDefault="00EF643D" w:rsidP="00EF643D">
      <w:r w:rsidRPr="00EF643D">
        <w:t>Once the DAD file has been saved the HTTP server should be restarted to pick up the changes:</w:t>
      </w:r>
    </w:p>
    <w:p w:rsidR="00EF643D" w:rsidRPr="00EF643D" w:rsidRDefault="00EF643D" w:rsidP="00EF643D">
      <w:r w:rsidRPr="00EF643D">
        <w:lastRenderedPageBreak/>
        <w:t xml:space="preserve"> </w:t>
      </w:r>
      <w:r w:rsidRPr="00EF643D">
        <w:rPr>
          <w:noProof/>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Default="00EF643D" w:rsidP="00EF643D"/>
    <w:p w:rsidR="00EF643D" w:rsidRPr="008E58FF" w:rsidRDefault="00F3583A" w:rsidP="008E58FF">
      <w:pPr>
        <w:pStyle w:val="Heading4"/>
        <w:numPr>
          <w:ilvl w:val="0"/>
          <w:numId w:val="0"/>
        </w:numPr>
        <w:ind w:left="432" w:hanging="432"/>
        <w:rPr>
          <w:rStyle w:val="InstructionALT"/>
        </w:rPr>
      </w:pPr>
      <w:bookmarkStart w:id="363" w:name="_Toc375140357"/>
      <w:proofErr w:type="spellStart"/>
      <w:r w:rsidRPr="008E58FF">
        <w:rPr>
          <w:rStyle w:val="InstructionALT"/>
        </w:rPr>
        <w:t>ApEx</w:t>
      </w:r>
      <w:proofErr w:type="spellEnd"/>
      <w:r w:rsidR="00EF643D" w:rsidRPr="008E58FF">
        <w:rPr>
          <w:rStyle w:val="InstructionALT"/>
        </w:rPr>
        <w:t xml:space="preserve"> Admin Account</w:t>
      </w:r>
      <w:bookmarkEnd w:id="363"/>
    </w:p>
    <w:p w:rsidR="00EF643D" w:rsidRPr="00EF643D" w:rsidRDefault="00EF643D" w:rsidP="00EF643D">
      <w:r w:rsidRPr="00EF643D">
        <w:t xml:space="preserve">You should be able to connect to the </w:t>
      </w:r>
      <w:proofErr w:type="spellStart"/>
      <w:r w:rsidRPr="00EF643D">
        <w:t>ApEx</w:t>
      </w:r>
      <w:proofErr w:type="spellEnd"/>
      <w:r w:rsidRPr="00EF643D">
        <w:t xml:space="preserve"> admin account using the DAD entry created above.</w:t>
      </w:r>
    </w:p>
    <w:p w:rsidR="00EF643D" w:rsidRPr="00EF643D" w:rsidRDefault="00EF643D" w:rsidP="00EF643D">
      <w:proofErr w:type="spellStart"/>
      <w:r w:rsidRPr="00EF643D">
        <w:t>ApEx</w:t>
      </w:r>
      <w:proofErr w:type="spellEnd"/>
      <w:r w:rsidRPr="00EF643D">
        <w:t xml:space="preserve"> Admin Connection string: </w:t>
      </w:r>
    </w:p>
    <w:p w:rsidR="00EF643D" w:rsidRPr="00EF643D" w:rsidRDefault="00EF643D" w:rsidP="00EF643D">
      <w:r w:rsidRPr="00EF643D">
        <w:t>http://{11g Application Server Name</w:t>
      </w:r>
      <w:proofErr w:type="gramStart"/>
      <w:r w:rsidRPr="00EF643D">
        <w:t>}:</w:t>
      </w:r>
      <w:proofErr w:type="gramEnd"/>
      <w:r w:rsidRPr="00EF643D">
        <w:t>{port number}/{location string of the DAD}/</w:t>
      </w:r>
      <w:proofErr w:type="spellStart"/>
      <w:r w:rsidRPr="00EF643D">
        <w:t>apex_admin</w:t>
      </w:r>
      <w:proofErr w:type="spellEnd"/>
      <w:r w:rsidRPr="00EF643D">
        <w:t xml:space="preserve"> </w:t>
      </w:r>
    </w:p>
    <w:p w:rsidR="00EF643D" w:rsidRPr="00EF643D" w:rsidRDefault="00EF643D" w:rsidP="00EF643D">
      <w:r w:rsidRPr="00EF643D">
        <w:t xml:space="preserve">Using the examples above the connection string required to connect to </w:t>
      </w:r>
      <w:proofErr w:type="spellStart"/>
      <w:r w:rsidRPr="00EF643D">
        <w:t>ApEx</w:t>
      </w:r>
      <w:proofErr w:type="spellEnd"/>
      <w:r w:rsidRPr="00EF643D">
        <w:t xml:space="preserve"> should be (and hypothetical Application Server name and port being myAppServer</w:t>
      </w:r>
      <w:proofErr w:type="gramStart"/>
      <w:r w:rsidRPr="00EF643D">
        <w:t>:8888</w:t>
      </w:r>
      <w:proofErr w:type="gramEnd"/>
      <w:r w:rsidRPr="00EF643D">
        <w:t>):</w:t>
      </w:r>
    </w:p>
    <w:p w:rsidR="00EF643D" w:rsidRDefault="006F6895" w:rsidP="00EF643D">
      <w:hyperlink r:id="rId61" w:history="1">
        <w:r w:rsidRPr="00405B08">
          <w:rPr>
            <w:rStyle w:val="Hyperlink"/>
          </w:rPr>
          <w:t>http://myAppServer:8888/DB4700/apex/apex_admin</w:t>
        </w:r>
      </w:hyperlink>
    </w:p>
    <w:p w:rsidR="00EF643D" w:rsidRPr="00EF643D" w:rsidRDefault="00EF643D" w:rsidP="00EF643D">
      <w:r w:rsidRPr="00EF643D">
        <w:t xml:space="preserve">Log onto the </w:t>
      </w:r>
      <w:proofErr w:type="spellStart"/>
      <w:r w:rsidRPr="00EF643D">
        <w:t>ApEx</w:t>
      </w:r>
      <w:proofErr w:type="spellEnd"/>
      <w:r w:rsidRPr="00EF643D">
        <w:t xml:space="preserve"> administration account:</w:t>
      </w:r>
    </w:p>
    <w:p w:rsidR="00EF643D" w:rsidRPr="00EF643D" w:rsidRDefault="00EF643D" w:rsidP="00EF643D">
      <w:r w:rsidRPr="00EF643D">
        <w:rPr>
          <w:noProof/>
        </w:rPr>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 xml:space="preserve">Choose ‘Manage Workspaces’ using the button or tab: </w:t>
      </w:r>
    </w:p>
    <w:p w:rsidR="00EF643D" w:rsidRPr="00EF643D" w:rsidRDefault="00EF643D" w:rsidP="00EF643D">
      <w:r w:rsidRPr="00EF643D">
        <w:rPr>
          <w:noProof/>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r w:rsidRPr="00EF643D">
        <w:t>Choose the ‘Import Workspace’ hyperlink:</w:t>
      </w:r>
    </w:p>
    <w:p w:rsidR="00EF643D" w:rsidRPr="00EF643D" w:rsidRDefault="00EF643D" w:rsidP="00EF643D">
      <w:r w:rsidRPr="00EF643D">
        <w:rPr>
          <w:noProof/>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F3583A" w:rsidRDefault="00F3583A" w:rsidP="00EF643D"/>
    <w:p w:rsidR="00EF643D" w:rsidRPr="00EF643D" w:rsidRDefault="00EF643D" w:rsidP="00EF643D">
      <w:r w:rsidRPr="00EF643D">
        <w:t xml:space="preserve">Browse for the workspace to be imported which will exist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/admin/</w:t>
      </w:r>
      <w:proofErr w:type="spellStart"/>
      <w:r w:rsidRPr="00EF643D">
        <w:t>sql</w:t>
      </w:r>
      <w:proofErr w:type="spellEnd"/>
      <w:r w:rsidRPr="00EF643D">
        <w:t>/ directory as extracted from the zip file.  The workspace is called tma_apex_rpts_workspace.sql:</w:t>
      </w:r>
    </w:p>
    <w:p w:rsidR="00EF643D" w:rsidRPr="00EF643D" w:rsidRDefault="00EF643D" w:rsidP="00EF643D">
      <w:r w:rsidRPr="00EF643D">
        <w:rPr>
          <w:noProof/>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Once selected click the ‘Next’ button:</w:t>
      </w:r>
    </w:p>
    <w:p w:rsidR="00EF643D" w:rsidRPr="00EF643D" w:rsidRDefault="00EF643D" w:rsidP="00EF643D">
      <w:r w:rsidRPr="00EF643D">
        <w:rPr>
          <w:noProof/>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r w:rsidRPr="00EF643D">
        <w:t>When imported successfully, as highlighted in the screenshot below, click the ‘Install’ button:</w:t>
      </w:r>
    </w:p>
    <w:p w:rsidR="00EF643D" w:rsidRPr="00EF643D" w:rsidRDefault="00EF643D" w:rsidP="00EF643D">
      <w:r w:rsidRPr="00EF643D">
        <w:rPr>
          <w:noProof/>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r w:rsidRPr="00EF643D">
        <w:t>Choose to ‘Re-use existing schema?</w:t>
      </w:r>
      <w:proofErr w:type="gramStart"/>
      <w:r w:rsidRPr="00EF643D">
        <w:t>’,</w:t>
      </w:r>
      <w:proofErr w:type="gramEnd"/>
      <w:r w:rsidRPr="00EF643D">
        <w:t xml:space="preserve"> as highlighted by option 1 in the screenshot and then enter or select the highways schema name from the </w:t>
      </w:r>
      <w:proofErr w:type="spellStart"/>
      <w:r w:rsidRPr="00EF643D">
        <w:t>LoV</w:t>
      </w:r>
      <w:proofErr w:type="spellEnd"/>
      <w:r w:rsidRPr="00EF643D">
        <w:t xml:space="preserve"> as highlighted by option 2 in the screenshot.</w:t>
      </w:r>
    </w:p>
    <w:p w:rsidR="00EF643D" w:rsidRPr="00EF643D" w:rsidRDefault="00EF643D" w:rsidP="00EF643D">
      <w:r w:rsidRPr="00EF643D">
        <w:t>Click the ‘Next’ button when the above is completed:</w:t>
      </w:r>
    </w:p>
    <w:p w:rsidR="00EF643D" w:rsidRPr="00EF643D" w:rsidRDefault="00EF643D" w:rsidP="00EF643D">
      <w:r w:rsidRPr="00EF643D">
        <w:rPr>
          <w:noProof/>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6F6895" w:rsidRDefault="006F6895" w:rsidP="00EF643D"/>
    <w:p w:rsidR="006F6895" w:rsidRDefault="006F6895" w:rsidP="00EF643D"/>
    <w:p w:rsidR="00EF643D" w:rsidRPr="00EF643D" w:rsidRDefault="00EF643D" w:rsidP="00EF643D">
      <w:r w:rsidRPr="00EF643D">
        <w:lastRenderedPageBreak/>
        <w:t>Check the ‘Check to proceed …’ check box and click the ‘Next’ button to proceed:</w:t>
      </w:r>
    </w:p>
    <w:p w:rsidR="00EF643D" w:rsidRPr="00EF643D" w:rsidRDefault="00EF643D" w:rsidP="00EF643D">
      <w:r w:rsidRPr="00EF643D">
        <w:rPr>
          <w:noProof/>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r w:rsidRPr="00EF643D">
        <w:t>Click the ‘Install Workspace’ button:</w:t>
      </w:r>
    </w:p>
    <w:p w:rsidR="00EF643D" w:rsidRPr="00EF643D" w:rsidRDefault="00EF643D" w:rsidP="00EF643D">
      <w:r w:rsidRPr="00EF643D">
        <w:rPr>
          <w:noProof/>
        </w:rPr>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r w:rsidRPr="00EF643D">
        <w:t xml:space="preserve">The </w:t>
      </w:r>
      <w:proofErr w:type="spellStart"/>
      <w:r w:rsidRPr="00EF643D">
        <w:t>tma_apex_rpts</w:t>
      </w:r>
      <w:proofErr w:type="spellEnd"/>
      <w:r w:rsidRPr="00EF643D">
        <w:t xml:space="preserve">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r w:rsidRPr="00EF643D">
        <w:rPr>
          <w:noProof/>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Select the ‘Manage Developers and Users’ hyperlink:</w:t>
      </w:r>
    </w:p>
    <w:p w:rsidR="00EF643D" w:rsidRPr="00EF643D" w:rsidRDefault="00EF643D" w:rsidP="00EF643D">
      <w:r w:rsidRPr="00EF643D">
        <w:rPr>
          <w:noProof/>
        </w:rPr>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r w:rsidRPr="00EF643D">
        <w:t>Select the ‘Admin’ user account hyperlink (for TMA_APEX_RPTS workspace):</w:t>
      </w:r>
    </w:p>
    <w:p w:rsidR="00EF643D" w:rsidRPr="00EF643D" w:rsidRDefault="00EF643D" w:rsidP="00EF643D">
      <w:r w:rsidRPr="00EF643D">
        <w:rPr>
          <w:noProof/>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rPr>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6F6895" w:rsidRDefault="006F6895" w:rsidP="00EF643D"/>
    <w:p w:rsidR="00EF643D" w:rsidRPr="00EF643D" w:rsidRDefault="00EF643D" w:rsidP="00EF643D">
      <w:r w:rsidRPr="00EF643D">
        <w:lastRenderedPageBreak/>
        <w:t>Select the ‘TMA_APEX_RPTS’ user account hyperlink:</w:t>
      </w:r>
    </w:p>
    <w:p w:rsidR="00EF643D" w:rsidRPr="00EF643D" w:rsidRDefault="00EF643D" w:rsidP="00EF643D">
      <w:r w:rsidRPr="00EF643D">
        <w:rPr>
          <w:noProof/>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rPr>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r w:rsidRPr="00EF643D">
        <w:t xml:space="preserve">Logout of the </w:t>
      </w:r>
      <w:proofErr w:type="spellStart"/>
      <w:r w:rsidRPr="00EF643D">
        <w:t>ApEx</w:t>
      </w:r>
      <w:proofErr w:type="spellEnd"/>
      <w:r w:rsidRPr="00EF643D">
        <w:t xml:space="preserve"> administrator’s account and proceed with the Install of TMA Manager:</w:t>
      </w:r>
    </w:p>
    <w:p w:rsidR="00EF643D" w:rsidRPr="00EF643D" w:rsidRDefault="00EF643D" w:rsidP="00EF643D">
      <w:r w:rsidRPr="00EF643D">
        <w:rPr>
          <w:noProof/>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A82594" w:rsidRPr="00EF643D" w:rsidRDefault="00A82594" w:rsidP="00A82594">
      <w:pPr>
        <w:pStyle w:val="Heading3"/>
      </w:pPr>
      <w:bookmarkStart w:id="364" w:name="_Toc375140358"/>
      <w:r w:rsidRPr="00EF643D">
        <w:lastRenderedPageBreak/>
        <w:t xml:space="preserve">Install of </w:t>
      </w:r>
      <w:r w:rsidR="00787D75">
        <w:t>TMA</w:t>
      </w:r>
      <w:r w:rsidRPr="00EF643D">
        <w:t xml:space="preserve"> Manager</w:t>
      </w:r>
      <w:bookmarkEnd w:id="364"/>
    </w:p>
    <w:p w:rsidR="00EF643D" w:rsidRPr="00EF643D" w:rsidRDefault="00EF643D" w:rsidP="00EF643D">
      <w:r w:rsidRPr="00EF643D">
        <w:t xml:space="preserve">To create the base data and objects for TMA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EF643D" w:rsidRPr="00EF643D" w:rsidRDefault="00EF643D" w:rsidP="00EF643D">
      <w:r w:rsidRPr="00EF643D">
        <w:t>Login to SQL*PLUS as the highways owner on the client PC and run the following command:</w:t>
      </w:r>
    </w:p>
    <w:p w:rsidR="00A21B3E" w:rsidRPr="00F942A6" w:rsidRDefault="00EF643D" w:rsidP="00A21B3E">
      <w:pPr>
        <w:rPr>
          <w:rStyle w:val="CodeText"/>
        </w:rPr>
      </w:pPr>
      <w:r w:rsidRPr="00EF643D">
        <w:t> </w:t>
      </w:r>
      <w:r w:rsidRPr="00EF643D">
        <w:tab/>
      </w:r>
      <w:proofErr w:type="gramStart"/>
      <w:r w:rsidR="00A21B3E" w:rsidRPr="00F942A6">
        <w:rPr>
          <w:rStyle w:val="CodeText"/>
        </w:rPr>
        <w:t>start</w:t>
      </w:r>
      <w:proofErr w:type="gramEnd"/>
      <w:r w:rsidR="00A21B3E" w:rsidRPr="00F942A6">
        <w:rPr>
          <w:rStyle w:val="CodeText"/>
        </w:rPr>
        <w:t xml:space="preserve"> </w:t>
      </w:r>
      <w:r w:rsidR="00A21B3E">
        <w:rPr>
          <w:rStyle w:val="CodeText"/>
        </w:rPr>
        <w:t>tma</w:t>
      </w:r>
      <w:r w:rsidR="00A21B3E" w:rsidRPr="00F942A6">
        <w:rPr>
          <w:rStyle w:val="CodeText"/>
        </w:rPr>
        <w:t>_inst.sql</w:t>
      </w:r>
    </w:p>
    <w:p w:rsidR="00A21B3E" w:rsidRDefault="00A21B3E"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r w:rsidRPr="00EF643D">
        <w:t xml:space="preserve">For example, if you installed your highways software in a directory called EXOR on your C drive, you would enter the following when </w:t>
      </w:r>
      <w:r w:rsidR="00787D75">
        <w:t>prompted</w:t>
      </w:r>
      <w:r w:rsidRPr="00EF643D">
        <w:t>.</w:t>
      </w:r>
      <w:r w:rsidR="00787D75">
        <w:t xml:space="preserve"> </w:t>
      </w:r>
    </w:p>
    <w:p w:rsidR="00EF643D" w:rsidRPr="00EF643D" w:rsidRDefault="00EF643D" w:rsidP="00EF643D">
      <w:r w:rsidRPr="00EF643D">
        <w:t> C:\EXOR\</w:t>
      </w:r>
      <w:r w:rsidRPr="00EF643D">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TMA Manager objects and data will have been installed. </w:t>
      </w:r>
    </w:p>
    <w:p w:rsidR="00A21B3E" w:rsidRPr="00787D75" w:rsidRDefault="00A21B3E" w:rsidP="00787D75">
      <w:pPr>
        <w:pStyle w:val="Heading4"/>
      </w:pPr>
      <w:bookmarkStart w:id="365" w:name="_Toc375140359"/>
      <w:r w:rsidRPr="00787D75">
        <w:t>Checking Log File(s)</w:t>
      </w:r>
      <w:bookmarkEnd w:id="365"/>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A21B3E" w:rsidRPr="0037079D" w:rsidRDefault="00A21B3E" w:rsidP="00A21B3E">
      <w:pPr>
        <w:rPr>
          <w:rStyle w:val="CodeText"/>
        </w:rPr>
      </w:pPr>
      <w:r>
        <w:rPr>
          <w:rStyle w:val="CodeText"/>
        </w:rPr>
        <w:t>tma</w:t>
      </w:r>
      <w:r w:rsidRPr="0037079D">
        <w:rPr>
          <w:rStyle w:val="CodeText"/>
        </w:rPr>
        <w:t>_install_1_&lt;</w:t>
      </w:r>
      <w:proofErr w:type="spellStart"/>
      <w:r w:rsidRPr="0037079D">
        <w:rPr>
          <w:rStyle w:val="CodeText"/>
        </w:rPr>
        <w:t>date&amp;time</w:t>
      </w:r>
      <w:proofErr w:type="spellEnd"/>
      <w:r w:rsidRPr="0037079D">
        <w:rPr>
          <w:rStyle w:val="CodeText"/>
        </w:rPr>
        <w:t>&gt;.LOG</w:t>
      </w:r>
    </w:p>
    <w:p w:rsidR="00A21B3E" w:rsidRPr="0037079D" w:rsidRDefault="00A21B3E" w:rsidP="00A21B3E">
      <w:pPr>
        <w:rPr>
          <w:rStyle w:val="CodeText"/>
        </w:rPr>
      </w:pPr>
      <w:r>
        <w:rPr>
          <w:rStyle w:val="CodeText"/>
        </w:rPr>
        <w:t>tma</w:t>
      </w:r>
      <w:r w:rsidRPr="0037079D">
        <w:rPr>
          <w:rStyle w:val="CodeText"/>
        </w:rPr>
        <w:t>_install_2_&lt;</w:t>
      </w:r>
      <w:proofErr w:type="spellStart"/>
      <w:r w:rsidRPr="0037079D">
        <w:rPr>
          <w:rStyle w:val="CodeText"/>
        </w:rPr>
        <w:t>date&amp;time</w:t>
      </w:r>
      <w:proofErr w:type="spellEnd"/>
      <w:r w:rsidRPr="0037079D">
        <w:rPr>
          <w:rStyle w:val="CodeText"/>
        </w:rPr>
        <w:t>&gt;.LOG</w:t>
      </w:r>
    </w:p>
    <w:p w:rsidR="00EF643D" w:rsidRPr="00EF643D" w:rsidRDefault="00EF643D" w:rsidP="00EF643D"/>
    <w:p w:rsidR="00EF643D" w:rsidRPr="00EF643D" w:rsidRDefault="00EF643D" w:rsidP="00EF643D">
      <w:r w:rsidRPr="00EF643D">
        <w:t xml:space="preserve">Please raise and attach the logs to a ticket with </w:t>
      </w:r>
      <w:hyperlink r:id="rId7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A21B3E" w:rsidRPr="00EF643D" w:rsidRDefault="00A21B3E" w:rsidP="00A21B3E">
      <w:pPr>
        <w:pStyle w:val="Heading3"/>
      </w:pPr>
      <w:bookmarkStart w:id="366" w:name="_Toc375140360"/>
      <w:bookmarkEnd w:id="360"/>
      <w:r w:rsidRPr="00EF643D">
        <w:t xml:space="preserve">Upgrade of </w:t>
      </w:r>
      <w:r>
        <w:t>TMA</w:t>
      </w:r>
      <w:r w:rsidRPr="00EF643D">
        <w:t xml:space="preserve"> Manager</w:t>
      </w:r>
      <w:bookmarkEnd w:id="366"/>
    </w:p>
    <w:p w:rsidR="00EF643D" w:rsidRPr="00EF643D" w:rsidRDefault="00EF643D" w:rsidP="00EF643D">
      <w:r w:rsidRPr="00EF643D">
        <w:t>This section describes the steps necessary to upgrade TMA Manager to 4.7.0</w:t>
      </w:r>
      <w:r w:rsidR="008504D6">
        <w:t>.</w:t>
      </w:r>
    </w:p>
    <w:p w:rsidR="00EF643D" w:rsidRPr="00EF643D" w:rsidRDefault="00EF643D" w:rsidP="00EF643D">
      <w:r w:rsidRPr="00EF643D">
        <w:t>To upgrade the base data and objects for the TMA Manager modules;</w:t>
      </w:r>
    </w:p>
    <w:p w:rsidR="00EF643D" w:rsidRPr="00EF643D" w:rsidRDefault="00EF643D" w:rsidP="00A21B3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EF643D" w:rsidRPr="00EF643D" w:rsidRDefault="00EF643D" w:rsidP="00A21B3E">
      <w:pPr>
        <w:pStyle w:val="ListBullet"/>
      </w:pPr>
      <w:r w:rsidRPr="00EF643D">
        <w:t xml:space="preserve">Login to SQL*PLUS as the highways owner on the client PC </w:t>
      </w:r>
    </w:p>
    <w:p w:rsidR="00EF643D" w:rsidRPr="00EF643D" w:rsidRDefault="00EF643D" w:rsidP="00EF643D">
      <w:pPr>
        <w:pStyle w:val="ListBullet"/>
      </w:pPr>
      <w:r w:rsidRPr="00EF643D">
        <w:t>Run the following command</w:t>
      </w:r>
      <w:r w:rsidRPr="00EF643D">
        <w:tab/>
        <w:t>start tma45</w:t>
      </w:r>
      <w:r w:rsidR="00A21B3E">
        <w:t>1</w:t>
      </w:r>
      <w:r w:rsidRPr="00EF643D">
        <w:t>0_tma4</w:t>
      </w:r>
      <w:r w:rsidR="00A21B3E">
        <w:t>7</w:t>
      </w:r>
      <w:r w:rsidRPr="00EF643D">
        <w:t>00</w:t>
      </w:r>
      <w:r w:rsidR="00A21B3E">
        <w:t>_upg</w:t>
      </w:r>
      <w:r w:rsidRPr="00EF643D">
        <w:t>.sql </w:t>
      </w:r>
    </w:p>
    <w:p w:rsidR="00EF643D" w:rsidRPr="00EF643D" w:rsidRDefault="00EF643D" w:rsidP="00787D7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787D75">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F05A61">
      <w:pPr>
        <w:pStyle w:val="ListBullet"/>
      </w:pPr>
      <w:r w:rsidRPr="00EF643D">
        <w:lastRenderedPageBreak/>
        <w:t>When you have supplied this value, you will be prompted to confirm that it is correct and asked whether you wish to continue.</w:t>
      </w:r>
    </w:p>
    <w:p w:rsidR="00EF643D" w:rsidRPr="00EF643D" w:rsidRDefault="00EF643D" w:rsidP="00F05A6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F05A61">
      <w:pPr>
        <w:pStyle w:val="ListBullet"/>
      </w:pPr>
      <w:r w:rsidRPr="00EF643D">
        <w:t xml:space="preserve">When the script has completed, all the TMA Manager objects and data will have been upgraded. </w:t>
      </w:r>
    </w:p>
    <w:p w:rsidR="00EF643D" w:rsidRPr="00EF643D" w:rsidRDefault="00EF643D" w:rsidP="00EF643D"/>
    <w:p w:rsidR="00EF643D" w:rsidRPr="00EF643D" w:rsidRDefault="00EF643D" w:rsidP="00F05A61">
      <w:pPr>
        <w:pStyle w:val="Heading4"/>
      </w:pPr>
      <w:bookmarkStart w:id="367" w:name="_Toc375140361"/>
      <w:r w:rsidRPr="00EF643D">
        <w:t>Checking Log File(s)</w:t>
      </w:r>
      <w:bookmarkEnd w:id="367"/>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tma45</w:t>
      </w:r>
      <w:r w:rsidR="00F05A61">
        <w:t>1</w:t>
      </w:r>
      <w:r w:rsidRPr="00EF643D">
        <w:t>0_tma4</w:t>
      </w:r>
      <w:r w:rsidR="00F05A61">
        <w:t>7</w:t>
      </w:r>
      <w:r w:rsidRPr="00EF643D">
        <w:t>00_1_&lt;</w:t>
      </w:r>
      <w:proofErr w:type="spellStart"/>
      <w:r w:rsidRPr="00EF643D">
        <w:t>date&amp;time</w:t>
      </w:r>
      <w:proofErr w:type="spellEnd"/>
      <w:r w:rsidRPr="00EF643D">
        <w:t>&gt;.LOG</w:t>
      </w:r>
    </w:p>
    <w:p w:rsidR="00EF643D" w:rsidRPr="00EF643D" w:rsidRDefault="00EF643D" w:rsidP="00EF643D">
      <w:r w:rsidRPr="00EF643D">
        <w:t>tma45</w:t>
      </w:r>
      <w:r w:rsidR="00F05A61">
        <w:t>1</w:t>
      </w:r>
      <w:r w:rsidRPr="00EF643D">
        <w:t>0_tma4</w:t>
      </w:r>
      <w:r w:rsidR="00F05A61">
        <w:t>7</w:t>
      </w:r>
      <w:r w:rsidRPr="00EF643D">
        <w:t>00_2_&lt;</w:t>
      </w:r>
      <w:proofErr w:type="spellStart"/>
      <w:r w:rsidRPr="00EF643D">
        <w:t>date&amp;time</w:t>
      </w:r>
      <w:proofErr w:type="spellEnd"/>
      <w:r w:rsidRPr="00EF643D">
        <w:t>&gt;.LOG</w:t>
      </w:r>
    </w:p>
    <w:p w:rsidR="00EF643D" w:rsidRPr="00EF643D" w:rsidRDefault="00EF643D" w:rsidP="00EF643D">
      <w:r w:rsidRPr="00EF643D">
        <w:t xml:space="preserve">Please raise and attach the logs to a ticket with </w:t>
      </w:r>
      <w:hyperlink r:id="rId7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EF643D"/>
    <w:p w:rsidR="00EF643D" w:rsidRDefault="00EF643D" w:rsidP="00D575E6">
      <w:pPr>
        <w:pStyle w:val="Heading3"/>
      </w:pPr>
      <w:bookmarkStart w:id="368" w:name="_Toc222221866"/>
      <w:bookmarkStart w:id="369" w:name="_Toc254883688"/>
      <w:bookmarkStart w:id="370" w:name="_Toc279737378"/>
      <w:bookmarkStart w:id="371" w:name="_Toc299616329"/>
      <w:bookmarkStart w:id="372" w:name="_Toc320697307"/>
      <w:bookmarkStart w:id="373" w:name="_Toc366492040"/>
      <w:bookmarkStart w:id="374" w:name="_Toc375140362"/>
      <w:r w:rsidRPr="00EF643D">
        <w:t>Mandatory Configuration</w:t>
      </w:r>
      <w:bookmarkEnd w:id="368"/>
      <w:bookmarkEnd w:id="369"/>
      <w:bookmarkEnd w:id="370"/>
      <w:r w:rsidRPr="00EF643D">
        <w:t xml:space="preserve"> (Post Install and Upgrade)</w:t>
      </w:r>
      <w:bookmarkEnd w:id="371"/>
      <w:bookmarkEnd w:id="372"/>
      <w:bookmarkEnd w:id="373"/>
      <w:bookmarkEnd w:id="374"/>
    </w:p>
    <w:p w:rsidR="00EF643D" w:rsidRPr="00C14962" w:rsidRDefault="00EF643D" w:rsidP="00C14962">
      <w:pPr>
        <w:pStyle w:val="Heading4"/>
        <w:numPr>
          <w:ilvl w:val="0"/>
          <w:numId w:val="0"/>
        </w:numPr>
        <w:rPr>
          <w:rStyle w:val="InstructionALT"/>
        </w:rPr>
      </w:pPr>
      <w:bookmarkStart w:id="375" w:name="_Toc375140363"/>
      <w:r w:rsidRPr="00C14962">
        <w:rPr>
          <w:rStyle w:val="InstructionALT"/>
        </w:rPr>
        <w:t>exor_version.txt</w:t>
      </w:r>
      <w:bookmarkEnd w:id="375"/>
    </w:p>
    <w:p w:rsidR="00EF643D" w:rsidRPr="00EF643D" w:rsidRDefault="00EF643D" w:rsidP="00EF643D">
      <w:r w:rsidRPr="00EF643D">
        <w:t xml:space="preserve">Before accessing TMA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TMA Manager is set accordingly;</w:t>
      </w:r>
    </w:p>
    <w:p w:rsidR="00EF643D" w:rsidRPr="00EF643D" w:rsidRDefault="00EF643D" w:rsidP="00EF643D">
      <w:r w:rsidRPr="00EF643D">
        <w:t>TMA=4.7.0.</w:t>
      </w:r>
      <w:r w:rsidR="00D679C3">
        <w:t xml:space="preserve">1 </w:t>
      </w:r>
    </w:p>
    <w:p w:rsidR="00EF643D" w:rsidRPr="00EF643D" w:rsidRDefault="00EF643D" w:rsidP="00EF643D"/>
    <w:p w:rsidR="00EF643D" w:rsidRPr="00EF643D" w:rsidRDefault="00EF643D" w:rsidP="00D575E6">
      <w:pPr>
        <w:pStyle w:val="Heading3"/>
      </w:pPr>
      <w:bookmarkStart w:id="376" w:name="_Toc254883689"/>
      <w:bookmarkStart w:id="377" w:name="_Toc279737379"/>
      <w:bookmarkStart w:id="378" w:name="_Toc299616330"/>
      <w:bookmarkStart w:id="379" w:name="_Toc320697308"/>
      <w:bookmarkStart w:id="380" w:name="_Toc366492041"/>
      <w:bookmarkStart w:id="381" w:name="_Toc375140364"/>
      <w:r w:rsidRPr="00EF643D">
        <w:t xml:space="preserve">Product </w:t>
      </w:r>
      <w:proofErr w:type="spellStart"/>
      <w:r w:rsidRPr="00EF643D">
        <w:t>Licencing</w:t>
      </w:r>
      <w:bookmarkEnd w:id="376"/>
      <w:bookmarkEnd w:id="377"/>
      <w:proofErr w:type="spellEnd"/>
      <w:r w:rsidRPr="00EF643D">
        <w:t xml:space="preserve"> (Post Install only)</w:t>
      </w:r>
      <w:bookmarkEnd w:id="378"/>
      <w:bookmarkEnd w:id="379"/>
      <w:bookmarkEnd w:id="380"/>
      <w:bookmarkEnd w:id="381"/>
    </w:p>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r w:rsidRPr="00EF643D">
        <w:object w:dxaOrig="8986" w:dyaOrig="1980">
          <v:shape id="_x0000_i1030" type="#_x0000_t75" style="width:415.5pt;height:91.5pt" o:ole="">
            <v:imagedata r:id="rId38" o:title=""/>
          </v:shape>
          <o:OLEObject Type="Embed" ProgID="PBrush" ShapeID="_x0000_i1030" DrawAspect="Content" ObjectID="_1448882584" r:id="rId8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D575E6">
      <w:pPr>
        <w:pStyle w:val="Heading3"/>
      </w:pPr>
      <w:bookmarkStart w:id="382" w:name="_Toc254883690"/>
      <w:bookmarkStart w:id="383" w:name="_Toc279737380"/>
      <w:bookmarkStart w:id="384" w:name="_Toc299616331"/>
      <w:bookmarkStart w:id="385" w:name="_Toc320697309"/>
      <w:bookmarkStart w:id="386" w:name="_Toc366492042"/>
      <w:bookmarkStart w:id="387" w:name="_Toc375140365"/>
      <w:r w:rsidRPr="00EF643D">
        <w:lastRenderedPageBreak/>
        <w:t>Web Service Install</w:t>
      </w:r>
      <w:bookmarkEnd w:id="382"/>
      <w:r w:rsidRPr="00EF643D">
        <w:t>/Upgrade</w:t>
      </w:r>
      <w:bookmarkEnd w:id="383"/>
      <w:r w:rsidRPr="00EF643D">
        <w:t xml:space="preserve"> (Post Install and Upgrade)</w:t>
      </w:r>
      <w:bookmarkEnd w:id="384"/>
      <w:bookmarkEnd w:id="385"/>
      <w:bookmarkEnd w:id="386"/>
      <w:bookmarkEnd w:id="387"/>
    </w:p>
    <w:p w:rsidR="00EF643D" w:rsidRPr="00EF643D" w:rsidRDefault="00EF643D" w:rsidP="00EF643D">
      <w:r w:rsidRPr="00EF643D">
        <w:t xml:space="preserve">After a successful install/upgrade of TMA Manager to version 4.7.0 the TMA Web Service will require installation/upgrade. </w:t>
      </w:r>
    </w:p>
    <w:p w:rsidR="00EF643D" w:rsidRPr="00EF643D" w:rsidRDefault="00EF643D" w:rsidP="00EF643D">
      <w:r w:rsidRPr="00EF643D">
        <w:t>Specific information regarding the installation or upgrade of the TMA Web Service can be found in the “4</w:t>
      </w:r>
      <w:r w:rsidR="00971752">
        <w:t>.</w:t>
      </w:r>
      <w:r w:rsidR="00D575E6">
        <w:t>7</w:t>
      </w:r>
      <w:r w:rsidR="00971752">
        <w:t>.</w:t>
      </w:r>
      <w:r w:rsidRPr="00EF643D">
        <w:t>0_TMA_EToN_Web_Service_Deployment_Guide.pdf” contained in the TMAWebService_</w:t>
      </w:r>
      <w:r w:rsidR="008504D6">
        <w:t>04070001en</w:t>
      </w:r>
      <w:r w:rsidRPr="00EF643D">
        <w:t xml:space="preserve">.zip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EToNWebService</w:t>
      </w:r>
      <w:proofErr w:type="spellEnd"/>
      <w:r w:rsidRPr="00EF643D">
        <w:t>\doc\ directory.</w:t>
      </w:r>
    </w:p>
    <w:p w:rsidR="00EF643D" w:rsidRPr="00EF643D" w:rsidRDefault="00EF643D" w:rsidP="00EF643D"/>
    <w:p w:rsidR="00EF643D" w:rsidRPr="00EF643D" w:rsidRDefault="00EF643D" w:rsidP="0023571C">
      <w:pPr>
        <w:pStyle w:val="Heading3"/>
      </w:pPr>
      <w:bookmarkStart w:id="388" w:name="_Toc279737381"/>
      <w:bookmarkStart w:id="389" w:name="_Toc299616332"/>
      <w:bookmarkStart w:id="390" w:name="_Toc320697310"/>
      <w:bookmarkStart w:id="391" w:name="_Toc366492043"/>
      <w:bookmarkStart w:id="392" w:name="_Toc375140366"/>
      <w:r w:rsidRPr="00EF643D">
        <w:t xml:space="preserve">TMA </w:t>
      </w:r>
      <w:bookmarkEnd w:id="388"/>
      <w:r w:rsidRPr="00EF643D">
        <w:t>Process Types (Install only)</w:t>
      </w:r>
      <w:bookmarkEnd w:id="389"/>
      <w:bookmarkEnd w:id="390"/>
      <w:bookmarkEnd w:id="391"/>
      <w:bookmarkEnd w:id="392"/>
    </w:p>
    <w:p w:rsidR="00EF643D" w:rsidRPr="00EF643D" w:rsidRDefault="00EF643D" w:rsidP="00EF643D">
      <w:r w:rsidRPr="00EF643D">
        <w:t xml:space="preserve">For customers that have upgraded, no new TMA process types have been introduced at this release so the following instructions are for new installations of TMA Manager only.   </w:t>
      </w:r>
    </w:p>
    <w:p w:rsidR="00EF643D" w:rsidRPr="00EF643D" w:rsidRDefault="00EF643D" w:rsidP="0023571C">
      <w:pPr>
        <w:pStyle w:val="Heading4"/>
      </w:pPr>
      <w:bookmarkStart w:id="393" w:name="_Toc375140367"/>
      <w:proofErr w:type="gramStart"/>
      <w:r w:rsidRPr="00EF643D">
        <w:t>Following the Install of TMA v4.7.0.</w:t>
      </w:r>
      <w:bookmarkEnd w:id="393"/>
      <w:proofErr w:type="gramEnd"/>
    </w:p>
    <w:p w:rsidR="00EF643D" w:rsidRPr="00EF643D" w:rsidRDefault="00EF643D" w:rsidP="00EF643D">
      <w:r w:rsidRPr="00EF643D">
        <w:t>An Administrator must submit a Process of each relevant type to the desired frequency.</w:t>
      </w:r>
    </w:p>
    <w:p w:rsidR="00EF643D" w:rsidRDefault="00EF643D" w:rsidP="00EF643D">
      <w:r w:rsidRPr="00EF643D">
        <w:t xml:space="preserve">For example:  </w:t>
      </w:r>
    </w:p>
    <w:p w:rsidR="0023571C" w:rsidRPr="00EF643D" w:rsidRDefault="0023571C" w:rsidP="00EF643D">
      <w:r w:rsidRPr="0023571C">
        <w:drawing>
          <wp:inline distT="0" distB="0" distL="0" distR="0">
            <wp:extent cx="2907102" cy="2142312"/>
            <wp:effectExtent l="0" t="0" r="7620" b="0"/>
            <wp:docPr id="6"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1" r:link="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23571C" w:rsidP="00EF643D">
      <w:r w:rsidRPr="0023571C">
        <w:drawing>
          <wp:inline distT="0" distB="0" distL="0" distR="0">
            <wp:extent cx="2907102" cy="2142312"/>
            <wp:effectExtent l="0" t="0" r="7620" b="0"/>
            <wp:docPr id="10"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3" r:link="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23571C" w:rsidRDefault="0023571C" w:rsidP="00EF643D"/>
    <w:p w:rsidR="00EF643D" w:rsidRDefault="00EF643D" w:rsidP="00EF643D">
      <w:r w:rsidRPr="00EF643D">
        <w:t>If the process is expected to exist and it’s either missing or is neither ‘Running’ nor ‘Scheduled’, an error will be flagged.</w:t>
      </w:r>
    </w:p>
    <w:p w:rsidR="0023571C" w:rsidRPr="00EF643D" w:rsidRDefault="0023571C" w:rsidP="00EF643D">
      <w:r w:rsidRPr="0023571C">
        <w:drawing>
          <wp:inline distT="0" distB="0" distL="0" distR="0">
            <wp:extent cx="3269615" cy="1207770"/>
            <wp:effectExtent l="0" t="0" r="6985" b="0"/>
            <wp:docPr id="1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5" r:link="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930471"/>
    <w:p w:rsidR="00930471" w:rsidRDefault="00930471">
      <w:pPr>
        <w:spacing w:before="0" w:after="0"/>
        <w:rPr>
          <w:rFonts w:cs="Arial"/>
        </w:rPr>
      </w:pPr>
      <w:bookmarkStart w:id="394" w:name="_Toc299616333"/>
      <w:bookmarkStart w:id="395" w:name="_Toc320697311"/>
      <w:bookmarkStart w:id="396" w:name="_Toc366492044"/>
      <w:r>
        <w:br w:type="page"/>
      </w:r>
    </w:p>
    <w:p w:rsidR="00EF643D" w:rsidRPr="00EF643D" w:rsidRDefault="00EF643D" w:rsidP="00930471">
      <w:pPr>
        <w:pStyle w:val="Heading3"/>
      </w:pPr>
      <w:bookmarkStart w:id="397" w:name="_Toc375140368"/>
      <w:r w:rsidRPr="00EF643D">
        <w:lastRenderedPageBreak/>
        <w:t>System Holidays (Post Install and Upgrade)</w:t>
      </w:r>
      <w:bookmarkEnd w:id="394"/>
      <w:bookmarkEnd w:id="395"/>
      <w:bookmarkEnd w:id="396"/>
      <w:bookmarkEnd w:id="397"/>
    </w:p>
    <w:p w:rsidR="00EF643D" w:rsidRDefault="00EF643D" w:rsidP="00EF643D">
      <w:r w:rsidRPr="00EF643D">
        <w:t>After install/upgrade to 4.7.0.0 has been completed please ensure that the holidays of the system have been set before using TMA Manager.</w:t>
      </w:r>
    </w:p>
    <w:p w:rsidR="00723035" w:rsidRDefault="00723035" w:rsidP="00EF643D">
      <w:r w:rsidRPr="00723035">
        <w:drawing>
          <wp:inline distT="0" distB="0" distL="0" distR="0">
            <wp:extent cx="4624007" cy="3376569"/>
            <wp:effectExtent l="19050" t="0" r="5143"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cstate="print"/>
                    <a:srcRect/>
                    <a:stretch>
                      <a:fillRect/>
                    </a:stretch>
                  </pic:blipFill>
                  <pic:spPr bwMode="auto">
                    <a:xfrm>
                      <a:off x="0" y="0"/>
                      <a:ext cx="4625699" cy="3377804"/>
                    </a:xfrm>
                    <a:prstGeom prst="rect">
                      <a:avLst/>
                    </a:prstGeom>
                    <a:noFill/>
                    <a:ln w="9525">
                      <a:noFill/>
                      <a:miter lim="800000"/>
                      <a:headEnd/>
                      <a:tailEnd/>
                    </a:ln>
                  </pic:spPr>
                </pic:pic>
              </a:graphicData>
            </a:graphic>
          </wp:inline>
        </w:drawing>
      </w:r>
    </w:p>
    <w:p w:rsidR="00723035" w:rsidRPr="00EF643D" w:rsidRDefault="00723035" w:rsidP="00EF643D"/>
    <w:p w:rsidR="00EF643D" w:rsidRPr="00EF643D" w:rsidRDefault="00EF643D" w:rsidP="00EF643D"/>
    <w:p w:rsidR="00EF643D" w:rsidRPr="00EF643D" w:rsidRDefault="00EF643D" w:rsidP="00EF643D">
      <w:bookmarkStart w:id="398" w:name="_Toc222221867"/>
      <w:bookmarkStart w:id="399" w:name="_Toc254883691"/>
      <w:bookmarkStart w:id="400" w:name="_Toc279737383"/>
      <w:bookmarkStart w:id="401" w:name="_Toc299616334"/>
      <w:bookmarkStart w:id="402" w:name="_Toc189033685"/>
      <w:r w:rsidRPr="00EF643D">
        <w:br w:type="page"/>
      </w:r>
    </w:p>
    <w:p w:rsidR="00EF643D" w:rsidRPr="00EF643D" w:rsidRDefault="00EF643D" w:rsidP="003A554B">
      <w:pPr>
        <w:pStyle w:val="Heading1"/>
      </w:pPr>
      <w:bookmarkStart w:id="403" w:name="_Toc222221875"/>
      <w:bookmarkStart w:id="404" w:name="_Toc254883699"/>
      <w:bookmarkStart w:id="405" w:name="_Toc279737391"/>
      <w:bookmarkStart w:id="406" w:name="_Toc299616342"/>
      <w:bookmarkStart w:id="407" w:name="_Toc320697320"/>
      <w:bookmarkStart w:id="408" w:name="_Toc366492053"/>
      <w:bookmarkStart w:id="409" w:name="_Toc208637820"/>
      <w:bookmarkStart w:id="410" w:name="_Toc222221934"/>
      <w:bookmarkStart w:id="411" w:name="_Toc254883750"/>
      <w:bookmarkStart w:id="412" w:name="_Toc279737442"/>
      <w:bookmarkStart w:id="413" w:name="_Toc299616393"/>
      <w:bookmarkStart w:id="414" w:name="_Toc320697371"/>
      <w:bookmarkStart w:id="415" w:name="_Toc267554017"/>
      <w:bookmarkStart w:id="416" w:name="_Toc279737482"/>
      <w:bookmarkStart w:id="417" w:name="_Toc299616433"/>
      <w:bookmarkStart w:id="418" w:name="_Toc320697411"/>
      <w:bookmarkStart w:id="419" w:name="_Toc375140369"/>
      <w:bookmarkEnd w:id="398"/>
      <w:bookmarkEnd w:id="399"/>
      <w:bookmarkEnd w:id="400"/>
      <w:bookmarkEnd w:id="401"/>
      <w:bookmarkEnd w:id="402"/>
      <w:proofErr w:type="spellStart"/>
      <w:r w:rsidRPr="00EF643D">
        <w:lastRenderedPageBreak/>
        <w:t>Streetworks</w:t>
      </w:r>
      <w:proofErr w:type="spellEnd"/>
      <w:r w:rsidRPr="00EF643D">
        <w:t xml:space="preserve"> Manager</w:t>
      </w:r>
      <w:bookmarkEnd w:id="403"/>
      <w:bookmarkEnd w:id="404"/>
      <w:bookmarkEnd w:id="405"/>
      <w:bookmarkEnd w:id="406"/>
      <w:bookmarkEnd w:id="407"/>
      <w:bookmarkEnd w:id="408"/>
      <w:bookmarkEnd w:id="419"/>
    </w:p>
    <w:p w:rsidR="00EF643D" w:rsidRPr="00EF643D" w:rsidRDefault="00EF643D" w:rsidP="0032249E">
      <w:pPr>
        <w:pStyle w:val="Heading2"/>
      </w:pPr>
      <w:bookmarkStart w:id="420" w:name="_Toc222221876"/>
      <w:bookmarkStart w:id="421" w:name="_Toc254883700"/>
      <w:bookmarkStart w:id="422" w:name="_Toc279737392"/>
      <w:bookmarkStart w:id="423" w:name="_Toc299616343"/>
      <w:bookmarkStart w:id="424" w:name="_Toc320697321"/>
      <w:bookmarkStart w:id="425" w:name="_Toc366492054"/>
      <w:bookmarkStart w:id="426" w:name="_Toc375140370"/>
      <w:r w:rsidRPr="00EF643D">
        <w:t xml:space="preserve">Implementation of the </w:t>
      </w:r>
      <w:proofErr w:type="spellStart"/>
      <w:r w:rsidRPr="00EF643D">
        <w:t>Streetworks</w:t>
      </w:r>
      <w:proofErr w:type="spellEnd"/>
      <w:r w:rsidRPr="00EF643D">
        <w:t xml:space="preserve"> Manager Software files</w:t>
      </w:r>
      <w:bookmarkEnd w:id="420"/>
      <w:bookmarkEnd w:id="421"/>
      <w:bookmarkEnd w:id="422"/>
      <w:bookmarkEnd w:id="423"/>
      <w:bookmarkEnd w:id="424"/>
      <w:bookmarkEnd w:id="425"/>
      <w:bookmarkEnd w:id="426"/>
    </w:p>
    <w:p w:rsidR="00EF643D" w:rsidRPr="00EF643D" w:rsidRDefault="00EF643D" w:rsidP="00EF643D"/>
    <w:p w:rsidR="00EF643D" w:rsidRPr="00EF643D" w:rsidRDefault="00EF643D" w:rsidP="00EF643D">
      <w:r w:rsidRPr="00EF643D">
        <w:t xml:space="preserve">To install the software components for </w:t>
      </w:r>
      <w:proofErr w:type="spellStart"/>
      <w:r w:rsidRPr="00EF643D">
        <w:t>Streetworks</w:t>
      </w:r>
      <w:proofErr w:type="spellEnd"/>
      <w:r w:rsidRPr="00EF643D">
        <w:t xml:space="preserve">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32249E">
      <w:pPr>
        <w:pStyle w:val="Heading2"/>
      </w:pPr>
      <w:bookmarkStart w:id="427" w:name="_GoBack"/>
      <w:bookmarkEnd w:id="427"/>
      <w:r w:rsidRPr="00EF643D">
        <w:br w:type="page"/>
      </w:r>
      <w:bookmarkStart w:id="428" w:name="_Toc222221877"/>
      <w:bookmarkStart w:id="429" w:name="_Toc254883701"/>
      <w:bookmarkStart w:id="430" w:name="_Toc279737393"/>
      <w:bookmarkStart w:id="431" w:name="_Toc299616344"/>
      <w:bookmarkStart w:id="432" w:name="_Toc320697322"/>
      <w:bookmarkStart w:id="433" w:name="_Toc366492055"/>
      <w:bookmarkStart w:id="434" w:name="_Toc375140371"/>
      <w:proofErr w:type="spellStart"/>
      <w:r w:rsidRPr="00EF643D">
        <w:lastRenderedPageBreak/>
        <w:t>Streetworks</w:t>
      </w:r>
      <w:proofErr w:type="spellEnd"/>
      <w:r w:rsidRPr="00EF643D">
        <w:t xml:space="preserve"> Manager Server Install/Upgrade</w:t>
      </w:r>
      <w:bookmarkEnd w:id="428"/>
      <w:bookmarkEnd w:id="429"/>
      <w:bookmarkEnd w:id="430"/>
      <w:bookmarkEnd w:id="431"/>
      <w:bookmarkEnd w:id="432"/>
      <w:bookmarkEnd w:id="433"/>
      <w:bookmarkEnd w:id="434"/>
    </w:p>
    <w:p w:rsidR="00EF643D" w:rsidRPr="00EF643D" w:rsidRDefault="00EF643D" w:rsidP="00EF643D">
      <w:r w:rsidRPr="00EF643D">
        <w:t xml:space="preserve">This chapter provides details of steps involved in installing/upgrading the server components for </w:t>
      </w:r>
      <w:proofErr w:type="spellStart"/>
      <w:r w:rsidRPr="00EF643D">
        <w:t>Streetworks</w:t>
      </w:r>
      <w:proofErr w:type="spellEnd"/>
      <w:r w:rsidRPr="00EF643D">
        <w:t xml:space="preserve">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32249E" w:rsidRPr="00EF643D" w:rsidRDefault="0032249E" w:rsidP="0032249E">
      <w:pPr>
        <w:pStyle w:val="Heading3"/>
      </w:pPr>
      <w:bookmarkStart w:id="435" w:name="_Toc375140372"/>
      <w:r w:rsidRPr="00EF643D">
        <w:t xml:space="preserve">Before you </w:t>
      </w:r>
      <w:proofErr w:type="gramStart"/>
      <w:r w:rsidRPr="00EF643D">
        <w:t>Start</w:t>
      </w:r>
      <w:bookmarkEnd w:id="435"/>
      <w:proofErr w:type="gramEnd"/>
    </w:p>
    <w:p w:rsidR="0032249E" w:rsidRPr="00EF643D" w:rsidRDefault="0032249E" w:rsidP="0032249E">
      <w:r w:rsidRPr="00EF643D">
        <w:t xml:space="preserve">Before proceeding please ensure that the pre-requisites mentioned in Section </w:t>
      </w:r>
      <w:r w:rsidR="007524F3">
        <w:fldChar w:fldCharType="begin"/>
      </w:r>
      <w:r>
        <w:instrText xml:space="preserve"> REF _Ref371063348 \r \h </w:instrText>
      </w:r>
      <w:r w:rsidR="007524F3">
        <w:fldChar w:fldCharType="separate"/>
      </w:r>
      <w:r w:rsidR="0086719A">
        <w:t>2.3</w:t>
      </w:r>
      <w:r w:rsidR="007524F3">
        <w:fldChar w:fldCharType="end"/>
      </w:r>
      <w:r w:rsidRPr="00EF643D">
        <w:t xml:space="preserve"> of this document are met.</w:t>
      </w:r>
    </w:p>
    <w:p w:rsidR="0032249E" w:rsidRPr="00EF643D" w:rsidRDefault="0032249E" w:rsidP="0032249E">
      <w:r w:rsidRPr="00EF643D">
        <w:t>Also, please be aware of the following;</w:t>
      </w:r>
    </w:p>
    <w:p w:rsidR="0032249E" w:rsidRPr="00EF643D" w:rsidRDefault="0032249E" w:rsidP="0032249E">
      <w:r w:rsidRPr="00EF643D">
        <w:t xml:space="preserve">Where instructed to change to a directory before running a script, it is assumed that you are running SQL*PLUS from a DOS Command prompt.  </w:t>
      </w:r>
    </w:p>
    <w:p w:rsidR="0032249E" w:rsidRPr="00EF643D" w:rsidRDefault="0032249E" w:rsidP="0032249E">
      <w:r w:rsidRPr="00EF643D">
        <w:t xml:space="preserve">If you are running SQL*PLUS in windows you should set the 'start in' directory of the SQL*PLUS shortcut to simulate the change of directory.   </w:t>
      </w:r>
    </w:p>
    <w:p w:rsidR="0032249E" w:rsidRDefault="0032249E" w:rsidP="0032249E">
      <w:pPr>
        <w:rPr>
          <w:rStyle w:val="HighlightText"/>
        </w:rPr>
      </w:pPr>
      <w:r>
        <w:rPr>
          <w:rStyle w:val="HighlightText"/>
        </w:rPr>
        <w:t>If you do not run SQL*PLUS from the directory stated in each step of the guide, the installation will fail.</w:t>
      </w:r>
    </w:p>
    <w:p w:rsidR="0032249E" w:rsidRPr="00EF643D" w:rsidRDefault="0032249E" w:rsidP="0032249E">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32249E" w:rsidRPr="00EF643D" w:rsidRDefault="0032249E" w:rsidP="0032249E">
      <w:pPr>
        <w:pStyle w:val="Heading3"/>
      </w:pPr>
      <w:bookmarkStart w:id="436" w:name="_Toc375140373"/>
      <w:r w:rsidRPr="00EF643D">
        <w:t>Typical problems that you may encounter</w:t>
      </w:r>
      <w:bookmarkEnd w:id="436"/>
    </w:p>
    <w:p w:rsidR="0032249E" w:rsidRPr="00EF643D" w:rsidRDefault="0032249E" w:rsidP="0032249E">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32249E" w:rsidRPr="00EF643D" w:rsidRDefault="0032249E" w:rsidP="0032249E">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32249E" w:rsidRPr="00EF643D" w:rsidRDefault="0032249E" w:rsidP="0032249E">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32249E" w:rsidRPr="00EF643D" w:rsidRDefault="0032249E" w:rsidP="0032249E">
      <w:pPr>
        <w:pStyle w:val="Heading3"/>
      </w:pPr>
      <w:bookmarkStart w:id="437" w:name="_Toc375140374"/>
      <w:r w:rsidRPr="00EF643D">
        <w:t xml:space="preserve">Install of </w:t>
      </w:r>
      <w:proofErr w:type="spellStart"/>
      <w:r>
        <w:t>Streetworks</w:t>
      </w:r>
      <w:proofErr w:type="spellEnd"/>
      <w:r w:rsidRPr="00EF643D">
        <w:t xml:space="preserve"> Manager</w:t>
      </w:r>
      <w:bookmarkEnd w:id="437"/>
    </w:p>
    <w:p w:rsidR="0032249E" w:rsidRPr="00EF643D" w:rsidRDefault="0032249E" w:rsidP="0032249E">
      <w:r w:rsidRPr="00EF643D">
        <w:t xml:space="preserve">To create the base data and objects for </w:t>
      </w:r>
      <w:proofErr w:type="spellStart"/>
      <w:r>
        <w:t>Streetworks</w:t>
      </w:r>
      <w:proofErr w:type="spellEnd"/>
      <w:r w:rsidRPr="00EF643D">
        <w:t xml:space="preserve"> Manager </w:t>
      </w:r>
      <w:proofErr w:type="gramStart"/>
      <w:r w:rsidRPr="00EF643D">
        <w:t>modules</w:t>
      </w:r>
      <w:proofErr w:type="gramEnd"/>
      <w:r w:rsidRPr="00EF643D">
        <w:t xml:space="preserve">; </w:t>
      </w:r>
    </w:p>
    <w:p w:rsidR="0032249E" w:rsidRPr="00EF643D" w:rsidRDefault="0032249E" w:rsidP="0032249E">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swr</w:t>
      </w:r>
      <w:proofErr w:type="spellEnd"/>
      <w:r w:rsidRPr="00EF643D">
        <w:t>\install</w:t>
      </w:r>
    </w:p>
    <w:p w:rsidR="0032249E" w:rsidRPr="00EF643D" w:rsidRDefault="0032249E" w:rsidP="0032249E">
      <w:r w:rsidRPr="00EF643D">
        <w:t>Login to SQL*PLUS as the highways owner on the client PC and run the following command:</w:t>
      </w:r>
    </w:p>
    <w:p w:rsidR="0032249E" w:rsidRPr="00EE71C2" w:rsidRDefault="0032249E" w:rsidP="0032249E">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w:t>
      </w:r>
      <w:r>
        <w:rPr>
          <w:rStyle w:val="CodeText"/>
        </w:rPr>
        <w:t>swr</w:t>
      </w:r>
      <w:r w:rsidRPr="00EE71C2">
        <w:rPr>
          <w:rStyle w:val="CodeText"/>
        </w:rPr>
        <w:t>_inst.sql</w:t>
      </w:r>
    </w:p>
    <w:p w:rsidR="0032249E" w:rsidRPr="00EF643D" w:rsidRDefault="0032249E" w:rsidP="0032249E">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32249E" w:rsidRPr="00EF643D" w:rsidRDefault="0032249E" w:rsidP="0032249E">
      <w:r w:rsidRPr="00EF643D">
        <w:t>For example, if you installed your highways software in a directory called EXOR on your C drive, you would enter the following when prompted.</w:t>
      </w:r>
    </w:p>
    <w:p w:rsidR="0032249E" w:rsidRDefault="0032249E" w:rsidP="0032249E">
      <w:pPr>
        <w:rPr>
          <w:rStyle w:val="HighlightText"/>
        </w:rPr>
      </w:pPr>
      <w:r>
        <w:rPr>
          <w:rStyle w:val="HighlightText"/>
        </w:rPr>
        <w:t>C:\EXOR\</w:t>
      </w:r>
    </w:p>
    <w:p w:rsidR="0032249E" w:rsidRPr="00EF643D" w:rsidRDefault="0032249E" w:rsidP="0032249E">
      <w:r w:rsidRPr="00EF643D">
        <w:lastRenderedPageBreak/>
        <w:t>When you have supplied this value, you will be prompted to confirm that it is correct and asked whether you wish to continue.</w:t>
      </w:r>
    </w:p>
    <w:p w:rsidR="0032249E" w:rsidRPr="00EF643D" w:rsidRDefault="0032249E" w:rsidP="0032249E">
      <w:r w:rsidRPr="00EF643D">
        <w:t>If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32249E">
      <w:r w:rsidRPr="00EF643D">
        <w:t xml:space="preserve">When the script has completed, all the Enquiry Manager objects and data will have been installed. </w:t>
      </w:r>
    </w:p>
    <w:p w:rsidR="0032249E" w:rsidRPr="00EF643D" w:rsidRDefault="0032249E" w:rsidP="0032249E">
      <w:pPr>
        <w:pStyle w:val="Heading3"/>
      </w:pPr>
      <w:bookmarkStart w:id="438" w:name="_Toc375140375"/>
      <w:r w:rsidRPr="00EF643D">
        <w:t>Checking Log File(s)</w:t>
      </w:r>
      <w:bookmarkEnd w:id="438"/>
    </w:p>
    <w:p w:rsidR="0032249E" w:rsidRPr="00EF643D" w:rsidRDefault="0032249E" w:rsidP="0032249E">
      <w:r w:rsidRPr="00EF643D">
        <w:t>The following log files are produced in the working directory.  At the end of the installation, the files can be viewed to check for any errors that could have occurred during installation.</w:t>
      </w:r>
    </w:p>
    <w:p w:rsidR="0032249E" w:rsidRPr="00EE71C2" w:rsidRDefault="0032249E" w:rsidP="0032249E">
      <w:pPr>
        <w:rPr>
          <w:rStyle w:val="CodeText"/>
        </w:rPr>
      </w:pPr>
      <w:r>
        <w:rPr>
          <w:rStyle w:val="CodeText"/>
        </w:rPr>
        <w:tab/>
        <w:t>swr</w:t>
      </w:r>
      <w:r w:rsidRPr="00EE71C2">
        <w:rPr>
          <w:rStyle w:val="CodeText"/>
        </w:rPr>
        <w:t>_install_1_&lt;</w:t>
      </w:r>
      <w:proofErr w:type="spellStart"/>
      <w:r w:rsidRPr="00EE71C2">
        <w:rPr>
          <w:rStyle w:val="CodeText"/>
        </w:rPr>
        <w:t>date&amp;time</w:t>
      </w:r>
      <w:proofErr w:type="spellEnd"/>
      <w:r w:rsidRPr="00EE71C2">
        <w:rPr>
          <w:rStyle w:val="CodeText"/>
        </w:rPr>
        <w:t>&gt;.LOG</w:t>
      </w:r>
    </w:p>
    <w:p w:rsidR="0032249E" w:rsidRPr="00EE71C2" w:rsidRDefault="0032249E" w:rsidP="0032249E">
      <w:pPr>
        <w:rPr>
          <w:rStyle w:val="CodeText"/>
        </w:rPr>
      </w:pPr>
      <w:r>
        <w:rPr>
          <w:rStyle w:val="CodeText"/>
        </w:rPr>
        <w:tab/>
        <w:t>swr</w:t>
      </w:r>
      <w:r w:rsidRPr="00EE71C2">
        <w:rPr>
          <w:rStyle w:val="CodeText"/>
        </w:rPr>
        <w:t>_install_2_&lt;</w:t>
      </w:r>
      <w:proofErr w:type="spellStart"/>
      <w:r w:rsidRPr="00EE71C2">
        <w:rPr>
          <w:rStyle w:val="CodeText"/>
        </w:rPr>
        <w:t>date&amp;time</w:t>
      </w:r>
      <w:proofErr w:type="spellEnd"/>
      <w:r w:rsidRPr="00EE71C2">
        <w:rPr>
          <w:rStyle w:val="CodeText"/>
        </w:rPr>
        <w:t>&gt;.LOG</w:t>
      </w:r>
    </w:p>
    <w:p w:rsidR="0032249E" w:rsidRPr="00EF643D" w:rsidRDefault="0032249E" w:rsidP="0032249E">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32249E" w:rsidRPr="00EF643D" w:rsidRDefault="0032249E" w:rsidP="0032249E">
      <w:pPr>
        <w:pStyle w:val="Heading3"/>
      </w:pPr>
      <w:bookmarkStart w:id="439" w:name="_Toc375140376"/>
      <w:r w:rsidRPr="00EF643D">
        <w:t xml:space="preserve">Upgrade of </w:t>
      </w:r>
      <w:proofErr w:type="spellStart"/>
      <w:r>
        <w:t>Streetworks</w:t>
      </w:r>
      <w:proofErr w:type="spellEnd"/>
      <w:r w:rsidRPr="00EF643D">
        <w:t xml:space="preserve"> Manager</w:t>
      </w:r>
      <w:bookmarkEnd w:id="439"/>
    </w:p>
    <w:p w:rsidR="0032249E" w:rsidRPr="00EF643D" w:rsidRDefault="0032249E" w:rsidP="0032249E">
      <w:r w:rsidRPr="00EF643D">
        <w:t xml:space="preserve">This section describes the steps necessary to upgrade </w:t>
      </w:r>
      <w:proofErr w:type="spellStart"/>
      <w:r>
        <w:t>Streetworks</w:t>
      </w:r>
      <w:proofErr w:type="spellEnd"/>
      <w:r w:rsidRPr="00EF643D">
        <w:t xml:space="preserve"> Manager to 4.7.0.0</w:t>
      </w:r>
    </w:p>
    <w:p w:rsidR="0032249E" w:rsidRPr="00EF643D" w:rsidRDefault="0032249E" w:rsidP="0032249E">
      <w:r w:rsidRPr="00EF643D">
        <w:t>To upgrade the base data and objects for the Enquiry Manager modules;</w:t>
      </w:r>
    </w:p>
    <w:p w:rsidR="0032249E" w:rsidRDefault="0032249E" w:rsidP="0032249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pem</w:t>
      </w:r>
      <w:proofErr w:type="spellEnd"/>
      <w:r w:rsidRPr="00EF643D">
        <w:t>\install</w:t>
      </w:r>
    </w:p>
    <w:p w:rsidR="0032249E" w:rsidRPr="00EF643D" w:rsidRDefault="0032249E" w:rsidP="0032249E">
      <w:pPr>
        <w:pStyle w:val="ListBullet"/>
        <w:numPr>
          <w:ilvl w:val="0"/>
          <w:numId w:val="0"/>
        </w:numPr>
        <w:ind w:left="360"/>
      </w:pPr>
    </w:p>
    <w:p w:rsidR="0032249E" w:rsidRDefault="0032249E" w:rsidP="0032249E">
      <w:pPr>
        <w:pStyle w:val="ListBullet"/>
      </w:pPr>
      <w:r>
        <w:t>L</w:t>
      </w:r>
      <w:r w:rsidRPr="00EF643D">
        <w:t xml:space="preserve">ogin to SQL*PLUS as the highways owner on the client PC </w:t>
      </w:r>
    </w:p>
    <w:p w:rsidR="0032249E" w:rsidRDefault="0032249E" w:rsidP="0032249E">
      <w:pPr>
        <w:pStyle w:val="ListBullet"/>
        <w:numPr>
          <w:ilvl w:val="0"/>
          <w:numId w:val="0"/>
        </w:numPr>
        <w:ind w:left="360"/>
      </w:pPr>
    </w:p>
    <w:p w:rsidR="0032249E" w:rsidRDefault="0032249E" w:rsidP="0032249E">
      <w:pPr>
        <w:pStyle w:val="ListBullet"/>
      </w:pPr>
      <w:r>
        <w:t>R</w:t>
      </w:r>
      <w:r w:rsidRPr="00EF643D">
        <w:t>un one the follo</w:t>
      </w:r>
      <w:r>
        <w:t>wing command</w:t>
      </w:r>
    </w:p>
    <w:p w:rsidR="0032249E" w:rsidRPr="0032249E" w:rsidRDefault="0032249E" w:rsidP="0032249E">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32249E" w:rsidRPr="001D2190" w:rsidRDefault="0032249E" w:rsidP="0032249E">
      <w:pPr>
        <w:pStyle w:val="ListBullet"/>
        <w:numPr>
          <w:ilvl w:val="0"/>
          <w:numId w:val="0"/>
        </w:numPr>
        <w:ind w:left="360"/>
        <w:rPr>
          <w:rStyle w:val="CodeText"/>
        </w:rPr>
      </w:pPr>
    </w:p>
    <w:p w:rsidR="0032249E" w:rsidRPr="00EF643D" w:rsidRDefault="0032249E" w:rsidP="0032249E">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32249E" w:rsidRPr="00EF643D" w:rsidRDefault="0032249E" w:rsidP="0032249E">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32249E" w:rsidRPr="00EF643D" w:rsidRDefault="0032249E" w:rsidP="0032249E">
      <w:r>
        <w:tab/>
      </w:r>
      <w:r>
        <w:tab/>
      </w:r>
      <w:r>
        <w:rPr>
          <w:rStyle w:val="HighlightText"/>
        </w:rPr>
        <w:t>C:\EXOR\</w:t>
      </w:r>
    </w:p>
    <w:p w:rsidR="0032249E" w:rsidRDefault="0032249E" w:rsidP="0032249E">
      <w:pPr>
        <w:pStyle w:val="ListBullet"/>
      </w:pPr>
      <w:r>
        <w:t>W</w:t>
      </w:r>
      <w:r w:rsidRPr="00EF643D">
        <w:t>hen you have supplied this value, you will be prompted to confirm that it is correct and asked whether you wish to continue.</w:t>
      </w:r>
    </w:p>
    <w:p w:rsidR="0032249E" w:rsidRPr="00EF643D" w:rsidRDefault="0032249E" w:rsidP="001A6157">
      <w:pPr>
        <w:pStyle w:val="ListBullet"/>
        <w:numPr>
          <w:ilvl w:val="0"/>
          <w:numId w:val="0"/>
        </w:numPr>
        <w:ind w:left="360"/>
      </w:pPr>
    </w:p>
    <w:p w:rsidR="0032249E" w:rsidRDefault="0032249E" w:rsidP="0032249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1A6157">
      <w:pPr>
        <w:pStyle w:val="ListBullet"/>
        <w:numPr>
          <w:ilvl w:val="0"/>
          <w:numId w:val="0"/>
        </w:numPr>
        <w:ind w:left="360"/>
      </w:pPr>
    </w:p>
    <w:p w:rsidR="0032249E" w:rsidRPr="00EF643D" w:rsidRDefault="0032249E" w:rsidP="0032249E">
      <w:pPr>
        <w:pStyle w:val="ListBullet"/>
      </w:pPr>
      <w:r>
        <w:t>W</w:t>
      </w:r>
      <w:r w:rsidRPr="00EF643D">
        <w:t xml:space="preserve">hen the script has completed, all the </w:t>
      </w:r>
      <w:proofErr w:type="spellStart"/>
      <w:r w:rsidR="001A6157">
        <w:t>Streetworks</w:t>
      </w:r>
      <w:proofErr w:type="spellEnd"/>
      <w:r w:rsidR="001A6157" w:rsidRPr="00EF643D">
        <w:t xml:space="preserve"> </w:t>
      </w:r>
      <w:r w:rsidRPr="00EF643D">
        <w:t xml:space="preserve">Manager objects and data will have been upgraded. </w:t>
      </w:r>
    </w:p>
    <w:p w:rsidR="0032249E" w:rsidRPr="00EF643D" w:rsidRDefault="0032249E" w:rsidP="0032249E">
      <w:r w:rsidRPr="00EF643D">
        <w:t> </w:t>
      </w:r>
    </w:p>
    <w:p w:rsidR="0032249E" w:rsidRPr="00EF643D" w:rsidRDefault="0032249E" w:rsidP="0032249E">
      <w:pPr>
        <w:pStyle w:val="Heading3"/>
      </w:pPr>
      <w:bookmarkStart w:id="440" w:name="_Toc375140377"/>
      <w:r w:rsidRPr="00EF643D">
        <w:lastRenderedPageBreak/>
        <w:t>Checking Log File(s)</w:t>
      </w:r>
      <w:bookmarkEnd w:id="440"/>
    </w:p>
    <w:p w:rsidR="0032249E" w:rsidRPr="00EF643D" w:rsidRDefault="0032249E" w:rsidP="0032249E">
      <w:r w:rsidRPr="00EF643D">
        <w:t>The following log files are produced in the working directory.  At the end of the upgrade, they can be viewed to check for any errors that could have occurred during the upgrade process.</w:t>
      </w:r>
    </w:p>
    <w:p w:rsidR="0032249E" w:rsidRPr="00697742" w:rsidRDefault="0032249E" w:rsidP="0032249E">
      <w:pPr>
        <w:rPr>
          <w:rStyle w:val="CodeText"/>
        </w:rPr>
      </w:pPr>
      <w:r>
        <w:rPr>
          <w:rStyle w:val="CodeText"/>
        </w:rPr>
        <w:tab/>
      </w:r>
      <w:r w:rsidR="001A6157">
        <w:rPr>
          <w:rStyle w:val="CodeText"/>
        </w:rPr>
        <w:t>swr4500_swr</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32249E" w:rsidRPr="00697742" w:rsidRDefault="0032249E" w:rsidP="0032249E">
      <w:pPr>
        <w:rPr>
          <w:rStyle w:val="CodeText"/>
        </w:rPr>
      </w:pPr>
      <w:r>
        <w:rPr>
          <w:rStyle w:val="CodeText"/>
        </w:rPr>
        <w:tab/>
      </w:r>
      <w:r w:rsidR="001A6157">
        <w:rPr>
          <w:rStyle w:val="CodeText"/>
        </w:rPr>
        <w:t>swr_4500</w:t>
      </w:r>
      <w:r>
        <w:rPr>
          <w:rStyle w:val="CodeText"/>
        </w:rPr>
        <w:t>_</w:t>
      </w:r>
      <w:r w:rsidR="001A6157">
        <w:rPr>
          <w:rStyle w:val="CodeText"/>
        </w:rPr>
        <w:t>swr</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32249E" w:rsidRDefault="0032249E" w:rsidP="0032249E"/>
    <w:p w:rsidR="0032249E" w:rsidRPr="00EF643D" w:rsidRDefault="0032249E" w:rsidP="0032249E">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32249E" w:rsidRPr="00EF643D" w:rsidRDefault="0032249E" w:rsidP="0032249E">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32249E" w:rsidRPr="00EF643D" w:rsidRDefault="0032249E" w:rsidP="0032249E">
      <w:pPr>
        <w:pStyle w:val="Heading3"/>
      </w:pPr>
      <w:bookmarkStart w:id="441" w:name="_Toc375140378"/>
      <w:r w:rsidRPr="00EF643D">
        <w:t>Mandatory Configuration (Post Install and Upgrade)</w:t>
      </w:r>
      <w:bookmarkEnd w:id="441"/>
    </w:p>
    <w:p w:rsidR="0032249E" w:rsidRPr="00EF643D" w:rsidRDefault="0032249E" w:rsidP="0032249E">
      <w:pPr>
        <w:pStyle w:val="Heading4"/>
      </w:pPr>
      <w:bookmarkStart w:id="442" w:name="_Toc375140379"/>
      <w:r w:rsidRPr="00EF643D">
        <w:t>exor_version.txt</w:t>
      </w:r>
      <w:bookmarkEnd w:id="442"/>
    </w:p>
    <w:p w:rsidR="0032249E" w:rsidRPr="00EF643D" w:rsidRDefault="0032249E" w:rsidP="0032249E">
      <w:r w:rsidRPr="00EF643D">
        <w:t xml:space="preserve">Before accessing Enquiry Manager you must check the file exor_version.txt.  </w:t>
      </w:r>
    </w:p>
    <w:p w:rsidR="0032249E" w:rsidRPr="00EF643D" w:rsidRDefault="0032249E" w:rsidP="0032249E">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32249E" w:rsidRPr="00EF643D" w:rsidRDefault="0032249E" w:rsidP="0032249E">
      <w:r w:rsidRPr="00EF643D">
        <w:t xml:space="preserve">Ensure that the entry for </w:t>
      </w:r>
      <w:proofErr w:type="spellStart"/>
      <w:r w:rsidR="001A6157">
        <w:t>Streetworks</w:t>
      </w:r>
      <w:proofErr w:type="spellEnd"/>
      <w:r w:rsidR="001A6157" w:rsidRPr="00EF643D">
        <w:t xml:space="preserve"> </w:t>
      </w:r>
      <w:r w:rsidRPr="00EF643D">
        <w:t>Manager is set accordingly;</w:t>
      </w:r>
    </w:p>
    <w:p w:rsidR="0032249E" w:rsidRPr="00EF643D" w:rsidRDefault="0032249E" w:rsidP="0032249E">
      <w:r>
        <w:tab/>
      </w:r>
      <w:r w:rsidR="001A6157">
        <w:rPr>
          <w:rStyle w:val="HighlightText"/>
        </w:rPr>
        <w:t>SWR</w:t>
      </w:r>
      <w:r>
        <w:rPr>
          <w:rStyle w:val="HighlightText"/>
        </w:rPr>
        <w:t>=4.7.0.0</w:t>
      </w:r>
    </w:p>
    <w:p w:rsidR="0032249E" w:rsidRPr="00EF643D" w:rsidRDefault="0032249E" w:rsidP="0032249E">
      <w:pPr>
        <w:pStyle w:val="Heading3"/>
      </w:pPr>
      <w:bookmarkStart w:id="443" w:name="_Toc375140380"/>
      <w:r w:rsidRPr="00EF643D">
        <w:t>Additional Configuration (Post Install and Upgrade)</w:t>
      </w:r>
      <w:bookmarkEnd w:id="443"/>
    </w:p>
    <w:p w:rsidR="0032249E" w:rsidRPr="00EF643D" w:rsidRDefault="0032249E" w:rsidP="0032249E">
      <w:r w:rsidRPr="00EF643D">
        <w:t xml:space="preserve">Consult the documentation that accompanies this release for details of any additional configuration that may be required following an install/upgrade. </w:t>
      </w:r>
    </w:p>
    <w:p w:rsidR="0032249E" w:rsidRPr="00EF643D" w:rsidRDefault="0032249E" w:rsidP="0032249E">
      <w:r w:rsidRPr="00EF643D">
        <w:t>For example, to obtain details of product options, and for details of new product features/amendments.</w:t>
      </w:r>
    </w:p>
    <w:p w:rsidR="0032249E" w:rsidRPr="00EF643D" w:rsidRDefault="0032249E" w:rsidP="0032249E">
      <w:r w:rsidRPr="00E06E14">
        <w:rPr>
          <w:rStyle w:val="HighlightText"/>
        </w:rPr>
        <w:t>Important</w:t>
      </w:r>
      <w:r w:rsidRPr="00EF643D">
        <w:t>:</w:t>
      </w:r>
    </w:p>
    <w:p w:rsidR="0032249E" w:rsidRPr="00EF643D" w:rsidRDefault="0032249E" w:rsidP="0032249E">
      <w:r w:rsidRPr="00EF643D">
        <w:t>It is highly recommended that you do this before attempting to use the application.</w:t>
      </w:r>
    </w:p>
    <w:p w:rsidR="0032249E" w:rsidRPr="00EF643D" w:rsidRDefault="0032249E" w:rsidP="0032249E">
      <w:pPr>
        <w:pStyle w:val="Heading3"/>
      </w:pPr>
      <w:bookmarkStart w:id="444" w:name="_Toc375140381"/>
      <w:r w:rsidRPr="00EF643D">
        <w:t xml:space="preserve">Product </w:t>
      </w:r>
      <w:proofErr w:type="spellStart"/>
      <w:r w:rsidRPr="00EF643D">
        <w:t>Licencing</w:t>
      </w:r>
      <w:proofErr w:type="spellEnd"/>
      <w:r w:rsidRPr="00EF643D">
        <w:t xml:space="preserve"> (Post Install only)</w:t>
      </w:r>
      <w:bookmarkEnd w:id="444"/>
    </w:p>
    <w:p w:rsidR="0032249E" w:rsidRPr="00EF643D" w:rsidRDefault="0032249E" w:rsidP="0032249E">
      <w:r w:rsidRPr="00EF643D">
        <w:t xml:space="preserve">Following first time installation you must </w:t>
      </w:r>
      <w:proofErr w:type="spellStart"/>
      <w:r w:rsidRPr="00EF643D">
        <w:t>licence</w:t>
      </w:r>
      <w:proofErr w:type="spellEnd"/>
      <w:r w:rsidRPr="00EF643D">
        <w:t xml:space="preserve"> the product for use.  </w:t>
      </w:r>
    </w:p>
    <w:p w:rsidR="0032249E" w:rsidRPr="00EF643D" w:rsidRDefault="0032249E" w:rsidP="0032249E">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32249E" w:rsidRPr="00EF643D" w:rsidRDefault="0032249E" w:rsidP="0032249E"/>
    <w:p w:rsidR="0032249E" w:rsidRPr="00EF643D" w:rsidRDefault="0032249E" w:rsidP="0032249E">
      <w:r w:rsidRPr="00EF643D">
        <w:object w:dxaOrig="8986" w:dyaOrig="1980">
          <v:shape id="_x0000_i1034" type="#_x0000_t75" style="width:415.5pt;height:91.5pt" o:ole="">
            <v:imagedata r:id="rId38" o:title=""/>
          </v:shape>
          <o:OLEObject Type="Embed" ProgID="PBrush" ShapeID="_x0000_i1034" DrawAspect="Content" ObjectID="_1448882585" r:id="rId90"/>
        </w:object>
      </w:r>
      <w:r w:rsidRPr="00EF643D">
        <w:t xml:space="preserve"> </w:t>
      </w:r>
    </w:p>
    <w:p w:rsidR="0032249E" w:rsidRPr="00EF643D" w:rsidRDefault="0032249E" w:rsidP="0032249E">
      <w:r w:rsidRPr="00EF643D">
        <w:t>For further details please refer to the “</w:t>
      </w:r>
      <w:r>
        <w:rPr>
          <w:rStyle w:val="HighlightText"/>
        </w:rPr>
        <w:t>Network Manager General System Admin Guide</w:t>
      </w:r>
      <w:r w:rsidRPr="00EF643D">
        <w:t>”</w:t>
      </w:r>
    </w:p>
    <w:p w:rsidR="0032249E" w:rsidRPr="00EF643D" w:rsidRDefault="0032249E" w:rsidP="0032249E">
      <w:pPr>
        <w:pStyle w:val="Heading3"/>
      </w:pPr>
      <w:bookmarkStart w:id="445" w:name="_Toc375140382"/>
      <w:r w:rsidRPr="00EF643D">
        <w:lastRenderedPageBreak/>
        <w:t>Spatial Configuration (Post Install and Upgrade)</w:t>
      </w:r>
      <w:bookmarkEnd w:id="445"/>
    </w:p>
    <w:p w:rsidR="0032249E" w:rsidRPr="00EF643D" w:rsidRDefault="0032249E" w:rsidP="0032249E">
      <w:r w:rsidRPr="00EF643D">
        <w:t>Specific information regarding the registration of spatial layers can be found in the “</w:t>
      </w:r>
      <w:r>
        <w:rPr>
          <w:rStyle w:val="HighlightText"/>
        </w:rPr>
        <w:t>Locator and Web Mapping</w:t>
      </w:r>
      <w:r w:rsidRPr="00EF643D">
        <w:t>” document.</w:t>
      </w:r>
    </w:p>
    <w:p w:rsidR="0032249E" w:rsidRPr="00EF643D" w:rsidRDefault="0032249E" w:rsidP="0032249E"/>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446" w:name="_Toc366492064"/>
      <w:bookmarkStart w:id="447" w:name="_Toc375140383"/>
      <w:r w:rsidRPr="00EF643D">
        <w:t>Schemes Manager</w:t>
      </w:r>
      <w:bookmarkEnd w:id="409"/>
      <w:bookmarkEnd w:id="410"/>
      <w:bookmarkEnd w:id="411"/>
      <w:bookmarkEnd w:id="412"/>
      <w:bookmarkEnd w:id="413"/>
      <w:bookmarkEnd w:id="414"/>
      <w:bookmarkEnd w:id="446"/>
      <w:bookmarkEnd w:id="447"/>
    </w:p>
    <w:p w:rsidR="00EF643D" w:rsidRPr="00EF643D" w:rsidRDefault="00EF643D" w:rsidP="00EF643D">
      <w:bookmarkStart w:id="448" w:name="_Toc208637821"/>
      <w:bookmarkStart w:id="449" w:name="_Toc222221935"/>
      <w:bookmarkStart w:id="450" w:name="_Toc254883751"/>
      <w:bookmarkStart w:id="451" w:name="_Toc279737443"/>
      <w:bookmarkStart w:id="452" w:name="_Toc299616394"/>
      <w:bookmarkStart w:id="453" w:name="_Toc320697372"/>
      <w:bookmarkStart w:id="454" w:name="_Toc366492065"/>
      <w:r w:rsidRPr="00EF643D">
        <w:t>Implementation of the Schemes Manager Software files</w:t>
      </w:r>
      <w:bookmarkEnd w:id="448"/>
      <w:bookmarkEnd w:id="449"/>
      <w:bookmarkEnd w:id="450"/>
      <w:bookmarkEnd w:id="451"/>
      <w:bookmarkEnd w:id="452"/>
      <w:bookmarkEnd w:id="453"/>
      <w:bookmarkEnd w:id="454"/>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455" w:name="_Toc208637822"/>
      <w:bookmarkStart w:id="456" w:name="_Toc222221936"/>
      <w:bookmarkStart w:id="457" w:name="_Toc254883752"/>
      <w:bookmarkStart w:id="458" w:name="_Toc279737444"/>
      <w:bookmarkStart w:id="459" w:name="_Toc299616395"/>
      <w:bookmarkStart w:id="460" w:name="_Toc320697373"/>
      <w:bookmarkStart w:id="461" w:name="_Toc366492066"/>
      <w:r w:rsidRPr="00EF643D">
        <w:lastRenderedPageBreak/>
        <w:t>Schemes Manager Server Install/Upgrade</w:t>
      </w:r>
      <w:bookmarkEnd w:id="455"/>
      <w:bookmarkEnd w:id="456"/>
      <w:bookmarkEnd w:id="457"/>
      <w:bookmarkEnd w:id="458"/>
      <w:bookmarkEnd w:id="459"/>
      <w:bookmarkEnd w:id="460"/>
      <w:bookmarkEnd w:id="461"/>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2" w:name="_Toc208637823"/>
      <w:bookmarkStart w:id="463" w:name="_Toc222221937"/>
      <w:bookmarkStart w:id="464" w:name="_Toc254883753"/>
      <w:bookmarkStart w:id="465" w:name="_Toc279737445"/>
      <w:bookmarkStart w:id="466" w:name="_Toc299616396"/>
      <w:bookmarkStart w:id="467" w:name="_Toc320697374"/>
      <w:bookmarkStart w:id="468" w:name="_Toc366492067"/>
      <w:r w:rsidRPr="00EF643D">
        <w:t xml:space="preserve">Before you </w:t>
      </w:r>
      <w:proofErr w:type="gramStart"/>
      <w:r w:rsidRPr="00EF643D">
        <w:t>Start</w:t>
      </w:r>
      <w:bookmarkEnd w:id="462"/>
      <w:bookmarkEnd w:id="463"/>
      <w:bookmarkEnd w:id="464"/>
      <w:bookmarkEnd w:id="465"/>
      <w:bookmarkEnd w:id="466"/>
      <w:bookmarkEnd w:id="467"/>
      <w:bookmarkEnd w:id="468"/>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_Ref371063386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9" w:name="_Toc208637824"/>
      <w:bookmarkStart w:id="470" w:name="_Toc222221938"/>
      <w:bookmarkStart w:id="471" w:name="_Toc254883754"/>
      <w:bookmarkStart w:id="472" w:name="_Toc279737446"/>
      <w:bookmarkStart w:id="473" w:name="_Toc299616397"/>
      <w:bookmarkStart w:id="474" w:name="_Toc320697375"/>
      <w:bookmarkStart w:id="475" w:name="_Toc366492068"/>
      <w:r w:rsidRPr="00EF643D">
        <w:t>Typical problems that you may encounter</w:t>
      </w:r>
      <w:bookmarkEnd w:id="469"/>
      <w:bookmarkEnd w:id="470"/>
      <w:bookmarkEnd w:id="471"/>
      <w:bookmarkEnd w:id="472"/>
      <w:bookmarkEnd w:id="473"/>
      <w:bookmarkEnd w:id="474"/>
      <w:bookmarkEnd w:id="475"/>
    </w:p>
    <w:p w:rsidR="00EF643D" w:rsidRPr="00EF643D" w:rsidRDefault="00EF643D" w:rsidP="00EF643D"/>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6" w:name="_Toc254883755"/>
      <w:bookmarkStart w:id="477" w:name="_Toc279737447"/>
      <w:bookmarkStart w:id="478" w:name="_Toc299616398"/>
      <w:bookmarkStart w:id="479" w:name="_Toc320697376"/>
      <w:bookmarkStart w:id="480" w:name="_Toc366492069"/>
      <w:r w:rsidRPr="00EF643D">
        <w:t>Install of Schemes Manager</w:t>
      </w:r>
      <w:bookmarkEnd w:id="476"/>
      <w:bookmarkEnd w:id="477"/>
      <w:bookmarkEnd w:id="478"/>
      <w:bookmarkEnd w:id="479"/>
      <w:bookmarkEnd w:id="480"/>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stp</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stp_inst.sql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w:t>
      </w:r>
      <w:proofErr w:type="spellStart"/>
      <w:r w:rsidRPr="00EF643D">
        <w:t>date&amp;time</w:t>
      </w:r>
      <w:proofErr w:type="spellEnd"/>
      <w:r w:rsidRPr="00EF643D">
        <w:t>&gt;.LOG</w:t>
      </w:r>
    </w:p>
    <w:p w:rsidR="00EF643D" w:rsidRPr="00EF643D" w:rsidRDefault="00EF643D" w:rsidP="00EF643D">
      <w:r w:rsidRPr="00EF643D">
        <w:t>stp_install_2_&lt;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1" w:name="_Toc208637825"/>
      <w:bookmarkStart w:id="482" w:name="_Toc222221939"/>
      <w:bookmarkStart w:id="483" w:name="_Toc254883756"/>
      <w:bookmarkStart w:id="484" w:name="_Toc279737448"/>
      <w:bookmarkStart w:id="485" w:name="_Toc299616399"/>
      <w:bookmarkStart w:id="486" w:name="_Toc320697377"/>
      <w:bookmarkStart w:id="487" w:name="_Toc366492070"/>
      <w:r w:rsidRPr="00EF643D">
        <w:t>Upgrade of Schemes Manager</w:t>
      </w:r>
      <w:bookmarkEnd w:id="481"/>
      <w:bookmarkEnd w:id="482"/>
      <w:bookmarkEnd w:id="483"/>
      <w:bookmarkEnd w:id="484"/>
      <w:bookmarkEnd w:id="485"/>
      <w:bookmarkEnd w:id="486"/>
      <w:bookmarkEnd w:id="487"/>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stp</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w:t>
      </w:r>
      <w:proofErr w:type="spellStart"/>
      <w:r w:rsidRPr="00EF643D">
        <w:t>date&amp;time</w:t>
      </w:r>
      <w:proofErr w:type="spellEnd"/>
      <w:r w:rsidRPr="00EF643D">
        <w:t>&gt;.LOG</w:t>
      </w:r>
    </w:p>
    <w:p w:rsidR="00EF643D" w:rsidRPr="00EF643D" w:rsidRDefault="00EF643D" w:rsidP="00EF643D">
      <w:r w:rsidRPr="00EF643D">
        <w:t>stp4500_stp4600_2_&lt;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8" w:name="_Toc208637826"/>
      <w:bookmarkStart w:id="489" w:name="_Toc222221940"/>
      <w:bookmarkStart w:id="490" w:name="_Toc254883757"/>
      <w:bookmarkStart w:id="491" w:name="_Toc279737449"/>
      <w:bookmarkStart w:id="492" w:name="_Toc299616400"/>
      <w:bookmarkStart w:id="493" w:name="_Toc320697378"/>
      <w:bookmarkStart w:id="494" w:name="_Toc366492071"/>
      <w:r w:rsidRPr="00EF643D">
        <w:t>Mandatory Configuration</w:t>
      </w:r>
      <w:bookmarkEnd w:id="488"/>
      <w:bookmarkEnd w:id="489"/>
      <w:bookmarkEnd w:id="490"/>
      <w:bookmarkEnd w:id="491"/>
      <w:bookmarkEnd w:id="492"/>
      <w:bookmarkEnd w:id="493"/>
      <w:bookmarkEnd w:id="49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5" w:name="_Toc254883758"/>
      <w:bookmarkStart w:id="496" w:name="_Toc279737450"/>
      <w:bookmarkStart w:id="497" w:name="_Toc299616401"/>
      <w:bookmarkStart w:id="498" w:name="_Toc320697379"/>
      <w:bookmarkStart w:id="499" w:name="_Toc366492072"/>
      <w:r w:rsidRPr="00EF643D">
        <w:t xml:space="preserve">Product </w:t>
      </w:r>
      <w:proofErr w:type="spellStart"/>
      <w:r w:rsidRPr="00EF643D">
        <w:t>Licencing</w:t>
      </w:r>
      <w:bookmarkEnd w:id="495"/>
      <w:bookmarkEnd w:id="496"/>
      <w:bookmarkEnd w:id="497"/>
      <w:bookmarkEnd w:id="498"/>
      <w:bookmarkEnd w:id="499"/>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38" o:title=""/>
          </v:shape>
          <o:OLEObject Type="Embed" ProgID="PBrush" ShapeID="_x0000_i1035" DrawAspect="Content" ObjectID="_1448882586" r:id="rId9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00" w:name="_Toc208637827"/>
      <w:bookmarkStart w:id="501" w:name="_Toc222221941"/>
      <w:bookmarkStart w:id="502" w:name="_Toc254883759"/>
      <w:bookmarkStart w:id="503" w:name="_Toc279737451"/>
      <w:bookmarkStart w:id="504" w:name="_Toc299616402"/>
      <w:bookmarkStart w:id="505" w:name="_Toc320697380"/>
      <w:bookmarkStart w:id="506" w:name="_Toc366492073"/>
      <w:r w:rsidRPr="00EF643D">
        <w:t>Additional Configuration</w:t>
      </w:r>
      <w:bookmarkEnd w:id="500"/>
      <w:bookmarkEnd w:id="501"/>
      <w:bookmarkEnd w:id="502"/>
      <w:bookmarkEnd w:id="503"/>
      <w:bookmarkEnd w:id="504"/>
      <w:bookmarkEnd w:id="505"/>
      <w:bookmarkEnd w:id="50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07" w:name="_Toc222221942"/>
      <w:bookmarkStart w:id="508" w:name="_Toc254883760"/>
      <w:bookmarkStart w:id="509" w:name="_Toc279737452"/>
      <w:bookmarkStart w:id="510" w:name="_Toc299616403"/>
      <w:bookmarkStart w:id="511" w:name="_Toc320697381"/>
      <w:bookmarkStart w:id="512" w:name="_Toc366492074"/>
      <w:bookmarkStart w:id="513" w:name="_Toc375140384"/>
      <w:r w:rsidRPr="00EF643D">
        <w:lastRenderedPageBreak/>
        <w:t>Structures Manager</w:t>
      </w:r>
      <w:bookmarkEnd w:id="507"/>
      <w:bookmarkEnd w:id="508"/>
      <w:bookmarkEnd w:id="509"/>
      <w:bookmarkEnd w:id="510"/>
      <w:bookmarkEnd w:id="511"/>
      <w:bookmarkEnd w:id="512"/>
      <w:bookmarkEnd w:id="513"/>
    </w:p>
    <w:p w:rsidR="00EF643D" w:rsidRPr="00EF643D" w:rsidRDefault="00EF643D" w:rsidP="00FC2DA7">
      <w:pPr>
        <w:pStyle w:val="Heading2"/>
      </w:pPr>
      <w:bookmarkStart w:id="514" w:name="_Toc222221943"/>
      <w:bookmarkStart w:id="515" w:name="_Toc254883761"/>
      <w:bookmarkStart w:id="516" w:name="_Toc279737453"/>
      <w:bookmarkStart w:id="517" w:name="_Toc299616404"/>
      <w:bookmarkStart w:id="518" w:name="_Toc320697382"/>
      <w:bookmarkStart w:id="519" w:name="_Toc366492075"/>
      <w:bookmarkStart w:id="520" w:name="_Toc375140385"/>
      <w:r w:rsidRPr="00EF643D">
        <w:t>Implementation of the Structures Manager Software files</w:t>
      </w:r>
      <w:bookmarkEnd w:id="514"/>
      <w:bookmarkEnd w:id="515"/>
      <w:bookmarkEnd w:id="516"/>
      <w:bookmarkEnd w:id="517"/>
      <w:bookmarkEnd w:id="518"/>
      <w:bookmarkEnd w:id="519"/>
      <w:bookmarkEnd w:id="520"/>
    </w:p>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FC2DA7">
      <w:pPr>
        <w:pStyle w:val="Heading2"/>
      </w:pPr>
      <w:r w:rsidRPr="00EF643D">
        <w:br w:type="page"/>
      </w:r>
      <w:bookmarkStart w:id="521" w:name="_Toc222221944"/>
      <w:bookmarkStart w:id="522" w:name="_Toc254883762"/>
      <w:bookmarkStart w:id="523" w:name="_Toc279737454"/>
      <w:bookmarkStart w:id="524" w:name="_Toc299616405"/>
      <w:bookmarkStart w:id="525" w:name="_Toc320697383"/>
      <w:bookmarkStart w:id="526" w:name="_Toc366492076"/>
      <w:bookmarkStart w:id="527" w:name="_Toc375140386"/>
      <w:r w:rsidRPr="00EF643D">
        <w:lastRenderedPageBreak/>
        <w:t>Structures Manager Server Install/Upgrade</w:t>
      </w:r>
      <w:bookmarkEnd w:id="521"/>
      <w:bookmarkEnd w:id="522"/>
      <w:bookmarkEnd w:id="523"/>
      <w:bookmarkEnd w:id="524"/>
      <w:bookmarkEnd w:id="525"/>
      <w:bookmarkEnd w:id="526"/>
      <w:bookmarkEnd w:id="527"/>
    </w:p>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FC2DA7">
      <w:pPr>
        <w:pStyle w:val="Heading3"/>
      </w:pPr>
      <w:bookmarkStart w:id="528" w:name="_Toc222221945"/>
      <w:bookmarkStart w:id="529" w:name="_Toc254883763"/>
      <w:bookmarkStart w:id="530" w:name="_Toc279737455"/>
      <w:bookmarkStart w:id="531" w:name="_Toc299616406"/>
      <w:bookmarkStart w:id="532" w:name="_Toc320697384"/>
      <w:bookmarkStart w:id="533" w:name="_Toc366492077"/>
      <w:bookmarkStart w:id="534" w:name="_Toc375140387"/>
      <w:r w:rsidRPr="00EF643D">
        <w:t xml:space="preserve">Before you </w:t>
      </w:r>
      <w:proofErr w:type="gramStart"/>
      <w:r w:rsidRPr="00EF643D">
        <w:t>Start</w:t>
      </w:r>
      <w:bookmarkEnd w:id="528"/>
      <w:bookmarkEnd w:id="529"/>
      <w:bookmarkEnd w:id="530"/>
      <w:bookmarkEnd w:id="531"/>
      <w:bookmarkEnd w:id="532"/>
      <w:bookmarkEnd w:id="533"/>
      <w:bookmarkEnd w:id="534"/>
      <w:proofErr w:type="gramEnd"/>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_Ref371063394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C2DA7" w:rsidRDefault="00FC2DA7" w:rsidP="00FC2DA7">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FC2DA7">
      <w:pPr>
        <w:pStyle w:val="Heading3"/>
      </w:pPr>
      <w:bookmarkStart w:id="535" w:name="_Toc222221946"/>
      <w:bookmarkStart w:id="536" w:name="_Toc254883764"/>
      <w:bookmarkStart w:id="537" w:name="_Toc279737456"/>
      <w:bookmarkStart w:id="538" w:name="_Toc299616407"/>
      <w:bookmarkStart w:id="539" w:name="_Toc320697385"/>
      <w:bookmarkStart w:id="540" w:name="_Toc366492078"/>
      <w:bookmarkStart w:id="541" w:name="_Toc375140388"/>
      <w:r w:rsidRPr="00EF643D">
        <w:t>Typical problems that you may encounter</w:t>
      </w:r>
      <w:bookmarkEnd w:id="535"/>
      <w:bookmarkEnd w:id="536"/>
      <w:bookmarkEnd w:id="537"/>
      <w:bookmarkEnd w:id="538"/>
      <w:bookmarkEnd w:id="539"/>
      <w:bookmarkEnd w:id="540"/>
      <w:bookmarkEnd w:id="541"/>
    </w:p>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C2DA7">
      <w:pPr>
        <w:pStyle w:val="Heading3"/>
      </w:pPr>
      <w:bookmarkStart w:id="542" w:name="_Toc254883765"/>
      <w:bookmarkStart w:id="543" w:name="_Toc279737457"/>
      <w:bookmarkStart w:id="544" w:name="_Toc299616408"/>
      <w:bookmarkStart w:id="545" w:name="_Toc320697386"/>
      <w:bookmarkStart w:id="546" w:name="_Toc366492079"/>
      <w:bookmarkStart w:id="547" w:name="_Toc375140389"/>
      <w:r w:rsidRPr="00EF643D">
        <w:t>Install of Structures Manager</w:t>
      </w:r>
      <w:bookmarkEnd w:id="542"/>
      <w:bookmarkEnd w:id="543"/>
      <w:bookmarkEnd w:id="544"/>
      <w:bookmarkEnd w:id="545"/>
      <w:bookmarkEnd w:id="546"/>
      <w:bookmarkEnd w:id="547"/>
    </w:p>
    <w:p w:rsidR="00EF643D" w:rsidRPr="00EF643D" w:rsidRDefault="00EF643D" w:rsidP="00EF643D">
      <w:r w:rsidRPr="00EF643D">
        <w:t xml:space="preserve">To create the base data and objects for Structures Manager modules; </w:t>
      </w:r>
    </w:p>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EF643D" w:rsidRPr="00EF643D" w:rsidRDefault="00EF643D" w:rsidP="00EF643D">
      <w:r w:rsidRPr="00EF643D">
        <w:t>Login to SQL*PLUS as the highways owner on the client PC and run the following command:</w:t>
      </w:r>
    </w:p>
    <w:p w:rsidR="00EF643D" w:rsidRPr="00FC2DA7" w:rsidRDefault="00EF643D" w:rsidP="00EF643D">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str_inst.sql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FC2DA7" w:rsidRPr="00FC2DA7" w:rsidRDefault="00EF643D" w:rsidP="00EF643D">
      <w:pPr>
        <w:rPr>
          <w:rStyle w:val="HighlightText"/>
        </w:rPr>
      </w:pPr>
      <w:r w:rsidRPr="00EF643D">
        <w:t> </w:t>
      </w:r>
      <w:r w:rsidRPr="00FC2DA7">
        <w:rPr>
          <w:rStyle w:val="HighlightText"/>
        </w:rPr>
        <w:t>C:\EXOR\</w:t>
      </w:r>
      <w:r w:rsidRPr="00FC2DA7">
        <w:rPr>
          <w:rStyle w:val="HighlightText"/>
        </w:rPr>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FC2DA7">
      <w:pPr>
        <w:pStyle w:val="Heading3"/>
      </w:pPr>
      <w:bookmarkStart w:id="548" w:name="_Toc375140390"/>
      <w:r w:rsidRPr="00EF643D">
        <w:t>Checking Log File(s)</w:t>
      </w:r>
      <w:bookmarkEnd w:id="548"/>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FC2DA7" w:rsidRPr="00FC2DA7" w:rsidRDefault="00FC2DA7" w:rsidP="00FC2DA7">
      <w:pPr>
        <w:rPr>
          <w:rStyle w:val="CodeText"/>
        </w:rPr>
      </w:pPr>
      <w:r w:rsidRPr="00EF643D">
        <w:t> </w:t>
      </w:r>
      <w:r w:rsidRPr="00EF643D">
        <w:tab/>
      </w:r>
      <w:r w:rsidRPr="00FC2DA7">
        <w:rPr>
          <w:rStyle w:val="CodeText"/>
        </w:rPr>
        <w:t>str_install_1_&lt;</w:t>
      </w:r>
      <w:proofErr w:type="spellStart"/>
      <w:r w:rsidRPr="00FC2DA7">
        <w:rPr>
          <w:rStyle w:val="CodeText"/>
        </w:rPr>
        <w:t>date&amp;time</w:t>
      </w:r>
      <w:proofErr w:type="spellEnd"/>
      <w:r w:rsidRPr="00FC2DA7">
        <w:rPr>
          <w:rStyle w:val="CodeText"/>
        </w:rPr>
        <w:t>&gt;.LOG</w:t>
      </w:r>
    </w:p>
    <w:p w:rsidR="00FC2DA7" w:rsidRPr="00FC2DA7" w:rsidRDefault="00FC2DA7" w:rsidP="00FC2DA7">
      <w:pPr>
        <w:rPr>
          <w:rStyle w:val="CodeText"/>
        </w:rPr>
      </w:pPr>
      <w:r w:rsidRPr="00EF643D">
        <w:t> </w:t>
      </w:r>
      <w:r w:rsidRPr="00EF643D">
        <w:tab/>
      </w:r>
      <w:r w:rsidRPr="00FC2DA7">
        <w:rPr>
          <w:rStyle w:val="CodeText"/>
        </w:rPr>
        <w:t>str_install_</w:t>
      </w:r>
      <w:r>
        <w:rPr>
          <w:rStyle w:val="CodeText"/>
        </w:rPr>
        <w:t>2</w:t>
      </w:r>
      <w:r w:rsidRPr="00FC2DA7">
        <w:rPr>
          <w:rStyle w:val="CodeText"/>
        </w:rPr>
        <w:t>_&lt;</w:t>
      </w:r>
      <w:proofErr w:type="spellStart"/>
      <w:r w:rsidRPr="00FC2DA7">
        <w:rPr>
          <w:rStyle w:val="CodeText"/>
        </w:rPr>
        <w:t>date&amp;time</w:t>
      </w:r>
      <w:proofErr w:type="spellEnd"/>
      <w:r w:rsidRPr="00FC2DA7">
        <w:rPr>
          <w:rStyle w:val="CodeText"/>
        </w:rPr>
        <w:t>&gt;.LOG</w:t>
      </w:r>
    </w:p>
    <w:p w:rsidR="00EF643D" w:rsidRPr="00EF643D" w:rsidRDefault="00EF643D" w:rsidP="00EF643D">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FC2DA7">
      <w:pPr>
        <w:pStyle w:val="Heading3"/>
      </w:pPr>
      <w:bookmarkStart w:id="549" w:name="_Toc222221947"/>
      <w:bookmarkStart w:id="550" w:name="_Toc254883766"/>
      <w:bookmarkStart w:id="551" w:name="_Toc279737458"/>
      <w:bookmarkStart w:id="552" w:name="_Toc299616409"/>
      <w:bookmarkStart w:id="553" w:name="_Toc320697387"/>
      <w:bookmarkStart w:id="554" w:name="_Toc366492080"/>
      <w:bookmarkStart w:id="555" w:name="_Toc375140391"/>
      <w:r w:rsidRPr="00EF643D">
        <w:t>Upgrade of Structures Manager</w:t>
      </w:r>
      <w:bookmarkEnd w:id="549"/>
      <w:bookmarkEnd w:id="550"/>
      <w:bookmarkEnd w:id="551"/>
      <w:bookmarkEnd w:id="552"/>
      <w:bookmarkEnd w:id="553"/>
      <w:bookmarkEnd w:id="554"/>
      <w:bookmarkEnd w:id="555"/>
    </w:p>
    <w:p w:rsidR="00EF643D" w:rsidRPr="00EF643D" w:rsidRDefault="00EF643D" w:rsidP="00EF643D">
      <w:r w:rsidRPr="00EF643D">
        <w:t>This section describes the steps necessary to upgrade Structures Manager to 4.7.0.0</w:t>
      </w:r>
    </w:p>
    <w:p w:rsidR="00EF643D" w:rsidRPr="00EF643D" w:rsidRDefault="00EF643D" w:rsidP="00EF643D">
      <w:r w:rsidRPr="00EF643D">
        <w:t>To upgrade the base data and objects for the Structures Manager modules;</w:t>
      </w:r>
    </w:p>
    <w:p w:rsidR="00EF643D" w:rsidRDefault="00EF643D" w:rsidP="00FC2DA7">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FC2DA7" w:rsidRPr="00EF643D" w:rsidRDefault="00FC2DA7" w:rsidP="00FC2DA7">
      <w:pPr>
        <w:pStyle w:val="ListBullet"/>
        <w:numPr>
          <w:ilvl w:val="0"/>
          <w:numId w:val="0"/>
        </w:numPr>
        <w:ind w:left="360"/>
      </w:pPr>
    </w:p>
    <w:p w:rsidR="00EF643D" w:rsidRPr="00EF643D" w:rsidRDefault="00EF643D" w:rsidP="00FC2DA7">
      <w:pPr>
        <w:pStyle w:val="ListBullet"/>
      </w:pPr>
      <w:r w:rsidRPr="00EF643D">
        <w:t xml:space="preserve">Login to SQL*PLUS as the highways owner on the client PC </w:t>
      </w:r>
    </w:p>
    <w:p w:rsidR="00EF643D" w:rsidRPr="00EF643D" w:rsidRDefault="00EF643D" w:rsidP="00EF643D"/>
    <w:p w:rsidR="00443889" w:rsidRDefault="00443889" w:rsidP="00443889">
      <w:pPr>
        <w:pStyle w:val="ListBullet"/>
      </w:pPr>
      <w:r>
        <w:t>R</w:t>
      </w:r>
      <w:r w:rsidRPr="00EF643D">
        <w:t>un one of the following commands depending on which version you are upgrading from.</w:t>
      </w:r>
    </w:p>
    <w:p w:rsidR="00443889" w:rsidRPr="00443889" w:rsidRDefault="00443889" w:rsidP="00443889">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443889" w:rsidRPr="00443889" w:rsidRDefault="00443889" w:rsidP="00443889">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EF643D" w:rsidRPr="00EF643D" w:rsidRDefault="00EF643D" w:rsidP="00EF643D">
      <w:r w:rsidRPr="00EF643D">
        <w:tab/>
      </w:r>
      <w:r w:rsidRPr="00EF643D">
        <w:tab/>
        <w:t> </w:t>
      </w:r>
    </w:p>
    <w:p w:rsidR="00EF643D" w:rsidRPr="00EF643D" w:rsidRDefault="00EF643D" w:rsidP="009603D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Default="00EF643D" w:rsidP="00EF643D"/>
    <w:p w:rsidR="009603DE" w:rsidRPr="00EF643D" w:rsidRDefault="009603DE" w:rsidP="009603DE">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603DE" w:rsidRPr="00EF643D" w:rsidRDefault="009603DE" w:rsidP="009603DE">
      <w:r>
        <w:tab/>
      </w:r>
      <w:r>
        <w:tab/>
      </w:r>
      <w:r>
        <w:rPr>
          <w:rStyle w:val="HighlightText"/>
        </w:rPr>
        <w:t>C:\EXOR\</w:t>
      </w:r>
    </w:p>
    <w:p w:rsidR="009603DE" w:rsidRPr="00EF643D" w:rsidRDefault="009603DE" w:rsidP="00EF643D"/>
    <w:p w:rsidR="00EF643D" w:rsidRDefault="00EF643D" w:rsidP="009603DE">
      <w:pPr>
        <w:pStyle w:val="ListBullet"/>
      </w:pPr>
      <w:r w:rsidRPr="00EF643D">
        <w:lastRenderedPageBreak/>
        <w:t>When you have supplied this value, you will be prompted to confirm that it is correct and asked whether you wish to continue.</w:t>
      </w:r>
    </w:p>
    <w:p w:rsidR="009603DE" w:rsidRPr="00EF643D" w:rsidRDefault="009603DE" w:rsidP="009603DE">
      <w:pPr>
        <w:pStyle w:val="ListBullet"/>
        <w:numPr>
          <w:ilvl w:val="0"/>
          <w:numId w:val="0"/>
        </w:numPr>
        <w:ind w:left="360"/>
      </w:pPr>
    </w:p>
    <w:p w:rsidR="00EF643D" w:rsidRPr="00EF643D" w:rsidRDefault="00EF643D" w:rsidP="009603DE">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9603DE">
      <w:pPr>
        <w:pStyle w:val="ListBullet"/>
      </w:pPr>
      <w:r w:rsidRPr="00EF643D">
        <w:t xml:space="preserve">When the script has completed, all the Structures Manager objects and data will have been upgraded. </w:t>
      </w:r>
    </w:p>
    <w:p w:rsidR="009603DE" w:rsidRPr="00EF643D" w:rsidRDefault="009603DE" w:rsidP="009603DE">
      <w:pPr>
        <w:pStyle w:val="Heading3"/>
      </w:pPr>
      <w:bookmarkStart w:id="556" w:name="_Toc366492084"/>
      <w:bookmarkStart w:id="557" w:name="_Toc375140392"/>
      <w:r w:rsidRPr="00EF643D">
        <w:t>Checking Log File(s)</w:t>
      </w:r>
      <w:bookmarkEnd w:id="557"/>
    </w:p>
    <w:p w:rsidR="009603DE" w:rsidRPr="00EF643D" w:rsidRDefault="009603DE" w:rsidP="009603DE">
      <w:r w:rsidRPr="00EF643D">
        <w:t>The following log files are produced in the working directory.  At the end of the upgrade, they can be viewed to check for any errors that could have occurred during the upgrade process.</w:t>
      </w:r>
    </w:p>
    <w:p w:rsidR="009603DE" w:rsidRPr="00697742" w:rsidRDefault="009603DE" w:rsidP="009603DE">
      <w:pPr>
        <w:rPr>
          <w:rStyle w:val="CodeText"/>
        </w:rPr>
      </w:pPr>
      <w:r>
        <w:rPr>
          <w:rStyle w:val="CodeText"/>
        </w:rPr>
        <w:tab/>
      </w:r>
      <w:proofErr w:type="spellStart"/>
      <w:proofErr w:type="gramStart"/>
      <w:r>
        <w:rPr>
          <w:rStyle w:val="CodeText"/>
        </w:rPr>
        <w:t>str</w:t>
      </w:r>
      <w:proofErr w:type="spellEnd"/>
      <w:r w:rsidRPr="00697742">
        <w:rPr>
          <w:rStyle w:val="CodeText"/>
        </w:rPr>
        <w:t>&lt;</w:t>
      </w:r>
      <w:proofErr w:type="gramEnd"/>
      <w:r w:rsidRPr="00697742">
        <w:rPr>
          <w:rStyle w:val="CodeText"/>
        </w:rPr>
        <w:t>xx&gt;_</w:t>
      </w:r>
      <w:r>
        <w:rPr>
          <w:rStyle w:val="CodeText"/>
        </w:rPr>
        <w:t>str</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9603DE" w:rsidRPr="00697742" w:rsidRDefault="009603DE" w:rsidP="009603DE">
      <w:pPr>
        <w:rPr>
          <w:rStyle w:val="CodeText"/>
        </w:rPr>
      </w:pPr>
      <w:r>
        <w:rPr>
          <w:rStyle w:val="CodeText"/>
        </w:rPr>
        <w:tab/>
      </w:r>
      <w:proofErr w:type="spellStart"/>
      <w:proofErr w:type="gramStart"/>
      <w:r>
        <w:rPr>
          <w:rStyle w:val="CodeText"/>
        </w:rPr>
        <w:t>str</w:t>
      </w:r>
      <w:proofErr w:type="spellEnd"/>
      <w:r w:rsidRPr="00697742">
        <w:rPr>
          <w:rStyle w:val="CodeText"/>
        </w:rPr>
        <w:t>&lt;</w:t>
      </w:r>
      <w:proofErr w:type="gramEnd"/>
      <w:r w:rsidRPr="00697742">
        <w:rPr>
          <w:rStyle w:val="CodeText"/>
        </w:rPr>
        <w:t>xx&gt;</w:t>
      </w:r>
      <w:r>
        <w:rPr>
          <w:rStyle w:val="CodeText"/>
        </w:rPr>
        <w:t>_str</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9603DE" w:rsidRPr="00EF643D" w:rsidRDefault="009603DE" w:rsidP="009603DE">
      <w:r>
        <w:tab/>
      </w:r>
      <w:proofErr w:type="gramStart"/>
      <w:r w:rsidRPr="00EF643D">
        <w:t>where</w:t>
      </w:r>
      <w:proofErr w:type="gramEnd"/>
      <w:r w:rsidRPr="00EF643D">
        <w:t xml:space="preserve"> &lt;xx&gt; refers to the original release number (i.e. 45</w:t>
      </w:r>
      <w:r>
        <w:t>00,  4600</w:t>
      </w:r>
      <w:r w:rsidRPr="00EF643D">
        <w:t>)</w:t>
      </w:r>
    </w:p>
    <w:p w:rsidR="009603DE" w:rsidRDefault="009603DE" w:rsidP="009603DE"/>
    <w:p w:rsidR="009603DE" w:rsidRPr="00EF643D" w:rsidRDefault="009603DE" w:rsidP="009603DE">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9603DE" w:rsidRPr="00EF643D" w:rsidRDefault="009603DE" w:rsidP="009603DE">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9603DE" w:rsidRPr="00EF643D" w:rsidRDefault="009603DE" w:rsidP="009603DE">
      <w:pPr>
        <w:pStyle w:val="Heading3"/>
      </w:pPr>
      <w:bookmarkStart w:id="558" w:name="_Toc375140393"/>
      <w:r w:rsidRPr="00EF643D">
        <w:t>Mandatory Configuration (Post Install and Upgrade)</w:t>
      </w:r>
      <w:bookmarkEnd w:id="558"/>
    </w:p>
    <w:p w:rsidR="009603DE" w:rsidRPr="00EF643D" w:rsidRDefault="009603DE" w:rsidP="009603DE">
      <w:pPr>
        <w:pStyle w:val="Heading4"/>
      </w:pPr>
      <w:bookmarkStart w:id="559" w:name="_Toc375140394"/>
      <w:r w:rsidRPr="00EF643D">
        <w:t>exor_version.txt</w:t>
      </w:r>
      <w:bookmarkEnd w:id="559"/>
    </w:p>
    <w:p w:rsidR="009603DE" w:rsidRPr="00EF643D" w:rsidRDefault="009603DE" w:rsidP="009603DE">
      <w:r w:rsidRPr="00EF643D">
        <w:t xml:space="preserve">Before accessing Enquiry Manager you must check the file exor_version.txt.  </w:t>
      </w:r>
    </w:p>
    <w:p w:rsidR="009603DE" w:rsidRPr="00EF643D" w:rsidRDefault="009603DE" w:rsidP="009603DE">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9603DE" w:rsidRPr="00EF643D" w:rsidRDefault="009603DE" w:rsidP="009603DE">
      <w:r w:rsidRPr="00EF643D">
        <w:t>Ensure that the entry for Enquiry Manager is set accordingly;</w:t>
      </w:r>
    </w:p>
    <w:p w:rsidR="009603DE" w:rsidRPr="00EF643D" w:rsidRDefault="009603DE" w:rsidP="009603DE">
      <w:r>
        <w:tab/>
      </w:r>
      <w:r>
        <w:rPr>
          <w:rStyle w:val="HighlightText"/>
        </w:rPr>
        <w:t>STR=4.7.0.0</w:t>
      </w:r>
    </w:p>
    <w:p w:rsidR="009603DE" w:rsidRPr="00EF643D" w:rsidRDefault="009603DE" w:rsidP="009603DE">
      <w:pPr>
        <w:pStyle w:val="Heading3"/>
      </w:pPr>
      <w:bookmarkStart w:id="560" w:name="_Toc375140395"/>
      <w:r w:rsidRPr="00EF643D">
        <w:t>Additional Configuration (Post Install and Upgrade)</w:t>
      </w:r>
      <w:bookmarkEnd w:id="560"/>
    </w:p>
    <w:p w:rsidR="009603DE" w:rsidRPr="00EF643D" w:rsidRDefault="009603DE" w:rsidP="009603DE">
      <w:r w:rsidRPr="00EF643D">
        <w:t xml:space="preserve">Consult the documentation that accompanies this release for details of any additional configuration that may be required following an install/upgrade. </w:t>
      </w:r>
    </w:p>
    <w:p w:rsidR="009603DE" w:rsidRPr="00EF643D" w:rsidRDefault="009603DE" w:rsidP="009603DE">
      <w:r w:rsidRPr="00EF643D">
        <w:t>For example, to obtain details of product options, and for details of new product features/amendments.</w:t>
      </w:r>
    </w:p>
    <w:p w:rsidR="009603DE" w:rsidRPr="00EF643D" w:rsidRDefault="009603DE" w:rsidP="009603DE">
      <w:r w:rsidRPr="00E06E14">
        <w:rPr>
          <w:rStyle w:val="HighlightText"/>
        </w:rPr>
        <w:t>Important</w:t>
      </w:r>
      <w:r w:rsidRPr="00EF643D">
        <w:t>:</w:t>
      </w:r>
    </w:p>
    <w:p w:rsidR="009603DE" w:rsidRPr="00EF643D" w:rsidRDefault="009603DE" w:rsidP="009603DE">
      <w:r w:rsidRPr="00EF643D">
        <w:t>It is highly recommended that you do this before attempting to use the application.</w:t>
      </w:r>
    </w:p>
    <w:p w:rsidR="009603DE" w:rsidRPr="00EF643D" w:rsidRDefault="009603DE" w:rsidP="009603DE">
      <w:pPr>
        <w:pStyle w:val="Heading3"/>
      </w:pPr>
      <w:bookmarkStart w:id="561" w:name="_Toc375140396"/>
      <w:r w:rsidRPr="00EF643D">
        <w:lastRenderedPageBreak/>
        <w:t xml:space="preserve">Product </w:t>
      </w:r>
      <w:proofErr w:type="spellStart"/>
      <w:r w:rsidRPr="00EF643D">
        <w:t>Licencing</w:t>
      </w:r>
      <w:proofErr w:type="spellEnd"/>
      <w:r w:rsidRPr="00EF643D">
        <w:t xml:space="preserve"> (Post Install only)</w:t>
      </w:r>
      <w:bookmarkEnd w:id="561"/>
    </w:p>
    <w:p w:rsidR="009603DE" w:rsidRPr="00EF643D" w:rsidRDefault="009603DE" w:rsidP="009603DE">
      <w:r w:rsidRPr="00EF643D">
        <w:t xml:space="preserve">Following first time installation you must </w:t>
      </w:r>
      <w:proofErr w:type="spellStart"/>
      <w:r w:rsidRPr="00EF643D">
        <w:t>licence</w:t>
      </w:r>
      <w:proofErr w:type="spellEnd"/>
      <w:r w:rsidRPr="00EF643D">
        <w:t xml:space="preserve"> the product for use.  </w:t>
      </w:r>
    </w:p>
    <w:p w:rsidR="009603DE" w:rsidRPr="00EF643D" w:rsidRDefault="009603DE" w:rsidP="009603DE">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9603DE" w:rsidRPr="00EF643D" w:rsidRDefault="009603DE" w:rsidP="009603DE"/>
    <w:p w:rsidR="009603DE" w:rsidRPr="00EF643D" w:rsidRDefault="009603DE" w:rsidP="009603DE">
      <w:r w:rsidRPr="00EF643D">
        <w:object w:dxaOrig="8986" w:dyaOrig="1980">
          <v:shape id="_x0000_i1036" type="#_x0000_t75" style="width:415.5pt;height:91.5pt" o:ole="">
            <v:imagedata r:id="rId38" o:title=""/>
          </v:shape>
          <o:OLEObject Type="Embed" ProgID="PBrush" ShapeID="_x0000_i1036" DrawAspect="Content" ObjectID="_1448882587" r:id="rId96"/>
        </w:object>
      </w:r>
      <w:r w:rsidRPr="00EF643D">
        <w:t xml:space="preserve"> </w:t>
      </w:r>
    </w:p>
    <w:p w:rsidR="009603DE" w:rsidRPr="00EF643D" w:rsidRDefault="009603DE" w:rsidP="009603DE">
      <w:r w:rsidRPr="00EF643D">
        <w:t>For further details please refer to the “</w:t>
      </w:r>
      <w:r>
        <w:rPr>
          <w:rStyle w:val="HighlightText"/>
        </w:rPr>
        <w:t>Network Manager General System Admin Guide</w:t>
      </w:r>
      <w:r w:rsidRPr="00EF643D">
        <w:t>”</w:t>
      </w:r>
    </w:p>
    <w:p w:rsidR="009603DE" w:rsidRPr="00EF643D" w:rsidRDefault="009603DE" w:rsidP="009603DE">
      <w:pPr>
        <w:pStyle w:val="Heading3"/>
      </w:pPr>
      <w:bookmarkStart w:id="562" w:name="_Toc375140397"/>
      <w:r w:rsidRPr="00EF643D">
        <w:t>Spatial Configuration (Post Install and Upgrade)</w:t>
      </w:r>
      <w:bookmarkEnd w:id="562"/>
    </w:p>
    <w:p w:rsidR="009603DE" w:rsidRPr="00EF643D" w:rsidRDefault="009603DE" w:rsidP="009603DE">
      <w:r w:rsidRPr="00EF643D">
        <w:t>Specific information regarding the registration of spatial layers can be found in the “</w:t>
      </w:r>
      <w:r>
        <w:rPr>
          <w:rStyle w:val="HighlightText"/>
        </w:rPr>
        <w:t>Locator and Web Mapping</w:t>
      </w:r>
      <w:r w:rsidRPr="00EF643D">
        <w:t>” document.</w:t>
      </w:r>
    </w:p>
    <w:p w:rsidR="009603DE" w:rsidRPr="00EF643D" w:rsidRDefault="009603DE" w:rsidP="009603DE"/>
    <w:p w:rsidR="00A1562B" w:rsidRDefault="00A1562B">
      <w:pPr>
        <w:spacing w:before="0" w:after="0"/>
        <w:rPr>
          <w:rFonts w:cs="Arial"/>
          <w:b/>
          <w:kern w:val="28"/>
          <w:sz w:val="24"/>
        </w:rPr>
      </w:pPr>
      <w:r>
        <w:br w:type="page"/>
      </w:r>
    </w:p>
    <w:p w:rsidR="00A1562B" w:rsidRPr="00EF643D" w:rsidRDefault="00A1562B" w:rsidP="00A1562B">
      <w:pPr>
        <w:pStyle w:val="Heading1"/>
      </w:pPr>
      <w:bookmarkStart w:id="563" w:name="_Toc375140398"/>
      <w:r>
        <w:lastRenderedPageBreak/>
        <w:t>Public Rights of Way</w:t>
      </w:r>
      <w:r w:rsidRPr="00EF643D">
        <w:t xml:space="preserve"> Manager</w:t>
      </w:r>
      <w:bookmarkEnd w:id="563"/>
    </w:p>
    <w:p w:rsidR="00A1562B" w:rsidRPr="00EF643D" w:rsidRDefault="00A1562B" w:rsidP="00A1562B">
      <w:pPr>
        <w:pStyle w:val="Heading2"/>
      </w:pPr>
      <w:bookmarkStart w:id="564" w:name="_Toc375140399"/>
      <w:r w:rsidRPr="00EF643D">
        <w:t xml:space="preserve">Implementation of the </w:t>
      </w:r>
      <w:r>
        <w:t>Public Rights of Way</w:t>
      </w:r>
      <w:r w:rsidRPr="00EF643D">
        <w:t xml:space="preserve"> Manager Software files</w:t>
      </w:r>
      <w:bookmarkEnd w:id="564"/>
    </w:p>
    <w:p w:rsidR="00A1562B" w:rsidRPr="00EF643D" w:rsidRDefault="00A1562B" w:rsidP="00A156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1562B" w:rsidRPr="00EF643D" w:rsidRDefault="00A1562B" w:rsidP="00A1562B">
      <w:r w:rsidRPr="00E06E14">
        <w:rPr>
          <w:rStyle w:val="HighlightText"/>
        </w:rPr>
        <w:t>Important</w:t>
      </w:r>
      <w:r w:rsidRPr="00EF643D">
        <w:t>:</w:t>
      </w:r>
    </w:p>
    <w:p w:rsidR="00A1562B" w:rsidRPr="00EF643D" w:rsidRDefault="00A1562B" w:rsidP="00A1562B">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A1562B" w:rsidRPr="00EF643D" w:rsidRDefault="00A1562B" w:rsidP="00A1562B">
      <w:r w:rsidRPr="00EF643D">
        <w:t xml:space="preserve">  </w:t>
      </w:r>
    </w:p>
    <w:p w:rsidR="00A1562B" w:rsidRPr="00EF643D" w:rsidRDefault="00A1562B" w:rsidP="00A1562B"/>
    <w:p w:rsidR="00A1562B" w:rsidRPr="00EF643D" w:rsidRDefault="00A1562B" w:rsidP="00A1562B">
      <w:pPr>
        <w:pStyle w:val="Heading2"/>
      </w:pPr>
      <w:r w:rsidRPr="00EF643D">
        <w:br w:type="page"/>
      </w:r>
      <w:bookmarkStart w:id="565" w:name="_Toc375140400"/>
      <w:r>
        <w:lastRenderedPageBreak/>
        <w:t>Public Rights of Way</w:t>
      </w:r>
      <w:r w:rsidRPr="00EF643D">
        <w:t xml:space="preserve"> Manager Server Install/Upgrade</w:t>
      </w:r>
      <w:bookmarkEnd w:id="565"/>
    </w:p>
    <w:p w:rsidR="00A1562B" w:rsidRPr="00EF643D" w:rsidRDefault="00A1562B" w:rsidP="00A1562B">
      <w:r w:rsidRPr="00EF643D">
        <w:t xml:space="preserve">This chapter provides details of steps involved in installing/upgrading the server components for </w:t>
      </w:r>
      <w:r>
        <w:t>Public Rights of Way</w:t>
      </w:r>
      <w:r w:rsidRPr="00EF643D">
        <w:t xml:space="preserve"> Manager.</w:t>
      </w:r>
    </w:p>
    <w:p w:rsidR="00A1562B" w:rsidRPr="00EF643D" w:rsidRDefault="00A1562B" w:rsidP="00A1562B">
      <w:r w:rsidRPr="00E06E14">
        <w:rPr>
          <w:rStyle w:val="HighlightText"/>
        </w:rPr>
        <w:t>Important</w:t>
      </w:r>
      <w:r w:rsidRPr="00EF643D">
        <w:t>:</w:t>
      </w:r>
    </w:p>
    <w:p w:rsidR="00A1562B" w:rsidRDefault="00A1562B" w:rsidP="00A1562B">
      <w:r w:rsidRPr="00EF643D">
        <w:t xml:space="preserve">This product will require installing/upgrading </w:t>
      </w:r>
      <w:r w:rsidRPr="00A1562B">
        <w:rPr>
          <w:rStyle w:val="HighlightText"/>
        </w:rPr>
        <w:t>after</w:t>
      </w:r>
      <w:r w:rsidRPr="00EF643D">
        <w:t xml:space="preserve"> Network Manager.</w:t>
      </w:r>
    </w:p>
    <w:p w:rsidR="00A1562B" w:rsidRPr="00A1562B" w:rsidRDefault="00A1562B" w:rsidP="00A1562B">
      <w:r w:rsidRPr="00A1562B">
        <w:t xml:space="preserve">This product also has dependencies on Public Enquiry Manager and Maintenance Manager so they must be </w:t>
      </w:r>
      <w:proofErr w:type="gramStart"/>
      <w:r w:rsidRPr="00A1562B">
        <w:t>installed/upgraded</w:t>
      </w:r>
      <w:proofErr w:type="gramEnd"/>
      <w:r w:rsidRPr="00A1562B">
        <w:t xml:space="preserve"> before you begin this install/upgrade.</w:t>
      </w:r>
    </w:p>
    <w:p w:rsidR="00A1562B" w:rsidRPr="00EF643D" w:rsidRDefault="00A1562B" w:rsidP="00A1562B">
      <w:pPr>
        <w:pStyle w:val="Heading3"/>
      </w:pPr>
      <w:bookmarkStart w:id="566" w:name="_Toc375140401"/>
      <w:r w:rsidRPr="00EF643D">
        <w:t xml:space="preserve">Before you </w:t>
      </w:r>
      <w:proofErr w:type="gramStart"/>
      <w:r w:rsidRPr="00EF643D">
        <w:t>Start</w:t>
      </w:r>
      <w:bookmarkEnd w:id="566"/>
      <w:proofErr w:type="gramEnd"/>
    </w:p>
    <w:p w:rsidR="00A1562B" w:rsidRPr="00EF643D" w:rsidRDefault="00A1562B" w:rsidP="00A1562B">
      <w:r w:rsidRPr="00EF643D">
        <w:t xml:space="preserve">Before proceeding please ensure that the pre-requisites mentioned in Section </w:t>
      </w:r>
      <w:r w:rsidR="007524F3">
        <w:fldChar w:fldCharType="begin"/>
      </w:r>
      <w:r>
        <w:instrText xml:space="preserve"> REF _Ref371063394 \r \h </w:instrText>
      </w:r>
      <w:r w:rsidR="007524F3">
        <w:fldChar w:fldCharType="separate"/>
      </w:r>
      <w:r w:rsidR="0086719A">
        <w:t>2.3</w:t>
      </w:r>
      <w:r w:rsidR="007524F3">
        <w:fldChar w:fldCharType="end"/>
      </w:r>
      <w:r w:rsidRPr="00EF643D">
        <w:t xml:space="preserve"> of this document are met.</w:t>
      </w:r>
    </w:p>
    <w:p w:rsidR="00A1562B" w:rsidRPr="00EF643D" w:rsidRDefault="00A1562B" w:rsidP="00A1562B">
      <w:r w:rsidRPr="00EF643D">
        <w:t>Also, please be aware of the following;</w:t>
      </w:r>
    </w:p>
    <w:p w:rsidR="00A1562B" w:rsidRPr="00EF643D" w:rsidRDefault="00A1562B" w:rsidP="00A1562B">
      <w:r w:rsidRPr="00EF643D">
        <w:t xml:space="preserve">Where instructed to change to a directory before running a script, it is assumed that you are running SQL*PLUS from a DOS Command prompt.  </w:t>
      </w:r>
    </w:p>
    <w:p w:rsidR="00A1562B" w:rsidRPr="00EF643D" w:rsidRDefault="00A1562B" w:rsidP="00A1562B">
      <w:r w:rsidRPr="00EF643D">
        <w:t xml:space="preserve">If you are running SQL*PLUS in windows you should set the 'start in' directory of the SQL*PLUS shortcut to simulate the change of directory.   </w:t>
      </w:r>
    </w:p>
    <w:p w:rsidR="00A1562B" w:rsidRDefault="00A1562B" w:rsidP="00A1562B">
      <w:pPr>
        <w:rPr>
          <w:rStyle w:val="HighlightText"/>
        </w:rPr>
      </w:pPr>
      <w:r>
        <w:rPr>
          <w:rStyle w:val="HighlightText"/>
        </w:rPr>
        <w:t>If you do not run SQL*PLUS from the directory stated in each step of the guide, the installation will fail.</w:t>
      </w:r>
    </w:p>
    <w:p w:rsidR="00A1562B" w:rsidRPr="00EF643D" w:rsidRDefault="00A1562B" w:rsidP="00A1562B">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A1562B" w:rsidRPr="00EF643D" w:rsidRDefault="00A1562B" w:rsidP="00A1562B">
      <w:pPr>
        <w:pStyle w:val="Heading3"/>
      </w:pPr>
      <w:bookmarkStart w:id="567" w:name="_Toc375140402"/>
      <w:r w:rsidRPr="00EF643D">
        <w:t>Typical problems that you may encounter</w:t>
      </w:r>
      <w:bookmarkEnd w:id="567"/>
    </w:p>
    <w:p w:rsidR="00A1562B" w:rsidRPr="00EF643D" w:rsidRDefault="00A1562B" w:rsidP="00A1562B">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A1562B" w:rsidRPr="00EF643D" w:rsidRDefault="00A1562B" w:rsidP="00A156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1562B" w:rsidRPr="00EF643D" w:rsidRDefault="00A1562B" w:rsidP="00A156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1562B" w:rsidRPr="00EF643D" w:rsidRDefault="00A1562B" w:rsidP="00A1562B">
      <w:pPr>
        <w:pStyle w:val="Heading3"/>
      </w:pPr>
      <w:bookmarkStart w:id="568" w:name="_Toc375140403"/>
      <w:r w:rsidRPr="00EF643D">
        <w:t xml:space="preserve">Install of </w:t>
      </w:r>
      <w:r w:rsidR="00F27CC2">
        <w:t>Public Rights of Way</w:t>
      </w:r>
      <w:r w:rsidRPr="00EF643D">
        <w:t xml:space="preserve"> Manager</w:t>
      </w:r>
      <w:bookmarkEnd w:id="568"/>
    </w:p>
    <w:p w:rsidR="00A1562B" w:rsidRPr="00EF643D" w:rsidRDefault="00A1562B" w:rsidP="00A1562B">
      <w:r w:rsidRPr="00EF643D">
        <w:t xml:space="preserve">To create the base data and objects for </w:t>
      </w:r>
      <w:r w:rsidR="00F27CC2">
        <w:t>Public Rights of Way</w:t>
      </w:r>
      <w:r w:rsidRPr="00EF643D">
        <w:t xml:space="preserve"> Manager modules; </w:t>
      </w:r>
    </w:p>
    <w:p w:rsidR="00A1562B" w:rsidRPr="00EF643D" w:rsidRDefault="00A1562B" w:rsidP="00A1562B">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F27CC2">
        <w:t>prow</w:t>
      </w:r>
      <w:r w:rsidRPr="00EF643D">
        <w:t>\install</w:t>
      </w:r>
    </w:p>
    <w:p w:rsidR="00A1562B" w:rsidRPr="00EF643D" w:rsidRDefault="00A1562B" w:rsidP="00A1562B">
      <w:r w:rsidRPr="00EF643D">
        <w:t>Login to SQL*PLUS as the highways owner on the client PC and run the following command:</w:t>
      </w:r>
    </w:p>
    <w:p w:rsidR="00A1562B" w:rsidRPr="00FC2DA7" w:rsidRDefault="00A1562B" w:rsidP="00A1562B">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w:t>
      </w:r>
      <w:r w:rsidR="00F27CC2">
        <w:rPr>
          <w:rStyle w:val="CodeText"/>
        </w:rPr>
        <w:t>prow</w:t>
      </w:r>
      <w:r w:rsidRPr="00FC2DA7">
        <w:rPr>
          <w:rStyle w:val="CodeText"/>
        </w:rPr>
        <w:t>_inst.sql</w:t>
      </w:r>
    </w:p>
    <w:p w:rsidR="00A1562B" w:rsidRPr="00EF643D" w:rsidRDefault="00A1562B" w:rsidP="00A1562B">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A1562B" w:rsidRPr="00EF643D" w:rsidRDefault="00A1562B" w:rsidP="00A1562B"/>
    <w:p w:rsidR="00A1562B" w:rsidRPr="00EF643D" w:rsidRDefault="00A1562B" w:rsidP="00A1562B">
      <w:r w:rsidRPr="00EF643D">
        <w:t>For example, if you installed your highways software in a directory called EXOR on your C drive, you would enter the following when prompted.</w:t>
      </w:r>
    </w:p>
    <w:p w:rsidR="00A1562B" w:rsidRPr="00FC2DA7" w:rsidRDefault="00A1562B" w:rsidP="00A1562B">
      <w:pPr>
        <w:rPr>
          <w:rStyle w:val="HighlightText"/>
        </w:rPr>
      </w:pPr>
      <w:r w:rsidRPr="00EF643D">
        <w:t> </w:t>
      </w:r>
      <w:r w:rsidRPr="00FC2DA7">
        <w:rPr>
          <w:rStyle w:val="HighlightText"/>
        </w:rPr>
        <w:t>C:\EXOR\</w:t>
      </w:r>
      <w:r w:rsidRPr="00FC2DA7">
        <w:rPr>
          <w:rStyle w:val="HighlightText"/>
        </w:rPr>
        <w:tab/>
      </w:r>
    </w:p>
    <w:p w:rsidR="00A1562B" w:rsidRPr="00EF643D" w:rsidRDefault="00A1562B" w:rsidP="00A1562B">
      <w:r w:rsidRPr="00EF643D">
        <w:t>When you have supplied this value, you will be prompted to confirm that it is correct and asked whether you wish to continue.</w:t>
      </w:r>
    </w:p>
    <w:p w:rsidR="00A1562B" w:rsidRPr="00EF643D" w:rsidRDefault="00A1562B" w:rsidP="00A1562B">
      <w:r w:rsidRPr="00EF643D">
        <w:t>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r w:rsidRPr="00EF643D">
        <w:t xml:space="preserve">When the script has completed, all the </w:t>
      </w:r>
      <w:r w:rsidR="00F27CC2">
        <w:t>Public Rights of Way</w:t>
      </w:r>
      <w:r w:rsidRPr="00EF643D">
        <w:t xml:space="preserve"> Manager objects and data will have been installed. </w:t>
      </w:r>
    </w:p>
    <w:p w:rsidR="00A1562B" w:rsidRPr="00EF643D" w:rsidRDefault="00A1562B" w:rsidP="00A1562B">
      <w:pPr>
        <w:pStyle w:val="Heading3"/>
      </w:pPr>
      <w:bookmarkStart w:id="569" w:name="_Toc375140404"/>
      <w:r w:rsidRPr="00EF643D">
        <w:t>Checking Log File(s)</w:t>
      </w:r>
      <w:bookmarkEnd w:id="569"/>
    </w:p>
    <w:p w:rsidR="00A1562B" w:rsidRPr="00EF643D" w:rsidRDefault="00A1562B" w:rsidP="00A1562B">
      <w:r w:rsidRPr="00EF643D">
        <w:t>The following log files are produced in the working directory.  At the end of the installation, the files can be viewed to check for any errors that could have occurred during installation.</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_install_1_&lt;</w:t>
      </w:r>
      <w:proofErr w:type="spellStart"/>
      <w:r w:rsidRPr="00FC2DA7">
        <w:rPr>
          <w:rStyle w:val="CodeText"/>
        </w:rPr>
        <w:t>date&amp;time</w:t>
      </w:r>
      <w:proofErr w:type="spellEnd"/>
      <w:r w:rsidRPr="00FC2DA7">
        <w:rPr>
          <w:rStyle w:val="CodeText"/>
        </w:rPr>
        <w:t>&gt;.LOG</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w:t>
      </w:r>
      <w:r>
        <w:rPr>
          <w:rStyle w:val="CodeText"/>
        </w:rPr>
        <w:t>2</w:t>
      </w:r>
      <w:r w:rsidRPr="00FC2DA7">
        <w:rPr>
          <w:rStyle w:val="CodeText"/>
        </w:rPr>
        <w:t>_&lt;</w:t>
      </w:r>
      <w:proofErr w:type="spellStart"/>
      <w:r w:rsidRPr="00FC2DA7">
        <w:rPr>
          <w:rStyle w:val="CodeText"/>
        </w:rPr>
        <w:t>date&amp;time</w:t>
      </w:r>
      <w:proofErr w:type="spellEnd"/>
      <w:r w:rsidRPr="00FC2DA7">
        <w:rPr>
          <w:rStyle w:val="CodeText"/>
        </w:rPr>
        <w:t>&gt;.LOG</w:t>
      </w:r>
    </w:p>
    <w:p w:rsidR="00A1562B" w:rsidRPr="00EF643D" w:rsidRDefault="00A1562B" w:rsidP="00A1562B">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A1562B" w:rsidRPr="00EF643D" w:rsidRDefault="00A1562B" w:rsidP="00A1562B">
      <w:pPr>
        <w:pStyle w:val="Heading3"/>
      </w:pPr>
      <w:bookmarkStart w:id="570" w:name="_Toc375140405"/>
      <w:r w:rsidRPr="00EF643D">
        <w:t xml:space="preserve">Upgrade of </w:t>
      </w:r>
      <w:r w:rsidR="00F27CC2">
        <w:t>Public Rights of Way</w:t>
      </w:r>
      <w:r w:rsidRPr="00EF643D">
        <w:t xml:space="preserve"> Manager</w:t>
      </w:r>
      <w:bookmarkEnd w:id="570"/>
    </w:p>
    <w:p w:rsidR="00A1562B" w:rsidRPr="00EF643D" w:rsidRDefault="00A1562B" w:rsidP="00A1562B">
      <w:r w:rsidRPr="00EF643D">
        <w:t xml:space="preserve">This section describes the steps necessary to upgrade </w:t>
      </w:r>
      <w:r w:rsidR="00F27CC2">
        <w:t>Public Rights of Way</w:t>
      </w:r>
      <w:r w:rsidRPr="00EF643D">
        <w:t xml:space="preserve"> Manager to 4.7.0.0</w:t>
      </w:r>
    </w:p>
    <w:p w:rsidR="00A1562B" w:rsidRPr="00EF643D" w:rsidRDefault="00A1562B" w:rsidP="00A1562B">
      <w:r w:rsidRPr="00EF643D">
        <w:t xml:space="preserve">To upgrade the base data and objects for the </w:t>
      </w:r>
      <w:r w:rsidR="00F27CC2">
        <w:t>Public Rights of Way</w:t>
      </w:r>
      <w:r w:rsidRPr="00EF643D">
        <w:t xml:space="preserve"> Manager modules;</w:t>
      </w:r>
    </w:p>
    <w:p w:rsidR="00A1562B" w:rsidRDefault="00A1562B" w:rsidP="00A1562B">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rsidR="00F27CC2">
        <w:t>prow</w:t>
      </w:r>
      <w:r w:rsidRPr="00EF643D">
        <w:t>\install</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xml:space="preserve">Login to SQL*PLUS as the highways owner on the client PC </w:t>
      </w:r>
    </w:p>
    <w:p w:rsidR="00A1562B" w:rsidRPr="00EF643D" w:rsidRDefault="00A1562B" w:rsidP="00A1562B"/>
    <w:p w:rsidR="00A1562B" w:rsidRDefault="00A1562B" w:rsidP="00A1562B">
      <w:pPr>
        <w:pStyle w:val="ListBullet"/>
      </w:pPr>
      <w:r>
        <w:t>R</w:t>
      </w:r>
      <w:r w:rsidRPr="00EF643D">
        <w:t xml:space="preserve">un the following command </w:t>
      </w:r>
    </w:p>
    <w:p w:rsidR="00A1562B" w:rsidRPr="00A1562B" w:rsidRDefault="00A1562B" w:rsidP="00F27CC2">
      <w:pPr>
        <w:pStyle w:val="ListBullet2"/>
        <w:numPr>
          <w:ilvl w:val="0"/>
          <w:numId w:val="0"/>
        </w:numPr>
        <w:ind w:left="720"/>
        <w:rPr>
          <w:rStyle w:val="CodeText"/>
        </w:rPr>
      </w:pPr>
      <w:r w:rsidRPr="00A1562B">
        <w:rPr>
          <w:rStyle w:val="CodeText"/>
        </w:rPr>
        <w:t xml:space="preserve">start </w:t>
      </w:r>
      <w:r w:rsidR="00F27CC2">
        <w:rPr>
          <w:rStyle w:val="CodeText"/>
        </w:rPr>
        <w:t>prow</w:t>
      </w:r>
      <w:r w:rsidRPr="00A1562B">
        <w:rPr>
          <w:rStyle w:val="CodeText"/>
        </w:rPr>
        <w:t>4500_</w:t>
      </w:r>
      <w:r w:rsidR="00F27CC2">
        <w:rPr>
          <w:rStyle w:val="CodeText"/>
        </w:rPr>
        <w:t>prow</w:t>
      </w:r>
      <w:r w:rsidRPr="00A1562B">
        <w:rPr>
          <w:rStyle w:val="CodeText"/>
        </w:rPr>
        <w:t>4700.sql</w:t>
      </w:r>
    </w:p>
    <w:p w:rsidR="00F27CC2" w:rsidRDefault="00F27CC2" w:rsidP="00F27CC2">
      <w:pPr>
        <w:pStyle w:val="ListBullet"/>
        <w:numPr>
          <w:ilvl w:val="0"/>
          <w:numId w:val="0"/>
        </w:numPr>
        <w:ind w:left="360"/>
      </w:pPr>
    </w:p>
    <w:p w:rsidR="00A1562B" w:rsidRPr="00EF643D" w:rsidRDefault="00A1562B" w:rsidP="00A156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A1562B" w:rsidRDefault="00A1562B" w:rsidP="00A1562B"/>
    <w:p w:rsidR="00A1562B" w:rsidRPr="00EF643D" w:rsidRDefault="00A1562B" w:rsidP="00A1562B">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1562B" w:rsidRPr="00EF643D" w:rsidRDefault="00A1562B" w:rsidP="00A1562B">
      <w:r>
        <w:tab/>
      </w:r>
      <w:r>
        <w:tab/>
      </w:r>
      <w:r>
        <w:rPr>
          <w:rStyle w:val="HighlightText"/>
        </w:rPr>
        <w:t>C:\EXOR\</w:t>
      </w:r>
    </w:p>
    <w:p w:rsidR="00A1562B" w:rsidRPr="00EF643D" w:rsidRDefault="00A1562B" w:rsidP="00A1562B"/>
    <w:p w:rsidR="00A1562B" w:rsidRDefault="00A1562B" w:rsidP="00A1562B">
      <w:pPr>
        <w:pStyle w:val="ListBullet"/>
      </w:pPr>
      <w:r w:rsidRPr="00EF643D">
        <w:lastRenderedPageBreak/>
        <w:t>When you have supplied this value, you will be prompted to confirm that it is correct and asked whether you wish to continue.</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p w:rsidR="00A1562B" w:rsidRPr="00EF643D" w:rsidRDefault="00A1562B" w:rsidP="00A1562B">
      <w:pPr>
        <w:pStyle w:val="ListBullet"/>
      </w:pPr>
      <w:r w:rsidRPr="00EF643D">
        <w:t xml:space="preserve">When the script has completed, all the </w:t>
      </w:r>
      <w:r w:rsidR="00F27CC2">
        <w:t>Public Rights of Way</w:t>
      </w:r>
      <w:r w:rsidRPr="00EF643D">
        <w:t xml:space="preserve"> Manager objects and data will have been upgraded. </w:t>
      </w:r>
    </w:p>
    <w:p w:rsidR="00A1562B" w:rsidRPr="00EF643D" w:rsidRDefault="00A1562B" w:rsidP="00A1562B">
      <w:pPr>
        <w:pStyle w:val="Heading3"/>
      </w:pPr>
      <w:bookmarkStart w:id="571" w:name="_Toc375140406"/>
      <w:r w:rsidRPr="00EF643D">
        <w:t>Checking Log File(s)</w:t>
      </w:r>
      <w:bookmarkEnd w:id="571"/>
    </w:p>
    <w:p w:rsidR="00A1562B" w:rsidRPr="00EF643D" w:rsidRDefault="00A1562B" w:rsidP="00A1562B">
      <w:r w:rsidRPr="00EF643D">
        <w:t>The following log files are produced in the working directory.  At the end of the upgrade, they can be viewed to check for any errors that could have occurred during the upgrade process.</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00_1_&lt;</w:t>
      </w:r>
      <w:proofErr w:type="spellStart"/>
      <w:r w:rsidRPr="00697742">
        <w:rPr>
          <w:rStyle w:val="CodeText"/>
        </w:rPr>
        <w:t>date&amp;time</w:t>
      </w:r>
      <w:proofErr w:type="spellEnd"/>
      <w:r w:rsidRPr="00697742">
        <w:rPr>
          <w:rStyle w:val="CodeText"/>
        </w:rPr>
        <w:t>&gt;.LOG</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00_2_&lt;</w:t>
      </w:r>
      <w:proofErr w:type="spellStart"/>
      <w:r w:rsidRPr="00697742">
        <w:rPr>
          <w:rStyle w:val="CodeText"/>
        </w:rPr>
        <w:t>date&amp;time</w:t>
      </w:r>
      <w:proofErr w:type="spellEnd"/>
      <w:r w:rsidRPr="00697742">
        <w:rPr>
          <w:rStyle w:val="CodeText"/>
        </w:rPr>
        <w:t>&gt;.LOG</w:t>
      </w:r>
    </w:p>
    <w:p w:rsidR="00A1562B" w:rsidRPr="00EF643D" w:rsidRDefault="00A1562B" w:rsidP="00A1562B">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A1562B" w:rsidRPr="00EF643D" w:rsidRDefault="00A1562B" w:rsidP="00A1562B">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A1562B" w:rsidRPr="00EF643D" w:rsidRDefault="00A1562B" w:rsidP="00A1562B">
      <w:pPr>
        <w:pStyle w:val="Heading3"/>
      </w:pPr>
      <w:bookmarkStart w:id="572" w:name="_Toc375140407"/>
      <w:r w:rsidRPr="00EF643D">
        <w:t>Mandatory Configuration (Post Install and Upgrade)</w:t>
      </w:r>
      <w:bookmarkEnd w:id="572"/>
    </w:p>
    <w:p w:rsidR="00A1562B" w:rsidRPr="00EF643D" w:rsidRDefault="00A1562B" w:rsidP="00A1562B">
      <w:pPr>
        <w:pStyle w:val="Heading4"/>
      </w:pPr>
      <w:bookmarkStart w:id="573" w:name="_Toc375140408"/>
      <w:r w:rsidRPr="00EF643D">
        <w:t>exor_version.txt</w:t>
      </w:r>
      <w:bookmarkEnd w:id="573"/>
    </w:p>
    <w:p w:rsidR="00A1562B" w:rsidRPr="00EF643D" w:rsidRDefault="00A1562B" w:rsidP="00A1562B">
      <w:r w:rsidRPr="00EF643D">
        <w:t xml:space="preserve">Before accessing Enquiry Manager you must check the file exor_version.txt.  </w:t>
      </w:r>
    </w:p>
    <w:p w:rsidR="00A1562B" w:rsidRPr="00EF643D" w:rsidRDefault="00A1562B" w:rsidP="00A1562B">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rsidR="00A1562B" w:rsidRPr="00EF643D" w:rsidRDefault="00A1562B" w:rsidP="00A1562B">
      <w:r w:rsidRPr="00EF643D">
        <w:t>Ensure that the entry for Enquiry Manager is set accordingly;</w:t>
      </w:r>
    </w:p>
    <w:p w:rsidR="00A1562B" w:rsidRPr="00EF643D" w:rsidRDefault="00A1562B" w:rsidP="00A1562B">
      <w:r>
        <w:tab/>
      </w:r>
      <w:r w:rsidR="00F27CC2">
        <w:rPr>
          <w:rStyle w:val="HighlightText"/>
        </w:rPr>
        <w:t>PROW</w:t>
      </w:r>
      <w:r>
        <w:rPr>
          <w:rStyle w:val="HighlightText"/>
        </w:rPr>
        <w:t>=4.7.0.0</w:t>
      </w:r>
    </w:p>
    <w:p w:rsidR="00A1562B" w:rsidRPr="00EF643D" w:rsidRDefault="00A1562B" w:rsidP="00A1562B">
      <w:pPr>
        <w:pStyle w:val="Heading3"/>
      </w:pPr>
      <w:bookmarkStart w:id="574" w:name="_Toc375140409"/>
      <w:r w:rsidRPr="00EF643D">
        <w:t>Additional Configuration (Post Install and Upgrade)</w:t>
      </w:r>
      <w:bookmarkEnd w:id="574"/>
    </w:p>
    <w:p w:rsidR="00A1562B" w:rsidRPr="00EF643D" w:rsidRDefault="00A1562B" w:rsidP="00A1562B">
      <w:r w:rsidRPr="00EF643D">
        <w:t xml:space="preserve">Consult the documentation that accompanies this release for details of any additional configuration that may be required following an install/upgrade. </w:t>
      </w:r>
    </w:p>
    <w:p w:rsidR="00A1562B" w:rsidRPr="00EF643D" w:rsidRDefault="00A1562B" w:rsidP="00A1562B">
      <w:r w:rsidRPr="00EF643D">
        <w:t>For example, to obtain details of product options, and for details of new product features/amendments.</w:t>
      </w:r>
    </w:p>
    <w:p w:rsidR="00A1562B" w:rsidRPr="00EF643D" w:rsidRDefault="00A1562B" w:rsidP="00A1562B">
      <w:r w:rsidRPr="00E06E14">
        <w:rPr>
          <w:rStyle w:val="HighlightText"/>
        </w:rPr>
        <w:t>Important</w:t>
      </w:r>
      <w:r w:rsidRPr="00EF643D">
        <w:t>:</w:t>
      </w:r>
    </w:p>
    <w:p w:rsidR="00A1562B" w:rsidRPr="00EF643D" w:rsidRDefault="00A1562B" w:rsidP="00A1562B">
      <w:r w:rsidRPr="00EF643D">
        <w:t>It is highly recommended that you do this before attempting to use the application.</w:t>
      </w:r>
    </w:p>
    <w:p w:rsidR="00F27CC2" w:rsidRDefault="00F27CC2">
      <w:pPr>
        <w:spacing w:before="0" w:after="0"/>
        <w:rPr>
          <w:rFonts w:cs="Arial"/>
        </w:rPr>
      </w:pPr>
      <w:r>
        <w:br w:type="page"/>
      </w:r>
    </w:p>
    <w:p w:rsidR="00A1562B" w:rsidRPr="00EF643D" w:rsidRDefault="00A1562B" w:rsidP="00A1562B">
      <w:pPr>
        <w:pStyle w:val="Heading3"/>
      </w:pPr>
      <w:bookmarkStart w:id="575" w:name="_Toc375140410"/>
      <w:r w:rsidRPr="00EF643D">
        <w:lastRenderedPageBreak/>
        <w:t xml:space="preserve">Product </w:t>
      </w:r>
      <w:proofErr w:type="spellStart"/>
      <w:r w:rsidRPr="00EF643D">
        <w:t>Licencing</w:t>
      </w:r>
      <w:proofErr w:type="spellEnd"/>
      <w:r w:rsidRPr="00EF643D">
        <w:t xml:space="preserve"> (Post Install only)</w:t>
      </w:r>
      <w:bookmarkEnd w:id="575"/>
    </w:p>
    <w:p w:rsidR="00A1562B" w:rsidRPr="00EF643D" w:rsidRDefault="00A1562B" w:rsidP="00A1562B">
      <w:r w:rsidRPr="00EF643D">
        <w:t xml:space="preserve">Following first time installation you must </w:t>
      </w:r>
      <w:proofErr w:type="spellStart"/>
      <w:r w:rsidRPr="00EF643D">
        <w:t>licence</w:t>
      </w:r>
      <w:proofErr w:type="spellEnd"/>
      <w:r w:rsidRPr="00EF643D">
        <w:t xml:space="preserve"> the product for use.  </w:t>
      </w:r>
    </w:p>
    <w:p w:rsidR="00A1562B" w:rsidRPr="00EF643D" w:rsidRDefault="00A1562B" w:rsidP="00A1562B">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A1562B" w:rsidRPr="00EF643D" w:rsidRDefault="00A1562B" w:rsidP="00A1562B"/>
    <w:p w:rsidR="00A1562B" w:rsidRPr="00EF643D" w:rsidRDefault="00A1562B" w:rsidP="00A1562B">
      <w:r w:rsidRPr="00EF643D">
        <w:object w:dxaOrig="8986" w:dyaOrig="1980">
          <v:shape id="_x0000_i1037" type="#_x0000_t75" style="width:415.5pt;height:91.5pt" o:ole="">
            <v:imagedata r:id="rId38" o:title=""/>
          </v:shape>
          <o:OLEObject Type="Embed" ProgID="PBrush" ShapeID="_x0000_i1037" DrawAspect="Content" ObjectID="_1448882588" r:id="rId99"/>
        </w:object>
      </w:r>
      <w:r w:rsidRPr="00EF643D">
        <w:t xml:space="preserve"> </w:t>
      </w:r>
    </w:p>
    <w:p w:rsidR="00A1562B" w:rsidRPr="00EF643D" w:rsidRDefault="00A1562B" w:rsidP="00A1562B">
      <w:r w:rsidRPr="00EF643D">
        <w:t>For further details please refer to the “</w:t>
      </w:r>
      <w:r>
        <w:rPr>
          <w:rStyle w:val="HighlightText"/>
        </w:rPr>
        <w:t>Network Manager General System Admin Guide</w:t>
      </w:r>
      <w:r w:rsidRPr="00EF643D">
        <w:t>”</w:t>
      </w:r>
    </w:p>
    <w:p w:rsidR="00A1562B" w:rsidRPr="00EF643D" w:rsidRDefault="00A1562B" w:rsidP="00A1562B">
      <w:pPr>
        <w:pStyle w:val="Heading3"/>
      </w:pPr>
      <w:bookmarkStart w:id="576" w:name="_Toc375140411"/>
      <w:r w:rsidRPr="00EF643D">
        <w:t>Spatial Configuration (Post Install and Upgrade)</w:t>
      </w:r>
      <w:bookmarkEnd w:id="576"/>
    </w:p>
    <w:p w:rsidR="00A1562B" w:rsidRPr="00EF643D" w:rsidRDefault="00A1562B" w:rsidP="00A1562B">
      <w:r w:rsidRPr="00EF643D">
        <w:t>Specific information regarding the registration of spatial layers can be found in the “</w:t>
      </w:r>
      <w:r>
        <w:rPr>
          <w:rStyle w:val="HighlightText"/>
        </w:rPr>
        <w:t>Locator and Web Mapping</w:t>
      </w:r>
      <w:r w:rsidRPr="00EF643D">
        <w:t>” document.</w:t>
      </w:r>
    </w:p>
    <w:p w:rsidR="00A1562B" w:rsidRPr="00EF643D" w:rsidRDefault="00A1562B" w:rsidP="00A1562B"/>
    <w:p w:rsidR="009603DE" w:rsidRDefault="009603DE">
      <w:pPr>
        <w:spacing w:before="0" w:after="0"/>
        <w:rPr>
          <w:rFonts w:cs="Arial"/>
          <w:b/>
          <w:kern w:val="28"/>
          <w:sz w:val="24"/>
        </w:rPr>
      </w:pPr>
      <w:r>
        <w:br w:type="page"/>
      </w:r>
    </w:p>
    <w:p w:rsidR="00EF643D" w:rsidRDefault="00EF643D" w:rsidP="003A554B">
      <w:pPr>
        <w:pStyle w:val="Heading1"/>
      </w:pPr>
      <w:bookmarkStart w:id="577" w:name="_Toc375140412"/>
      <w:proofErr w:type="spellStart"/>
      <w:r w:rsidRPr="00EF643D">
        <w:lastRenderedPageBreak/>
        <w:t>MapCapture</w:t>
      </w:r>
      <w:bookmarkEnd w:id="415"/>
      <w:proofErr w:type="spellEnd"/>
      <w:r w:rsidRPr="00EF643D">
        <w:t xml:space="preserve"> Interface</w:t>
      </w:r>
      <w:bookmarkEnd w:id="416"/>
      <w:bookmarkEnd w:id="417"/>
      <w:bookmarkEnd w:id="418"/>
      <w:bookmarkEnd w:id="556"/>
      <w:bookmarkEnd w:id="577"/>
    </w:p>
    <w:p w:rsidR="000D1905" w:rsidRPr="000D1905" w:rsidRDefault="000D1905" w:rsidP="000D1905"/>
    <w:p w:rsidR="00EF643D" w:rsidRPr="00EF643D" w:rsidRDefault="00EF643D" w:rsidP="003A554B">
      <w:pPr>
        <w:pStyle w:val="Heading2"/>
      </w:pPr>
      <w:bookmarkStart w:id="578" w:name="_Toc267554018"/>
      <w:bookmarkStart w:id="579" w:name="_Toc279737483"/>
      <w:bookmarkStart w:id="580" w:name="_Toc299616434"/>
      <w:bookmarkStart w:id="581" w:name="_Toc320697412"/>
      <w:bookmarkStart w:id="582" w:name="_Toc366492085"/>
      <w:bookmarkStart w:id="583" w:name="_Toc375140413"/>
      <w:r w:rsidRPr="00EF643D">
        <w:t xml:space="preserve">Implementation of the </w:t>
      </w:r>
      <w:proofErr w:type="spellStart"/>
      <w:r w:rsidRPr="00EF643D">
        <w:t>MapCapture</w:t>
      </w:r>
      <w:proofErr w:type="spellEnd"/>
      <w:r w:rsidRPr="00EF643D">
        <w:t xml:space="preserve"> Interface Software files</w:t>
      </w:r>
      <w:bookmarkEnd w:id="578"/>
      <w:bookmarkEnd w:id="579"/>
      <w:bookmarkEnd w:id="580"/>
      <w:bookmarkEnd w:id="581"/>
      <w:bookmarkEnd w:id="582"/>
      <w:bookmarkEnd w:id="583"/>
    </w:p>
    <w:p w:rsidR="00EF643D" w:rsidRPr="00EF643D" w:rsidRDefault="00EF643D" w:rsidP="00EF643D"/>
    <w:p w:rsidR="00EF643D" w:rsidRDefault="00EF643D" w:rsidP="00EF643D">
      <w:r w:rsidRPr="00EF643D">
        <w:t xml:space="preserve">To install the software components for </w:t>
      </w:r>
      <w:proofErr w:type="spellStart"/>
      <w:r w:rsidRPr="00EF643D">
        <w:t>MapCapture</w:t>
      </w:r>
      <w:proofErr w:type="spellEnd"/>
      <w:r w:rsidRPr="00EF643D">
        <w:t xml:space="preserve"> Interface check that the folder has been correctly unzipped from the release zip file.</w:t>
      </w:r>
      <w:r w:rsidR="003A554B">
        <w:t xml:space="preserve"> Note that at release 4.7.0.0 the </w:t>
      </w:r>
      <w:proofErr w:type="spellStart"/>
      <w:r w:rsidR="003A554B">
        <w:t>MapCapture</w:t>
      </w:r>
      <w:proofErr w:type="spellEnd"/>
      <w:r w:rsidR="003A554B">
        <w:t xml:space="preserv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584" w:name="_Toc267554019"/>
      <w:bookmarkStart w:id="585" w:name="_Toc279737484"/>
      <w:bookmarkStart w:id="586" w:name="_Toc299616435"/>
      <w:bookmarkStart w:id="587" w:name="_Toc320697413"/>
      <w:bookmarkStart w:id="588" w:name="_Toc366492086"/>
      <w:bookmarkStart w:id="589" w:name="_Toc375140414"/>
      <w:proofErr w:type="spellStart"/>
      <w:r w:rsidRPr="00EF643D">
        <w:t>MapCapture</w:t>
      </w:r>
      <w:proofErr w:type="spellEnd"/>
      <w:r w:rsidRPr="00EF643D">
        <w:t xml:space="preserve"> Interface Server Install/Upgrade</w:t>
      </w:r>
      <w:bookmarkEnd w:id="584"/>
      <w:bookmarkEnd w:id="585"/>
      <w:bookmarkEnd w:id="586"/>
      <w:bookmarkEnd w:id="587"/>
      <w:bookmarkEnd w:id="588"/>
      <w:bookmarkEnd w:id="589"/>
    </w:p>
    <w:p w:rsidR="00EF643D" w:rsidRPr="00EF643D" w:rsidRDefault="00EF643D" w:rsidP="00EF643D"/>
    <w:p w:rsidR="00EF643D" w:rsidRPr="00EF643D" w:rsidRDefault="00EF643D" w:rsidP="00EF643D">
      <w:r w:rsidRPr="00EF643D">
        <w:t xml:space="preserve">This chapter provides details of steps involved in installing/upgrading the server components for </w:t>
      </w:r>
      <w:proofErr w:type="spellStart"/>
      <w:r w:rsidRPr="00EF643D">
        <w:t>MapCapture</w:t>
      </w:r>
      <w:proofErr w:type="spellEnd"/>
      <w:r w:rsidRPr="00EF643D">
        <w:t xml:space="preserv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590" w:name="_Toc267554020"/>
      <w:bookmarkStart w:id="591" w:name="_Toc279737485"/>
      <w:bookmarkStart w:id="592" w:name="_Toc299616436"/>
      <w:bookmarkStart w:id="593" w:name="_Toc320697414"/>
      <w:bookmarkStart w:id="594" w:name="_Toc366492087"/>
      <w:bookmarkStart w:id="595" w:name="_Toc375140415"/>
      <w:r w:rsidRPr="00EF643D">
        <w:t xml:space="preserve">Before you </w:t>
      </w:r>
      <w:proofErr w:type="gramStart"/>
      <w:r w:rsidRPr="00EF643D">
        <w:t>Start</w:t>
      </w:r>
      <w:bookmarkEnd w:id="590"/>
      <w:bookmarkEnd w:id="591"/>
      <w:bookmarkEnd w:id="592"/>
      <w:bookmarkEnd w:id="593"/>
      <w:bookmarkEnd w:id="594"/>
      <w:bookmarkEnd w:id="595"/>
      <w:proofErr w:type="gramEnd"/>
    </w:p>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_Ref371063403 \r \h </w:instrText>
      </w:r>
      <w:r w:rsidR="007524F3">
        <w:fldChar w:fldCharType="separate"/>
      </w:r>
      <w:r w:rsidR="0086719A">
        <w:t>2.3</w:t>
      </w:r>
      <w:r w:rsidR="007524F3">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3A554B">
      <w:pPr>
        <w:pStyle w:val="Heading3"/>
      </w:pPr>
      <w:bookmarkStart w:id="596" w:name="_Toc267554021"/>
      <w:bookmarkStart w:id="597" w:name="_Toc279737486"/>
      <w:bookmarkStart w:id="598" w:name="_Toc299616437"/>
      <w:bookmarkStart w:id="599" w:name="_Toc320697415"/>
      <w:bookmarkStart w:id="600" w:name="_Toc366492088"/>
      <w:bookmarkStart w:id="601" w:name="_Toc375140416"/>
      <w:r w:rsidRPr="00EF643D">
        <w:t>Typical problems that you may encounter</w:t>
      </w:r>
      <w:bookmarkEnd w:id="596"/>
      <w:bookmarkEnd w:id="597"/>
      <w:bookmarkEnd w:id="598"/>
      <w:bookmarkEnd w:id="599"/>
      <w:bookmarkEnd w:id="600"/>
      <w:bookmarkEnd w:id="601"/>
    </w:p>
    <w:p w:rsidR="00EF643D" w:rsidRPr="00EF643D" w:rsidRDefault="00EF643D" w:rsidP="00EF643D"/>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02" w:name="_Toc279737487"/>
      <w:bookmarkStart w:id="603" w:name="_Toc299616438"/>
      <w:bookmarkStart w:id="604" w:name="_Toc320697416"/>
      <w:bookmarkStart w:id="605" w:name="_Toc366492089"/>
      <w:bookmarkStart w:id="606" w:name="_Toc375140417"/>
      <w:r w:rsidRPr="00EF643D">
        <w:t xml:space="preserve">Install of </w:t>
      </w:r>
      <w:proofErr w:type="spellStart"/>
      <w:r w:rsidRPr="00EF643D">
        <w:t>MapCapture</w:t>
      </w:r>
      <w:proofErr w:type="spellEnd"/>
      <w:r w:rsidRPr="00EF643D">
        <w:t xml:space="preserve"> Interface</w:t>
      </w:r>
      <w:bookmarkEnd w:id="602"/>
      <w:bookmarkEnd w:id="603"/>
      <w:bookmarkEnd w:id="604"/>
      <w:bookmarkEnd w:id="605"/>
      <w:bookmarkEnd w:id="606"/>
    </w:p>
    <w:p w:rsidR="00EF643D" w:rsidRPr="00EF643D" w:rsidRDefault="00EF643D" w:rsidP="00EF643D"/>
    <w:p w:rsidR="00EF643D" w:rsidRPr="00EF643D" w:rsidRDefault="00EF643D" w:rsidP="00EF643D">
      <w:r w:rsidRPr="00EF643D">
        <w:t xml:space="preserve">To create the base data and objects for the </w:t>
      </w:r>
      <w:proofErr w:type="spellStart"/>
      <w:r w:rsidRPr="00EF643D">
        <w:t>MapCapture</w:t>
      </w:r>
      <w:proofErr w:type="spellEnd"/>
      <w:r w:rsidRPr="00EF643D">
        <w:t xml:space="preserv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r>
      <w:proofErr w:type="gramStart"/>
      <w:r w:rsidRPr="00EF643D">
        <w:t>start</w:t>
      </w:r>
      <w:proofErr w:type="gramEnd"/>
      <w:r w:rsidRPr="00EF643D">
        <w:t xml:space="preserve">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w:t>
      </w:r>
      <w:proofErr w:type="spellStart"/>
      <w:r w:rsidRPr="00EF643D">
        <w:t>MapCapture</w:t>
      </w:r>
      <w:proofErr w:type="spellEnd"/>
      <w:r w:rsidRPr="00EF643D">
        <w:t xml:space="preserve"> Interface objects and data will have been installed. </w:t>
      </w:r>
    </w:p>
    <w:p w:rsidR="00EF643D" w:rsidRPr="00EF643D" w:rsidRDefault="00EF643D" w:rsidP="00EF643D"/>
    <w:p w:rsidR="00EF643D" w:rsidRPr="00EC59A4" w:rsidRDefault="00EF643D" w:rsidP="00EC59A4">
      <w:pPr>
        <w:pStyle w:val="Heading4"/>
      </w:pPr>
      <w:bookmarkStart w:id="607" w:name="_Toc375140418"/>
      <w:r w:rsidRPr="00EC59A4">
        <w:t>Checking Log File(s)</w:t>
      </w:r>
      <w:bookmarkEnd w:id="607"/>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w:t>
      </w:r>
      <w:proofErr w:type="spellStart"/>
      <w:r w:rsidRPr="00EF643D">
        <w:t>date&amp;time</w:t>
      </w:r>
      <w:proofErr w:type="spellEnd"/>
      <w:r w:rsidRPr="00EF643D">
        <w:t>&gt;.LOG</w:t>
      </w:r>
    </w:p>
    <w:p w:rsidR="00EF643D" w:rsidRPr="00EF643D" w:rsidRDefault="00EF643D" w:rsidP="00EF643D">
      <w:r w:rsidRPr="00EF643D">
        <w:t>mcp_install_2_&lt;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100"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08" w:name="_Toc267554022"/>
      <w:bookmarkStart w:id="609" w:name="_Toc279737488"/>
      <w:bookmarkStart w:id="610" w:name="_Toc299616439"/>
      <w:bookmarkStart w:id="611" w:name="_Toc320697417"/>
      <w:bookmarkStart w:id="612" w:name="_Toc366492090"/>
      <w:bookmarkStart w:id="613" w:name="_Toc375140419"/>
      <w:r w:rsidRPr="00EF643D">
        <w:t xml:space="preserve">Upgrade of </w:t>
      </w:r>
      <w:proofErr w:type="spellStart"/>
      <w:r w:rsidRPr="00EF643D">
        <w:t>MapCapture</w:t>
      </w:r>
      <w:bookmarkEnd w:id="608"/>
      <w:proofErr w:type="spellEnd"/>
      <w:r w:rsidRPr="00EF643D">
        <w:t xml:space="preserve"> Interface</w:t>
      </w:r>
      <w:bookmarkEnd w:id="609"/>
      <w:bookmarkEnd w:id="610"/>
      <w:bookmarkEnd w:id="611"/>
      <w:bookmarkEnd w:id="612"/>
      <w:bookmarkEnd w:id="613"/>
    </w:p>
    <w:p w:rsidR="00EF643D" w:rsidRPr="00EF643D" w:rsidRDefault="00EF643D" w:rsidP="00EF643D"/>
    <w:p w:rsidR="00EF643D" w:rsidRPr="00EF643D" w:rsidRDefault="00EF643D" w:rsidP="00EF643D">
      <w:r w:rsidRPr="00EF643D">
        <w:t xml:space="preserve">This section describes the steps necessary to upgrade </w:t>
      </w:r>
      <w:proofErr w:type="spellStart"/>
      <w:r w:rsidRPr="00EF643D">
        <w:t>MapCapture</w:t>
      </w:r>
      <w:proofErr w:type="spellEnd"/>
      <w:r w:rsidRPr="00EF643D">
        <w:t xml:space="preserve"> Interface to 4.7.0.0</w:t>
      </w:r>
    </w:p>
    <w:p w:rsidR="00EF643D" w:rsidRPr="00EF643D" w:rsidRDefault="00EF643D" w:rsidP="00EF643D"/>
    <w:p w:rsidR="00EF643D" w:rsidRPr="00EF643D" w:rsidRDefault="00EF643D" w:rsidP="00EF643D">
      <w:r w:rsidRPr="00EF643D">
        <w:t xml:space="preserve">To upgrade the base data and objects for the </w:t>
      </w:r>
      <w:proofErr w:type="spellStart"/>
      <w:r w:rsidRPr="00EF643D">
        <w:t>MapCapture</w:t>
      </w:r>
      <w:proofErr w:type="spellEnd"/>
      <w:r w:rsidRPr="00EF643D">
        <w:t xml:space="preserv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w:t>
      </w:r>
      <w:proofErr w:type="spellStart"/>
      <w:r w:rsidRPr="00EF643D">
        <w:t>MapCapture</w:t>
      </w:r>
      <w:proofErr w:type="spellEnd"/>
      <w:r w:rsidRPr="00EF643D">
        <w:t xml:space="preserve"> Interface objects and data will have been upgraded. </w:t>
      </w:r>
    </w:p>
    <w:p w:rsidR="00EF643D" w:rsidRPr="00EF643D" w:rsidRDefault="00EF643D" w:rsidP="00EF643D"/>
    <w:p w:rsidR="00EF643D" w:rsidRPr="00EC59A4" w:rsidRDefault="00EF643D" w:rsidP="00EC59A4">
      <w:pPr>
        <w:pStyle w:val="Heading4"/>
      </w:pPr>
      <w:bookmarkStart w:id="614" w:name="_Toc375140420"/>
      <w:r w:rsidRPr="00EC59A4">
        <w:t>Checking Log File(s)</w:t>
      </w:r>
      <w:bookmarkEnd w:id="614"/>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w:t>
      </w:r>
      <w:proofErr w:type="spellStart"/>
      <w:r w:rsidR="00EF643D" w:rsidRPr="00EF643D">
        <w:t>date&amp;time</w:t>
      </w:r>
      <w:proofErr w:type="spellEnd"/>
      <w:r w:rsidR="00EF643D" w:rsidRPr="00EF643D">
        <w:t>&gt;.LOG</w:t>
      </w:r>
    </w:p>
    <w:p w:rsidR="00EF643D" w:rsidRPr="00EF643D" w:rsidRDefault="003A74EE" w:rsidP="00EF643D">
      <w:r>
        <w:t>mcpxx00_mcp47</w:t>
      </w:r>
      <w:r w:rsidR="00EF643D" w:rsidRPr="00EF643D">
        <w:t>00_2_&lt;</w:t>
      </w:r>
      <w:proofErr w:type="spellStart"/>
      <w:r w:rsidR="00EF643D" w:rsidRPr="00EF643D">
        <w:t>date&amp;time</w:t>
      </w:r>
      <w:proofErr w:type="spellEnd"/>
      <w:r w:rsidR="00EF643D" w:rsidRPr="00EF643D">
        <w:t>&gt;.LOG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1"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15" w:name="_Toc320697418"/>
      <w:bookmarkStart w:id="616" w:name="_Toc366492091"/>
      <w:bookmarkStart w:id="617" w:name="_Toc375140421"/>
      <w:r w:rsidRPr="00EF643D">
        <w:t>Post Upgrade Tasks</w:t>
      </w:r>
      <w:bookmarkEnd w:id="615"/>
      <w:bookmarkEnd w:id="616"/>
      <w:bookmarkEnd w:id="617"/>
    </w:p>
    <w:p w:rsidR="00EF643D" w:rsidRPr="00EF643D" w:rsidRDefault="00EF643D" w:rsidP="00EF643D"/>
    <w:p w:rsidR="00EF643D" w:rsidRPr="00EF643D" w:rsidRDefault="00EF643D" w:rsidP="00EF643D">
      <w:r w:rsidRPr="00EF643D">
        <w:t xml:space="preserve">After the upgrade of </w:t>
      </w:r>
      <w:proofErr w:type="spellStart"/>
      <w:r w:rsidRPr="00EF643D">
        <w:t>MapCapture</w:t>
      </w:r>
      <w:proofErr w:type="spellEnd"/>
      <w:r w:rsidRPr="00EF643D">
        <w:t xml:space="preserv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618" w:name="_Toc267554023"/>
      <w:bookmarkStart w:id="619" w:name="_Toc279737489"/>
      <w:bookmarkStart w:id="620" w:name="_Toc299616441"/>
      <w:bookmarkStart w:id="621" w:name="_Toc320697419"/>
      <w:bookmarkStart w:id="622" w:name="_Toc366492092"/>
      <w:bookmarkStart w:id="623" w:name="_Toc375140422"/>
      <w:r w:rsidRPr="00EF643D">
        <w:t>Mandatory Configuration</w:t>
      </w:r>
      <w:bookmarkEnd w:id="618"/>
      <w:bookmarkEnd w:id="619"/>
      <w:bookmarkEnd w:id="620"/>
      <w:bookmarkEnd w:id="621"/>
      <w:bookmarkEnd w:id="622"/>
      <w:bookmarkEnd w:id="623"/>
    </w:p>
    <w:p w:rsidR="00EF643D" w:rsidRPr="00EC59A4" w:rsidRDefault="00EF643D" w:rsidP="00EC59A4">
      <w:pPr>
        <w:pStyle w:val="Heading4"/>
      </w:pPr>
      <w:bookmarkStart w:id="624" w:name="_Toc375140423"/>
      <w:r w:rsidRPr="00EC59A4">
        <w:t>exor_version.txt</w:t>
      </w:r>
      <w:bookmarkEnd w:id="624"/>
    </w:p>
    <w:p w:rsidR="00EF643D" w:rsidRPr="00EF643D" w:rsidRDefault="00EF643D" w:rsidP="00EF643D"/>
    <w:p w:rsidR="00EF643D" w:rsidRPr="00EF643D" w:rsidRDefault="00EF643D" w:rsidP="00EF643D">
      <w:r w:rsidRPr="00EF643D">
        <w:t xml:space="preserve">Before accessing </w:t>
      </w:r>
      <w:proofErr w:type="spellStart"/>
      <w:r w:rsidRPr="00EF643D">
        <w:t>MapCapture</w:t>
      </w:r>
      <w:proofErr w:type="spellEnd"/>
      <w:r w:rsidRPr="00EF643D">
        <w:t xml:space="preserv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 xml:space="preserve">Ensure that the entry for </w:t>
      </w:r>
      <w:proofErr w:type="spellStart"/>
      <w:r w:rsidRPr="00EF643D">
        <w:t>MapCapture</w:t>
      </w:r>
      <w:proofErr w:type="spellEnd"/>
      <w:r w:rsidRPr="00EF643D">
        <w:t xml:space="preserv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25" w:name="_Toc222221958"/>
      <w:bookmarkStart w:id="626" w:name="_Toc254883780"/>
      <w:bookmarkStart w:id="627" w:name="_Toc279737491"/>
      <w:bookmarkStart w:id="628" w:name="_Toc299616443"/>
      <w:bookmarkStart w:id="629" w:name="_Toc320697421"/>
    </w:p>
    <w:p w:rsidR="00EF643D" w:rsidRPr="00EF643D" w:rsidRDefault="00541833" w:rsidP="00796112">
      <w:pPr>
        <w:pStyle w:val="Heading1"/>
      </w:pPr>
      <w:bookmarkStart w:id="630" w:name="_Toc366492093"/>
      <w:r>
        <w:br w:type="page"/>
      </w:r>
      <w:bookmarkStart w:id="631" w:name="_Toc375140424"/>
      <w:r w:rsidR="00EF643D" w:rsidRPr="00EF643D">
        <w:lastRenderedPageBreak/>
        <w:t>UKPMS</w:t>
      </w:r>
      <w:bookmarkEnd w:id="625"/>
      <w:bookmarkEnd w:id="626"/>
      <w:bookmarkEnd w:id="627"/>
      <w:bookmarkEnd w:id="628"/>
      <w:bookmarkEnd w:id="629"/>
      <w:bookmarkEnd w:id="630"/>
      <w:bookmarkEnd w:id="631"/>
    </w:p>
    <w:p w:rsidR="00EF643D" w:rsidRPr="00EF643D" w:rsidRDefault="00EF643D" w:rsidP="00EF643D">
      <w:bookmarkStart w:id="632" w:name="_Toc222221959"/>
      <w:bookmarkStart w:id="633" w:name="_Toc254883781"/>
      <w:bookmarkStart w:id="634" w:name="_Toc279737492"/>
      <w:bookmarkStart w:id="635" w:name="_Toc299616444"/>
      <w:bookmarkStart w:id="636" w:name="_Toc320697422"/>
      <w:bookmarkStart w:id="637" w:name="_Toc366492094"/>
      <w:r w:rsidRPr="00EF643D">
        <w:t>Implementation of the UKPMS Software files</w:t>
      </w:r>
      <w:bookmarkEnd w:id="632"/>
      <w:bookmarkEnd w:id="633"/>
      <w:bookmarkEnd w:id="634"/>
      <w:bookmarkEnd w:id="635"/>
      <w:bookmarkEnd w:id="636"/>
      <w:bookmarkEnd w:id="637"/>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638" w:name="_Toc222221960"/>
      <w:bookmarkStart w:id="639" w:name="_Toc254883782"/>
      <w:bookmarkStart w:id="640" w:name="_Toc279737493"/>
      <w:bookmarkStart w:id="641" w:name="_Toc299616445"/>
      <w:bookmarkStart w:id="642" w:name="_Toc320697423"/>
      <w:bookmarkStart w:id="643" w:name="_Toc366492095"/>
      <w:r w:rsidRPr="00EF643D">
        <w:t>UKPMS Server Install/Upgrade</w:t>
      </w:r>
      <w:bookmarkEnd w:id="638"/>
      <w:bookmarkEnd w:id="639"/>
      <w:bookmarkEnd w:id="640"/>
      <w:bookmarkEnd w:id="641"/>
      <w:bookmarkEnd w:id="642"/>
      <w:bookmarkEnd w:id="643"/>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644" w:name="_Toc222221961"/>
      <w:bookmarkStart w:id="645" w:name="_Toc254883783"/>
      <w:bookmarkStart w:id="646" w:name="_Toc279737494"/>
      <w:bookmarkStart w:id="647" w:name="_Toc299616446"/>
      <w:bookmarkStart w:id="648" w:name="_Toc320697424"/>
      <w:bookmarkStart w:id="649" w:name="_Toc366492096"/>
      <w:r w:rsidRPr="00EF643D">
        <w:t xml:space="preserve">Before you </w:t>
      </w:r>
      <w:proofErr w:type="gramStart"/>
      <w:r w:rsidRPr="00EF643D">
        <w:t>Start</w:t>
      </w:r>
      <w:bookmarkEnd w:id="644"/>
      <w:bookmarkEnd w:id="645"/>
      <w:bookmarkEnd w:id="646"/>
      <w:bookmarkEnd w:id="647"/>
      <w:bookmarkEnd w:id="648"/>
      <w:bookmarkEnd w:id="649"/>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_Ref371063409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bookmarkStart w:id="650" w:name="_Toc222221962"/>
      <w:bookmarkStart w:id="651" w:name="_Toc254883784"/>
      <w:bookmarkStart w:id="652" w:name="_Toc279737495"/>
      <w:bookmarkStart w:id="653" w:name="_Toc299616447"/>
      <w:bookmarkStart w:id="654" w:name="_Toc320697425"/>
      <w:bookmarkStart w:id="655" w:name="_Toc366492097"/>
      <w:r w:rsidRPr="00EF643D">
        <w:t>Typical problems that you may encounter</w:t>
      </w:r>
      <w:bookmarkEnd w:id="650"/>
      <w:bookmarkEnd w:id="651"/>
      <w:bookmarkEnd w:id="652"/>
      <w:bookmarkEnd w:id="653"/>
      <w:bookmarkEnd w:id="654"/>
      <w:bookmarkEnd w:id="655"/>
    </w:p>
    <w:p w:rsidR="00EF643D" w:rsidRPr="00EF643D" w:rsidRDefault="00EF643D" w:rsidP="00EF643D"/>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56" w:name="_Toc254883785"/>
      <w:bookmarkStart w:id="657" w:name="_Toc279737496"/>
      <w:bookmarkStart w:id="658" w:name="_Toc299616448"/>
      <w:bookmarkStart w:id="659" w:name="_Toc320697426"/>
      <w:bookmarkStart w:id="660" w:name="_Toc366492098"/>
      <w:r w:rsidRPr="00EF643D">
        <w:t>Install of UKPMS</w:t>
      </w:r>
      <w:bookmarkEnd w:id="656"/>
      <w:bookmarkEnd w:id="657"/>
      <w:bookmarkEnd w:id="658"/>
      <w:bookmarkEnd w:id="659"/>
      <w:bookmarkEnd w:id="660"/>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ukp_inst.sql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w:t>
      </w:r>
      <w:proofErr w:type="spellStart"/>
      <w:r w:rsidRPr="00EF643D">
        <w:t>date&amp;time</w:t>
      </w:r>
      <w:proofErr w:type="spellEnd"/>
      <w:r w:rsidRPr="00EF643D">
        <w:t>&gt;.LOG</w:t>
      </w:r>
    </w:p>
    <w:p w:rsidR="00EF643D" w:rsidRPr="00EF643D" w:rsidRDefault="00EF643D" w:rsidP="00EF643D">
      <w:r w:rsidRPr="00EF643D">
        <w:t>ukp_install_2_&lt;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2" w:anchor="ur_asset_type" w:history="1">
        <w:r w:rsidRPr="00EF643D">
          <w:rPr>
            <w:rStyle w:val="Hyperlink"/>
          </w:rPr>
          <w:t>UR Asset Type</w:t>
        </w:r>
      </w:hyperlink>
      <w:r w:rsidRPr="00EF643D">
        <w:t xml:space="preserve"> has been assigned and </w:t>
      </w:r>
      <w:hyperlink r:id="rId103"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4"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61" w:name="_Toc222221963"/>
      <w:bookmarkStart w:id="662" w:name="_Toc254883786"/>
      <w:bookmarkStart w:id="663" w:name="_Toc279737497"/>
      <w:bookmarkStart w:id="664" w:name="_Toc299616449"/>
      <w:bookmarkStart w:id="665" w:name="_Toc320697427"/>
      <w:bookmarkStart w:id="666" w:name="_Toc366492099"/>
      <w:r w:rsidRPr="00EF643D">
        <w:lastRenderedPageBreak/>
        <w:t>Upgrade of UKPMS</w:t>
      </w:r>
      <w:bookmarkEnd w:id="661"/>
      <w:bookmarkEnd w:id="662"/>
      <w:bookmarkEnd w:id="663"/>
      <w:bookmarkEnd w:id="664"/>
      <w:bookmarkEnd w:id="665"/>
      <w:bookmarkEnd w:id="666"/>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A903FE" w:rsidP="00EF643D">
      <w:r>
        <w:tab/>
      </w:r>
      <w:proofErr w:type="gramStart"/>
      <w:r>
        <w:t>start</w:t>
      </w:r>
      <w:proofErr w:type="gramEnd"/>
      <w:r>
        <w:t xml:space="preserve"> ukp4500_ukp47</w:t>
      </w:r>
      <w:r w:rsidR="00EF643D" w:rsidRPr="00EF643D">
        <w:t>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lastRenderedPageBreak/>
        <w:t>ukp4500</w:t>
      </w:r>
      <w:r w:rsidR="00A903FE">
        <w:t>_ukp47</w:t>
      </w:r>
      <w:r w:rsidRPr="00EF643D">
        <w:t>00_1_&lt;</w:t>
      </w:r>
      <w:proofErr w:type="spellStart"/>
      <w:r w:rsidRPr="00EF643D">
        <w:t>date&amp;time</w:t>
      </w:r>
      <w:proofErr w:type="spellEnd"/>
      <w:r w:rsidRPr="00EF643D">
        <w:t>&gt;.LOG</w:t>
      </w:r>
    </w:p>
    <w:p w:rsidR="00EF643D" w:rsidRPr="00EF643D" w:rsidRDefault="00A903FE" w:rsidP="00EF643D">
      <w:r>
        <w:t>ukp4500_ukp47</w:t>
      </w:r>
      <w:r w:rsidR="00EF643D" w:rsidRPr="00EF643D">
        <w:t>00_2_&lt;</w:t>
      </w:r>
      <w:proofErr w:type="spellStart"/>
      <w:r w:rsidR="00EF643D" w:rsidRPr="00EF643D">
        <w:t>date&amp;time</w:t>
      </w:r>
      <w:proofErr w:type="spellEnd"/>
      <w:r w:rsidR="00EF643D" w:rsidRPr="00EF643D">
        <w:t>&gt;.LOG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5" w:anchor="ur_asset_type" w:history="1">
        <w:r w:rsidRPr="00EF643D">
          <w:rPr>
            <w:rStyle w:val="Hyperlink"/>
          </w:rPr>
          <w:t>UR Asset Type</w:t>
        </w:r>
      </w:hyperlink>
      <w:r w:rsidRPr="00EF643D">
        <w:t xml:space="preserve"> has been assigned and </w:t>
      </w:r>
      <w:hyperlink r:id="rId106"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667" w:name="_Toc222221964"/>
      <w:bookmarkStart w:id="668" w:name="_Toc254883787"/>
      <w:bookmarkStart w:id="669" w:name="_Toc279737498"/>
      <w:bookmarkStart w:id="670" w:name="_Toc299616450"/>
      <w:bookmarkStart w:id="671" w:name="_Toc320697428"/>
      <w:bookmarkStart w:id="672" w:name="_Toc366492100"/>
      <w:r w:rsidRPr="00EF643D">
        <w:t>Mandatory Configuration</w:t>
      </w:r>
      <w:bookmarkEnd w:id="667"/>
      <w:bookmarkEnd w:id="668"/>
      <w:bookmarkEnd w:id="669"/>
      <w:bookmarkEnd w:id="670"/>
      <w:bookmarkEnd w:id="671"/>
      <w:bookmarkEnd w:id="672"/>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673" w:name="_Toc254883788"/>
      <w:bookmarkStart w:id="674" w:name="_Toc279737499"/>
      <w:bookmarkStart w:id="675" w:name="_Toc299616451"/>
    </w:p>
    <w:p w:rsidR="00EF643D" w:rsidRPr="00EF643D" w:rsidRDefault="00EF643D" w:rsidP="00EF643D">
      <w:bookmarkStart w:id="676" w:name="_Toc320697429"/>
      <w:bookmarkStart w:id="677" w:name="_Toc366492101"/>
      <w:r w:rsidRPr="00EF643D">
        <w:t xml:space="preserve">Product </w:t>
      </w:r>
      <w:proofErr w:type="spellStart"/>
      <w:r w:rsidRPr="00EF643D">
        <w:t>Licencing</w:t>
      </w:r>
      <w:bookmarkEnd w:id="673"/>
      <w:bookmarkEnd w:id="674"/>
      <w:bookmarkEnd w:id="675"/>
      <w:bookmarkEnd w:id="676"/>
      <w:bookmarkEnd w:id="677"/>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38" o:title=""/>
          </v:shape>
          <o:OLEObject Type="Embed" ProgID="PBrush" ShapeID="_x0000_i1031" DrawAspect="Content" ObjectID="_1448882589" r:id="rId10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78" w:name="_Toc222221965"/>
      <w:bookmarkStart w:id="679" w:name="_Toc254883789"/>
      <w:bookmarkStart w:id="680" w:name="_Toc279737500"/>
      <w:bookmarkStart w:id="681" w:name="_Toc299616452"/>
      <w:bookmarkStart w:id="682" w:name="_Toc320697430"/>
      <w:bookmarkStart w:id="683" w:name="_Toc366492102"/>
      <w:r w:rsidRPr="00EF643D">
        <w:t>Additional Configuration</w:t>
      </w:r>
      <w:bookmarkEnd w:id="678"/>
      <w:bookmarkEnd w:id="679"/>
      <w:bookmarkEnd w:id="680"/>
      <w:bookmarkEnd w:id="681"/>
      <w:bookmarkEnd w:id="682"/>
      <w:bookmarkEnd w:id="683"/>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684" w:name="_Toc279737501"/>
      <w:bookmarkStart w:id="685" w:name="_Toc299616453"/>
      <w:bookmarkStart w:id="686" w:name="_Toc320697431"/>
      <w:bookmarkStart w:id="687" w:name="_Toc338943914"/>
      <w:bookmarkStart w:id="688" w:name="_Toc366492103"/>
      <w:bookmarkStart w:id="689" w:name="_Toc375140425"/>
      <w:r w:rsidRPr="00EF643D">
        <w:t>Information Manager Foundation Layer</w:t>
      </w:r>
      <w:bookmarkEnd w:id="684"/>
      <w:bookmarkEnd w:id="685"/>
      <w:bookmarkEnd w:id="686"/>
      <w:bookmarkEnd w:id="687"/>
      <w:bookmarkEnd w:id="688"/>
      <w:bookmarkEnd w:id="689"/>
    </w:p>
    <w:p w:rsidR="00EF643D" w:rsidRPr="00EF643D" w:rsidRDefault="00EF643D" w:rsidP="00EF643D">
      <w:bookmarkStart w:id="690" w:name="_Toc254883816"/>
      <w:bookmarkStart w:id="691" w:name="_Toc279737502"/>
      <w:bookmarkStart w:id="692" w:name="_Toc299616454"/>
      <w:bookmarkStart w:id="693" w:name="_Toc320697432"/>
      <w:bookmarkStart w:id="694" w:name="_Toc338943915"/>
      <w:bookmarkStart w:id="695" w:name="_Toc366492104"/>
      <w:r w:rsidRPr="00EF643D">
        <w:t>Implementation of the Information Manager Foundation Layer Software files</w:t>
      </w:r>
      <w:bookmarkEnd w:id="690"/>
      <w:bookmarkEnd w:id="691"/>
      <w:bookmarkEnd w:id="692"/>
      <w:bookmarkEnd w:id="693"/>
      <w:bookmarkEnd w:id="694"/>
      <w:bookmarkEnd w:id="695"/>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r w:rsidRPr="00EF643D">
        <w:br w:type="page"/>
      </w:r>
      <w:bookmarkStart w:id="696" w:name="_Toc248901070"/>
      <w:bookmarkStart w:id="697" w:name="_Toc254883817"/>
      <w:bookmarkStart w:id="698" w:name="_Toc279737503"/>
      <w:bookmarkStart w:id="699" w:name="_Toc299616455"/>
      <w:bookmarkStart w:id="700" w:name="_Toc320697433"/>
      <w:bookmarkStart w:id="701" w:name="_Toc338943916"/>
      <w:bookmarkStart w:id="702" w:name="_Toc366492105"/>
      <w:r w:rsidRPr="00EF643D">
        <w:lastRenderedPageBreak/>
        <w:t>Information Manager Foundation Layer Server Install/Upgrade</w:t>
      </w:r>
      <w:bookmarkEnd w:id="696"/>
      <w:bookmarkEnd w:id="697"/>
      <w:bookmarkEnd w:id="698"/>
      <w:bookmarkEnd w:id="699"/>
      <w:bookmarkEnd w:id="700"/>
      <w:bookmarkEnd w:id="701"/>
      <w:bookmarkEnd w:id="702"/>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3" w:name="_Toc248901071"/>
      <w:bookmarkStart w:id="704" w:name="_Toc254883818"/>
      <w:bookmarkStart w:id="705" w:name="_Toc279737504"/>
      <w:bookmarkStart w:id="706" w:name="_Toc299616456"/>
      <w:bookmarkStart w:id="707" w:name="_Toc320697434"/>
      <w:bookmarkStart w:id="708" w:name="_Toc338943917"/>
      <w:bookmarkStart w:id="709" w:name="_Toc366492106"/>
      <w:r w:rsidRPr="00EF643D">
        <w:t xml:space="preserve">Before you </w:t>
      </w:r>
      <w:proofErr w:type="gramStart"/>
      <w:r w:rsidRPr="00EF643D">
        <w:t>Start</w:t>
      </w:r>
      <w:bookmarkEnd w:id="703"/>
      <w:bookmarkEnd w:id="704"/>
      <w:bookmarkEnd w:id="705"/>
      <w:bookmarkEnd w:id="706"/>
      <w:bookmarkEnd w:id="707"/>
      <w:bookmarkEnd w:id="708"/>
      <w:bookmarkEnd w:id="709"/>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_Ref371063417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0" w:name="_Toc248901072"/>
      <w:bookmarkStart w:id="711" w:name="_Toc254883819"/>
      <w:bookmarkStart w:id="712" w:name="_Toc279737505"/>
      <w:bookmarkStart w:id="713" w:name="_Toc299616457"/>
      <w:bookmarkStart w:id="714" w:name="_Toc320697435"/>
      <w:bookmarkStart w:id="715" w:name="_Toc338943918"/>
      <w:bookmarkStart w:id="716" w:name="_Toc366492107"/>
      <w:r w:rsidRPr="00EF643D">
        <w:t>Install or Upgrade of Information Manager Foundation Layer</w:t>
      </w:r>
      <w:bookmarkEnd w:id="710"/>
      <w:bookmarkEnd w:id="711"/>
      <w:bookmarkEnd w:id="712"/>
      <w:bookmarkEnd w:id="713"/>
      <w:bookmarkEnd w:id="714"/>
      <w:bookmarkEnd w:id="715"/>
      <w:bookmarkEnd w:id="716"/>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proofErr w:type="spellStart"/>
      <w:r w:rsidRPr="00EF643D">
        <w:t>imf_install</w:t>
      </w:r>
      <w:proofErr w:type="spellEnd"/>
      <w:r w:rsidRPr="00EF643D">
        <w:t>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7" w:name="_Toc248901073"/>
      <w:bookmarkStart w:id="718" w:name="_Toc254883820"/>
      <w:bookmarkStart w:id="719" w:name="_Toc279737506"/>
      <w:bookmarkStart w:id="720" w:name="_Toc299616458"/>
      <w:bookmarkStart w:id="721" w:name="_Toc320697436"/>
      <w:bookmarkStart w:id="722" w:name="_Toc338943919"/>
      <w:bookmarkStart w:id="723" w:name="_Toc366492108"/>
      <w:r w:rsidRPr="00EF643D">
        <w:t>Documentation</w:t>
      </w:r>
      <w:bookmarkEnd w:id="717"/>
      <w:bookmarkEnd w:id="718"/>
      <w:bookmarkEnd w:id="719"/>
      <w:bookmarkEnd w:id="720"/>
      <w:bookmarkEnd w:id="721"/>
      <w:bookmarkEnd w:id="722"/>
      <w:bookmarkEnd w:id="723"/>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w:t>
      </w:r>
      <w:proofErr w:type="spellStart"/>
      <w:r w:rsidRPr="00EF643D">
        <w:t>licenced</w:t>
      </w:r>
      <w:proofErr w:type="spellEnd"/>
      <w:r w:rsidRPr="00EF643D">
        <w:t xml:space="preserve">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24" w:name="_Toc254883821"/>
      <w:bookmarkStart w:id="725" w:name="_Toc279737507"/>
      <w:bookmarkStart w:id="726" w:name="_Toc299616459"/>
      <w:bookmarkStart w:id="727" w:name="_Toc320697437"/>
      <w:bookmarkStart w:id="728" w:name="_Toc338943920"/>
      <w:bookmarkStart w:id="729" w:name="_Toc366492109"/>
      <w:r w:rsidRPr="00EF643D">
        <w:t>Mandatory Configuration</w:t>
      </w:r>
      <w:bookmarkEnd w:id="724"/>
      <w:bookmarkEnd w:id="725"/>
      <w:bookmarkEnd w:id="726"/>
      <w:bookmarkEnd w:id="727"/>
      <w:bookmarkEnd w:id="728"/>
      <w:bookmarkEnd w:id="729"/>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30" w:name="_Toc254883822"/>
      <w:bookmarkStart w:id="731" w:name="_Toc279737508"/>
      <w:bookmarkStart w:id="732" w:name="_Toc299616460"/>
      <w:bookmarkStart w:id="733" w:name="_Toc320697438"/>
      <w:bookmarkStart w:id="734" w:name="_Toc338943921"/>
      <w:bookmarkStart w:id="735" w:name="_Toc366492110"/>
      <w:r w:rsidRPr="00EF643D">
        <w:t xml:space="preserve">Product </w:t>
      </w:r>
      <w:proofErr w:type="spellStart"/>
      <w:r w:rsidRPr="00EF643D">
        <w:t>Licencing</w:t>
      </w:r>
      <w:bookmarkEnd w:id="730"/>
      <w:bookmarkEnd w:id="731"/>
      <w:bookmarkEnd w:id="732"/>
      <w:bookmarkEnd w:id="733"/>
      <w:bookmarkEnd w:id="734"/>
      <w:bookmarkEnd w:id="735"/>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38" o:title=""/>
          </v:shape>
          <o:OLEObject Type="Embed" ProgID="PBrush" ShapeID="_x0000_i1032" DrawAspect="Content" ObjectID="_1448882590" r:id="rId11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36" w:name="_Toc254883823"/>
      <w:bookmarkStart w:id="737" w:name="_Toc279737509"/>
      <w:bookmarkStart w:id="738" w:name="_Toc299616461"/>
      <w:bookmarkStart w:id="739" w:name="_Toc320697439"/>
      <w:bookmarkStart w:id="740" w:name="_Toc338943922"/>
      <w:bookmarkStart w:id="741" w:name="_Toc366492111"/>
      <w:bookmarkStart w:id="742" w:name="_Toc375140426"/>
      <w:r w:rsidRPr="00EF643D">
        <w:lastRenderedPageBreak/>
        <w:t>Information Manager 4</w:t>
      </w:r>
      <w:bookmarkEnd w:id="736"/>
      <w:bookmarkEnd w:id="737"/>
      <w:bookmarkEnd w:id="738"/>
      <w:bookmarkEnd w:id="739"/>
      <w:bookmarkEnd w:id="740"/>
      <w:bookmarkEnd w:id="741"/>
      <w:bookmarkEnd w:id="742"/>
    </w:p>
    <w:p w:rsidR="00EF643D" w:rsidRPr="00EF643D" w:rsidRDefault="00EF643D" w:rsidP="00EF643D">
      <w:bookmarkStart w:id="743" w:name="_Toc254883824"/>
      <w:bookmarkStart w:id="744" w:name="_Toc279737510"/>
      <w:bookmarkStart w:id="745" w:name="_Toc299616462"/>
      <w:bookmarkStart w:id="746" w:name="_Toc320697440"/>
      <w:bookmarkStart w:id="747" w:name="_Toc338943923"/>
      <w:bookmarkStart w:id="748" w:name="_Toc366492112"/>
      <w:r w:rsidRPr="00EF643D">
        <w:t>Implementation of the Information Manager 4 Software files</w:t>
      </w:r>
      <w:bookmarkEnd w:id="743"/>
      <w:bookmarkEnd w:id="744"/>
      <w:bookmarkEnd w:id="745"/>
      <w:bookmarkEnd w:id="746"/>
      <w:bookmarkEnd w:id="747"/>
      <w:bookmarkEnd w:id="748"/>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49" w:name="_Toc298935601"/>
      <w:bookmarkStart w:id="750" w:name="_Toc299616464"/>
      <w:bookmarkStart w:id="751" w:name="_Toc320697442"/>
      <w:bookmarkStart w:id="752" w:name="_Toc366492113"/>
      <w:bookmarkStart w:id="753" w:name="_Toc375140427"/>
      <w:r w:rsidRPr="00EF643D">
        <w:t>Work Orders Work Tray</w:t>
      </w:r>
      <w:bookmarkEnd w:id="749"/>
      <w:bookmarkEnd w:id="750"/>
      <w:bookmarkEnd w:id="751"/>
      <w:bookmarkEnd w:id="752"/>
      <w:bookmarkEnd w:id="753"/>
    </w:p>
    <w:p w:rsidR="00EF643D" w:rsidRPr="00EF643D" w:rsidRDefault="00EF643D" w:rsidP="00EF643D">
      <w:bookmarkStart w:id="754" w:name="_Toc248138104"/>
      <w:bookmarkStart w:id="755" w:name="_Toc267554039"/>
      <w:bookmarkStart w:id="756" w:name="_Toc279737519"/>
      <w:bookmarkStart w:id="757" w:name="_Toc298935602"/>
      <w:bookmarkStart w:id="758" w:name="_Toc299616465"/>
      <w:bookmarkStart w:id="759" w:name="_Toc320697443"/>
      <w:bookmarkStart w:id="760" w:name="_Toc366492114"/>
      <w:r w:rsidRPr="00EF643D">
        <w:t>Implementation of the Work Orders Work Tray Software files</w:t>
      </w:r>
      <w:bookmarkEnd w:id="754"/>
      <w:bookmarkEnd w:id="755"/>
      <w:bookmarkEnd w:id="756"/>
      <w:bookmarkEnd w:id="757"/>
      <w:bookmarkEnd w:id="758"/>
      <w:bookmarkEnd w:id="759"/>
      <w:bookmarkEnd w:id="760"/>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1"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761" w:name="_Toc248138105"/>
      <w:bookmarkStart w:id="762" w:name="_Toc267554040"/>
      <w:bookmarkStart w:id="763" w:name="_Toc279737520"/>
      <w:bookmarkStart w:id="764" w:name="_Toc298935603"/>
      <w:bookmarkStart w:id="765" w:name="_Toc299616466"/>
      <w:bookmarkStart w:id="766" w:name="_Toc320697444"/>
      <w:bookmarkStart w:id="767" w:name="_Toc366492115"/>
      <w:r w:rsidRPr="00EF643D">
        <w:lastRenderedPageBreak/>
        <w:t>Work Orders Work Tray Server Install</w:t>
      </w:r>
      <w:bookmarkEnd w:id="761"/>
      <w:bookmarkEnd w:id="762"/>
      <w:bookmarkEnd w:id="763"/>
      <w:bookmarkEnd w:id="764"/>
      <w:bookmarkEnd w:id="765"/>
      <w:bookmarkEnd w:id="766"/>
      <w:bookmarkEnd w:id="767"/>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8" w:name="_Toc248138106"/>
      <w:bookmarkStart w:id="769" w:name="_Toc267554041"/>
      <w:bookmarkStart w:id="770" w:name="_Toc279737521"/>
      <w:bookmarkStart w:id="771" w:name="_Toc298935604"/>
      <w:bookmarkStart w:id="772" w:name="_Toc299616467"/>
      <w:bookmarkStart w:id="773" w:name="_Toc320697445"/>
      <w:bookmarkStart w:id="774" w:name="_Toc366492116"/>
      <w:r w:rsidRPr="00EF643D">
        <w:t xml:space="preserve">Before you </w:t>
      </w:r>
      <w:proofErr w:type="gramStart"/>
      <w:r w:rsidRPr="00EF643D">
        <w:t>Start</w:t>
      </w:r>
      <w:bookmarkEnd w:id="768"/>
      <w:bookmarkEnd w:id="769"/>
      <w:bookmarkEnd w:id="770"/>
      <w:bookmarkEnd w:id="771"/>
      <w:bookmarkEnd w:id="772"/>
      <w:bookmarkEnd w:id="773"/>
      <w:bookmarkEnd w:id="774"/>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_Ref371063437 \r \h </w:instrText>
      </w:r>
      <w:r w:rsidR="007524F3">
        <w:fldChar w:fldCharType="separate"/>
      </w:r>
      <w:r w:rsidR="0086719A">
        <w:t>2.3</w:t>
      </w:r>
      <w:r w:rsidR="007524F3">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75" w:name="_Toc248138107"/>
      <w:bookmarkStart w:id="776" w:name="_Toc267554042"/>
      <w:bookmarkStart w:id="777" w:name="_Toc279737522"/>
      <w:bookmarkStart w:id="778" w:name="_Toc298935605"/>
      <w:bookmarkStart w:id="779" w:name="_Toc299616468"/>
      <w:bookmarkStart w:id="780" w:name="_Toc320697446"/>
      <w:bookmarkStart w:id="781" w:name="_Toc366492117"/>
      <w:r w:rsidRPr="00EF643D">
        <w:t>Typical problems that you may encounter</w:t>
      </w:r>
      <w:bookmarkEnd w:id="775"/>
      <w:bookmarkEnd w:id="776"/>
      <w:bookmarkEnd w:id="777"/>
      <w:bookmarkEnd w:id="778"/>
      <w:bookmarkEnd w:id="779"/>
      <w:bookmarkEnd w:id="780"/>
      <w:bookmarkEnd w:id="781"/>
    </w:p>
    <w:p w:rsidR="00EF643D" w:rsidRPr="00EF643D" w:rsidRDefault="00EF643D" w:rsidP="00EF643D"/>
    <w:p w:rsidR="00EF643D" w:rsidRPr="00EF643D" w:rsidRDefault="00EF643D" w:rsidP="00EF643D">
      <w:r w:rsidRPr="00EF643D">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2" w:name="_Toc248138108"/>
      <w:bookmarkStart w:id="783" w:name="_Toc267554043"/>
      <w:bookmarkStart w:id="784" w:name="_Toc279737523"/>
      <w:bookmarkStart w:id="785" w:name="_Toc298935606"/>
      <w:bookmarkStart w:id="786" w:name="_Toc299616469"/>
      <w:bookmarkStart w:id="787" w:name="_Toc320697447"/>
      <w:bookmarkStart w:id="788" w:name="_Toc366492118"/>
      <w:r w:rsidRPr="00EF643D">
        <w:t>Install of Work Orders Work Tray</w:t>
      </w:r>
      <w:bookmarkEnd w:id="782"/>
      <w:bookmarkEnd w:id="783"/>
      <w:bookmarkEnd w:id="784"/>
      <w:bookmarkEnd w:id="785"/>
      <w:bookmarkEnd w:id="786"/>
      <w:bookmarkEnd w:id="787"/>
      <w:bookmarkEnd w:id="788"/>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w:t>
      </w:r>
      <w:proofErr w:type="spellStart"/>
      <w:r w:rsidRPr="00EF643D">
        <w:t>date&amp;time</w:t>
      </w:r>
      <w:proofErr w:type="spellEnd"/>
      <w:r w:rsidRPr="00EF643D">
        <w:t>&gt;.LOG</w:t>
      </w:r>
    </w:p>
    <w:p w:rsidR="00EF643D" w:rsidRPr="00EF643D" w:rsidRDefault="00EF643D" w:rsidP="00EF643D">
      <w:r w:rsidRPr="00EF643D">
        <w:t>wowt_install_2_&lt;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2"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9" w:name="_Toc279737524"/>
      <w:bookmarkStart w:id="790" w:name="_Toc298935607"/>
      <w:bookmarkStart w:id="791" w:name="_Toc299616470"/>
      <w:bookmarkStart w:id="792" w:name="_Toc320697448"/>
      <w:bookmarkStart w:id="793" w:name="_Toc366492119"/>
      <w:r w:rsidRPr="00EF643D">
        <w:t>Upgrade of Work Orders Work Tray</w:t>
      </w:r>
      <w:bookmarkEnd w:id="789"/>
      <w:bookmarkEnd w:id="790"/>
      <w:bookmarkEnd w:id="791"/>
      <w:bookmarkEnd w:id="792"/>
      <w:bookmarkEnd w:id="793"/>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w:t>
      </w:r>
      <w:proofErr w:type="spellStart"/>
      <w:r w:rsidRPr="00EF643D">
        <w:t>date&amp;time</w:t>
      </w:r>
      <w:proofErr w:type="spellEnd"/>
      <w:r w:rsidRPr="00EF643D">
        <w:t>&gt;.LOG</w:t>
      </w:r>
    </w:p>
    <w:p w:rsidR="00EF643D" w:rsidRPr="00EF643D" w:rsidRDefault="00EF643D" w:rsidP="00EF643D">
      <w:r w:rsidRPr="00EF643D">
        <w:t>wowt4500_wowt4600_2_&lt;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94" w:name="_Toc248138109"/>
      <w:bookmarkStart w:id="795" w:name="_Toc267554044"/>
      <w:bookmarkStart w:id="796" w:name="_Toc279737525"/>
      <w:bookmarkStart w:id="797" w:name="_Toc298935608"/>
      <w:bookmarkStart w:id="798" w:name="_Toc299616471"/>
      <w:bookmarkStart w:id="799" w:name="_Toc320697449"/>
      <w:bookmarkStart w:id="800" w:name="_Toc366492120"/>
      <w:r w:rsidRPr="00EF643D">
        <w:t>Additional Configuration</w:t>
      </w:r>
      <w:bookmarkEnd w:id="794"/>
      <w:bookmarkEnd w:id="795"/>
      <w:bookmarkEnd w:id="796"/>
      <w:bookmarkEnd w:id="797"/>
      <w:bookmarkEnd w:id="798"/>
      <w:bookmarkEnd w:id="799"/>
      <w:bookmarkEnd w:id="800"/>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1" w:name="_Toc248138110"/>
      <w:bookmarkStart w:id="802" w:name="_Toc267554045"/>
      <w:bookmarkStart w:id="803" w:name="_Toc279737526"/>
      <w:bookmarkStart w:id="804" w:name="_Toc298935609"/>
      <w:bookmarkStart w:id="805" w:name="_Toc299616472"/>
      <w:bookmarkStart w:id="806" w:name="_Toc320697450"/>
      <w:bookmarkStart w:id="807" w:name="_Toc366492121"/>
      <w:r w:rsidRPr="00EF643D">
        <w:t>Spatial Configuration</w:t>
      </w:r>
      <w:bookmarkEnd w:id="801"/>
      <w:bookmarkEnd w:id="802"/>
      <w:bookmarkEnd w:id="803"/>
      <w:bookmarkEnd w:id="804"/>
      <w:bookmarkEnd w:id="805"/>
      <w:bookmarkEnd w:id="806"/>
      <w:bookmarkEnd w:id="80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08" w:name="_Toc267554046"/>
      <w:bookmarkStart w:id="809" w:name="_Toc279737527"/>
      <w:bookmarkStart w:id="810" w:name="_Toc298935610"/>
      <w:bookmarkStart w:id="811" w:name="_Toc299616473"/>
      <w:bookmarkStart w:id="812" w:name="_Toc320697451"/>
      <w:bookmarkStart w:id="813" w:name="_Toc366492122"/>
      <w:r w:rsidRPr="00EF643D">
        <w:lastRenderedPageBreak/>
        <w:t>HTTP Server Setup</w:t>
      </w:r>
      <w:bookmarkEnd w:id="808"/>
      <w:bookmarkEnd w:id="809"/>
      <w:bookmarkEnd w:id="810"/>
      <w:bookmarkEnd w:id="811"/>
      <w:bookmarkEnd w:id="812"/>
      <w:bookmarkEnd w:id="813"/>
    </w:p>
    <w:p w:rsidR="00EF643D" w:rsidRPr="00EF643D" w:rsidRDefault="00EF643D" w:rsidP="00EF643D">
      <w:r w:rsidRPr="00EF643D">
        <w:t xml:space="preserve">You will need to copy the </w:t>
      </w:r>
      <w:r w:rsidRPr="00E06E14">
        <w:rPr>
          <w:rStyle w:val="HighlightText"/>
        </w:rPr>
        <w:t>&lt;EXOR_BASE&gt;</w:t>
      </w:r>
      <w:r w:rsidRPr="00EF643D">
        <w:t>\</w:t>
      </w:r>
      <w:proofErr w:type="spellStart"/>
      <w:r w:rsidRPr="00EF643D">
        <w:t>wowt</w:t>
      </w:r>
      <w:proofErr w:type="spellEnd"/>
      <w:r w:rsidRPr="00EF643D">
        <w:t xml:space="preserve">\admin\im4_framework directory to the </w:t>
      </w:r>
      <w:proofErr w:type="spellStart"/>
      <w:r w:rsidRPr="00EF643D">
        <w:t>Weblogic</w:t>
      </w:r>
      <w:proofErr w:type="spellEnd"/>
      <w:r w:rsidRPr="00EF643D">
        <w:t xml:space="preserve"> application server under the &lt;ORACLE_INSTANCE&gt;\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14" w:name="_Toc254883845"/>
      <w:bookmarkStart w:id="815" w:name="_Toc279737528"/>
      <w:bookmarkStart w:id="816" w:name="_Toc298935611"/>
      <w:bookmarkStart w:id="817" w:name="_Toc299616474"/>
      <w:bookmarkStart w:id="818" w:name="_Toc320697452"/>
      <w:bookmarkStart w:id="819" w:name="_Toc366492123"/>
      <w:bookmarkStart w:id="820" w:name="_Toc375140428"/>
      <w:r w:rsidRPr="00EF643D">
        <w:lastRenderedPageBreak/>
        <w:t>Enquiry Manager Work Tray</w:t>
      </w:r>
      <w:bookmarkEnd w:id="814"/>
      <w:bookmarkEnd w:id="815"/>
      <w:bookmarkEnd w:id="816"/>
      <w:bookmarkEnd w:id="817"/>
      <w:bookmarkEnd w:id="818"/>
      <w:bookmarkEnd w:id="819"/>
      <w:bookmarkEnd w:id="820"/>
    </w:p>
    <w:p w:rsidR="00EF643D" w:rsidRPr="00EF643D" w:rsidRDefault="00EF643D" w:rsidP="00EF643D">
      <w:bookmarkStart w:id="821" w:name="_Toc254883846"/>
      <w:bookmarkStart w:id="822" w:name="_Toc279737529"/>
      <w:bookmarkStart w:id="823" w:name="_Toc298935612"/>
      <w:bookmarkStart w:id="824" w:name="_Toc299616475"/>
      <w:bookmarkStart w:id="825" w:name="_Toc320697453"/>
      <w:bookmarkStart w:id="826" w:name="_Toc366492124"/>
      <w:r w:rsidRPr="00EF643D">
        <w:t>Implementation of the Enquiry Manager Work Tray Software files</w:t>
      </w:r>
      <w:bookmarkEnd w:id="821"/>
      <w:bookmarkEnd w:id="822"/>
      <w:bookmarkEnd w:id="823"/>
      <w:bookmarkEnd w:id="824"/>
      <w:bookmarkEnd w:id="825"/>
      <w:bookmarkEnd w:id="826"/>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5"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br w:type="page"/>
      </w:r>
      <w:bookmarkStart w:id="827" w:name="_Toc254883847"/>
      <w:bookmarkStart w:id="828" w:name="_Toc279737530"/>
      <w:bookmarkStart w:id="829" w:name="_Toc298935613"/>
      <w:bookmarkStart w:id="830" w:name="_Toc299616476"/>
      <w:bookmarkStart w:id="831" w:name="_Toc320697454"/>
      <w:bookmarkStart w:id="832" w:name="_Toc366492125"/>
      <w:r w:rsidRPr="00EF643D">
        <w:lastRenderedPageBreak/>
        <w:t>Enquiry Manager Work Tray Server Install</w:t>
      </w:r>
      <w:bookmarkEnd w:id="827"/>
      <w:bookmarkEnd w:id="828"/>
      <w:bookmarkEnd w:id="829"/>
      <w:bookmarkEnd w:id="830"/>
      <w:bookmarkEnd w:id="831"/>
      <w:bookmarkEnd w:id="832"/>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3" w:name="_Toc254883848"/>
      <w:bookmarkStart w:id="834" w:name="_Toc279737531"/>
      <w:bookmarkStart w:id="835" w:name="_Toc298935614"/>
      <w:bookmarkStart w:id="836" w:name="_Toc299616477"/>
      <w:bookmarkStart w:id="837" w:name="_Toc320697455"/>
      <w:bookmarkStart w:id="838" w:name="_Toc366492126"/>
      <w:r w:rsidRPr="00EF643D">
        <w:t xml:space="preserve">Before you </w:t>
      </w:r>
      <w:proofErr w:type="gramStart"/>
      <w:r w:rsidRPr="00EF643D">
        <w:t>Start</w:t>
      </w:r>
      <w:bookmarkEnd w:id="833"/>
      <w:bookmarkEnd w:id="834"/>
      <w:bookmarkEnd w:id="835"/>
      <w:bookmarkEnd w:id="836"/>
      <w:bookmarkEnd w:id="837"/>
      <w:bookmarkEnd w:id="838"/>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_Ref371063448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the previous subsection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9" w:name="_Toc254883849"/>
      <w:bookmarkStart w:id="840" w:name="_Toc279737532"/>
      <w:bookmarkStart w:id="841" w:name="_Toc298935615"/>
      <w:bookmarkStart w:id="842" w:name="_Toc299616478"/>
      <w:bookmarkStart w:id="843" w:name="_Toc320697456"/>
      <w:bookmarkStart w:id="844" w:name="_Toc366492127"/>
      <w:r w:rsidRPr="00EF643D">
        <w:t>Typical problems that you may encounter</w:t>
      </w:r>
      <w:bookmarkEnd w:id="839"/>
      <w:bookmarkEnd w:id="840"/>
      <w:bookmarkEnd w:id="841"/>
      <w:bookmarkEnd w:id="842"/>
      <w:bookmarkEnd w:id="843"/>
      <w:bookmarkEnd w:id="844"/>
    </w:p>
    <w:p w:rsidR="00EF643D" w:rsidRPr="00EF643D" w:rsidRDefault="00EF643D" w:rsidP="00EF643D"/>
    <w:p w:rsidR="00EF643D" w:rsidRPr="00EF643D" w:rsidRDefault="00EF643D" w:rsidP="00EF643D">
      <w:r w:rsidRPr="00EF643D">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5" w:name="_Toc254883850"/>
      <w:bookmarkStart w:id="846" w:name="_Toc279737533"/>
      <w:bookmarkStart w:id="847" w:name="_Toc298935616"/>
      <w:bookmarkStart w:id="848" w:name="_Toc299616479"/>
      <w:bookmarkStart w:id="849" w:name="_Toc320697457"/>
      <w:bookmarkStart w:id="850" w:name="_Toc366492128"/>
      <w:r w:rsidRPr="00EF643D">
        <w:t>Install of Enquiry Manager Work Tray</w:t>
      </w:r>
      <w:bookmarkEnd w:id="845"/>
      <w:bookmarkEnd w:id="846"/>
      <w:bookmarkEnd w:id="847"/>
      <w:bookmarkEnd w:id="848"/>
      <w:bookmarkEnd w:id="849"/>
      <w:bookmarkEnd w:id="850"/>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w:t>
      </w:r>
      <w:proofErr w:type="spellStart"/>
      <w:r w:rsidRPr="00EF643D">
        <w:t>date&amp;time</w:t>
      </w:r>
      <w:proofErr w:type="spellEnd"/>
      <w:r w:rsidRPr="00EF643D">
        <w:t>&gt;.LOG</w:t>
      </w:r>
    </w:p>
    <w:p w:rsidR="00EF643D" w:rsidRPr="00EF643D" w:rsidRDefault="00EF643D" w:rsidP="00EF643D">
      <w:r w:rsidRPr="00EF643D">
        <w:t>enqwt_install_2_&lt;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6"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1" w:name="_Toc279737534"/>
      <w:bookmarkStart w:id="852" w:name="_Toc298935617"/>
      <w:bookmarkStart w:id="853" w:name="_Toc299616480"/>
      <w:bookmarkStart w:id="854" w:name="_Toc320697458"/>
      <w:bookmarkStart w:id="855" w:name="_Toc366492129"/>
      <w:r w:rsidRPr="00EF643D">
        <w:t>Upgrade of Enquiry Manager Work Tray</w:t>
      </w:r>
      <w:bookmarkEnd w:id="851"/>
      <w:bookmarkEnd w:id="852"/>
      <w:bookmarkEnd w:id="853"/>
      <w:bookmarkEnd w:id="854"/>
      <w:bookmarkEnd w:id="855"/>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w:t>
      </w:r>
      <w:proofErr w:type="spellStart"/>
      <w:r w:rsidRPr="00EF643D">
        <w:t>date&amp;time</w:t>
      </w:r>
      <w:proofErr w:type="spellEnd"/>
      <w:r w:rsidRPr="00EF643D">
        <w:t>&gt;.LOG</w:t>
      </w:r>
    </w:p>
    <w:p w:rsidR="00EF643D" w:rsidRPr="00EF643D" w:rsidRDefault="00EF643D" w:rsidP="00EF643D">
      <w:r w:rsidRPr="00EF643D">
        <w:t>enqwt4500_enqwt4600_2_&lt;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56" w:name="_Toc254883851"/>
      <w:bookmarkStart w:id="857" w:name="_Toc279737535"/>
      <w:bookmarkStart w:id="858" w:name="_Toc298935618"/>
      <w:bookmarkStart w:id="859" w:name="_Toc299616481"/>
      <w:bookmarkStart w:id="860" w:name="_Toc320697459"/>
      <w:bookmarkStart w:id="861" w:name="_Toc366492130"/>
      <w:r w:rsidRPr="00EF643D">
        <w:t>Additional Configuration</w:t>
      </w:r>
      <w:bookmarkEnd w:id="856"/>
      <w:bookmarkEnd w:id="857"/>
      <w:bookmarkEnd w:id="858"/>
      <w:bookmarkEnd w:id="859"/>
      <w:bookmarkEnd w:id="860"/>
      <w:bookmarkEnd w:id="861"/>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62" w:name="_Toc254883852"/>
      <w:bookmarkStart w:id="863" w:name="_Toc279737536"/>
      <w:bookmarkStart w:id="864" w:name="_Toc298935619"/>
      <w:bookmarkStart w:id="865" w:name="_Toc299616482"/>
      <w:bookmarkStart w:id="866" w:name="_Toc320697460"/>
      <w:bookmarkStart w:id="867" w:name="_Toc366492131"/>
      <w:r w:rsidRPr="00EF643D">
        <w:t>Spatial Configuration</w:t>
      </w:r>
      <w:bookmarkEnd w:id="862"/>
      <w:bookmarkEnd w:id="863"/>
      <w:bookmarkEnd w:id="864"/>
      <w:bookmarkEnd w:id="865"/>
      <w:bookmarkEnd w:id="866"/>
      <w:bookmarkEnd w:id="86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868" w:name="_Toc320697461"/>
      <w:bookmarkStart w:id="869" w:name="_Toc366492132"/>
      <w:r w:rsidRPr="00EF643D">
        <w:t>HTTP Server Setup</w:t>
      </w:r>
      <w:bookmarkEnd w:id="868"/>
      <w:bookmarkEnd w:id="869"/>
    </w:p>
    <w:p w:rsidR="00EF643D" w:rsidRPr="00EF643D" w:rsidRDefault="00EF643D" w:rsidP="00EF643D">
      <w:r w:rsidRPr="00EF643D">
        <w:t xml:space="preserve">You will need to copy the </w:t>
      </w:r>
      <w:r w:rsidRPr="00E06E14">
        <w:rPr>
          <w:rStyle w:val="HighlightText"/>
        </w:rPr>
        <w:t>&lt;EXOR_BASE&gt;</w:t>
      </w:r>
      <w:r w:rsidRPr="00EF643D">
        <w:t>\</w:t>
      </w:r>
      <w:proofErr w:type="spellStart"/>
      <w:r w:rsidRPr="00EF643D">
        <w:t>enqwt</w:t>
      </w:r>
      <w:proofErr w:type="spellEnd"/>
      <w:r w:rsidRPr="00EF643D">
        <w:t xml:space="preserve">\admin\im4_framework directory to the </w:t>
      </w:r>
      <w:proofErr w:type="spellStart"/>
      <w:r w:rsidRPr="00EF643D">
        <w:t>Weblogic</w:t>
      </w:r>
      <w:proofErr w:type="spellEnd"/>
      <w:r w:rsidRPr="00EF643D">
        <w:t xml:space="preserve"> application server under the &lt;ORACLE_INSTANCE&gt;\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EF643D" w:rsidRPr="00EF643D" w:rsidRDefault="00EF643D" w:rsidP="00EF643D"/>
    <w:p w:rsidR="00EF643D" w:rsidRPr="00EF643D" w:rsidRDefault="00EF643D" w:rsidP="00EF643D">
      <w:r w:rsidRPr="00EF643D">
        <w:rPr>
          <w:noProof/>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870" w:name="_Toc222221950"/>
      <w:bookmarkStart w:id="871" w:name="_Toc254883770"/>
      <w:bookmarkStart w:id="872" w:name="_Toc279737462"/>
      <w:bookmarkStart w:id="873" w:name="_Toc299616413"/>
      <w:bookmarkStart w:id="874" w:name="_Toc320697391"/>
      <w:bookmarkStart w:id="875" w:name="_Toc375140429"/>
      <w:r w:rsidRPr="00EF643D">
        <w:lastRenderedPageBreak/>
        <w:t>Traffic Interface Manager</w:t>
      </w:r>
      <w:bookmarkEnd w:id="870"/>
      <w:bookmarkEnd w:id="871"/>
      <w:bookmarkEnd w:id="872"/>
      <w:bookmarkEnd w:id="873"/>
      <w:bookmarkEnd w:id="874"/>
      <w:bookmarkEnd w:id="875"/>
    </w:p>
    <w:p w:rsidR="005617E1" w:rsidRPr="005617E1" w:rsidRDefault="005617E1" w:rsidP="005617E1"/>
    <w:p w:rsidR="00EF643D" w:rsidRPr="00EF643D" w:rsidRDefault="00EF643D" w:rsidP="005617E1">
      <w:pPr>
        <w:pStyle w:val="Heading2"/>
      </w:pPr>
      <w:bookmarkStart w:id="876" w:name="_Toc222221951"/>
      <w:bookmarkStart w:id="877" w:name="_Toc254883771"/>
      <w:bookmarkStart w:id="878" w:name="_Toc279737463"/>
      <w:bookmarkStart w:id="879" w:name="_Toc299616414"/>
      <w:bookmarkStart w:id="880" w:name="_Toc320697392"/>
      <w:bookmarkStart w:id="881" w:name="_Toc375140430"/>
      <w:r w:rsidRPr="00EF643D">
        <w:t>Implementation of the Traffic Interface Manager Software files</w:t>
      </w:r>
      <w:bookmarkEnd w:id="876"/>
      <w:bookmarkEnd w:id="877"/>
      <w:bookmarkEnd w:id="878"/>
      <w:bookmarkEnd w:id="879"/>
      <w:bookmarkEnd w:id="880"/>
      <w:bookmarkEnd w:id="881"/>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w:t>
      </w:r>
      <w:proofErr w:type="spellStart"/>
      <w:r w:rsidRPr="00EF643D">
        <w:t>exor</w:t>
      </w:r>
      <w:proofErr w:type="spellEnd"/>
      <w:r w:rsidRPr="00EF643D">
        <w:t xml:space="preserve"> applications that you install must go into the same destination – what is 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882" w:name="_Toc222221952"/>
      <w:bookmarkStart w:id="883" w:name="_Toc254883772"/>
      <w:bookmarkStart w:id="884" w:name="_Toc279737464"/>
      <w:bookmarkStart w:id="885" w:name="_Toc299616415"/>
      <w:bookmarkStart w:id="886" w:name="_Toc320697393"/>
      <w:bookmarkStart w:id="887" w:name="_Toc375140431"/>
      <w:r w:rsidRPr="00EF643D">
        <w:lastRenderedPageBreak/>
        <w:t>Traffic Interface Manager Server Install/Upgrade</w:t>
      </w:r>
      <w:bookmarkEnd w:id="882"/>
      <w:bookmarkEnd w:id="883"/>
      <w:bookmarkEnd w:id="884"/>
      <w:bookmarkEnd w:id="885"/>
      <w:bookmarkEnd w:id="886"/>
      <w:bookmarkEnd w:id="887"/>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888" w:name="_Toc222221953"/>
      <w:bookmarkStart w:id="889" w:name="_Toc254883773"/>
      <w:bookmarkStart w:id="890" w:name="_Toc279737465"/>
      <w:bookmarkStart w:id="891" w:name="_Toc299616416"/>
      <w:bookmarkStart w:id="892" w:name="_Toc320697394"/>
    </w:p>
    <w:p w:rsidR="00EF643D" w:rsidRPr="00EF643D" w:rsidRDefault="00EF643D" w:rsidP="005617E1">
      <w:pPr>
        <w:pStyle w:val="Heading3"/>
      </w:pPr>
      <w:bookmarkStart w:id="893" w:name="_Toc375140432"/>
      <w:r w:rsidRPr="00EF643D">
        <w:t xml:space="preserve">Before you </w:t>
      </w:r>
      <w:proofErr w:type="gramStart"/>
      <w:r w:rsidRPr="00EF643D">
        <w:t>Start</w:t>
      </w:r>
      <w:bookmarkEnd w:id="888"/>
      <w:bookmarkEnd w:id="889"/>
      <w:bookmarkEnd w:id="890"/>
      <w:bookmarkEnd w:id="891"/>
      <w:bookmarkEnd w:id="892"/>
      <w:bookmarkEnd w:id="893"/>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7524F3">
        <w:fldChar w:fldCharType="begin"/>
      </w:r>
      <w:r w:rsidR="00F942A6">
        <w:instrText xml:space="preserve"> REF _Ref371063455 \r \h </w:instrText>
      </w:r>
      <w:r w:rsidR="007524F3">
        <w:fldChar w:fldCharType="separate"/>
      </w:r>
      <w:r w:rsidR="0086719A">
        <w:t>2.3</w:t>
      </w:r>
      <w:r w:rsidR="007524F3">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You may recall that whilst undertaking the tasks in Section 18.1 you will have implemented software into the location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for example, C:\EXOR.  </w:t>
      </w:r>
    </w:p>
    <w:p w:rsidR="00EF643D" w:rsidRPr="00EF643D" w:rsidRDefault="00EF643D" w:rsidP="00EF643D"/>
    <w:p w:rsidR="00EF643D" w:rsidRPr="00EF643D" w:rsidRDefault="00EF643D" w:rsidP="005617E1">
      <w:pPr>
        <w:pStyle w:val="Heading3"/>
      </w:pPr>
      <w:bookmarkStart w:id="894" w:name="_Toc222221954"/>
      <w:bookmarkStart w:id="895" w:name="_Toc254883774"/>
      <w:bookmarkStart w:id="896" w:name="_Toc279737466"/>
      <w:bookmarkStart w:id="897" w:name="_Toc299616417"/>
      <w:bookmarkStart w:id="898" w:name="_Toc320697395"/>
      <w:bookmarkStart w:id="899" w:name="_Toc375140433"/>
      <w:r w:rsidRPr="00EF643D">
        <w:t>Typical problems that you may encounter</w:t>
      </w:r>
      <w:bookmarkEnd w:id="894"/>
      <w:bookmarkEnd w:id="895"/>
      <w:bookmarkEnd w:id="896"/>
      <w:bookmarkEnd w:id="897"/>
      <w:bookmarkEnd w:id="898"/>
      <w:bookmarkEnd w:id="899"/>
    </w:p>
    <w:p w:rsidR="00EF643D" w:rsidRPr="00EF643D" w:rsidRDefault="00EF643D" w:rsidP="00EF643D"/>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rsidRPr="00EF643D">
        <w:t>Exor</w:t>
      </w:r>
      <w:proofErr w:type="spellEnd"/>
      <w:r w:rsidRPr="00EF643D">
        <w:t xml:space="preserve">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00" w:name="_Toc254883775"/>
      <w:bookmarkStart w:id="901" w:name="_Toc279737467"/>
      <w:bookmarkStart w:id="902" w:name="_Toc299616418"/>
      <w:bookmarkStart w:id="903" w:name="_Toc320697396"/>
      <w:bookmarkStart w:id="904" w:name="_Toc375140434"/>
      <w:r w:rsidRPr="00EF643D">
        <w:t>Install of Traffic Interface Manager</w:t>
      </w:r>
      <w:bookmarkEnd w:id="900"/>
      <w:bookmarkEnd w:id="901"/>
      <w:bookmarkEnd w:id="902"/>
      <w:bookmarkEnd w:id="903"/>
      <w:bookmarkEnd w:id="904"/>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05" w:name="_Toc375140435"/>
      <w:r w:rsidRPr="00EC59A4">
        <w:t>Checking Log File(s)</w:t>
      </w:r>
      <w:bookmarkEnd w:id="905"/>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w:t>
      </w:r>
      <w:proofErr w:type="spellStart"/>
      <w:r w:rsidRPr="00EF643D">
        <w:t>date&amp;time</w:t>
      </w:r>
      <w:proofErr w:type="spellEnd"/>
      <w:r w:rsidRPr="00EF643D">
        <w:t>&gt;.LOG</w:t>
      </w:r>
    </w:p>
    <w:p w:rsidR="00EF643D" w:rsidRPr="00EF643D" w:rsidRDefault="00EF643D" w:rsidP="00EF643D">
      <w:r w:rsidRPr="00EF643D">
        <w:t>tm_install_2_&lt;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install has been successful.</w:t>
      </w:r>
    </w:p>
    <w:p w:rsidR="00EF643D" w:rsidRPr="00EF643D" w:rsidRDefault="00EF643D" w:rsidP="00EF643D"/>
    <w:p w:rsidR="00EF643D" w:rsidRPr="00EF643D" w:rsidRDefault="00EF643D" w:rsidP="005617E1">
      <w:pPr>
        <w:pStyle w:val="Heading3"/>
      </w:pPr>
      <w:bookmarkStart w:id="906" w:name="_Toc222221955"/>
      <w:bookmarkStart w:id="907" w:name="_Toc254883776"/>
      <w:bookmarkStart w:id="908" w:name="_Toc279737468"/>
      <w:bookmarkStart w:id="909" w:name="_Toc299616419"/>
      <w:bookmarkStart w:id="910" w:name="_Toc320697397"/>
      <w:bookmarkStart w:id="911" w:name="_Toc375140436"/>
      <w:r w:rsidRPr="00EF643D">
        <w:t>Upgrade of Traffic Interface Manager</w:t>
      </w:r>
      <w:bookmarkEnd w:id="906"/>
      <w:bookmarkEnd w:id="907"/>
      <w:bookmarkEnd w:id="908"/>
      <w:bookmarkEnd w:id="909"/>
      <w:bookmarkEnd w:id="910"/>
      <w:bookmarkEnd w:id="911"/>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12" w:name="_Toc375140437"/>
      <w:r w:rsidRPr="00EC59A4">
        <w:t>Checking Log File(s)</w:t>
      </w:r>
      <w:bookmarkEnd w:id="912"/>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w:t>
      </w:r>
      <w:proofErr w:type="spellStart"/>
      <w:r w:rsidRPr="00EF643D">
        <w:t>date&amp;time</w:t>
      </w:r>
      <w:proofErr w:type="spellEnd"/>
      <w:r w:rsidRPr="00EF643D">
        <w:t>&gt;.LOG</w:t>
      </w:r>
    </w:p>
    <w:p w:rsidR="00EF643D" w:rsidRPr="00EF643D" w:rsidRDefault="00EF643D" w:rsidP="00EF643D">
      <w:r w:rsidRPr="00EF643D">
        <w:t>tm4500_tm4700_2_&lt;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20" w:history="1">
        <w:r w:rsidRPr="00EF643D">
          <w:rPr>
            <w:rStyle w:val="Hyperlink"/>
          </w:rPr>
          <w:t>http://selectservices.bentley.com</w:t>
        </w:r>
      </w:hyperlink>
      <w:r w:rsidRPr="00EF643D">
        <w:t xml:space="preserve"> to allow Bentley (formerly </w:t>
      </w:r>
      <w:proofErr w:type="spellStart"/>
      <w:r w:rsidRPr="00EF643D">
        <w:t>exor</w:t>
      </w:r>
      <w:proofErr w:type="spellEnd"/>
      <w:r w:rsidRPr="00EF643D">
        <w:t>)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w:t>
      </w:r>
      <w:proofErr w:type="spellStart"/>
      <w:r w:rsidRPr="00EF643D">
        <w:t>Exor</w:t>
      </w:r>
      <w:proofErr w:type="spellEnd"/>
      <w:r w:rsidRPr="00EF643D">
        <w:t xml:space="preserve">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13" w:name="_Toc222221956"/>
      <w:bookmarkStart w:id="914" w:name="_Toc254883777"/>
      <w:bookmarkStart w:id="915" w:name="_Toc279737469"/>
      <w:bookmarkStart w:id="916" w:name="_Toc299616420"/>
      <w:bookmarkStart w:id="917" w:name="_Toc320697398"/>
      <w:bookmarkStart w:id="918" w:name="_Toc375140438"/>
      <w:r w:rsidRPr="00EF643D">
        <w:t>Mandatory Configuration</w:t>
      </w:r>
      <w:bookmarkEnd w:id="913"/>
      <w:bookmarkEnd w:id="914"/>
      <w:bookmarkEnd w:id="915"/>
      <w:bookmarkEnd w:id="916"/>
      <w:bookmarkEnd w:id="917"/>
      <w:bookmarkEnd w:id="918"/>
    </w:p>
    <w:p w:rsidR="00EF643D" w:rsidRPr="00EF643D" w:rsidRDefault="00EF643D" w:rsidP="00EF643D"/>
    <w:p w:rsidR="00EF643D" w:rsidRPr="00EC59A4" w:rsidRDefault="00EF643D" w:rsidP="00EC59A4">
      <w:pPr>
        <w:pStyle w:val="Heading4"/>
      </w:pPr>
      <w:bookmarkStart w:id="919" w:name="_Toc375140439"/>
      <w:r w:rsidRPr="00EC59A4">
        <w:t>exor_version.txt</w:t>
      </w:r>
      <w:bookmarkEnd w:id="919"/>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 xml:space="preserve">This file is located in the runtime bin folder and must be updated to reflect the current version of the </w:t>
      </w:r>
      <w:proofErr w:type="spellStart"/>
      <w:r w:rsidR="00796112">
        <w:t>Exor</w:t>
      </w:r>
      <w:proofErr w:type="spellEnd"/>
      <w:r w:rsidR="00796112">
        <w:t xml:space="preserve">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20" w:name="_Toc254883778"/>
      <w:bookmarkStart w:id="921" w:name="_Toc279737470"/>
      <w:bookmarkStart w:id="922" w:name="_Toc299616421"/>
      <w:bookmarkStart w:id="923" w:name="_Toc320697399"/>
      <w:bookmarkStart w:id="924" w:name="_Toc375140440"/>
      <w:r w:rsidRPr="00EF643D">
        <w:t xml:space="preserve">Product </w:t>
      </w:r>
      <w:proofErr w:type="spellStart"/>
      <w:r w:rsidRPr="00EF643D">
        <w:t>Licencing</w:t>
      </w:r>
      <w:bookmarkEnd w:id="920"/>
      <w:bookmarkEnd w:id="921"/>
      <w:bookmarkEnd w:id="922"/>
      <w:bookmarkEnd w:id="923"/>
      <w:bookmarkEnd w:id="924"/>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proofErr w:type="gramStart"/>
      <w:r w:rsidRPr="00EF643D">
        <w:t xml:space="preserve">To do this start highways by </w:t>
      </w:r>
      <w:proofErr w:type="spellStart"/>
      <w:r w:rsidRPr="00EF643D">
        <w:t>exor</w:t>
      </w:r>
      <w:proofErr w:type="spellEnd"/>
      <w:r w:rsidRPr="00EF643D">
        <w:t xml:space="preserve"> and invoke module HIG1890 from the </w:t>
      </w:r>
      <w:proofErr w:type="spellStart"/>
      <w:r w:rsidRPr="00EF643D">
        <w:t>Fastpath</w:t>
      </w:r>
      <w:proofErr w:type="spellEnd"/>
      <w:r w:rsidRPr="00EF643D">
        <w:t xml:space="preserve"> menu.</w:t>
      </w:r>
      <w:proofErr w:type="gramEnd"/>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38" o:title=""/>
          </v:shape>
          <o:OLEObject Type="Embed" ProgID="PBrush" ShapeID="_x0000_i1033" DrawAspect="Content" ObjectID="_1448882591" r:id="rId12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25" w:name="_Toc222221957"/>
      <w:bookmarkStart w:id="926" w:name="_Toc254883779"/>
      <w:bookmarkStart w:id="927" w:name="_Toc279737471"/>
      <w:bookmarkStart w:id="928" w:name="_Toc299616422"/>
      <w:bookmarkStart w:id="929" w:name="_Toc320697400"/>
      <w:bookmarkStart w:id="930" w:name="_Toc375140441"/>
      <w:r w:rsidRPr="00EF643D">
        <w:t>Additional Configuration</w:t>
      </w:r>
      <w:bookmarkEnd w:id="925"/>
      <w:bookmarkEnd w:id="926"/>
      <w:bookmarkEnd w:id="927"/>
      <w:bookmarkEnd w:id="928"/>
      <w:bookmarkEnd w:id="929"/>
      <w:bookmarkEnd w:id="930"/>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972C3C">
      <w:headerReference w:type="default" r:id="rId122"/>
      <w:footerReference w:type="default" r:id="rId123"/>
      <w:headerReference w:type="first" r:id="rId124"/>
      <w:footerReference w:type="first" r:id="rId125"/>
      <w:pgSz w:w="12240" w:h="15840" w:code="1"/>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128D" w:rsidRDefault="007C128D" w:rsidP="00897A15">
      <w:r>
        <w:separator/>
      </w:r>
    </w:p>
  </w:endnote>
  <w:endnote w:type="continuationSeparator" w:id="0">
    <w:p w:rsidR="007C128D" w:rsidRDefault="007C128D" w:rsidP="00897A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FF" w:rsidRPr="004009B2" w:rsidRDefault="008E58FF" w:rsidP="008161F4">
    <w:pPr>
      <w:pStyle w:val="Footer"/>
    </w:pPr>
    <w:r w:rsidRPr="004009B2">
      <w:t>CONFIDENTIALITY STATEMENT</w:t>
    </w:r>
  </w:p>
  <w:p w:rsidR="008E58FF" w:rsidRDefault="008E58FF"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FF" w:rsidRPr="008161F4" w:rsidRDefault="008E58FF" w:rsidP="008161F4">
    <w:pPr>
      <w:pStyle w:val="Footer"/>
    </w:pPr>
    <w:fldSimple w:instr=" FILENAME   \* MERGEFORMAT ">
      <w:r>
        <w:rPr>
          <w:noProof/>
        </w:rPr>
        <w:t>Product Installation and Upgrade Guide v4.7.0.0.docx</w:t>
      </w:r>
    </w:fldSimple>
  </w:p>
  <w:p w:rsidR="008E58FF" w:rsidRPr="007D5F4F" w:rsidRDefault="008E58FF" w:rsidP="008161F4">
    <w:pPr>
      <w:pStyle w:val="FooterText"/>
    </w:pPr>
    <w:r w:rsidRPr="007D5F4F">
      <w:t>CONFIDENTIALITY STATEMENT</w:t>
    </w:r>
  </w:p>
  <w:p w:rsidR="008E58FF" w:rsidRPr="007D5F4F" w:rsidRDefault="008E58FF"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FF" w:rsidRPr="00847F85" w:rsidRDefault="008E58FF" w:rsidP="00897A1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128D" w:rsidRDefault="007C128D" w:rsidP="00897A15">
      <w:r>
        <w:separator/>
      </w:r>
    </w:p>
  </w:footnote>
  <w:footnote w:type="continuationSeparator" w:id="0">
    <w:p w:rsidR="007C128D" w:rsidRDefault="007C128D" w:rsidP="00897A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4248"/>
      <w:gridCol w:w="1245"/>
      <w:gridCol w:w="1844"/>
      <w:gridCol w:w="1901"/>
    </w:tblGrid>
    <w:tr w:rsidR="008E58FF" w:rsidTr="003E0831">
      <w:trPr>
        <w:cantSplit/>
        <w:trHeight w:val="435"/>
      </w:trPr>
      <w:tc>
        <w:tcPr>
          <w:tcW w:w="2299" w:type="pct"/>
          <w:vMerge w:val="restart"/>
          <w:vAlign w:val="center"/>
        </w:tcPr>
        <w:p w:rsidR="008E58FF" w:rsidRPr="009E5C8E" w:rsidRDefault="008E58FF" w:rsidP="009E5C8E">
          <w:r w:rsidRPr="003F61A2">
            <w:rPr>
              <w:noProof/>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8E58FF" w:rsidRPr="009E5C8E" w:rsidRDefault="008E58FF" w:rsidP="009E5C8E">
          <w:pPr>
            <w:pStyle w:val="HeaderDoctitle"/>
          </w:pPr>
          <w:r w:rsidRPr="00EF643D">
            <w:t>Product Installation and Upgrade</w:t>
          </w:r>
        </w:p>
      </w:tc>
    </w:tr>
    <w:tr w:rsidR="008E58FF" w:rsidTr="003E0831">
      <w:trPr>
        <w:cantSplit/>
        <w:trHeight w:val="375"/>
      </w:trPr>
      <w:tc>
        <w:tcPr>
          <w:tcW w:w="2299" w:type="pct"/>
          <w:vMerge/>
          <w:vAlign w:val="center"/>
        </w:tcPr>
        <w:p w:rsidR="008E58FF" w:rsidRDefault="008E58FF" w:rsidP="009E5C8E">
          <w:pPr>
            <w:pStyle w:val="Header"/>
          </w:pPr>
        </w:p>
      </w:tc>
      <w:tc>
        <w:tcPr>
          <w:tcW w:w="2701" w:type="pct"/>
          <w:gridSpan w:val="3"/>
          <w:tcBorders>
            <w:top w:val="single" w:sz="4" w:space="0" w:color="auto"/>
          </w:tcBorders>
          <w:vAlign w:val="center"/>
        </w:tcPr>
        <w:p w:rsidR="008E58FF" w:rsidRPr="009E5C8E" w:rsidRDefault="008E58FF" w:rsidP="009E5C8E">
          <w:pPr>
            <w:pStyle w:val="Header"/>
          </w:pPr>
          <w:fldSimple w:instr=" TITLE   \* MERGEFORMAT ">
            <w:r>
              <w:t>EXOR</w:t>
            </w:r>
          </w:fldSimple>
        </w:p>
      </w:tc>
    </w:tr>
    <w:tr w:rsidR="008E58FF" w:rsidTr="003E0831">
      <w:trPr>
        <w:cantSplit/>
        <w:trHeight w:val="352"/>
      </w:trPr>
      <w:tc>
        <w:tcPr>
          <w:tcW w:w="2299" w:type="pct"/>
          <w:vMerge/>
        </w:tcPr>
        <w:p w:rsidR="008E58FF" w:rsidRDefault="008E58FF" w:rsidP="009E5C8E">
          <w:pPr>
            <w:pStyle w:val="Header"/>
          </w:pPr>
        </w:p>
      </w:tc>
      <w:tc>
        <w:tcPr>
          <w:tcW w:w="674" w:type="pct"/>
          <w:vAlign w:val="center"/>
        </w:tcPr>
        <w:p w:rsidR="008E58FF" w:rsidRPr="009E5C8E" w:rsidRDefault="008E58FF" w:rsidP="00EF643D">
          <w:pPr>
            <w:pStyle w:val="Header"/>
          </w:pPr>
          <w:fldSimple w:instr=" COMMENTS   \* MERGEFORMAT ">
            <w:r>
              <w:t>v4.7.0.0</w:t>
            </w:r>
          </w:fldSimple>
        </w:p>
      </w:tc>
      <w:tc>
        <w:tcPr>
          <w:tcW w:w="998" w:type="pct"/>
          <w:vAlign w:val="center"/>
        </w:tcPr>
        <w:p w:rsidR="008E58FF" w:rsidRPr="009E5C8E" w:rsidRDefault="008E58FF" w:rsidP="003E0831">
          <w:pPr>
            <w:pStyle w:val="Header"/>
          </w:pPr>
          <w:r>
            <w:t>Date</w:t>
          </w:r>
          <w:r w:rsidRPr="00F354D2">
            <w:t xml:space="preserve">: </w:t>
          </w:r>
          <w:fldSimple w:instr=" DATE  \@ &quot;d-MMM-yy&quot;  \* MERGEFORMAT ">
            <w:r>
              <w:t>18-Dec-13</w:t>
            </w:r>
          </w:fldSimple>
        </w:p>
      </w:tc>
      <w:tc>
        <w:tcPr>
          <w:tcW w:w="1028" w:type="pct"/>
          <w:vAlign w:val="center"/>
        </w:tcPr>
        <w:p w:rsidR="008E58FF" w:rsidRPr="009E5C8E" w:rsidRDefault="008E58FF" w:rsidP="009E5C8E">
          <w:pPr>
            <w:pStyle w:val="Header"/>
          </w:pPr>
          <w:r w:rsidRPr="00F354D2">
            <w:t xml:space="preserve">Page </w:t>
          </w:r>
          <w:fldSimple w:instr=" PAGE  \* Arabic ">
            <w:r w:rsidR="00D679C3">
              <w:t>73</w:t>
            </w:r>
          </w:fldSimple>
          <w:r w:rsidRPr="009E5C8E">
            <w:t xml:space="preserve"> of </w:t>
          </w:r>
          <w:fldSimple w:instr=" NUMPAGES ">
            <w:r w:rsidR="00D679C3">
              <w:t>133</w:t>
            </w:r>
          </w:fldSimple>
        </w:p>
      </w:tc>
    </w:tr>
  </w:tbl>
  <w:p w:rsidR="008E58FF" w:rsidRPr="00EB44DD" w:rsidRDefault="008E58FF" w:rsidP="00EB44D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618"/>
      <w:gridCol w:w="2469"/>
      <w:gridCol w:w="2716"/>
      <w:gridCol w:w="1493"/>
    </w:tblGrid>
    <w:tr w:rsidR="008E58FF" w:rsidTr="007D5F4F">
      <w:trPr>
        <w:cantSplit/>
        <w:trHeight w:val="435"/>
      </w:trPr>
      <w:tc>
        <w:tcPr>
          <w:tcW w:w="1757" w:type="pct"/>
          <w:vMerge w:val="restart"/>
          <w:vAlign w:val="center"/>
        </w:tcPr>
        <w:p w:rsidR="008E58FF" w:rsidRPr="009E5C8E" w:rsidRDefault="008E58FF" w:rsidP="009E5C8E">
          <w:r w:rsidRPr="003F61A2">
            <w:rPr>
              <w:noProof/>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8E58FF" w:rsidRPr="009E5C8E" w:rsidRDefault="008E58FF" w:rsidP="009E5C8E">
          <w:pPr>
            <w:pStyle w:val="Header"/>
            <w:rPr>
              <w:rStyle w:val="HighlightText"/>
            </w:rPr>
          </w:pPr>
          <w:fldSimple w:instr=" SUBJECT   \* MERGEFORMAT ">
            <w:r w:rsidRPr="0086719A">
              <w:rPr>
                <w:rStyle w:val="HighlightText"/>
              </w:rPr>
              <w:t>Product Installation</w:t>
            </w:r>
            <w:r>
              <w:t xml:space="preserve"> and Upgrade Guide</w:t>
            </w:r>
          </w:fldSimple>
        </w:p>
      </w:tc>
    </w:tr>
    <w:tr w:rsidR="008E58FF" w:rsidTr="007D5F4F">
      <w:trPr>
        <w:cantSplit/>
        <w:trHeight w:val="375"/>
      </w:trPr>
      <w:tc>
        <w:tcPr>
          <w:tcW w:w="1757" w:type="pct"/>
          <w:vMerge/>
          <w:vAlign w:val="center"/>
        </w:tcPr>
        <w:p w:rsidR="008E58FF" w:rsidRDefault="008E58FF" w:rsidP="009E5C8E">
          <w:pPr>
            <w:pStyle w:val="Header"/>
          </w:pPr>
        </w:p>
      </w:tc>
      <w:tc>
        <w:tcPr>
          <w:tcW w:w="3243" w:type="pct"/>
          <w:gridSpan w:val="3"/>
          <w:tcBorders>
            <w:top w:val="single" w:sz="4" w:space="0" w:color="auto"/>
          </w:tcBorders>
          <w:vAlign w:val="center"/>
        </w:tcPr>
        <w:p w:rsidR="008E58FF" w:rsidRPr="009E5C8E" w:rsidRDefault="008E58FF" w:rsidP="009E5C8E">
          <w:pPr>
            <w:pStyle w:val="Header"/>
          </w:pPr>
          <w:fldSimple w:instr=" TITLE   \* MERGEFORMAT ">
            <w:r>
              <w:t>EXOR</w:t>
            </w:r>
          </w:fldSimple>
        </w:p>
      </w:tc>
    </w:tr>
    <w:tr w:rsidR="008E58FF" w:rsidTr="007D5F4F">
      <w:trPr>
        <w:cantSplit/>
        <w:trHeight w:val="352"/>
      </w:trPr>
      <w:tc>
        <w:tcPr>
          <w:tcW w:w="1757" w:type="pct"/>
          <w:vMerge/>
        </w:tcPr>
        <w:p w:rsidR="008E58FF" w:rsidRDefault="008E58FF" w:rsidP="009E5C8E">
          <w:pPr>
            <w:pStyle w:val="Header"/>
          </w:pPr>
        </w:p>
      </w:tc>
      <w:tc>
        <w:tcPr>
          <w:tcW w:w="1199" w:type="pct"/>
          <w:vAlign w:val="center"/>
        </w:tcPr>
        <w:p w:rsidR="008E58FF" w:rsidRPr="009E5C8E" w:rsidRDefault="008E58FF" w:rsidP="009E5C8E">
          <w:pPr>
            <w:pStyle w:val="Header"/>
          </w:pPr>
          <w:fldSimple w:instr=" COMMENTS   \* MERGEFORMAT ">
            <w:r>
              <w:t>v4.7.0.0</w:t>
            </w:r>
          </w:fldSimple>
        </w:p>
      </w:tc>
      <w:tc>
        <w:tcPr>
          <w:tcW w:w="1319" w:type="pct"/>
          <w:vAlign w:val="center"/>
        </w:tcPr>
        <w:p w:rsidR="008E58FF" w:rsidRPr="009E5C8E" w:rsidRDefault="008E58FF" w:rsidP="009E5C8E">
          <w:pPr>
            <w:pStyle w:val="Header"/>
          </w:pPr>
          <w:r>
            <w:t>Date</w:t>
          </w:r>
          <w:r w:rsidRPr="009E5C8E">
            <w:t xml:space="preserve">: </w:t>
          </w:r>
          <w:fldSimple w:instr=" DOCPROPERTY  Keywords  \* MERGEFORMAT ">
            <w:r>
              <w:t>10 Oct 2012</w:t>
            </w:r>
          </w:fldSimple>
        </w:p>
      </w:tc>
      <w:tc>
        <w:tcPr>
          <w:tcW w:w="725" w:type="pct"/>
          <w:vAlign w:val="center"/>
        </w:tcPr>
        <w:p w:rsidR="008E58FF" w:rsidRPr="009E5C8E" w:rsidRDefault="008E58FF" w:rsidP="009E5C8E">
          <w:pPr>
            <w:pStyle w:val="Header"/>
          </w:pPr>
          <w:r w:rsidRPr="00F354D2">
            <w:t xml:space="preserve">Page </w:t>
          </w:r>
          <w:fldSimple w:instr=" PAGE  \* Arabic ">
            <w:r w:rsidR="007418CD">
              <w:t>133</w:t>
            </w:r>
          </w:fldSimple>
          <w:r w:rsidRPr="009E5C8E">
            <w:t xml:space="preserve"> of </w:t>
          </w:r>
          <w:fldSimple w:instr=" NUMPAGES ">
            <w:r w:rsidR="007418CD">
              <w:t>133</w:t>
            </w:r>
          </w:fldSimple>
        </w:p>
      </w:tc>
    </w:tr>
  </w:tbl>
  <w:p w:rsidR="008E58FF" w:rsidRPr="00C31B9A" w:rsidRDefault="008E58FF" w:rsidP="007D5F4F">
    <w:pPr>
      <w:pStyle w:val="spacer"/>
    </w:pPr>
  </w:p>
  <w:p w:rsidR="008E58FF" w:rsidRDefault="008E58FF"/>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8FF" w:rsidRPr="00847F85" w:rsidRDefault="008E58FF" w:rsidP="00897A1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EF38F7FE"/>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B4AEF5C8"/>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2"/>
  <w:proofState w:spelling="clean" w:grammar="clean"/>
  <w:attachedTemplate r:id="rId1"/>
  <w:stylePaneFormatFilter w:val="1F04"/>
  <w:stylePaneSortMethod w:val="0000"/>
  <w:documentProtection w:formatting="1" w:enforcement="1"/>
  <w:styleLockTheme/>
  <w:styleLockQFSet/>
  <w:defaultTabStop w:val="720"/>
  <w:noPunctuationKerning/>
  <w:characterSpacingControl w:val="doNotCompress"/>
  <w:hdrShapeDefaults>
    <o:shapedefaults v:ext="edit" spidmax="8194"/>
  </w:hdrShapeDefaults>
  <w:footnotePr>
    <w:footnote w:id="-1"/>
    <w:footnote w:id="0"/>
  </w:footnotePr>
  <w:endnotePr>
    <w:endnote w:id="-1"/>
    <w:endnote w:id="0"/>
  </w:endnotePr>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153F"/>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1FB1"/>
    <w:rsid w:val="00102A5A"/>
    <w:rsid w:val="00102AE8"/>
    <w:rsid w:val="00103EA9"/>
    <w:rsid w:val="0010511E"/>
    <w:rsid w:val="00106449"/>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75E7B"/>
    <w:rsid w:val="00180689"/>
    <w:rsid w:val="00180A41"/>
    <w:rsid w:val="00182A32"/>
    <w:rsid w:val="001837FD"/>
    <w:rsid w:val="001848D1"/>
    <w:rsid w:val="00186F48"/>
    <w:rsid w:val="001947E7"/>
    <w:rsid w:val="0019561A"/>
    <w:rsid w:val="001A306B"/>
    <w:rsid w:val="001A42CE"/>
    <w:rsid w:val="001A5249"/>
    <w:rsid w:val="001A6157"/>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571C"/>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64D4"/>
    <w:rsid w:val="00257CB3"/>
    <w:rsid w:val="0026080F"/>
    <w:rsid w:val="00261A3E"/>
    <w:rsid w:val="00262EB9"/>
    <w:rsid w:val="00265547"/>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14422"/>
    <w:rsid w:val="00320891"/>
    <w:rsid w:val="0032249E"/>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3889"/>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07E8"/>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0EBF"/>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6F6895"/>
    <w:rsid w:val="00702567"/>
    <w:rsid w:val="00710767"/>
    <w:rsid w:val="007159CB"/>
    <w:rsid w:val="0071616B"/>
    <w:rsid w:val="00717EF1"/>
    <w:rsid w:val="00720952"/>
    <w:rsid w:val="007215BE"/>
    <w:rsid w:val="00723035"/>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8CD"/>
    <w:rsid w:val="00741F74"/>
    <w:rsid w:val="00742BA7"/>
    <w:rsid w:val="00742C7B"/>
    <w:rsid w:val="007438C4"/>
    <w:rsid w:val="00744255"/>
    <w:rsid w:val="00747BFC"/>
    <w:rsid w:val="00750BF5"/>
    <w:rsid w:val="0075238F"/>
    <w:rsid w:val="007524F3"/>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D75"/>
    <w:rsid w:val="00787FF8"/>
    <w:rsid w:val="007903EA"/>
    <w:rsid w:val="00790A90"/>
    <w:rsid w:val="00795F68"/>
    <w:rsid w:val="00796112"/>
    <w:rsid w:val="007A1517"/>
    <w:rsid w:val="007A3B32"/>
    <w:rsid w:val="007A68DB"/>
    <w:rsid w:val="007B72F5"/>
    <w:rsid w:val="007C053A"/>
    <w:rsid w:val="007C128D"/>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04D6"/>
    <w:rsid w:val="00852919"/>
    <w:rsid w:val="00853194"/>
    <w:rsid w:val="00853ACB"/>
    <w:rsid w:val="0085422D"/>
    <w:rsid w:val="00856E7A"/>
    <w:rsid w:val="00857136"/>
    <w:rsid w:val="00857FE3"/>
    <w:rsid w:val="00865F54"/>
    <w:rsid w:val="008667D0"/>
    <w:rsid w:val="0086719A"/>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8FF"/>
    <w:rsid w:val="008E5A0A"/>
    <w:rsid w:val="008F3920"/>
    <w:rsid w:val="008F5B17"/>
    <w:rsid w:val="008F6C23"/>
    <w:rsid w:val="008F6D66"/>
    <w:rsid w:val="00900042"/>
    <w:rsid w:val="009069C1"/>
    <w:rsid w:val="00911611"/>
    <w:rsid w:val="00912D3B"/>
    <w:rsid w:val="00913C79"/>
    <w:rsid w:val="00913F92"/>
    <w:rsid w:val="00914826"/>
    <w:rsid w:val="0091558D"/>
    <w:rsid w:val="00917C1A"/>
    <w:rsid w:val="00920C0C"/>
    <w:rsid w:val="00925312"/>
    <w:rsid w:val="00925A7C"/>
    <w:rsid w:val="00927481"/>
    <w:rsid w:val="00930471"/>
    <w:rsid w:val="009307E3"/>
    <w:rsid w:val="00933180"/>
    <w:rsid w:val="00937B00"/>
    <w:rsid w:val="00943FA4"/>
    <w:rsid w:val="009451EB"/>
    <w:rsid w:val="00946ECF"/>
    <w:rsid w:val="0095495A"/>
    <w:rsid w:val="009603DE"/>
    <w:rsid w:val="00962AFE"/>
    <w:rsid w:val="00970AC7"/>
    <w:rsid w:val="00970FCF"/>
    <w:rsid w:val="00971752"/>
    <w:rsid w:val="00971AA7"/>
    <w:rsid w:val="00972C3C"/>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62B"/>
    <w:rsid w:val="00A15B86"/>
    <w:rsid w:val="00A169D9"/>
    <w:rsid w:val="00A20389"/>
    <w:rsid w:val="00A21652"/>
    <w:rsid w:val="00A21B3E"/>
    <w:rsid w:val="00A24687"/>
    <w:rsid w:val="00A316A4"/>
    <w:rsid w:val="00A34635"/>
    <w:rsid w:val="00A405D8"/>
    <w:rsid w:val="00A417FB"/>
    <w:rsid w:val="00A428DA"/>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2594"/>
    <w:rsid w:val="00A83A42"/>
    <w:rsid w:val="00A903FE"/>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1A7C"/>
    <w:rsid w:val="00AD62DE"/>
    <w:rsid w:val="00AD70C2"/>
    <w:rsid w:val="00AE0CFC"/>
    <w:rsid w:val="00AE0E10"/>
    <w:rsid w:val="00AE1501"/>
    <w:rsid w:val="00AE4424"/>
    <w:rsid w:val="00AE45DE"/>
    <w:rsid w:val="00AE5DCC"/>
    <w:rsid w:val="00AF03E2"/>
    <w:rsid w:val="00AF06C9"/>
    <w:rsid w:val="00AF216F"/>
    <w:rsid w:val="00B003B0"/>
    <w:rsid w:val="00B05755"/>
    <w:rsid w:val="00B05DFC"/>
    <w:rsid w:val="00B10B74"/>
    <w:rsid w:val="00B11AD6"/>
    <w:rsid w:val="00B11D45"/>
    <w:rsid w:val="00B140B8"/>
    <w:rsid w:val="00B150E7"/>
    <w:rsid w:val="00B170DD"/>
    <w:rsid w:val="00B2118B"/>
    <w:rsid w:val="00B30AD4"/>
    <w:rsid w:val="00B31B17"/>
    <w:rsid w:val="00B34E98"/>
    <w:rsid w:val="00B41B2E"/>
    <w:rsid w:val="00B434DC"/>
    <w:rsid w:val="00B437AA"/>
    <w:rsid w:val="00B457A9"/>
    <w:rsid w:val="00B46901"/>
    <w:rsid w:val="00B47F2B"/>
    <w:rsid w:val="00B51EAE"/>
    <w:rsid w:val="00B53106"/>
    <w:rsid w:val="00B54106"/>
    <w:rsid w:val="00B557D2"/>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681"/>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14962"/>
    <w:rsid w:val="00C204E1"/>
    <w:rsid w:val="00C217E0"/>
    <w:rsid w:val="00C2364A"/>
    <w:rsid w:val="00C24072"/>
    <w:rsid w:val="00C2553E"/>
    <w:rsid w:val="00C31B9A"/>
    <w:rsid w:val="00C31F67"/>
    <w:rsid w:val="00C32C26"/>
    <w:rsid w:val="00C36456"/>
    <w:rsid w:val="00C372E8"/>
    <w:rsid w:val="00C41044"/>
    <w:rsid w:val="00C45B47"/>
    <w:rsid w:val="00C46FB2"/>
    <w:rsid w:val="00C50237"/>
    <w:rsid w:val="00C502FC"/>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3062"/>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C4DFA"/>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2EB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575E6"/>
    <w:rsid w:val="00D60EF5"/>
    <w:rsid w:val="00D63668"/>
    <w:rsid w:val="00D65C0A"/>
    <w:rsid w:val="00D66E08"/>
    <w:rsid w:val="00D679C3"/>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D80"/>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207A"/>
    <w:rsid w:val="00EE44CC"/>
    <w:rsid w:val="00EE5830"/>
    <w:rsid w:val="00EE71C2"/>
    <w:rsid w:val="00EE7A94"/>
    <w:rsid w:val="00EF08C5"/>
    <w:rsid w:val="00EF10EF"/>
    <w:rsid w:val="00EF1C82"/>
    <w:rsid w:val="00EF643D"/>
    <w:rsid w:val="00F01F3F"/>
    <w:rsid w:val="00F03E84"/>
    <w:rsid w:val="00F0475F"/>
    <w:rsid w:val="00F05A61"/>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27CC2"/>
    <w:rsid w:val="00F30D1D"/>
    <w:rsid w:val="00F31FD1"/>
    <w:rsid w:val="00F3583A"/>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95703"/>
    <w:rsid w:val="00FA36FF"/>
    <w:rsid w:val="00FA41BB"/>
    <w:rsid w:val="00FA6BC5"/>
    <w:rsid w:val="00FA7DD6"/>
    <w:rsid w:val="00FB37AE"/>
    <w:rsid w:val="00FB4005"/>
    <w:rsid w:val="00FB61E7"/>
    <w:rsid w:val="00FC102F"/>
    <w:rsid w:val="00FC2DA7"/>
    <w:rsid w:val="00FC3C1A"/>
    <w:rsid w:val="00FD0312"/>
    <w:rsid w:val="00FD673F"/>
    <w:rsid w:val="00FE0804"/>
    <w:rsid w:val="00FE0E09"/>
    <w:rsid w:val="00FE0E7C"/>
    <w:rsid w:val="00FF27ED"/>
    <w:rsid w:val="00FF2D1D"/>
    <w:rsid w:val="00FF39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r="http://schemas.openxmlformats.org/officeDocument/2006/relationships" xmlns:w="http://schemas.openxmlformats.org/wordprocessingml/2006/main">
  <w:divs>
    <w:div w:id="613024460">
      <w:bodyDiv w:val="1"/>
      <w:marLeft w:val="0"/>
      <w:marRight w:val="0"/>
      <w:marTop w:val="0"/>
      <w:marBottom w:val="0"/>
      <w:divBdr>
        <w:top w:val="none" w:sz="0" w:space="0" w:color="auto"/>
        <w:left w:val="none" w:sz="0" w:space="0" w:color="auto"/>
        <w:bottom w:val="none" w:sz="0" w:space="0" w:color="auto"/>
        <w:right w:val="none" w:sz="0" w:space="0" w:color="auto"/>
      </w:divBdr>
    </w:div>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electservices.bentley.com" TargetMode="External"/><Relationship Id="rId21" Type="http://schemas.openxmlformats.org/officeDocument/2006/relationships/image" Target="media/image10.jpeg"/><Relationship Id="rId42" Type="http://schemas.openxmlformats.org/officeDocument/2006/relationships/image" Target="media/image24.png"/><Relationship Id="rId47" Type="http://schemas.openxmlformats.org/officeDocument/2006/relationships/image" Target="cid:image004.jpg@01CB6C89.CEDBECF0"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cid:image004.jpg@01CB6A01.9040D2B0" TargetMode="External"/><Relationship Id="rId89" Type="http://schemas.openxmlformats.org/officeDocument/2006/relationships/hyperlink" Target="http://selectservices.bentley.com" TargetMode="External"/><Relationship Id="rId112" Type="http://schemas.openxmlformats.org/officeDocument/2006/relationships/hyperlink" Target="http://selectservices.bentley.com" TargetMode="External"/><Relationship Id="rId16" Type="http://schemas.openxmlformats.org/officeDocument/2006/relationships/image" Target="media/image5.jpeg"/><Relationship Id="rId107" Type="http://schemas.openxmlformats.org/officeDocument/2006/relationships/hyperlink" Target="http://selectservices.bentley.com" TargetMode="External"/><Relationship Id="rId11" Type="http://schemas.openxmlformats.org/officeDocument/2006/relationships/hyperlink" Target="http://www.snapdba.com/2013/04/forms-11g-java-client-hangs-at-security-warning-with-the-applications-digital-signature-cannot-be-verified/" TargetMode="External"/><Relationship Id="rId32" Type="http://schemas.openxmlformats.org/officeDocument/2006/relationships/image" Target="media/image18.jpeg"/><Relationship Id="rId37" Type="http://schemas.openxmlformats.org/officeDocument/2006/relationships/hyperlink" Target="http://selectservices.bentley.com" TargetMode="External"/><Relationship Id="rId53" Type="http://schemas.openxmlformats.org/officeDocument/2006/relationships/hyperlink" Target="http://selectservices.bentley.com" TargetMode="External"/><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hyperlink" Target="http://selectservices.bentley.com" TargetMode="External"/><Relationship Id="rId102" Type="http://schemas.openxmlformats.org/officeDocument/2006/relationships/hyperlink" Target="file:///\\exdl12\dev\prev_rel\nm4040_nm4051\ukp\doc\UKPMS%20Upgrade%20Guide%20v4.0.5.1.doc" TargetMode="External"/><Relationship Id="rId123" Type="http://schemas.openxmlformats.org/officeDocument/2006/relationships/footer" Target="footer2.xml"/><Relationship Id="rId128" Type="http://schemas.microsoft.com/office/2007/relationships/stylesWithEffects" Target="stylesWithEffects.xml"/><Relationship Id="rId5" Type="http://schemas.openxmlformats.org/officeDocument/2006/relationships/webSettings" Target="webSettings.xml"/><Relationship Id="rId90" Type="http://schemas.openxmlformats.org/officeDocument/2006/relationships/oleObject" Target="embeddings/oleObject7.bin"/><Relationship Id="rId95" Type="http://schemas.openxmlformats.org/officeDocument/2006/relationships/hyperlink" Target="http://selectservices.bentley.com" TargetMode="External"/><Relationship Id="rId19" Type="http://schemas.openxmlformats.org/officeDocument/2006/relationships/image" Target="media/image8.png"/><Relationship Id="rId14" Type="http://schemas.openxmlformats.org/officeDocument/2006/relationships/hyperlink" Target="http://www.snapdba.com/2013/04/forms-11g-java-client-hangs-at-security-warning-with-the-applications-digital-signature-cannot-be-verified/"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oleObject" Target="embeddings/oleObject3.bin"/><Relationship Id="rId48" Type="http://schemas.openxmlformats.org/officeDocument/2006/relationships/image" Target="cid:image005.jpg@01CB6C89.CEDBECF0" TargetMode="External"/><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hyperlink" Target="http://selectservices.bentley.com" TargetMode="External"/><Relationship Id="rId105" Type="http://schemas.openxmlformats.org/officeDocument/2006/relationships/hyperlink" Target="file:///\\exdl12\dev\prev_rel\nm4040_nm4051\ukp\doc\UKPMS%20Upgrade%20Guide%20v4.0.5.1.doc" TargetMode="External"/><Relationship Id="rId113" Type="http://schemas.openxmlformats.org/officeDocument/2006/relationships/hyperlink" Target="http://selectservices.bentley.com" TargetMode="External"/><Relationship Id="rId118" Type="http://schemas.openxmlformats.org/officeDocument/2006/relationships/image" Target="media/image54.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lectservices.bentley.com" TargetMode="External"/><Relationship Id="rId72" Type="http://schemas.openxmlformats.org/officeDocument/2006/relationships/image" Target="media/image43.png"/><Relationship Id="rId80" Type="http://schemas.openxmlformats.org/officeDocument/2006/relationships/oleObject" Target="embeddings/oleObject6.bin"/><Relationship Id="rId85" Type="http://schemas.openxmlformats.org/officeDocument/2006/relationships/image" Target="media/image51.jpeg"/><Relationship Id="rId93" Type="http://schemas.openxmlformats.org/officeDocument/2006/relationships/oleObject" Target="embeddings/oleObject8.bin"/><Relationship Id="rId98" Type="http://schemas.openxmlformats.org/officeDocument/2006/relationships/hyperlink" Target="http://selectservices.bentley.com" TargetMode="External"/><Relationship Id="rId12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hyperlink" Target="http://www.exorcorp.com/" TargetMode="External"/><Relationship Id="rId17" Type="http://schemas.openxmlformats.org/officeDocument/2006/relationships/image" Target="media/image6.jpeg"/><Relationship Id="rId25" Type="http://schemas.openxmlformats.org/officeDocument/2006/relationships/hyperlink" Target="http://selectservices.bentley.com" TargetMode="External"/><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image" Target="cid:image001.jpg@01CB6C89.CEDBECF0" TargetMode="External"/><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hyperlink" Target="file:///\\exdl12\dev\prev_rel\nm4040_nm4051\ukp\doc\UKPMS%20Upgrade%20Guide%20v4.0.5.1.doc" TargetMode="External"/><Relationship Id="rId108" Type="http://schemas.openxmlformats.org/officeDocument/2006/relationships/oleObject" Target="embeddings/oleObject11.bin"/><Relationship Id="rId116" Type="http://schemas.openxmlformats.org/officeDocument/2006/relationships/hyperlink" Target="http://selectservices.bentley.com" TargetMode="External"/><Relationship Id="rId124"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oleObject" Target="embeddings/oleObject2.bin"/><Relationship Id="rId54" Type="http://schemas.openxmlformats.org/officeDocument/2006/relationships/hyperlink" Target="http://selectservices.bentley.com"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0.jpeg"/><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oleObject" Target="embeddings/oleObject9.bin"/><Relationship Id="rId111" Type="http://schemas.openxmlformats.org/officeDocument/2006/relationships/hyperlink" Target="mailto:support@exorcor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electservices.bentley.com" TargetMode="External"/><Relationship Id="rId36" Type="http://schemas.openxmlformats.org/officeDocument/2006/relationships/hyperlink" Target="http://selectservices.bentley.com" TargetMode="External"/><Relationship Id="rId49" Type="http://schemas.openxmlformats.org/officeDocument/2006/relationships/image" Target="media/image27.png"/><Relationship Id="rId57" Type="http://schemas.openxmlformats.org/officeDocument/2006/relationships/image" Target="media/image29.png"/><Relationship Id="rId106" Type="http://schemas.openxmlformats.org/officeDocument/2006/relationships/hyperlink" Target="file:///\\exdl12\dev\prev_rel\nm4040_nm4051\ukp\doc\UKPMS%20Upgrade%20Guide%20v4.0.5.1.doc" TargetMode="External"/><Relationship Id="rId114" Type="http://schemas.openxmlformats.org/officeDocument/2006/relationships/image" Target="media/image53.png"/><Relationship Id="rId119" Type="http://schemas.openxmlformats.org/officeDocument/2006/relationships/hyperlink" Target="http://selectservices.bentley.com" TargetMode="Externa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25.jpeg"/><Relationship Id="rId52" Type="http://schemas.openxmlformats.org/officeDocument/2006/relationships/oleObject" Target="embeddings/oleObject4.bin"/><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electservices.bentley.com" TargetMode="External"/><Relationship Id="rId81" Type="http://schemas.openxmlformats.org/officeDocument/2006/relationships/image" Target="media/image49.jpeg"/><Relationship Id="rId86" Type="http://schemas.openxmlformats.org/officeDocument/2006/relationships/image" Target="cid:image005.jpg@01CB6A01.9040D2B0" TargetMode="External"/><Relationship Id="rId94" Type="http://schemas.openxmlformats.org/officeDocument/2006/relationships/hyperlink" Target="http://selectservices.bentley.com" TargetMode="External"/><Relationship Id="rId99" Type="http://schemas.openxmlformats.org/officeDocument/2006/relationships/oleObject" Target="embeddings/oleObject10.bin"/><Relationship Id="rId101" Type="http://schemas.openxmlformats.org/officeDocument/2006/relationships/hyperlink" Target="http://selectservices.bentley.com" TargetMode="External"/><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oleObject" Target="embeddings/oleObject1.bin"/><Relationship Id="rId109" Type="http://schemas.openxmlformats.org/officeDocument/2006/relationships/hyperlink" Target="http://selectservices.bentley.com" TargetMode="External"/><Relationship Id="rId34" Type="http://schemas.openxmlformats.org/officeDocument/2006/relationships/image" Target="media/image20.jpeg"/><Relationship Id="rId50" Type="http://schemas.openxmlformats.org/officeDocument/2006/relationships/hyperlink" Target="http://selectservices.bentley.com" TargetMode="External"/><Relationship Id="rId55" Type="http://schemas.openxmlformats.org/officeDocument/2006/relationships/oleObject" Target="embeddings/oleObject5.bin"/><Relationship Id="rId76" Type="http://schemas.openxmlformats.org/officeDocument/2006/relationships/image" Target="media/image47.png"/><Relationship Id="rId97" Type="http://schemas.openxmlformats.org/officeDocument/2006/relationships/hyperlink" Target="http://selectservices.bentley.com" TargetMode="External"/><Relationship Id="rId104" Type="http://schemas.openxmlformats.org/officeDocument/2006/relationships/hyperlink" Target="http://selectservices.bentley.com" TargetMode="External"/><Relationship Id="rId120" Type="http://schemas.openxmlformats.org/officeDocument/2006/relationships/hyperlink" Target="http://selectservices.bentley.com" TargetMode="External"/><Relationship Id="rId12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cid:image002.jpg@01CED3E3.746BECB0" TargetMode="External"/><Relationship Id="rId40" Type="http://schemas.openxmlformats.org/officeDocument/2006/relationships/image" Target="media/image23.png"/><Relationship Id="rId45" Type="http://schemas.openxmlformats.org/officeDocument/2006/relationships/image" Target="media/image26.jpeg"/><Relationship Id="rId66" Type="http://schemas.openxmlformats.org/officeDocument/2006/relationships/image" Target="media/image37.png"/><Relationship Id="rId87" Type="http://schemas.openxmlformats.org/officeDocument/2006/relationships/image" Target="media/image52.png"/><Relationship Id="rId110" Type="http://schemas.openxmlformats.org/officeDocument/2006/relationships/oleObject" Target="embeddings/oleObject12.bin"/><Relationship Id="rId115" Type="http://schemas.openxmlformats.org/officeDocument/2006/relationships/hyperlink" Target="mailto:support@exorcorp.com" TargetMode="External"/><Relationship Id="rId61" Type="http://schemas.openxmlformats.org/officeDocument/2006/relationships/hyperlink" Target="http://myAppServer:8888/DB4700/apex/apex_admin" TargetMode="External"/><Relationship Id="rId82" Type="http://schemas.openxmlformats.org/officeDocument/2006/relationships/image" Target="cid:image003.jpg@01CB6A01.9040D2B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Wadsworth\Document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1ABC1-8941-42EF-823C-82458110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465</TotalTime>
  <Pages>133</Pages>
  <Words>22946</Words>
  <Characters>130798</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153438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Product Installation and Upgrade Guide</dc:subject>
  <dc:creator>Rob Coupe</dc:creator>
  <cp:keywords>10 Oct 2012</cp:keywords>
  <dc:description>v4.7.0.0</dc:description>
  <cp:lastModifiedBy>barbara.odriscoll</cp:lastModifiedBy>
  <cp:revision>55</cp:revision>
  <cp:lastPrinted>2013-12-17T09:24:00Z</cp:lastPrinted>
  <dcterms:created xsi:type="dcterms:W3CDTF">2013-11-01T10:40:00Z</dcterms:created>
  <dcterms:modified xsi:type="dcterms:W3CDTF">2013-12-18T14:32:00Z</dcterms:modified>
  <cp:category>Project Number</cp:category>
</cp:coreProperties>
</file>