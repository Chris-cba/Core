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bookmarkStart w:id="1" w:name="_GoBack"/>
      <w:bookmarkEnd w:id="1"/>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77777777" w:rsidR="007039F3" w:rsidRPr="00465049" w:rsidRDefault="007039F3" w:rsidP="00324EA7">
      <w:pPr>
        <w:jc w:val="center"/>
      </w:pPr>
      <w:r w:rsidRPr="003F61A2">
        <w:rPr>
          <w:noProof/>
        </w:rPr>
        <w:drawing>
          <wp:inline distT="0" distB="0" distL="0" distR="0" wp14:anchorId="2D0B5704" wp14:editId="2715F784">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7"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14:paraId="579E04AB" w14:textId="77777777" w:rsidR="007039F3" w:rsidRPr="00913C79" w:rsidRDefault="007039F3" w:rsidP="007039F3"/>
    <w:p w14:paraId="6426063C" w14:textId="1AA6C94B"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w:t>
      </w:r>
      <w:r w:rsidR="00A25A96">
        <w:rPr>
          <w:rFonts w:ascii="Arial" w:eastAsia="Times New Roman" w:hAnsi="Arial" w:cs="Times New Roman"/>
          <w:b/>
          <w:bCs/>
          <w:sz w:val="40"/>
          <w:szCs w:val="20"/>
        </w:rPr>
        <w:t>9</w:t>
      </w:r>
      <w:r w:rsidR="00324EA7">
        <w:rPr>
          <w:rFonts w:ascii="Arial" w:eastAsia="Times New Roman" w:hAnsi="Arial" w:cs="Times New Roman"/>
          <w:b/>
          <w:bCs/>
          <w:sz w:val="40"/>
          <w:szCs w:val="20"/>
        </w:rPr>
        <w:t>.0</w:t>
      </w:r>
    </w:p>
    <w:p w14:paraId="21CA1E24" w14:textId="77777777" w:rsidR="007039F3" w:rsidRPr="00913C79" w:rsidRDefault="007039F3" w:rsidP="007039F3"/>
    <w:p w14:paraId="535A2216" w14:textId="79A6E471" w:rsidR="007039F3" w:rsidRPr="003F61A2" w:rsidRDefault="00BE0AE2" w:rsidP="00324EA7">
      <w:pPr>
        <w:pStyle w:val="coverinfo"/>
        <w:jc w:val="center"/>
      </w:pPr>
      <w:r>
        <w:fldChar w:fldCharType="begin"/>
      </w:r>
      <w:r>
        <w:instrText xml:space="preserve"> SUBJECT   \* MERGEFORMAT </w:instrText>
      </w:r>
      <w:r>
        <w:fldChar w:fldCharType="separate"/>
      </w:r>
      <w:r w:rsidR="003240DD">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265277AC" w14:textId="78C2149A" w:rsidR="007039F3" w:rsidRPr="00646C77" w:rsidRDefault="007039F3" w:rsidP="007039F3">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1615"/>
        <w:gridCol w:w="896"/>
        <w:gridCol w:w="1581"/>
        <w:gridCol w:w="4848"/>
      </w:tblGrid>
      <w:tr w:rsidR="007039F3" w:rsidRPr="00646C77" w14:paraId="1AF30D97" w14:textId="77777777" w:rsidTr="0072315C">
        <w:tc>
          <w:tcPr>
            <w:tcW w:w="561" w:type="pct"/>
            <w:shd w:val="clear" w:color="auto" w:fill="E0E0E0"/>
          </w:tcPr>
          <w:p w14:paraId="44C5D2A2" w14:textId="77777777" w:rsidR="007039F3" w:rsidRPr="009E5C8E" w:rsidRDefault="007039F3" w:rsidP="0072315C">
            <w:pPr>
              <w:rPr>
                <w:rStyle w:val="TableTitleline"/>
              </w:rPr>
            </w:pPr>
            <w:r w:rsidRPr="00F8754D">
              <w:rPr>
                <w:rStyle w:val="TableTitleline"/>
              </w:rPr>
              <w:t>Version</w:t>
            </w:r>
          </w:p>
        </w:tc>
        <w:tc>
          <w:tcPr>
            <w:tcW w:w="802" w:type="pct"/>
            <w:shd w:val="clear" w:color="auto" w:fill="E0E0E0"/>
          </w:tcPr>
          <w:p w14:paraId="742E5FD3" w14:textId="77777777" w:rsidR="007039F3" w:rsidRPr="009E5C8E" w:rsidRDefault="007039F3" w:rsidP="0072315C">
            <w:pPr>
              <w:rPr>
                <w:rStyle w:val="TableTitleline"/>
              </w:rPr>
            </w:pPr>
            <w:r w:rsidRPr="00F8754D">
              <w:rPr>
                <w:rStyle w:val="TableTitleline"/>
              </w:rPr>
              <w:t>Owner</w:t>
            </w:r>
          </w:p>
        </w:tc>
        <w:tc>
          <w:tcPr>
            <w:tcW w:w="445" w:type="pct"/>
            <w:shd w:val="clear" w:color="auto" w:fill="E0E0E0"/>
          </w:tcPr>
          <w:p w14:paraId="321F0CBA" w14:textId="77777777" w:rsidR="007039F3" w:rsidRPr="009E5C8E" w:rsidRDefault="007039F3" w:rsidP="0072315C">
            <w:pPr>
              <w:rPr>
                <w:rStyle w:val="TableTitleline"/>
              </w:rPr>
            </w:pPr>
            <w:r w:rsidRPr="00F8754D">
              <w:rPr>
                <w:rStyle w:val="TableTitleline"/>
              </w:rPr>
              <w:t>Source</w:t>
            </w:r>
          </w:p>
        </w:tc>
        <w:tc>
          <w:tcPr>
            <w:tcW w:w="785" w:type="pct"/>
            <w:shd w:val="clear" w:color="auto" w:fill="E0E0E0"/>
          </w:tcPr>
          <w:p w14:paraId="6C3804C6" w14:textId="77777777" w:rsidR="007039F3" w:rsidRPr="009E5C8E" w:rsidRDefault="007039F3" w:rsidP="0072315C">
            <w:pPr>
              <w:rPr>
                <w:rStyle w:val="TableTitleline"/>
              </w:rPr>
            </w:pPr>
            <w:r w:rsidRPr="00F8754D">
              <w:rPr>
                <w:rStyle w:val="TableTitleline"/>
              </w:rPr>
              <w:t>Date</w:t>
            </w:r>
          </w:p>
        </w:tc>
        <w:tc>
          <w:tcPr>
            <w:tcW w:w="2407" w:type="pct"/>
            <w:shd w:val="clear" w:color="auto" w:fill="E0E0E0"/>
          </w:tcPr>
          <w:p w14:paraId="3C1C0B87" w14:textId="77777777" w:rsidR="007039F3" w:rsidRPr="009E5C8E" w:rsidRDefault="007039F3" w:rsidP="0072315C">
            <w:pPr>
              <w:rPr>
                <w:rStyle w:val="TableTitleline"/>
              </w:rPr>
            </w:pPr>
            <w:r w:rsidRPr="00F8754D">
              <w:rPr>
                <w:rStyle w:val="TableTitleline"/>
              </w:rPr>
              <w:t>Description</w:t>
            </w:r>
          </w:p>
        </w:tc>
      </w:tr>
      <w:tr w:rsidR="007039F3" w:rsidRPr="00646C77" w14:paraId="5A9EDC8B" w14:textId="77777777" w:rsidTr="0072315C">
        <w:tc>
          <w:tcPr>
            <w:tcW w:w="561" w:type="pct"/>
          </w:tcPr>
          <w:p w14:paraId="795D21A2" w14:textId="77777777" w:rsidR="007039F3" w:rsidRPr="009E5C8E" w:rsidRDefault="007039F3" w:rsidP="0072315C">
            <w:pPr>
              <w:pStyle w:val="TableText"/>
            </w:pPr>
            <w:r>
              <w:t>1.0</w:t>
            </w:r>
          </w:p>
        </w:tc>
        <w:tc>
          <w:tcPr>
            <w:tcW w:w="802" w:type="pct"/>
          </w:tcPr>
          <w:p w14:paraId="04E04482" w14:textId="77777777" w:rsidR="007039F3" w:rsidRPr="009E5C8E" w:rsidRDefault="007039F3" w:rsidP="0072315C">
            <w:pPr>
              <w:pStyle w:val="TableText"/>
            </w:pPr>
            <w:r>
              <w:t>Chris Baugh</w:t>
            </w:r>
            <w:r w:rsidRPr="00F8754D">
              <w:t xml:space="preserve"> </w:t>
            </w:r>
          </w:p>
        </w:tc>
        <w:tc>
          <w:tcPr>
            <w:tcW w:w="445" w:type="pct"/>
          </w:tcPr>
          <w:p w14:paraId="2AB0DE0F" w14:textId="77777777" w:rsidR="007039F3" w:rsidRPr="009E5C8E" w:rsidRDefault="007039F3" w:rsidP="0072315C">
            <w:pPr>
              <w:pStyle w:val="TableText"/>
            </w:pPr>
            <w:r w:rsidRPr="00F8754D">
              <w:t>Author</w:t>
            </w:r>
          </w:p>
        </w:tc>
        <w:tc>
          <w:tcPr>
            <w:tcW w:w="785" w:type="pct"/>
          </w:tcPr>
          <w:p w14:paraId="5E43AD14" w14:textId="77777777" w:rsidR="007039F3" w:rsidRPr="009E5C8E" w:rsidRDefault="007039F3" w:rsidP="0072315C">
            <w:pPr>
              <w:pStyle w:val="TableText"/>
            </w:pPr>
            <w:r>
              <w:t>08-Jun-2018</w:t>
            </w:r>
          </w:p>
        </w:tc>
        <w:tc>
          <w:tcPr>
            <w:tcW w:w="2407" w:type="pct"/>
          </w:tcPr>
          <w:p w14:paraId="6553CAFB" w14:textId="77777777" w:rsidR="007039F3" w:rsidRPr="009E5C8E" w:rsidRDefault="007039F3" w:rsidP="0072315C">
            <w:pPr>
              <w:pStyle w:val="TableText"/>
            </w:pPr>
            <w:r w:rsidRPr="00F8754D">
              <w:t>Initial Draft</w:t>
            </w:r>
            <w:r>
              <w:t xml:space="preserve"> from previous release </w:t>
            </w:r>
          </w:p>
        </w:tc>
      </w:tr>
      <w:tr w:rsidR="007039F3" w:rsidRPr="00646C77" w14:paraId="369E20E8" w14:textId="77777777" w:rsidTr="0072315C">
        <w:tc>
          <w:tcPr>
            <w:tcW w:w="561" w:type="pct"/>
          </w:tcPr>
          <w:p w14:paraId="1B7FA6C7" w14:textId="77777777" w:rsidR="007039F3" w:rsidRPr="009E5C8E" w:rsidRDefault="007039F3" w:rsidP="0072315C">
            <w:pPr>
              <w:pStyle w:val="TableText"/>
            </w:pPr>
          </w:p>
        </w:tc>
        <w:tc>
          <w:tcPr>
            <w:tcW w:w="802" w:type="pct"/>
          </w:tcPr>
          <w:p w14:paraId="0B2DD173" w14:textId="77777777" w:rsidR="007039F3" w:rsidRPr="009E5C8E" w:rsidRDefault="007039F3" w:rsidP="0072315C">
            <w:pPr>
              <w:pStyle w:val="TableText"/>
            </w:pPr>
          </w:p>
        </w:tc>
        <w:tc>
          <w:tcPr>
            <w:tcW w:w="445" w:type="pct"/>
          </w:tcPr>
          <w:p w14:paraId="77C8E23F" w14:textId="77777777" w:rsidR="007039F3" w:rsidRPr="00646C77" w:rsidRDefault="007039F3" w:rsidP="0072315C">
            <w:pPr>
              <w:pStyle w:val="TableText"/>
            </w:pPr>
          </w:p>
        </w:tc>
        <w:tc>
          <w:tcPr>
            <w:tcW w:w="785" w:type="pct"/>
          </w:tcPr>
          <w:p w14:paraId="709C70F0" w14:textId="77777777" w:rsidR="007039F3" w:rsidRPr="009E5C8E" w:rsidRDefault="007039F3" w:rsidP="0072315C">
            <w:pPr>
              <w:pStyle w:val="TableText"/>
            </w:pPr>
          </w:p>
        </w:tc>
        <w:tc>
          <w:tcPr>
            <w:tcW w:w="2407" w:type="pct"/>
          </w:tcPr>
          <w:p w14:paraId="3CA59050" w14:textId="77777777" w:rsidR="007039F3" w:rsidRPr="009E5C8E" w:rsidRDefault="007039F3" w:rsidP="0072315C">
            <w:pPr>
              <w:pStyle w:val="TableText"/>
            </w:pPr>
          </w:p>
        </w:tc>
      </w:tr>
      <w:tr w:rsidR="007039F3" w:rsidRPr="00646C77" w14:paraId="57B3C8A6" w14:textId="77777777" w:rsidTr="0072315C">
        <w:tc>
          <w:tcPr>
            <w:tcW w:w="561" w:type="pct"/>
          </w:tcPr>
          <w:p w14:paraId="6B6147EF" w14:textId="77777777" w:rsidR="007039F3" w:rsidRPr="009E5C8E" w:rsidRDefault="007039F3" w:rsidP="0072315C">
            <w:pPr>
              <w:pStyle w:val="TableText"/>
            </w:pPr>
          </w:p>
        </w:tc>
        <w:tc>
          <w:tcPr>
            <w:tcW w:w="802" w:type="pct"/>
          </w:tcPr>
          <w:p w14:paraId="0E118BFF" w14:textId="77777777" w:rsidR="007039F3" w:rsidRPr="009E5C8E" w:rsidRDefault="007039F3" w:rsidP="0072315C">
            <w:pPr>
              <w:pStyle w:val="TableText"/>
            </w:pPr>
          </w:p>
        </w:tc>
        <w:tc>
          <w:tcPr>
            <w:tcW w:w="445" w:type="pct"/>
          </w:tcPr>
          <w:p w14:paraId="523465F7" w14:textId="77777777" w:rsidR="007039F3" w:rsidRPr="00646C77" w:rsidRDefault="007039F3" w:rsidP="0072315C">
            <w:pPr>
              <w:pStyle w:val="TableText"/>
            </w:pPr>
          </w:p>
        </w:tc>
        <w:tc>
          <w:tcPr>
            <w:tcW w:w="785" w:type="pct"/>
          </w:tcPr>
          <w:p w14:paraId="3F3894A4" w14:textId="77777777" w:rsidR="007039F3" w:rsidRPr="009E5C8E" w:rsidRDefault="007039F3" w:rsidP="0072315C">
            <w:pPr>
              <w:pStyle w:val="TableText"/>
            </w:pPr>
          </w:p>
        </w:tc>
        <w:tc>
          <w:tcPr>
            <w:tcW w:w="2407" w:type="pct"/>
          </w:tcPr>
          <w:p w14:paraId="78AB1E3B" w14:textId="77777777" w:rsidR="007039F3" w:rsidRPr="009E5C8E" w:rsidRDefault="007039F3" w:rsidP="0072315C">
            <w:pPr>
              <w:pStyle w:val="TableText"/>
            </w:pPr>
          </w:p>
        </w:tc>
      </w:tr>
      <w:tr w:rsidR="007039F3" w:rsidRPr="00646C77" w14:paraId="6DDAD9AE" w14:textId="77777777" w:rsidTr="0072315C">
        <w:tc>
          <w:tcPr>
            <w:tcW w:w="561" w:type="pct"/>
          </w:tcPr>
          <w:p w14:paraId="27257507" w14:textId="77777777" w:rsidR="007039F3" w:rsidRPr="009E5C8E" w:rsidRDefault="007039F3" w:rsidP="0072315C">
            <w:pPr>
              <w:pStyle w:val="TableText"/>
            </w:pPr>
          </w:p>
        </w:tc>
        <w:tc>
          <w:tcPr>
            <w:tcW w:w="802" w:type="pct"/>
          </w:tcPr>
          <w:p w14:paraId="63075685" w14:textId="77777777" w:rsidR="007039F3" w:rsidRPr="009E5C8E" w:rsidRDefault="007039F3" w:rsidP="0072315C">
            <w:pPr>
              <w:pStyle w:val="TableText"/>
            </w:pPr>
          </w:p>
        </w:tc>
        <w:tc>
          <w:tcPr>
            <w:tcW w:w="445" w:type="pct"/>
          </w:tcPr>
          <w:p w14:paraId="2B8F2960" w14:textId="77777777" w:rsidR="007039F3" w:rsidRPr="00646C77" w:rsidRDefault="007039F3" w:rsidP="0072315C">
            <w:pPr>
              <w:pStyle w:val="TableText"/>
            </w:pPr>
          </w:p>
        </w:tc>
        <w:tc>
          <w:tcPr>
            <w:tcW w:w="785" w:type="pct"/>
          </w:tcPr>
          <w:p w14:paraId="2E33016C" w14:textId="77777777" w:rsidR="007039F3" w:rsidRPr="009E5C8E" w:rsidRDefault="007039F3" w:rsidP="0072315C">
            <w:pPr>
              <w:pStyle w:val="TableText"/>
            </w:pPr>
          </w:p>
        </w:tc>
        <w:tc>
          <w:tcPr>
            <w:tcW w:w="2407" w:type="pct"/>
          </w:tcPr>
          <w:p w14:paraId="75CA52E4" w14:textId="77777777" w:rsidR="007039F3" w:rsidRPr="009E5C8E" w:rsidRDefault="007039F3" w:rsidP="0072315C">
            <w:pPr>
              <w:pStyle w:val="TableText"/>
            </w:pPr>
          </w:p>
        </w:tc>
      </w:tr>
      <w:tr w:rsidR="007039F3" w:rsidRPr="00646C77" w14:paraId="06DD94EE" w14:textId="77777777" w:rsidTr="0072315C">
        <w:tc>
          <w:tcPr>
            <w:tcW w:w="561" w:type="pct"/>
          </w:tcPr>
          <w:p w14:paraId="7FDDD4EE" w14:textId="77777777" w:rsidR="007039F3" w:rsidRPr="00646C77" w:rsidRDefault="007039F3" w:rsidP="0072315C">
            <w:pPr>
              <w:pStyle w:val="TableTextCentered"/>
              <w:jc w:val="left"/>
            </w:pPr>
          </w:p>
        </w:tc>
        <w:tc>
          <w:tcPr>
            <w:tcW w:w="802" w:type="pct"/>
          </w:tcPr>
          <w:p w14:paraId="7C3E9DE0" w14:textId="77777777" w:rsidR="007039F3" w:rsidRPr="00646C77" w:rsidRDefault="007039F3" w:rsidP="0072315C">
            <w:pPr>
              <w:pStyle w:val="TableTextCentered"/>
              <w:jc w:val="left"/>
            </w:pPr>
          </w:p>
        </w:tc>
        <w:tc>
          <w:tcPr>
            <w:tcW w:w="445" w:type="pct"/>
          </w:tcPr>
          <w:p w14:paraId="093B9E7A" w14:textId="77777777" w:rsidR="007039F3" w:rsidRPr="00646C77" w:rsidRDefault="007039F3" w:rsidP="0072315C">
            <w:pPr>
              <w:pStyle w:val="TableTextCentered"/>
              <w:jc w:val="left"/>
            </w:pPr>
          </w:p>
        </w:tc>
        <w:tc>
          <w:tcPr>
            <w:tcW w:w="785" w:type="pct"/>
          </w:tcPr>
          <w:p w14:paraId="4F3B6AC9" w14:textId="77777777" w:rsidR="007039F3" w:rsidRPr="00646C77" w:rsidRDefault="007039F3" w:rsidP="0072315C">
            <w:pPr>
              <w:pStyle w:val="TableTextCentered"/>
              <w:jc w:val="left"/>
            </w:pPr>
          </w:p>
        </w:tc>
        <w:tc>
          <w:tcPr>
            <w:tcW w:w="2407" w:type="pct"/>
          </w:tcPr>
          <w:p w14:paraId="357C9143" w14:textId="77777777" w:rsidR="007039F3" w:rsidRPr="00646C77" w:rsidRDefault="007039F3" w:rsidP="0072315C">
            <w:pPr>
              <w:pStyle w:val="TableText"/>
            </w:pPr>
          </w:p>
        </w:tc>
      </w:tr>
      <w:tr w:rsidR="007039F3" w:rsidRPr="00646C77" w14:paraId="7FAB6DA9" w14:textId="77777777" w:rsidTr="0072315C">
        <w:tc>
          <w:tcPr>
            <w:tcW w:w="561" w:type="pct"/>
          </w:tcPr>
          <w:p w14:paraId="7DA71CEA" w14:textId="77777777" w:rsidR="007039F3" w:rsidRPr="00646C77" w:rsidRDefault="007039F3" w:rsidP="0072315C">
            <w:pPr>
              <w:pStyle w:val="TableTextCentered"/>
              <w:jc w:val="left"/>
            </w:pPr>
          </w:p>
        </w:tc>
        <w:tc>
          <w:tcPr>
            <w:tcW w:w="802" w:type="pct"/>
          </w:tcPr>
          <w:p w14:paraId="0F0D2E87" w14:textId="77777777" w:rsidR="007039F3" w:rsidRPr="00646C77" w:rsidRDefault="007039F3" w:rsidP="0072315C">
            <w:pPr>
              <w:pStyle w:val="TableTextCentered"/>
              <w:jc w:val="left"/>
            </w:pPr>
          </w:p>
        </w:tc>
        <w:tc>
          <w:tcPr>
            <w:tcW w:w="445" w:type="pct"/>
          </w:tcPr>
          <w:p w14:paraId="07BEABB7" w14:textId="77777777" w:rsidR="007039F3" w:rsidRPr="00646C77" w:rsidRDefault="007039F3" w:rsidP="0072315C">
            <w:pPr>
              <w:pStyle w:val="TableTextCentered"/>
              <w:jc w:val="left"/>
            </w:pPr>
          </w:p>
        </w:tc>
        <w:tc>
          <w:tcPr>
            <w:tcW w:w="785" w:type="pct"/>
          </w:tcPr>
          <w:p w14:paraId="38CE4793" w14:textId="77777777" w:rsidR="007039F3" w:rsidRPr="00646C77" w:rsidRDefault="007039F3" w:rsidP="0072315C">
            <w:pPr>
              <w:pStyle w:val="TableTextCentered"/>
              <w:jc w:val="left"/>
            </w:pPr>
          </w:p>
        </w:tc>
        <w:tc>
          <w:tcPr>
            <w:tcW w:w="2407" w:type="pct"/>
          </w:tcPr>
          <w:p w14:paraId="5C9C9FCD" w14:textId="77777777" w:rsidR="007039F3" w:rsidRPr="00646C77" w:rsidRDefault="007039F3" w:rsidP="0072315C">
            <w:pPr>
              <w:pStyle w:val="TableText"/>
            </w:pPr>
          </w:p>
        </w:tc>
      </w:tr>
      <w:tr w:rsidR="007039F3" w:rsidRPr="00646C77" w14:paraId="36BA36A5" w14:textId="77777777" w:rsidTr="0072315C">
        <w:tc>
          <w:tcPr>
            <w:tcW w:w="561" w:type="pct"/>
          </w:tcPr>
          <w:p w14:paraId="6E9AE5B3" w14:textId="77777777" w:rsidR="007039F3" w:rsidRDefault="007039F3" w:rsidP="0072315C">
            <w:pPr>
              <w:pStyle w:val="TableTextCentered"/>
              <w:jc w:val="left"/>
            </w:pPr>
          </w:p>
        </w:tc>
        <w:tc>
          <w:tcPr>
            <w:tcW w:w="802" w:type="pct"/>
          </w:tcPr>
          <w:p w14:paraId="476B073A" w14:textId="77777777" w:rsidR="007039F3" w:rsidRDefault="007039F3" w:rsidP="0072315C">
            <w:pPr>
              <w:pStyle w:val="TableTextCentered"/>
              <w:jc w:val="left"/>
            </w:pPr>
          </w:p>
        </w:tc>
        <w:tc>
          <w:tcPr>
            <w:tcW w:w="445" w:type="pct"/>
          </w:tcPr>
          <w:p w14:paraId="70011801" w14:textId="77777777" w:rsidR="007039F3" w:rsidRDefault="007039F3" w:rsidP="0072315C">
            <w:pPr>
              <w:pStyle w:val="TableTextCentered"/>
              <w:jc w:val="left"/>
            </w:pPr>
          </w:p>
        </w:tc>
        <w:tc>
          <w:tcPr>
            <w:tcW w:w="785" w:type="pct"/>
          </w:tcPr>
          <w:p w14:paraId="7502D9B1" w14:textId="77777777" w:rsidR="007039F3" w:rsidRDefault="007039F3" w:rsidP="0072315C">
            <w:pPr>
              <w:pStyle w:val="TableTextCentered"/>
              <w:jc w:val="left"/>
            </w:pPr>
          </w:p>
        </w:tc>
        <w:tc>
          <w:tcPr>
            <w:tcW w:w="2407" w:type="pct"/>
          </w:tcPr>
          <w:p w14:paraId="09665AE8" w14:textId="77777777" w:rsidR="007039F3" w:rsidRDefault="007039F3" w:rsidP="0072315C">
            <w:pPr>
              <w:pStyle w:val="TableText"/>
            </w:pPr>
          </w:p>
        </w:tc>
      </w:tr>
      <w:tr w:rsidR="007039F3" w:rsidRPr="00646C77" w14:paraId="41A9D6E8" w14:textId="77777777" w:rsidTr="0072315C">
        <w:tc>
          <w:tcPr>
            <w:tcW w:w="561" w:type="pct"/>
          </w:tcPr>
          <w:p w14:paraId="20CF32E8" w14:textId="77777777" w:rsidR="007039F3" w:rsidRDefault="007039F3" w:rsidP="0072315C">
            <w:pPr>
              <w:pStyle w:val="TableTextCentered"/>
              <w:jc w:val="left"/>
            </w:pPr>
          </w:p>
        </w:tc>
        <w:tc>
          <w:tcPr>
            <w:tcW w:w="802" w:type="pct"/>
          </w:tcPr>
          <w:p w14:paraId="47E0B563" w14:textId="77777777" w:rsidR="007039F3" w:rsidRDefault="007039F3" w:rsidP="0072315C">
            <w:pPr>
              <w:pStyle w:val="TableTextCentered"/>
              <w:jc w:val="left"/>
            </w:pPr>
          </w:p>
        </w:tc>
        <w:tc>
          <w:tcPr>
            <w:tcW w:w="445" w:type="pct"/>
          </w:tcPr>
          <w:p w14:paraId="129B7F45" w14:textId="77777777" w:rsidR="007039F3" w:rsidRDefault="007039F3" w:rsidP="0072315C">
            <w:pPr>
              <w:pStyle w:val="TableTextCentered"/>
              <w:jc w:val="left"/>
            </w:pPr>
          </w:p>
        </w:tc>
        <w:tc>
          <w:tcPr>
            <w:tcW w:w="785" w:type="pct"/>
          </w:tcPr>
          <w:p w14:paraId="726E278C" w14:textId="77777777" w:rsidR="007039F3" w:rsidRDefault="007039F3" w:rsidP="0072315C">
            <w:pPr>
              <w:pStyle w:val="TableTextCentered"/>
              <w:jc w:val="left"/>
            </w:pPr>
          </w:p>
        </w:tc>
        <w:tc>
          <w:tcPr>
            <w:tcW w:w="2407" w:type="pct"/>
          </w:tcPr>
          <w:p w14:paraId="06F00985" w14:textId="77777777" w:rsidR="007039F3" w:rsidRDefault="007039F3" w:rsidP="0072315C">
            <w:pPr>
              <w:pStyle w:val="TableText"/>
            </w:pPr>
          </w:p>
        </w:tc>
      </w:tr>
      <w:tr w:rsidR="007039F3" w:rsidRPr="00646C77" w14:paraId="5F376153" w14:textId="77777777" w:rsidTr="0072315C">
        <w:tc>
          <w:tcPr>
            <w:tcW w:w="561" w:type="pct"/>
          </w:tcPr>
          <w:p w14:paraId="2BA666D6" w14:textId="77777777" w:rsidR="007039F3" w:rsidRDefault="007039F3" w:rsidP="0072315C">
            <w:pPr>
              <w:pStyle w:val="TableTextCentered"/>
              <w:jc w:val="left"/>
            </w:pPr>
          </w:p>
        </w:tc>
        <w:tc>
          <w:tcPr>
            <w:tcW w:w="802" w:type="pct"/>
          </w:tcPr>
          <w:p w14:paraId="29C3F071" w14:textId="77777777" w:rsidR="007039F3" w:rsidRDefault="007039F3" w:rsidP="0072315C">
            <w:pPr>
              <w:pStyle w:val="TableTextCentered"/>
              <w:jc w:val="left"/>
            </w:pPr>
          </w:p>
        </w:tc>
        <w:tc>
          <w:tcPr>
            <w:tcW w:w="445" w:type="pct"/>
          </w:tcPr>
          <w:p w14:paraId="5CEBEA94" w14:textId="77777777" w:rsidR="007039F3" w:rsidRDefault="007039F3" w:rsidP="0072315C">
            <w:pPr>
              <w:pStyle w:val="TableTextCentered"/>
              <w:jc w:val="left"/>
            </w:pPr>
          </w:p>
        </w:tc>
        <w:tc>
          <w:tcPr>
            <w:tcW w:w="785" w:type="pct"/>
          </w:tcPr>
          <w:p w14:paraId="61930D33" w14:textId="77777777" w:rsidR="007039F3" w:rsidRDefault="007039F3" w:rsidP="0072315C">
            <w:pPr>
              <w:pStyle w:val="TableTextCentered"/>
              <w:jc w:val="left"/>
            </w:pPr>
          </w:p>
        </w:tc>
        <w:tc>
          <w:tcPr>
            <w:tcW w:w="2407" w:type="pct"/>
          </w:tcPr>
          <w:p w14:paraId="616E4AC5" w14:textId="77777777" w:rsidR="007039F3" w:rsidRDefault="007039F3" w:rsidP="0072315C">
            <w:pPr>
              <w:pStyle w:val="TableText"/>
            </w:pPr>
          </w:p>
        </w:tc>
      </w:tr>
      <w:tr w:rsidR="007039F3" w:rsidRPr="00646C77" w14:paraId="23103903" w14:textId="77777777" w:rsidTr="0072315C">
        <w:tc>
          <w:tcPr>
            <w:tcW w:w="2593" w:type="pct"/>
            <w:gridSpan w:val="4"/>
            <w:shd w:val="clear" w:color="auto" w:fill="E0E0E0"/>
          </w:tcPr>
          <w:p w14:paraId="6A9D8D5C" w14:textId="77777777" w:rsidR="007039F3" w:rsidRPr="009E5C8E" w:rsidRDefault="007039F3" w:rsidP="0072315C">
            <w:pPr>
              <w:rPr>
                <w:rStyle w:val="TableTitleline"/>
              </w:rPr>
            </w:pPr>
            <w:r w:rsidRPr="00F8754D">
              <w:rPr>
                <w:rStyle w:val="TableTitleline"/>
              </w:rPr>
              <w:t>For review:</w:t>
            </w:r>
          </w:p>
        </w:tc>
        <w:tc>
          <w:tcPr>
            <w:tcW w:w="2407" w:type="pct"/>
            <w:shd w:val="clear" w:color="auto" w:fill="E0E0E0"/>
          </w:tcPr>
          <w:p w14:paraId="3944E4F4" w14:textId="77777777" w:rsidR="007039F3" w:rsidRPr="009E5C8E" w:rsidRDefault="007039F3" w:rsidP="0072315C">
            <w:pPr>
              <w:rPr>
                <w:rStyle w:val="TableTitleline"/>
              </w:rPr>
            </w:pPr>
            <w:r w:rsidRPr="00F8754D">
              <w:rPr>
                <w:rStyle w:val="TableTitleline"/>
              </w:rPr>
              <w:t>For approval:</w:t>
            </w:r>
          </w:p>
        </w:tc>
      </w:tr>
      <w:tr w:rsidR="007039F3" w:rsidRPr="00646C77" w14:paraId="08ECAD34" w14:textId="77777777" w:rsidTr="0072315C">
        <w:tc>
          <w:tcPr>
            <w:tcW w:w="2593" w:type="pct"/>
            <w:gridSpan w:val="4"/>
          </w:tcPr>
          <w:p w14:paraId="4067EFCC" w14:textId="77777777" w:rsidR="007039F3" w:rsidRPr="00646C77" w:rsidRDefault="007039F3" w:rsidP="0072315C">
            <w:pPr>
              <w:pStyle w:val="TableText"/>
            </w:pPr>
          </w:p>
        </w:tc>
        <w:tc>
          <w:tcPr>
            <w:tcW w:w="2407" w:type="pct"/>
          </w:tcPr>
          <w:p w14:paraId="6E67386D" w14:textId="77777777" w:rsidR="007039F3" w:rsidRPr="00646C77" w:rsidRDefault="007039F3" w:rsidP="0072315C">
            <w:pPr>
              <w:pStyle w:val="TableText"/>
            </w:pPr>
          </w:p>
        </w:tc>
      </w:tr>
      <w:tr w:rsidR="007039F3" w:rsidRPr="00646C77" w14:paraId="1A6FB106" w14:textId="77777777" w:rsidTr="0072315C">
        <w:tc>
          <w:tcPr>
            <w:tcW w:w="2593" w:type="pct"/>
            <w:gridSpan w:val="4"/>
          </w:tcPr>
          <w:p w14:paraId="7ABD6440" w14:textId="77777777" w:rsidR="007039F3" w:rsidRPr="00646C77" w:rsidRDefault="007039F3" w:rsidP="0072315C">
            <w:pPr>
              <w:pStyle w:val="TableText"/>
            </w:pPr>
          </w:p>
        </w:tc>
        <w:tc>
          <w:tcPr>
            <w:tcW w:w="2407" w:type="pct"/>
          </w:tcPr>
          <w:p w14:paraId="4EBBEC93" w14:textId="77777777" w:rsidR="007039F3" w:rsidRPr="00646C77" w:rsidRDefault="007039F3" w:rsidP="0072315C">
            <w:pPr>
              <w:pStyle w:val="TableText"/>
            </w:pPr>
          </w:p>
        </w:tc>
      </w:tr>
      <w:tr w:rsidR="007039F3" w:rsidRPr="00646C77" w14:paraId="76007357" w14:textId="77777777" w:rsidTr="0072315C">
        <w:tc>
          <w:tcPr>
            <w:tcW w:w="2593" w:type="pct"/>
            <w:gridSpan w:val="4"/>
          </w:tcPr>
          <w:p w14:paraId="49E7030E" w14:textId="77777777" w:rsidR="007039F3" w:rsidRPr="00646C77" w:rsidRDefault="007039F3" w:rsidP="0072315C">
            <w:pPr>
              <w:pStyle w:val="TableText"/>
            </w:pPr>
          </w:p>
        </w:tc>
        <w:tc>
          <w:tcPr>
            <w:tcW w:w="2407" w:type="pct"/>
          </w:tcPr>
          <w:p w14:paraId="3E6CFBB0" w14:textId="77777777" w:rsidR="007039F3" w:rsidRPr="00646C77" w:rsidRDefault="007039F3" w:rsidP="0072315C">
            <w:pPr>
              <w:pStyle w:val="TableText"/>
            </w:pPr>
          </w:p>
        </w:tc>
      </w:tr>
      <w:tr w:rsidR="007039F3" w:rsidRPr="00646C77" w14:paraId="771ACBF2" w14:textId="77777777" w:rsidTr="0072315C">
        <w:tc>
          <w:tcPr>
            <w:tcW w:w="2593" w:type="pct"/>
            <w:gridSpan w:val="4"/>
          </w:tcPr>
          <w:p w14:paraId="0A55B9BC" w14:textId="77777777" w:rsidR="007039F3" w:rsidRPr="00646C77" w:rsidRDefault="007039F3" w:rsidP="0072315C">
            <w:pPr>
              <w:pStyle w:val="TableText"/>
            </w:pPr>
          </w:p>
        </w:tc>
        <w:tc>
          <w:tcPr>
            <w:tcW w:w="2407" w:type="pct"/>
          </w:tcPr>
          <w:p w14:paraId="15C30EC8" w14:textId="77777777" w:rsidR="007039F3" w:rsidRPr="00646C77" w:rsidRDefault="007039F3" w:rsidP="0072315C">
            <w:pPr>
              <w:pStyle w:val="TableText"/>
            </w:pPr>
          </w:p>
        </w:tc>
      </w:tr>
      <w:tr w:rsidR="007039F3" w:rsidRPr="00646C77" w14:paraId="5B7380B2" w14:textId="77777777" w:rsidTr="0072315C">
        <w:tc>
          <w:tcPr>
            <w:tcW w:w="2593" w:type="pct"/>
            <w:gridSpan w:val="4"/>
          </w:tcPr>
          <w:p w14:paraId="5A0EF315" w14:textId="77777777" w:rsidR="007039F3" w:rsidRPr="00646C77" w:rsidRDefault="007039F3" w:rsidP="0072315C">
            <w:pPr>
              <w:pStyle w:val="TableText"/>
            </w:pPr>
          </w:p>
        </w:tc>
        <w:tc>
          <w:tcPr>
            <w:tcW w:w="2407" w:type="pct"/>
          </w:tcPr>
          <w:p w14:paraId="0A904353" w14:textId="77777777" w:rsidR="007039F3" w:rsidRPr="00646C77" w:rsidRDefault="007039F3" w:rsidP="0072315C">
            <w:pPr>
              <w:pStyle w:val="TableText"/>
            </w:pPr>
          </w:p>
        </w:tc>
      </w:tr>
    </w:tbl>
    <w:p w14:paraId="791D19AE" w14:textId="77777777" w:rsidR="007039F3" w:rsidRDefault="007039F3" w:rsidP="007039F3"/>
    <w:p w14:paraId="6C6F336D" w14:textId="77777777" w:rsidR="007039F3" w:rsidRDefault="007039F3" w:rsidP="007039F3">
      <w:pPr>
        <w:spacing w:after="0"/>
      </w:pPr>
      <w:r>
        <w:br w:type="page"/>
      </w:r>
    </w:p>
    <w:p w14:paraId="0114C953" w14:textId="77777777" w:rsidR="007039F3" w:rsidRDefault="007039F3" w:rsidP="007039F3">
      <w:pPr>
        <w:pStyle w:val="ProcedureLine"/>
      </w:pPr>
      <w:r>
        <w:lastRenderedPageBreak/>
        <w:t>Table of Contents</w:t>
      </w:r>
    </w:p>
    <w:p w14:paraId="5FE93D46" w14:textId="692FA815" w:rsidR="001910F4" w:rsidRDefault="007039F3">
      <w:pPr>
        <w:pStyle w:val="TOC1"/>
        <w:tabs>
          <w:tab w:val="left" w:pos="360"/>
        </w:tabs>
        <w:rPr>
          <w:rFonts w:asciiTheme="minorHAnsi" w:eastAsiaTheme="minorEastAsia" w:hAnsiTheme="minorHAnsi" w:cstheme="minorBidi"/>
          <w:noProof/>
          <w:sz w:val="22"/>
          <w:szCs w:val="22"/>
          <w:lang w:val="en-US" w:eastAsia="en-US"/>
        </w:rPr>
      </w:pPr>
      <w:r w:rsidRPr="0044094A">
        <w:fldChar w:fldCharType="begin"/>
      </w:r>
      <w:r w:rsidRPr="0044094A">
        <w:instrText xml:space="preserve"> TOC  \* MERGEFORMAT </w:instrText>
      </w:r>
      <w:r w:rsidRPr="0044094A">
        <w:fldChar w:fldCharType="separate"/>
      </w:r>
      <w:r w:rsidR="001910F4">
        <w:rPr>
          <w:noProof/>
        </w:rPr>
        <w:t>1</w:t>
      </w:r>
      <w:r w:rsidR="001910F4">
        <w:rPr>
          <w:rFonts w:asciiTheme="minorHAnsi" w:eastAsiaTheme="minorEastAsia" w:hAnsiTheme="minorHAnsi" w:cstheme="minorBidi"/>
          <w:noProof/>
          <w:sz w:val="22"/>
          <w:szCs w:val="22"/>
          <w:lang w:val="en-US" w:eastAsia="en-US"/>
        </w:rPr>
        <w:tab/>
      </w:r>
      <w:r w:rsidR="001910F4">
        <w:rPr>
          <w:noProof/>
        </w:rPr>
        <w:t>Introduction</w:t>
      </w:r>
      <w:r w:rsidR="001910F4">
        <w:rPr>
          <w:noProof/>
        </w:rPr>
        <w:tab/>
      </w:r>
      <w:r w:rsidR="001910F4">
        <w:rPr>
          <w:noProof/>
        </w:rPr>
        <w:fldChar w:fldCharType="begin"/>
      </w:r>
      <w:r w:rsidR="001910F4">
        <w:rPr>
          <w:noProof/>
        </w:rPr>
        <w:instrText xml:space="preserve"> PAGEREF _Toc44687747 \h </w:instrText>
      </w:r>
      <w:r w:rsidR="001910F4">
        <w:rPr>
          <w:noProof/>
        </w:rPr>
      </w:r>
      <w:r w:rsidR="001910F4">
        <w:rPr>
          <w:noProof/>
        </w:rPr>
        <w:fldChar w:fldCharType="separate"/>
      </w:r>
      <w:r w:rsidR="004C1D1D">
        <w:rPr>
          <w:noProof/>
        </w:rPr>
        <w:t>5</w:t>
      </w:r>
      <w:r w:rsidR="001910F4">
        <w:rPr>
          <w:noProof/>
        </w:rPr>
        <w:fldChar w:fldCharType="end"/>
      </w:r>
    </w:p>
    <w:p w14:paraId="11E08238" w14:textId="6F776CEA"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Pr>
          <w:noProof/>
        </w:rPr>
        <w:t>Purpose</w:t>
      </w:r>
      <w:r>
        <w:rPr>
          <w:noProof/>
        </w:rPr>
        <w:tab/>
      </w:r>
      <w:r>
        <w:rPr>
          <w:noProof/>
        </w:rPr>
        <w:fldChar w:fldCharType="begin"/>
      </w:r>
      <w:r>
        <w:rPr>
          <w:noProof/>
        </w:rPr>
        <w:instrText xml:space="preserve"> PAGEREF _Toc44687748 \h </w:instrText>
      </w:r>
      <w:r>
        <w:rPr>
          <w:noProof/>
        </w:rPr>
      </w:r>
      <w:r>
        <w:rPr>
          <w:noProof/>
        </w:rPr>
        <w:fldChar w:fldCharType="separate"/>
      </w:r>
      <w:r w:rsidR="004C1D1D">
        <w:rPr>
          <w:noProof/>
        </w:rPr>
        <w:t>5</w:t>
      </w:r>
      <w:r>
        <w:rPr>
          <w:noProof/>
        </w:rPr>
        <w:fldChar w:fldCharType="end"/>
      </w:r>
    </w:p>
    <w:p w14:paraId="6CF06560" w14:textId="5E9CE44D"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Pr>
          <w:noProof/>
        </w:rPr>
        <w:t>Products Covered by this Guide</w:t>
      </w:r>
      <w:r>
        <w:rPr>
          <w:noProof/>
        </w:rPr>
        <w:tab/>
      </w:r>
      <w:r>
        <w:rPr>
          <w:noProof/>
        </w:rPr>
        <w:fldChar w:fldCharType="begin"/>
      </w:r>
      <w:r>
        <w:rPr>
          <w:noProof/>
        </w:rPr>
        <w:instrText xml:space="preserve"> PAGEREF _Toc44687749 \h </w:instrText>
      </w:r>
      <w:r>
        <w:rPr>
          <w:noProof/>
        </w:rPr>
      </w:r>
      <w:r>
        <w:rPr>
          <w:noProof/>
        </w:rPr>
        <w:fldChar w:fldCharType="separate"/>
      </w:r>
      <w:r w:rsidR="004C1D1D">
        <w:rPr>
          <w:noProof/>
        </w:rPr>
        <w:t>5</w:t>
      </w:r>
      <w:r>
        <w:rPr>
          <w:noProof/>
        </w:rPr>
        <w:fldChar w:fldCharType="end"/>
      </w:r>
    </w:p>
    <w:p w14:paraId="5D6DF535" w14:textId="4C9E8854"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Pr>
          <w:noProof/>
        </w:rPr>
        <w:t>Reference documents</w:t>
      </w:r>
      <w:r>
        <w:rPr>
          <w:noProof/>
        </w:rPr>
        <w:tab/>
      </w:r>
      <w:r>
        <w:rPr>
          <w:noProof/>
        </w:rPr>
        <w:fldChar w:fldCharType="begin"/>
      </w:r>
      <w:r>
        <w:rPr>
          <w:noProof/>
        </w:rPr>
        <w:instrText xml:space="preserve"> PAGEREF _Toc44687750 \h </w:instrText>
      </w:r>
      <w:r>
        <w:rPr>
          <w:noProof/>
        </w:rPr>
      </w:r>
      <w:r>
        <w:rPr>
          <w:noProof/>
        </w:rPr>
        <w:fldChar w:fldCharType="separate"/>
      </w:r>
      <w:r w:rsidR="004C1D1D">
        <w:rPr>
          <w:noProof/>
        </w:rPr>
        <w:t>5</w:t>
      </w:r>
      <w:r>
        <w:rPr>
          <w:noProof/>
        </w:rPr>
        <w:fldChar w:fldCharType="end"/>
      </w:r>
    </w:p>
    <w:p w14:paraId="5E64CA4B" w14:textId="638E5B9A" w:rsidR="001910F4" w:rsidRDefault="001910F4">
      <w:pPr>
        <w:pStyle w:val="TOC1"/>
        <w:tabs>
          <w:tab w:val="left" w:pos="360"/>
        </w:tabs>
        <w:rPr>
          <w:rFonts w:asciiTheme="minorHAnsi" w:eastAsiaTheme="minorEastAsia" w:hAnsiTheme="minorHAnsi" w:cstheme="minorBidi"/>
          <w:noProof/>
          <w:sz w:val="22"/>
          <w:szCs w:val="22"/>
          <w:lang w:val="en-US" w:eastAsia="en-US"/>
        </w:rPr>
      </w:pPr>
      <w:r>
        <w:rPr>
          <w:noProof/>
        </w:rPr>
        <w:t>2</w:t>
      </w:r>
      <w:r>
        <w:rPr>
          <w:rFonts w:asciiTheme="minorHAnsi" w:eastAsiaTheme="minorEastAsia" w:hAnsiTheme="minorHAnsi" w:cstheme="minorBidi"/>
          <w:noProof/>
          <w:sz w:val="22"/>
          <w:szCs w:val="22"/>
          <w:lang w:val="en-US" w:eastAsia="en-US"/>
        </w:rPr>
        <w:tab/>
      </w:r>
      <w:r>
        <w:rPr>
          <w:noProof/>
        </w:rPr>
        <w:t>Pre Installation/Upgrade</w:t>
      </w:r>
      <w:r>
        <w:rPr>
          <w:noProof/>
        </w:rPr>
        <w:tab/>
      </w:r>
      <w:r>
        <w:rPr>
          <w:noProof/>
        </w:rPr>
        <w:fldChar w:fldCharType="begin"/>
      </w:r>
      <w:r>
        <w:rPr>
          <w:noProof/>
        </w:rPr>
        <w:instrText xml:space="preserve"> PAGEREF _Toc44687751 \h </w:instrText>
      </w:r>
      <w:r>
        <w:rPr>
          <w:noProof/>
        </w:rPr>
      </w:r>
      <w:r>
        <w:rPr>
          <w:noProof/>
        </w:rPr>
        <w:fldChar w:fldCharType="separate"/>
      </w:r>
      <w:r w:rsidR="004C1D1D">
        <w:rPr>
          <w:noProof/>
        </w:rPr>
        <w:t>7</w:t>
      </w:r>
      <w:r>
        <w:rPr>
          <w:noProof/>
        </w:rPr>
        <w:fldChar w:fldCharType="end"/>
      </w:r>
    </w:p>
    <w:p w14:paraId="5BB1897E" w14:textId="775465ED"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Pr>
          <w:noProof/>
        </w:rPr>
        <w:t>Prerequisites</w:t>
      </w:r>
      <w:r>
        <w:rPr>
          <w:noProof/>
        </w:rPr>
        <w:tab/>
      </w:r>
      <w:r>
        <w:rPr>
          <w:noProof/>
        </w:rPr>
        <w:fldChar w:fldCharType="begin"/>
      </w:r>
      <w:r>
        <w:rPr>
          <w:noProof/>
        </w:rPr>
        <w:instrText xml:space="preserve"> PAGEREF _Toc44687752 \h </w:instrText>
      </w:r>
      <w:r>
        <w:rPr>
          <w:noProof/>
        </w:rPr>
      </w:r>
      <w:r>
        <w:rPr>
          <w:noProof/>
        </w:rPr>
        <w:fldChar w:fldCharType="separate"/>
      </w:r>
      <w:r w:rsidR="004C1D1D">
        <w:rPr>
          <w:noProof/>
        </w:rPr>
        <w:t>7</w:t>
      </w:r>
      <w:r>
        <w:rPr>
          <w:noProof/>
        </w:rPr>
        <w:fldChar w:fldCharType="end"/>
      </w:r>
    </w:p>
    <w:p w14:paraId="44F49657" w14:textId="0A9D574B"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Pr>
          <w:noProof/>
        </w:rPr>
        <w:t>Before you start</w:t>
      </w:r>
      <w:r>
        <w:rPr>
          <w:noProof/>
        </w:rPr>
        <w:tab/>
      </w:r>
      <w:r>
        <w:rPr>
          <w:noProof/>
        </w:rPr>
        <w:fldChar w:fldCharType="begin"/>
      </w:r>
      <w:r>
        <w:rPr>
          <w:noProof/>
        </w:rPr>
        <w:instrText xml:space="preserve"> PAGEREF _Toc44687753 \h </w:instrText>
      </w:r>
      <w:r>
        <w:rPr>
          <w:noProof/>
        </w:rPr>
      </w:r>
      <w:r>
        <w:rPr>
          <w:noProof/>
        </w:rPr>
        <w:fldChar w:fldCharType="separate"/>
      </w:r>
      <w:r w:rsidR="004C1D1D">
        <w:rPr>
          <w:noProof/>
        </w:rPr>
        <w:t>8</w:t>
      </w:r>
      <w:r>
        <w:rPr>
          <w:noProof/>
        </w:rPr>
        <w:fldChar w:fldCharType="end"/>
      </w:r>
    </w:p>
    <w:p w14:paraId="76387333" w14:textId="664AE061"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8B0B22">
        <w:rPr>
          <w:bCs/>
          <w:noProof/>
        </w:rPr>
        <w:t>Unzipping Product Files</w:t>
      </w:r>
      <w:r>
        <w:rPr>
          <w:noProof/>
        </w:rPr>
        <w:tab/>
      </w:r>
      <w:r>
        <w:rPr>
          <w:noProof/>
        </w:rPr>
        <w:fldChar w:fldCharType="begin"/>
      </w:r>
      <w:r>
        <w:rPr>
          <w:noProof/>
        </w:rPr>
        <w:instrText xml:space="preserve"> PAGEREF _Toc44687754 \h </w:instrText>
      </w:r>
      <w:r>
        <w:rPr>
          <w:noProof/>
        </w:rPr>
      </w:r>
      <w:r>
        <w:rPr>
          <w:noProof/>
        </w:rPr>
        <w:fldChar w:fldCharType="separate"/>
      </w:r>
      <w:r w:rsidR="004C1D1D">
        <w:rPr>
          <w:noProof/>
        </w:rPr>
        <w:t>8</w:t>
      </w:r>
      <w:r>
        <w:rPr>
          <w:noProof/>
        </w:rPr>
        <w:fldChar w:fldCharType="end"/>
      </w:r>
    </w:p>
    <w:p w14:paraId="6EA8656F" w14:textId="40C6FAEF"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US" w:eastAsia="en-US"/>
        </w:rPr>
        <w:tab/>
      </w:r>
      <w:r>
        <w:rPr>
          <w:noProof/>
        </w:rPr>
        <w:t>Typical problems that you may encounter</w:t>
      </w:r>
      <w:r>
        <w:rPr>
          <w:noProof/>
        </w:rPr>
        <w:tab/>
      </w:r>
      <w:r>
        <w:rPr>
          <w:noProof/>
        </w:rPr>
        <w:fldChar w:fldCharType="begin"/>
      </w:r>
      <w:r>
        <w:rPr>
          <w:noProof/>
        </w:rPr>
        <w:instrText xml:space="preserve"> PAGEREF _Toc44687755 \h </w:instrText>
      </w:r>
      <w:r>
        <w:rPr>
          <w:noProof/>
        </w:rPr>
      </w:r>
      <w:r>
        <w:rPr>
          <w:noProof/>
        </w:rPr>
        <w:fldChar w:fldCharType="separate"/>
      </w:r>
      <w:r w:rsidR="004C1D1D">
        <w:rPr>
          <w:noProof/>
        </w:rPr>
        <w:t>8</w:t>
      </w:r>
      <w:r>
        <w:rPr>
          <w:noProof/>
        </w:rPr>
        <w:fldChar w:fldCharType="end"/>
      </w:r>
    </w:p>
    <w:p w14:paraId="4D48418B" w14:textId="7B97B18D" w:rsidR="001910F4" w:rsidRDefault="001910F4">
      <w:pPr>
        <w:pStyle w:val="TOC1"/>
        <w:tabs>
          <w:tab w:val="left" w:pos="360"/>
        </w:tabs>
        <w:rPr>
          <w:rFonts w:asciiTheme="minorHAnsi" w:eastAsiaTheme="minorEastAsia" w:hAnsiTheme="minorHAnsi" w:cstheme="minorBidi"/>
          <w:noProof/>
          <w:sz w:val="22"/>
          <w:szCs w:val="22"/>
          <w:lang w:val="en-US" w:eastAsia="en-US"/>
        </w:rPr>
      </w:pPr>
      <w:r>
        <w:rPr>
          <w:noProof/>
        </w:rPr>
        <w:t>3</w:t>
      </w:r>
      <w:r>
        <w:rPr>
          <w:rFonts w:asciiTheme="minorHAnsi" w:eastAsiaTheme="minorEastAsia" w:hAnsiTheme="minorHAnsi" w:cstheme="minorBidi"/>
          <w:noProof/>
          <w:sz w:val="22"/>
          <w:szCs w:val="22"/>
          <w:lang w:val="en-US" w:eastAsia="en-US"/>
        </w:rPr>
        <w:tab/>
      </w:r>
      <w:r>
        <w:rPr>
          <w:noProof/>
        </w:rPr>
        <w:t>Post Installation/Upgrade</w:t>
      </w:r>
      <w:r>
        <w:rPr>
          <w:noProof/>
        </w:rPr>
        <w:tab/>
      </w:r>
      <w:r>
        <w:rPr>
          <w:noProof/>
        </w:rPr>
        <w:fldChar w:fldCharType="begin"/>
      </w:r>
      <w:r>
        <w:rPr>
          <w:noProof/>
        </w:rPr>
        <w:instrText xml:space="preserve"> PAGEREF _Toc44687756 \h </w:instrText>
      </w:r>
      <w:r>
        <w:rPr>
          <w:noProof/>
        </w:rPr>
      </w:r>
      <w:r>
        <w:rPr>
          <w:noProof/>
        </w:rPr>
        <w:fldChar w:fldCharType="separate"/>
      </w:r>
      <w:r w:rsidR="004C1D1D">
        <w:rPr>
          <w:noProof/>
        </w:rPr>
        <w:t>9</w:t>
      </w:r>
      <w:r>
        <w:rPr>
          <w:noProof/>
        </w:rPr>
        <w:fldChar w:fldCharType="end"/>
      </w:r>
    </w:p>
    <w:p w14:paraId="680752D3" w14:textId="1C64320A"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Pr>
          <w:noProof/>
        </w:rPr>
        <w:t>Additional Configuration</w:t>
      </w:r>
      <w:r>
        <w:rPr>
          <w:noProof/>
        </w:rPr>
        <w:tab/>
      </w:r>
      <w:r>
        <w:rPr>
          <w:noProof/>
        </w:rPr>
        <w:fldChar w:fldCharType="begin"/>
      </w:r>
      <w:r>
        <w:rPr>
          <w:noProof/>
        </w:rPr>
        <w:instrText xml:space="preserve"> PAGEREF _Toc44687757 \h </w:instrText>
      </w:r>
      <w:r>
        <w:rPr>
          <w:noProof/>
        </w:rPr>
      </w:r>
      <w:r>
        <w:rPr>
          <w:noProof/>
        </w:rPr>
        <w:fldChar w:fldCharType="separate"/>
      </w:r>
      <w:r w:rsidR="004C1D1D">
        <w:rPr>
          <w:noProof/>
        </w:rPr>
        <w:t>9</w:t>
      </w:r>
      <w:r>
        <w:rPr>
          <w:noProof/>
        </w:rPr>
        <w:fldChar w:fldCharType="end"/>
      </w:r>
    </w:p>
    <w:p w14:paraId="7C0166FA" w14:textId="1E6ED52E" w:rsidR="001910F4" w:rsidRDefault="001910F4">
      <w:pPr>
        <w:pStyle w:val="TOC1"/>
        <w:tabs>
          <w:tab w:val="left" w:pos="360"/>
        </w:tabs>
        <w:rPr>
          <w:rFonts w:asciiTheme="minorHAnsi" w:eastAsiaTheme="minorEastAsia" w:hAnsiTheme="minorHAnsi" w:cstheme="minorBidi"/>
          <w:noProof/>
          <w:sz w:val="22"/>
          <w:szCs w:val="22"/>
          <w:lang w:val="en-US" w:eastAsia="en-US"/>
        </w:rPr>
      </w:pPr>
      <w:r>
        <w:rPr>
          <w:noProof/>
        </w:rPr>
        <w:t>4</w:t>
      </w:r>
      <w:r>
        <w:rPr>
          <w:rFonts w:asciiTheme="minorHAnsi" w:eastAsiaTheme="minorEastAsia" w:hAnsiTheme="minorHAnsi" w:cstheme="minorBidi"/>
          <w:noProof/>
          <w:sz w:val="22"/>
          <w:szCs w:val="22"/>
          <w:lang w:val="en-US" w:eastAsia="en-US"/>
        </w:rPr>
        <w:tab/>
      </w:r>
      <w:r>
        <w:rPr>
          <w:noProof/>
        </w:rPr>
        <w:t>Network Manager</w:t>
      </w:r>
      <w:r>
        <w:rPr>
          <w:noProof/>
        </w:rPr>
        <w:tab/>
      </w:r>
      <w:r>
        <w:rPr>
          <w:noProof/>
        </w:rPr>
        <w:fldChar w:fldCharType="begin"/>
      </w:r>
      <w:r>
        <w:rPr>
          <w:noProof/>
        </w:rPr>
        <w:instrText xml:space="preserve"> PAGEREF _Toc44687758 \h </w:instrText>
      </w:r>
      <w:r>
        <w:rPr>
          <w:noProof/>
        </w:rPr>
      </w:r>
      <w:r>
        <w:rPr>
          <w:noProof/>
        </w:rPr>
        <w:fldChar w:fldCharType="separate"/>
      </w:r>
      <w:r w:rsidR="004C1D1D">
        <w:rPr>
          <w:noProof/>
        </w:rPr>
        <w:t>10</w:t>
      </w:r>
      <w:r>
        <w:rPr>
          <w:noProof/>
        </w:rPr>
        <w:fldChar w:fldCharType="end"/>
      </w:r>
    </w:p>
    <w:p w14:paraId="5CD88E76" w14:textId="7EEE4240"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Pr>
          <w:noProof/>
        </w:rPr>
        <w:t>Database Server Install/Upgrade for Network Manager</w:t>
      </w:r>
      <w:r>
        <w:rPr>
          <w:noProof/>
        </w:rPr>
        <w:tab/>
      </w:r>
      <w:r>
        <w:rPr>
          <w:noProof/>
        </w:rPr>
        <w:fldChar w:fldCharType="begin"/>
      </w:r>
      <w:r>
        <w:rPr>
          <w:noProof/>
        </w:rPr>
        <w:instrText xml:space="preserve"> PAGEREF _Toc44687759 \h </w:instrText>
      </w:r>
      <w:r>
        <w:rPr>
          <w:noProof/>
        </w:rPr>
      </w:r>
      <w:r>
        <w:rPr>
          <w:noProof/>
        </w:rPr>
        <w:fldChar w:fldCharType="separate"/>
      </w:r>
      <w:r w:rsidR="004C1D1D">
        <w:rPr>
          <w:noProof/>
        </w:rPr>
        <w:t>10</w:t>
      </w:r>
      <w:r>
        <w:rPr>
          <w:noProof/>
        </w:rPr>
        <w:fldChar w:fldCharType="end"/>
      </w:r>
    </w:p>
    <w:p w14:paraId="7ADE38A1" w14:textId="19948BF5"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Pr>
          <w:noProof/>
        </w:rPr>
        <w:t>Pre-Install of Network Manager</w:t>
      </w:r>
      <w:r>
        <w:rPr>
          <w:noProof/>
        </w:rPr>
        <w:tab/>
      </w:r>
      <w:r>
        <w:rPr>
          <w:noProof/>
        </w:rPr>
        <w:fldChar w:fldCharType="begin"/>
      </w:r>
      <w:r>
        <w:rPr>
          <w:noProof/>
        </w:rPr>
        <w:instrText xml:space="preserve"> PAGEREF _Toc44687760 \h </w:instrText>
      </w:r>
      <w:r>
        <w:rPr>
          <w:noProof/>
        </w:rPr>
      </w:r>
      <w:r>
        <w:rPr>
          <w:noProof/>
        </w:rPr>
        <w:fldChar w:fldCharType="separate"/>
      </w:r>
      <w:r w:rsidR="004C1D1D">
        <w:rPr>
          <w:noProof/>
        </w:rPr>
        <w:t>10</w:t>
      </w:r>
      <w:r>
        <w:rPr>
          <w:noProof/>
        </w:rPr>
        <w:fldChar w:fldCharType="end"/>
      </w:r>
    </w:p>
    <w:p w14:paraId="3A2F6AAE" w14:textId="49D4E569"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4.1.1.1</w:t>
      </w:r>
      <w:r>
        <w:rPr>
          <w:rFonts w:asciiTheme="minorHAnsi" w:eastAsiaTheme="minorEastAsia" w:hAnsiTheme="minorHAnsi" w:cstheme="minorBidi"/>
          <w:noProof/>
          <w:sz w:val="22"/>
          <w:szCs w:val="22"/>
          <w:lang w:val="en-US" w:eastAsia="en-US"/>
        </w:rPr>
        <w:tab/>
      </w:r>
      <w:r>
        <w:rPr>
          <w:noProof/>
        </w:rPr>
        <w:t>Highways Owner Account Creation</w:t>
      </w:r>
      <w:r>
        <w:rPr>
          <w:noProof/>
        </w:rPr>
        <w:tab/>
      </w:r>
      <w:r>
        <w:rPr>
          <w:noProof/>
        </w:rPr>
        <w:fldChar w:fldCharType="begin"/>
      </w:r>
      <w:r>
        <w:rPr>
          <w:noProof/>
        </w:rPr>
        <w:instrText xml:space="preserve"> PAGEREF _Toc44687761 \h </w:instrText>
      </w:r>
      <w:r>
        <w:rPr>
          <w:noProof/>
        </w:rPr>
      </w:r>
      <w:r>
        <w:rPr>
          <w:noProof/>
        </w:rPr>
        <w:fldChar w:fldCharType="separate"/>
      </w:r>
      <w:r w:rsidR="004C1D1D">
        <w:rPr>
          <w:noProof/>
        </w:rPr>
        <w:t>10</w:t>
      </w:r>
      <w:r>
        <w:rPr>
          <w:noProof/>
        </w:rPr>
        <w:fldChar w:fldCharType="end"/>
      </w:r>
    </w:p>
    <w:p w14:paraId="481C6828" w14:textId="358C24F5" w:rsidR="001910F4" w:rsidRDefault="001910F4">
      <w:pPr>
        <w:pStyle w:val="TOC5"/>
        <w:tabs>
          <w:tab w:val="left" w:pos="2181"/>
          <w:tab w:val="right" w:leader="dot" w:pos="10070"/>
        </w:tabs>
        <w:rPr>
          <w:rFonts w:asciiTheme="minorHAnsi" w:eastAsiaTheme="minorEastAsia" w:hAnsiTheme="minorHAnsi" w:cstheme="minorBidi"/>
          <w:noProof/>
          <w:sz w:val="22"/>
          <w:szCs w:val="22"/>
          <w:lang w:val="en-US" w:eastAsia="en-US"/>
        </w:rPr>
      </w:pPr>
      <w:r>
        <w:rPr>
          <w:noProof/>
        </w:rPr>
        <w:t>4.1.1.1.1</w:t>
      </w:r>
      <w:r>
        <w:rPr>
          <w:rFonts w:asciiTheme="minorHAnsi" w:eastAsiaTheme="minorEastAsia" w:hAnsiTheme="minorHAnsi" w:cstheme="minorBidi"/>
          <w:noProof/>
          <w:sz w:val="22"/>
          <w:szCs w:val="22"/>
          <w:lang w:val="en-US" w:eastAsia="en-US"/>
        </w:rPr>
        <w:tab/>
      </w:r>
      <w:r>
        <w:rPr>
          <w:noProof/>
        </w:rPr>
        <w:t>Tablespace Requirements</w:t>
      </w:r>
      <w:r>
        <w:rPr>
          <w:noProof/>
        </w:rPr>
        <w:tab/>
      </w:r>
      <w:r>
        <w:rPr>
          <w:noProof/>
        </w:rPr>
        <w:fldChar w:fldCharType="begin"/>
      </w:r>
      <w:r>
        <w:rPr>
          <w:noProof/>
        </w:rPr>
        <w:instrText xml:space="preserve"> PAGEREF _Toc44687762 \h </w:instrText>
      </w:r>
      <w:r>
        <w:rPr>
          <w:noProof/>
        </w:rPr>
      </w:r>
      <w:r>
        <w:rPr>
          <w:noProof/>
        </w:rPr>
        <w:fldChar w:fldCharType="separate"/>
      </w:r>
      <w:r w:rsidR="004C1D1D">
        <w:rPr>
          <w:noProof/>
        </w:rPr>
        <w:t>10</w:t>
      </w:r>
      <w:r>
        <w:rPr>
          <w:noProof/>
        </w:rPr>
        <w:fldChar w:fldCharType="end"/>
      </w:r>
    </w:p>
    <w:p w14:paraId="04D4A34C" w14:textId="34504DF8" w:rsidR="001910F4" w:rsidRDefault="001910F4">
      <w:pPr>
        <w:pStyle w:val="TOC5"/>
        <w:tabs>
          <w:tab w:val="left" w:pos="2181"/>
          <w:tab w:val="right" w:leader="dot" w:pos="10070"/>
        </w:tabs>
        <w:rPr>
          <w:rFonts w:asciiTheme="minorHAnsi" w:eastAsiaTheme="minorEastAsia" w:hAnsiTheme="minorHAnsi" w:cstheme="minorBidi"/>
          <w:noProof/>
          <w:sz w:val="22"/>
          <w:szCs w:val="22"/>
          <w:lang w:val="en-US" w:eastAsia="en-US"/>
        </w:rPr>
      </w:pPr>
      <w:r>
        <w:rPr>
          <w:noProof/>
        </w:rPr>
        <w:t>4.1.1.1.2</w:t>
      </w:r>
      <w:r>
        <w:rPr>
          <w:rFonts w:asciiTheme="minorHAnsi" w:eastAsiaTheme="minorEastAsia" w:hAnsiTheme="minorHAnsi" w:cstheme="minorBidi"/>
          <w:noProof/>
          <w:sz w:val="22"/>
          <w:szCs w:val="22"/>
          <w:lang w:val="en-US" w:eastAsia="en-US"/>
        </w:rPr>
        <w:tab/>
      </w:r>
      <w:r>
        <w:rPr>
          <w:noProof/>
        </w:rPr>
        <w:t>Data Dictionary Privileges</w:t>
      </w:r>
      <w:r>
        <w:rPr>
          <w:noProof/>
        </w:rPr>
        <w:tab/>
      </w:r>
      <w:r>
        <w:rPr>
          <w:noProof/>
        </w:rPr>
        <w:fldChar w:fldCharType="begin"/>
      </w:r>
      <w:r>
        <w:rPr>
          <w:noProof/>
        </w:rPr>
        <w:instrText xml:space="preserve"> PAGEREF _Toc44687763 \h </w:instrText>
      </w:r>
      <w:r>
        <w:rPr>
          <w:noProof/>
        </w:rPr>
      </w:r>
      <w:r>
        <w:rPr>
          <w:noProof/>
        </w:rPr>
        <w:fldChar w:fldCharType="separate"/>
      </w:r>
      <w:r w:rsidR="004C1D1D">
        <w:rPr>
          <w:noProof/>
        </w:rPr>
        <w:t>10</w:t>
      </w:r>
      <w:r>
        <w:rPr>
          <w:noProof/>
        </w:rPr>
        <w:fldChar w:fldCharType="end"/>
      </w:r>
    </w:p>
    <w:p w14:paraId="6C894923" w14:textId="38936469" w:rsidR="001910F4" w:rsidRDefault="001910F4">
      <w:pPr>
        <w:pStyle w:val="TOC5"/>
        <w:tabs>
          <w:tab w:val="left" w:pos="2181"/>
          <w:tab w:val="right" w:leader="dot" w:pos="10070"/>
        </w:tabs>
        <w:rPr>
          <w:rFonts w:asciiTheme="minorHAnsi" w:eastAsiaTheme="minorEastAsia" w:hAnsiTheme="minorHAnsi" w:cstheme="minorBidi"/>
          <w:noProof/>
          <w:sz w:val="22"/>
          <w:szCs w:val="22"/>
          <w:lang w:val="en-US" w:eastAsia="en-US"/>
        </w:rPr>
      </w:pPr>
      <w:r>
        <w:rPr>
          <w:noProof/>
        </w:rPr>
        <w:t>4.1.1.1.3</w:t>
      </w:r>
      <w:r>
        <w:rPr>
          <w:rFonts w:asciiTheme="minorHAnsi" w:eastAsiaTheme="minorEastAsia" w:hAnsiTheme="minorHAnsi" w:cstheme="minorBidi"/>
          <w:noProof/>
          <w:sz w:val="22"/>
          <w:szCs w:val="22"/>
          <w:lang w:val="en-US" w:eastAsia="en-US"/>
        </w:rPr>
        <w:tab/>
      </w:r>
      <w:r>
        <w:rPr>
          <w:noProof/>
        </w:rPr>
        <w:t>The higowner script</w:t>
      </w:r>
      <w:r>
        <w:rPr>
          <w:noProof/>
        </w:rPr>
        <w:tab/>
      </w:r>
      <w:r>
        <w:rPr>
          <w:noProof/>
        </w:rPr>
        <w:fldChar w:fldCharType="begin"/>
      </w:r>
      <w:r>
        <w:rPr>
          <w:noProof/>
        </w:rPr>
        <w:instrText xml:space="preserve"> PAGEREF _Toc44687764 \h </w:instrText>
      </w:r>
      <w:r>
        <w:rPr>
          <w:noProof/>
        </w:rPr>
      </w:r>
      <w:r>
        <w:rPr>
          <w:noProof/>
        </w:rPr>
        <w:fldChar w:fldCharType="separate"/>
      </w:r>
      <w:r w:rsidR="004C1D1D">
        <w:rPr>
          <w:noProof/>
        </w:rPr>
        <w:t>10</w:t>
      </w:r>
      <w:r>
        <w:rPr>
          <w:noProof/>
        </w:rPr>
        <w:fldChar w:fldCharType="end"/>
      </w:r>
    </w:p>
    <w:p w14:paraId="69C7BC33" w14:textId="09015416"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4.1.1.2</w:t>
      </w:r>
      <w:r>
        <w:rPr>
          <w:rFonts w:asciiTheme="minorHAnsi" w:eastAsiaTheme="minorEastAsia" w:hAnsiTheme="minorHAnsi" w:cstheme="minorBidi"/>
          <w:noProof/>
          <w:sz w:val="22"/>
          <w:szCs w:val="22"/>
          <w:lang w:val="en-US" w:eastAsia="en-US"/>
        </w:rPr>
        <w:tab/>
      </w:r>
      <w:r>
        <w:rPr>
          <w:noProof/>
        </w:rPr>
        <w:t>EXOR_CORE User and Objects</w:t>
      </w:r>
      <w:r>
        <w:rPr>
          <w:noProof/>
        </w:rPr>
        <w:tab/>
      </w:r>
      <w:r>
        <w:rPr>
          <w:noProof/>
        </w:rPr>
        <w:fldChar w:fldCharType="begin"/>
      </w:r>
      <w:r>
        <w:rPr>
          <w:noProof/>
        </w:rPr>
        <w:instrText xml:space="preserve"> PAGEREF _Toc44687765 \h </w:instrText>
      </w:r>
      <w:r>
        <w:rPr>
          <w:noProof/>
        </w:rPr>
      </w:r>
      <w:r>
        <w:rPr>
          <w:noProof/>
        </w:rPr>
        <w:fldChar w:fldCharType="separate"/>
      </w:r>
      <w:r w:rsidR="004C1D1D">
        <w:rPr>
          <w:noProof/>
        </w:rPr>
        <w:t>11</w:t>
      </w:r>
      <w:r>
        <w:rPr>
          <w:noProof/>
        </w:rPr>
        <w:fldChar w:fldCharType="end"/>
      </w:r>
    </w:p>
    <w:p w14:paraId="2E8BCD5D" w14:textId="0B8F04F9"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sz w:val="22"/>
          <w:szCs w:val="22"/>
          <w:lang w:val="en-US" w:eastAsia="en-US"/>
        </w:rPr>
        <w:tab/>
      </w:r>
      <w:r>
        <w:rPr>
          <w:noProof/>
        </w:rPr>
        <w:t>Pre-Upgrade of Network Manager</w:t>
      </w:r>
      <w:r>
        <w:rPr>
          <w:noProof/>
        </w:rPr>
        <w:tab/>
      </w:r>
      <w:r>
        <w:rPr>
          <w:noProof/>
        </w:rPr>
        <w:fldChar w:fldCharType="begin"/>
      </w:r>
      <w:r>
        <w:rPr>
          <w:noProof/>
        </w:rPr>
        <w:instrText xml:space="preserve"> PAGEREF _Toc44687766 \h </w:instrText>
      </w:r>
      <w:r>
        <w:rPr>
          <w:noProof/>
        </w:rPr>
      </w:r>
      <w:r>
        <w:rPr>
          <w:noProof/>
        </w:rPr>
        <w:fldChar w:fldCharType="separate"/>
      </w:r>
      <w:r w:rsidR="004C1D1D">
        <w:rPr>
          <w:noProof/>
        </w:rPr>
        <w:t>12</w:t>
      </w:r>
      <w:r>
        <w:rPr>
          <w:noProof/>
        </w:rPr>
        <w:fldChar w:fldCharType="end"/>
      </w:r>
    </w:p>
    <w:p w14:paraId="445244A6" w14:textId="0E005E04"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4.1.2.1</w:t>
      </w:r>
      <w:r>
        <w:rPr>
          <w:rFonts w:asciiTheme="minorHAnsi" w:eastAsiaTheme="minorEastAsia" w:hAnsiTheme="minorHAnsi" w:cstheme="minorBidi"/>
          <w:noProof/>
          <w:sz w:val="22"/>
          <w:szCs w:val="22"/>
          <w:lang w:val="en-US" w:eastAsia="en-US"/>
        </w:rPr>
        <w:tab/>
      </w:r>
      <w:r>
        <w:rPr>
          <w:noProof/>
        </w:rPr>
        <w:t>SYS Synonyms and Grants</w:t>
      </w:r>
      <w:r>
        <w:rPr>
          <w:noProof/>
        </w:rPr>
        <w:tab/>
      </w:r>
      <w:r>
        <w:rPr>
          <w:noProof/>
        </w:rPr>
        <w:fldChar w:fldCharType="begin"/>
      </w:r>
      <w:r>
        <w:rPr>
          <w:noProof/>
        </w:rPr>
        <w:instrText xml:space="preserve"> PAGEREF _Toc44687767 \h </w:instrText>
      </w:r>
      <w:r>
        <w:rPr>
          <w:noProof/>
        </w:rPr>
      </w:r>
      <w:r>
        <w:rPr>
          <w:noProof/>
        </w:rPr>
        <w:fldChar w:fldCharType="separate"/>
      </w:r>
      <w:r w:rsidR="004C1D1D">
        <w:rPr>
          <w:noProof/>
        </w:rPr>
        <w:t>12</w:t>
      </w:r>
      <w:r>
        <w:rPr>
          <w:noProof/>
        </w:rPr>
        <w:fldChar w:fldCharType="end"/>
      </w:r>
    </w:p>
    <w:p w14:paraId="2320624F" w14:textId="50640A75"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4.1.2.2</w:t>
      </w:r>
      <w:r>
        <w:rPr>
          <w:rFonts w:asciiTheme="minorHAnsi" w:eastAsiaTheme="minorEastAsia" w:hAnsiTheme="minorHAnsi" w:cstheme="minorBidi"/>
          <w:noProof/>
          <w:sz w:val="22"/>
          <w:szCs w:val="22"/>
          <w:lang w:val="en-US" w:eastAsia="en-US"/>
        </w:rPr>
        <w:tab/>
      </w:r>
      <w:r>
        <w:rPr>
          <w:noProof/>
        </w:rPr>
        <w:t>SYSTEM Objects, Synonyms and Grants</w:t>
      </w:r>
      <w:r>
        <w:rPr>
          <w:noProof/>
        </w:rPr>
        <w:tab/>
      </w:r>
      <w:r>
        <w:rPr>
          <w:noProof/>
        </w:rPr>
        <w:fldChar w:fldCharType="begin"/>
      </w:r>
      <w:r>
        <w:rPr>
          <w:noProof/>
        </w:rPr>
        <w:instrText xml:space="preserve"> PAGEREF _Toc44687768 \h </w:instrText>
      </w:r>
      <w:r>
        <w:rPr>
          <w:noProof/>
        </w:rPr>
      </w:r>
      <w:r>
        <w:rPr>
          <w:noProof/>
        </w:rPr>
        <w:fldChar w:fldCharType="separate"/>
      </w:r>
      <w:r w:rsidR="004C1D1D">
        <w:rPr>
          <w:noProof/>
        </w:rPr>
        <w:t>12</w:t>
      </w:r>
      <w:r>
        <w:rPr>
          <w:noProof/>
        </w:rPr>
        <w:fldChar w:fldCharType="end"/>
      </w:r>
    </w:p>
    <w:p w14:paraId="2C68278C" w14:textId="679D75A3"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4.1.2.3</w:t>
      </w:r>
      <w:r>
        <w:rPr>
          <w:rFonts w:asciiTheme="minorHAnsi" w:eastAsiaTheme="minorEastAsia" w:hAnsiTheme="minorHAnsi" w:cstheme="minorBidi"/>
          <w:noProof/>
          <w:sz w:val="22"/>
          <w:szCs w:val="22"/>
          <w:lang w:val="en-US" w:eastAsia="en-US"/>
        </w:rPr>
        <w:tab/>
      </w:r>
      <w:r>
        <w:rPr>
          <w:noProof/>
        </w:rPr>
        <w:t>EXOR_CORE Objects</w:t>
      </w:r>
      <w:r>
        <w:rPr>
          <w:noProof/>
        </w:rPr>
        <w:tab/>
      </w:r>
      <w:r>
        <w:rPr>
          <w:noProof/>
        </w:rPr>
        <w:fldChar w:fldCharType="begin"/>
      </w:r>
      <w:r>
        <w:rPr>
          <w:noProof/>
        </w:rPr>
        <w:instrText xml:space="preserve"> PAGEREF _Toc44687769 \h </w:instrText>
      </w:r>
      <w:r>
        <w:rPr>
          <w:noProof/>
        </w:rPr>
      </w:r>
      <w:r>
        <w:rPr>
          <w:noProof/>
        </w:rPr>
        <w:fldChar w:fldCharType="separate"/>
      </w:r>
      <w:r w:rsidR="004C1D1D">
        <w:rPr>
          <w:noProof/>
        </w:rPr>
        <w:t>13</w:t>
      </w:r>
      <w:r>
        <w:rPr>
          <w:noProof/>
        </w:rPr>
        <w:fldChar w:fldCharType="end"/>
      </w:r>
    </w:p>
    <w:p w14:paraId="32C1FE33" w14:textId="6AD41151"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4.1.3</w:t>
      </w:r>
      <w:r>
        <w:rPr>
          <w:rFonts w:asciiTheme="minorHAnsi" w:eastAsiaTheme="minorEastAsia" w:hAnsiTheme="minorHAnsi" w:cstheme="minorBidi"/>
          <w:noProof/>
          <w:sz w:val="22"/>
          <w:szCs w:val="22"/>
          <w:lang w:val="en-US" w:eastAsia="en-US"/>
        </w:rPr>
        <w:tab/>
      </w:r>
      <w:r>
        <w:rPr>
          <w:noProof/>
        </w:rPr>
        <w:t>Installation/Upgrade of Network Manager</w:t>
      </w:r>
      <w:r>
        <w:rPr>
          <w:noProof/>
        </w:rPr>
        <w:tab/>
      </w:r>
      <w:r>
        <w:rPr>
          <w:noProof/>
        </w:rPr>
        <w:fldChar w:fldCharType="begin"/>
      </w:r>
      <w:r>
        <w:rPr>
          <w:noProof/>
        </w:rPr>
        <w:instrText xml:space="preserve"> PAGEREF _Toc44687770 \h </w:instrText>
      </w:r>
      <w:r>
        <w:rPr>
          <w:noProof/>
        </w:rPr>
      </w:r>
      <w:r>
        <w:rPr>
          <w:noProof/>
        </w:rPr>
        <w:fldChar w:fldCharType="separate"/>
      </w:r>
      <w:r w:rsidR="004C1D1D">
        <w:rPr>
          <w:noProof/>
        </w:rPr>
        <w:t>13</w:t>
      </w:r>
      <w:r>
        <w:rPr>
          <w:noProof/>
        </w:rPr>
        <w:fldChar w:fldCharType="end"/>
      </w:r>
    </w:p>
    <w:p w14:paraId="5741CA49" w14:textId="4C6A9A8C"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4.1.4</w:t>
      </w:r>
      <w:r>
        <w:rPr>
          <w:rFonts w:asciiTheme="minorHAnsi" w:eastAsiaTheme="minorEastAsia" w:hAnsiTheme="minorHAnsi" w:cstheme="minorBidi"/>
          <w:noProof/>
          <w:sz w:val="22"/>
          <w:szCs w:val="22"/>
          <w:lang w:val="en-US" w:eastAsia="en-US"/>
        </w:rPr>
        <w:tab/>
      </w:r>
      <w:r>
        <w:rPr>
          <w:noProof/>
        </w:rPr>
        <w:t>Checking Log File(s)</w:t>
      </w:r>
      <w:r>
        <w:rPr>
          <w:noProof/>
        </w:rPr>
        <w:tab/>
      </w:r>
      <w:r>
        <w:rPr>
          <w:noProof/>
        </w:rPr>
        <w:fldChar w:fldCharType="begin"/>
      </w:r>
      <w:r>
        <w:rPr>
          <w:noProof/>
        </w:rPr>
        <w:instrText xml:space="preserve"> PAGEREF _Toc44687771 \h </w:instrText>
      </w:r>
      <w:r>
        <w:rPr>
          <w:noProof/>
        </w:rPr>
      </w:r>
      <w:r>
        <w:rPr>
          <w:noProof/>
        </w:rPr>
        <w:fldChar w:fldCharType="separate"/>
      </w:r>
      <w:r w:rsidR="004C1D1D">
        <w:rPr>
          <w:noProof/>
        </w:rPr>
        <w:t>14</w:t>
      </w:r>
      <w:r>
        <w:rPr>
          <w:noProof/>
        </w:rPr>
        <w:fldChar w:fldCharType="end"/>
      </w:r>
    </w:p>
    <w:p w14:paraId="11FA319B" w14:textId="17681A85"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Pr>
          <w:noProof/>
        </w:rPr>
        <w:t>Application Server Install/Upgrade for Network Manager</w:t>
      </w:r>
      <w:r>
        <w:rPr>
          <w:noProof/>
        </w:rPr>
        <w:tab/>
      </w:r>
      <w:r>
        <w:rPr>
          <w:noProof/>
        </w:rPr>
        <w:fldChar w:fldCharType="begin"/>
      </w:r>
      <w:r>
        <w:rPr>
          <w:noProof/>
        </w:rPr>
        <w:instrText xml:space="preserve"> PAGEREF _Toc44687772 \h </w:instrText>
      </w:r>
      <w:r>
        <w:rPr>
          <w:noProof/>
        </w:rPr>
      </w:r>
      <w:r>
        <w:rPr>
          <w:noProof/>
        </w:rPr>
        <w:fldChar w:fldCharType="separate"/>
      </w:r>
      <w:r w:rsidR="004C1D1D">
        <w:rPr>
          <w:noProof/>
        </w:rPr>
        <w:t>15</w:t>
      </w:r>
      <w:r>
        <w:rPr>
          <w:noProof/>
        </w:rPr>
        <w:fldChar w:fldCharType="end"/>
      </w:r>
    </w:p>
    <w:p w14:paraId="464DCE0A" w14:textId="6F478B03"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Pr>
          <w:noProof/>
        </w:rPr>
        <w:t>Deploy Product Binary files</w:t>
      </w:r>
      <w:r>
        <w:rPr>
          <w:noProof/>
        </w:rPr>
        <w:tab/>
      </w:r>
      <w:r>
        <w:rPr>
          <w:noProof/>
        </w:rPr>
        <w:fldChar w:fldCharType="begin"/>
      </w:r>
      <w:r>
        <w:rPr>
          <w:noProof/>
        </w:rPr>
        <w:instrText xml:space="preserve"> PAGEREF _Toc44687773 \h </w:instrText>
      </w:r>
      <w:r>
        <w:rPr>
          <w:noProof/>
        </w:rPr>
      </w:r>
      <w:r>
        <w:rPr>
          <w:noProof/>
        </w:rPr>
        <w:fldChar w:fldCharType="separate"/>
      </w:r>
      <w:r w:rsidR="004C1D1D">
        <w:rPr>
          <w:noProof/>
        </w:rPr>
        <w:t>15</w:t>
      </w:r>
      <w:r>
        <w:rPr>
          <w:noProof/>
        </w:rPr>
        <w:fldChar w:fldCharType="end"/>
      </w:r>
    </w:p>
    <w:p w14:paraId="31E64175" w14:textId="50C73C60"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Pr>
          <w:noProof/>
        </w:rPr>
        <w:t>Deploy Exor Forms</w:t>
      </w:r>
      <w:r>
        <w:rPr>
          <w:noProof/>
        </w:rPr>
        <w:tab/>
      </w:r>
      <w:r>
        <w:rPr>
          <w:noProof/>
        </w:rPr>
        <w:fldChar w:fldCharType="begin"/>
      </w:r>
      <w:r>
        <w:rPr>
          <w:noProof/>
        </w:rPr>
        <w:instrText xml:space="preserve"> PAGEREF _Toc44687774 \h </w:instrText>
      </w:r>
      <w:r>
        <w:rPr>
          <w:noProof/>
        </w:rPr>
      </w:r>
      <w:r>
        <w:rPr>
          <w:noProof/>
        </w:rPr>
        <w:fldChar w:fldCharType="separate"/>
      </w:r>
      <w:r w:rsidR="004C1D1D">
        <w:rPr>
          <w:noProof/>
        </w:rPr>
        <w:t>15</w:t>
      </w:r>
      <w:r>
        <w:rPr>
          <w:noProof/>
        </w:rPr>
        <w:fldChar w:fldCharType="end"/>
      </w:r>
    </w:p>
    <w:p w14:paraId="6969E797" w14:textId="44D4DB7E"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4.2.2.1</w:t>
      </w:r>
      <w:r>
        <w:rPr>
          <w:rFonts w:asciiTheme="minorHAnsi" w:eastAsiaTheme="minorEastAsia" w:hAnsiTheme="minorHAnsi" w:cstheme="minorBidi"/>
          <w:noProof/>
          <w:sz w:val="22"/>
          <w:szCs w:val="22"/>
          <w:lang w:val="en-US" w:eastAsia="en-US"/>
        </w:rPr>
        <w:tab/>
      </w:r>
      <w:r>
        <w:rPr>
          <w:noProof/>
        </w:rPr>
        <w:t>Prerequisites</w:t>
      </w:r>
      <w:r>
        <w:rPr>
          <w:noProof/>
        </w:rPr>
        <w:tab/>
      </w:r>
      <w:r>
        <w:rPr>
          <w:noProof/>
        </w:rPr>
        <w:fldChar w:fldCharType="begin"/>
      </w:r>
      <w:r>
        <w:rPr>
          <w:noProof/>
        </w:rPr>
        <w:instrText xml:space="preserve"> PAGEREF _Toc44687775 \h </w:instrText>
      </w:r>
      <w:r>
        <w:rPr>
          <w:noProof/>
        </w:rPr>
      </w:r>
      <w:r>
        <w:rPr>
          <w:noProof/>
        </w:rPr>
        <w:fldChar w:fldCharType="separate"/>
      </w:r>
      <w:r w:rsidR="004C1D1D">
        <w:rPr>
          <w:noProof/>
        </w:rPr>
        <w:t>15</w:t>
      </w:r>
      <w:r>
        <w:rPr>
          <w:noProof/>
        </w:rPr>
        <w:fldChar w:fldCharType="end"/>
      </w:r>
    </w:p>
    <w:p w14:paraId="1EE66DA4" w14:textId="3F95ADB8"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4.2.2.2</w:t>
      </w:r>
      <w:r>
        <w:rPr>
          <w:rFonts w:asciiTheme="minorHAnsi" w:eastAsiaTheme="minorEastAsia" w:hAnsiTheme="minorHAnsi" w:cstheme="minorBidi"/>
          <w:noProof/>
          <w:sz w:val="22"/>
          <w:szCs w:val="22"/>
          <w:lang w:val="en-US" w:eastAsia="en-US"/>
        </w:rPr>
        <w:tab/>
      </w:r>
      <w:r>
        <w:rPr>
          <w:noProof/>
        </w:rPr>
        <w:t>Install the Exor Release</w:t>
      </w:r>
      <w:r>
        <w:rPr>
          <w:noProof/>
        </w:rPr>
        <w:tab/>
      </w:r>
      <w:r>
        <w:rPr>
          <w:noProof/>
        </w:rPr>
        <w:fldChar w:fldCharType="begin"/>
      </w:r>
      <w:r>
        <w:rPr>
          <w:noProof/>
        </w:rPr>
        <w:instrText xml:space="preserve"> PAGEREF _Toc44687776 \h </w:instrText>
      </w:r>
      <w:r>
        <w:rPr>
          <w:noProof/>
        </w:rPr>
      </w:r>
      <w:r>
        <w:rPr>
          <w:noProof/>
        </w:rPr>
        <w:fldChar w:fldCharType="separate"/>
      </w:r>
      <w:r w:rsidR="004C1D1D">
        <w:rPr>
          <w:noProof/>
        </w:rPr>
        <w:t>16</w:t>
      </w:r>
      <w:r>
        <w:rPr>
          <w:noProof/>
        </w:rPr>
        <w:fldChar w:fldCharType="end"/>
      </w:r>
    </w:p>
    <w:p w14:paraId="0908E1A2" w14:textId="77D74ADB"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4.2.2.3</w:t>
      </w:r>
      <w:r>
        <w:rPr>
          <w:rFonts w:asciiTheme="minorHAnsi" w:eastAsiaTheme="minorEastAsia" w:hAnsiTheme="minorHAnsi" w:cstheme="minorBidi"/>
          <w:noProof/>
          <w:sz w:val="22"/>
          <w:szCs w:val="22"/>
          <w:lang w:val="en-US" w:eastAsia="en-US"/>
        </w:rPr>
        <w:tab/>
      </w:r>
      <w:r>
        <w:rPr>
          <w:noProof/>
        </w:rPr>
        <w:t>Deploy WebUtil</w:t>
      </w:r>
      <w:r>
        <w:rPr>
          <w:noProof/>
        </w:rPr>
        <w:tab/>
      </w:r>
      <w:r>
        <w:rPr>
          <w:noProof/>
        </w:rPr>
        <w:fldChar w:fldCharType="begin"/>
      </w:r>
      <w:r>
        <w:rPr>
          <w:noProof/>
        </w:rPr>
        <w:instrText xml:space="preserve"> PAGEREF _Toc44687777 \h </w:instrText>
      </w:r>
      <w:r>
        <w:rPr>
          <w:noProof/>
        </w:rPr>
      </w:r>
      <w:r>
        <w:rPr>
          <w:noProof/>
        </w:rPr>
        <w:fldChar w:fldCharType="separate"/>
      </w:r>
      <w:r w:rsidR="004C1D1D">
        <w:rPr>
          <w:noProof/>
        </w:rPr>
        <w:t>17</w:t>
      </w:r>
      <w:r>
        <w:rPr>
          <w:noProof/>
        </w:rPr>
        <w:fldChar w:fldCharType="end"/>
      </w:r>
    </w:p>
    <w:p w14:paraId="34C4A80B" w14:textId="083DC90E"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4.2.2.4</w:t>
      </w:r>
      <w:r>
        <w:rPr>
          <w:rFonts w:asciiTheme="minorHAnsi" w:eastAsiaTheme="minorEastAsia" w:hAnsiTheme="minorHAnsi" w:cstheme="minorBidi"/>
          <w:noProof/>
          <w:sz w:val="22"/>
          <w:szCs w:val="22"/>
          <w:lang w:val="en-US" w:eastAsia="en-US"/>
        </w:rPr>
        <w:tab/>
      </w:r>
      <w:r>
        <w:rPr>
          <w:noProof/>
        </w:rPr>
        <w:t>Configure the Forms Service to Use WebUtil</w:t>
      </w:r>
      <w:r>
        <w:rPr>
          <w:noProof/>
        </w:rPr>
        <w:tab/>
      </w:r>
      <w:r>
        <w:rPr>
          <w:noProof/>
        </w:rPr>
        <w:fldChar w:fldCharType="begin"/>
      </w:r>
      <w:r>
        <w:rPr>
          <w:noProof/>
        </w:rPr>
        <w:instrText xml:space="preserve"> PAGEREF _Toc44687778 \h </w:instrText>
      </w:r>
      <w:r>
        <w:rPr>
          <w:noProof/>
        </w:rPr>
      </w:r>
      <w:r>
        <w:rPr>
          <w:noProof/>
        </w:rPr>
        <w:fldChar w:fldCharType="separate"/>
      </w:r>
      <w:r w:rsidR="004C1D1D">
        <w:rPr>
          <w:noProof/>
        </w:rPr>
        <w:t>18</w:t>
      </w:r>
      <w:r>
        <w:rPr>
          <w:noProof/>
        </w:rPr>
        <w:fldChar w:fldCharType="end"/>
      </w:r>
    </w:p>
    <w:p w14:paraId="776F7D91" w14:textId="2F282DAF"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4.2.2.5</w:t>
      </w:r>
      <w:r>
        <w:rPr>
          <w:rFonts w:asciiTheme="minorHAnsi" w:eastAsiaTheme="minorEastAsia" w:hAnsiTheme="minorHAnsi" w:cstheme="minorBidi"/>
          <w:noProof/>
          <w:sz w:val="22"/>
          <w:szCs w:val="22"/>
          <w:lang w:val="en-US" w:eastAsia="en-US"/>
        </w:rPr>
        <w:tab/>
      </w:r>
      <w:r>
        <w:rPr>
          <w:noProof/>
        </w:rPr>
        <w:t>Configure TNSNAMES</w:t>
      </w:r>
      <w:r>
        <w:rPr>
          <w:noProof/>
        </w:rPr>
        <w:tab/>
      </w:r>
      <w:r>
        <w:rPr>
          <w:noProof/>
        </w:rPr>
        <w:fldChar w:fldCharType="begin"/>
      </w:r>
      <w:r>
        <w:rPr>
          <w:noProof/>
        </w:rPr>
        <w:instrText xml:space="preserve"> PAGEREF _Toc44687779 \h </w:instrText>
      </w:r>
      <w:r>
        <w:rPr>
          <w:noProof/>
        </w:rPr>
      </w:r>
      <w:r>
        <w:rPr>
          <w:noProof/>
        </w:rPr>
        <w:fldChar w:fldCharType="separate"/>
      </w:r>
      <w:r w:rsidR="004C1D1D">
        <w:rPr>
          <w:noProof/>
        </w:rPr>
        <w:t>28</w:t>
      </w:r>
      <w:r>
        <w:rPr>
          <w:noProof/>
        </w:rPr>
        <w:fldChar w:fldCharType="end"/>
      </w:r>
    </w:p>
    <w:p w14:paraId="0B312023" w14:textId="0580ABBB"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4.2.2.6</w:t>
      </w:r>
      <w:r>
        <w:rPr>
          <w:rFonts w:asciiTheme="minorHAnsi" w:eastAsiaTheme="minorEastAsia" w:hAnsiTheme="minorHAnsi" w:cstheme="minorBidi"/>
          <w:noProof/>
          <w:sz w:val="22"/>
          <w:szCs w:val="22"/>
          <w:lang w:val="en-US" w:eastAsia="en-US"/>
        </w:rPr>
        <w:tab/>
      </w:r>
      <w:r>
        <w:rPr>
          <w:noProof/>
        </w:rPr>
        <w:t>Test Forms Logon</w:t>
      </w:r>
      <w:r>
        <w:rPr>
          <w:noProof/>
        </w:rPr>
        <w:tab/>
      </w:r>
      <w:r>
        <w:rPr>
          <w:noProof/>
        </w:rPr>
        <w:fldChar w:fldCharType="begin"/>
      </w:r>
      <w:r>
        <w:rPr>
          <w:noProof/>
        </w:rPr>
        <w:instrText xml:space="preserve"> PAGEREF _Toc44687780 \h </w:instrText>
      </w:r>
      <w:r>
        <w:rPr>
          <w:noProof/>
        </w:rPr>
      </w:r>
      <w:r>
        <w:rPr>
          <w:noProof/>
        </w:rPr>
        <w:fldChar w:fldCharType="separate"/>
      </w:r>
      <w:r w:rsidR="004C1D1D">
        <w:rPr>
          <w:noProof/>
        </w:rPr>
        <w:t>28</w:t>
      </w:r>
      <w:r>
        <w:rPr>
          <w:noProof/>
        </w:rPr>
        <w:fldChar w:fldCharType="end"/>
      </w:r>
    </w:p>
    <w:p w14:paraId="76AA86F3" w14:textId="68E26E7B"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Pr>
          <w:noProof/>
        </w:rPr>
        <w:t>Deploy Exor Reports</w:t>
      </w:r>
      <w:r>
        <w:rPr>
          <w:noProof/>
        </w:rPr>
        <w:tab/>
      </w:r>
      <w:r>
        <w:rPr>
          <w:noProof/>
        </w:rPr>
        <w:fldChar w:fldCharType="begin"/>
      </w:r>
      <w:r>
        <w:rPr>
          <w:noProof/>
        </w:rPr>
        <w:instrText xml:space="preserve"> PAGEREF _Toc44687781 \h </w:instrText>
      </w:r>
      <w:r>
        <w:rPr>
          <w:noProof/>
        </w:rPr>
      </w:r>
      <w:r>
        <w:rPr>
          <w:noProof/>
        </w:rPr>
        <w:fldChar w:fldCharType="separate"/>
      </w:r>
      <w:r w:rsidR="004C1D1D">
        <w:rPr>
          <w:noProof/>
        </w:rPr>
        <w:t>30</w:t>
      </w:r>
      <w:r>
        <w:rPr>
          <w:noProof/>
        </w:rPr>
        <w:fldChar w:fldCharType="end"/>
      </w:r>
    </w:p>
    <w:p w14:paraId="070806E0" w14:textId="323D8011"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4.2.3.1</w:t>
      </w:r>
      <w:r>
        <w:rPr>
          <w:rFonts w:asciiTheme="minorHAnsi" w:eastAsiaTheme="minorEastAsia" w:hAnsiTheme="minorHAnsi" w:cstheme="minorBidi"/>
          <w:noProof/>
          <w:sz w:val="22"/>
          <w:szCs w:val="22"/>
          <w:lang w:val="en-US" w:eastAsia="en-US"/>
        </w:rPr>
        <w:tab/>
      </w:r>
      <w:r>
        <w:rPr>
          <w:noProof/>
        </w:rPr>
        <w:t>Prerequisites</w:t>
      </w:r>
      <w:r>
        <w:rPr>
          <w:noProof/>
        </w:rPr>
        <w:tab/>
      </w:r>
      <w:r>
        <w:rPr>
          <w:noProof/>
        </w:rPr>
        <w:fldChar w:fldCharType="begin"/>
      </w:r>
      <w:r>
        <w:rPr>
          <w:noProof/>
        </w:rPr>
        <w:instrText xml:space="preserve"> PAGEREF _Toc44687782 \h </w:instrText>
      </w:r>
      <w:r>
        <w:rPr>
          <w:noProof/>
        </w:rPr>
      </w:r>
      <w:r>
        <w:rPr>
          <w:noProof/>
        </w:rPr>
        <w:fldChar w:fldCharType="separate"/>
      </w:r>
      <w:r w:rsidR="004C1D1D">
        <w:rPr>
          <w:noProof/>
        </w:rPr>
        <w:t>30</w:t>
      </w:r>
      <w:r>
        <w:rPr>
          <w:noProof/>
        </w:rPr>
        <w:fldChar w:fldCharType="end"/>
      </w:r>
    </w:p>
    <w:p w14:paraId="59FC76BF" w14:textId="1153E77C"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lastRenderedPageBreak/>
        <w:t>4.2.3.2</w:t>
      </w:r>
      <w:r>
        <w:rPr>
          <w:rFonts w:asciiTheme="minorHAnsi" w:eastAsiaTheme="minorEastAsia" w:hAnsiTheme="minorHAnsi" w:cstheme="minorBidi"/>
          <w:noProof/>
          <w:sz w:val="22"/>
          <w:szCs w:val="22"/>
          <w:lang w:val="en-US" w:eastAsia="en-US"/>
        </w:rPr>
        <w:tab/>
      </w:r>
      <w:r w:rsidRPr="008B0B22">
        <w:rPr>
          <w:noProof/>
          <w:shd w:val="clear" w:color="auto" w:fill="FFFFFF"/>
        </w:rPr>
        <w:t>Add RW_ADMINISTRATOR role to user</w:t>
      </w:r>
      <w:r>
        <w:rPr>
          <w:noProof/>
        </w:rPr>
        <w:tab/>
      </w:r>
      <w:r>
        <w:rPr>
          <w:noProof/>
        </w:rPr>
        <w:fldChar w:fldCharType="begin"/>
      </w:r>
      <w:r>
        <w:rPr>
          <w:noProof/>
        </w:rPr>
        <w:instrText xml:space="preserve"> PAGEREF _Toc44687783 \h </w:instrText>
      </w:r>
      <w:r>
        <w:rPr>
          <w:noProof/>
        </w:rPr>
      </w:r>
      <w:r>
        <w:rPr>
          <w:noProof/>
        </w:rPr>
        <w:fldChar w:fldCharType="separate"/>
      </w:r>
      <w:r w:rsidR="004C1D1D">
        <w:rPr>
          <w:noProof/>
        </w:rPr>
        <w:t>30</w:t>
      </w:r>
      <w:r>
        <w:rPr>
          <w:noProof/>
        </w:rPr>
        <w:fldChar w:fldCharType="end"/>
      </w:r>
    </w:p>
    <w:p w14:paraId="45646024" w14:textId="7F1AF30A"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4.2.3.3</w:t>
      </w:r>
      <w:r>
        <w:rPr>
          <w:rFonts w:asciiTheme="minorHAnsi" w:eastAsiaTheme="minorEastAsia" w:hAnsiTheme="minorHAnsi" w:cstheme="minorBidi"/>
          <w:noProof/>
          <w:sz w:val="22"/>
          <w:szCs w:val="22"/>
          <w:lang w:val="en-US" w:eastAsia="en-US"/>
        </w:rPr>
        <w:tab/>
      </w:r>
      <w:r w:rsidRPr="008B0B22">
        <w:rPr>
          <w:noProof/>
          <w:shd w:val="clear" w:color="auto" w:fill="FFFFFF"/>
        </w:rPr>
        <w:t>Add User authentication details</w:t>
      </w:r>
      <w:r>
        <w:rPr>
          <w:noProof/>
        </w:rPr>
        <w:tab/>
      </w:r>
      <w:r>
        <w:rPr>
          <w:noProof/>
        </w:rPr>
        <w:fldChar w:fldCharType="begin"/>
      </w:r>
      <w:r>
        <w:rPr>
          <w:noProof/>
        </w:rPr>
        <w:instrText xml:space="preserve"> PAGEREF _Toc44687784 \h </w:instrText>
      </w:r>
      <w:r>
        <w:rPr>
          <w:noProof/>
        </w:rPr>
      </w:r>
      <w:r>
        <w:rPr>
          <w:noProof/>
        </w:rPr>
        <w:fldChar w:fldCharType="separate"/>
      </w:r>
      <w:r w:rsidR="004C1D1D">
        <w:rPr>
          <w:noProof/>
        </w:rPr>
        <w:t>32</w:t>
      </w:r>
      <w:r>
        <w:rPr>
          <w:noProof/>
        </w:rPr>
        <w:fldChar w:fldCharType="end"/>
      </w:r>
    </w:p>
    <w:p w14:paraId="36C92E5A" w14:textId="13372460"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4.2.3.4</w:t>
      </w:r>
      <w:r>
        <w:rPr>
          <w:rFonts w:asciiTheme="minorHAnsi" w:eastAsiaTheme="minorEastAsia" w:hAnsiTheme="minorHAnsi" w:cstheme="minorBidi"/>
          <w:noProof/>
          <w:sz w:val="22"/>
          <w:szCs w:val="22"/>
          <w:lang w:val="en-US" w:eastAsia="en-US"/>
        </w:rPr>
        <w:tab/>
      </w:r>
      <w:r>
        <w:rPr>
          <w:noProof/>
        </w:rPr>
        <w:t>Configure Reports environment</w:t>
      </w:r>
      <w:r>
        <w:rPr>
          <w:noProof/>
        </w:rPr>
        <w:tab/>
      </w:r>
      <w:r>
        <w:rPr>
          <w:noProof/>
        </w:rPr>
        <w:fldChar w:fldCharType="begin"/>
      </w:r>
      <w:r>
        <w:rPr>
          <w:noProof/>
        </w:rPr>
        <w:instrText xml:space="preserve"> PAGEREF _Toc44687785 \h </w:instrText>
      </w:r>
      <w:r>
        <w:rPr>
          <w:noProof/>
        </w:rPr>
      </w:r>
      <w:r>
        <w:rPr>
          <w:noProof/>
        </w:rPr>
        <w:fldChar w:fldCharType="separate"/>
      </w:r>
      <w:r w:rsidR="004C1D1D">
        <w:rPr>
          <w:noProof/>
        </w:rPr>
        <w:t>33</w:t>
      </w:r>
      <w:r>
        <w:rPr>
          <w:noProof/>
        </w:rPr>
        <w:fldChar w:fldCharType="end"/>
      </w:r>
    </w:p>
    <w:p w14:paraId="5F041466" w14:textId="203CFA12"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4.2.3.5</w:t>
      </w:r>
      <w:r>
        <w:rPr>
          <w:rFonts w:asciiTheme="minorHAnsi" w:eastAsiaTheme="minorEastAsia" w:hAnsiTheme="minorHAnsi" w:cstheme="minorBidi"/>
          <w:noProof/>
          <w:sz w:val="22"/>
          <w:szCs w:val="22"/>
          <w:lang w:val="en-US" w:eastAsia="en-US"/>
        </w:rPr>
        <w:tab/>
      </w:r>
      <w:r>
        <w:rPr>
          <w:noProof/>
        </w:rPr>
        <w:t>Start OHS</w:t>
      </w:r>
      <w:r>
        <w:rPr>
          <w:noProof/>
        </w:rPr>
        <w:tab/>
      </w:r>
      <w:r>
        <w:rPr>
          <w:noProof/>
        </w:rPr>
        <w:fldChar w:fldCharType="begin"/>
      </w:r>
      <w:r>
        <w:rPr>
          <w:noProof/>
        </w:rPr>
        <w:instrText xml:space="preserve"> PAGEREF _Toc44687786 \h </w:instrText>
      </w:r>
      <w:r>
        <w:rPr>
          <w:noProof/>
        </w:rPr>
      </w:r>
      <w:r>
        <w:rPr>
          <w:noProof/>
        </w:rPr>
        <w:fldChar w:fldCharType="separate"/>
      </w:r>
      <w:r w:rsidR="004C1D1D">
        <w:rPr>
          <w:noProof/>
        </w:rPr>
        <w:t>34</w:t>
      </w:r>
      <w:r>
        <w:rPr>
          <w:noProof/>
        </w:rPr>
        <w:fldChar w:fldCharType="end"/>
      </w:r>
    </w:p>
    <w:p w14:paraId="3A8F87DD" w14:textId="137DE027"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4.2.3.6</w:t>
      </w:r>
      <w:r>
        <w:rPr>
          <w:rFonts w:asciiTheme="minorHAnsi" w:eastAsiaTheme="minorEastAsia" w:hAnsiTheme="minorHAnsi" w:cstheme="minorBidi"/>
          <w:noProof/>
          <w:sz w:val="22"/>
          <w:szCs w:val="22"/>
          <w:lang w:val="en-US" w:eastAsia="en-US"/>
        </w:rPr>
        <w:tab/>
      </w:r>
      <w:r>
        <w:rPr>
          <w:noProof/>
        </w:rPr>
        <w:t>Start Reports Server</w:t>
      </w:r>
      <w:r>
        <w:rPr>
          <w:noProof/>
        </w:rPr>
        <w:tab/>
      </w:r>
      <w:r>
        <w:rPr>
          <w:noProof/>
        </w:rPr>
        <w:fldChar w:fldCharType="begin"/>
      </w:r>
      <w:r>
        <w:rPr>
          <w:noProof/>
        </w:rPr>
        <w:instrText xml:space="preserve"> PAGEREF _Toc44687787 \h </w:instrText>
      </w:r>
      <w:r>
        <w:rPr>
          <w:noProof/>
        </w:rPr>
      </w:r>
      <w:r>
        <w:rPr>
          <w:noProof/>
        </w:rPr>
        <w:fldChar w:fldCharType="separate"/>
      </w:r>
      <w:r w:rsidR="004C1D1D">
        <w:rPr>
          <w:noProof/>
        </w:rPr>
        <w:t>34</w:t>
      </w:r>
      <w:r>
        <w:rPr>
          <w:noProof/>
        </w:rPr>
        <w:fldChar w:fldCharType="end"/>
      </w:r>
    </w:p>
    <w:p w14:paraId="2F5BF7F6" w14:textId="10B2A858"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4.2.3.7</w:t>
      </w:r>
      <w:r>
        <w:rPr>
          <w:rFonts w:asciiTheme="minorHAnsi" w:eastAsiaTheme="minorEastAsia" w:hAnsiTheme="minorHAnsi" w:cstheme="minorBidi"/>
          <w:noProof/>
          <w:sz w:val="22"/>
          <w:szCs w:val="22"/>
          <w:lang w:val="en-US" w:eastAsia="en-US"/>
        </w:rPr>
        <w:tab/>
      </w:r>
      <w:r>
        <w:rPr>
          <w:noProof/>
        </w:rPr>
        <w:t>Testing Reports Server Configuration</w:t>
      </w:r>
      <w:r>
        <w:rPr>
          <w:noProof/>
        </w:rPr>
        <w:tab/>
      </w:r>
      <w:r>
        <w:rPr>
          <w:noProof/>
        </w:rPr>
        <w:fldChar w:fldCharType="begin"/>
      </w:r>
      <w:r>
        <w:rPr>
          <w:noProof/>
        </w:rPr>
        <w:instrText xml:space="preserve"> PAGEREF _Toc44687788 \h </w:instrText>
      </w:r>
      <w:r>
        <w:rPr>
          <w:noProof/>
        </w:rPr>
      </w:r>
      <w:r>
        <w:rPr>
          <w:noProof/>
        </w:rPr>
        <w:fldChar w:fldCharType="separate"/>
      </w:r>
      <w:r w:rsidR="004C1D1D">
        <w:rPr>
          <w:noProof/>
        </w:rPr>
        <w:t>35</w:t>
      </w:r>
      <w:r>
        <w:rPr>
          <w:noProof/>
        </w:rPr>
        <w:fldChar w:fldCharType="end"/>
      </w:r>
    </w:p>
    <w:p w14:paraId="76446790" w14:textId="2884C38F"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4.2.3.8</w:t>
      </w:r>
      <w:r>
        <w:rPr>
          <w:rFonts w:asciiTheme="minorHAnsi" w:eastAsiaTheme="minorEastAsia" w:hAnsiTheme="minorHAnsi" w:cstheme="minorBidi"/>
          <w:noProof/>
          <w:sz w:val="22"/>
          <w:szCs w:val="22"/>
          <w:lang w:val="en-US" w:eastAsia="en-US"/>
        </w:rPr>
        <w:tab/>
      </w:r>
      <w:r>
        <w:rPr>
          <w:noProof/>
        </w:rPr>
        <w:t>Configure Exor Product Options</w:t>
      </w:r>
      <w:r>
        <w:rPr>
          <w:noProof/>
        </w:rPr>
        <w:tab/>
      </w:r>
      <w:r>
        <w:rPr>
          <w:noProof/>
        </w:rPr>
        <w:fldChar w:fldCharType="begin"/>
      </w:r>
      <w:r>
        <w:rPr>
          <w:noProof/>
        </w:rPr>
        <w:instrText xml:space="preserve"> PAGEREF _Toc44687789 \h </w:instrText>
      </w:r>
      <w:r>
        <w:rPr>
          <w:noProof/>
        </w:rPr>
      </w:r>
      <w:r>
        <w:rPr>
          <w:noProof/>
        </w:rPr>
        <w:fldChar w:fldCharType="separate"/>
      </w:r>
      <w:r w:rsidR="004C1D1D">
        <w:rPr>
          <w:noProof/>
        </w:rPr>
        <w:t>36</w:t>
      </w:r>
      <w:r>
        <w:rPr>
          <w:noProof/>
        </w:rPr>
        <w:fldChar w:fldCharType="end"/>
      </w:r>
    </w:p>
    <w:p w14:paraId="3945FF4A" w14:textId="5A608AF7"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Pr>
          <w:noProof/>
        </w:rPr>
        <w:t>Deploy MapViewer</w:t>
      </w:r>
      <w:r>
        <w:rPr>
          <w:noProof/>
        </w:rPr>
        <w:tab/>
      </w:r>
      <w:r>
        <w:rPr>
          <w:noProof/>
        </w:rPr>
        <w:fldChar w:fldCharType="begin"/>
      </w:r>
      <w:r>
        <w:rPr>
          <w:noProof/>
        </w:rPr>
        <w:instrText xml:space="preserve"> PAGEREF _Toc44687790 \h </w:instrText>
      </w:r>
      <w:r>
        <w:rPr>
          <w:noProof/>
        </w:rPr>
      </w:r>
      <w:r>
        <w:rPr>
          <w:noProof/>
        </w:rPr>
        <w:fldChar w:fldCharType="separate"/>
      </w:r>
      <w:r w:rsidR="004C1D1D">
        <w:rPr>
          <w:noProof/>
        </w:rPr>
        <w:t>37</w:t>
      </w:r>
      <w:r>
        <w:rPr>
          <w:noProof/>
        </w:rPr>
        <w:fldChar w:fldCharType="end"/>
      </w:r>
    </w:p>
    <w:p w14:paraId="4D5F9D03" w14:textId="15716D91"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4.2.4.1</w:t>
      </w:r>
      <w:r>
        <w:rPr>
          <w:rFonts w:asciiTheme="minorHAnsi" w:eastAsiaTheme="minorEastAsia" w:hAnsiTheme="minorHAnsi" w:cstheme="minorBidi"/>
          <w:noProof/>
          <w:sz w:val="22"/>
          <w:szCs w:val="22"/>
          <w:lang w:val="en-US" w:eastAsia="en-US"/>
        </w:rPr>
        <w:tab/>
      </w:r>
      <w:r>
        <w:rPr>
          <w:noProof/>
        </w:rPr>
        <w:t>JRE Java settings</w:t>
      </w:r>
      <w:r>
        <w:rPr>
          <w:noProof/>
        </w:rPr>
        <w:tab/>
      </w:r>
      <w:r>
        <w:rPr>
          <w:noProof/>
        </w:rPr>
        <w:fldChar w:fldCharType="begin"/>
      </w:r>
      <w:r>
        <w:rPr>
          <w:noProof/>
        </w:rPr>
        <w:instrText xml:space="preserve"> PAGEREF _Toc44687791 \h </w:instrText>
      </w:r>
      <w:r>
        <w:rPr>
          <w:noProof/>
        </w:rPr>
      </w:r>
      <w:r>
        <w:rPr>
          <w:noProof/>
        </w:rPr>
        <w:fldChar w:fldCharType="separate"/>
      </w:r>
      <w:r w:rsidR="004C1D1D">
        <w:rPr>
          <w:noProof/>
        </w:rPr>
        <w:t>37</w:t>
      </w:r>
      <w:r>
        <w:rPr>
          <w:noProof/>
        </w:rPr>
        <w:fldChar w:fldCharType="end"/>
      </w:r>
    </w:p>
    <w:p w14:paraId="681761D7" w14:textId="7AB50639"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4.2.4.2</w:t>
      </w:r>
      <w:r>
        <w:rPr>
          <w:rFonts w:asciiTheme="minorHAnsi" w:eastAsiaTheme="minorEastAsia" w:hAnsiTheme="minorHAnsi" w:cstheme="minorBidi"/>
          <w:noProof/>
          <w:sz w:val="22"/>
          <w:szCs w:val="22"/>
          <w:lang w:val="en-US" w:eastAsia="en-US"/>
        </w:rPr>
        <w:tab/>
      </w:r>
      <w:r>
        <w:rPr>
          <w:noProof/>
        </w:rPr>
        <w:t>MV_SECURITY Option</w:t>
      </w:r>
      <w:r>
        <w:rPr>
          <w:noProof/>
        </w:rPr>
        <w:tab/>
      </w:r>
      <w:r>
        <w:rPr>
          <w:noProof/>
        </w:rPr>
        <w:fldChar w:fldCharType="begin"/>
      </w:r>
      <w:r>
        <w:rPr>
          <w:noProof/>
        </w:rPr>
        <w:instrText xml:space="preserve"> PAGEREF _Toc44687792 \h </w:instrText>
      </w:r>
      <w:r>
        <w:rPr>
          <w:noProof/>
        </w:rPr>
      </w:r>
      <w:r>
        <w:rPr>
          <w:noProof/>
        </w:rPr>
        <w:fldChar w:fldCharType="separate"/>
      </w:r>
      <w:r w:rsidR="004C1D1D">
        <w:rPr>
          <w:noProof/>
        </w:rPr>
        <w:t>39</w:t>
      </w:r>
      <w:r>
        <w:rPr>
          <w:noProof/>
        </w:rPr>
        <w:fldChar w:fldCharType="end"/>
      </w:r>
    </w:p>
    <w:p w14:paraId="64116891" w14:textId="1B313E6D"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4.2.4.3</w:t>
      </w:r>
      <w:r>
        <w:rPr>
          <w:rFonts w:asciiTheme="minorHAnsi" w:eastAsiaTheme="minorEastAsia" w:hAnsiTheme="minorHAnsi" w:cstheme="minorBidi"/>
          <w:noProof/>
          <w:sz w:val="22"/>
          <w:szCs w:val="22"/>
          <w:lang w:val="en-US" w:eastAsia="en-US"/>
        </w:rPr>
        <w:tab/>
      </w:r>
      <w:r>
        <w:rPr>
          <w:noProof/>
        </w:rPr>
        <w:t>Undeploying Any Existing Mapviewer</w:t>
      </w:r>
      <w:r>
        <w:rPr>
          <w:noProof/>
        </w:rPr>
        <w:tab/>
      </w:r>
      <w:r>
        <w:rPr>
          <w:noProof/>
        </w:rPr>
        <w:fldChar w:fldCharType="begin"/>
      </w:r>
      <w:r>
        <w:rPr>
          <w:noProof/>
        </w:rPr>
        <w:instrText xml:space="preserve"> PAGEREF _Toc44687793 \h </w:instrText>
      </w:r>
      <w:r>
        <w:rPr>
          <w:noProof/>
        </w:rPr>
      </w:r>
      <w:r>
        <w:rPr>
          <w:noProof/>
        </w:rPr>
        <w:fldChar w:fldCharType="separate"/>
      </w:r>
      <w:r w:rsidR="004C1D1D">
        <w:rPr>
          <w:noProof/>
        </w:rPr>
        <w:t>40</w:t>
      </w:r>
      <w:r>
        <w:rPr>
          <w:noProof/>
        </w:rPr>
        <w:fldChar w:fldCharType="end"/>
      </w:r>
    </w:p>
    <w:p w14:paraId="0AE57F5C" w14:textId="3DF69452"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4.2.4.4</w:t>
      </w:r>
      <w:r>
        <w:rPr>
          <w:rFonts w:asciiTheme="minorHAnsi" w:eastAsiaTheme="minorEastAsia" w:hAnsiTheme="minorHAnsi" w:cstheme="minorBidi"/>
          <w:noProof/>
          <w:sz w:val="22"/>
          <w:szCs w:val="22"/>
          <w:lang w:val="en-US" w:eastAsia="en-US"/>
        </w:rPr>
        <w:tab/>
      </w:r>
      <w:r>
        <w:rPr>
          <w:noProof/>
        </w:rPr>
        <w:t>Deploy New Mapviewer</w:t>
      </w:r>
      <w:r>
        <w:rPr>
          <w:noProof/>
        </w:rPr>
        <w:tab/>
      </w:r>
      <w:r>
        <w:rPr>
          <w:noProof/>
        </w:rPr>
        <w:fldChar w:fldCharType="begin"/>
      </w:r>
      <w:r>
        <w:rPr>
          <w:noProof/>
        </w:rPr>
        <w:instrText xml:space="preserve"> PAGEREF _Toc44687794 \h </w:instrText>
      </w:r>
      <w:r>
        <w:rPr>
          <w:noProof/>
        </w:rPr>
      </w:r>
      <w:r>
        <w:rPr>
          <w:noProof/>
        </w:rPr>
        <w:fldChar w:fldCharType="separate"/>
      </w:r>
      <w:r w:rsidR="004C1D1D">
        <w:rPr>
          <w:noProof/>
        </w:rPr>
        <w:t>41</w:t>
      </w:r>
      <w:r>
        <w:rPr>
          <w:noProof/>
        </w:rPr>
        <w:fldChar w:fldCharType="end"/>
      </w:r>
    </w:p>
    <w:p w14:paraId="2153A97E" w14:textId="4ABBCFA7"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4.2.4.5</w:t>
      </w:r>
      <w:r>
        <w:rPr>
          <w:rFonts w:asciiTheme="minorHAnsi" w:eastAsiaTheme="minorEastAsia" w:hAnsiTheme="minorHAnsi" w:cstheme="minorBidi"/>
          <w:noProof/>
          <w:sz w:val="22"/>
          <w:szCs w:val="22"/>
          <w:lang w:val="en-US" w:eastAsia="en-US"/>
        </w:rPr>
        <w:tab/>
      </w:r>
      <w:r>
        <w:rPr>
          <w:noProof/>
        </w:rPr>
        <w:t>Define MapViewer Data Source</w:t>
      </w:r>
      <w:r>
        <w:rPr>
          <w:noProof/>
        </w:rPr>
        <w:tab/>
      </w:r>
      <w:r>
        <w:rPr>
          <w:noProof/>
        </w:rPr>
        <w:fldChar w:fldCharType="begin"/>
      </w:r>
      <w:r>
        <w:rPr>
          <w:noProof/>
        </w:rPr>
        <w:instrText xml:space="preserve"> PAGEREF _Toc44687795 \h </w:instrText>
      </w:r>
      <w:r>
        <w:rPr>
          <w:noProof/>
        </w:rPr>
      </w:r>
      <w:r>
        <w:rPr>
          <w:noProof/>
        </w:rPr>
        <w:fldChar w:fldCharType="separate"/>
      </w:r>
      <w:r w:rsidR="004C1D1D">
        <w:rPr>
          <w:noProof/>
        </w:rPr>
        <w:t>45</w:t>
      </w:r>
      <w:r>
        <w:rPr>
          <w:noProof/>
        </w:rPr>
        <w:fldChar w:fldCharType="end"/>
      </w:r>
    </w:p>
    <w:p w14:paraId="2199FBAD" w14:textId="5F6DBCBF"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4.2.4.6</w:t>
      </w:r>
      <w:r>
        <w:rPr>
          <w:rFonts w:asciiTheme="minorHAnsi" w:eastAsiaTheme="minorEastAsia" w:hAnsiTheme="minorHAnsi" w:cstheme="minorBidi"/>
          <w:noProof/>
          <w:sz w:val="22"/>
          <w:szCs w:val="22"/>
          <w:lang w:val="en-US" w:eastAsia="en-US"/>
        </w:rPr>
        <w:tab/>
      </w:r>
      <w:r>
        <w:rPr>
          <w:noProof/>
        </w:rPr>
        <w:t>Configure Mapviewer Product Options</w:t>
      </w:r>
      <w:r>
        <w:rPr>
          <w:noProof/>
        </w:rPr>
        <w:tab/>
      </w:r>
      <w:r>
        <w:rPr>
          <w:noProof/>
        </w:rPr>
        <w:fldChar w:fldCharType="begin"/>
      </w:r>
      <w:r>
        <w:rPr>
          <w:noProof/>
        </w:rPr>
        <w:instrText xml:space="preserve"> PAGEREF _Toc44687796 \h </w:instrText>
      </w:r>
      <w:r>
        <w:rPr>
          <w:noProof/>
        </w:rPr>
      </w:r>
      <w:r>
        <w:rPr>
          <w:noProof/>
        </w:rPr>
        <w:fldChar w:fldCharType="separate"/>
      </w:r>
      <w:r w:rsidR="004C1D1D">
        <w:rPr>
          <w:noProof/>
        </w:rPr>
        <w:t>47</w:t>
      </w:r>
      <w:r>
        <w:rPr>
          <w:noProof/>
        </w:rPr>
        <w:fldChar w:fldCharType="end"/>
      </w:r>
    </w:p>
    <w:p w14:paraId="2B58D877" w14:textId="5A6F416F"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Pr>
          <w:noProof/>
        </w:rPr>
        <w:t>Deploy ORDS</w:t>
      </w:r>
      <w:r>
        <w:rPr>
          <w:noProof/>
        </w:rPr>
        <w:tab/>
      </w:r>
      <w:r>
        <w:rPr>
          <w:noProof/>
        </w:rPr>
        <w:fldChar w:fldCharType="begin"/>
      </w:r>
      <w:r>
        <w:rPr>
          <w:noProof/>
        </w:rPr>
        <w:instrText xml:space="preserve"> PAGEREF _Toc44687797 \h </w:instrText>
      </w:r>
      <w:r>
        <w:rPr>
          <w:noProof/>
        </w:rPr>
      </w:r>
      <w:r>
        <w:rPr>
          <w:noProof/>
        </w:rPr>
        <w:fldChar w:fldCharType="separate"/>
      </w:r>
      <w:r w:rsidR="004C1D1D">
        <w:rPr>
          <w:noProof/>
        </w:rPr>
        <w:t>48</w:t>
      </w:r>
      <w:r>
        <w:rPr>
          <w:noProof/>
        </w:rPr>
        <w:fldChar w:fldCharType="end"/>
      </w:r>
    </w:p>
    <w:p w14:paraId="0A75250D" w14:textId="79B0449B"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1.1.1.1</w:t>
      </w:r>
      <w:r>
        <w:rPr>
          <w:rFonts w:asciiTheme="minorHAnsi" w:eastAsiaTheme="minorEastAsia" w:hAnsiTheme="minorHAnsi" w:cstheme="minorBidi"/>
          <w:noProof/>
          <w:sz w:val="22"/>
          <w:szCs w:val="22"/>
          <w:lang w:val="en-US" w:eastAsia="en-US"/>
        </w:rPr>
        <w:tab/>
      </w:r>
      <w:r>
        <w:rPr>
          <w:noProof/>
        </w:rPr>
        <w:t>Migrating DADS files to ORDS</w:t>
      </w:r>
      <w:r>
        <w:rPr>
          <w:noProof/>
        </w:rPr>
        <w:tab/>
      </w:r>
      <w:r>
        <w:rPr>
          <w:noProof/>
        </w:rPr>
        <w:fldChar w:fldCharType="begin"/>
      </w:r>
      <w:r>
        <w:rPr>
          <w:noProof/>
        </w:rPr>
        <w:instrText xml:space="preserve"> PAGEREF _Toc44687798 \h </w:instrText>
      </w:r>
      <w:r>
        <w:rPr>
          <w:noProof/>
        </w:rPr>
      </w:r>
      <w:r>
        <w:rPr>
          <w:noProof/>
        </w:rPr>
        <w:fldChar w:fldCharType="separate"/>
      </w:r>
      <w:r w:rsidR="004C1D1D">
        <w:rPr>
          <w:noProof/>
        </w:rPr>
        <w:t>56</w:t>
      </w:r>
      <w:r>
        <w:rPr>
          <w:noProof/>
        </w:rPr>
        <w:fldChar w:fldCharType="end"/>
      </w:r>
    </w:p>
    <w:p w14:paraId="4B1B12B4" w14:textId="4111AE40"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4.2.5.1</w:t>
      </w:r>
      <w:r>
        <w:rPr>
          <w:rFonts w:asciiTheme="minorHAnsi" w:eastAsiaTheme="minorEastAsia" w:hAnsiTheme="minorHAnsi" w:cstheme="minorBidi"/>
          <w:noProof/>
          <w:sz w:val="22"/>
          <w:szCs w:val="22"/>
          <w:lang w:val="en-US" w:eastAsia="en-US"/>
        </w:rPr>
        <w:tab/>
      </w:r>
      <w:r>
        <w:rPr>
          <w:noProof/>
        </w:rPr>
        <w:t>Configuring WebLogic to Handle HTTP Basic Challenges Correctly</w:t>
      </w:r>
      <w:r>
        <w:rPr>
          <w:noProof/>
        </w:rPr>
        <w:tab/>
      </w:r>
      <w:r>
        <w:rPr>
          <w:noProof/>
        </w:rPr>
        <w:fldChar w:fldCharType="begin"/>
      </w:r>
      <w:r>
        <w:rPr>
          <w:noProof/>
        </w:rPr>
        <w:instrText xml:space="preserve"> PAGEREF _Toc44687799 \h </w:instrText>
      </w:r>
      <w:r>
        <w:rPr>
          <w:noProof/>
        </w:rPr>
      </w:r>
      <w:r>
        <w:rPr>
          <w:noProof/>
        </w:rPr>
        <w:fldChar w:fldCharType="separate"/>
      </w:r>
      <w:r w:rsidR="004C1D1D">
        <w:rPr>
          <w:noProof/>
        </w:rPr>
        <w:t>58</w:t>
      </w:r>
      <w:r>
        <w:rPr>
          <w:noProof/>
        </w:rPr>
        <w:fldChar w:fldCharType="end"/>
      </w:r>
    </w:p>
    <w:p w14:paraId="68A958F5" w14:textId="3ECA9E37"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4.2.5.2</w:t>
      </w:r>
      <w:r>
        <w:rPr>
          <w:rFonts w:asciiTheme="minorHAnsi" w:eastAsiaTheme="minorEastAsia" w:hAnsiTheme="minorHAnsi" w:cstheme="minorBidi"/>
          <w:noProof/>
          <w:sz w:val="22"/>
          <w:szCs w:val="22"/>
          <w:lang w:val="en-US" w:eastAsia="en-US"/>
        </w:rPr>
        <w:tab/>
      </w:r>
      <w:r>
        <w:rPr>
          <w:noProof/>
        </w:rPr>
        <w:t>Test ORDS in Weblogic</w:t>
      </w:r>
      <w:r>
        <w:rPr>
          <w:noProof/>
        </w:rPr>
        <w:tab/>
      </w:r>
      <w:r>
        <w:rPr>
          <w:noProof/>
        </w:rPr>
        <w:fldChar w:fldCharType="begin"/>
      </w:r>
      <w:r>
        <w:rPr>
          <w:noProof/>
        </w:rPr>
        <w:instrText xml:space="preserve"> PAGEREF _Toc44687800 \h </w:instrText>
      </w:r>
      <w:r>
        <w:rPr>
          <w:noProof/>
        </w:rPr>
      </w:r>
      <w:r>
        <w:rPr>
          <w:noProof/>
        </w:rPr>
        <w:fldChar w:fldCharType="separate"/>
      </w:r>
      <w:r w:rsidR="004C1D1D">
        <w:rPr>
          <w:noProof/>
        </w:rPr>
        <w:t>59</w:t>
      </w:r>
      <w:r>
        <w:rPr>
          <w:noProof/>
        </w:rPr>
        <w:fldChar w:fldCharType="end"/>
      </w:r>
    </w:p>
    <w:p w14:paraId="43C6997A" w14:textId="591E3168"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Pr>
          <w:noProof/>
        </w:rPr>
        <w:t>Configure WebUtil</w:t>
      </w:r>
      <w:r>
        <w:rPr>
          <w:noProof/>
        </w:rPr>
        <w:tab/>
      </w:r>
      <w:r>
        <w:rPr>
          <w:noProof/>
        </w:rPr>
        <w:fldChar w:fldCharType="begin"/>
      </w:r>
      <w:r>
        <w:rPr>
          <w:noProof/>
        </w:rPr>
        <w:instrText xml:space="preserve"> PAGEREF _Toc44687801 \h </w:instrText>
      </w:r>
      <w:r>
        <w:rPr>
          <w:noProof/>
        </w:rPr>
      </w:r>
      <w:r>
        <w:rPr>
          <w:noProof/>
        </w:rPr>
        <w:fldChar w:fldCharType="separate"/>
      </w:r>
      <w:r w:rsidR="004C1D1D">
        <w:rPr>
          <w:noProof/>
        </w:rPr>
        <w:t>59</w:t>
      </w:r>
      <w:r>
        <w:rPr>
          <w:noProof/>
        </w:rPr>
        <w:fldChar w:fldCharType="end"/>
      </w:r>
    </w:p>
    <w:p w14:paraId="34FABB6E" w14:textId="02DF42E1"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US" w:eastAsia="en-US"/>
        </w:rPr>
        <w:tab/>
      </w:r>
      <w:r>
        <w:rPr>
          <w:noProof/>
        </w:rPr>
        <w:t>Post Install/Upgrade Tasks</w:t>
      </w:r>
      <w:r>
        <w:rPr>
          <w:noProof/>
        </w:rPr>
        <w:tab/>
      </w:r>
      <w:r>
        <w:rPr>
          <w:noProof/>
        </w:rPr>
        <w:fldChar w:fldCharType="begin"/>
      </w:r>
      <w:r>
        <w:rPr>
          <w:noProof/>
        </w:rPr>
        <w:instrText xml:space="preserve"> PAGEREF _Toc44687802 \h </w:instrText>
      </w:r>
      <w:r>
        <w:rPr>
          <w:noProof/>
        </w:rPr>
      </w:r>
      <w:r>
        <w:rPr>
          <w:noProof/>
        </w:rPr>
        <w:fldChar w:fldCharType="separate"/>
      </w:r>
      <w:r w:rsidR="004C1D1D">
        <w:rPr>
          <w:noProof/>
        </w:rPr>
        <w:t>61</w:t>
      </w:r>
      <w:r>
        <w:rPr>
          <w:noProof/>
        </w:rPr>
        <w:fldChar w:fldCharType="end"/>
      </w:r>
    </w:p>
    <w:p w14:paraId="11F54A33" w14:textId="33B02B72"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4.3.1</w:t>
      </w:r>
      <w:r>
        <w:rPr>
          <w:rFonts w:asciiTheme="minorHAnsi" w:eastAsiaTheme="minorEastAsia" w:hAnsiTheme="minorHAnsi" w:cstheme="minorBidi"/>
          <w:noProof/>
          <w:sz w:val="22"/>
          <w:szCs w:val="22"/>
          <w:lang w:val="en-US" w:eastAsia="en-US"/>
        </w:rPr>
        <w:tab/>
      </w:r>
      <w:r>
        <w:rPr>
          <w:noProof/>
        </w:rPr>
        <w:t>Creation of Additional Database Objects</w:t>
      </w:r>
      <w:r>
        <w:rPr>
          <w:noProof/>
        </w:rPr>
        <w:tab/>
      </w:r>
      <w:r>
        <w:rPr>
          <w:noProof/>
        </w:rPr>
        <w:fldChar w:fldCharType="begin"/>
      </w:r>
      <w:r>
        <w:rPr>
          <w:noProof/>
        </w:rPr>
        <w:instrText xml:space="preserve"> PAGEREF _Toc44687803 \h </w:instrText>
      </w:r>
      <w:r>
        <w:rPr>
          <w:noProof/>
        </w:rPr>
      </w:r>
      <w:r>
        <w:rPr>
          <w:noProof/>
        </w:rPr>
        <w:fldChar w:fldCharType="separate"/>
      </w:r>
      <w:r w:rsidR="004C1D1D">
        <w:rPr>
          <w:noProof/>
        </w:rPr>
        <w:t>61</w:t>
      </w:r>
      <w:r>
        <w:rPr>
          <w:noProof/>
        </w:rPr>
        <w:fldChar w:fldCharType="end"/>
      </w:r>
    </w:p>
    <w:p w14:paraId="0A2C34D6" w14:textId="2056073A"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4.3.2</w:t>
      </w:r>
      <w:r>
        <w:rPr>
          <w:rFonts w:asciiTheme="minorHAnsi" w:eastAsiaTheme="minorEastAsia" w:hAnsiTheme="minorHAnsi" w:cstheme="minorBidi"/>
          <w:noProof/>
          <w:sz w:val="22"/>
          <w:szCs w:val="22"/>
          <w:lang w:val="en-US" w:eastAsia="en-US"/>
        </w:rPr>
        <w:tab/>
      </w:r>
      <w:r>
        <w:rPr>
          <w:noProof/>
        </w:rPr>
        <w:t>Synonyms</w:t>
      </w:r>
      <w:r>
        <w:rPr>
          <w:noProof/>
        </w:rPr>
        <w:tab/>
      </w:r>
      <w:r>
        <w:rPr>
          <w:noProof/>
        </w:rPr>
        <w:fldChar w:fldCharType="begin"/>
      </w:r>
      <w:r>
        <w:rPr>
          <w:noProof/>
        </w:rPr>
        <w:instrText xml:space="preserve"> PAGEREF _Toc44687804 \h </w:instrText>
      </w:r>
      <w:r>
        <w:rPr>
          <w:noProof/>
        </w:rPr>
      </w:r>
      <w:r>
        <w:rPr>
          <w:noProof/>
        </w:rPr>
        <w:fldChar w:fldCharType="separate"/>
      </w:r>
      <w:r w:rsidR="004C1D1D">
        <w:rPr>
          <w:noProof/>
        </w:rPr>
        <w:t>61</w:t>
      </w:r>
      <w:r>
        <w:rPr>
          <w:noProof/>
        </w:rPr>
        <w:fldChar w:fldCharType="end"/>
      </w:r>
    </w:p>
    <w:p w14:paraId="5CF3B2F5" w14:textId="41E817D4"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4.3.3</w:t>
      </w:r>
      <w:r>
        <w:rPr>
          <w:rFonts w:asciiTheme="minorHAnsi" w:eastAsiaTheme="minorEastAsia" w:hAnsiTheme="minorHAnsi" w:cstheme="minorBidi"/>
          <w:noProof/>
          <w:sz w:val="22"/>
          <w:szCs w:val="22"/>
          <w:lang w:val="en-US" w:eastAsia="en-US"/>
        </w:rPr>
        <w:tab/>
      </w:r>
      <w:r>
        <w:rPr>
          <w:noProof/>
        </w:rPr>
        <w:t>Process Framework</w:t>
      </w:r>
      <w:r>
        <w:rPr>
          <w:noProof/>
        </w:rPr>
        <w:tab/>
      </w:r>
      <w:r>
        <w:rPr>
          <w:noProof/>
        </w:rPr>
        <w:fldChar w:fldCharType="begin"/>
      </w:r>
      <w:r>
        <w:rPr>
          <w:noProof/>
        </w:rPr>
        <w:instrText xml:space="preserve"> PAGEREF _Toc44687805 \h </w:instrText>
      </w:r>
      <w:r>
        <w:rPr>
          <w:noProof/>
        </w:rPr>
      </w:r>
      <w:r>
        <w:rPr>
          <w:noProof/>
        </w:rPr>
        <w:fldChar w:fldCharType="separate"/>
      </w:r>
      <w:r w:rsidR="004C1D1D">
        <w:rPr>
          <w:noProof/>
        </w:rPr>
        <w:t>62</w:t>
      </w:r>
      <w:r>
        <w:rPr>
          <w:noProof/>
        </w:rPr>
        <w:fldChar w:fldCharType="end"/>
      </w:r>
    </w:p>
    <w:p w14:paraId="0C254A35" w14:textId="5B1A7795"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4.3.4</w:t>
      </w:r>
      <w:r>
        <w:rPr>
          <w:rFonts w:asciiTheme="minorHAnsi" w:eastAsiaTheme="minorEastAsia" w:hAnsiTheme="minorHAnsi" w:cstheme="minorBidi"/>
          <w:noProof/>
          <w:sz w:val="22"/>
          <w:szCs w:val="22"/>
          <w:lang w:val="en-US" w:eastAsia="en-US"/>
        </w:rPr>
        <w:tab/>
      </w:r>
      <w:r>
        <w:rPr>
          <w:noProof/>
        </w:rPr>
        <w:t>Jobs</w:t>
      </w:r>
      <w:r>
        <w:rPr>
          <w:noProof/>
        </w:rPr>
        <w:tab/>
      </w:r>
      <w:r>
        <w:rPr>
          <w:noProof/>
        </w:rPr>
        <w:fldChar w:fldCharType="begin"/>
      </w:r>
      <w:r>
        <w:rPr>
          <w:noProof/>
        </w:rPr>
        <w:instrText xml:space="preserve"> PAGEREF _Toc44687806 \h </w:instrText>
      </w:r>
      <w:r>
        <w:rPr>
          <w:noProof/>
        </w:rPr>
      </w:r>
      <w:r>
        <w:rPr>
          <w:noProof/>
        </w:rPr>
        <w:fldChar w:fldCharType="separate"/>
      </w:r>
      <w:r w:rsidR="004C1D1D">
        <w:rPr>
          <w:noProof/>
        </w:rPr>
        <w:t>62</w:t>
      </w:r>
      <w:r>
        <w:rPr>
          <w:noProof/>
        </w:rPr>
        <w:fldChar w:fldCharType="end"/>
      </w:r>
    </w:p>
    <w:p w14:paraId="0D9C87A2" w14:textId="0CE4A5C4"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4.3.5</w:t>
      </w:r>
      <w:r>
        <w:rPr>
          <w:rFonts w:asciiTheme="minorHAnsi" w:eastAsiaTheme="minorEastAsia" w:hAnsiTheme="minorHAnsi" w:cstheme="minorBidi"/>
          <w:noProof/>
          <w:sz w:val="22"/>
          <w:szCs w:val="22"/>
          <w:lang w:val="en-US" w:eastAsia="en-US"/>
        </w:rPr>
        <w:tab/>
      </w:r>
      <w:r>
        <w:rPr>
          <w:noProof/>
        </w:rPr>
        <w:t>Spatial Configuration</w:t>
      </w:r>
      <w:r>
        <w:rPr>
          <w:noProof/>
        </w:rPr>
        <w:tab/>
      </w:r>
      <w:r>
        <w:rPr>
          <w:noProof/>
        </w:rPr>
        <w:fldChar w:fldCharType="begin"/>
      </w:r>
      <w:r>
        <w:rPr>
          <w:noProof/>
        </w:rPr>
        <w:instrText xml:space="preserve"> PAGEREF _Toc44687807 \h </w:instrText>
      </w:r>
      <w:r>
        <w:rPr>
          <w:noProof/>
        </w:rPr>
      </w:r>
      <w:r>
        <w:rPr>
          <w:noProof/>
        </w:rPr>
        <w:fldChar w:fldCharType="separate"/>
      </w:r>
      <w:r w:rsidR="004C1D1D">
        <w:rPr>
          <w:noProof/>
        </w:rPr>
        <w:t>62</w:t>
      </w:r>
      <w:r>
        <w:rPr>
          <w:noProof/>
        </w:rPr>
        <w:fldChar w:fldCharType="end"/>
      </w:r>
    </w:p>
    <w:p w14:paraId="490C040E" w14:textId="40D3B77C"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4.3.6</w:t>
      </w:r>
      <w:r>
        <w:rPr>
          <w:rFonts w:asciiTheme="minorHAnsi" w:eastAsiaTheme="minorEastAsia" w:hAnsiTheme="minorHAnsi" w:cstheme="minorBidi"/>
          <w:noProof/>
          <w:sz w:val="22"/>
          <w:szCs w:val="22"/>
          <w:lang w:val="en-US" w:eastAsia="en-US"/>
        </w:rPr>
        <w:tab/>
      </w:r>
      <w:r>
        <w:rPr>
          <w:noProof/>
        </w:rPr>
        <w:t>Spatial Theme Creation</w:t>
      </w:r>
      <w:r>
        <w:rPr>
          <w:noProof/>
        </w:rPr>
        <w:tab/>
      </w:r>
      <w:r>
        <w:rPr>
          <w:noProof/>
        </w:rPr>
        <w:fldChar w:fldCharType="begin"/>
      </w:r>
      <w:r>
        <w:rPr>
          <w:noProof/>
        </w:rPr>
        <w:instrText xml:space="preserve"> PAGEREF _Toc44687808 \h </w:instrText>
      </w:r>
      <w:r>
        <w:rPr>
          <w:noProof/>
        </w:rPr>
      </w:r>
      <w:r>
        <w:rPr>
          <w:noProof/>
        </w:rPr>
        <w:fldChar w:fldCharType="separate"/>
      </w:r>
      <w:r w:rsidR="004C1D1D">
        <w:rPr>
          <w:noProof/>
        </w:rPr>
        <w:t>62</w:t>
      </w:r>
      <w:r>
        <w:rPr>
          <w:noProof/>
        </w:rPr>
        <w:fldChar w:fldCharType="end"/>
      </w:r>
    </w:p>
    <w:p w14:paraId="6D045B62" w14:textId="5F31E4E4"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4.3.7</w:t>
      </w:r>
      <w:r>
        <w:rPr>
          <w:rFonts w:asciiTheme="minorHAnsi" w:eastAsiaTheme="minorEastAsia" w:hAnsiTheme="minorHAnsi" w:cstheme="minorBidi"/>
          <w:noProof/>
          <w:sz w:val="22"/>
          <w:szCs w:val="22"/>
          <w:lang w:val="en-US" w:eastAsia="en-US"/>
        </w:rPr>
        <w:tab/>
      </w:r>
      <w:r>
        <w:rPr>
          <w:noProof/>
        </w:rPr>
        <w:t>Spatial Index creation</w:t>
      </w:r>
      <w:r>
        <w:rPr>
          <w:noProof/>
        </w:rPr>
        <w:tab/>
      </w:r>
      <w:r>
        <w:rPr>
          <w:noProof/>
        </w:rPr>
        <w:fldChar w:fldCharType="begin"/>
      </w:r>
      <w:r>
        <w:rPr>
          <w:noProof/>
        </w:rPr>
        <w:instrText xml:space="preserve"> PAGEREF _Toc44687809 \h </w:instrText>
      </w:r>
      <w:r>
        <w:rPr>
          <w:noProof/>
        </w:rPr>
      </w:r>
      <w:r>
        <w:rPr>
          <w:noProof/>
        </w:rPr>
        <w:fldChar w:fldCharType="separate"/>
      </w:r>
      <w:r w:rsidR="004C1D1D">
        <w:rPr>
          <w:noProof/>
        </w:rPr>
        <w:t>63</w:t>
      </w:r>
      <w:r>
        <w:rPr>
          <w:noProof/>
        </w:rPr>
        <w:fldChar w:fldCharType="end"/>
      </w:r>
    </w:p>
    <w:p w14:paraId="5B32B7AF" w14:textId="284407E9"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4.3.8</w:t>
      </w:r>
      <w:r>
        <w:rPr>
          <w:rFonts w:asciiTheme="minorHAnsi" w:eastAsiaTheme="minorEastAsia" w:hAnsiTheme="minorHAnsi" w:cstheme="minorBidi"/>
          <w:noProof/>
          <w:sz w:val="22"/>
          <w:szCs w:val="22"/>
          <w:lang w:val="en-US" w:eastAsia="en-US"/>
        </w:rPr>
        <w:tab/>
      </w:r>
      <w:r>
        <w:rPr>
          <w:noProof/>
        </w:rPr>
        <w:t>Mandatory Configuration</w:t>
      </w:r>
      <w:r>
        <w:rPr>
          <w:noProof/>
        </w:rPr>
        <w:tab/>
      </w:r>
      <w:r>
        <w:rPr>
          <w:noProof/>
        </w:rPr>
        <w:fldChar w:fldCharType="begin"/>
      </w:r>
      <w:r>
        <w:rPr>
          <w:noProof/>
        </w:rPr>
        <w:instrText xml:space="preserve"> PAGEREF _Toc44687810 \h </w:instrText>
      </w:r>
      <w:r>
        <w:rPr>
          <w:noProof/>
        </w:rPr>
      </w:r>
      <w:r>
        <w:rPr>
          <w:noProof/>
        </w:rPr>
        <w:fldChar w:fldCharType="separate"/>
      </w:r>
      <w:r w:rsidR="004C1D1D">
        <w:rPr>
          <w:noProof/>
        </w:rPr>
        <w:t>63</w:t>
      </w:r>
      <w:r>
        <w:rPr>
          <w:noProof/>
        </w:rPr>
        <w:fldChar w:fldCharType="end"/>
      </w:r>
    </w:p>
    <w:p w14:paraId="43BDA2CB" w14:textId="21402411"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4.3.8.1</w:t>
      </w:r>
      <w:r>
        <w:rPr>
          <w:rFonts w:asciiTheme="minorHAnsi" w:eastAsiaTheme="minorEastAsia" w:hAnsiTheme="minorHAnsi" w:cstheme="minorBidi"/>
          <w:noProof/>
          <w:sz w:val="22"/>
          <w:szCs w:val="22"/>
          <w:lang w:val="en-US" w:eastAsia="en-US"/>
        </w:rPr>
        <w:tab/>
      </w:r>
      <w:r>
        <w:rPr>
          <w:noProof/>
        </w:rPr>
        <w:t>exor_version.txt</w:t>
      </w:r>
      <w:r>
        <w:rPr>
          <w:noProof/>
        </w:rPr>
        <w:tab/>
      </w:r>
      <w:r>
        <w:rPr>
          <w:noProof/>
        </w:rPr>
        <w:fldChar w:fldCharType="begin"/>
      </w:r>
      <w:r>
        <w:rPr>
          <w:noProof/>
        </w:rPr>
        <w:instrText xml:space="preserve"> PAGEREF _Toc44687811 \h </w:instrText>
      </w:r>
      <w:r>
        <w:rPr>
          <w:noProof/>
        </w:rPr>
      </w:r>
      <w:r>
        <w:rPr>
          <w:noProof/>
        </w:rPr>
        <w:fldChar w:fldCharType="separate"/>
      </w:r>
      <w:r w:rsidR="004C1D1D">
        <w:rPr>
          <w:noProof/>
        </w:rPr>
        <w:t>63</w:t>
      </w:r>
      <w:r>
        <w:rPr>
          <w:noProof/>
        </w:rPr>
        <w:fldChar w:fldCharType="end"/>
      </w:r>
    </w:p>
    <w:p w14:paraId="5D1B2700" w14:textId="085298CE"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rFonts w:asciiTheme="minorHAnsi" w:hAnsiTheme="minorHAnsi" w:cstheme="minorHAnsi"/>
          <w:noProof/>
          <w14:scene3d>
            <w14:camera w14:prst="orthographicFront"/>
            <w14:lightRig w14:rig="threePt" w14:dir="t">
              <w14:rot w14:lat="0" w14:lon="0" w14:rev="0"/>
            </w14:lightRig>
          </w14:scene3d>
        </w:rPr>
        <w:t>4.3.9</w:t>
      </w:r>
      <w:r>
        <w:rPr>
          <w:rFonts w:asciiTheme="minorHAnsi" w:eastAsiaTheme="minorEastAsia" w:hAnsiTheme="minorHAnsi" w:cstheme="minorBidi"/>
          <w:noProof/>
          <w:sz w:val="22"/>
          <w:szCs w:val="22"/>
          <w:lang w:val="en-US" w:eastAsia="en-US"/>
        </w:rPr>
        <w:tab/>
      </w:r>
      <w:r w:rsidRPr="008B0B22">
        <w:rPr>
          <w:rFonts w:asciiTheme="minorHAnsi" w:hAnsiTheme="minorHAnsi" w:cstheme="minorHAnsi"/>
          <w:noProof/>
        </w:rPr>
        <w:t>EXOR_JPG.JAR</w:t>
      </w:r>
      <w:r>
        <w:rPr>
          <w:noProof/>
        </w:rPr>
        <w:tab/>
      </w:r>
      <w:r>
        <w:rPr>
          <w:noProof/>
        </w:rPr>
        <w:fldChar w:fldCharType="begin"/>
      </w:r>
      <w:r>
        <w:rPr>
          <w:noProof/>
        </w:rPr>
        <w:instrText xml:space="preserve"> PAGEREF _Toc44687812 \h </w:instrText>
      </w:r>
      <w:r>
        <w:rPr>
          <w:noProof/>
        </w:rPr>
      </w:r>
      <w:r>
        <w:rPr>
          <w:noProof/>
        </w:rPr>
        <w:fldChar w:fldCharType="separate"/>
      </w:r>
      <w:r w:rsidR="004C1D1D">
        <w:rPr>
          <w:noProof/>
        </w:rPr>
        <w:t>63</w:t>
      </w:r>
      <w:r>
        <w:rPr>
          <w:noProof/>
        </w:rPr>
        <w:fldChar w:fldCharType="end"/>
      </w:r>
    </w:p>
    <w:p w14:paraId="75B4225C" w14:textId="5C87B249" w:rsidR="001910F4" w:rsidRDefault="001910F4">
      <w:pPr>
        <w:pStyle w:val="TOC3"/>
        <w:tabs>
          <w:tab w:val="left" w:pos="162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4.3.10</w:t>
      </w:r>
      <w:r>
        <w:rPr>
          <w:rFonts w:asciiTheme="minorHAnsi" w:eastAsiaTheme="minorEastAsia" w:hAnsiTheme="minorHAnsi" w:cstheme="minorBidi"/>
          <w:noProof/>
          <w:sz w:val="22"/>
          <w:szCs w:val="22"/>
          <w:lang w:val="en-US" w:eastAsia="en-US"/>
        </w:rPr>
        <w:tab/>
      </w:r>
      <w:r>
        <w:rPr>
          <w:noProof/>
        </w:rPr>
        <w:t>Doc Bundle Loader</w:t>
      </w:r>
      <w:r>
        <w:rPr>
          <w:noProof/>
        </w:rPr>
        <w:tab/>
      </w:r>
      <w:r>
        <w:rPr>
          <w:noProof/>
        </w:rPr>
        <w:fldChar w:fldCharType="begin"/>
      </w:r>
      <w:r>
        <w:rPr>
          <w:noProof/>
        </w:rPr>
        <w:instrText xml:space="preserve"> PAGEREF _Toc44687813 \h </w:instrText>
      </w:r>
      <w:r>
        <w:rPr>
          <w:noProof/>
        </w:rPr>
      </w:r>
      <w:r>
        <w:rPr>
          <w:noProof/>
        </w:rPr>
        <w:fldChar w:fldCharType="separate"/>
      </w:r>
      <w:r w:rsidR="004C1D1D">
        <w:rPr>
          <w:noProof/>
        </w:rPr>
        <w:t>63</w:t>
      </w:r>
      <w:r>
        <w:rPr>
          <w:noProof/>
        </w:rPr>
        <w:fldChar w:fldCharType="end"/>
      </w:r>
    </w:p>
    <w:p w14:paraId="1A970AD3" w14:textId="1F47ECBB"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4.3.10.1</w:t>
      </w:r>
      <w:r>
        <w:rPr>
          <w:rFonts w:asciiTheme="minorHAnsi" w:eastAsiaTheme="minorEastAsia" w:hAnsiTheme="minorHAnsi" w:cstheme="minorBidi"/>
          <w:noProof/>
          <w:sz w:val="22"/>
          <w:szCs w:val="22"/>
          <w:lang w:val="en-US" w:eastAsia="en-US"/>
        </w:rPr>
        <w:tab/>
      </w:r>
      <w:r>
        <w:rPr>
          <w:noProof/>
        </w:rPr>
        <w:t>Oracle External Scheduler Jobs</w:t>
      </w:r>
      <w:r>
        <w:rPr>
          <w:noProof/>
        </w:rPr>
        <w:tab/>
      </w:r>
      <w:r>
        <w:rPr>
          <w:noProof/>
        </w:rPr>
        <w:fldChar w:fldCharType="begin"/>
      </w:r>
      <w:r>
        <w:rPr>
          <w:noProof/>
        </w:rPr>
        <w:instrText xml:space="preserve"> PAGEREF _Toc44687814 \h </w:instrText>
      </w:r>
      <w:r>
        <w:rPr>
          <w:noProof/>
        </w:rPr>
      </w:r>
      <w:r>
        <w:rPr>
          <w:noProof/>
        </w:rPr>
        <w:fldChar w:fldCharType="separate"/>
      </w:r>
      <w:r w:rsidR="004C1D1D">
        <w:rPr>
          <w:noProof/>
        </w:rPr>
        <w:t>63</w:t>
      </w:r>
      <w:r>
        <w:rPr>
          <w:noProof/>
        </w:rPr>
        <w:fldChar w:fldCharType="end"/>
      </w:r>
    </w:p>
    <w:p w14:paraId="2F870D9B" w14:textId="454ADE31" w:rsidR="001910F4" w:rsidRDefault="001910F4">
      <w:pPr>
        <w:pStyle w:val="TOC1"/>
        <w:tabs>
          <w:tab w:val="left" w:pos="360"/>
        </w:tabs>
        <w:rPr>
          <w:rFonts w:asciiTheme="minorHAnsi" w:eastAsiaTheme="minorEastAsia" w:hAnsiTheme="minorHAnsi" w:cstheme="minorBidi"/>
          <w:noProof/>
          <w:sz w:val="22"/>
          <w:szCs w:val="22"/>
          <w:lang w:val="en-US" w:eastAsia="en-US"/>
        </w:rPr>
      </w:pPr>
      <w:r>
        <w:rPr>
          <w:noProof/>
        </w:rPr>
        <w:t>5</w:t>
      </w:r>
      <w:r>
        <w:rPr>
          <w:rFonts w:asciiTheme="minorHAnsi" w:eastAsiaTheme="minorEastAsia" w:hAnsiTheme="minorHAnsi" w:cstheme="minorBidi"/>
          <w:noProof/>
          <w:sz w:val="22"/>
          <w:szCs w:val="22"/>
          <w:lang w:val="en-US" w:eastAsia="en-US"/>
        </w:rPr>
        <w:tab/>
      </w:r>
      <w:r>
        <w:rPr>
          <w:noProof/>
        </w:rPr>
        <w:t>Schemes Manager</w:t>
      </w:r>
      <w:r>
        <w:rPr>
          <w:noProof/>
        </w:rPr>
        <w:tab/>
      </w:r>
      <w:r>
        <w:rPr>
          <w:noProof/>
        </w:rPr>
        <w:fldChar w:fldCharType="begin"/>
      </w:r>
      <w:r>
        <w:rPr>
          <w:noProof/>
        </w:rPr>
        <w:instrText xml:space="preserve"> PAGEREF _Toc44687815 \h </w:instrText>
      </w:r>
      <w:r>
        <w:rPr>
          <w:noProof/>
        </w:rPr>
      </w:r>
      <w:r>
        <w:rPr>
          <w:noProof/>
        </w:rPr>
        <w:fldChar w:fldCharType="separate"/>
      </w:r>
      <w:r w:rsidR="004C1D1D">
        <w:rPr>
          <w:noProof/>
        </w:rPr>
        <w:t>65</w:t>
      </w:r>
      <w:r>
        <w:rPr>
          <w:noProof/>
        </w:rPr>
        <w:fldChar w:fldCharType="end"/>
      </w:r>
    </w:p>
    <w:p w14:paraId="6B21BBB0" w14:textId="3E1F5AE4"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Pr>
          <w:noProof/>
        </w:rPr>
        <w:t>Database Server Install/Upgrade for Schemes Manager</w:t>
      </w:r>
      <w:r>
        <w:rPr>
          <w:noProof/>
        </w:rPr>
        <w:tab/>
      </w:r>
      <w:r>
        <w:rPr>
          <w:noProof/>
        </w:rPr>
        <w:fldChar w:fldCharType="begin"/>
      </w:r>
      <w:r>
        <w:rPr>
          <w:noProof/>
        </w:rPr>
        <w:instrText xml:space="preserve"> PAGEREF _Toc44687816 \h </w:instrText>
      </w:r>
      <w:r>
        <w:rPr>
          <w:noProof/>
        </w:rPr>
      </w:r>
      <w:r>
        <w:rPr>
          <w:noProof/>
        </w:rPr>
        <w:fldChar w:fldCharType="separate"/>
      </w:r>
      <w:r w:rsidR="004C1D1D">
        <w:rPr>
          <w:noProof/>
        </w:rPr>
        <w:t>67</w:t>
      </w:r>
      <w:r>
        <w:rPr>
          <w:noProof/>
        </w:rPr>
        <w:fldChar w:fldCharType="end"/>
      </w:r>
    </w:p>
    <w:p w14:paraId="082A3A9D" w14:textId="088F0809"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Pr>
          <w:noProof/>
        </w:rPr>
        <w:t>Install/Upgrade of Schemes Manager</w:t>
      </w:r>
      <w:r>
        <w:rPr>
          <w:noProof/>
        </w:rPr>
        <w:tab/>
      </w:r>
      <w:r>
        <w:rPr>
          <w:noProof/>
        </w:rPr>
        <w:fldChar w:fldCharType="begin"/>
      </w:r>
      <w:r>
        <w:rPr>
          <w:noProof/>
        </w:rPr>
        <w:instrText xml:space="preserve"> PAGEREF _Toc44687817 \h </w:instrText>
      </w:r>
      <w:r>
        <w:rPr>
          <w:noProof/>
        </w:rPr>
      </w:r>
      <w:r>
        <w:rPr>
          <w:noProof/>
        </w:rPr>
        <w:fldChar w:fldCharType="separate"/>
      </w:r>
      <w:r w:rsidR="004C1D1D">
        <w:rPr>
          <w:noProof/>
        </w:rPr>
        <w:t>67</w:t>
      </w:r>
      <w:r>
        <w:rPr>
          <w:noProof/>
        </w:rPr>
        <w:fldChar w:fldCharType="end"/>
      </w:r>
    </w:p>
    <w:p w14:paraId="57174D42" w14:textId="5160311B"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Pr>
          <w:noProof/>
        </w:rPr>
        <w:t>Application Server Install/Upgrade for Schemes Manager</w:t>
      </w:r>
      <w:r>
        <w:rPr>
          <w:noProof/>
        </w:rPr>
        <w:tab/>
      </w:r>
      <w:r>
        <w:rPr>
          <w:noProof/>
        </w:rPr>
        <w:fldChar w:fldCharType="begin"/>
      </w:r>
      <w:r>
        <w:rPr>
          <w:noProof/>
        </w:rPr>
        <w:instrText xml:space="preserve"> PAGEREF _Toc44687818 \h </w:instrText>
      </w:r>
      <w:r>
        <w:rPr>
          <w:noProof/>
        </w:rPr>
      </w:r>
      <w:r>
        <w:rPr>
          <w:noProof/>
        </w:rPr>
        <w:fldChar w:fldCharType="separate"/>
      </w:r>
      <w:r w:rsidR="004C1D1D">
        <w:rPr>
          <w:noProof/>
        </w:rPr>
        <w:t>68</w:t>
      </w:r>
      <w:r>
        <w:rPr>
          <w:noProof/>
        </w:rPr>
        <w:fldChar w:fldCharType="end"/>
      </w:r>
    </w:p>
    <w:p w14:paraId="33FBCDF8" w14:textId="6AB253B3"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Pr>
          <w:noProof/>
        </w:rPr>
        <w:t>Deploy Product Binary files</w:t>
      </w:r>
      <w:r>
        <w:rPr>
          <w:noProof/>
        </w:rPr>
        <w:tab/>
      </w:r>
      <w:r>
        <w:rPr>
          <w:noProof/>
        </w:rPr>
        <w:fldChar w:fldCharType="begin"/>
      </w:r>
      <w:r>
        <w:rPr>
          <w:noProof/>
        </w:rPr>
        <w:instrText xml:space="preserve"> PAGEREF _Toc44687819 \h </w:instrText>
      </w:r>
      <w:r>
        <w:rPr>
          <w:noProof/>
        </w:rPr>
      </w:r>
      <w:r>
        <w:rPr>
          <w:noProof/>
        </w:rPr>
        <w:fldChar w:fldCharType="separate"/>
      </w:r>
      <w:r w:rsidR="004C1D1D">
        <w:rPr>
          <w:noProof/>
        </w:rPr>
        <w:t>68</w:t>
      </w:r>
      <w:r>
        <w:rPr>
          <w:noProof/>
        </w:rPr>
        <w:fldChar w:fldCharType="end"/>
      </w:r>
    </w:p>
    <w:p w14:paraId="5E1979A2" w14:textId="37163590" w:rsidR="001910F4" w:rsidRDefault="001910F4">
      <w:pPr>
        <w:pStyle w:val="TOC2"/>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en-US" w:eastAsia="en-US"/>
        </w:rPr>
        <w:tab/>
      </w:r>
      <w:r>
        <w:rPr>
          <w:noProof/>
        </w:rPr>
        <w:t>Post Install/Upgrade Tasks</w:t>
      </w:r>
      <w:r>
        <w:rPr>
          <w:noProof/>
        </w:rPr>
        <w:tab/>
      </w:r>
      <w:r>
        <w:rPr>
          <w:noProof/>
        </w:rPr>
        <w:fldChar w:fldCharType="begin"/>
      </w:r>
      <w:r>
        <w:rPr>
          <w:noProof/>
        </w:rPr>
        <w:instrText xml:space="preserve"> PAGEREF _Toc44687820 \h </w:instrText>
      </w:r>
      <w:r>
        <w:rPr>
          <w:noProof/>
        </w:rPr>
      </w:r>
      <w:r>
        <w:rPr>
          <w:noProof/>
        </w:rPr>
        <w:fldChar w:fldCharType="separate"/>
      </w:r>
      <w:r w:rsidR="004C1D1D">
        <w:rPr>
          <w:noProof/>
        </w:rPr>
        <w:t>68</w:t>
      </w:r>
      <w:r>
        <w:rPr>
          <w:noProof/>
        </w:rPr>
        <w:fldChar w:fldCharType="end"/>
      </w:r>
    </w:p>
    <w:p w14:paraId="125C3431" w14:textId="40D89B1A"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lastRenderedPageBreak/>
        <w:t>5.3.1</w:t>
      </w:r>
      <w:r>
        <w:rPr>
          <w:rFonts w:asciiTheme="minorHAnsi" w:eastAsiaTheme="minorEastAsia" w:hAnsiTheme="minorHAnsi" w:cstheme="minorBidi"/>
          <w:noProof/>
          <w:sz w:val="22"/>
          <w:szCs w:val="22"/>
          <w:lang w:val="en-US" w:eastAsia="en-US"/>
        </w:rPr>
        <w:tab/>
      </w:r>
      <w:r>
        <w:rPr>
          <w:noProof/>
        </w:rPr>
        <w:t>Mandatory Configuration</w:t>
      </w:r>
      <w:r>
        <w:rPr>
          <w:noProof/>
        </w:rPr>
        <w:tab/>
      </w:r>
      <w:r>
        <w:rPr>
          <w:noProof/>
        </w:rPr>
        <w:fldChar w:fldCharType="begin"/>
      </w:r>
      <w:r>
        <w:rPr>
          <w:noProof/>
        </w:rPr>
        <w:instrText xml:space="preserve"> PAGEREF _Toc44687821 \h </w:instrText>
      </w:r>
      <w:r>
        <w:rPr>
          <w:noProof/>
        </w:rPr>
      </w:r>
      <w:r>
        <w:rPr>
          <w:noProof/>
        </w:rPr>
        <w:fldChar w:fldCharType="separate"/>
      </w:r>
      <w:r w:rsidR="004C1D1D">
        <w:rPr>
          <w:noProof/>
        </w:rPr>
        <w:t>68</w:t>
      </w:r>
      <w:r>
        <w:rPr>
          <w:noProof/>
        </w:rPr>
        <w:fldChar w:fldCharType="end"/>
      </w:r>
    </w:p>
    <w:p w14:paraId="764AE456" w14:textId="66BFCFEA" w:rsidR="001910F4" w:rsidRDefault="001910F4">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5.3.1.1</w:t>
      </w:r>
      <w:r>
        <w:rPr>
          <w:rFonts w:asciiTheme="minorHAnsi" w:eastAsiaTheme="minorEastAsia" w:hAnsiTheme="minorHAnsi" w:cstheme="minorBidi"/>
          <w:noProof/>
          <w:sz w:val="22"/>
          <w:szCs w:val="22"/>
          <w:lang w:val="en-US" w:eastAsia="en-US"/>
        </w:rPr>
        <w:tab/>
      </w:r>
      <w:r>
        <w:rPr>
          <w:noProof/>
        </w:rPr>
        <w:t>exor_version.txt</w:t>
      </w:r>
      <w:r>
        <w:rPr>
          <w:noProof/>
        </w:rPr>
        <w:tab/>
      </w:r>
      <w:r>
        <w:rPr>
          <w:noProof/>
        </w:rPr>
        <w:fldChar w:fldCharType="begin"/>
      </w:r>
      <w:r>
        <w:rPr>
          <w:noProof/>
        </w:rPr>
        <w:instrText xml:space="preserve"> PAGEREF _Toc44687822 \h </w:instrText>
      </w:r>
      <w:r>
        <w:rPr>
          <w:noProof/>
        </w:rPr>
      </w:r>
      <w:r>
        <w:rPr>
          <w:noProof/>
        </w:rPr>
        <w:fldChar w:fldCharType="separate"/>
      </w:r>
      <w:r w:rsidR="004C1D1D">
        <w:rPr>
          <w:noProof/>
        </w:rPr>
        <w:t>68</w:t>
      </w:r>
      <w:r>
        <w:rPr>
          <w:noProof/>
        </w:rPr>
        <w:fldChar w:fldCharType="end"/>
      </w:r>
    </w:p>
    <w:p w14:paraId="32269B59" w14:textId="52649801" w:rsidR="001910F4" w:rsidRDefault="001910F4">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8B0B22">
        <w:rPr>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lang w:val="en-US" w:eastAsia="en-US"/>
        </w:rPr>
        <w:tab/>
      </w:r>
      <w:r>
        <w:rPr>
          <w:noProof/>
        </w:rPr>
        <w:t>Product Licencing</w:t>
      </w:r>
      <w:r>
        <w:rPr>
          <w:noProof/>
        </w:rPr>
        <w:tab/>
      </w:r>
      <w:r>
        <w:rPr>
          <w:noProof/>
        </w:rPr>
        <w:fldChar w:fldCharType="begin"/>
      </w:r>
      <w:r>
        <w:rPr>
          <w:noProof/>
        </w:rPr>
        <w:instrText xml:space="preserve"> PAGEREF _Toc44687823 \h </w:instrText>
      </w:r>
      <w:r>
        <w:rPr>
          <w:noProof/>
        </w:rPr>
      </w:r>
      <w:r>
        <w:rPr>
          <w:noProof/>
        </w:rPr>
        <w:fldChar w:fldCharType="separate"/>
      </w:r>
      <w:r w:rsidR="004C1D1D">
        <w:rPr>
          <w:noProof/>
        </w:rPr>
        <w:t>68</w:t>
      </w:r>
      <w:r>
        <w:rPr>
          <w:noProof/>
        </w:rPr>
        <w:fldChar w:fldCharType="end"/>
      </w:r>
    </w:p>
    <w:p w14:paraId="665DAE36" w14:textId="156F0A42" w:rsidR="007039F3" w:rsidRPr="0044094A" w:rsidRDefault="007039F3" w:rsidP="007039F3">
      <w:r w:rsidRPr="0044094A">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CD6C478" w14:textId="77777777" w:rsidR="007039F3" w:rsidRPr="00EF643D" w:rsidRDefault="007039F3" w:rsidP="007D1B47">
      <w:pPr>
        <w:pStyle w:val="Heading1"/>
      </w:pPr>
      <w:bookmarkStart w:id="2" w:name="_Toc366491969"/>
      <w:bookmarkStart w:id="3" w:name="_Toc44687747"/>
      <w:r w:rsidRPr="00EF643D">
        <w:lastRenderedPageBreak/>
        <w:t>Introduction</w:t>
      </w:r>
      <w:bookmarkEnd w:id="2"/>
      <w:bookmarkEnd w:id="3"/>
    </w:p>
    <w:p w14:paraId="363C1785" w14:textId="77777777" w:rsidR="007039F3" w:rsidRPr="00EF643D" w:rsidRDefault="007039F3" w:rsidP="00773686">
      <w:pPr>
        <w:pStyle w:val="Heading2"/>
      </w:pPr>
      <w:bookmarkStart w:id="4" w:name="_Toc366491970"/>
      <w:bookmarkStart w:id="5" w:name="_Toc44687748"/>
      <w:bookmarkStart w:id="6" w:name="_Toc180569824"/>
      <w:r w:rsidRPr="00EF643D">
        <w:t>Purpose</w:t>
      </w:r>
      <w:bookmarkEnd w:id="4"/>
      <w:bookmarkEnd w:id="5"/>
    </w:p>
    <w:p w14:paraId="154E1A0A" w14:textId="00466528" w:rsidR="007039F3" w:rsidRDefault="007039F3" w:rsidP="000E7AFC">
      <w:pPr>
        <w:pStyle w:val="Body"/>
      </w:pPr>
      <w:r w:rsidRPr="00EF643D">
        <w:t xml:space="preserve">This guide covers steps involved in installing/upgrading the </w:t>
      </w:r>
      <w:r w:rsidR="00A25A96">
        <w:t xml:space="preserve">Exor products listed in section </w:t>
      </w:r>
      <w:r w:rsidR="000E7AFC">
        <w:fldChar w:fldCharType="begin"/>
      </w:r>
      <w:r w:rsidR="000E7AFC">
        <w:instrText xml:space="preserve"> REF _Ref44571818 \r \h </w:instrText>
      </w:r>
      <w:r w:rsidR="000E7AFC">
        <w:fldChar w:fldCharType="separate"/>
      </w:r>
      <w:r w:rsidR="004C1D1D">
        <w:t>1.2</w:t>
      </w:r>
      <w:r w:rsidR="000E7AFC">
        <w:fldChar w:fldCharType="end"/>
      </w:r>
      <w:r w:rsidR="000E7AFC">
        <w:t xml:space="preserve"> below.</w:t>
      </w:r>
    </w:p>
    <w:p w14:paraId="6D69572D" w14:textId="7368A7E3" w:rsidR="007039F3" w:rsidRDefault="007039F3" w:rsidP="007039F3">
      <w:pPr>
        <w:pStyle w:val="Body"/>
      </w:pPr>
      <w:r w:rsidRPr="00EF643D">
        <w:t>Each product upgrade is split into two distinct stages,</w:t>
      </w:r>
    </w:p>
    <w:p w14:paraId="10FD967F" w14:textId="77777777" w:rsidR="00934F93" w:rsidRPr="00EF643D" w:rsidRDefault="00934F93" w:rsidP="007039F3">
      <w:pPr>
        <w:pStyle w:val="Body"/>
      </w:pPr>
    </w:p>
    <w:p w14:paraId="71C93220" w14:textId="77777777" w:rsidR="007039F3" w:rsidRPr="00EF643D" w:rsidRDefault="007039F3" w:rsidP="007039F3">
      <w:pPr>
        <w:pStyle w:val="Body"/>
        <w:ind w:left="720"/>
      </w:pPr>
      <w:r w:rsidRPr="00EF643D">
        <w:t>Stage 1 – Implementation of the Software files</w:t>
      </w:r>
    </w:p>
    <w:p w14:paraId="4E94FD2B" w14:textId="77777777" w:rsidR="007039F3" w:rsidRPr="00EF643D" w:rsidRDefault="007039F3" w:rsidP="007039F3">
      <w:pPr>
        <w:pStyle w:val="Body"/>
        <w:ind w:left="720"/>
      </w:pPr>
      <w:r w:rsidRPr="00EF643D">
        <w:t>Stage 2 – Installation/Upgrade of the Server</w:t>
      </w:r>
    </w:p>
    <w:p w14:paraId="44C14B17" w14:textId="77777777" w:rsidR="007039F3" w:rsidRDefault="007039F3" w:rsidP="007039F3"/>
    <w:p w14:paraId="466A7D7C" w14:textId="77777777" w:rsidR="007039F3" w:rsidRPr="00EF643D" w:rsidRDefault="007039F3" w:rsidP="00773686">
      <w:pPr>
        <w:pStyle w:val="Heading2"/>
      </w:pPr>
      <w:bookmarkStart w:id="7" w:name="_Toc366491971"/>
      <w:bookmarkStart w:id="8" w:name="_Ref44571818"/>
      <w:bookmarkStart w:id="9" w:name="_Toc44687749"/>
      <w:r w:rsidRPr="00EF643D">
        <w:t>Products Covered by this Guide</w:t>
      </w:r>
      <w:bookmarkEnd w:id="7"/>
      <w:bookmarkEnd w:id="8"/>
      <w:bookmarkEnd w:id="9"/>
    </w:p>
    <w:p w14:paraId="7E5CC680" w14:textId="65F63CA1" w:rsidR="007039F3" w:rsidRDefault="007039F3" w:rsidP="007039F3">
      <w:pPr>
        <w:pStyle w:val="Body"/>
      </w:pPr>
      <w:r>
        <w:t xml:space="preserve">The table below </w:t>
      </w:r>
      <w:r w:rsidRPr="00EF643D">
        <w:t>lists the relevant products that are covered by this guide.</w:t>
      </w:r>
    </w:p>
    <w:p w14:paraId="3280D1B8" w14:textId="77777777" w:rsidR="007039F3" w:rsidRPr="00EF643D" w:rsidRDefault="007039F3" w:rsidP="007039F3">
      <w:pPr>
        <w:pStyle w:val="Body"/>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gridCol w:w="1170"/>
      </w:tblGrid>
      <w:tr w:rsidR="00A115E9" w:rsidRPr="00F8754D" w14:paraId="35A68A33" w14:textId="79A024A9" w:rsidTr="00A115E9">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14:paraId="48380F24" w14:textId="77777777" w:rsidR="00A115E9" w:rsidRPr="00405C52" w:rsidRDefault="00A115E9" w:rsidP="00A115E9">
            <w:pPr>
              <w:pStyle w:val="TableHeadingCentered"/>
              <w:rPr>
                <w:rStyle w:val="TableTitleline"/>
                <w:b/>
                <w:i/>
              </w:rPr>
            </w:pPr>
            <w:r w:rsidRPr="00405C52">
              <w:rPr>
                <w:rStyle w:val="TableTitleline"/>
                <w:b/>
                <w:i/>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14:paraId="29A9AE9F" w14:textId="77777777" w:rsidR="00A115E9" w:rsidRPr="00150C02" w:rsidRDefault="00A115E9" w:rsidP="00A115E9">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14:paraId="6D9CDBBB" w14:textId="77777777" w:rsidR="00A115E9" w:rsidRPr="00405C52" w:rsidRDefault="00A115E9" w:rsidP="00A115E9">
            <w:pPr>
              <w:pStyle w:val="TableHeadingCentered"/>
              <w:rPr>
                <w:rStyle w:val="TableTitleline"/>
                <w:b/>
                <w:i/>
              </w:rPr>
            </w:pPr>
            <w:r w:rsidRPr="00405C52">
              <w:rPr>
                <w:rStyle w:val="TableTitleline"/>
                <w:b/>
                <w:i/>
              </w:rPr>
              <w:t>Upgrade</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14:paraId="0FAB6D5F" w14:textId="3AA611A9" w:rsidR="00A115E9" w:rsidRPr="00A115E9" w:rsidRDefault="00A115E9" w:rsidP="00A115E9">
            <w:pPr>
              <w:pStyle w:val="TableHeadingCentered"/>
              <w:rPr>
                <w:rStyle w:val="TableTitleline"/>
                <w:b/>
                <w:i/>
              </w:rPr>
            </w:pPr>
            <w:r w:rsidRPr="00A115E9">
              <w:rPr>
                <w:rStyle w:val="TableTitleline"/>
                <w:i/>
              </w:rPr>
              <w:t>Sequence</w:t>
            </w:r>
          </w:p>
        </w:tc>
      </w:tr>
      <w:tr w:rsidR="00A115E9" w:rsidRPr="00D44D6C" w14:paraId="2CC6A19B" w14:textId="3E8F804C" w:rsidTr="00C83960">
        <w:trPr>
          <w:cantSplit/>
          <w:trHeight w:hRule="exact" w:val="432"/>
        </w:trPr>
        <w:tc>
          <w:tcPr>
            <w:tcW w:w="3381" w:type="dxa"/>
            <w:vAlign w:val="center"/>
          </w:tcPr>
          <w:p w14:paraId="51108458" w14:textId="77777777" w:rsidR="00A115E9" w:rsidRPr="00EF643D" w:rsidRDefault="00A115E9" w:rsidP="00A115E9">
            <w:pPr>
              <w:pStyle w:val="TableText"/>
            </w:pPr>
            <w:r w:rsidRPr="00EF643D">
              <w:t>Network Manager</w:t>
            </w:r>
          </w:p>
        </w:tc>
        <w:tc>
          <w:tcPr>
            <w:tcW w:w="1141" w:type="dxa"/>
            <w:vAlign w:val="center"/>
          </w:tcPr>
          <w:p w14:paraId="01B1F831" w14:textId="77777777" w:rsidR="00A115E9" w:rsidRPr="00EF643D" w:rsidRDefault="00A115E9" w:rsidP="00A115E9">
            <w:pPr>
              <w:pStyle w:val="TableText"/>
            </w:pPr>
            <w:r w:rsidRPr="00EF643D">
              <w:sym w:font="Wingdings 2" w:char="F050"/>
            </w:r>
          </w:p>
        </w:tc>
        <w:tc>
          <w:tcPr>
            <w:tcW w:w="1170" w:type="dxa"/>
            <w:vAlign w:val="center"/>
          </w:tcPr>
          <w:p w14:paraId="238B2993" w14:textId="77777777" w:rsidR="00A115E9" w:rsidRPr="00EF643D" w:rsidRDefault="00A115E9" w:rsidP="00A115E9">
            <w:pPr>
              <w:pStyle w:val="TableText"/>
            </w:pPr>
            <w:r w:rsidRPr="00EF643D">
              <w:sym w:font="Wingdings 2" w:char="F050"/>
            </w:r>
          </w:p>
        </w:tc>
        <w:tc>
          <w:tcPr>
            <w:tcW w:w="1170" w:type="dxa"/>
            <w:vAlign w:val="center"/>
          </w:tcPr>
          <w:p w14:paraId="2239B296" w14:textId="0BE5998C" w:rsidR="00A115E9" w:rsidRPr="00EF643D" w:rsidRDefault="00A115E9" w:rsidP="00A115E9">
            <w:pPr>
              <w:pStyle w:val="TableText"/>
            </w:pPr>
            <w:r w:rsidRPr="00A83CDA">
              <w:t>1</w:t>
            </w:r>
          </w:p>
        </w:tc>
      </w:tr>
      <w:tr w:rsidR="0071343C" w:rsidRPr="00D44D6C" w14:paraId="70C16107" w14:textId="77777777" w:rsidTr="00C83960">
        <w:trPr>
          <w:cantSplit/>
          <w:trHeight w:hRule="exact" w:val="432"/>
        </w:trPr>
        <w:tc>
          <w:tcPr>
            <w:tcW w:w="3381" w:type="dxa"/>
            <w:vAlign w:val="center"/>
          </w:tcPr>
          <w:p w14:paraId="66D7F5E7" w14:textId="37C401B0" w:rsidR="0071343C" w:rsidRPr="00EF643D" w:rsidRDefault="00A7445F" w:rsidP="00A115E9">
            <w:pPr>
              <w:pStyle w:val="TableText"/>
            </w:pPr>
            <w:r>
              <w:t>Accidents Manager</w:t>
            </w:r>
          </w:p>
        </w:tc>
        <w:tc>
          <w:tcPr>
            <w:tcW w:w="1141" w:type="dxa"/>
            <w:vAlign w:val="center"/>
          </w:tcPr>
          <w:p w14:paraId="06019FCC" w14:textId="35D71616" w:rsidR="0071343C" w:rsidRPr="00EF643D" w:rsidRDefault="0071343C" w:rsidP="00A115E9">
            <w:pPr>
              <w:pStyle w:val="TableText"/>
            </w:pPr>
            <w:r w:rsidRPr="00EF643D">
              <w:sym w:font="Wingdings 2" w:char="F050"/>
            </w:r>
          </w:p>
        </w:tc>
        <w:tc>
          <w:tcPr>
            <w:tcW w:w="1170" w:type="dxa"/>
            <w:vAlign w:val="center"/>
          </w:tcPr>
          <w:p w14:paraId="075C18C6" w14:textId="6FACFCF4" w:rsidR="0071343C" w:rsidRPr="00EF643D" w:rsidRDefault="0071343C" w:rsidP="00A115E9">
            <w:pPr>
              <w:pStyle w:val="TableText"/>
            </w:pPr>
            <w:r w:rsidRPr="00EF643D">
              <w:sym w:font="Wingdings 2" w:char="F050"/>
            </w:r>
          </w:p>
        </w:tc>
        <w:tc>
          <w:tcPr>
            <w:tcW w:w="1170" w:type="dxa"/>
            <w:vAlign w:val="center"/>
          </w:tcPr>
          <w:p w14:paraId="732F183A" w14:textId="05EB6850" w:rsidR="0071343C" w:rsidRPr="00A83CDA" w:rsidRDefault="0071343C" w:rsidP="00A115E9">
            <w:pPr>
              <w:pStyle w:val="TableText"/>
            </w:pPr>
            <w:r>
              <w:t>2</w:t>
            </w:r>
          </w:p>
        </w:tc>
      </w:tr>
      <w:tr w:rsidR="00A7445F" w:rsidRPr="00D44D6C" w14:paraId="1E62DBE7" w14:textId="77777777" w:rsidTr="00C83960">
        <w:trPr>
          <w:cantSplit/>
          <w:trHeight w:hRule="exact" w:val="432"/>
        </w:trPr>
        <w:tc>
          <w:tcPr>
            <w:tcW w:w="3381" w:type="dxa"/>
            <w:vAlign w:val="center"/>
          </w:tcPr>
          <w:p w14:paraId="24CFA006" w14:textId="302724B8" w:rsidR="00A7445F" w:rsidRDefault="00A7445F" w:rsidP="00A115E9">
            <w:pPr>
              <w:pStyle w:val="TableText"/>
            </w:pPr>
            <w:r>
              <w:t>Schemes Manager</w:t>
            </w:r>
          </w:p>
        </w:tc>
        <w:tc>
          <w:tcPr>
            <w:tcW w:w="1141" w:type="dxa"/>
            <w:vAlign w:val="center"/>
          </w:tcPr>
          <w:p w14:paraId="4C3ABF93" w14:textId="56100E7B" w:rsidR="00A7445F" w:rsidRPr="00EF643D" w:rsidRDefault="00A7445F" w:rsidP="00A115E9">
            <w:pPr>
              <w:pStyle w:val="TableText"/>
            </w:pPr>
            <w:r w:rsidRPr="00EF643D">
              <w:sym w:font="Wingdings 2" w:char="F050"/>
            </w:r>
          </w:p>
        </w:tc>
        <w:tc>
          <w:tcPr>
            <w:tcW w:w="1170" w:type="dxa"/>
            <w:vAlign w:val="center"/>
          </w:tcPr>
          <w:p w14:paraId="04D4497E" w14:textId="4696E3D2" w:rsidR="00A7445F" w:rsidRPr="00EF643D" w:rsidRDefault="00A7445F" w:rsidP="00A115E9">
            <w:pPr>
              <w:pStyle w:val="TableText"/>
            </w:pPr>
            <w:r w:rsidRPr="00EF643D">
              <w:sym w:font="Wingdings 2" w:char="F050"/>
            </w:r>
          </w:p>
        </w:tc>
        <w:tc>
          <w:tcPr>
            <w:tcW w:w="1170" w:type="dxa"/>
            <w:vAlign w:val="center"/>
          </w:tcPr>
          <w:p w14:paraId="5F140724" w14:textId="16CC121D" w:rsidR="00A7445F" w:rsidRDefault="00A7445F" w:rsidP="00A115E9">
            <w:pPr>
              <w:pStyle w:val="TableText"/>
            </w:pPr>
            <w:r>
              <w:t>3</w:t>
            </w:r>
          </w:p>
        </w:tc>
      </w:tr>
      <w:tr w:rsidR="00A7445F" w:rsidRPr="00D44D6C" w14:paraId="5CBDD3E5" w14:textId="77777777" w:rsidTr="00C83960">
        <w:trPr>
          <w:cantSplit/>
          <w:trHeight w:hRule="exact" w:val="432"/>
        </w:trPr>
        <w:tc>
          <w:tcPr>
            <w:tcW w:w="3381" w:type="dxa"/>
            <w:vAlign w:val="center"/>
          </w:tcPr>
          <w:p w14:paraId="44B52CFC" w14:textId="37F1CA19" w:rsidR="00A7445F" w:rsidRDefault="00A7445F" w:rsidP="00A115E9">
            <w:pPr>
              <w:pStyle w:val="TableText"/>
            </w:pPr>
            <w:r>
              <w:t>Structures Manager</w:t>
            </w:r>
          </w:p>
        </w:tc>
        <w:tc>
          <w:tcPr>
            <w:tcW w:w="1141" w:type="dxa"/>
            <w:vAlign w:val="center"/>
          </w:tcPr>
          <w:p w14:paraId="758B99FB" w14:textId="7330FB4F" w:rsidR="00A7445F" w:rsidRPr="00A7445F" w:rsidRDefault="00A7445F" w:rsidP="00A115E9">
            <w:pPr>
              <w:pStyle w:val="TableText"/>
              <w:rPr>
                <w:b/>
                <w:bCs/>
              </w:rPr>
            </w:pPr>
            <w:r w:rsidRPr="00EF643D">
              <w:sym w:font="Wingdings 2" w:char="F050"/>
            </w:r>
          </w:p>
        </w:tc>
        <w:tc>
          <w:tcPr>
            <w:tcW w:w="1170" w:type="dxa"/>
            <w:vAlign w:val="center"/>
          </w:tcPr>
          <w:p w14:paraId="079F3B9B" w14:textId="4C77A732" w:rsidR="00A7445F" w:rsidRPr="00EF643D" w:rsidRDefault="00A7445F" w:rsidP="00A115E9">
            <w:pPr>
              <w:pStyle w:val="TableText"/>
            </w:pPr>
            <w:r w:rsidRPr="00EF643D">
              <w:sym w:font="Wingdings 2" w:char="F050"/>
            </w:r>
          </w:p>
        </w:tc>
        <w:tc>
          <w:tcPr>
            <w:tcW w:w="1170" w:type="dxa"/>
            <w:vAlign w:val="center"/>
          </w:tcPr>
          <w:p w14:paraId="02BE61E2" w14:textId="7FA43F5C" w:rsidR="00A7445F" w:rsidRDefault="00A7445F" w:rsidP="00A115E9">
            <w:pPr>
              <w:pStyle w:val="TableText"/>
            </w:pPr>
            <w:r>
              <w:t>4</w:t>
            </w:r>
          </w:p>
        </w:tc>
      </w:tr>
    </w:tbl>
    <w:p w14:paraId="5B328070" w14:textId="77777777" w:rsidR="007039F3" w:rsidRDefault="007039F3" w:rsidP="007039F3">
      <w:pPr>
        <w:pStyle w:val="TableNumbering"/>
        <w:numPr>
          <w:ilvl w:val="0"/>
          <w:numId w:val="0"/>
        </w:numPr>
        <w:ind w:left="720"/>
      </w:pPr>
    </w:p>
    <w:p w14:paraId="6EA77D6F" w14:textId="17D5103B" w:rsidR="007039F3" w:rsidRDefault="0071343C" w:rsidP="007039F3">
      <w:pPr>
        <w:pStyle w:val="Body"/>
      </w:pPr>
      <w:r>
        <w:t>The table above</w:t>
      </w:r>
      <w:r w:rsidR="007039F3" w:rsidRPr="00EF643D">
        <w:t xml:space="preserve"> lists the order in which to install/upgrade the products in this release</w:t>
      </w:r>
      <w:r w:rsidR="00A115E9">
        <w:t xml:space="preserve">, as indicated by the </w:t>
      </w:r>
      <w:r w:rsidR="00A115E9" w:rsidRPr="00A115E9">
        <w:rPr>
          <w:i/>
        </w:rPr>
        <w:t>Sequence</w:t>
      </w:r>
      <w:r w:rsidR="00A115E9">
        <w:t xml:space="preserve"> column</w:t>
      </w:r>
      <w:r w:rsidR="007039F3" w:rsidRPr="00EF643D">
        <w:t>.</w:t>
      </w:r>
    </w:p>
    <w:p w14:paraId="0931B21A" w14:textId="77777777" w:rsidR="00866D5D" w:rsidRDefault="00866D5D" w:rsidP="007039F3">
      <w:pPr>
        <w:pStyle w:val="Body"/>
      </w:pPr>
    </w:p>
    <w:p w14:paraId="482C795B" w14:textId="77777777" w:rsidR="00866D5D" w:rsidRDefault="00866D5D" w:rsidP="00866D5D">
      <w:pPr>
        <w:pStyle w:val="Heading2"/>
      </w:pPr>
      <w:bookmarkStart w:id="10" w:name="_Toc180569820"/>
      <w:bookmarkStart w:id="11" w:name="_Toc366491966"/>
      <w:bookmarkStart w:id="12" w:name="_Toc44687750"/>
      <w:r w:rsidRPr="00EF643D">
        <w:t>Reference document</w:t>
      </w:r>
      <w:bookmarkEnd w:id="10"/>
      <w:r w:rsidRPr="00EF643D">
        <w:t>s</w:t>
      </w:r>
      <w:bookmarkEnd w:id="11"/>
      <w:bookmarkEnd w:id="12"/>
    </w:p>
    <w:tbl>
      <w:tblPr>
        <w:tblStyle w:val="TableGrid"/>
        <w:tblW w:w="0" w:type="auto"/>
        <w:tblLook w:val="04A0" w:firstRow="1" w:lastRow="0" w:firstColumn="1" w:lastColumn="0" w:noHBand="0" w:noVBand="1"/>
      </w:tblPr>
      <w:tblGrid>
        <w:gridCol w:w="2802"/>
        <w:gridCol w:w="6436"/>
      </w:tblGrid>
      <w:tr w:rsidR="00866D5D" w14:paraId="5937F13D" w14:textId="77777777" w:rsidTr="00934F93">
        <w:tc>
          <w:tcPr>
            <w:tcW w:w="2802" w:type="dxa"/>
          </w:tcPr>
          <w:p w14:paraId="6D387844" w14:textId="77777777" w:rsidR="00866D5D" w:rsidRDefault="00866D5D" w:rsidP="00934F93">
            <w:pPr>
              <w:pStyle w:val="Body"/>
            </w:pPr>
            <w:r>
              <w:t>Oracle Support</w:t>
            </w:r>
          </w:p>
        </w:tc>
        <w:tc>
          <w:tcPr>
            <w:tcW w:w="6436" w:type="dxa"/>
          </w:tcPr>
          <w:p w14:paraId="2A6AAB3C" w14:textId="77777777" w:rsidR="00866D5D" w:rsidRDefault="00866D5D" w:rsidP="00934F93">
            <w:pPr>
              <w:pStyle w:val="Body"/>
            </w:pPr>
            <w:r w:rsidRPr="00303676">
              <w:t xml:space="preserve">Windows Java Client Hangs </w:t>
            </w:r>
            <w:proofErr w:type="gramStart"/>
            <w:r w:rsidRPr="00303676">
              <w:t>On</w:t>
            </w:r>
            <w:proofErr w:type="gramEnd"/>
            <w:r w:rsidRPr="00303676">
              <w:t xml:space="preserve"> Accepting Not Verified Signature Of jar Files When </w:t>
            </w:r>
            <w:proofErr w:type="spellStart"/>
            <w:r w:rsidRPr="00303676">
              <w:t>SeparateFrame</w:t>
            </w:r>
            <w:proofErr w:type="spellEnd"/>
            <w:r w:rsidRPr="00303676">
              <w:t>=True (Doc ID 1173365.1)</w:t>
            </w:r>
          </w:p>
        </w:tc>
      </w:tr>
      <w:tr w:rsidR="00866D5D" w14:paraId="4BD6D62F" w14:textId="77777777" w:rsidTr="00934F93">
        <w:tc>
          <w:tcPr>
            <w:tcW w:w="2802" w:type="dxa"/>
          </w:tcPr>
          <w:p w14:paraId="522EA633" w14:textId="77777777" w:rsidR="00866D5D" w:rsidRDefault="00866D5D" w:rsidP="00934F93">
            <w:pPr>
              <w:pStyle w:val="Body"/>
            </w:pPr>
            <w:r w:rsidRPr="00303676">
              <w:t>Oracle Support</w:t>
            </w:r>
          </w:p>
        </w:tc>
        <w:tc>
          <w:tcPr>
            <w:tcW w:w="6436" w:type="dxa"/>
          </w:tcPr>
          <w:p w14:paraId="62AAC1BA" w14:textId="77777777" w:rsidR="00866D5D" w:rsidRDefault="00866D5D" w:rsidP="00934F93">
            <w:pPr>
              <w:pStyle w:val="Body"/>
            </w:pPr>
            <w:r w:rsidRPr="00303676">
              <w:t>Form Hangs When Acknowledging Security Warning - The application's digital signature cannot be verified (Doc ID 1328039.1)</w:t>
            </w:r>
          </w:p>
        </w:tc>
      </w:tr>
      <w:tr w:rsidR="00866D5D" w14:paraId="4387830B" w14:textId="77777777" w:rsidTr="00934F93">
        <w:tc>
          <w:tcPr>
            <w:tcW w:w="2802" w:type="dxa"/>
          </w:tcPr>
          <w:p w14:paraId="0BE3AC35" w14:textId="77777777" w:rsidR="00866D5D" w:rsidRDefault="00866D5D" w:rsidP="00934F93">
            <w:pPr>
              <w:pStyle w:val="Body"/>
            </w:pPr>
            <w:r>
              <w:t>www.snapdba.com</w:t>
            </w:r>
          </w:p>
        </w:tc>
        <w:tc>
          <w:tcPr>
            <w:tcW w:w="6436" w:type="dxa"/>
          </w:tcPr>
          <w:p w14:paraId="38522CA5" w14:textId="0E6D535B" w:rsidR="00866D5D" w:rsidRPr="00303676" w:rsidRDefault="00BE0AE2" w:rsidP="00934F93">
            <w:pPr>
              <w:pStyle w:val="Body"/>
              <w:rPr>
                <w:rStyle w:val="Hyperlink"/>
              </w:rPr>
            </w:pPr>
            <w:hyperlink r:id="rId8" w:history="1">
              <w:r w:rsidR="00866D5D" w:rsidRPr="00303676">
                <w:rPr>
                  <w:rStyle w:val="Hyperlink"/>
                </w:rPr>
                <w:t>http://www.snapdba.com/2013/04/forms-11g-java-client-hangs-at-security-warning-with-the-applications-digital-signature-cannot-be-verified/</w:t>
              </w:r>
            </w:hyperlink>
          </w:p>
        </w:tc>
      </w:tr>
      <w:tr w:rsidR="00866D5D" w14:paraId="030B2441" w14:textId="77777777" w:rsidTr="00934F93">
        <w:tc>
          <w:tcPr>
            <w:tcW w:w="2802" w:type="dxa"/>
          </w:tcPr>
          <w:p w14:paraId="40BB1350" w14:textId="77777777" w:rsidR="00866D5D" w:rsidRDefault="00866D5D" w:rsidP="00934F93">
            <w:pPr>
              <w:pStyle w:val="Body"/>
            </w:pPr>
            <w:r>
              <w:t>Oracle Support</w:t>
            </w:r>
          </w:p>
        </w:tc>
        <w:tc>
          <w:tcPr>
            <w:tcW w:w="6436" w:type="dxa"/>
          </w:tcPr>
          <w:p w14:paraId="63E0C77E" w14:textId="1323809C" w:rsidR="00866D5D" w:rsidRDefault="00866D5D" w:rsidP="00934F93">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41520809" w14:textId="54099D23" w:rsidR="00866D5D" w:rsidRDefault="00BE0AE2" w:rsidP="00934F93">
            <w:pPr>
              <w:pStyle w:val="Body"/>
            </w:pPr>
            <w:hyperlink r:id="rId10" w:anchor="GUID-685A0333-1051-4306-B84A-574DAFE799B2" w:history="1">
              <w:r w:rsidR="00866D5D" w:rsidRPr="000217EA">
                <w:rPr>
                  <w:rStyle w:val="Hyperlink"/>
                </w:rPr>
                <w:t>https://docs.oracle.com/en/database/oracle/oracle-database/12.2/upgrd/desupported-features-oracle-database-12c-r2.html#GUID-685A0333-1051-4306-B84A-574DAFE799B2</w:t>
              </w:r>
            </w:hyperlink>
          </w:p>
        </w:tc>
      </w:tr>
      <w:tr w:rsidR="00866D5D" w14:paraId="51E6CFDF" w14:textId="77777777" w:rsidTr="00934F93">
        <w:tc>
          <w:tcPr>
            <w:tcW w:w="2802" w:type="dxa"/>
          </w:tcPr>
          <w:p w14:paraId="5D7A8311" w14:textId="77777777" w:rsidR="00866D5D" w:rsidRDefault="00866D5D" w:rsidP="00934F93">
            <w:pPr>
              <w:pStyle w:val="Body"/>
            </w:pPr>
            <w:r>
              <w:t>Oracle Support</w:t>
            </w:r>
          </w:p>
        </w:tc>
        <w:tc>
          <w:tcPr>
            <w:tcW w:w="6436" w:type="dxa"/>
          </w:tcPr>
          <w:p w14:paraId="4002F886" w14:textId="77777777" w:rsidR="00866D5D" w:rsidRDefault="00866D5D" w:rsidP="00934F93">
            <w:pPr>
              <w:pStyle w:val="Body"/>
            </w:pPr>
            <w:r w:rsidRPr="0076794C">
              <w:t>12c: USE_SID_AS_SERVICE Setting in Listener Causes ORA-12514 Failures for Clients and Enterprise Manager (Doc ID 2099053.1)</w:t>
            </w:r>
          </w:p>
          <w:p w14:paraId="4D04F2E3" w14:textId="0FDE37F6" w:rsidR="00866D5D" w:rsidRDefault="00BE0AE2" w:rsidP="00934F93">
            <w:pPr>
              <w:pStyle w:val="Body"/>
              <w:rPr>
                <w:rFonts w:ascii="Helvetica" w:hAnsi="Helvetica"/>
                <w:color w:val="333333"/>
                <w:sz w:val="21"/>
                <w:szCs w:val="21"/>
                <w:shd w:val="clear" w:color="auto" w:fill="FFFFFF"/>
              </w:rPr>
            </w:pPr>
            <w:hyperlink r:id="rId11" w:history="1">
              <w:r w:rsidR="00866D5D">
                <w:rPr>
                  <w:rStyle w:val="Hyperlink"/>
                  <w:lang w:val="en"/>
                </w:rPr>
                <w:t>https://oracle-base.com/articles/12c/multitenant-connecting-to-cdb-and-pdb-12cr1</w:t>
              </w:r>
            </w:hyperlink>
          </w:p>
        </w:tc>
      </w:tr>
    </w:tbl>
    <w:p w14:paraId="4935DE79" w14:textId="1DBADF5C" w:rsidR="004D1828" w:rsidRDefault="004D1828" w:rsidP="00510D91">
      <w:pPr>
        <w:pStyle w:val="Heading1"/>
        <w:pageBreakBefore/>
        <w:spacing w:before="60" w:after="400"/>
      </w:pPr>
      <w:bookmarkStart w:id="13" w:name="_Ref44496898"/>
      <w:bookmarkStart w:id="14" w:name="_Toc44687751"/>
      <w:bookmarkStart w:id="15" w:name="_Toc480384285"/>
      <w:bookmarkStart w:id="16" w:name="_Toc39130559"/>
      <w:bookmarkStart w:id="17" w:name="_Ref44496183"/>
      <w:proofErr w:type="gramStart"/>
      <w:r>
        <w:lastRenderedPageBreak/>
        <w:t>Pre Installation</w:t>
      </w:r>
      <w:proofErr w:type="gramEnd"/>
      <w:r>
        <w:t>/Upgrade</w:t>
      </w:r>
      <w:bookmarkEnd w:id="13"/>
      <w:bookmarkEnd w:id="14"/>
    </w:p>
    <w:p w14:paraId="325BE703" w14:textId="77777777" w:rsidR="00866D5D" w:rsidRPr="00AE0C81" w:rsidRDefault="00866D5D" w:rsidP="00866D5D">
      <w:pPr>
        <w:pStyle w:val="Body"/>
        <w:rPr>
          <w:color w:val="FF0000"/>
        </w:rPr>
      </w:pPr>
      <w:r w:rsidRPr="00AE0C81">
        <w:rPr>
          <w:color w:val="FF0000"/>
          <w:sz w:val="28"/>
          <w:szCs w:val="28"/>
        </w:rPr>
        <w:t>Important</w:t>
      </w:r>
      <w:r w:rsidRPr="00AE0C81">
        <w:rPr>
          <w:color w:val="FF0000"/>
        </w:rPr>
        <w:t>:</w:t>
      </w:r>
    </w:p>
    <w:p w14:paraId="0ABA323D" w14:textId="67BCEB68" w:rsidR="00866D5D" w:rsidRPr="00934F93" w:rsidRDefault="00866D5D" w:rsidP="00934F93">
      <w:pPr>
        <w:pStyle w:val="Body"/>
      </w:pPr>
      <w:r w:rsidRPr="00934F93">
        <w:t xml:space="preserve">For the 4.9.0.0 release, Exor products will be installed on an Oracle 19c database. As a result, additional steps are required to accommodate differences to previous Database versions. When upgrading from a previous Exor version it is imperative that scripts detailed under Section </w:t>
      </w:r>
      <w:r w:rsidRPr="00934F93">
        <w:fldChar w:fldCharType="begin"/>
      </w:r>
      <w:r w:rsidRPr="00934F93">
        <w:instrText xml:space="preserve"> REF _Ref44497036 \r \h </w:instrText>
      </w:r>
      <w:r w:rsidR="00934F93">
        <w:instrText xml:space="preserve"> \* MERGEFORMAT </w:instrText>
      </w:r>
      <w:r w:rsidRPr="00934F93">
        <w:fldChar w:fldCharType="separate"/>
      </w:r>
      <w:r w:rsidR="004C1D1D">
        <w:t>4.1.2</w:t>
      </w:r>
      <w:r w:rsidRPr="00934F93">
        <w:fldChar w:fldCharType="end"/>
      </w:r>
      <w:r w:rsidRPr="00934F93">
        <w:fldChar w:fldCharType="begin"/>
      </w:r>
      <w:r w:rsidRPr="00934F93">
        <w:instrText xml:space="preserve"> REF _Ref517268472 \r \h </w:instrText>
      </w:r>
      <w:r w:rsidR="00934F93">
        <w:instrText xml:space="preserve"> \* MERGEFORMAT </w:instrText>
      </w:r>
      <w:r w:rsidRPr="00934F93">
        <w:fldChar w:fldCharType="separate"/>
      </w:r>
      <w:r w:rsidR="004C1D1D">
        <w:rPr>
          <w:b/>
          <w:bCs/>
          <w:lang w:val="en-US"/>
        </w:rPr>
        <w:t>Error! Reference source not found.</w:t>
      </w:r>
      <w:r w:rsidRPr="00934F93">
        <w:fldChar w:fldCharType="end"/>
      </w:r>
      <w:r w:rsidRPr="00934F93">
        <w:t xml:space="preserve"> are executed as the appropriate user.</w:t>
      </w:r>
    </w:p>
    <w:p w14:paraId="6EF99387" w14:textId="63F85731" w:rsidR="00510D91" w:rsidRPr="00B46B4C" w:rsidRDefault="00510D91" w:rsidP="004D1828">
      <w:pPr>
        <w:pStyle w:val="Heading2"/>
      </w:pPr>
      <w:bookmarkStart w:id="18" w:name="_Toc44687752"/>
      <w:r w:rsidRPr="00B46B4C">
        <w:t>Prerequisites</w:t>
      </w:r>
      <w:bookmarkEnd w:id="15"/>
      <w:bookmarkEnd w:id="16"/>
      <w:bookmarkEnd w:id="17"/>
      <w:bookmarkEnd w:id="18"/>
    </w:p>
    <w:p w14:paraId="779D8BB0" w14:textId="77777777" w:rsidR="00510D91" w:rsidRPr="00934F93" w:rsidRDefault="00510D91" w:rsidP="00934F93">
      <w:pPr>
        <w:pStyle w:val="Body"/>
      </w:pPr>
      <w:r w:rsidRPr="00934F93">
        <w:t>It is assumed that the audience of this document understand the configuration of the servers being installed/upgraded and are sufficiently proficient with SQL*Plus. It is also assumed that the terminology used in this document is understood by the reader.</w:t>
      </w:r>
    </w:p>
    <w:p w14:paraId="7204E3A2" w14:textId="77777777" w:rsidR="00510D91" w:rsidRPr="00934F93" w:rsidRDefault="00510D91" w:rsidP="00934F93">
      <w:pPr>
        <w:pStyle w:val="Body"/>
      </w:pPr>
      <w:r w:rsidRPr="00934F93">
        <w:t>NB. The instructions for installation of the software describe the installation of all the software into a single area (usually referred to as the ‘Client’).  The instructions for installing/upgrading the DB Server (your Highways schema) assume you have access to the database from the ‘Client’.</w:t>
      </w:r>
    </w:p>
    <w:p w14:paraId="409DB211" w14:textId="77777777" w:rsidR="00510D91" w:rsidRPr="00934F93" w:rsidRDefault="00510D91" w:rsidP="00934F93">
      <w:pPr>
        <w:pStyle w:val="Body"/>
      </w:pPr>
      <w:r w:rsidRPr="00934F93">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7CC50585" w14:textId="77777777" w:rsidR="00510D91" w:rsidRPr="00934F93" w:rsidRDefault="00510D91" w:rsidP="00934F93">
      <w:pPr>
        <w:pStyle w:val="Body"/>
      </w:pPr>
      <w:r w:rsidRPr="00934F93">
        <w:t>If in any doubt, please raise a ticket at http://selectservices.bentley.com.</w:t>
      </w:r>
    </w:p>
    <w:p w14:paraId="2D71CD3B" w14:textId="77777777" w:rsidR="00510D91" w:rsidRPr="00934F93" w:rsidRDefault="00510D91" w:rsidP="00934F93">
      <w:pPr>
        <w:pStyle w:val="Body"/>
      </w:pPr>
      <w:r w:rsidRPr="00934F93">
        <w:t>Before attempting to install/upgrade, you should ensure that;</w:t>
      </w:r>
    </w:p>
    <w:p w14:paraId="01DB2B7A" w14:textId="77777777" w:rsidR="00510D91" w:rsidRDefault="00510D91" w:rsidP="00510D91">
      <w:pPr>
        <w:pStyle w:val="Body"/>
      </w:pPr>
    </w:p>
    <w:p w14:paraId="501F8F08" w14:textId="2690B3F4" w:rsidR="00510D91" w:rsidRPr="00EF643D" w:rsidRDefault="00934F93" w:rsidP="00934F93">
      <w:pPr>
        <w:pStyle w:val="ListParagraph"/>
        <w:numPr>
          <w:ilvl w:val="0"/>
          <w:numId w:val="26"/>
        </w:numPr>
      </w:pPr>
      <w:r>
        <w:t>The Oracle database is version 19c and can be administered by an appropriate DBA.</w:t>
      </w:r>
    </w:p>
    <w:p w14:paraId="7DE12BE5" w14:textId="77777777" w:rsidR="00934F93" w:rsidRDefault="00934F93" w:rsidP="00934F93">
      <w:pPr>
        <w:pStyle w:val="ListParagraph"/>
        <w:numPr>
          <w:ilvl w:val="0"/>
          <w:numId w:val="26"/>
        </w:numPr>
      </w:pPr>
      <w:r>
        <w:t xml:space="preserve">The appropriate third-party software components are installed and patched in accordance with the AssetWise LRS Certification Matrix.  </w:t>
      </w:r>
    </w:p>
    <w:p w14:paraId="5DBCBF1F" w14:textId="77777777" w:rsidR="00934F93" w:rsidRDefault="00510D91" w:rsidP="00934F93">
      <w:pPr>
        <w:pStyle w:val="ListParagraph"/>
        <w:numPr>
          <w:ilvl w:val="0"/>
          <w:numId w:val="26"/>
        </w:numPr>
      </w:pPr>
      <w:r>
        <w:t>Al</w:t>
      </w:r>
      <w:r w:rsidRPr="00EF643D">
        <w:t>l users are disconnected from the system</w:t>
      </w:r>
    </w:p>
    <w:p w14:paraId="3B83EA0C" w14:textId="35D594DD" w:rsidR="00510D91" w:rsidRDefault="00510D91" w:rsidP="00934F93">
      <w:pPr>
        <w:pStyle w:val="ListParagraph"/>
        <w:numPr>
          <w:ilvl w:val="0"/>
          <w:numId w:val="26"/>
        </w:numPr>
      </w:pPr>
      <w:r>
        <w:t>The process framework is shutdown (Note: This only applies if Exor Core is currently installed). This can be achieved by running the following when logged in to SQL*Plus as the Highways Owner:</w:t>
      </w:r>
    </w:p>
    <w:p w14:paraId="50C6F98B" w14:textId="77777777" w:rsidR="00510D91" w:rsidRDefault="00510D91" w:rsidP="00510D91">
      <w:pPr>
        <w:pStyle w:val="Body"/>
        <w:ind w:left="1440"/>
      </w:pPr>
      <w:r>
        <w:t>begin</w:t>
      </w:r>
    </w:p>
    <w:p w14:paraId="7C6027FA" w14:textId="77777777" w:rsidR="00510D91" w:rsidRDefault="00510D91" w:rsidP="00510D91">
      <w:pPr>
        <w:pStyle w:val="Body"/>
        <w:ind w:left="1440" w:firstLine="720"/>
      </w:pPr>
      <w:proofErr w:type="spellStart"/>
      <w:r>
        <w:t>hig_process_admin.set_scheduler_state</w:t>
      </w:r>
      <w:proofErr w:type="spellEnd"/>
      <w:r>
        <w:t>('DOWN');</w:t>
      </w:r>
    </w:p>
    <w:p w14:paraId="0FEAA3E6" w14:textId="77777777" w:rsidR="00510D91" w:rsidRDefault="00510D91" w:rsidP="00510D91">
      <w:pPr>
        <w:pStyle w:val="Body"/>
        <w:ind w:left="1440"/>
      </w:pPr>
      <w:r>
        <w:t xml:space="preserve">end;  </w:t>
      </w:r>
    </w:p>
    <w:p w14:paraId="27C6A0A1" w14:textId="77777777" w:rsidR="00934F93" w:rsidRDefault="00510D91" w:rsidP="00934F93">
      <w:pPr>
        <w:pStyle w:val="ListParagraph"/>
        <w:numPr>
          <w:ilvl w:val="0"/>
          <w:numId w:val="26"/>
        </w:numPr>
      </w:pPr>
      <w:r w:rsidRPr="00EF643D">
        <w:t>A database backup of the Highways owner has been taken</w:t>
      </w:r>
      <w:r w:rsidR="004D1828">
        <w:t>, if upgrading</w:t>
      </w:r>
      <w:r w:rsidRPr="00EF643D">
        <w:t>.</w:t>
      </w:r>
    </w:p>
    <w:p w14:paraId="03A8BC5C" w14:textId="77777777" w:rsidR="00934F93" w:rsidRDefault="00510D91" w:rsidP="00934F93">
      <w:pPr>
        <w:pStyle w:val="ListParagraph"/>
        <w:numPr>
          <w:ilvl w:val="0"/>
          <w:numId w:val="26"/>
        </w:numPr>
      </w:pPr>
      <w:r w:rsidRPr="00EF643D">
        <w:t xml:space="preserve">When naming the </w:t>
      </w:r>
      <w:r w:rsidRPr="00E06E14">
        <w:rPr>
          <w:rStyle w:val="HighlightText"/>
        </w:rPr>
        <w:t>&lt;</w:t>
      </w:r>
      <w:proofErr w:type="spellStart"/>
      <w:r w:rsidR="004D1828">
        <w:rPr>
          <w:rStyle w:val="HighlightText"/>
        </w:rPr>
        <w:t>exor</w:t>
      </w:r>
      <w:r w:rsidRPr="00E06E14">
        <w:rPr>
          <w:rStyle w:val="HighlightText"/>
        </w:rPr>
        <w:t>_base</w:t>
      </w:r>
      <w:proofErr w:type="spellEnd"/>
      <w:r w:rsidRPr="00E06E14">
        <w:rPr>
          <w:rStyle w:val="HighlightText"/>
        </w:rPr>
        <w:t xml:space="preserve">&gt; </w:t>
      </w:r>
      <w:r w:rsidRPr="00EF643D">
        <w:t>directory and sub-directory structure (as discussed below) please ensure that the directory/folder string DOES NOT contain spaces.</w:t>
      </w:r>
    </w:p>
    <w:p w14:paraId="7F8807D1" w14:textId="08FA4153" w:rsidR="00510D91" w:rsidRPr="00EF643D" w:rsidRDefault="00510D91" w:rsidP="00934F93">
      <w:pPr>
        <w:pStyle w:val="ListParagraph"/>
        <w:numPr>
          <w:ilvl w:val="0"/>
          <w:numId w:val="26"/>
        </w:numPr>
      </w:pPr>
      <w:r w:rsidRPr="00EF643D">
        <w:t xml:space="preserve">You MUST rename the current </w:t>
      </w:r>
      <w:r w:rsidRPr="00E06E14">
        <w:rPr>
          <w:rStyle w:val="HighlightText"/>
        </w:rPr>
        <w:t>&lt;</w:t>
      </w:r>
      <w:proofErr w:type="spellStart"/>
      <w:r w:rsidR="004D1828">
        <w:rPr>
          <w:rStyle w:val="HighlightText"/>
        </w:rPr>
        <w:t>exor</w:t>
      </w:r>
      <w:r w:rsidRPr="00E06E14">
        <w:rPr>
          <w:rStyle w:val="HighlightText"/>
        </w:rPr>
        <w:t>_base</w:t>
      </w:r>
      <w:proofErr w:type="spellEnd"/>
      <w:r w:rsidRPr="00E06E14">
        <w:rPr>
          <w:rStyle w:val="HighlightText"/>
        </w:rPr>
        <w:t xml:space="preserve">&gt; </w:t>
      </w:r>
      <w:r w:rsidRPr="00EF643D">
        <w:t>directory and sub-directory structure and contents to a new area (e.g. &lt;</w:t>
      </w:r>
      <w:proofErr w:type="spellStart"/>
      <w:r w:rsidR="004D1828">
        <w:t>exor</w:t>
      </w:r>
      <w:r>
        <w:t>_backup</w:t>
      </w:r>
      <w:proofErr w:type="spellEnd"/>
      <w:r w:rsidRPr="00EF643D">
        <w:t xml:space="preserve">&gt;).   This ensures that a copy is available for backup or reference purposes should any issues arise during the installation.  </w:t>
      </w:r>
    </w:p>
    <w:p w14:paraId="20A0E539" w14:textId="3FB6C6CD" w:rsidR="00510D91" w:rsidRPr="00EF643D" w:rsidRDefault="00510D91" w:rsidP="009612CC">
      <w:pPr>
        <w:pStyle w:val="Body"/>
        <w:numPr>
          <w:ilvl w:val="0"/>
          <w:numId w:val="26"/>
        </w:numPr>
      </w:pPr>
      <w:r w:rsidRPr="00EF643D">
        <w:lastRenderedPageBreak/>
        <w:t xml:space="preserve">The installation can then continue into the area that the </w:t>
      </w:r>
      <w:r w:rsidRPr="00E06E14">
        <w:rPr>
          <w:rStyle w:val="HighlightText"/>
        </w:rPr>
        <w:t>&lt;</w:t>
      </w:r>
      <w:proofErr w:type="spellStart"/>
      <w:r w:rsidR="004D1828">
        <w:rPr>
          <w:rStyle w:val="HighlightText"/>
        </w:rPr>
        <w:t>exor</w:t>
      </w:r>
      <w:r w:rsidRPr="00E06E14">
        <w:rPr>
          <w:rStyle w:val="HighlightText"/>
        </w:rPr>
        <w:t>_base</w:t>
      </w:r>
      <w:proofErr w:type="spellEnd"/>
      <w:r w:rsidRPr="00E06E14">
        <w:rPr>
          <w:rStyle w:val="HighlightText"/>
        </w:rPr>
        <w:t xml:space="preserve">&gt; </w:t>
      </w:r>
      <w:r w:rsidRPr="00EF643D">
        <w:t>normally resides (which should now be empty).</w:t>
      </w:r>
    </w:p>
    <w:p w14:paraId="5C6BC355" w14:textId="68F3484B" w:rsidR="004D1828" w:rsidRPr="00B46B4C" w:rsidRDefault="004D1828" w:rsidP="00934F93">
      <w:pPr>
        <w:pStyle w:val="Heading2"/>
      </w:pPr>
      <w:bookmarkStart w:id="19" w:name="_Toc44687753"/>
      <w:bookmarkStart w:id="20" w:name="_Toc366491976"/>
      <w:bookmarkStart w:id="21" w:name="_Toc202257711"/>
      <w:r w:rsidRPr="00B46B4C">
        <w:t>Before you start</w:t>
      </w:r>
      <w:bookmarkEnd w:id="19"/>
    </w:p>
    <w:p w14:paraId="5EC920CE" w14:textId="702E1252" w:rsidR="004D1828" w:rsidRDefault="004D1828" w:rsidP="004D1828">
      <w:pPr>
        <w:pStyle w:val="Body"/>
      </w:pPr>
      <w:r>
        <w:t>Be</w:t>
      </w:r>
      <w:r w:rsidRPr="00EF643D">
        <w:t xml:space="preserve"> aware of the following;</w:t>
      </w:r>
    </w:p>
    <w:p w14:paraId="64FC5E11" w14:textId="77777777" w:rsidR="004D1828" w:rsidRDefault="004D1828" w:rsidP="009612CC">
      <w:pPr>
        <w:pStyle w:val="Body"/>
        <w:numPr>
          <w:ilvl w:val="0"/>
          <w:numId w:val="42"/>
        </w:numPr>
      </w:pPr>
      <w:r w:rsidRPr="00EF643D">
        <w:t xml:space="preserve">Where instructed to change to a directory before running a script, it is assumed that you are running SQL*PLUS from a DOS Command prompt.  </w:t>
      </w:r>
    </w:p>
    <w:p w14:paraId="40B1AD35" w14:textId="77777777" w:rsidR="004D1828" w:rsidRDefault="004D1828" w:rsidP="009612CC">
      <w:pPr>
        <w:pStyle w:val="Body"/>
        <w:numPr>
          <w:ilvl w:val="0"/>
          <w:numId w:val="42"/>
        </w:numPr>
      </w:pPr>
      <w:r w:rsidRPr="00EF643D">
        <w:t xml:space="preserve">If you are running SQL*PLUS in windows you should set the 'start in' directory of the SQL*PLUS shortcut to simulate the change of directory.   </w:t>
      </w:r>
    </w:p>
    <w:p w14:paraId="7B4EADD5" w14:textId="18AFCA78" w:rsidR="004D1828" w:rsidRDefault="004D1828" w:rsidP="004D1828">
      <w:pPr>
        <w:pStyle w:val="Body"/>
        <w:ind w:left="360"/>
        <w:rPr>
          <w:rStyle w:val="HighlightText"/>
        </w:rPr>
      </w:pPr>
      <w:r w:rsidRPr="00F735F8">
        <w:rPr>
          <w:rStyle w:val="HighlightText"/>
        </w:rPr>
        <w:t>If you do not run SQL*PLUS from the directory stated in each step of the guide, the installation will fail.</w:t>
      </w:r>
    </w:p>
    <w:p w14:paraId="2AF72F6B" w14:textId="3FAF6206" w:rsidR="005F6AC8" w:rsidRPr="00B46B4C" w:rsidRDefault="005F6AC8" w:rsidP="006639D4">
      <w:pPr>
        <w:pStyle w:val="Heading2"/>
        <w:rPr>
          <w:rStyle w:val="HighlightText"/>
          <w:b/>
          <w:bCs/>
        </w:rPr>
      </w:pPr>
      <w:bookmarkStart w:id="22" w:name="_Toc44687754"/>
      <w:r w:rsidRPr="00B46B4C">
        <w:rPr>
          <w:rStyle w:val="HighlightText"/>
          <w:b/>
          <w:bCs/>
        </w:rPr>
        <w:t xml:space="preserve">Unzipping Product </w:t>
      </w:r>
      <w:r w:rsidR="006639D4" w:rsidRPr="00B46B4C">
        <w:rPr>
          <w:rStyle w:val="HighlightText"/>
          <w:b/>
          <w:bCs/>
        </w:rPr>
        <w:t>Files</w:t>
      </w:r>
      <w:bookmarkEnd w:id="22"/>
    </w:p>
    <w:p w14:paraId="1EF64C73" w14:textId="60F2D414" w:rsidR="005F6AC8" w:rsidRDefault="005F6AC8" w:rsidP="005F6AC8">
      <w:pPr>
        <w:pStyle w:val="Body"/>
        <w:rPr>
          <w:rStyle w:val="HighlightText"/>
        </w:rPr>
      </w:pPr>
      <w:r w:rsidRPr="00EF643D">
        <w:t xml:space="preserve">All exor applications that you install must </w:t>
      </w:r>
      <w:r w:rsidR="00EA4124">
        <w:t>be extracted</w:t>
      </w:r>
      <w:r w:rsidRPr="00EF643D">
        <w:t xml:space="preserve"> into the same destination</w:t>
      </w:r>
      <w:r w:rsidR="00EA4124">
        <w:t xml:space="preserve"> folder</w:t>
      </w:r>
      <w:r w:rsidRPr="00EF643D">
        <w:t xml:space="preserve"> –</w:t>
      </w:r>
      <w:r>
        <w:t xml:space="preserve"> </w:t>
      </w:r>
      <w:r w:rsidR="00EA4124">
        <w:t>this is</w:t>
      </w:r>
      <w:r w:rsidRPr="00EF643D">
        <w:t xml:space="preserve">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00EA4124">
        <w:rPr>
          <w:rStyle w:val="HighlightText"/>
        </w:rPr>
        <w:t xml:space="preserve"> </w:t>
      </w:r>
      <w:r w:rsidR="00EA4124" w:rsidRPr="00EA4124">
        <w:rPr>
          <w:bCs/>
        </w:rPr>
        <w:t>throughout this document</w:t>
      </w:r>
      <w:r w:rsidRPr="00E06E14">
        <w:rPr>
          <w:rStyle w:val="HighlightText"/>
        </w:rPr>
        <w:t>.</w:t>
      </w:r>
    </w:p>
    <w:p w14:paraId="2EE35960" w14:textId="77777777" w:rsidR="005F6AC8" w:rsidRDefault="005F6AC8" w:rsidP="004D1828">
      <w:pPr>
        <w:pStyle w:val="Body"/>
        <w:ind w:left="360"/>
        <w:rPr>
          <w:rStyle w:val="HighlightText"/>
        </w:rPr>
      </w:pPr>
    </w:p>
    <w:p w14:paraId="4B1670C9" w14:textId="77777777" w:rsidR="004D1828" w:rsidRPr="00B46B4C" w:rsidRDefault="004D1828" w:rsidP="004D1828">
      <w:pPr>
        <w:pStyle w:val="Heading2"/>
      </w:pPr>
      <w:bookmarkStart w:id="23" w:name="_Ref21942161"/>
      <w:bookmarkStart w:id="24" w:name="_Toc31376763"/>
      <w:bookmarkStart w:id="25" w:name="_Ref38373161"/>
      <w:bookmarkStart w:id="26" w:name="_Toc39130563"/>
      <w:bookmarkStart w:id="27" w:name="_Toc44687755"/>
      <w:r w:rsidRPr="00B46B4C">
        <w:t>Typical problems that you may encounter</w:t>
      </w:r>
      <w:bookmarkEnd w:id="23"/>
      <w:bookmarkEnd w:id="24"/>
      <w:bookmarkEnd w:id="25"/>
      <w:bookmarkEnd w:id="26"/>
      <w:bookmarkEnd w:id="27"/>
    </w:p>
    <w:p w14:paraId="36F1A33D" w14:textId="77777777" w:rsidR="004D1828" w:rsidRDefault="004D1828" w:rsidP="004D1828">
      <w:pPr>
        <w:pStyle w:val="Body"/>
      </w:pPr>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t>Bentley</w:t>
      </w:r>
      <w:r w:rsidRPr="00EF643D">
        <w:t xml:space="preserve"> support desk for guidance.</w:t>
      </w:r>
    </w:p>
    <w:p w14:paraId="6F103B4A" w14:textId="77777777" w:rsidR="004D1828" w:rsidRDefault="004D1828" w:rsidP="004D1828">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5CBF87CF" w14:textId="77777777" w:rsidR="004D1828" w:rsidRPr="00EF643D" w:rsidRDefault="004D1828" w:rsidP="004D1828">
      <w:pPr>
        <w:pStyle w:val="Body"/>
      </w:pPr>
      <w:r w:rsidRPr="00EF643D">
        <w:t xml:space="preserve">Also, during install/upgrade Warning messages may appear saying that compilation errors have occurred.  These warnings can be ignored, since invalid objects will be recompiled </w:t>
      </w:r>
      <w:proofErr w:type="gramStart"/>
      <w:r w:rsidRPr="00EF643D">
        <w:t>later on</w:t>
      </w:r>
      <w:proofErr w:type="gramEnd"/>
      <w:r w:rsidRPr="00EF643D">
        <w:t xml:space="preserve"> in the install/upgrade.  However, it will be of concern if compilation errors still occur following the re-compilation.</w:t>
      </w:r>
    </w:p>
    <w:p w14:paraId="71FC35AE" w14:textId="77777777" w:rsidR="004D1828" w:rsidRDefault="004D1828">
      <w:pPr>
        <w:rPr>
          <w:rFonts w:ascii="Arial" w:eastAsia="Times New Roman" w:hAnsi="Arial" w:cs="Arial"/>
          <w:b/>
          <w:kern w:val="28"/>
          <w:sz w:val="24"/>
          <w:szCs w:val="20"/>
        </w:rPr>
      </w:pPr>
      <w:r>
        <w:br w:type="page"/>
      </w:r>
    </w:p>
    <w:p w14:paraId="744743B4" w14:textId="1EE557E5" w:rsidR="005C4CBC" w:rsidRDefault="005C4CBC" w:rsidP="00650674">
      <w:pPr>
        <w:pStyle w:val="Heading1"/>
      </w:pPr>
      <w:bookmarkStart w:id="28" w:name="_Toc44687756"/>
      <w:r>
        <w:lastRenderedPageBreak/>
        <w:t>Post Installation/Upgrade</w:t>
      </w:r>
      <w:bookmarkEnd w:id="28"/>
    </w:p>
    <w:p w14:paraId="1A7C2E1B" w14:textId="371F8791" w:rsidR="005C4CBC" w:rsidRPr="005C4CBC" w:rsidRDefault="005C4CBC" w:rsidP="005C4CBC">
      <w:pPr>
        <w:pStyle w:val="Body"/>
        <w:rPr>
          <w:rFonts w:cstheme="minorHAnsi"/>
        </w:rPr>
      </w:pPr>
      <w:bookmarkStart w:id="29" w:name="_Toc378938161"/>
      <w:r w:rsidRPr="005C4CBC">
        <w:rPr>
          <w:rFonts w:cstheme="minorHAnsi"/>
        </w:rPr>
        <w:t xml:space="preserve">Spatial Configuration </w:t>
      </w:r>
      <w:bookmarkEnd w:id="29"/>
      <w:r w:rsidRPr="005C4CBC">
        <w:rPr>
          <w:rFonts w:cstheme="minorHAnsi"/>
        </w:rPr>
        <w:t>Specific information regarding the registration of spatial layers can be found in the</w:t>
      </w:r>
      <w:r>
        <w:rPr>
          <w:rFonts w:cstheme="minorHAnsi"/>
        </w:rPr>
        <w:t xml:space="preserve"> </w:t>
      </w:r>
      <w:r w:rsidRPr="005C4CBC">
        <w:rPr>
          <w:rFonts w:cstheme="minorHAnsi"/>
          <w:b/>
          <w:bCs/>
        </w:rPr>
        <w:t>Locator and Web Mapping</w:t>
      </w:r>
      <w:r w:rsidRPr="005C4CBC">
        <w:rPr>
          <w:rFonts w:cstheme="minorHAnsi"/>
        </w:rPr>
        <w:t xml:space="preserve"> document.</w:t>
      </w:r>
    </w:p>
    <w:p w14:paraId="29017E47" w14:textId="77777777" w:rsidR="005C4CBC" w:rsidRPr="00EF643D" w:rsidRDefault="005C4CBC" w:rsidP="00B46B4C">
      <w:pPr>
        <w:pStyle w:val="Heading2"/>
      </w:pPr>
      <w:bookmarkStart w:id="30" w:name="_Toc44687757"/>
      <w:r w:rsidRPr="00EF643D">
        <w:t>Additional Configuration</w:t>
      </w:r>
      <w:bookmarkEnd w:id="30"/>
    </w:p>
    <w:p w14:paraId="395633AC" w14:textId="77777777" w:rsidR="005C4CBC" w:rsidRPr="00E52B40" w:rsidRDefault="005C4CBC" w:rsidP="005C4CBC">
      <w:pPr>
        <w:pStyle w:val="Body"/>
        <w:rPr>
          <w:rFonts w:cstheme="minorHAnsi"/>
        </w:rPr>
      </w:pPr>
      <w:r w:rsidRPr="00E52B40">
        <w:rPr>
          <w:rFonts w:cstheme="minorHAnsi"/>
        </w:rPr>
        <w:t xml:space="preserve">Consult the documentation that accompanies this release for details of any additional configuration that may be required following an install/upgrade. </w:t>
      </w:r>
    </w:p>
    <w:p w14:paraId="3B092B12" w14:textId="77777777" w:rsidR="005C4CBC" w:rsidRPr="00E52B40" w:rsidRDefault="005C4CBC" w:rsidP="005C4CBC">
      <w:pPr>
        <w:pStyle w:val="Body"/>
        <w:rPr>
          <w:rFonts w:cstheme="minorHAnsi"/>
        </w:rPr>
      </w:pPr>
      <w:r w:rsidRPr="00E52B40">
        <w:rPr>
          <w:rFonts w:cstheme="minorHAnsi"/>
        </w:rPr>
        <w:t>For example, to obtain details of product options, and for details of new product features/amendments.</w:t>
      </w:r>
    </w:p>
    <w:p w14:paraId="69C6265B" w14:textId="77777777" w:rsidR="005C4CBC" w:rsidRPr="00E52B40" w:rsidRDefault="005C4CBC" w:rsidP="005C4CBC">
      <w:pPr>
        <w:pStyle w:val="Body"/>
        <w:rPr>
          <w:rFonts w:cstheme="minorHAnsi"/>
        </w:rPr>
      </w:pPr>
      <w:r w:rsidRPr="00E52B40">
        <w:rPr>
          <w:rStyle w:val="HighlightText"/>
          <w:rFonts w:asciiTheme="minorHAnsi" w:hAnsiTheme="minorHAnsi" w:cstheme="minorHAnsi"/>
          <w:sz w:val="22"/>
        </w:rPr>
        <w:t xml:space="preserve">Important: </w:t>
      </w:r>
      <w:r w:rsidRPr="00E52B40">
        <w:rPr>
          <w:rFonts w:cstheme="minorHAnsi"/>
        </w:rPr>
        <w:t>It is highly recommended that you do this before attempting to use the application.</w:t>
      </w:r>
    </w:p>
    <w:p w14:paraId="71BA6292" w14:textId="77777777" w:rsidR="005C4CBC" w:rsidRPr="00EF643D" w:rsidRDefault="005C4CBC" w:rsidP="005C4CBC"/>
    <w:p w14:paraId="5F699CF8" w14:textId="77777777" w:rsidR="005C4CBC" w:rsidRPr="005C4CBC" w:rsidRDefault="005C4CBC" w:rsidP="005C4CBC"/>
    <w:p w14:paraId="073EC24B" w14:textId="77777777" w:rsidR="005C4CBC" w:rsidRDefault="005C4CBC">
      <w:pPr>
        <w:rPr>
          <w:rFonts w:ascii="Arial" w:eastAsia="Times New Roman" w:hAnsi="Arial" w:cs="Arial"/>
          <w:b/>
          <w:kern w:val="28"/>
          <w:sz w:val="24"/>
          <w:szCs w:val="20"/>
        </w:rPr>
      </w:pPr>
      <w:r>
        <w:br w:type="page"/>
      </w:r>
    </w:p>
    <w:p w14:paraId="2FC0E217" w14:textId="08DC51E7" w:rsidR="007039F3" w:rsidRDefault="007039F3" w:rsidP="00650674">
      <w:pPr>
        <w:pStyle w:val="Heading1"/>
      </w:pPr>
      <w:bookmarkStart w:id="31" w:name="_Toc44687758"/>
      <w:r w:rsidRPr="00EF643D">
        <w:lastRenderedPageBreak/>
        <w:t>Network Manager</w:t>
      </w:r>
      <w:bookmarkEnd w:id="20"/>
      <w:bookmarkEnd w:id="31"/>
    </w:p>
    <w:p w14:paraId="68B34001" w14:textId="066EB401" w:rsidR="007E7450" w:rsidRDefault="007E7450" w:rsidP="007E7450">
      <w:r>
        <w:t xml:space="preserve">Prior to Network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proofErr w:type="gramStart"/>
      <w:r w:rsidR="004C1D1D" w:rsidRPr="004C1D1D">
        <w:rPr>
          <w:b/>
          <w:bCs/>
        </w:rPr>
        <w:t>Pre Installation</w:t>
      </w:r>
      <w:proofErr w:type="gramEnd"/>
      <w:r w:rsidR="004C1D1D" w:rsidRPr="004C1D1D">
        <w:rPr>
          <w:b/>
          <w:bCs/>
        </w:rPr>
        <w:t>/Upgrade</w:t>
      </w:r>
      <w:r w:rsidRPr="007E7450">
        <w:rPr>
          <w:b/>
          <w:bCs/>
        </w:rPr>
        <w:fldChar w:fldCharType="end"/>
      </w:r>
      <w:r w:rsidRPr="007E7450">
        <w:rPr>
          <w:b/>
          <w:bCs/>
        </w:rPr>
        <w:t xml:space="preserve"> </w:t>
      </w:r>
      <w:r>
        <w:t>section.</w:t>
      </w:r>
    </w:p>
    <w:p w14:paraId="0BF4B1E6" w14:textId="77777777" w:rsidR="005F6AC8" w:rsidRPr="00EF643D" w:rsidRDefault="005F6AC8" w:rsidP="005F6AC8">
      <w:pPr>
        <w:pStyle w:val="Body"/>
      </w:pPr>
      <w:r w:rsidRPr="00EF643D">
        <w:t>To install the software components for Network Manager first check that the NM3 folder is present and correctly unzipped from the release zip file.</w:t>
      </w:r>
    </w:p>
    <w:p w14:paraId="4559867E" w14:textId="77777777" w:rsidR="005F6AC8" w:rsidRPr="00E06E14" w:rsidRDefault="005F6AC8" w:rsidP="005F6AC8">
      <w:pPr>
        <w:rPr>
          <w:rStyle w:val="HighlightText"/>
        </w:rPr>
      </w:pPr>
      <w:r w:rsidRPr="00E06E14">
        <w:rPr>
          <w:rStyle w:val="HighlightText"/>
        </w:rPr>
        <w:t>Important:</w:t>
      </w:r>
    </w:p>
    <w:p w14:paraId="1689639F" w14:textId="577451EC" w:rsidR="005F6AC8" w:rsidRDefault="005F6AC8" w:rsidP="005F6AC8">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w:t>
      </w:r>
      <w:proofErr w:type="spellStart"/>
      <w:r w:rsidRPr="00E06E14">
        <w:rPr>
          <w:rStyle w:val="HighlightText"/>
        </w:rPr>
        <w:t>exor_base</w:t>
      </w:r>
      <w:proofErr w:type="spellEnd"/>
      <w:r w:rsidRPr="00E06E14">
        <w:rPr>
          <w:rStyle w:val="HighlightText"/>
        </w:rPr>
        <w:t>&gt;.</w:t>
      </w:r>
    </w:p>
    <w:p w14:paraId="2477AFAA" w14:textId="77777777" w:rsidR="005F6AC8" w:rsidRDefault="005F6AC8" w:rsidP="005F6AC8">
      <w:pPr>
        <w:pStyle w:val="Body"/>
        <w:rPr>
          <w:rStyle w:val="HighlightText"/>
        </w:rPr>
      </w:pPr>
    </w:p>
    <w:p w14:paraId="03A60503" w14:textId="706112B1" w:rsidR="004E7DF4" w:rsidRDefault="005F6AC8" w:rsidP="004E7DF4">
      <w:pPr>
        <w:pStyle w:val="Heading2"/>
      </w:pPr>
      <w:bookmarkStart w:id="32" w:name="_Toc44687759"/>
      <w:r>
        <w:t>Database Server Install/Upgrade for Network Manager</w:t>
      </w:r>
      <w:bookmarkEnd w:id="32"/>
    </w:p>
    <w:p w14:paraId="28399A2A" w14:textId="668E7EDE" w:rsidR="007D53AF" w:rsidRPr="00EE44E4" w:rsidRDefault="007D53AF" w:rsidP="007D53AF">
      <w:pPr>
        <w:pStyle w:val="Body"/>
        <w:rPr>
          <w:rFonts w:cstheme="minorHAnsi"/>
        </w:rPr>
      </w:pPr>
      <w:r w:rsidRPr="00EE44E4">
        <w:rPr>
          <w:rFonts w:cstheme="minorHAnsi"/>
        </w:rPr>
        <w:t xml:space="preserve">This section provides details of steps involved in installing/upgrading the database server components for Exor Core. </w:t>
      </w:r>
    </w:p>
    <w:p w14:paraId="44DC0809" w14:textId="0E28451E" w:rsidR="007D53AF" w:rsidRPr="00EE44E4" w:rsidRDefault="007D53AF" w:rsidP="007D53AF">
      <w:pPr>
        <w:pStyle w:val="Body"/>
        <w:rPr>
          <w:rFonts w:cstheme="minorHAnsi"/>
        </w:rPr>
      </w:pPr>
      <w:r w:rsidRPr="00EE44E4">
        <w:rPr>
          <w:rFonts w:cstheme="minorHAnsi"/>
        </w:rPr>
        <w:t>If this is a new installation, where Exor Core has not previously been installed, please follow the instructions detailed in</w:t>
      </w:r>
      <w:r w:rsidR="007E7450">
        <w:rPr>
          <w:rFonts w:cstheme="minorHAnsi"/>
        </w:rPr>
        <w:t xml:space="preserve"> section</w:t>
      </w:r>
      <w:r w:rsidRPr="00EE44E4">
        <w:rPr>
          <w:rFonts w:cstheme="minorHAnsi"/>
        </w:rPr>
        <w:t xml:space="preserve"> </w:t>
      </w:r>
      <w:r w:rsidR="007E7450">
        <w:rPr>
          <w:rFonts w:cstheme="minorHAnsi"/>
        </w:rPr>
        <w:fldChar w:fldCharType="begin"/>
      </w:r>
      <w:r w:rsidR="007E7450">
        <w:rPr>
          <w:rFonts w:cstheme="minorHAnsi"/>
        </w:rPr>
        <w:instrText xml:space="preserve"> REF _Ref44496961 \r \h </w:instrText>
      </w:r>
      <w:r w:rsidR="007E7450">
        <w:rPr>
          <w:rFonts w:cstheme="minorHAnsi"/>
        </w:rPr>
      </w:r>
      <w:r w:rsidR="007E7450">
        <w:rPr>
          <w:rFonts w:cstheme="minorHAnsi"/>
        </w:rPr>
        <w:fldChar w:fldCharType="separate"/>
      </w:r>
      <w:r w:rsidR="004C1D1D">
        <w:rPr>
          <w:rFonts w:cstheme="minorHAnsi"/>
        </w:rPr>
        <w:t>4.1.1</w:t>
      </w:r>
      <w:r w:rsidR="007E7450">
        <w:rPr>
          <w:rFonts w:cstheme="minorHAnsi"/>
        </w:rPr>
        <w:fldChar w:fldCharType="end"/>
      </w:r>
      <w:r w:rsidR="007E7450">
        <w:rPr>
          <w:rFonts w:cstheme="minorHAnsi"/>
        </w:rPr>
        <w:t xml:space="preserve">., otherwise follow the Upgrade instructions in section </w:t>
      </w:r>
      <w:r w:rsidR="007E7450">
        <w:rPr>
          <w:rFonts w:cstheme="minorHAnsi"/>
        </w:rPr>
        <w:fldChar w:fldCharType="begin"/>
      </w:r>
      <w:r w:rsidR="007E7450">
        <w:rPr>
          <w:rFonts w:cstheme="minorHAnsi"/>
        </w:rPr>
        <w:instrText xml:space="preserve"> REF _Ref44497036 \r \h </w:instrText>
      </w:r>
      <w:r w:rsidR="007E7450">
        <w:rPr>
          <w:rFonts w:cstheme="minorHAnsi"/>
        </w:rPr>
      </w:r>
      <w:r w:rsidR="007E7450">
        <w:rPr>
          <w:rFonts w:cstheme="minorHAnsi"/>
        </w:rPr>
        <w:fldChar w:fldCharType="separate"/>
      </w:r>
      <w:r w:rsidR="004C1D1D">
        <w:rPr>
          <w:rFonts w:cstheme="minorHAnsi"/>
        </w:rPr>
        <w:t>4.1.2</w:t>
      </w:r>
      <w:r w:rsidR="007E7450">
        <w:rPr>
          <w:rFonts w:cstheme="minorHAnsi"/>
        </w:rPr>
        <w:fldChar w:fldCharType="end"/>
      </w:r>
    </w:p>
    <w:p w14:paraId="7A7DF398" w14:textId="75E06DEF" w:rsidR="007D53AF" w:rsidRDefault="00DB0429" w:rsidP="004E7DF4">
      <w:pPr>
        <w:pStyle w:val="Heading3"/>
      </w:pPr>
      <w:bookmarkStart w:id="33" w:name="_Ref44496961"/>
      <w:bookmarkStart w:id="34" w:name="_Toc44687760"/>
      <w:bookmarkStart w:id="35" w:name="_Ref38372944"/>
      <w:bookmarkStart w:id="36" w:name="_Toc39130564"/>
      <w:bookmarkStart w:id="37" w:name="_Toc31376764"/>
      <w:r>
        <w:t>Pre-</w:t>
      </w:r>
      <w:r w:rsidR="007D53AF" w:rsidRPr="00EC59A4">
        <w:t>Install of Network Manager</w:t>
      </w:r>
      <w:bookmarkEnd w:id="33"/>
      <w:bookmarkEnd w:id="34"/>
    </w:p>
    <w:p w14:paraId="0952E3DD" w14:textId="77777777" w:rsidR="007D53AF" w:rsidRPr="00383EAF" w:rsidRDefault="007D53AF" w:rsidP="004E7DF4">
      <w:pPr>
        <w:pStyle w:val="Heading4"/>
      </w:pPr>
      <w:bookmarkStart w:id="38" w:name="_Toc44687761"/>
      <w:bookmarkEnd w:id="35"/>
      <w:bookmarkEnd w:id="36"/>
      <w:r w:rsidRPr="00383EAF">
        <w:t xml:space="preserve">Highways Owner Account </w:t>
      </w:r>
      <w:r>
        <w:t>Creation</w:t>
      </w:r>
      <w:bookmarkEnd w:id="38"/>
      <w:r>
        <w:t xml:space="preserve"> </w:t>
      </w:r>
      <w:bookmarkEnd w:id="37"/>
    </w:p>
    <w:p w14:paraId="4BFC3F8C" w14:textId="754242AC" w:rsidR="007D53AF" w:rsidRPr="005B73B1" w:rsidRDefault="007D53AF" w:rsidP="007D53AF">
      <w:pPr>
        <w:pStyle w:val="Body"/>
      </w:pPr>
      <w:r w:rsidRPr="005B73B1">
        <w:t>This section provides details of steps involved in creating a</w:t>
      </w:r>
      <w:r>
        <w:t>n</w:t>
      </w:r>
      <w:r w:rsidRPr="005B73B1">
        <w:t xml:space="preserve"> owner for all </w:t>
      </w:r>
      <w:r>
        <w:t xml:space="preserve">Exor Core </w:t>
      </w:r>
      <w:r w:rsidRPr="005B73B1">
        <w:t>database objects.</w:t>
      </w:r>
    </w:p>
    <w:p w14:paraId="271EADEC" w14:textId="77777777" w:rsidR="007D53AF" w:rsidRDefault="007D53AF" w:rsidP="007D53AF">
      <w:pPr>
        <w:pStyle w:val="Body"/>
      </w:pPr>
      <w:r w:rsidRPr="005B73B1">
        <w:t xml:space="preserve">It is important that you should only perform these steps if you do not already have a "Highways Owner" account. </w:t>
      </w:r>
    </w:p>
    <w:p w14:paraId="5F03009D" w14:textId="77777777" w:rsidR="007D53AF" w:rsidRPr="00EF643D" w:rsidRDefault="007D53AF" w:rsidP="007D53AF">
      <w:pPr>
        <w:pStyle w:val="Body"/>
      </w:pPr>
      <w:r w:rsidRPr="00EF643D">
        <w:t xml:space="preserve">The following paragraphs should be used to create a new schema for the implementation of </w:t>
      </w:r>
      <w:r>
        <w:t xml:space="preserve">Exor Core </w:t>
      </w:r>
      <w:r w:rsidRPr="00EF643D">
        <w:t>and any other subsequent application.</w:t>
      </w:r>
    </w:p>
    <w:p w14:paraId="113B64A0" w14:textId="77777777" w:rsidR="007D53AF" w:rsidRPr="00EC59A4" w:rsidRDefault="007D53AF" w:rsidP="004E7DF4">
      <w:pPr>
        <w:pStyle w:val="Heading5"/>
      </w:pPr>
      <w:bookmarkStart w:id="39" w:name="_Toc44687762"/>
      <w:r w:rsidRPr="00EC59A4">
        <w:t>Tablespace Requirements</w:t>
      </w:r>
      <w:bookmarkEnd w:id="39"/>
      <w:r>
        <w:br/>
      </w:r>
    </w:p>
    <w:p w14:paraId="2E8FFC95" w14:textId="77777777" w:rsidR="007D53AF" w:rsidRPr="00EF643D" w:rsidRDefault="007D53AF" w:rsidP="007D53AF">
      <w:pPr>
        <w:pStyle w:val="Body"/>
      </w:pPr>
      <w:r w:rsidRPr="00EF643D">
        <w:t>The following tablespaces (or equivalents) should be made available on your server:</w:t>
      </w:r>
    </w:p>
    <w:p w14:paraId="64D9AB48" w14:textId="77777777" w:rsidR="007D53AF" w:rsidRPr="00EF643D" w:rsidRDefault="007D53AF" w:rsidP="009612CC">
      <w:pPr>
        <w:pStyle w:val="Body"/>
        <w:numPr>
          <w:ilvl w:val="0"/>
          <w:numId w:val="38"/>
        </w:numPr>
      </w:pPr>
      <w:r w:rsidRPr="00F735F8">
        <w:rPr>
          <w:rStyle w:val="HighlightText"/>
        </w:rPr>
        <w:t>HIGHWAYS</w:t>
      </w:r>
      <w:r>
        <w:rPr>
          <w:rStyle w:val="HighlightText"/>
        </w:rPr>
        <w:tab/>
        <w:t>-</w:t>
      </w:r>
      <w:r w:rsidRPr="00EF643D">
        <w:tab/>
        <w:t>Default Table Space.  Can be a different name if required.</w:t>
      </w:r>
    </w:p>
    <w:p w14:paraId="0D8CCA1E" w14:textId="77777777" w:rsidR="007D53AF" w:rsidRPr="00EF643D" w:rsidRDefault="007D53AF" w:rsidP="009612CC">
      <w:pPr>
        <w:pStyle w:val="Body"/>
        <w:numPr>
          <w:ilvl w:val="0"/>
          <w:numId w:val="38"/>
        </w:numPr>
      </w:pPr>
      <w:r w:rsidRPr="00F735F8">
        <w:rPr>
          <w:rStyle w:val="HighlightText"/>
        </w:rPr>
        <w:t>TEMP</w:t>
      </w:r>
      <w:r w:rsidRPr="00EF643D">
        <w:t xml:space="preserve"> </w:t>
      </w:r>
      <w:r w:rsidRPr="00EF643D">
        <w:tab/>
      </w:r>
      <w:r>
        <w:tab/>
        <w:t>-</w:t>
      </w:r>
      <w:r>
        <w:tab/>
      </w:r>
      <w:r w:rsidRPr="00EF643D">
        <w:t>Default Temporary Tablespace for users. Can be a different name.</w:t>
      </w:r>
    </w:p>
    <w:p w14:paraId="6D329605" w14:textId="77777777" w:rsidR="007D53AF" w:rsidRPr="00EC59A4" w:rsidRDefault="007D53AF" w:rsidP="004E7DF4">
      <w:pPr>
        <w:pStyle w:val="Heading5"/>
      </w:pPr>
      <w:bookmarkStart w:id="40" w:name="_Toc44687763"/>
      <w:r w:rsidRPr="00EC59A4">
        <w:t>Data Dictionary Privileges</w:t>
      </w:r>
      <w:bookmarkEnd w:id="40"/>
      <w:r>
        <w:br/>
      </w:r>
    </w:p>
    <w:p w14:paraId="48B235B4" w14:textId="24AB6523" w:rsidR="007D53AF" w:rsidRDefault="007D53AF" w:rsidP="009612CC">
      <w:pPr>
        <w:pStyle w:val="Body"/>
        <w:numPr>
          <w:ilvl w:val="0"/>
          <w:numId w:val="39"/>
        </w:numPr>
      </w:pPr>
      <w:r w:rsidRPr="00EF643D">
        <w:t xml:space="preserve">Change directory to </w:t>
      </w:r>
      <w:r w:rsidRPr="00E06E14">
        <w:rPr>
          <w:rStyle w:val="HighlightText"/>
        </w:rPr>
        <w:t>&lt;</w:t>
      </w:r>
      <w:proofErr w:type="spellStart"/>
      <w:r>
        <w:rPr>
          <w:rStyle w:val="HighlightText"/>
        </w:rPr>
        <w:t>exor_base</w:t>
      </w:r>
      <w:proofErr w:type="spellEnd"/>
      <w:r w:rsidRPr="00E06E14">
        <w:rPr>
          <w:rStyle w:val="HighlightText"/>
        </w:rPr>
        <w:t>&gt;</w:t>
      </w:r>
      <w:r w:rsidRPr="00EF643D">
        <w:t>\</w:t>
      </w:r>
      <w:r w:rsidR="00E85AC7">
        <w:t>nm3</w:t>
      </w:r>
      <w:r w:rsidRPr="00EF643D">
        <w:t>\install</w:t>
      </w:r>
    </w:p>
    <w:p w14:paraId="77C305D7" w14:textId="77777777" w:rsidR="007D53AF" w:rsidRPr="00EF643D" w:rsidRDefault="007D53AF" w:rsidP="009612CC">
      <w:pPr>
        <w:pStyle w:val="Body"/>
        <w:numPr>
          <w:ilvl w:val="0"/>
          <w:numId w:val="39"/>
        </w:numPr>
      </w:pPr>
      <w:r w:rsidRPr="00EF643D">
        <w:t xml:space="preserve">Login to SQL*PLUS as the </w:t>
      </w:r>
      <w:r w:rsidRPr="009B679A">
        <w:rPr>
          <w:b/>
        </w:rPr>
        <w:t>SYS</w:t>
      </w:r>
      <w:r w:rsidRPr="00EF643D">
        <w:t xml:space="preserve"> user on the client PC and run the following command:</w:t>
      </w:r>
    </w:p>
    <w:p w14:paraId="0FC405F0" w14:textId="77777777" w:rsidR="007D53AF" w:rsidRPr="00EF643D" w:rsidRDefault="007D53AF" w:rsidP="007D53AF">
      <w:pPr>
        <w:pStyle w:val="Body"/>
        <w:ind w:left="1440"/>
      </w:pPr>
      <w:r>
        <w:br/>
      </w:r>
      <w:r w:rsidRPr="00EF643D">
        <w:t xml:space="preserve">start </w:t>
      </w:r>
      <w:proofErr w:type="spellStart"/>
      <w:r w:rsidRPr="00EF643D">
        <w:t>hig_sys_grants.sql</w:t>
      </w:r>
      <w:proofErr w:type="spellEnd"/>
      <w:r>
        <w:br/>
      </w:r>
    </w:p>
    <w:p w14:paraId="6E249357" w14:textId="77777777" w:rsidR="007D53AF" w:rsidRPr="00EC59A4" w:rsidRDefault="007D53AF" w:rsidP="004E7DF4">
      <w:pPr>
        <w:pStyle w:val="Heading5"/>
      </w:pPr>
      <w:bookmarkStart w:id="41" w:name="_Toc44687764"/>
      <w:r w:rsidRPr="00EC59A4">
        <w:t xml:space="preserve">The </w:t>
      </w:r>
      <w:proofErr w:type="spellStart"/>
      <w:r w:rsidRPr="00EC59A4">
        <w:t>higowner</w:t>
      </w:r>
      <w:proofErr w:type="spellEnd"/>
      <w:r w:rsidRPr="00EC59A4">
        <w:t xml:space="preserve"> script</w:t>
      </w:r>
      <w:bookmarkEnd w:id="41"/>
      <w:r>
        <w:br/>
      </w:r>
    </w:p>
    <w:p w14:paraId="0C355191" w14:textId="505B51FC" w:rsidR="007D53AF" w:rsidRPr="00EF643D" w:rsidRDefault="007D53AF" w:rsidP="009612CC">
      <w:pPr>
        <w:pStyle w:val="Body"/>
        <w:numPr>
          <w:ilvl w:val="0"/>
          <w:numId w:val="37"/>
        </w:numPr>
      </w:pPr>
      <w:r w:rsidRPr="00EF643D">
        <w:lastRenderedPageBreak/>
        <w:t xml:space="preserve">Change directory to </w:t>
      </w:r>
      <w:r w:rsidRPr="00E06E14">
        <w:rPr>
          <w:rStyle w:val="HighlightText"/>
        </w:rPr>
        <w:t>&lt;</w:t>
      </w:r>
      <w:proofErr w:type="spellStart"/>
      <w:r>
        <w:rPr>
          <w:rStyle w:val="HighlightText"/>
        </w:rPr>
        <w:t>exor_base</w:t>
      </w:r>
      <w:proofErr w:type="spellEnd"/>
      <w:r w:rsidRPr="00E06E14">
        <w:rPr>
          <w:rStyle w:val="HighlightText"/>
        </w:rPr>
        <w:t>&gt;</w:t>
      </w:r>
      <w:r w:rsidRPr="00EF643D">
        <w:t>\</w:t>
      </w:r>
      <w:r w:rsidR="00E85AC7">
        <w:t>nm3</w:t>
      </w:r>
      <w:r w:rsidRPr="00EF643D">
        <w:t>\install</w:t>
      </w:r>
    </w:p>
    <w:p w14:paraId="7486DCF2" w14:textId="77777777" w:rsidR="007D53AF" w:rsidRPr="00EF643D" w:rsidRDefault="007D53AF" w:rsidP="009612CC">
      <w:pPr>
        <w:pStyle w:val="Body"/>
        <w:numPr>
          <w:ilvl w:val="0"/>
          <w:numId w:val="37"/>
        </w:numPr>
      </w:pPr>
      <w:r w:rsidRPr="00EF643D">
        <w:t xml:space="preserve">Login to SQL*PLUS as the </w:t>
      </w:r>
      <w:r w:rsidRPr="00A56FE2">
        <w:rPr>
          <w:b/>
        </w:rPr>
        <w:t>SYSTEM</w:t>
      </w:r>
      <w:r w:rsidRPr="00EF643D">
        <w:t xml:space="preserve"> user on the client PC and run the following command</w:t>
      </w:r>
      <w:r>
        <w:t>s</w:t>
      </w:r>
      <w:r w:rsidRPr="00EF643D">
        <w:t>:</w:t>
      </w:r>
    </w:p>
    <w:p w14:paraId="74D735BC" w14:textId="77777777" w:rsidR="007D53AF" w:rsidRDefault="007D53AF" w:rsidP="007D53AF">
      <w:pPr>
        <w:pStyle w:val="Body"/>
      </w:pPr>
      <w:r>
        <w:tab/>
      </w:r>
      <w:r>
        <w:br/>
      </w:r>
      <w:r>
        <w:tab/>
      </w:r>
      <w:r>
        <w:tab/>
        <w:t xml:space="preserve">start </w:t>
      </w:r>
      <w:proofErr w:type="spellStart"/>
      <w:r>
        <w:t>system_objects.sql</w:t>
      </w:r>
      <w:proofErr w:type="spellEnd"/>
    </w:p>
    <w:p w14:paraId="7F355704" w14:textId="77777777" w:rsidR="007D53AF" w:rsidRDefault="007D53AF" w:rsidP="007D53AF">
      <w:pPr>
        <w:pStyle w:val="Body"/>
        <w:ind w:firstLine="720"/>
      </w:pPr>
      <w:r>
        <w:t>followed by:</w:t>
      </w:r>
    </w:p>
    <w:p w14:paraId="3C58400C" w14:textId="77777777" w:rsidR="007D53AF" w:rsidRPr="00EF643D" w:rsidRDefault="007D53AF" w:rsidP="007D53AF">
      <w:pPr>
        <w:pStyle w:val="Body"/>
        <w:ind w:left="720" w:firstLine="720"/>
      </w:pPr>
      <w:r w:rsidRPr="00EF643D">
        <w:t xml:space="preserve">start </w:t>
      </w:r>
      <w:proofErr w:type="spellStart"/>
      <w:r w:rsidRPr="00EF643D">
        <w:t>higowner.sql</w:t>
      </w:r>
      <w:proofErr w:type="spellEnd"/>
    </w:p>
    <w:p w14:paraId="209DCF1F" w14:textId="77777777" w:rsidR="007D53AF" w:rsidRPr="00EF643D" w:rsidRDefault="007D53AF" w:rsidP="007D53AF">
      <w:pPr>
        <w:pStyle w:val="Body"/>
      </w:pPr>
    </w:p>
    <w:p w14:paraId="611FAC08" w14:textId="77777777" w:rsidR="007D53AF" w:rsidRPr="00EF643D" w:rsidRDefault="007D53AF" w:rsidP="007D53AF">
      <w:pPr>
        <w:pStyle w:val="Body"/>
        <w:ind w:firstLine="720"/>
      </w:pPr>
      <w:r w:rsidRPr="00EF643D">
        <w:t>This script will prompt you for the following information: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7D53AF" w14:paraId="5339071C" w14:textId="77777777" w:rsidTr="007051DB">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D531424" w14:textId="77777777" w:rsidR="007D53AF" w:rsidRPr="00EF643D" w:rsidRDefault="007D53AF" w:rsidP="007051DB">
            <w:pPr>
              <w:pStyle w:val="TableHeadingCentered"/>
              <w:spacing w:before="144" w:after="144"/>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738A5AE" w14:textId="77777777" w:rsidR="007D53AF" w:rsidRPr="00EF643D" w:rsidRDefault="007D53AF" w:rsidP="007051DB">
            <w:pPr>
              <w:pStyle w:val="TableHeadingCentered"/>
              <w:spacing w:before="144" w:after="144"/>
            </w:pPr>
            <w:r w:rsidRPr="00EF643D">
              <w:t>Meaning</w:t>
            </w:r>
          </w:p>
        </w:tc>
      </w:tr>
      <w:tr w:rsidR="007D53AF" w14:paraId="021CD2DD"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4DD2A399" w14:textId="77777777" w:rsidR="007D53AF" w:rsidRPr="00EF643D" w:rsidRDefault="007D53AF" w:rsidP="007051DB">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24DB0A09" w14:textId="77777777" w:rsidR="007D53AF" w:rsidRPr="00EF643D" w:rsidRDefault="007D53AF" w:rsidP="007051DB">
            <w:pPr>
              <w:pStyle w:val="Body"/>
            </w:pPr>
            <w:r w:rsidRPr="00EF643D">
              <w:t xml:space="preserve">This should be the name to be given to your </w:t>
            </w:r>
            <w:proofErr w:type="gramStart"/>
            <w:r w:rsidRPr="00EF643D">
              <w:t>highways</w:t>
            </w:r>
            <w:proofErr w:type="gramEnd"/>
            <w:r w:rsidRPr="00EF643D">
              <w:t xml:space="preserve"> owner</w:t>
            </w:r>
          </w:p>
        </w:tc>
      </w:tr>
      <w:tr w:rsidR="007D53AF" w14:paraId="7A5DF610"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26D228BA" w14:textId="77777777" w:rsidR="007D53AF" w:rsidRPr="00EF643D" w:rsidRDefault="007D53AF" w:rsidP="007051DB">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67712323" w14:textId="77777777" w:rsidR="007D53AF" w:rsidRPr="00EF643D" w:rsidRDefault="007D53AF" w:rsidP="007051DB">
            <w:pPr>
              <w:pStyle w:val="Body"/>
            </w:pPr>
            <w:r w:rsidRPr="00EF643D">
              <w:t>Password for highways owner</w:t>
            </w:r>
          </w:p>
        </w:tc>
      </w:tr>
      <w:tr w:rsidR="007D53AF" w14:paraId="5D6C4199"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1B5C9CA" w14:textId="77777777" w:rsidR="007D53AF" w:rsidRPr="00EF643D" w:rsidRDefault="007D53AF" w:rsidP="007051DB">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360AF52B" w14:textId="77777777" w:rsidR="007D53AF" w:rsidRPr="00EF643D" w:rsidRDefault="007D53AF" w:rsidP="007051DB">
            <w:pPr>
              <w:pStyle w:val="Body"/>
            </w:pPr>
            <w:r w:rsidRPr="00EF643D">
              <w:t>Default Tablespace for highways owner</w:t>
            </w:r>
          </w:p>
        </w:tc>
      </w:tr>
      <w:tr w:rsidR="007D53AF" w14:paraId="328078F0"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1D1D664C" w14:textId="77777777" w:rsidR="007D53AF" w:rsidRPr="00EF643D" w:rsidRDefault="007D53AF" w:rsidP="007051DB">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0BEA31AD" w14:textId="77777777" w:rsidR="007D53AF" w:rsidRPr="00EF643D" w:rsidRDefault="007D53AF" w:rsidP="007051DB">
            <w:pPr>
              <w:pStyle w:val="Body"/>
            </w:pPr>
            <w:r w:rsidRPr="00EF643D">
              <w:t>Temporary Tablespace for highways owner</w:t>
            </w:r>
          </w:p>
        </w:tc>
      </w:tr>
      <w:tr w:rsidR="007D53AF" w14:paraId="26B5C5A7"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5AC66C8" w14:textId="77777777" w:rsidR="007D53AF" w:rsidRPr="00EF643D" w:rsidRDefault="007D53AF" w:rsidP="007051DB">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41EFC718" w14:textId="77777777" w:rsidR="007D53AF" w:rsidRPr="00EF643D" w:rsidRDefault="007D53AF" w:rsidP="007051DB">
            <w:pPr>
              <w:pStyle w:val="Body"/>
            </w:pPr>
            <w:r w:rsidRPr="00EF643D">
              <w:t>This is the earliest date at which data is valid in your database</w:t>
            </w:r>
          </w:p>
        </w:tc>
      </w:tr>
      <w:tr w:rsidR="007D53AF" w14:paraId="68E07D4A"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266C5AA8" w14:textId="77777777" w:rsidR="007D53AF" w:rsidRPr="00EF643D" w:rsidRDefault="007D53AF" w:rsidP="007051DB">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25DEA158" w14:textId="77777777" w:rsidR="007D53AF" w:rsidRPr="00EF643D" w:rsidRDefault="007D53AF" w:rsidP="007051DB">
            <w:pPr>
              <w:pStyle w:val="Body"/>
            </w:pPr>
            <w:r w:rsidRPr="00EF643D">
              <w:t>Code for the default admin unit type</w:t>
            </w:r>
          </w:p>
        </w:tc>
      </w:tr>
      <w:tr w:rsidR="007D53AF" w14:paraId="79A2CBE3"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733754D" w14:textId="77777777" w:rsidR="007D53AF" w:rsidRPr="00EF643D" w:rsidRDefault="007D53AF" w:rsidP="007051DB">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C27B049" w14:textId="77777777" w:rsidR="007D53AF" w:rsidRPr="00EF643D" w:rsidRDefault="007D53AF" w:rsidP="007051DB">
            <w:pPr>
              <w:pStyle w:val="Body"/>
            </w:pPr>
            <w:r w:rsidRPr="00EF643D">
              <w:t>Description for the default admin unit type</w:t>
            </w:r>
          </w:p>
        </w:tc>
      </w:tr>
      <w:tr w:rsidR="007D53AF" w14:paraId="45880EEB"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7574CED4" w14:textId="77777777" w:rsidR="007D53AF" w:rsidRPr="00EF643D" w:rsidRDefault="007D53AF" w:rsidP="007051DB">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1D2F9587" w14:textId="77777777" w:rsidR="007D53AF" w:rsidRPr="00EF643D" w:rsidRDefault="007D53AF" w:rsidP="007051DB">
            <w:pPr>
              <w:pStyle w:val="Body"/>
            </w:pPr>
            <w:r w:rsidRPr="00EF643D">
              <w:t>Code for the default Admin Unit</w:t>
            </w:r>
          </w:p>
        </w:tc>
      </w:tr>
      <w:tr w:rsidR="007D53AF" w14:paraId="6A31EF93"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FB13407" w14:textId="77777777" w:rsidR="007D53AF" w:rsidRPr="00EF643D" w:rsidRDefault="007D53AF" w:rsidP="007051DB">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1C259E2D" w14:textId="77777777" w:rsidR="007D53AF" w:rsidRPr="00EF643D" w:rsidRDefault="007D53AF" w:rsidP="007051DB">
            <w:pPr>
              <w:pStyle w:val="Body"/>
            </w:pPr>
            <w:r w:rsidRPr="00EF643D">
              <w:t>Description for the default Admin Unit</w:t>
            </w:r>
          </w:p>
        </w:tc>
      </w:tr>
    </w:tbl>
    <w:p w14:paraId="18C0C255" w14:textId="77777777" w:rsidR="007D53AF" w:rsidRPr="00EF643D" w:rsidRDefault="007D53AF" w:rsidP="007D53AF"/>
    <w:p w14:paraId="35EBE7E2" w14:textId="77777777" w:rsidR="007D53AF" w:rsidRPr="00EF643D" w:rsidRDefault="007D53AF" w:rsidP="007D53AF">
      <w:pPr>
        <w:pStyle w:val="Body"/>
      </w:pPr>
      <w:r w:rsidRPr="00EF643D">
        <w:t xml:space="preserve">You will now have a new Oracle user set up with all relevant privileges to run the highways application.  Also, the system start date for your database will have been set and </w:t>
      </w:r>
      <w:proofErr w:type="gramStart"/>
      <w:r w:rsidRPr="00EF643D">
        <w:t>Top level</w:t>
      </w:r>
      <w:proofErr w:type="gramEnd"/>
      <w:r w:rsidRPr="00EF643D">
        <w:t xml:space="preserve"> Admin Unit created for your default Admin Unit Type.</w:t>
      </w:r>
    </w:p>
    <w:p w14:paraId="362B9B00" w14:textId="77777777" w:rsidR="007D53AF" w:rsidRPr="00EC59A4" w:rsidRDefault="007D53AF" w:rsidP="007D53AF">
      <w:pPr>
        <w:pStyle w:val="Heading4"/>
        <w:tabs>
          <w:tab w:val="clear" w:pos="1080"/>
        </w:tabs>
        <w:spacing w:after="60"/>
      </w:pPr>
      <w:bookmarkStart w:id="42" w:name="_Toc44687765"/>
      <w:bookmarkStart w:id="43" w:name="_Toc31376765"/>
      <w:r>
        <w:t>EXOR_CORE</w:t>
      </w:r>
      <w:r w:rsidRPr="00EC59A4">
        <w:t xml:space="preserve"> User and Objects</w:t>
      </w:r>
      <w:bookmarkEnd w:id="42"/>
      <w:r>
        <w:t xml:space="preserve"> </w:t>
      </w:r>
      <w:bookmarkEnd w:id="43"/>
    </w:p>
    <w:p w14:paraId="41E616EE" w14:textId="77777777" w:rsidR="007D53AF" w:rsidRDefault="007D53AF" w:rsidP="007D53AF">
      <w:pPr>
        <w:pStyle w:val="Body"/>
      </w:pPr>
      <w:r w:rsidRPr="00EF643D">
        <w:t xml:space="preserve">The following should be used to create a new schema for the implementation of Context Setting.  </w:t>
      </w:r>
    </w:p>
    <w:p w14:paraId="330A90B0" w14:textId="77777777" w:rsidR="007D53AF" w:rsidRPr="00EF643D" w:rsidRDefault="007D53AF" w:rsidP="007D53AF">
      <w:pPr>
        <w:pStyle w:val="Body"/>
      </w:pPr>
    </w:p>
    <w:p w14:paraId="375D7CD1" w14:textId="63931831" w:rsidR="007D53AF" w:rsidRPr="00EF643D" w:rsidRDefault="007D53AF" w:rsidP="009612CC">
      <w:pPr>
        <w:pStyle w:val="Body"/>
        <w:numPr>
          <w:ilvl w:val="0"/>
          <w:numId w:val="40"/>
        </w:numPr>
      </w:pPr>
      <w:r w:rsidRPr="00EF643D">
        <w:t xml:space="preserve">Change directory to </w:t>
      </w:r>
      <w:r w:rsidRPr="00E06E14">
        <w:rPr>
          <w:rStyle w:val="HighlightText"/>
        </w:rPr>
        <w:t>&lt;</w:t>
      </w:r>
      <w:proofErr w:type="spellStart"/>
      <w:r>
        <w:rPr>
          <w:rStyle w:val="HighlightText"/>
        </w:rPr>
        <w:t>exor_base</w:t>
      </w:r>
      <w:proofErr w:type="spellEnd"/>
      <w:r w:rsidRPr="00E06E14">
        <w:rPr>
          <w:rStyle w:val="HighlightText"/>
        </w:rPr>
        <w:t>&gt;</w:t>
      </w:r>
      <w:r w:rsidRPr="00F735F8">
        <w:rPr>
          <w:rStyle w:val="HighlightText"/>
        </w:rPr>
        <w:t>\</w:t>
      </w:r>
      <w:r w:rsidR="00E85AC7">
        <w:rPr>
          <w:rStyle w:val="HighlightText"/>
        </w:rPr>
        <w:t>nm3</w:t>
      </w:r>
      <w:r w:rsidRPr="00F735F8">
        <w:rPr>
          <w:rStyle w:val="HighlightText"/>
        </w:rPr>
        <w:t>\install</w:t>
      </w:r>
    </w:p>
    <w:p w14:paraId="188A1F57" w14:textId="77777777" w:rsidR="007D53AF" w:rsidRDefault="007D53AF" w:rsidP="009612CC">
      <w:pPr>
        <w:pStyle w:val="Body"/>
        <w:numPr>
          <w:ilvl w:val="0"/>
          <w:numId w:val="40"/>
        </w:numPr>
      </w:pPr>
      <w:r w:rsidRPr="00EF643D">
        <w:t xml:space="preserve">Login to SQL*PLUS as the </w:t>
      </w:r>
      <w:r w:rsidRPr="00AA3D77">
        <w:rPr>
          <w:b/>
        </w:rPr>
        <w:t>SYSTEM</w:t>
      </w:r>
      <w:r w:rsidRPr="00EF643D">
        <w:t xml:space="preserve"> user on the client PC and run the following command:</w:t>
      </w:r>
    </w:p>
    <w:p w14:paraId="05E1160A" w14:textId="77777777" w:rsidR="007D53AF" w:rsidRPr="00EF643D" w:rsidRDefault="007D53AF" w:rsidP="007D53AF">
      <w:pPr>
        <w:pStyle w:val="Body"/>
        <w:ind w:left="1440"/>
      </w:pPr>
      <w:r>
        <w:lastRenderedPageBreak/>
        <w:br/>
      </w:r>
      <w:r w:rsidRPr="00EF643D">
        <w:t xml:space="preserve">start </w:t>
      </w:r>
      <w:proofErr w:type="spellStart"/>
      <w:r w:rsidRPr="00EF643D">
        <w:t>exor_core_user_creation.sql</w:t>
      </w:r>
      <w:proofErr w:type="spellEnd"/>
    </w:p>
    <w:p w14:paraId="27173169" w14:textId="77777777" w:rsidR="007D53AF" w:rsidRPr="00EF643D" w:rsidRDefault="007D53AF" w:rsidP="007D53AF">
      <w:pPr>
        <w:pStyle w:val="Body"/>
      </w:pPr>
    </w:p>
    <w:p w14:paraId="3FCF5054" w14:textId="77777777" w:rsidR="007D53AF" w:rsidRDefault="007D53AF" w:rsidP="009612CC">
      <w:pPr>
        <w:pStyle w:val="Body"/>
        <w:numPr>
          <w:ilvl w:val="0"/>
          <w:numId w:val="41"/>
        </w:numPr>
      </w:pPr>
      <w:r w:rsidRPr="00EF643D">
        <w:t xml:space="preserve">Login to SQL*PLUS as the </w:t>
      </w:r>
      <w:r w:rsidRPr="00960C88">
        <w:rPr>
          <w:b/>
        </w:rPr>
        <w:t>EXOR_CORE</w:t>
      </w:r>
      <w:r w:rsidRPr="00EF643D">
        <w:t xml:space="preserve"> user (Password EXOR_CORE) on the client PC and</w:t>
      </w:r>
    </w:p>
    <w:p w14:paraId="0F496F6D" w14:textId="77777777" w:rsidR="007D53AF" w:rsidRDefault="007D53AF" w:rsidP="007D53AF">
      <w:pPr>
        <w:pStyle w:val="Body"/>
        <w:ind w:left="720"/>
      </w:pPr>
      <w:r w:rsidRPr="00EF643D">
        <w:t>run the following command:</w:t>
      </w:r>
    </w:p>
    <w:p w14:paraId="0F4451F6" w14:textId="77777777" w:rsidR="007D53AF" w:rsidRPr="00EF643D" w:rsidRDefault="007D53AF" w:rsidP="007D53AF">
      <w:pPr>
        <w:pStyle w:val="Body"/>
      </w:pPr>
    </w:p>
    <w:p w14:paraId="4B090808" w14:textId="0DDB53C9" w:rsidR="007D53AF" w:rsidRDefault="007D53AF" w:rsidP="007D53AF">
      <w:pPr>
        <w:pStyle w:val="Body"/>
        <w:ind w:left="720" w:firstLine="720"/>
      </w:pPr>
      <w:r w:rsidRPr="00EF643D">
        <w:t xml:space="preserve">start </w:t>
      </w:r>
      <w:proofErr w:type="spellStart"/>
      <w:r w:rsidRPr="00EF643D">
        <w:t>exor_core_objects.sql</w:t>
      </w:r>
      <w:proofErr w:type="spellEnd"/>
    </w:p>
    <w:p w14:paraId="5811ECFA" w14:textId="54198368" w:rsidR="00DB0429" w:rsidRDefault="00DB0429" w:rsidP="007D53AF">
      <w:pPr>
        <w:pStyle w:val="Body"/>
        <w:ind w:left="720" w:firstLine="720"/>
      </w:pPr>
    </w:p>
    <w:p w14:paraId="71D3081E" w14:textId="506FB693" w:rsidR="00DB0429" w:rsidRPr="00E13062" w:rsidRDefault="00E13062" w:rsidP="00DB0429">
      <w:pPr>
        <w:pStyle w:val="Body"/>
        <w:rPr>
          <w:b/>
          <w:bCs/>
        </w:rPr>
      </w:pPr>
      <w:r>
        <w:t xml:space="preserve">Continue Installation by following the instruction in </w:t>
      </w:r>
      <w:r w:rsidRPr="00E13062">
        <w:rPr>
          <w:b/>
          <w:bCs/>
        </w:rPr>
        <w:fldChar w:fldCharType="begin"/>
      </w:r>
      <w:r w:rsidRPr="00E13062">
        <w:rPr>
          <w:b/>
          <w:bCs/>
        </w:rPr>
        <w:instrText xml:space="preserve"> REF _Ref44575908 \h </w:instrText>
      </w:r>
      <w:r>
        <w:rPr>
          <w:b/>
          <w:bCs/>
        </w:rPr>
        <w:instrText xml:space="preserve"> \* MERGEFORMAT </w:instrText>
      </w:r>
      <w:r w:rsidRPr="00E13062">
        <w:rPr>
          <w:b/>
          <w:bCs/>
        </w:rPr>
      </w:r>
      <w:r w:rsidRPr="00E13062">
        <w:rPr>
          <w:b/>
          <w:bCs/>
        </w:rPr>
        <w:fldChar w:fldCharType="separate"/>
      </w:r>
      <w:r w:rsidR="004C1D1D" w:rsidRPr="004C1D1D">
        <w:rPr>
          <w:b/>
          <w:bCs/>
        </w:rPr>
        <w:t>Installation/Upgrade of Network Manager</w:t>
      </w:r>
      <w:r w:rsidRPr="00E13062">
        <w:rPr>
          <w:b/>
          <w:bCs/>
        </w:rPr>
        <w:fldChar w:fldCharType="end"/>
      </w:r>
      <w:r>
        <w:rPr>
          <w:b/>
          <w:bCs/>
        </w:rPr>
        <w:t>.</w:t>
      </w:r>
    </w:p>
    <w:p w14:paraId="6D3D8C65" w14:textId="728BBAC6" w:rsidR="007D53AF" w:rsidRDefault="00DB0429" w:rsidP="004E7DF4">
      <w:pPr>
        <w:pStyle w:val="Heading3"/>
      </w:pPr>
      <w:bookmarkStart w:id="44" w:name="_Ref44497036"/>
      <w:bookmarkStart w:id="45" w:name="_Toc44687766"/>
      <w:r>
        <w:t>Pre-</w:t>
      </w:r>
      <w:r w:rsidR="00560418">
        <w:t>Upgrade of Network Manager</w:t>
      </w:r>
      <w:bookmarkEnd w:id="44"/>
      <w:bookmarkEnd w:id="45"/>
    </w:p>
    <w:p w14:paraId="6D3FDE39" w14:textId="77777777" w:rsidR="007D53AF" w:rsidRPr="00EF643D" w:rsidRDefault="007D53AF" w:rsidP="007D53AF">
      <w:pPr>
        <w:pStyle w:val="Body"/>
      </w:pPr>
      <w:r w:rsidRPr="00EF643D">
        <w:t xml:space="preserve">The following paragraphs should </w:t>
      </w:r>
      <w:r>
        <w:t xml:space="preserve">only </w:t>
      </w:r>
      <w:r w:rsidRPr="00EF643D">
        <w:t xml:space="preserve">be used to </w:t>
      </w:r>
      <w:r>
        <w:t>upgrade Exor Core.</w:t>
      </w:r>
      <w:r w:rsidRPr="00EF643D">
        <w:t xml:space="preserve"> </w:t>
      </w:r>
      <w:r>
        <w:t>The current version must be at release 4.7.0.0, or later.</w:t>
      </w:r>
    </w:p>
    <w:p w14:paraId="463D2153" w14:textId="77777777" w:rsidR="007D53AF" w:rsidRDefault="007D53AF" w:rsidP="004E7DF4">
      <w:pPr>
        <w:pStyle w:val="Heading4"/>
      </w:pPr>
      <w:bookmarkStart w:id="46" w:name="_Toc44687767"/>
      <w:r>
        <w:t>SYS Synonyms and Grants</w:t>
      </w:r>
      <w:bookmarkEnd w:id="46"/>
    </w:p>
    <w:p w14:paraId="3234474B" w14:textId="77777777" w:rsidR="007D53AF" w:rsidRDefault="007D53AF" w:rsidP="007D53AF">
      <w:pPr>
        <w:pStyle w:val="Body"/>
      </w:pPr>
      <w:r w:rsidRPr="00E30A33">
        <w:t>The following should be used to add Synonyms and Grants for SYS objects. These are required to allow for IMS/Single Sign-On configuration.</w:t>
      </w:r>
    </w:p>
    <w:p w14:paraId="1A9FCF6E" w14:textId="77777777" w:rsidR="007D53AF" w:rsidRDefault="007D53AF" w:rsidP="007D53AF">
      <w:pPr>
        <w:pStyle w:val="Body"/>
      </w:pPr>
    </w:p>
    <w:p w14:paraId="7FE577DD" w14:textId="77777777" w:rsidR="007D53AF" w:rsidRPr="009407D1" w:rsidRDefault="007D53AF" w:rsidP="009612CC">
      <w:pPr>
        <w:pStyle w:val="Body"/>
        <w:numPr>
          <w:ilvl w:val="0"/>
          <w:numId w:val="34"/>
        </w:numPr>
        <w:rPr>
          <w:rStyle w:val="HighlightText"/>
          <w:b w:val="0"/>
        </w:rPr>
      </w:pPr>
      <w:r w:rsidRPr="00E30A33">
        <w:t xml:space="preserve">Change directory to </w:t>
      </w:r>
      <w:r w:rsidRPr="00E30A33">
        <w:rPr>
          <w:rStyle w:val="HighlightText"/>
        </w:rPr>
        <w:t>&lt;</w:t>
      </w:r>
      <w:proofErr w:type="spellStart"/>
      <w:r>
        <w:rPr>
          <w:rStyle w:val="HighlightText"/>
        </w:rPr>
        <w:t>core_base</w:t>
      </w:r>
      <w:proofErr w:type="spellEnd"/>
      <w:r w:rsidRPr="00E30A33">
        <w:rPr>
          <w:rStyle w:val="HighlightText"/>
        </w:rPr>
        <w:t>&gt;\</w:t>
      </w:r>
      <w:r>
        <w:rPr>
          <w:rStyle w:val="HighlightText"/>
        </w:rPr>
        <w:t>nm3</w:t>
      </w:r>
      <w:r w:rsidRPr="00E30A33">
        <w:rPr>
          <w:rStyle w:val="HighlightText"/>
        </w:rPr>
        <w:t>\install</w:t>
      </w:r>
    </w:p>
    <w:p w14:paraId="21344F60" w14:textId="77777777" w:rsidR="007D53AF" w:rsidRDefault="007D53AF" w:rsidP="009612CC">
      <w:pPr>
        <w:pStyle w:val="Body"/>
        <w:numPr>
          <w:ilvl w:val="0"/>
          <w:numId w:val="34"/>
        </w:numPr>
      </w:pPr>
      <w:r w:rsidRPr="00E30A33">
        <w:t xml:space="preserve">Login to SQL*PLUS as the </w:t>
      </w:r>
      <w:r w:rsidRPr="009407D1">
        <w:rPr>
          <w:b/>
        </w:rPr>
        <w:t>SYS</w:t>
      </w:r>
      <w:r w:rsidRPr="00E30A33">
        <w:t xml:space="preserve"> user on the client PC and run the following command:</w:t>
      </w:r>
    </w:p>
    <w:p w14:paraId="6ED5D38A" w14:textId="77777777" w:rsidR="007D53AF" w:rsidRDefault="007D53AF" w:rsidP="007D53AF">
      <w:pPr>
        <w:pStyle w:val="Body"/>
        <w:ind w:firstLine="720"/>
      </w:pPr>
    </w:p>
    <w:p w14:paraId="1C2141C8" w14:textId="77777777" w:rsidR="007D53AF" w:rsidRPr="00E30A33" w:rsidRDefault="007D53AF" w:rsidP="007D53AF">
      <w:pPr>
        <w:pStyle w:val="Body"/>
        <w:ind w:left="720" w:firstLine="720"/>
      </w:pPr>
      <w:r w:rsidRPr="00E30A33">
        <w:t xml:space="preserve">start </w:t>
      </w:r>
      <w:proofErr w:type="spellStart"/>
      <w:r>
        <w:t>core</w:t>
      </w:r>
      <w:r w:rsidRPr="00E30A33">
        <w:t>_sys.sql</w:t>
      </w:r>
      <w:proofErr w:type="spellEnd"/>
    </w:p>
    <w:p w14:paraId="42E557D1" w14:textId="77777777" w:rsidR="007D53AF" w:rsidRPr="00EF643D" w:rsidRDefault="007D53AF" w:rsidP="007D53AF">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7366D5AC" w14:textId="77777777" w:rsidR="007D53AF" w:rsidRDefault="007D53AF" w:rsidP="007D53AF">
      <w:pPr>
        <w:pStyle w:val="Body"/>
      </w:pPr>
    </w:p>
    <w:p w14:paraId="4B202524" w14:textId="77777777" w:rsidR="007D53AF" w:rsidRDefault="007D53AF" w:rsidP="007D53AF">
      <w:pPr>
        <w:pStyle w:val="Body"/>
        <w:ind w:left="720" w:firstLine="720"/>
      </w:pPr>
      <w:proofErr w:type="spellStart"/>
      <w:r>
        <w:t>core</w:t>
      </w:r>
      <w:r w:rsidRPr="00EF643D">
        <w:t>_</w:t>
      </w:r>
      <w:r>
        <w:t>sys</w:t>
      </w:r>
      <w:proofErr w:type="spellEnd"/>
      <w:r w:rsidRPr="00EF643D">
        <w:t>_&lt;</w:t>
      </w:r>
      <w:proofErr w:type="spellStart"/>
      <w:r w:rsidRPr="00EF643D">
        <w:t>date&amp;time</w:t>
      </w:r>
      <w:proofErr w:type="spellEnd"/>
      <w:r w:rsidRPr="00EF643D">
        <w:t>&gt;.LOG</w:t>
      </w:r>
    </w:p>
    <w:p w14:paraId="2B3DA115" w14:textId="77777777" w:rsidR="007D53AF" w:rsidRDefault="007D53AF" w:rsidP="004E7DF4">
      <w:pPr>
        <w:pStyle w:val="Heading4"/>
      </w:pPr>
      <w:bookmarkStart w:id="47" w:name="_Toc44687768"/>
      <w:r>
        <w:t>SYSTEM Objects, Synonyms and Grants</w:t>
      </w:r>
      <w:bookmarkEnd w:id="47"/>
    </w:p>
    <w:p w14:paraId="765975A5" w14:textId="77777777" w:rsidR="007D53AF" w:rsidRDefault="007D53AF" w:rsidP="007D53AF">
      <w:pPr>
        <w:pStyle w:val="Body"/>
      </w:pPr>
      <w:r w:rsidRPr="00E30A33">
        <w:t xml:space="preserve">The following should be used to add </w:t>
      </w:r>
      <w:r>
        <w:t xml:space="preserve">Objects, </w:t>
      </w:r>
      <w:r w:rsidRPr="00E30A33">
        <w:t xml:space="preserve">Synonyms and Grants for </w:t>
      </w:r>
      <w:r>
        <w:t xml:space="preserve">SYSTEM </w:t>
      </w:r>
      <w:r w:rsidRPr="00E30A33">
        <w:t xml:space="preserve">objects. These are required </w:t>
      </w:r>
      <w:r>
        <w:t>as a result of Oracle 19c changes to Job Scheduling</w:t>
      </w:r>
    </w:p>
    <w:p w14:paraId="61034508" w14:textId="77777777" w:rsidR="007D53AF" w:rsidRPr="00E30A33" w:rsidRDefault="007D53AF" w:rsidP="007D53AF">
      <w:pPr>
        <w:pStyle w:val="Body"/>
      </w:pPr>
    </w:p>
    <w:p w14:paraId="557C3B1E" w14:textId="77777777" w:rsidR="007D53AF" w:rsidRPr="00E30A33" w:rsidRDefault="007D53AF" w:rsidP="009612CC">
      <w:pPr>
        <w:pStyle w:val="Body"/>
        <w:numPr>
          <w:ilvl w:val="0"/>
          <w:numId w:val="35"/>
        </w:numPr>
      </w:pPr>
      <w:r w:rsidRPr="00E30A33">
        <w:t xml:space="preserve">Change directory to </w:t>
      </w:r>
      <w:r w:rsidRPr="00E30A33">
        <w:rPr>
          <w:rStyle w:val="HighlightText"/>
        </w:rPr>
        <w:t>&lt;</w:t>
      </w:r>
      <w:proofErr w:type="spellStart"/>
      <w:r>
        <w:rPr>
          <w:rStyle w:val="HighlightText"/>
        </w:rPr>
        <w:t>core_base</w:t>
      </w:r>
      <w:proofErr w:type="spellEnd"/>
      <w:r w:rsidRPr="00E30A33">
        <w:rPr>
          <w:rStyle w:val="HighlightText"/>
        </w:rPr>
        <w:t>&gt;\</w:t>
      </w:r>
      <w:r>
        <w:rPr>
          <w:rStyle w:val="HighlightText"/>
        </w:rPr>
        <w:t>nm3</w:t>
      </w:r>
      <w:r w:rsidRPr="00E30A33">
        <w:rPr>
          <w:rStyle w:val="HighlightText"/>
        </w:rPr>
        <w:t>\install</w:t>
      </w:r>
    </w:p>
    <w:p w14:paraId="19F4C75E" w14:textId="77777777" w:rsidR="007D53AF" w:rsidRDefault="007D53AF" w:rsidP="009612CC">
      <w:pPr>
        <w:pStyle w:val="Body"/>
        <w:numPr>
          <w:ilvl w:val="0"/>
          <w:numId w:val="35"/>
        </w:numPr>
      </w:pPr>
      <w:r w:rsidRPr="00E30A33">
        <w:t xml:space="preserve">Login to SQL*PLUS as the </w:t>
      </w:r>
      <w:r w:rsidRPr="00B77EDA">
        <w:rPr>
          <w:b/>
        </w:rPr>
        <w:t>SYS</w:t>
      </w:r>
      <w:r>
        <w:rPr>
          <w:b/>
        </w:rPr>
        <w:t>TEM</w:t>
      </w:r>
      <w:r w:rsidRPr="00E30A33">
        <w:t xml:space="preserve"> user on the client PC and run the following command:</w:t>
      </w:r>
    </w:p>
    <w:p w14:paraId="5E910FFA" w14:textId="77777777" w:rsidR="007D53AF" w:rsidRPr="00E30A33" w:rsidRDefault="007D53AF" w:rsidP="007D53AF">
      <w:pPr>
        <w:pStyle w:val="Body"/>
      </w:pPr>
    </w:p>
    <w:p w14:paraId="7E1ED7D0" w14:textId="77777777" w:rsidR="007D53AF" w:rsidRPr="00E30A33" w:rsidRDefault="007D53AF" w:rsidP="007D53AF">
      <w:pPr>
        <w:pStyle w:val="Body"/>
        <w:ind w:left="720" w:firstLine="720"/>
      </w:pPr>
      <w:r w:rsidRPr="00E30A33">
        <w:t xml:space="preserve">start </w:t>
      </w:r>
      <w:proofErr w:type="spellStart"/>
      <w:r>
        <w:t>core</w:t>
      </w:r>
      <w:r w:rsidRPr="00E30A33">
        <w:t>_sys</w:t>
      </w:r>
      <w:r>
        <w:t>tem</w:t>
      </w:r>
      <w:r w:rsidRPr="00E30A33">
        <w:t>.sql</w:t>
      </w:r>
      <w:proofErr w:type="spellEnd"/>
    </w:p>
    <w:p w14:paraId="004A3948" w14:textId="77777777" w:rsidR="007D53AF" w:rsidRDefault="007D53AF" w:rsidP="007D53AF">
      <w:pPr>
        <w:pStyle w:val="Body"/>
      </w:pPr>
    </w:p>
    <w:p w14:paraId="3A84363B" w14:textId="77777777" w:rsidR="007D53AF" w:rsidRPr="00EF643D" w:rsidRDefault="007D53AF" w:rsidP="007D53AF">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7D213C50" w14:textId="77777777" w:rsidR="007D53AF" w:rsidRDefault="007D53AF" w:rsidP="007D53AF">
      <w:pPr>
        <w:pStyle w:val="Body"/>
      </w:pPr>
    </w:p>
    <w:p w14:paraId="7F13D134" w14:textId="77777777" w:rsidR="007D53AF" w:rsidRDefault="007D53AF" w:rsidP="007D53AF">
      <w:pPr>
        <w:pStyle w:val="Body"/>
        <w:ind w:left="720" w:firstLine="720"/>
      </w:pPr>
      <w:proofErr w:type="spellStart"/>
      <w:r>
        <w:t>core</w:t>
      </w:r>
      <w:r w:rsidRPr="00EF643D">
        <w:t>_</w:t>
      </w:r>
      <w:r>
        <w:t>system</w:t>
      </w:r>
      <w:proofErr w:type="spellEnd"/>
      <w:r w:rsidRPr="00EF643D">
        <w:t>_&lt;</w:t>
      </w:r>
      <w:proofErr w:type="spellStart"/>
      <w:r w:rsidRPr="00EF643D">
        <w:t>date&amp;time</w:t>
      </w:r>
      <w:proofErr w:type="spellEnd"/>
      <w:r w:rsidRPr="00EF643D">
        <w:t>&gt;.LOG</w:t>
      </w:r>
    </w:p>
    <w:p w14:paraId="364DB9BE" w14:textId="77777777" w:rsidR="007D53AF" w:rsidRDefault="007D53AF" w:rsidP="004E7DF4">
      <w:pPr>
        <w:pStyle w:val="Heading4"/>
      </w:pPr>
      <w:bookmarkStart w:id="48" w:name="_Toc44687769"/>
      <w:r>
        <w:t>EXOR_CORE Objects</w:t>
      </w:r>
      <w:bookmarkEnd w:id="48"/>
    </w:p>
    <w:p w14:paraId="5EDB7F9E" w14:textId="77777777" w:rsidR="007D53AF" w:rsidRPr="00E30A33" w:rsidRDefault="007D53AF" w:rsidP="007D53AF">
      <w:pPr>
        <w:pStyle w:val="Body"/>
      </w:pPr>
      <w:r>
        <w:t>Modifications have been made to objects owned by EXOR_CORE. These will require re-application.</w:t>
      </w:r>
    </w:p>
    <w:p w14:paraId="25BBC92F" w14:textId="77777777" w:rsidR="007D53AF" w:rsidRDefault="007D53AF" w:rsidP="007D53AF">
      <w:pPr>
        <w:pStyle w:val="Body"/>
      </w:pPr>
    </w:p>
    <w:p w14:paraId="3021E26C" w14:textId="77777777" w:rsidR="007D53AF" w:rsidRPr="00E30A33" w:rsidRDefault="007D53AF" w:rsidP="009612CC">
      <w:pPr>
        <w:pStyle w:val="Body"/>
        <w:numPr>
          <w:ilvl w:val="0"/>
          <w:numId w:val="36"/>
        </w:numPr>
      </w:pPr>
      <w:r w:rsidRPr="00E30A33">
        <w:t xml:space="preserve">Change directory to </w:t>
      </w:r>
      <w:r w:rsidRPr="00E30A33">
        <w:rPr>
          <w:rStyle w:val="HighlightText"/>
        </w:rPr>
        <w:t>&lt;</w:t>
      </w:r>
      <w:proofErr w:type="spellStart"/>
      <w:r>
        <w:rPr>
          <w:rStyle w:val="HighlightText"/>
        </w:rPr>
        <w:t>core_base</w:t>
      </w:r>
      <w:proofErr w:type="spellEnd"/>
      <w:r w:rsidRPr="00E30A33">
        <w:rPr>
          <w:rStyle w:val="HighlightText"/>
        </w:rPr>
        <w:t>&gt;\</w:t>
      </w:r>
      <w:r>
        <w:rPr>
          <w:rStyle w:val="HighlightText"/>
        </w:rPr>
        <w:t>nm3</w:t>
      </w:r>
      <w:r w:rsidRPr="00E30A33">
        <w:rPr>
          <w:rStyle w:val="HighlightText"/>
        </w:rPr>
        <w:t>\install</w:t>
      </w:r>
    </w:p>
    <w:p w14:paraId="1EF8149D" w14:textId="77777777" w:rsidR="007D53AF" w:rsidRDefault="007D53AF" w:rsidP="009612CC">
      <w:pPr>
        <w:pStyle w:val="Body"/>
        <w:numPr>
          <w:ilvl w:val="0"/>
          <w:numId w:val="36"/>
        </w:numPr>
      </w:pPr>
      <w:r w:rsidRPr="00E30A33">
        <w:t xml:space="preserve">Login to SQL*PLUS as the </w:t>
      </w:r>
      <w:r w:rsidRPr="00B77EDA">
        <w:rPr>
          <w:b/>
        </w:rPr>
        <w:t>EXOR_CORE</w:t>
      </w:r>
      <w:r w:rsidRPr="00E30A33">
        <w:t xml:space="preserve"> user on the client PC and run the following command:</w:t>
      </w:r>
    </w:p>
    <w:p w14:paraId="2E3B9A89" w14:textId="77777777" w:rsidR="007D53AF" w:rsidRPr="00E30A33" w:rsidRDefault="007D53AF" w:rsidP="007D53AF">
      <w:pPr>
        <w:pStyle w:val="Body"/>
      </w:pPr>
    </w:p>
    <w:p w14:paraId="3FA448E5" w14:textId="77777777" w:rsidR="007D53AF" w:rsidRPr="00E30A33" w:rsidRDefault="007D53AF" w:rsidP="007D53AF">
      <w:pPr>
        <w:pStyle w:val="Body"/>
        <w:ind w:left="720" w:firstLine="720"/>
      </w:pPr>
      <w:r w:rsidRPr="00E30A33">
        <w:t xml:space="preserve">start </w:t>
      </w:r>
      <w:proofErr w:type="spellStart"/>
      <w:r>
        <w:t>exor_core</w:t>
      </w:r>
      <w:r w:rsidRPr="00E30A33">
        <w:t>.sql</w:t>
      </w:r>
      <w:proofErr w:type="spellEnd"/>
    </w:p>
    <w:p w14:paraId="1C8D4BD7" w14:textId="77777777" w:rsidR="007D53AF" w:rsidRDefault="007D53AF" w:rsidP="007D53AF">
      <w:pPr>
        <w:pStyle w:val="Body"/>
      </w:pPr>
    </w:p>
    <w:p w14:paraId="73A337FE" w14:textId="77777777" w:rsidR="007D53AF" w:rsidRDefault="007D53AF" w:rsidP="007D53AF">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7A7F0A6" w14:textId="77777777" w:rsidR="007D53AF" w:rsidRPr="00EF643D" w:rsidRDefault="007D53AF" w:rsidP="007D53AF">
      <w:pPr>
        <w:pStyle w:val="Body"/>
      </w:pPr>
    </w:p>
    <w:p w14:paraId="60C8075D" w14:textId="1BFA3C47" w:rsidR="007D53AF" w:rsidRDefault="007D53AF" w:rsidP="007D53AF">
      <w:pPr>
        <w:pStyle w:val="Body"/>
        <w:ind w:left="720" w:firstLine="720"/>
      </w:pPr>
      <w:proofErr w:type="spellStart"/>
      <w:r>
        <w:t>exor_core</w:t>
      </w:r>
      <w:proofErr w:type="spellEnd"/>
      <w:r w:rsidRPr="00EF643D">
        <w:t>_&lt;</w:t>
      </w:r>
      <w:proofErr w:type="spellStart"/>
      <w:r w:rsidRPr="00EF643D">
        <w:t>date&amp;time</w:t>
      </w:r>
      <w:proofErr w:type="spellEnd"/>
      <w:r w:rsidRPr="00EF643D">
        <w:t>&gt;.LOG</w:t>
      </w:r>
    </w:p>
    <w:p w14:paraId="2A6A0CC8" w14:textId="2ABDFA2B" w:rsidR="00E13062" w:rsidRDefault="00E13062" w:rsidP="007D53AF">
      <w:pPr>
        <w:pStyle w:val="Body"/>
        <w:ind w:left="720" w:firstLine="720"/>
      </w:pPr>
    </w:p>
    <w:p w14:paraId="75C005D6" w14:textId="24D36096" w:rsidR="00E13062" w:rsidRPr="00E13062" w:rsidRDefault="00E13062" w:rsidP="00E13062">
      <w:pPr>
        <w:pStyle w:val="Body"/>
        <w:rPr>
          <w:b/>
          <w:bCs/>
        </w:rPr>
      </w:pPr>
      <w:r>
        <w:t xml:space="preserve">Continue Upgrade by following the instruction in </w:t>
      </w:r>
      <w:r w:rsidRPr="00E13062">
        <w:rPr>
          <w:b/>
          <w:bCs/>
        </w:rPr>
        <w:fldChar w:fldCharType="begin"/>
      </w:r>
      <w:r w:rsidRPr="00E13062">
        <w:rPr>
          <w:b/>
          <w:bCs/>
        </w:rPr>
        <w:instrText xml:space="preserve"> REF _Ref44575908 \h </w:instrText>
      </w:r>
      <w:r>
        <w:rPr>
          <w:b/>
          <w:bCs/>
        </w:rPr>
        <w:instrText xml:space="preserve"> \* MERGEFORMAT </w:instrText>
      </w:r>
      <w:r w:rsidRPr="00E13062">
        <w:rPr>
          <w:b/>
          <w:bCs/>
        </w:rPr>
      </w:r>
      <w:r w:rsidRPr="00E13062">
        <w:rPr>
          <w:b/>
          <w:bCs/>
        </w:rPr>
        <w:fldChar w:fldCharType="separate"/>
      </w:r>
      <w:r w:rsidR="004C1D1D" w:rsidRPr="004C1D1D">
        <w:rPr>
          <w:b/>
          <w:bCs/>
        </w:rPr>
        <w:t>Installation/Upgrade of Network Manager</w:t>
      </w:r>
      <w:r w:rsidRPr="00E13062">
        <w:rPr>
          <w:b/>
          <w:bCs/>
        </w:rPr>
        <w:fldChar w:fldCharType="end"/>
      </w:r>
      <w:r>
        <w:rPr>
          <w:b/>
          <w:bCs/>
        </w:rPr>
        <w:t>.</w:t>
      </w:r>
    </w:p>
    <w:p w14:paraId="21DFA02D" w14:textId="092426C1" w:rsidR="00DB0429" w:rsidRPr="00EC59A4" w:rsidRDefault="00DB0429" w:rsidP="00DB0429">
      <w:pPr>
        <w:pStyle w:val="Heading3"/>
      </w:pPr>
      <w:bookmarkStart w:id="49" w:name="_Toc39130566"/>
      <w:bookmarkStart w:id="50" w:name="_Toc378938008"/>
      <w:bookmarkStart w:id="51" w:name="_Toc31376766"/>
      <w:bookmarkStart w:id="52" w:name="_Ref38372960"/>
      <w:bookmarkStart w:id="53" w:name="_Ref38372979"/>
      <w:bookmarkStart w:id="54" w:name="_Ref38373016"/>
      <w:bookmarkStart w:id="55" w:name="_Ref38373042"/>
      <w:bookmarkStart w:id="56" w:name="_Ref44575908"/>
      <w:bookmarkStart w:id="57" w:name="_Toc44687770"/>
      <w:r w:rsidRPr="00EC59A4">
        <w:t>Install</w:t>
      </w:r>
      <w:r>
        <w:t>ation/Upgrade</w:t>
      </w:r>
      <w:bookmarkEnd w:id="49"/>
      <w:bookmarkEnd w:id="50"/>
      <w:bookmarkEnd w:id="51"/>
      <w:bookmarkEnd w:id="52"/>
      <w:bookmarkEnd w:id="53"/>
      <w:bookmarkEnd w:id="54"/>
      <w:bookmarkEnd w:id="55"/>
      <w:r>
        <w:t xml:space="preserve"> of Network Manager</w:t>
      </w:r>
      <w:bookmarkEnd w:id="56"/>
      <w:bookmarkEnd w:id="57"/>
    </w:p>
    <w:p w14:paraId="1B109C2B" w14:textId="77777777" w:rsidR="00DB0429" w:rsidRPr="00EF643D" w:rsidRDefault="00DB0429" w:rsidP="009612CC">
      <w:pPr>
        <w:pStyle w:val="Body"/>
        <w:numPr>
          <w:ilvl w:val="0"/>
          <w:numId w:val="41"/>
        </w:numPr>
      </w:pPr>
      <w:r w:rsidRPr="00EF643D">
        <w:t xml:space="preserve">Change directory </w:t>
      </w:r>
      <w:r w:rsidRPr="00F735F8">
        <w:rPr>
          <w:rStyle w:val="HighlightText"/>
        </w:rPr>
        <w:t xml:space="preserve">to </w:t>
      </w:r>
      <w:r w:rsidRPr="00E06E14">
        <w:rPr>
          <w:rStyle w:val="HighlightText"/>
        </w:rPr>
        <w:t>&lt;</w:t>
      </w:r>
      <w:proofErr w:type="spellStart"/>
      <w:r>
        <w:rPr>
          <w:rStyle w:val="HighlightText"/>
        </w:rPr>
        <w:t>core_base</w:t>
      </w:r>
      <w:proofErr w:type="spellEnd"/>
      <w:r w:rsidRPr="00E06E14">
        <w:rPr>
          <w:rStyle w:val="HighlightText"/>
        </w:rPr>
        <w:t>&gt;</w:t>
      </w:r>
      <w:r w:rsidRPr="00F735F8">
        <w:rPr>
          <w:rStyle w:val="HighlightText"/>
        </w:rPr>
        <w:t>\</w:t>
      </w:r>
      <w:r>
        <w:rPr>
          <w:rStyle w:val="HighlightText"/>
        </w:rPr>
        <w:t>nm3</w:t>
      </w:r>
      <w:r w:rsidRPr="00F735F8">
        <w:rPr>
          <w:rStyle w:val="HighlightText"/>
        </w:rPr>
        <w:t>\install</w:t>
      </w:r>
    </w:p>
    <w:p w14:paraId="6743CB7A" w14:textId="77777777" w:rsidR="00DB0429" w:rsidRPr="00EF643D" w:rsidRDefault="00DB0429" w:rsidP="009612CC">
      <w:pPr>
        <w:pStyle w:val="Body"/>
        <w:numPr>
          <w:ilvl w:val="0"/>
          <w:numId w:val="41"/>
        </w:numPr>
      </w:pPr>
      <w:r w:rsidRPr="00EF643D">
        <w:t xml:space="preserve">Login to SQL*PLUS as the </w:t>
      </w:r>
      <w:proofErr w:type="gramStart"/>
      <w:r w:rsidRPr="00EF643D">
        <w:t>highways</w:t>
      </w:r>
      <w:proofErr w:type="gramEnd"/>
      <w:r w:rsidRPr="00EF643D">
        <w:t xml:space="preserve"> owner on the client PC and run the following command:</w:t>
      </w:r>
      <w:r>
        <w:br/>
      </w:r>
    </w:p>
    <w:p w14:paraId="2EE1E774" w14:textId="77777777" w:rsidR="00DB0429" w:rsidRPr="00EF643D" w:rsidRDefault="00DB0429" w:rsidP="00DB0429">
      <w:pPr>
        <w:pStyle w:val="Body"/>
      </w:pPr>
      <w:r w:rsidRPr="00EF643D">
        <w:t> </w:t>
      </w:r>
      <w:r w:rsidRPr="00EF643D">
        <w:tab/>
      </w:r>
      <w:r>
        <w:tab/>
      </w:r>
      <w:r w:rsidRPr="00EF643D">
        <w:t xml:space="preserve">start </w:t>
      </w:r>
      <w:proofErr w:type="spellStart"/>
      <w:r>
        <w:t>nm</w:t>
      </w:r>
      <w:r w:rsidRPr="00EF643D">
        <w:t>_inst.sql</w:t>
      </w:r>
      <w:proofErr w:type="spellEnd"/>
    </w:p>
    <w:p w14:paraId="2B7928B4" w14:textId="77777777" w:rsidR="00DB0429" w:rsidRPr="00EF643D" w:rsidRDefault="00DB0429" w:rsidP="00DB0429">
      <w:pPr>
        <w:pStyle w:val="Body"/>
        <w:ind w:left="720"/>
      </w:pPr>
      <w:r>
        <w:br/>
      </w:r>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Pr>
          <w:rStyle w:val="HighlightText"/>
        </w:rPr>
        <w:t>core_base</w:t>
      </w:r>
      <w:proofErr w:type="spellEnd"/>
      <w:r w:rsidRPr="00E06E14">
        <w:rPr>
          <w:rStyle w:val="HighlightText"/>
        </w:rPr>
        <w:t>&gt;</w:t>
      </w:r>
      <w:r w:rsidRPr="00EF643D">
        <w:t xml:space="preserve">. </w:t>
      </w:r>
    </w:p>
    <w:p w14:paraId="621B59E1" w14:textId="77777777" w:rsidR="00DB0429" w:rsidRPr="00EF643D" w:rsidRDefault="00DB0429" w:rsidP="00DB0429">
      <w:pPr>
        <w:pStyle w:val="Body"/>
      </w:pPr>
    </w:p>
    <w:p w14:paraId="4E53FA6F" w14:textId="77777777" w:rsidR="00DB0429" w:rsidRDefault="00DB0429" w:rsidP="00DB0429">
      <w:pPr>
        <w:pStyle w:val="Body"/>
        <w:ind w:left="720"/>
      </w:pPr>
      <w:r w:rsidRPr="00EF643D">
        <w:t xml:space="preserve">For example, if you installed your highways software in a directory called </w:t>
      </w:r>
      <w:r>
        <w:t>CORE</w:t>
      </w:r>
      <w:r w:rsidRPr="00EF643D">
        <w:t xml:space="preserve"> on your C drive, you would enter the following when prompted.</w:t>
      </w:r>
    </w:p>
    <w:p w14:paraId="06BB4B2C" w14:textId="77777777" w:rsidR="00DB0429" w:rsidRDefault="00DB0429" w:rsidP="00DB0429">
      <w:pPr>
        <w:pStyle w:val="Body"/>
        <w:ind w:left="720"/>
      </w:pPr>
    </w:p>
    <w:p w14:paraId="5A3F781A" w14:textId="77777777" w:rsidR="00DB0429" w:rsidRPr="00EF643D" w:rsidRDefault="00DB0429" w:rsidP="00DB0429">
      <w:pPr>
        <w:pStyle w:val="Body"/>
        <w:ind w:left="720" w:firstLine="720"/>
      </w:pPr>
      <w:r w:rsidRPr="00EF643D">
        <w:t>C:\</w:t>
      </w:r>
      <w:r>
        <w:t>CORE</w:t>
      </w:r>
      <w:r w:rsidRPr="00EF643D">
        <w:t>\</w:t>
      </w:r>
      <w:r w:rsidRPr="00EF643D">
        <w:tab/>
      </w:r>
    </w:p>
    <w:p w14:paraId="4FEF6239" w14:textId="77777777" w:rsidR="00DB0429" w:rsidRPr="00EF643D" w:rsidRDefault="00DB0429" w:rsidP="00DB0429">
      <w:pPr>
        <w:pStyle w:val="Body"/>
        <w:ind w:left="720"/>
      </w:pPr>
      <w:r w:rsidRPr="00EF643D">
        <w:lastRenderedPageBreak/>
        <w:t> </w:t>
      </w:r>
    </w:p>
    <w:p w14:paraId="2D980A50" w14:textId="77777777" w:rsidR="00DB0429" w:rsidRPr="00EF643D" w:rsidRDefault="00DB0429" w:rsidP="00DB0429">
      <w:pPr>
        <w:pStyle w:val="Body"/>
        <w:ind w:left="720"/>
      </w:pPr>
      <w:r w:rsidRPr="00EF643D">
        <w:t>When you have supplied this value, you will be prompted to confirm that it is correct and asked whether you wish to continue.</w:t>
      </w:r>
    </w:p>
    <w:p w14:paraId="3CD05E3A" w14:textId="77777777" w:rsidR="00DB0429" w:rsidRPr="00EF643D" w:rsidRDefault="00DB0429" w:rsidP="00DB0429">
      <w:pPr>
        <w:pStyle w:val="Body"/>
      </w:pPr>
      <w:r w:rsidRPr="00EF643D">
        <w:t> </w:t>
      </w:r>
    </w:p>
    <w:p w14:paraId="20BBB5A2" w14:textId="77777777" w:rsidR="00DB0429" w:rsidRPr="00EF643D" w:rsidRDefault="00DB0429" w:rsidP="00DB0429">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5C33C42B" w14:textId="77777777" w:rsidR="00DB0429" w:rsidRPr="00EF643D" w:rsidRDefault="00DB0429" w:rsidP="00DB0429">
      <w:pPr>
        <w:pStyle w:val="Body"/>
      </w:pPr>
      <w:r w:rsidRPr="00EF643D">
        <w:t> </w:t>
      </w:r>
    </w:p>
    <w:p w14:paraId="48F987ED" w14:textId="73C2232F" w:rsidR="00DB0429" w:rsidRPr="00EF643D" w:rsidRDefault="00DB0429" w:rsidP="00DB0429">
      <w:pPr>
        <w:pStyle w:val="Body"/>
      </w:pPr>
      <w:r w:rsidRPr="00EF643D">
        <w:t xml:space="preserve">When the script has completed, all the </w:t>
      </w:r>
      <w:r>
        <w:t xml:space="preserve">Exor Core </w:t>
      </w:r>
      <w:r w:rsidRPr="00EF643D">
        <w:t>objects and data will have been installed</w:t>
      </w:r>
      <w:r>
        <w:t>/upgraded</w:t>
      </w:r>
      <w:r w:rsidRPr="00EF643D">
        <w:t xml:space="preserve">. </w:t>
      </w:r>
    </w:p>
    <w:p w14:paraId="4B2FFBF9" w14:textId="77777777" w:rsidR="007D53AF" w:rsidRPr="00EC59A4" w:rsidRDefault="007D53AF" w:rsidP="004E7DF4">
      <w:pPr>
        <w:pStyle w:val="Heading3"/>
      </w:pPr>
      <w:bookmarkStart w:id="58" w:name="_Toc44687771"/>
      <w:r w:rsidRPr="00EC59A4">
        <w:t>Checking Log File(s)</w:t>
      </w:r>
      <w:bookmarkEnd w:id="58"/>
    </w:p>
    <w:p w14:paraId="0AE24F56" w14:textId="2186DAB7" w:rsidR="007D53AF" w:rsidRPr="00EF643D" w:rsidRDefault="004E7DF4" w:rsidP="007D53AF">
      <w:pPr>
        <w:pStyle w:val="Body"/>
      </w:pPr>
      <w:r>
        <w:t>The</w:t>
      </w:r>
      <w:r w:rsidR="007D53AF">
        <w:t xml:space="preserve"> following log files </w:t>
      </w:r>
      <w:r w:rsidR="007D53AF" w:rsidRPr="00EF643D">
        <w:t>are produced in the working directory</w:t>
      </w:r>
      <w:r>
        <w:t xml:space="preserve"> a</w:t>
      </w:r>
      <w:r w:rsidR="007D53AF" w:rsidRPr="00EF643D">
        <w:t>t the end of the installation</w:t>
      </w:r>
      <w:r w:rsidR="007D53AF">
        <w:t>/upgrade</w:t>
      </w:r>
      <w:r>
        <w:t>.</w:t>
      </w:r>
      <w:r w:rsidR="007D53AF" w:rsidRPr="00EF643D">
        <w:t xml:space="preserve"> </w:t>
      </w:r>
      <w:r>
        <w:t>These</w:t>
      </w:r>
      <w:r w:rsidR="007D53AF" w:rsidRPr="00EF643D">
        <w:t xml:space="preserve"> files can be viewed to check for any errors that could have occurred during installation.</w:t>
      </w:r>
    </w:p>
    <w:p w14:paraId="270A3B7C" w14:textId="77777777" w:rsidR="007D53AF" w:rsidRDefault="007D53AF" w:rsidP="007D53AF">
      <w:pPr>
        <w:pStyle w:val="Body"/>
      </w:pPr>
    </w:p>
    <w:p w14:paraId="4E98C216" w14:textId="6B9E80C3" w:rsidR="007D53AF" w:rsidRDefault="00A85002" w:rsidP="007D53AF">
      <w:pPr>
        <w:pStyle w:val="Body"/>
      </w:pPr>
      <w:r>
        <w:t>For installation</w:t>
      </w:r>
      <w:r w:rsidR="007D53AF">
        <w:t>:</w:t>
      </w:r>
    </w:p>
    <w:p w14:paraId="555AAF1E" w14:textId="5D172850" w:rsidR="007D53AF" w:rsidRPr="00EF643D" w:rsidRDefault="00A85002" w:rsidP="007D53AF">
      <w:pPr>
        <w:pStyle w:val="Body"/>
        <w:ind w:left="720"/>
      </w:pPr>
      <w:r>
        <w:t>core4900</w:t>
      </w:r>
      <w:r w:rsidR="007D53AF" w:rsidRPr="00EF643D">
        <w:t>_install_1_&lt;</w:t>
      </w:r>
      <w:proofErr w:type="spellStart"/>
      <w:r w:rsidR="007D53AF" w:rsidRPr="00EF643D">
        <w:t>date&amp;time</w:t>
      </w:r>
      <w:proofErr w:type="spellEnd"/>
      <w:r w:rsidR="007D53AF" w:rsidRPr="00EF643D">
        <w:t>&gt;.LOG</w:t>
      </w:r>
    </w:p>
    <w:p w14:paraId="12FCE5AC" w14:textId="4A3F3E06" w:rsidR="007D53AF" w:rsidRDefault="007D53AF" w:rsidP="007D53AF">
      <w:pPr>
        <w:pStyle w:val="Body"/>
        <w:ind w:left="720"/>
      </w:pPr>
      <w:r>
        <w:t>core</w:t>
      </w:r>
      <w:r w:rsidR="00A85002">
        <w:t>4900_</w:t>
      </w:r>
      <w:r w:rsidRPr="00EF643D">
        <w:t>install_2_&lt;</w:t>
      </w:r>
      <w:proofErr w:type="spellStart"/>
      <w:r w:rsidRPr="00EF643D">
        <w:t>date&amp;time</w:t>
      </w:r>
      <w:proofErr w:type="spellEnd"/>
      <w:r w:rsidRPr="00EF643D">
        <w:t>&gt;.LOG</w:t>
      </w:r>
    </w:p>
    <w:p w14:paraId="0B03ADD0" w14:textId="77777777" w:rsidR="007D53AF" w:rsidRPr="00EF643D" w:rsidRDefault="007D53AF" w:rsidP="007D53AF">
      <w:pPr>
        <w:pStyle w:val="Body"/>
        <w:ind w:left="720"/>
      </w:pPr>
    </w:p>
    <w:p w14:paraId="272FAC20" w14:textId="279198B1" w:rsidR="007D53AF" w:rsidRDefault="00A85002" w:rsidP="007D53AF">
      <w:pPr>
        <w:pStyle w:val="Body"/>
      </w:pPr>
      <w:r>
        <w:t>For upgrade</w:t>
      </w:r>
      <w:r w:rsidR="007D53AF">
        <w:t>:</w:t>
      </w:r>
    </w:p>
    <w:p w14:paraId="6AEB1DDD" w14:textId="3501C116" w:rsidR="007D53AF" w:rsidRPr="00EF643D" w:rsidRDefault="00A85002" w:rsidP="007D53AF">
      <w:pPr>
        <w:pStyle w:val="Body"/>
        <w:ind w:left="720"/>
      </w:pPr>
      <w:r>
        <w:t>core4900_</w:t>
      </w:r>
      <w:r w:rsidR="007D53AF">
        <w:t>upg</w:t>
      </w:r>
      <w:r w:rsidR="007D53AF" w:rsidRPr="00EF643D">
        <w:t>_1_&lt;</w:t>
      </w:r>
      <w:proofErr w:type="spellStart"/>
      <w:r w:rsidR="007D53AF" w:rsidRPr="00EF643D">
        <w:t>date&amp;time</w:t>
      </w:r>
      <w:proofErr w:type="spellEnd"/>
      <w:r w:rsidR="007D53AF" w:rsidRPr="00EF643D">
        <w:t>&gt;.LOG</w:t>
      </w:r>
    </w:p>
    <w:p w14:paraId="58E5AA1C" w14:textId="0E83A5B2" w:rsidR="007D53AF" w:rsidRPr="00EF643D" w:rsidRDefault="007D53AF" w:rsidP="007D53AF">
      <w:pPr>
        <w:pStyle w:val="Body"/>
        <w:ind w:left="720"/>
      </w:pPr>
      <w:r>
        <w:t>core</w:t>
      </w:r>
      <w:r w:rsidR="00A85002">
        <w:t>4900</w:t>
      </w:r>
      <w:r w:rsidRPr="00EF643D">
        <w:t>_</w:t>
      </w:r>
      <w:r>
        <w:t>upg</w:t>
      </w:r>
      <w:r w:rsidRPr="00EF643D">
        <w:t>_2_&lt;</w:t>
      </w:r>
      <w:proofErr w:type="spellStart"/>
      <w:r w:rsidRPr="00EF643D">
        <w:t>date&amp;time</w:t>
      </w:r>
      <w:proofErr w:type="spellEnd"/>
      <w:r w:rsidRPr="00EF643D">
        <w:t>&gt;.LOG</w:t>
      </w:r>
    </w:p>
    <w:p w14:paraId="280EE576" w14:textId="77777777" w:rsidR="007D53AF" w:rsidRPr="00EF643D" w:rsidRDefault="007D53AF" w:rsidP="007D53AF">
      <w:pPr>
        <w:pStyle w:val="Body"/>
        <w:ind w:left="720"/>
      </w:pPr>
    </w:p>
    <w:p w14:paraId="5E85997C" w14:textId="77777777" w:rsidR="007D53AF" w:rsidRPr="00EF643D" w:rsidRDefault="007D53AF" w:rsidP="007D53AF">
      <w:pPr>
        <w:pStyle w:val="Body"/>
      </w:pPr>
      <w:r w:rsidRPr="00E86952">
        <w:rPr>
          <w:b/>
        </w:rPr>
        <w:t>Note</w:t>
      </w:r>
      <w:r w:rsidRPr="00EF643D">
        <w:t>:</w:t>
      </w:r>
      <w:r>
        <w:t xml:space="preserve"> I</w:t>
      </w:r>
      <w:r w:rsidRPr="00EF643D">
        <w:t>t is perfectly normal for the NM3SDE package to not compile if an SDE schema does not exist or if the highways owner has no privilege to read SDE objects.</w:t>
      </w:r>
    </w:p>
    <w:p w14:paraId="465E1E09" w14:textId="6B2AC8E8" w:rsidR="007D53AF" w:rsidRDefault="007D53AF" w:rsidP="007D53AF">
      <w:pPr>
        <w:pStyle w:val="Body"/>
      </w:pPr>
      <w:r w:rsidRPr="00EF643D">
        <w:t xml:space="preserve">Please raise and attach the logs to a ticket with </w:t>
      </w:r>
      <w:hyperlink r:id="rId12" w:history="1">
        <w:r w:rsidRPr="00EF643D">
          <w:rPr>
            <w:rStyle w:val="Hyperlink"/>
          </w:rPr>
          <w:t>http://selectservices.bentley.com</w:t>
        </w:r>
      </w:hyperlink>
      <w:r w:rsidRPr="00EF643D">
        <w:t xml:space="preserve"> to allow Bentley (formerly exor) support staff to verify the install has been successful.</w:t>
      </w:r>
    </w:p>
    <w:p w14:paraId="3BAA3B1F" w14:textId="77777777" w:rsidR="00A85002" w:rsidRDefault="00A85002">
      <w:pPr>
        <w:rPr>
          <w:rFonts w:ascii="Arial" w:eastAsia="Times New Roman" w:hAnsi="Arial" w:cs="Arial"/>
          <w:b/>
          <w:sz w:val="20"/>
          <w:szCs w:val="20"/>
        </w:rPr>
      </w:pPr>
      <w:r>
        <w:br w:type="page"/>
      </w:r>
    </w:p>
    <w:p w14:paraId="1A25A723" w14:textId="77777777" w:rsidR="005F6AC8" w:rsidRDefault="005F6AC8" w:rsidP="005F6AC8">
      <w:pPr>
        <w:pStyle w:val="Heading2"/>
      </w:pPr>
      <w:bookmarkStart w:id="59" w:name="_Toc44687772"/>
      <w:r>
        <w:lastRenderedPageBreak/>
        <w:t>Application Server Install/Upgrade for Network Manager</w:t>
      </w:r>
      <w:bookmarkEnd w:id="59"/>
    </w:p>
    <w:p w14:paraId="1495C6FC" w14:textId="6FF16110" w:rsidR="00A85002" w:rsidRPr="00EF643D" w:rsidRDefault="00A85002" w:rsidP="00A85002">
      <w:pPr>
        <w:pStyle w:val="Body"/>
      </w:pPr>
      <w:r w:rsidRPr="00EF643D">
        <w:t>Please note that this section is applicable when performing an install or upgrade for 4.</w:t>
      </w:r>
      <w:r>
        <w:t>9</w:t>
      </w:r>
      <w:r w:rsidRPr="00EF643D">
        <w:t>.0.0 (as opposed to previous releases).</w:t>
      </w:r>
      <w:r>
        <w:t xml:space="preserve"> Please note that further configuration is required when installing the map server software and configuring the </w:t>
      </w:r>
      <w:proofErr w:type="spellStart"/>
      <w:r>
        <w:t>MapViewer</w:t>
      </w:r>
      <w:proofErr w:type="spellEnd"/>
      <w:r>
        <w:t xml:space="preserve"> product.</w:t>
      </w:r>
    </w:p>
    <w:p w14:paraId="50FF7056" w14:textId="77777777" w:rsidR="00A85002" w:rsidRPr="00EF643D" w:rsidRDefault="00A85002" w:rsidP="00A85002">
      <w:pPr>
        <w:pStyle w:val="Body"/>
      </w:pPr>
      <w:r w:rsidRPr="00EF643D">
        <w:t xml:space="preserve">Please ensure that the </w:t>
      </w:r>
      <w:proofErr w:type="spellStart"/>
      <w:r w:rsidRPr="00EF643D">
        <w:t>Weblogic</w:t>
      </w:r>
      <w:proofErr w:type="spellEnd"/>
      <w:r w:rsidRPr="00EF643D">
        <w:t xml:space="preserve"> Application Server is installed, and Fusion Middleware Forms and Reports are installed and configured before proceeding.</w:t>
      </w:r>
    </w:p>
    <w:p w14:paraId="72857552" w14:textId="77777777" w:rsidR="00A85002" w:rsidRPr="00EF643D" w:rsidRDefault="00A85002" w:rsidP="00A85002">
      <w:pPr>
        <w:pStyle w:val="Body"/>
      </w:pPr>
      <w:r w:rsidRPr="00EF643D">
        <w:t>Bentley-exor release 4.</w:t>
      </w:r>
      <w:r>
        <w:t>9</w:t>
      </w:r>
      <w:r w:rsidRPr="00EF643D">
        <w:t xml:space="preserve">.0.0 makes use of </w:t>
      </w:r>
      <w:proofErr w:type="spellStart"/>
      <w:r w:rsidRPr="00EF643D">
        <w:t>WebUtil</w:t>
      </w:r>
      <w:proofErr w:type="spellEnd"/>
      <w:r w:rsidRPr="00EF643D">
        <w:t xml:space="preserve"> functionality within the Oracle </w:t>
      </w:r>
      <w:proofErr w:type="spellStart"/>
      <w:r w:rsidRPr="00EF643D">
        <w:t>Weblogic</w:t>
      </w:r>
      <w:proofErr w:type="spellEnd"/>
      <w:r w:rsidRPr="00EF643D">
        <w:t xml:space="preserve"> Server Technology stack for Document Manager (uploading documents and Document Bundle Loader) and the Process Framework.  This requires additional configuration within the </w:t>
      </w:r>
      <w:proofErr w:type="spellStart"/>
      <w:r w:rsidRPr="00EF643D">
        <w:t>Weblogic</w:t>
      </w:r>
      <w:proofErr w:type="spellEnd"/>
      <w:r w:rsidRPr="00EF643D">
        <w:t xml:space="preserve"> Server Fusion Middleware Forms deployment.</w:t>
      </w:r>
    </w:p>
    <w:p w14:paraId="04F2C214" w14:textId="66464384" w:rsidR="00A85002" w:rsidRPr="00EF643D" w:rsidRDefault="00A85002" w:rsidP="00A85002">
      <w:pPr>
        <w:pStyle w:val="Body"/>
      </w:pPr>
      <w:r>
        <w:t xml:space="preserve">The Jar files being provided in this release have been signed. </w:t>
      </w:r>
      <w:r w:rsidR="00B46B4C">
        <w:t>All Jar files will not require re-signing until January 2028</w:t>
      </w:r>
      <w:r>
        <w:t xml:space="preserve">. Please be aware that unsigned Jar files can lead to a potential </w:t>
      </w:r>
      <w:r w:rsidRPr="00EF643D">
        <w:t>issue whereby the forms start-up process will hang</w:t>
      </w:r>
      <w:r>
        <w:t xml:space="preserve">(Note: </w:t>
      </w:r>
      <w:r>
        <w:rPr>
          <w:lang w:val="en-US"/>
        </w:rPr>
        <w:t>From Java 1.7.0_45 onwards, Forms will not just hang with expired versions of Jars, but the Jars will simply be blocked and user will be unable to launch the Exor application)</w:t>
      </w:r>
      <w:r w:rsidRPr="00EF643D">
        <w:t>.</w:t>
      </w:r>
      <w:r>
        <w:t xml:space="preserve"> </w:t>
      </w:r>
      <w:r w:rsidRPr="00EF643D">
        <w:t>For more information on the workaround please see documents on the Oracle support web site by referencing the documents below:</w:t>
      </w:r>
    </w:p>
    <w:p w14:paraId="700C3355" w14:textId="77777777" w:rsidR="00A85002" w:rsidRPr="00EF643D" w:rsidRDefault="00A85002" w:rsidP="00A85002">
      <w:pPr>
        <w:pStyle w:val="Body"/>
      </w:pPr>
      <w:r w:rsidRPr="00EF643D">
        <w:t xml:space="preserve">Windows Java Client Hangs </w:t>
      </w:r>
      <w:proofErr w:type="gramStart"/>
      <w:r w:rsidRPr="00EF643D">
        <w:t>On</w:t>
      </w:r>
      <w:proofErr w:type="gramEnd"/>
      <w:r w:rsidRPr="00EF643D">
        <w:t xml:space="preserve"> Accepting Not Verified Signature Of jar Files When </w:t>
      </w:r>
      <w:proofErr w:type="spellStart"/>
      <w:r w:rsidRPr="00EF643D">
        <w:t>SeparateFrame</w:t>
      </w:r>
      <w:proofErr w:type="spellEnd"/>
      <w:r w:rsidRPr="00EF643D">
        <w:t>=True (Doc ID 1173365.1)</w:t>
      </w:r>
    </w:p>
    <w:p w14:paraId="1F1A3B51" w14:textId="77777777" w:rsidR="00A85002" w:rsidRPr="00EF643D" w:rsidRDefault="00A85002" w:rsidP="00A85002">
      <w:pPr>
        <w:pStyle w:val="Body"/>
      </w:pPr>
      <w:r w:rsidRPr="00EF643D">
        <w:t>Form Hangs When Acknowledging Security Warning - The application's digital signature cannot be verified (Doc ID 1328039.1)</w:t>
      </w:r>
    </w:p>
    <w:p w14:paraId="4C625A95" w14:textId="77777777" w:rsidR="00A85002" w:rsidRPr="00EF643D" w:rsidRDefault="00A85002" w:rsidP="00A85002">
      <w:pPr>
        <w:pStyle w:val="Body"/>
      </w:pPr>
      <w:r w:rsidRPr="00EF643D">
        <w:t>Alternatively see:</w:t>
      </w:r>
    </w:p>
    <w:p w14:paraId="7439DCE5" w14:textId="636A6FDA" w:rsidR="00A85002" w:rsidRPr="00C36456" w:rsidRDefault="00BE0AE2" w:rsidP="00A85002">
      <w:pPr>
        <w:pStyle w:val="Body"/>
        <w:rPr>
          <w:rStyle w:val="Hyperlink"/>
        </w:rPr>
      </w:pPr>
      <w:hyperlink r:id="rId13" w:history="1">
        <w:r w:rsidR="00A85002" w:rsidRPr="00C36456">
          <w:rPr>
            <w:rStyle w:val="Hyperlink"/>
          </w:rPr>
          <w:t>http://www.snapdba.com/2013/04/forms-11g-java-client-hangs-at-security-warning-with-the-applications-digital-signature-cannot-be-verified/</w:t>
        </w:r>
      </w:hyperlink>
    </w:p>
    <w:p w14:paraId="682B281D" w14:textId="7E9A95FA" w:rsidR="00EA4124" w:rsidRDefault="00EA4124" w:rsidP="00EA4124">
      <w:pPr>
        <w:pStyle w:val="Heading3"/>
      </w:pPr>
      <w:bookmarkStart w:id="60" w:name="_Ref44686244"/>
      <w:bookmarkStart w:id="61" w:name="_Toc44687773"/>
      <w:r>
        <w:t xml:space="preserve">Deploy </w:t>
      </w:r>
      <w:r w:rsidR="00B46B4C">
        <w:t>P</w:t>
      </w:r>
      <w:r>
        <w:t>roduct Binary files</w:t>
      </w:r>
      <w:bookmarkEnd w:id="60"/>
      <w:bookmarkEnd w:id="61"/>
    </w:p>
    <w:p w14:paraId="572706E5" w14:textId="41F15758" w:rsidR="0017023A" w:rsidRPr="0017023A" w:rsidRDefault="0017023A" w:rsidP="0017023A">
      <w:pPr>
        <w:keepNext/>
      </w:pPr>
      <w:r w:rsidRPr="0056512C">
        <w:t xml:space="preserve">Copy the contents of the </w:t>
      </w:r>
      <w:r>
        <w:rPr>
          <w:b/>
        </w:rPr>
        <w:t>&lt;</w:t>
      </w:r>
      <w:proofErr w:type="spellStart"/>
      <w:r>
        <w:rPr>
          <w:b/>
        </w:rPr>
        <w:t>exor_base</w:t>
      </w:r>
      <w:proofErr w:type="spellEnd"/>
      <w:r>
        <w:rPr>
          <w:b/>
        </w:rPr>
        <w:t>&gt;</w:t>
      </w:r>
      <w:r w:rsidRPr="0017023A">
        <w:rPr>
          <w:b/>
        </w:rPr>
        <w:t>\nm3\</w:t>
      </w:r>
      <w:r>
        <w:rPr>
          <w:b/>
        </w:rPr>
        <w:t>11g_</w:t>
      </w:r>
      <w:r w:rsidRPr="0017023A">
        <w:rPr>
          <w:b/>
        </w:rPr>
        <w:t>bin</w:t>
      </w:r>
      <w:r w:rsidRPr="0056512C">
        <w:t xml:space="preserve"> </w:t>
      </w:r>
      <w:r>
        <w:t xml:space="preserve">and </w:t>
      </w:r>
      <w:r>
        <w:rPr>
          <w:b/>
        </w:rPr>
        <w:t>&lt;</w:t>
      </w:r>
      <w:proofErr w:type="spellStart"/>
      <w:r>
        <w:rPr>
          <w:b/>
        </w:rPr>
        <w:t>exor_base</w:t>
      </w:r>
      <w:proofErr w:type="spellEnd"/>
      <w:r>
        <w:rPr>
          <w:b/>
        </w:rPr>
        <w:t>&gt;</w:t>
      </w:r>
      <w:r w:rsidRPr="0017023A">
        <w:rPr>
          <w:b/>
        </w:rPr>
        <w:t>\nm3\</w:t>
      </w:r>
      <w:r>
        <w:rPr>
          <w:b/>
        </w:rPr>
        <w:t>admin\c\11g_exe</w:t>
      </w:r>
      <w:r w:rsidRPr="0056512C">
        <w:t xml:space="preserve"> folder</w:t>
      </w:r>
      <w:r>
        <w:t>s</w:t>
      </w:r>
      <w:r w:rsidRPr="0056512C">
        <w:t xml:space="preserve"> to </w:t>
      </w:r>
      <w:r>
        <w:t>a</w:t>
      </w:r>
      <w:r w:rsidRPr="0056512C">
        <w:t xml:space="preserve"> new working directory (e.g. </w:t>
      </w:r>
      <w:r w:rsidRPr="00193DA7">
        <w:t>C:\exor\4900\bin</w:t>
      </w:r>
      <w:r w:rsidRPr="0056512C">
        <w:t>)</w:t>
      </w:r>
      <w:r>
        <w:t xml:space="preserve">, often referred to as the </w:t>
      </w:r>
      <w:r>
        <w:rPr>
          <w:b/>
          <w:bCs/>
        </w:rPr>
        <w:t>bin folder.</w:t>
      </w:r>
      <w:r>
        <w:t xml:space="preserve"> This will be the location of the Forms/Reports modules and ‘C’ </w:t>
      </w:r>
      <w:proofErr w:type="spellStart"/>
      <w:r>
        <w:t>executablesthat</w:t>
      </w:r>
      <w:proofErr w:type="spellEnd"/>
      <w:r>
        <w:t xml:space="preserve"> are configured in the associated deployment sections below.</w:t>
      </w:r>
    </w:p>
    <w:p w14:paraId="1A608927" w14:textId="77777777" w:rsidR="00A85002" w:rsidRPr="0056512C" w:rsidRDefault="00A85002" w:rsidP="00A85002">
      <w:pPr>
        <w:pStyle w:val="Heading3"/>
        <w:tabs>
          <w:tab w:val="left" w:pos="4320"/>
          <w:tab w:val="left" w:pos="7920"/>
        </w:tabs>
      </w:pPr>
      <w:bookmarkStart w:id="62" w:name="_Ref383775080"/>
      <w:bookmarkStart w:id="63" w:name="_Ref383775082"/>
      <w:bookmarkStart w:id="64" w:name="_Toc44078440"/>
      <w:bookmarkStart w:id="65" w:name="_Toc44687774"/>
      <w:r w:rsidRPr="0056512C">
        <w:t>Deploy Exor Forms</w:t>
      </w:r>
      <w:bookmarkEnd w:id="62"/>
      <w:bookmarkEnd w:id="63"/>
      <w:bookmarkEnd w:id="64"/>
      <w:bookmarkEnd w:id="65"/>
    </w:p>
    <w:p w14:paraId="047A6314" w14:textId="77777777" w:rsidR="00A85002" w:rsidRPr="0056512C" w:rsidRDefault="00A85002" w:rsidP="00A85002">
      <w:r w:rsidRPr="0056512C">
        <w:t xml:space="preserve">Forms configuration must </w:t>
      </w:r>
      <w:r w:rsidRPr="0056512C">
        <w:rPr>
          <w:b/>
          <w:u w:val="single"/>
        </w:rPr>
        <w:t>only</w:t>
      </w:r>
      <w:r w:rsidRPr="0056512C">
        <w:t xml:space="preserve"> be performed using WebLogic Enterprise Manager, and not by manually editing the underlying files. This ensures that the controlling XML files are correctly maintained and that the Fusion Middleware services continue to function. Manual editing of files may result in the corruption of services and must not be undertaken unless this involves the close supervision of Bentley support staff.</w:t>
      </w:r>
    </w:p>
    <w:p w14:paraId="6637BBCC" w14:textId="77777777" w:rsidR="00A85002" w:rsidRPr="0056512C" w:rsidRDefault="00A85002" w:rsidP="00A85002">
      <w:pPr>
        <w:pStyle w:val="Heading4"/>
        <w:tabs>
          <w:tab w:val="clear" w:pos="1080"/>
        </w:tabs>
        <w:spacing w:after="60"/>
      </w:pPr>
      <w:bookmarkStart w:id="66" w:name="_Toc44687775"/>
      <w:r w:rsidRPr="0056512C">
        <w:t>Prerequisites</w:t>
      </w:r>
      <w:bookmarkEnd w:id="66"/>
    </w:p>
    <w:p w14:paraId="032C7088" w14:textId="77777777" w:rsidR="00A85002" w:rsidRPr="0056512C" w:rsidRDefault="00A85002" w:rsidP="00A85002">
      <w:r w:rsidRPr="0056512C">
        <w:t>Exor 4</w:t>
      </w:r>
      <w:r>
        <w:t>9</w:t>
      </w:r>
      <w:r w:rsidRPr="0056512C">
        <w:t xml:space="preserve">00 Forms requires an Oracle Fusion Middleware </w:t>
      </w:r>
      <w:r>
        <w:t>12.2.1.4.0</w:t>
      </w:r>
      <w:r w:rsidRPr="0056512C">
        <w:t xml:space="preserve"> base installation</w:t>
      </w:r>
      <w:r>
        <w:t>.</w:t>
      </w:r>
      <w:r w:rsidRPr="0056512C">
        <w:t xml:space="preserve"> </w:t>
      </w:r>
    </w:p>
    <w:p w14:paraId="5AE5C8B4" w14:textId="21C61446" w:rsidR="00A85002" w:rsidRDefault="00A85002" w:rsidP="00A85002">
      <w:pPr>
        <w:pStyle w:val="Heading4"/>
        <w:tabs>
          <w:tab w:val="clear" w:pos="1080"/>
        </w:tabs>
        <w:spacing w:after="60"/>
      </w:pPr>
      <w:bookmarkStart w:id="67" w:name="_Toc44687776"/>
      <w:r w:rsidRPr="0056512C">
        <w:lastRenderedPageBreak/>
        <w:t>Install the Exor Release</w:t>
      </w:r>
      <w:bookmarkEnd w:id="67"/>
    </w:p>
    <w:p w14:paraId="3C517D2E" w14:textId="77777777" w:rsidR="00A85002" w:rsidRDefault="00A85002" w:rsidP="00A85002">
      <w:pPr>
        <w:keepNext/>
      </w:pPr>
      <w:r>
        <w:t>Copy the following files from &lt;</w:t>
      </w:r>
      <w:proofErr w:type="spellStart"/>
      <w:r>
        <w:t>exor_base</w:t>
      </w:r>
      <w:proofErr w:type="spellEnd"/>
      <w:r>
        <w:t xml:space="preserve">&gt;/admin/lib to </w:t>
      </w:r>
      <w:r w:rsidRPr="003A0941">
        <w:t>&lt;ORACLE_HOME&gt;\forms\java directory on the Oracle WebLogic Server</w:t>
      </w:r>
      <w:r>
        <w:t>:</w:t>
      </w:r>
    </w:p>
    <w:p w14:paraId="1D3C2BC0" w14:textId="77777777" w:rsidR="00A85002" w:rsidRPr="00BD5D82" w:rsidRDefault="00A85002" w:rsidP="00A85002">
      <w:pPr>
        <w:ind w:left="1440"/>
      </w:pPr>
      <w:r>
        <w:t>bouncy-castle-provider.jar</w:t>
      </w:r>
      <w:r>
        <w:br/>
        <w:t>commons-codec.jar</w:t>
      </w:r>
      <w:r>
        <w:br/>
        <w:t>DJNativeSwing-SWT.jar</w:t>
      </w:r>
      <w:r>
        <w:br/>
        <w:t>DJNativeSwing.jar</w:t>
      </w:r>
      <w:r>
        <w:br/>
        <w:t>esapi.jar</w:t>
      </w:r>
      <w:r>
        <w:br/>
        <w:t>exor-mapviewer.jar</w:t>
      </w:r>
      <w:r>
        <w:br/>
        <w:t>exor_jpg.jar</w:t>
      </w:r>
      <w:r>
        <w:br/>
        <w:t>exor_login_util.jar</w:t>
      </w:r>
      <w:r>
        <w:br/>
        <w:t>jacob.jar</w:t>
      </w:r>
      <w:r>
        <w:br/>
        <w:t>log4j.jar</w:t>
      </w:r>
      <w:r>
        <w:br/>
        <w:t>log4j.properties</w:t>
      </w:r>
      <w:r>
        <w:br/>
        <w:t>mvclient.jar</w:t>
      </w:r>
      <w:r>
        <w:br/>
        <w:t>ojdbc6.jar</w:t>
      </w:r>
      <w:r>
        <w:br/>
        <w:t>swt.jar</w:t>
      </w:r>
      <w:r>
        <w:br/>
        <w:t>UploadClient.jar</w:t>
      </w:r>
      <w:r>
        <w:br/>
        <w:t>UploadServer.jar</w:t>
      </w:r>
    </w:p>
    <w:p w14:paraId="286716A7" w14:textId="77777777" w:rsidR="00A85002" w:rsidRDefault="00A85002" w:rsidP="00A85002">
      <w:pPr>
        <w:rPr>
          <w:rFonts w:ascii="Arial" w:eastAsia="Times New Roman" w:hAnsi="Arial" w:cs="Times New Roman"/>
          <w:sz w:val="20"/>
          <w:szCs w:val="20"/>
        </w:rPr>
      </w:pPr>
      <w:r>
        <w:br w:type="page"/>
      </w:r>
    </w:p>
    <w:p w14:paraId="15DCDD76" w14:textId="77777777" w:rsidR="00A85002" w:rsidRPr="0056512C" w:rsidRDefault="00A85002" w:rsidP="00A85002">
      <w:pPr>
        <w:pStyle w:val="Heading4"/>
        <w:tabs>
          <w:tab w:val="clear" w:pos="1080"/>
        </w:tabs>
        <w:spacing w:after="60"/>
      </w:pPr>
      <w:bookmarkStart w:id="68" w:name="_Toc44687777"/>
      <w:r w:rsidRPr="0056512C">
        <w:lastRenderedPageBreak/>
        <w:t xml:space="preserve">Deploy </w:t>
      </w:r>
      <w:proofErr w:type="spellStart"/>
      <w:r w:rsidRPr="0056512C">
        <w:t>WebUtil</w:t>
      </w:r>
      <w:bookmarkEnd w:id="68"/>
      <w:proofErr w:type="spellEnd"/>
    </w:p>
    <w:p w14:paraId="5528B4B5" w14:textId="77777777" w:rsidR="00A85002" w:rsidRPr="000B3812" w:rsidRDefault="00A85002" w:rsidP="00A85002">
      <w:pPr>
        <w:keepNext/>
        <w:rPr>
          <w:bCs/>
        </w:rPr>
      </w:pPr>
      <w:r>
        <w:t xml:space="preserve">Copy </w:t>
      </w:r>
      <w:r w:rsidRPr="0056512C">
        <w:rPr>
          <w:b/>
        </w:rPr>
        <w:t>jacob-1.14.3-x86.dll</w:t>
      </w:r>
      <w:r w:rsidRPr="0056512C">
        <w:t xml:space="preserve"> </w:t>
      </w:r>
      <w:r>
        <w:t>from &lt;</w:t>
      </w:r>
      <w:proofErr w:type="spellStart"/>
      <w:r>
        <w:t>exor_base</w:t>
      </w:r>
      <w:proofErr w:type="spellEnd"/>
      <w:r>
        <w:t>&gt;/admin/lib</w:t>
      </w:r>
      <w:r w:rsidRPr="0056512C">
        <w:t xml:space="preserve"> to </w:t>
      </w:r>
      <w:r w:rsidRPr="003A0941">
        <w:t>&lt;ORACLE_HOME&gt;\</w:t>
      </w:r>
      <w:r w:rsidRPr="000B3812">
        <w:rPr>
          <w:bCs/>
        </w:rPr>
        <w:t>forms\</w:t>
      </w:r>
      <w:proofErr w:type="spellStart"/>
      <w:r w:rsidRPr="000B3812">
        <w:rPr>
          <w:bCs/>
        </w:rPr>
        <w:t>webutil</w:t>
      </w:r>
      <w:proofErr w:type="spellEnd"/>
      <w:r w:rsidRPr="000B3812">
        <w:rPr>
          <w:bCs/>
        </w:rPr>
        <w:t>\win32:</w:t>
      </w:r>
    </w:p>
    <w:p w14:paraId="15A9707A" w14:textId="77777777" w:rsidR="00A85002" w:rsidRPr="0056512C" w:rsidRDefault="00A85002" w:rsidP="00A85002">
      <w:pPr>
        <w:keepNext/>
      </w:pPr>
    </w:p>
    <w:p w14:paraId="204CC14D" w14:textId="77777777" w:rsidR="00A85002" w:rsidRPr="0056512C" w:rsidRDefault="00A85002" w:rsidP="00A85002">
      <w:r w:rsidRPr="0056512C">
        <w:rPr>
          <w:noProof/>
        </w:rPr>
        <w:drawing>
          <wp:inline distT="0" distB="0" distL="0" distR="0" wp14:anchorId="245A3F90" wp14:editId="3545326F">
            <wp:extent cx="4690800" cy="2685600"/>
            <wp:effectExtent l="0" t="0" r="0"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0800" cy="2685600"/>
                    </a:xfrm>
                    <a:prstGeom prst="rect">
                      <a:avLst/>
                    </a:prstGeom>
                  </pic:spPr>
                </pic:pic>
              </a:graphicData>
            </a:graphic>
          </wp:inline>
        </w:drawing>
      </w:r>
    </w:p>
    <w:p w14:paraId="3BA07DAA" w14:textId="77777777" w:rsidR="00A85002" w:rsidRPr="0056512C" w:rsidRDefault="00A85002" w:rsidP="00A85002"/>
    <w:p w14:paraId="1701C2AB" w14:textId="77777777" w:rsidR="00A85002" w:rsidRPr="000B3812" w:rsidRDefault="00A85002" w:rsidP="00A85002">
      <w:pPr>
        <w:keepNext/>
        <w:rPr>
          <w:bCs/>
        </w:rPr>
      </w:pPr>
      <w:r w:rsidRPr="0056512C">
        <w:t xml:space="preserve">Copy </w:t>
      </w:r>
      <w:r w:rsidRPr="0056512C">
        <w:rPr>
          <w:b/>
        </w:rPr>
        <w:t>jacob-1.14.3-x64.dll</w:t>
      </w:r>
      <w:r w:rsidRPr="0056512C">
        <w:t xml:space="preserve"> </w:t>
      </w:r>
      <w:r>
        <w:t>from &lt;</w:t>
      </w:r>
      <w:proofErr w:type="spellStart"/>
      <w:r>
        <w:t>exor_base</w:t>
      </w:r>
      <w:proofErr w:type="spellEnd"/>
      <w:r>
        <w:t>&gt;/admin/lib</w:t>
      </w:r>
      <w:r w:rsidRPr="0056512C">
        <w:t xml:space="preserve"> to </w:t>
      </w:r>
      <w:r w:rsidRPr="003A0941">
        <w:t>&lt;ORACLE_HOME&gt;\</w:t>
      </w:r>
      <w:r w:rsidRPr="000B3812">
        <w:rPr>
          <w:bCs/>
        </w:rPr>
        <w:t>forms\</w:t>
      </w:r>
      <w:proofErr w:type="spellStart"/>
      <w:r w:rsidRPr="000B3812">
        <w:rPr>
          <w:bCs/>
        </w:rPr>
        <w:t>webutil</w:t>
      </w:r>
      <w:proofErr w:type="spellEnd"/>
      <w:r w:rsidRPr="0056512C">
        <w:rPr>
          <w:b/>
        </w:rPr>
        <w:t>\</w:t>
      </w:r>
      <w:r w:rsidRPr="000B3812">
        <w:rPr>
          <w:bCs/>
        </w:rPr>
        <w:t>forms\</w:t>
      </w:r>
      <w:proofErr w:type="spellStart"/>
      <w:r w:rsidRPr="000B3812">
        <w:rPr>
          <w:bCs/>
        </w:rPr>
        <w:t>webutil</w:t>
      </w:r>
      <w:proofErr w:type="spellEnd"/>
      <w:r w:rsidRPr="000B3812">
        <w:rPr>
          <w:bCs/>
        </w:rPr>
        <w:t>\win64:</w:t>
      </w:r>
    </w:p>
    <w:p w14:paraId="3995E0C7" w14:textId="77777777" w:rsidR="00A85002" w:rsidRPr="0056512C" w:rsidRDefault="00A85002" w:rsidP="00A85002">
      <w:pPr>
        <w:keepNext/>
      </w:pPr>
    </w:p>
    <w:p w14:paraId="45DD1725" w14:textId="77777777" w:rsidR="00A85002" w:rsidRPr="0056512C" w:rsidRDefault="00A85002" w:rsidP="00A85002">
      <w:r w:rsidRPr="0056512C">
        <w:rPr>
          <w:noProof/>
        </w:rPr>
        <w:drawing>
          <wp:inline distT="0" distB="0" distL="0" distR="0" wp14:anchorId="3AAC8BDD" wp14:editId="087E7854">
            <wp:extent cx="4690800" cy="2685600"/>
            <wp:effectExtent l="0" t="0" r="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0800" cy="2685600"/>
                    </a:xfrm>
                    <a:prstGeom prst="rect">
                      <a:avLst/>
                    </a:prstGeom>
                  </pic:spPr>
                </pic:pic>
              </a:graphicData>
            </a:graphic>
          </wp:inline>
        </w:drawing>
      </w:r>
    </w:p>
    <w:p w14:paraId="4DCDD303" w14:textId="77777777" w:rsidR="00A85002" w:rsidRPr="0056512C" w:rsidRDefault="00A85002" w:rsidP="00A85002">
      <w:pPr>
        <w:pStyle w:val="Heading4"/>
        <w:tabs>
          <w:tab w:val="clear" w:pos="1080"/>
        </w:tabs>
        <w:spacing w:after="60"/>
      </w:pPr>
      <w:bookmarkStart w:id="69" w:name="_Ref43900532"/>
      <w:bookmarkStart w:id="70" w:name="_Toc44687778"/>
      <w:r w:rsidRPr="0056512C">
        <w:lastRenderedPageBreak/>
        <w:t xml:space="preserve">Configure the Forms Service to Use </w:t>
      </w:r>
      <w:proofErr w:type="spellStart"/>
      <w:r w:rsidRPr="0056512C">
        <w:t>WebUtil</w:t>
      </w:r>
      <w:bookmarkEnd w:id="69"/>
      <w:bookmarkEnd w:id="70"/>
      <w:proofErr w:type="spellEnd"/>
    </w:p>
    <w:p w14:paraId="6C24FB7F" w14:textId="77777777" w:rsidR="00A85002" w:rsidRDefault="00A85002" w:rsidP="009612CC">
      <w:pPr>
        <w:pStyle w:val="ListParagraph"/>
        <w:keepNext/>
        <w:numPr>
          <w:ilvl w:val="0"/>
          <w:numId w:val="30"/>
        </w:numPr>
      </w:pPr>
      <w:r w:rsidRPr="0056512C">
        <w:t>Launch WebLogic Enterprise Manager in a browser (</w:t>
      </w:r>
      <w:r w:rsidRPr="00C2739C">
        <w:t>http://localhost:7001/em</w:t>
      </w:r>
      <w:r w:rsidRPr="0056512C">
        <w:t>):</w:t>
      </w:r>
    </w:p>
    <w:p w14:paraId="61D11612" w14:textId="77777777" w:rsidR="00A85002" w:rsidRDefault="00A85002" w:rsidP="009612CC">
      <w:pPr>
        <w:pStyle w:val="ListParagraph"/>
        <w:keepNext/>
        <w:numPr>
          <w:ilvl w:val="0"/>
          <w:numId w:val="30"/>
        </w:numPr>
      </w:pPr>
      <w:r w:rsidRPr="0056512C">
        <w:t>Navigate to Forms &gt; forms</w:t>
      </w:r>
      <w:r>
        <w:t>:</w:t>
      </w:r>
    </w:p>
    <w:p w14:paraId="2D488FC6" w14:textId="77777777" w:rsidR="00A85002" w:rsidRDefault="00A85002" w:rsidP="00A85002">
      <w:pPr>
        <w:pStyle w:val="ListParagraph"/>
        <w:keepNext/>
        <w:ind w:left="1080"/>
      </w:pPr>
      <w:r w:rsidRPr="0056512C">
        <w:t xml:space="preserve"> </w:t>
      </w:r>
      <w:r>
        <w:rPr>
          <w:noProof/>
        </w:rPr>
        <w:drawing>
          <wp:inline distT="0" distB="0" distL="0" distR="0" wp14:anchorId="76DAD639" wp14:editId="44595340">
            <wp:extent cx="2208362" cy="2598074"/>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5737" cy="2618515"/>
                    </a:xfrm>
                    <a:prstGeom prst="rect">
                      <a:avLst/>
                    </a:prstGeom>
                  </pic:spPr>
                </pic:pic>
              </a:graphicData>
            </a:graphic>
          </wp:inline>
        </w:drawing>
      </w:r>
    </w:p>
    <w:p w14:paraId="53C07399" w14:textId="77777777" w:rsidR="00A85002" w:rsidRDefault="00A85002" w:rsidP="00A85002">
      <w:pPr>
        <w:pStyle w:val="ListParagraph"/>
        <w:keepNext/>
        <w:ind w:left="1080"/>
      </w:pPr>
    </w:p>
    <w:p w14:paraId="191F982A" w14:textId="77777777" w:rsidR="00A85002" w:rsidRDefault="00A85002" w:rsidP="009612CC">
      <w:pPr>
        <w:pStyle w:val="ListParagraph"/>
        <w:keepNext/>
        <w:numPr>
          <w:ilvl w:val="0"/>
          <w:numId w:val="30"/>
        </w:numPr>
      </w:pPr>
      <w:r>
        <w:t>S</w:t>
      </w:r>
      <w:r w:rsidRPr="0056512C">
        <w:t>elect ‘Font and Icon Mapping’</w:t>
      </w:r>
      <w:r>
        <w:t xml:space="preserve"> from the drop-down menu:</w:t>
      </w:r>
    </w:p>
    <w:p w14:paraId="6C1D4617" w14:textId="77777777" w:rsidR="00A85002" w:rsidRPr="0056512C" w:rsidRDefault="00A85002" w:rsidP="00A85002">
      <w:pPr>
        <w:pStyle w:val="ListParagraph"/>
        <w:keepNext/>
        <w:ind w:left="1080"/>
      </w:pPr>
    </w:p>
    <w:p w14:paraId="3A16E175" w14:textId="77777777" w:rsidR="00A85002" w:rsidRPr="0056512C" w:rsidRDefault="00A85002" w:rsidP="00A85002">
      <w:pPr>
        <w:pStyle w:val="ListParagraph"/>
        <w:keepNext/>
        <w:ind w:left="1080"/>
      </w:pPr>
      <w:r>
        <w:rPr>
          <w:noProof/>
        </w:rPr>
        <w:drawing>
          <wp:inline distT="0" distB="0" distL="0" distR="0" wp14:anchorId="31DB928C" wp14:editId="4F91C599">
            <wp:extent cx="2320506" cy="2464637"/>
            <wp:effectExtent l="0" t="0" r="381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3322" cy="2467628"/>
                    </a:xfrm>
                    <a:prstGeom prst="rect">
                      <a:avLst/>
                    </a:prstGeom>
                  </pic:spPr>
                </pic:pic>
              </a:graphicData>
            </a:graphic>
          </wp:inline>
        </w:drawing>
      </w:r>
    </w:p>
    <w:p w14:paraId="1AD41E26" w14:textId="77777777" w:rsidR="00A85002" w:rsidRDefault="00A85002" w:rsidP="00A85002">
      <w:pPr>
        <w:rPr>
          <w:noProof/>
        </w:rPr>
      </w:pPr>
    </w:p>
    <w:p w14:paraId="569546B5" w14:textId="77777777" w:rsidR="00A85002" w:rsidRPr="0056512C" w:rsidRDefault="00A85002" w:rsidP="00A85002"/>
    <w:p w14:paraId="37C682B8" w14:textId="77777777" w:rsidR="00A85002" w:rsidRPr="0056512C" w:rsidRDefault="00A85002" w:rsidP="00A85002"/>
    <w:p w14:paraId="55919513" w14:textId="77777777" w:rsidR="00A85002" w:rsidRDefault="00A85002" w:rsidP="009612CC">
      <w:pPr>
        <w:pStyle w:val="ListParagraph"/>
        <w:keepNext/>
        <w:numPr>
          <w:ilvl w:val="0"/>
          <w:numId w:val="30"/>
        </w:numPr>
      </w:pPr>
      <w:r>
        <w:lastRenderedPageBreak/>
        <w:t>Select ‘Lock &amp; Edit’ from the drop-down list</w:t>
      </w:r>
    </w:p>
    <w:p w14:paraId="4D10D7A3" w14:textId="77777777" w:rsidR="00A85002" w:rsidRDefault="00A85002" w:rsidP="00A85002">
      <w:pPr>
        <w:pStyle w:val="ListParagraph"/>
        <w:keepNext/>
        <w:ind w:left="1080"/>
      </w:pPr>
      <w:r>
        <w:rPr>
          <w:noProof/>
        </w:rPr>
        <w:drawing>
          <wp:inline distT="0" distB="0" distL="0" distR="0" wp14:anchorId="26565606" wp14:editId="592EFD0B">
            <wp:extent cx="1554480" cy="2258568"/>
            <wp:effectExtent l="0" t="0" r="7620" b="889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4480" cy="2258568"/>
                    </a:xfrm>
                    <a:prstGeom prst="rect">
                      <a:avLst/>
                    </a:prstGeom>
                  </pic:spPr>
                </pic:pic>
              </a:graphicData>
            </a:graphic>
          </wp:inline>
        </w:drawing>
      </w:r>
    </w:p>
    <w:p w14:paraId="1A2D6AF9" w14:textId="77777777" w:rsidR="00A85002" w:rsidRDefault="00A85002" w:rsidP="009612CC">
      <w:pPr>
        <w:pStyle w:val="ListParagraph"/>
        <w:keepNext/>
        <w:numPr>
          <w:ilvl w:val="0"/>
          <w:numId w:val="30"/>
        </w:numPr>
      </w:pPr>
      <w:r w:rsidRPr="0056512C">
        <w:t xml:space="preserve">Scroll down to </w:t>
      </w:r>
      <w:proofErr w:type="spellStart"/>
      <w:proofErr w:type="gramStart"/>
      <w:r w:rsidRPr="001871A5">
        <w:rPr>
          <w:b/>
        </w:rPr>
        <w:t>default.icons</w:t>
      </w:r>
      <w:proofErr w:type="gramEnd"/>
      <w:r w:rsidRPr="001871A5">
        <w:rPr>
          <w:b/>
        </w:rPr>
        <w:t>.extension</w:t>
      </w:r>
      <w:proofErr w:type="spellEnd"/>
      <w:r w:rsidRPr="0056512C">
        <w:t xml:space="preserve">, </w:t>
      </w:r>
      <w:r>
        <w:t xml:space="preserve">activate edit session using </w:t>
      </w:r>
      <w:r w:rsidRPr="0056512C">
        <w:t>change to ‘jpg’ and click Apply</w:t>
      </w:r>
    </w:p>
    <w:p w14:paraId="5B6D955E" w14:textId="77777777" w:rsidR="00A85002" w:rsidRDefault="00A85002" w:rsidP="009612CC">
      <w:pPr>
        <w:pStyle w:val="ListParagraph"/>
        <w:keepNext/>
        <w:numPr>
          <w:ilvl w:val="0"/>
          <w:numId w:val="30"/>
        </w:numPr>
      </w:pPr>
      <w:r>
        <w:t>Activate the changes:</w:t>
      </w:r>
    </w:p>
    <w:p w14:paraId="160818DC" w14:textId="77777777" w:rsidR="00A85002" w:rsidRPr="0056512C" w:rsidRDefault="00A85002" w:rsidP="00A85002">
      <w:pPr>
        <w:pStyle w:val="ListParagraph"/>
        <w:keepNext/>
        <w:ind w:left="1080"/>
      </w:pPr>
      <w:r>
        <w:rPr>
          <w:noProof/>
        </w:rPr>
        <w:drawing>
          <wp:inline distT="0" distB="0" distL="0" distR="0" wp14:anchorId="7AAE792B" wp14:editId="126B4F39">
            <wp:extent cx="1554480" cy="2642616"/>
            <wp:effectExtent l="0" t="0" r="7620" b="571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4FAE5E01" w14:textId="77777777" w:rsidR="00A85002" w:rsidRPr="0056512C" w:rsidRDefault="00A85002" w:rsidP="00A85002">
      <w:pPr>
        <w:keepNext/>
      </w:pPr>
    </w:p>
    <w:p w14:paraId="6F591B09" w14:textId="77777777" w:rsidR="00A85002" w:rsidRPr="0056512C" w:rsidRDefault="00A85002" w:rsidP="00A85002"/>
    <w:p w14:paraId="486F1DD5" w14:textId="77777777" w:rsidR="00A85002" w:rsidRPr="0056512C" w:rsidRDefault="00A85002" w:rsidP="00A85002"/>
    <w:p w14:paraId="69D84E11" w14:textId="77777777" w:rsidR="00A85002" w:rsidRPr="0056512C" w:rsidRDefault="00A85002" w:rsidP="009612CC">
      <w:pPr>
        <w:pStyle w:val="ListParagraph"/>
        <w:keepNext/>
        <w:numPr>
          <w:ilvl w:val="0"/>
          <w:numId w:val="30"/>
        </w:numPr>
      </w:pPr>
      <w:r w:rsidRPr="0056512C">
        <w:lastRenderedPageBreak/>
        <w:t>Select Forms menu &gt; ‘Web Configuration’:</w:t>
      </w:r>
    </w:p>
    <w:p w14:paraId="2A37CC47" w14:textId="77777777" w:rsidR="00A85002" w:rsidRPr="0056512C" w:rsidRDefault="00A85002" w:rsidP="00A85002">
      <w:pPr>
        <w:keepNext/>
        <w:ind w:left="1080"/>
      </w:pPr>
      <w:r>
        <w:rPr>
          <w:noProof/>
        </w:rPr>
        <w:drawing>
          <wp:inline distT="0" distB="0" distL="0" distR="0" wp14:anchorId="39CB0710" wp14:editId="3CDAC3FC">
            <wp:extent cx="1554480" cy="2441448"/>
            <wp:effectExtent l="0" t="0" r="762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4480" cy="2441448"/>
                    </a:xfrm>
                    <a:prstGeom prst="rect">
                      <a:avLst/>
                    </a:prstGeom>
                  </pic:spPr>
                </pic:pic>
              </a:graphicData>
            </a:graphic>
          </wp:inline>
        </w:drawing>
      </w:r>
    </w:p>
    <w:p w14:paraId="39A47B10" w14:textId="77777777" w:rsidR="00A85002" w:rsidRPr="0056512C" w:rsidRDefault="00A85002" w:rsidP="009612CC">
      <w:pPr>
        <w:pStyle w:val="ListParagraph"/>
        <w:keepNext/>
        <w:numPr>
          <w:ilvl w:val="0"/>
          <w:numId w:val="30"/>
        </w:numPr>
      </w:pPr>
      <w:r w:rsidRPr="0056512C">
        <w:t>Select show ‘all’:</w:t>
      </w:r>
    </w:p>
    <w:p w14:paraId="7611E249" w14:textId="77777777" w:rsidR="00A85002" w:rsidRPr="0056512C" w:rsidRDefault="00A85002" w:rsidP="00A85002">
      <w:pPr>
        <w:keepNext/>
        <w:ind w:left="1080"/>
      </w:pPr>
      <w:r>
        <w:rPr>
          <w:noProof/>
        </w:rPr>
        <w:drawing>
          <wp:inline distT="0" distB="0" distL="0" distR="0" wp14:anchorId="2F9D65DA" wp14:editId="445924BA">
            <wp:extent cx="2708695" cy="143090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8169" cy="1435914"/>
                    </a:xfrm>
                    <a:prstGeom prst="rect">
                      <a:avLst/>
                    </a:prstGeom>
                  </pic:spPr>
                </pic:pic>
              </a:graphicData>
            </a:graphic>
          </wp:inline>
        </w:drawing>
      </w:r>
    </w:p>
    <w:p w14:paraId="272303AE" w14:textId="77777777" w:rsidR="00A85002" w:rsidRDefault="00A85002" w:rsidP="00A85002">
      <w:r>
        <w:br w:type="page"/>
      </w:r>
    </w:p>
    <w:p w14:paraId="0550F91D" w14:textId="77777777" w:rsidR="00A85002" w:rsidRDefault="00A85002" w:rsidP="009612CC">
      <w:pPr>
        <w:pStyle w:val="ListParagraph"/>
        <w:keepNext/>
        <w:numPr>
          <w:ilvl w:val="0"/>
          <w:numId w:val="30"/>
        </w:numPr>
      </w:pPr>
      <w:r>
        <w:lastRenderedPageBreak/>
        <w:t>Select ‘Lock &amp; Edit’ from the drop-down list</w:t>
      </w:r>
    </w:p>
    <w:p w14:paraId="0E718B48" w14:textId="77777777" w:rsidR="00A85002" w:rsidRDefault="00A85002" w:rsidP="009612CC">
      <w:pPr>
        <w:pStyle w:val="ListParagraph"/>
        <w:keepNext/>
        <w:numPr>
          <w:ilvl w:val="0"/>
          <w:numId w:val="30"/>
        </w:numPr>
        <w:tabs>
          <w:tab w:val="left" w:pos="7133"/>
        </w:tabs>
      </w:pPr>
      <w:r w:rsidRPr="0056512C">
        <w:t>Update the following parameters:</w:t>
      </w:r>
    </w:p>
    <w:tbl>
      <w:tblPr>
        <w:tblStyle w:val="TableGrid"/>
        <w:tblW w:w="9018" w:type="dxa"/>
        <w:tblInd w:w="1327" w:type="dxa"/>
        <w:tblLayout w:type="fixed"/>
        <w:tblLook w:val="04A0" w:firstRow="1" w:lastRow="0" w:firstColumn="1" w:lastColumn="0" w:noHBand="0" w:noVBand="1"/>
      </w:tblPr>
      <w:tblGrid>
        <w:gridCol w:w="2003"/>
        <w:gridCol w:w="7015"/>
      </w:tblGrid>
      <w:tr w:rsidR="00A85002" w:rsidRPr="00A41312" w14:paraId="087F0471" w14:textId="77777777" w:rsidTr="007051DB">
        <w:tc>
          <w:tcPr>
            <w:tcW w:w="2003" w:type="dxa"/>
          </w:tcPr>
          <w:p w14:paraId="34F8F00C" w14:textId="77777777" w:rsidR="00A85002" w:rsidRPr="00A41312" w:rsidRDefault="00A85002" w:rsidP="007051DB">
            <w:pPr>
              <w:keepNext/>
            </w:pPr>
            <w:r w:rsidRPr="00A41312">
              <w:t>background</w:t>
            </w:r>
          </w:p>
        </w:tc>
        <w:tc>
          <w:tcPr>
            <w:tcW w:w="7015" w:type="dxa"/>
          </w:tcPr>
          <w:p w14:paraId="4D1DBA40" w14:textId="77777777" w:rsidR="00A85002" w:rsidRPr="00A41312" w:rsidRDefault="00A85002" w:rsidP="007051DB">
            <w:pPr>
              <w:keepNext/>
            </w:pPr>
            <w:r w:rsidRPr="00A41312">
              <w:t>bgnd2.gif</w:t>
            </w:r>
          </w:p>
        </w:tc>
      </w:tr>
      <w:tr w:rsidR="00A85002" w:rsidRPr="00A41312" w14:paraId="1664E6B4" w14:textId="77777777" w:rsidTr="007051DB">
        <w:tc>
          <w:tcPr>
            <w:tcW w:w="2003" w:type="dxa"/>
          </w:tcPr>
          <w:p w14:paraId="0BDA18B4" w14:textId="77777777" w:rsidR="00A85002" w:rsidRPr="00A41312" w:rsidRDefault="00A85002" w:rsidP="007051DB">
            <w:pPr>
              <w:keepNext/>
            </w:pPr>
            <w:r w:rsidRPr="00A41312">
              <w:t>form</w:t>
            </w:r>
            <w:r w:rsidRPr="00A41312">
              <w:tab/>
            </w:r>
            <w:r w:rsidRPr="00A41312">
              <w:tab/>
            </w:r>
          </w:p>
        </w:tc>
        <w:tc>
          <w:tcPr>
            <w:tcW w:w="7015" w:type="dxa"/>
          </w:tcPr>
          <w:p w14:paraId="48F266F7" w14:textId="77777777" w:rsidR="00A85002" w:rsidRPr="00A41312" w:rsidRDefault="00A85002" w:rsidP="007051DB">
            <w:pPr>
              <w:keepNext/>
            </w:pPr>
            <w:r w:rsidRPr="00A41312">
              <w:t>hig1807.fmx</w:t>
            </w:r>
          </w:p>
        </w:tc>
      </w:tr>
      <w:tr w:rsidR="00A85002" w:rsidRPr="00A41312" w14:paraId="49258846" w14:textId="77777777" w:rsidTr="007051DB">
        <w:tc>
          <w:tcPr>
            <w:tcW w:w="2003" w:type="dxa"/>
          </w:tcPr>
          <w:p w14:paraId="37F33A1E" w14:textId="77777777" w:rsidR="00A85002" w:rsidRPr="00A41312" w:rsidRDefault="00A85002" w:rsidP="007051DB">
            <w:pPr>
              <w:keepNext/>
            </w:pPr>
            <w:r w:rsidRPr="00A41312">
              <w:t>height</w:t>
            </w:r>
            <w:r w:rsidRPr="00A41312">
              <w:tab/>
            </w:r>
            <w:r w:rsidRPr="00A41312">
              <w:tab/>
            </w:r>
          </w:p>
        </w:tc>
        <w:tc>
          <w:tcPr>
            <w:tcW w:w="7015" w:type="dxa"/>
          </w:tcPr>
          <w:p w14:paraId="0909699E" w14:textId="77777777" w:rsidR="00A85002" w:rsidRPr="00A41312" w:rsidRDefault="00A85002" w:rsidP="007051DB">
            <w:pPr>
              <w:keepNext/>
            </w:pPr>
            <w:r w:rsidRPr="00A41312">
              <w:t>768</w:t>
            </w:r>
          </w:p>
        </w:tc>
      </w:tr>
      <w:tr w:rsidR="00A85002" w:rsidRPr="00A41312" w14:paraId="55A9DF76" w14:textId="77777777" w:rsidTr="007051DB">
        <w:tc>
          <w:tcPr>
            <w:tcW w:w="2003" w:type="dxa"/>
          </w:tcPr>
          <w:p w14:paraId="3FE9AFE9" w14:textId="77777777" w:rsidR="00A85002" w:rsidRPr="00A41312" w:rsidRDefault="00A85002" w:rsidP="007051DB">
            <w:pPr>
              <w:keepNext/>
            </w:pPr>
            <w:proofErr w:type="spellStart"/>
            <w:r w:rsidRPr="00A41312">
              <w:t>highContrast</w:t>
            </w:r>
            <w:proofErr w:type="spellEnd"/>
          </w:p>
        </w:tc>
        <w:tc>
          <w:tcPr>
            <w:tcW w:w="7015" w:type="dxa"/>
          </w:tcPr>
          <w:p w14:paraId="030E4641" w14:textId="77777777" w:rsidR="00A85002" w:rsidRPr="00A41312" w:rsidRDefault="00A85002" w:rsidP="007051DB">
            <w:pPr>
              <w:keepNext/>
            </w:pPr>
            <w:r w:rsidRPr="00A41312">
              <w:t>true</w:t>
            </w:r>
          </w:p>
        </w:tc>
      </w:tr>
      <w:tr w:rsidR="00A85002" w:rsidRPr="00A41312" w14:paraId="40AD986F" w14:textId="77777777" w:rsidTr="007051DB">
        <w:tc>
          <w:tcPr>
            <w:tcW w:w="2003" w:type="dxa"/>
          </w:tcPr>
          <w:p w14:paraId="70EEA661" w14:textId="77777777" w:rsidR="00A85002" w:rsidRPr="00A41312" w:rsidRDefault="00A85002" w:rsidP="007051DB">
            <w:pPr>
              <w:keepNext/>
            </w:pPr>
            <w:proofErr w:type="spellStart"/>
            <w:r w:rsidRPr="00A41312">
              <w:t>java_version</w:t>
            </w:r>
            <w:proofErr w:type="spellEnd"/>
          </w:p>
        </w:tc>
        <w:tc>
          <w:tcPr>
            <w:tcW w:w="7015" w:type="dxa"/>
          </w:tcPr>
          <w:p w14:paraId="0E71D964" w14:textId="77777777" w:rsidR="00A85002" w:rsidRPr="00A41312" w:rsidRDefault="00A85002" w:rsidP="007051DB">
            <w:pPr>
              <w:keepNext/>
            </w:pPr>
            <w:r w:rsidRPr="00A41312">
              <w:t>1.8+</w:t>
            </w:r>
          </w:p>
        </w:tc>
      </w:tr>
      <w:tr w:rsidR="00A85002" w:rsidRPr="00A41312" w14:paraId="2735D8C0" w14:textId="77777777" w:rsidTr="007051DB">
        <w:tc>
          <w:tcPr>
            <w:tcW w:w="2003" w:type="dxa"/>
          </w:tcPr>
          <w:p w14:paraId="5EBDC29F" w14:textId="77777777" w:rsidR="00A85002" w:rsidRPr="00A41312" w:rsidRDefault="00A85002" w:rsidP="007051DB">
            <w:pPr>
              <w:keepNext/>
            </w:pPr>
            <w:proofErr w:type="spellStart"/>
            <w:r w:rsidRPr="00A41312">
              <w:t>jpi_classid</w:t>
            </w:r>
            <w:proofErr w:type="spellEnd"/>
            <w:r w:rsidRPr="00A41312">
              <w:tab/>
            </w:r>
          </w:p>
        </w:tc>
        <w:tc>
          <w:tcPr>
            <w:tcW w:w="7015" w:type="dxa"/>
          </w:tcPr>
          <w:p w14:paraId="30E047F9" w14:textId="77777777" w:rsidR="00A85002" w:rsidRPr="00A41312" w:rsidRDefault="00A85002" w:rsidP="007051DB">
            <w:pPr>
              <w:keepNext/>
            </w:pPr>
            <w:proofErr w:type="gramStart"/>
            <w:r w:rsidRPr="00A41312">
              <w:t>clsid:CAFEEFAC</w:t>
            </w:r>
            <w:proofErr w:type="gramEnd"/>
            <w:r w:rsidRPr="00A41312">
              <w:t>-0018-0000-FFFF-ABCDEFFEDCBA</w:t>
            </w:r>
          </w:p>
        </w:tc>
      </w:tr>
      <w:tr w:rsidR="00A85002" w:rsidRPr="00A41312" w14:paraId="16EF08D5" w14:textId="77777777" w:rsidTr="007051DB">
        <w:tc>
          <w:tcPr>
            <w:tcW w:w="2003" w:type="dxa"/>
          </w:tcPr>
          <w:p w14:paraId="57C9078E" w14:textId="77777777" w:rsidR="00A85002" w:rsidRPr="00A41312" w:rsidRDefault="00A85002" w:rsidP="007051DB">
            <w:pPr>
              <w:keepNext/>
            </w:pPr>
            <w:proofErr w:type="spellStart"/>
            <w:r w:rsidRPr="00A41312">
              <w:t>jpi_download_page</w:t>
            </w:r>
            <w:proofErr w:type="spellEnd"/>
          </w:p>
        </w:tc>
        <w:tc>
          <w:tcPr>
            <w:tcW w:w="7015" w:type="dxa"/>
          </w:tcPr>
          <w:p w14:paraId="5633A934" w14:textId="77777777" w:rsidR="00A85002" w:rsidRPr="00A41312" w:rsidRDefault="00A85002" w:rsidP="007051DB">
            <w:pPr>
              <w:keepNext/>
            </w:pPr>
            <w:r w:rsidRPr="00A41312">
              <w:t>http://yourhost.online.local:8888/jre/jre-8u251-windows-i586.exe</w:t>
            </w:r>
          </w:p>
        </w:tc>
      </w:tr>
      <w:tr w:rsidR="00A85002" w:rsidRPr="00A41312" w14:paraId="29FFC1E5" w14:textId="77777777" w:rsidTr="007051DB">
        <w:tc>
          <w:tcPr>
            <w:tcW w:w="2003" w:type="dxa"/>
          </w:tcPr>
          <w:p w14:paraId="6B329E28" w14:textId="77777777" w:rsidR="00A85002" w:rsidRPr="00A41312" w:rsidRDefault="00A85002" w:rsidP="007051DB">
            <w:pPr>
              <w:keepNext/>
            </w:pPr>
            <w:proofErr w:type="spellStart"/>
            <w:r w:rsidRPr="00A41312">
              <w:t>jpi_mimetype</w:t>
            </w:r>
            <w:proofErr w:type="spellEnd"/>
          </w:p>
        </w:tc>
        <w:tc>
          <w:tcPr>
            <w:tcW w:w="7015" w:type="dxa"/>
          </w:tcPr>
          <w:p w14:paraId="0FEA4903" w14:textId="77777777" w:rsidR="00A85002" w:rsidRPr="00A41312" w:rsidRDefault="00A85002" w:rsidP="007051DB">
            <w:pPr>
              <w:keepNext/>
            </w:pPr>
            <w:r w:rsidRPr="00A41312">
              <w:t>application/</w:t>
            </w:r>
            <w:proofErr w:type="spellStart"/>
            <w:r w:rsidRPr="00A41312">
              <w:t>x-java-</w:t>
            </w:r>
            <w:proofErr w:type="gramStart"/>
            <w:r w:rsidRPr="00A41312">
              <w:t>applet;jpi</w:t>
            </w:r>
            <w:proofErr w:type="gramEnd"/>
            <w:r w:rsidRPr="00A41312">
              <w:t>-version</w:t>
            </w:r>
            <w:proofErr w:type="spellEnd"/>
            <w:r w:rsidRPr="00A41312">
              <w:t>=1.8</w:t>
            </w:r>
          </w:p>
        </w:tc>
      </w:tr>
      <w:tr w:rsidR="00A85002" w:rsidRPr="00A41312" w14:paraId="718D39DB" w14:textId="77777777" w:rsidTr="007051DB">
        <w:tc>
          <w:tcPr>
            <w:tcW w:w="2003" w:type="dxa"/>
          </w:tcPr>
          <w:p w14:paraId="53BE44CF" w14:textId="77777777" w:rsidR="00A85002" w:rsidRPr="00A41312" w:rsidRDefault="00A85002" w:rsidP="007051DB">
            <w:pPr>
              <w:keepNext/>
            </w:pPr>
            <w:proofErr w:type="spellStart"/>
            <w:r w:rsidRPr="00A41312">
              <w:t>legacy_lifecycle</w:t>
            </w:r>
            <w:proofErr w:type="spellEnd"/>
          </w:p>
        </w:tc>
        <w:tc>
          <w:tcPr>
            <w:tcW w:w="7015" w:type="dxa"/>
          </w:tcPr>
          <w:p w14:paraId="45629224" w14:textId="77777777" w:rsidR="00A85002" w:rsidRPr="00A41312" w:rsidRDefault="00A85002" w:rsidP="007051DB">
            <w:pPr>
              <w:keepNext/>
            </w:pPr>
            <w:r w:rsidRPr="00A41312">
              <w:t>true</w:t>
            </w:r>
          </w:p>
        </w:tc>
      </w:tr>
      <w:tr w:rsidR="00A85002" w:rsidRPr="00A41312" w14:paraId="75B0274D" w14:textId="77777777" w:rsidTr="007051DB">
        <w:tc>
          <w:tcPr>
            <w:tcW w:w="2003" w:type="dxa"/>
          </w:tcPr>
          <w:p w14:paraId="51F16B09" w14:textId="77777777" w:rsidR="00A85002" w:rsidRPr="00A41312" w:rsidRDefault="00A85002" w:rsidP="007051DB">
            <w:pPr>
              <w:keepNext/>
            </w:pPr>
            <w:proofErr w:type="spellStart"/>
            <w:r w:rsidRPr="00A41312">
              <w:t>networkretries</w:t>
            </w:r>
            <w:proofErr w:type="spellEnd"/>
            <w:r w:rsidRPr="00A41312">
              <w:tab/>
            </w:r>
          </w:p>
        </w:tc>
        <w:tc>
          <w:tcPr>
            <w:tcW w:w="7015" w:type="dxa"/>
          </w:tcPr>
          <w:p w14:paraId="35A42870" w14:textId="77777777" w:rsidR="00A85002" w:rsidRPr="00A41312" w:rsidRDefault="00A85002" w:rsidP="007051DB">
            <w:pPr>
              <w:keepNext/>
            </w:pPr>
            <w:r w:rsidRPr="00A41312">
              <w:t>30</w:t>
            </w:r>
          </w:p>
        </w:tc>
      </w:tr>
      <w:tr w:rsidR="00A85002" w:rsidRPr="00A41312" w14:paraId="174DEF65" w14:textId="77777777" w:rsidTr="007051DB">
        <w:tc>
          <w:tcPr>
            <w:tcW w:w="2003" w:type="dxa"/>
          </w:tcPr>
          <w:p w14:paraId="01E0B448" w14:textId="77777777" w:rsidR="00A85002" w:rsidRPr="00A41312" w:rsidRDefault="00A85002" w:rsidP="007051DB">
            <w:pPr>
              <w:keepNext/>
            </w:pPr>
            <w:proofErr w:type="spellStart"/>
            <w:r w:rsidRPr="00A41312">
              <w:t>pageTitle</w:t>
            </w:r>
            <w:proofErr w:type="spellEnd"/>
            <w:r w:rsidRPr="00A41312">
              <w:tab/>
            </w:r>
          </w:p>
        </w:tc>
        <w:tc>
          <w:tcPr>
            <w:tcW w:w="7015" w:type="dxa"/>
          </w:tcPr>
          <w:p w14:paraId="2470D2A6" w14:textId="77777777" w:rsidR="00A85002" w:rsidRPr="00A41312" w:rsidRDefault="00A85002" w:rsidP="007051DB">
            <w:pPr>
              <w:keepNext/>
            </w:pPr>
            <w:r w:rsidRPr="00A41312">
              <w:t>Closing this window will exit “Highways by Bentley”</w:t>
            </w:r>
          </w:p>
        </w:tc>
      </w:tr>
      <w:tr w:rsidR="00A85002" w:rsidRPr="00A41312" w14:paraId="114D6C98" w14:textId="77777777" w:rsidTr="007051DB">
        <w:tc>
          <w:tcPr>
            <w:tcW w:w="2003" w:type="dxa"/>
          </w:tcPr>
          <w:p w14:paraId="23E5ABF1" w14:textId="77777777" w:rsidR="00A85002" w:rsidRPr="00A41312" w:rsidRDefault="00A85002" w:rsidP="007051DB">
            <w:pPr>
              <w:keepNext/>
            </w:pPr>
            <w:proofErr w:type="spellStart"/>
            <w:r w:rsidRPr="00A41312">
              <w:t>separateFrame</w:t>
            </w:r>
            <w:proofErr w:type="spellEnd"/>
            <w:r w:rsidRPr="00A41312">
              <w:tab/>
            </w:r>
          </w:p>
        </w:tc>
        <w:tc>
          <w:tcPr>
            <w:tcW w:w="7015" w:type="dxa"/>
          </w:tcPr>
          <w:p w14:paraId="3D020382" w14:textId="77777777" w:rsidR="00A85002" w:rsidRPr="00A41312" w:rsidRDefault="00A85002" w:rsidP="007051DB">
            <w:pPr>
              <w:keepNext/>
            </w:pPr>
            <w:r>
              <w:t>t</w:t>
            </w:r>
            <w:r w:rsidRPr="00A41312">
              <w:t>rue</w:t>
            </w:r>
          </w:p>
        </w:tc>
      </w:tr>
      <w:tr w:rsidR="00A85002" w:rsidRPr="00A41312" w14:paraId="1E36D15B" w14:textId="77777777" w:rsidTr="007051DB">
        <w:tc>
          <w:tcPr>
            <w:tcW w:w="2003" w:type="dxa"/>
          </w:tcPr>
          <w:p w14:paraId="624BB8F1" w14:textId="77777777" w:rsidR="00A85002" w:rsidRPr="00A41312" w:rsidRDefault="00A85002" w:rsidP="007051DB">
            <w:pPr>
              <w:keepNext/>
            </w:pPr>
            <w:proofErr w:type="spellStart"/>
            <w:r w:rsidRPr="00A41312">
              <w:t>splashScreen</w:t>
            </w:r>
            <w:proofErr w:type="spellEnd"/>
            <w:r w:rsidRPr="00A41312">
              <w:tab/>
            </w:r>
          </w:p>
        </w:tc>
        <w:tc>
          <w:tcPr>
            <w:tcW w:w="7015" w:type="dxa"/>
          </w:tcPr>
          <w:p w14:paraId="0E02D876" w14:textId="77777777" w:rsidR="00A85002" w:rsidRPr="00A41312" w:rsidRDefault="00A85002" w:rsidP="007051DB">
            <w:pPr>
              <w:keepNext/>
            </w:pPr>
            <w:r w:rsidRPr="00A41312">
              <w:t>no</w:t>
            </w:r>
          </w:p>
        </w:tc>
      </w:tr>
      <w:tr w:rsidR="00A85002" w:rsidRPr="00A41312" w14:paraId="5296A6FC" w14:textId="77777777" w:rsidTr="007051DB">
        <w:tc>
          <w:tcPr>
            <w:tcW w:w="2003" w:type="dxa"/>
          </w:tcPr>
          <w:p w14:paraId="380A4329" w14:textId="77777777" w:rsidR="00A85002" w:rsidRPr="00A41312" w:rsidRDefault="00A85002" w:rsidP="007051DB">
            <w:pPr>
              <w:keepNext/>
            </w:pPr>
            <w:r w:rsidRPr="00A41312">
              <w:t>term</w:t>
            </w:r>
            <w:r w:rsidRPr="00A41312">
              <w:tab/>
            </w:r>
            <w:r w:rsidRPr="00A41312">
              <w:tab/>
            </w:r>
            <w:r w:rsidRPr="00A41312">
              <w:tab/>
            </w:r>
          </w:p>
        </w:tc>
        <w:tc>
          <w:tcPr>
            <w:tcW w:w="7015" w:type="dxa"/>
          </w:tcPr>
          <w:p w14:paraId="7CBF5116" w14:textId="77777777" w:rsidR="00A85002" w:rsidRPr="00A41312" w:rsidRDefault="00A85002" w:rsidP="007051DB">
            <w:pPr>
              <w:keepNext/>
            </w:pPr>
            <w:r w:rsidRPr="00A41312">
              <w:t>C:\Oracle\Product\Middleware\Oracle_Home\user_projects\domains\fmfr\config\fmwconfig\components\FORMS\instances\forms1\fmrpcweb.res</w:t>
            </w:r>
          </w:p>
        </w:tc>
      </w:tr>
      <w:tr w:rsidR="00A85002" w:rsidRPr="00A41312" w14:paraId="0E93C875" w14:textId="77777777" w:rsidTr="007051DB">
        <w:tc>
          <w:tcPr>
            <w:tcW w:w="2003" w:type="dxa"/>
          </w:tcPr>
          <w:p w14:paraId="78910442" w14:textId="77777777" w:rsidR="00A85002" w:rsidRPr="00A41312" w:rsidRDefault="00A85002" w:rsidP="007051DB">
            <w:pPr>
              <w:keepNext/>
            </w:pPr>
            <w:r w:rsidRPr="00A41312">
              <w:t>width</w:t>
            </w:r>
            <w:r w:rsidRPr="00A41312">
              <w:tab/>
            </w:r>
            <w:r w:rsidRPr="00A41312">
              <w:tab/>
            </w:r>
          </w:p>
        </w:tc>
        <w:tc>
          <w:tcPr>
            <w:tcW w:w="7015" w:type="dxa"/>
          </w:tcPr>
          <w:p w14:paraId="6E5D5BB3" w14:textId="77777777" w:rsidR="00A85002" w:rsidRPr="00A41312" w:rsidRDefault="00A85002" w:rsidP="007051DB">
            <w:pPr>
              <w:keepNext/>
            </w:pPr>
            <w:r w:rsidRPr="00A41312">
              <w:t>1024</w:t>
            </w:r>
          </w:p>
        </w:tc>
      </w:tr>
    </w:tbl>
    <w:p w14:paraId="567DEFAB" w14:textId="77777777" w:rsidR="00A85002" w:rsidRDefault="00A85002" w:rsidP="00A85002">
      <w:pPr>
        <w:pStyle w:val="ListParagraph"/>
        <w:keepNext/>
        <w:ind w:left="1440"/>
      </w:pPr>
    </w:p>
    <w:p w14:paraId="386051AE" w14:textId="77777777" w:rsidR="00A85002" w:rsidRPr="0056512C" w:rsidRDefault="00A85002" w:rsidP="009612CC">
      <w:pPr>
        <w:pStyle w:val="ListParagraph"/>
        <w:keepNext/>
        <w:numPr>
          <w:ilvl w:val="0"/>
          <w:numId w:val="30"/>
        </w:numPr>
      </w:pPr>
      <w:r w:rsidRPr="0056512C">
        <w:t>Click on Apply:</w:t>
      </w:r>
    </w:p>
    <w:p w14:paraId="622A62E4" w14:textId="77777777" w:rsidR="00A85002" w:rsidRPr="0056512C" w:rsidRDefault="00A85002" w:rsidP="00A85002">
      <w:pPr>
        <w:ind w:left="1440"/>
      </w:pPr>
      <w:r>
        <w:rPr>
          <w:noProof/>
        </w:rPr>
        <w:drawing>
          <wp:inline distT="0" distB="0" distL="0" distR="0" wp14:anchorId="2AE2C6D1" wp14:editId="58F21232">
            <wp:extent cx="2260121" cy="801979"/>
            <wp:effectExtent l="0" t="0" r="698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0F20A723" w14:textId="77777777" w:rsidR="00A85002" w:rsidRPr="0056512C" w:rsidRDefault="00A85002" w:rsidP="009612CC">
      <w:pPr>
        <w:pStyle w:val="ListParagraph"/>
        <w:keepNext/>
        <w:numPr>
          <w:ilvl w:val="0"/>
          <w:numId w:val="30"/>
        </w:numPr>
      </w:pPr>
      <w:r w:rsidRPr="0056512C">
        <w:t>Click on ‘Add’ to add the new parameters:</w:t>
      </w:r>
    </w:p>
    <w:p w14:paraId="72B8A92D" w14:textId="77777777" w:rsidR="00A85002" w:rsidRPr="0056512C" w:rsidRDefault="00A85002" w:rsidP="00A85002">
      <w:pPr>
        <w:ind w:left="1440"/>
      </w:pPr>
      <w:r>
        <w:rPr>
          <w:noProof/>
        </w:rPr>
        <w:drawing>
          <wp:inline distT="0" distB="0" distL="0" distR="0" wp14:anchorId="59B0F2F0" wp14:editId="7464B4CE">
            <wp:extent cx="1509623" cy="1141423"/>
            <wp:effectExtent l="0" t="0" r="0" b="190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9226" cy="1148684"/>
                    </a:xfrm>
                    <a:prstGeom prst="rect">
                      <a:avLst/>
                    </a:prstGeom>
                  </pic:spPr>
                </pic:pic>
              </a:graphicData>
            </a:graphic>
          </wp:inline>
        </w:drawing>
      </w:r>
    </w:p>
    <w:p w14:paraId="313F1DC8" w14:textId="77777777" w:rsidR="00A85002" w:rsidRPr="0056512C" w:rsidRDefault="00A85002" w:rsidP="00A85002"/>
    <w:p w14:paraId="5D665400" w14:textId="77777777" w:rsidR="00A85002" w:rsidRPr="0056512C" w:rsidRDefault="00A85002" w:rsidP="009612CC">
      <w:pPr>
        <w:pStyle w:val="ListParagraph"/>
        <w:keepNext/>
        <w:numPr>
          <w:ilvl w:val="0"/>
          <w:numId w:val="30"/>
        </w:numPr>
      </w:pPr>
      <w:r w:rsidRPr="0056512C">
        <w:lastRenderedPageBreak/>
        <w:t>Add the following parameters:</w:t>
      </w:r>
    </w:p>
    <w:tbl>
      <w:tblPr>
        <w:tblStyle w:val="TableGrid"/>
        <w:tblW w:w="0" w:type="auto"/>
        <w:tblInd w:w="1327" w:type="dxa"/>
        <w:tblLook w:val="04A0" w:firstRow="1" w:lastRow="0" w:firstColumn="1" w:lastColumn="0" w:noHBand="0" w:noVBand="1"/>
      </w:tblPr>
      <w:tblGrid>
        <w:gridCol w:w="3235"/>
        <w:gridCol w:w="3420"/>
      </w:tblGrid>
      <w:tr w:rsidR="00A85002" w:rsidRPr="006F2696" w14:paraId="3485E8CE" w14:textId="77777777" w:rsidTr="007051DB">
        <w:tc>
          <w:tcPr>
            <w:tcW w:w="3235" w:type="dxa"/>
          </w:tcPr>
          <w:p w14:paraId="39B175BE" w14:textId="77777777" w:rsidR="00A85002" w:rsidRPr="006F2696" w:rsidRDefault="00A85002" w:rsidP="007051DB">
            <w:pPr>
              <w:keepNext/>
            </w:pPr>
            <w:proofErr w:type="spellStart"/>
            <w:r w:rsidRPr="006F2696">
              <w:t>pjcRegisterApplet</w:t>
            </w:r>
            <w:proofErr w:type="spellEnd"/>
          </w:p>
        </w:tc>
        <w:tc>
          <w:tcPr>
            <w:tcW w:w="3420" w:type="dxa"/>
          </w:tcPr>
          <w:p w14:paraId="67FEC985" w14:textId="77777777" w:rsidR="00A85002" w:rsidRPr="006F2696" w:rsidRDefault="00A85002" w:rsidP="007051DB">
            <w:pPr>
              <w:keepNext/>
            </w:pPr>
            <w:proofErr w:type="spellStart"/>
            <w:proofErr w:type="gramStart"/>
            <w:r w:rsidRPr="006F2696">
              <w:t>exor.mapserver</w:t>
            </w:r>
            <w:proofErr w:type="gramEnd"/>
            <w:r w:rsidRPr="006F2696">
              <w:t>.RegisterCertificate</w:t>
            </w:r>
            <w:proofErr w:type="spellEnd"/>
          </w:p>
        </w:tc>
      </w:tr>
      <w:tr w:rsidR="00A85002" w:rsidRPr="006F2696" w14:paraId="1E091834" w14:textId="77777777" w:rsidTr="007051DB">
        <w:tc>
          <w:tcPr>
            <w:tcW w:w="3235" w:type="dxa"/>
          </w:tcPr>
          <w:p w14:paraId="1040F97C" w14:textId="77777777" w:rsidR="00A85002" w:rsidRPr="006F2696" w:rsidRDefault="00A85002" w:rsidP="007051DB">
            <w:pPr>
              <w:keepNext/>
            </w:pPr>
            <w:proofErr w:type="spellStart"/>
            <w:r w:rsidRPr="006F2696">
              <w:t>webUtilArchive</w:t>
            </w:r>
            <w:proofErr w:type="spellEnd"/>
          </w:p>
        </w:tc>
        <w:tc>
          <w:tcPr>
            <w:tcW w:w="3420" w:type="dxa"/>
          </w:tcPr>
          <w:p w14:paraId="27AFCAF0" w14:textId="77777777" w:rsidR="00A85002" w:rsidRPr="006F2696" w:rsidRDefault="00A85002" w:rsidP="007051DB">
            <w:pPr>
              <w:keepNext/>
            </w:pPr>
            <w:proofErr w:type="gramStart"/>
            <w:r w:rsidRPr="006F2696">
              <w:t>jacob.jar,frmwebutil.jar</w:t>
            </w:r>
            <w:proofErr w:type="gramEnd"/>
          </w:p>
        </w:tc>
      </w:tr>
      <w:tr w:rsidR="00A85002" w:rsidRPr="006F2696" w14:paraId="62458A25" w14:textId="77777777" w:rsidTr="007051DB">
        <w:tc>
          <w:tcPr>
            <w:tcW w:w="3235" w:type="dxa"/>
          </w:tcPr>
          <w:p w14:paraId="5DF25383" w14:textId="77777777" w:rsidR="00A85002" w:rsidRPr="006F2696" w:rsidRDefault="00A85002" w:rsidP="007051DB">
            <w:pPr>
              <w:keepNext/>
            </w:pPr>
            <w:proofErr w:type="spellStart"/>
            <w:r w:rsidRPr="006F2696">
              <w:t>webUtilLogging</w:t>
            </w:r>
            <w:proofErr w:type="spellEnd"/>
          </w:p>
        </w:tc>
        <w:tc>
          <w:tcPr>
            <w:tcW w:w="3420" w:type="dxa"/>
          </w:tcPr>
          <w:p w14:paraId="347AB383" w14:textId="77777777" w:rsidR="00A85002" w:rsidRPr="006F2696" w:rsidRDefault="00A85002" w:rsidP="007051DB">
            <w:pPr>
              <w:keepNext/>
            </w:pPr>
            <w:r w:rsidRPr="006F2696">
              <w:t>on</w:t>
            </w:r>
          </w:p>
        </w:tc>
      </w:tr>
      <w:tr w:rsidR="00A85002" w:rsidRPr="006F2696" w14:paraId="0BCCFCA3" w14:textId="77777777" w:rsidTr="007051DB">
        <w:tc>
          <w:tcPr>
            <w:tcW w:w="3235" w:type="dxa"/>
          </w:tcPr>
          <w:p w14:paraId="20D19A50" w14:textId="77777777" w:rsidR="00A85002" w:rsidRPr="006F2696" w:rsidRDefault="00A85002" w:rsidP="007051DB">
            <w:pPr>
              <w:keepNext/>
            </w:pPr>
            <w:proofErr w:type="spellStart"/>
            <w:r w:rsidRPr="006F2696">
              <w:t>webUtilLoggingDetails</w:t>
            </w:r>
            <w:proofErr w:type="spellEnd"/>
          </w:p>
        </w:tc>
        <w:tc>
          <w:tcPr>
            <w:tcW w:w="3420" w:type="dxa"/>
          </w:tcPr>
          <w:p w14:paraId="2419C5FB" w14:textId="77777777" w:rsidR="00A85002" w:rsidRPr="006F2696" w:rsidRDefault="00A85002" w:rsidP="007051DB">
            <w:pPr>
              <w:keepNext/>
            </w:pPr>
            <w:r w:rsidRPr="006F2696">
              <w:t>normal</w:t>
            </w:r>
          </w:p>
        </w:tc>
      </w:tr>
      <w:tr w:rsidR="00A85002" w:rsidRPr="006F2696" w14:paraId="2F1574E6" w14:textId="77777777" w:rsidTr="007051DB">
        <w:tc>
          <w:tcPr>
            <w:tcW w:w="3235" w:type="dxa"/>
          </w:tcPr>
          <w:p w14:paraId="5204B382" w14:textId="77777777" w:rsidR="00A85002" w:rsidRPr="006F2696" w:rsidRDefault="00A85002" w:rsidP="007051DB">
            <w:pPr>
              <w:keepNext/>
            </w:pPr>
            <w:proofErr w:type="spellStart"/>
            <w:r w:rsidRPr="006F2696">
              <w:t>webUtilErrorMode</w:t>
            </w:r>
            <w:proofErr w:type="spellEnd"/>
          </w:p>
        </w:tc>
        <w:tc>
          <w:tcPr>
            <w:tcW w:w="3420" w:type="dxa"/>
          </w:tcPr>
          <w:p w14:paraId="19676835" w14:textId="77777777" w:rsidR="00A85002" w:rsidRPr="006F2696" w:rsidRDefault="00A85002" w:rsidP="007051DB">
            <w:pPr>
              <w:keepNext/>
            </w:pPr>
            <w:r w:rsidRPr="006F2696">
              <w:t>console</w:t>
            </w:r>
          </w:p>
        </w:tc>
      </w:tr>
      <w:tr w:rsidR="00A85002" w:rsidRPr="006F2696" w14:paraId="4829995B" w14:textId="77777777" w:rsidTr="007051DB">
        <w:tc>
          <w:tcPr>
            <w:tcW w:w="3235" w:type="dxa"/>
          </w:tcPr>
          <w:p w14:paraId="65326582" w14:textId="77777777" w:rsidR="00A85002" w:rsidRPr="006F2696" w:rsidRDefault="00A85002" w:rsidP="007051DB">
            <w:pPr>
              <w:keepNext/>
            </w:pPr>
            <w:proofErr w:type="spellStart"/>
            <w:r w:rsidRPr="006F2696">
              <w:t>webUtilDispatchMonitorInterval</w:t>
            </w:r>
            <w:proofErr w:type="spellEnd"/>
          </w:p>
        </w:tc>
        <w:tc>
          <w:tcPr>
            <w:tcW w:w="3420" w:type="dxa"/>
          </w:tcPr>
          <w:p w14:paraId="596D10C7" w14:textId="77777777" w:rsidR="00A85002" w:rsidRPr="006F2696" w:rsidRDefault="00A85002" w:rsidP="007051DB">
            <w:pPr>
              <w:keepNext/>
            </w:pPr>
            <w:r w:rsidRPr="006F2696">
              <w:t>5</w:t>
            </w:r>
          </w:p>
        </w:tc>
      </w:tr>
      <w:tr w:rsidR="00A85002" w:rsidRPr="006F2696" w14:paraId="163F676C" w14:textId="77777777" w:rsidTr="007051DB">
        <w:tc>
          <w:tcPr>
            <w:tcW w:w="3235" w:type="dxa"/>
          </w:tcPr>
          <w:p w14:paraId="7EED0395" w14:textId="77777777" w:rsidR="00A85002" w:rsidRPr="006F2696" w:rsidRDefault="00A85002" w:rsidP="007051DB">
            <w:pPr>
              <w:keepNext/>
            </w:pPr>
            <w:proofErr w:type="spellStart"/>
            <w:r w:rsidRPr="006F2696">
              <w:t>webUtilTrustInternal</w:t>
            </w:r>
            <w:proofErr w:type="spellEnd"/>
          </w:p>
        </w:tc>
        <w:tc>
          <w:tcPr>
            <w:tcW w:w="3420" w:type="dxa"/>
          </w:tcPr>
          <w:p w14:paraId="65AF6EED" w14:textId="77777777" w:rsidR="00A85002" w:rsidRPr="006F2696" w:rsidRDefault="00A85002" w:rsidP="007051DB">
            <w:pPr>
              <w:keepNext/>
            </w:pPr>
            <w:r w:rsidRPr="006F2696">
              <w:t>true</w:t>
            </w:r>
          </w:p>
        </w:tc>
      </w:tr>
      <w:tr w:rsidR="00A85002" w:rsidRPr="006F2696" w14:paraId="074ED403" w14:textId="77777777" w:rsidTr="007051DB">
        <w:tc>
          <w:tcPr>
            <w:tcW w:w="3235" w:type="dxa"/>
          </w:tcPr>
          <w:p w14:paraId="196F4E3D" w14:textId="77777777" w:rsidR="00A85002" w:rsidRPr="006F2696" w:rsidRDefault="00A85002" w:rsidP="007051DB">
            <w:proofErr w:type="spellStart"/>
            <w:r w:rsidRPr="006F2696">
              <w:t>webUtilMaxTransferSize</w:t>
            </w:r>
            <w:proofErr w:type="spellEnd"/>
          </w:p>
        </w:tc>
        <w:tc>
          <w:tcPr>
            <w:tcW w:w="3420" w:type="dxa"/>
          </w:tcPr>
          <w:p w14:paraId="5E192FE2" w14:textId="77777777" w:rsidR="00A85002" w:rsidRPr="006F2696" w:rsidRDefault="00A85002" w:rsidP="007051DB">
            <w:r w:rsidRPr="006F2696">
              <w:t>16384</w:t>
            </w:r>
          </w:p>
        </w:tc>
      </w:tr>
    </w:tbl>
    <w:p w14:paraId="76282192" w14:textId="77777777" w:rsidR="00A85002" w:rsidRPr="0056512C" w:rsidRDefault="00A85002" w:rsidP="00A85002"/>
    <w:p w14:paraId="7C9CDDDD" w14:textId="77777777" w:rsidR="00A85002" w:rsidRPr="0056512C" w:rsidRDefault="00A85002" w:rsidP="009612CC">
      <w:pPr>
        <w:pStyle w:val="ListParagraph"/>
        <w:keepNext/>
        <w:numPr>
          <w:ilvl w:val="0"/>
          <w:numId w:val="30"/>
        </w:numPr>
      </w:pPr>
      <w:r w:rsidRPr="0056512C">
        <w:t>Click Apply:</w:t>
      </w:r>
    </w:p>
    <w:p w14:paraId="28F862FE" w14:textId="77777777" w:rsidR="00A85002" w:rsidRPr="0056512C" w:rsidRDefault="00A85002" w:rsidP="00A85002">
      <w:pPr>
        <w:keepNext/>
        <w:tabs>
          <w:tab w:val="left" w:pos="3402"/>
        </w:tabs>
        <w:ind w:left="1440"/>
      </w:pPr>
      <w:r>
        <w:rPr>
          <w:noProof/>
        </w:rPr>
        <w:drawing>
          <wp:inline distT="0" distB="0" distL="0" distR="0" wp14:anchorId="567937F3" wp14:editId="03643B86">
            <wp:extent cx="2260121" cy="801979"/>
            <wp:effectExtent l="0" t="0" r="698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5BFA7FEA" w14:textId="77777777" w:rsidR="00A85002" w:rsidRDefault="00A85002" w:rsidP="009612CC">
      <w:pPr>
        <w:pStyle w:val="ListParagraph"/>
        <w:keepNext/>
        <w:numPr>
          <w:ilvl w:val="0"/>
          <w:numId w:val="30"/>
        </w:numPr>
      </w:pPr>
      <w:r>
        <w:t>Activate the changes:</w:t>
      </w:r>
    </w:p>
    <w:p w14:paraId="340A2573" w14:textId="77777777" w:rsidR="00A85002" w:rsidRPr="0056512C" w:rsidRDefault="00A85002" w:rsidP="00A85002">
      <w:pPr>
        <w:pStyle w:val="ListParagraph"/>
        <w:keepNext/>
        <w:ind w:left="1080"/>
      </w:pPr>
      <w:r>
        <w:rPr>
          <w:noProof/>
        </w:rPr>
        <w:drawing>
          <wp:inline distT="0" distB="0" distL="0" distR="0" wp14:anchorId="374C39C7" wp14:editId="025166AE">
            <wp:extent cx="1554480" cy="2642616"/>
            <wp:effectExtent l="0" t="0" r="7620" b="571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044B86C5" w14:textId="77777777" w:rsidR="00A85002" w:rsidRPr="0056512C" w:rsidRDefault="00A85002" w:rsidP="00A85002">
      <w:pPr>
        <w:keepNext/>
      </w:pPr>
    </w:p>
    <w:p w14:paraId="607DECCF" w14:textId="77777777" w:rsidR="00A85002" w:rsidRPr="0056512C" w:rsidRDefault="00A85002" w:rsidP="00A85002">
      <w:pPr>
        <w:tabs>
          <w:tab w:val="left" w:pos="3402"/>
        </w:tabs>
      </w:pPr>
    </w:p>
    <w:p w14:paraId="59F2B8B5" w14:textId="77777777" w:rsidR="00A85002" w:rsidRPr="0056512C" w:rsidRDefault="00A85002" w:rsidP="00A85002"/>
    <w:p w14:paraId="4FA4ED17" w14:textId="77777777" w:rsidR="00A85002" w:rsidRDefault="00A85002" w:rsidP="009612CC">
      <w:pPr>
        <w:pStyle w:val="ListParagraph"/>
        <w:keepNext/>
        <w:numPr>
          <w:ilvl w:val="0"/>
          <w:numId w:val="30"/>
        </w:numPr>
      </w:pPr>
      <w:r w:rsidRPr="0056512C">
        <w:lastRenderedPageBreak/>
        <w:t xml:space="preserve">Once the new values are added we will create a new </w:t>
      </w:r>
      <w:r>
        <w:t>forms configuration (</w:t>
      </w:r>
      <w:proofErr w:type="spellStart"/>
      <w:r>
        <w:t>ie</w:t>
      </w:r>
      <w:proofErr w:type="spellEnd"/>
      <w:r>
        <w:t xml:space="preserve"> Forms bin area).</w:t>
      </w:r>
    </w:p>
    <w:p w14:paraId="0528766F" w14:textId="77777777" w:rsidR="00A85002" w:rsidRDefault="00A85002" w:rsidP="009612CC">
      <w:pPr>
        <w:pStyle w:val="ListParagraph"/>
        <w:keepNext/>
        <w:numPr>
          <w:ilvl w:val="0"/>
          <w:numId w:val="30"/>
        </w:numPr>
      </w:pPr>
      <w:r>
        <w:t>Select ‘Lock &amp; Edit’ from the drop-down list</w:t>
      </w:r>
    </w:p>
    <w:p w14:paraId="7C542316" w14:textId="77777777" w:rsidR="00A85002" w:rsidRPr="0056512C" w:rsidRDefault="00A85002" w:rsidP="009612CC">
      <w:pPr>
        <w:pStyle w:val="ListParagraph"/>
        <w:keepNext/>
        <w:numPr>
          <w:ilvl w:val="0"/>
          <w:numId w:val="30"/>
        </w:numPr>
      </w:pPr>
      <w:r w:rsidRPr="0056512C">
        <w:t>Select ‘Create’ to add a new section for the Bentley Exor environment:</w:t>
      </w:r>
    </w:p>
    <w:p w14:paraId="42D30DFC" w14:textId="77777777" w:rsidR="00A85002" w:rsidRPr="0056512C" w:rsidRDefault="00A85002" w:rsidP="00A85002">
      <w:pPr>
        <w:keepNext/>
        <w:ind w:left="1080"/>
      </w:pPr>
      <w:r>
        <w:rPr>
          <w:noProof/>
        </w:rPr>
        <w:drawing>
          <wp:inline distT="0" distB="0" distL="0" distR="0" wp14:anchorId="07DCDD75" wp14:editId="3F28867B">
            <wp:extent cx="3545457" cy="1572945"/>
            <wp:effectExtent l="0" t="0" r="0" b="825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0943" cy="1579815"/>
                    </a:xfrm>
                    <a:prstGeom prst="rect">
                      <a:avLst/>
                    </a:prstGeom>
                  </pic:spPr>
                </pic:pic>
              </a:graphicData>
            </a:graphic>
          </wp:inline>
        </w:drawing>
      </w:r>
    </w:p>
    <w:p w14:paraId="35CC544A" w14:textId="77777777" w:rsidR="00A85002" w:rsidRPr="0056512C" w:rsidRDefault="00A85002" w:rsidP="009612CC">
      <w:pPr>
        <w:pStyle w:val="ListParagraph"/>
        <w:numPr>
          <w:ilvl w:val="0"/>
          <w:numId w:val="30"/>
        </w:numPr>
      </w:pPr>
      <w:r>
        <w:t>C</w:t>
      </w:r>
      <w:r w:rsidRPr="0056512C">
        <w:t xml:space="preserve">lick Create </w:t>
      </w:r>
      <w:r>
        <w:t>and e</w:t>
      </w:r>
      <w:r w:rsidRPr="0056512C">
        <w:t xml:space="preserve">nter an appropriate name </w:t>
      </w:r>
      <w:r>
        <w:t xml:space="preserve">(in this example it’s ‘4900’) for the </w:t>
      </w:r>
      <w:proofErr w:type="gramStart"/>
      <w:r>
        <w:t>forms</w:t>
      </w:r>
      <w:proofErr w:type="gramEnd"/>
      <w:r>
        <w:t xml:space="preserve"> configuration</w:t>
      </w:r>
      <w:r w:rsidRPr="0056512C">
        <w:t>:</w:t>
      </w:r>
    </w:p>
    <w:p w14:paraId="7ACA6941" w14:textId="77777777" w:rsidR="00A85002" w:rsidRPr="0056512C" w:rsidRDefault="00A85002" w:rsidP="00A85002">
      <w:pPr>
        <w:ind w:left="1080"/>
      </w:pPr>
      <w:r>
        <w:rPr>
          <w:noProof/>
        </w:rPr>
        <w:drawing>
          <wp:inline distT="0" distB="0" distL="0" distR="0" wp14:anchorId="10BBF744" wp14:editId="1609A70D">
            <wp:extent cx="1552755" cy="1632794"/>
            <wp:effectExtent l="0" t="0" r="0" b="571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2212" cy="1642738"/>
                    </a:xfrm>
                    <a:prstGeom prst="rect">
                      <a:avLst/>
                    </a:prstGeom>
                  </pic:spPr>
                </pic:pic>
              </a:graphicData>
            </a:graphic>
          </wp:inline>
        </w:drawing>
      </w:r>
    </w:p>
    <w:p w14:paraId="4234E2AA" w14:textId="77777777" w:rsidR="00A85002" w:rsidRPr="0056512C" w:rsidRDefault="00A85002" w:rsidP="009612CC">
      <w:pPr>
        <w:pStyle w:val="ListParagraph"/>
        <w:keepNext/>
        <w:numPr>
          <w:ilvl w:val="0"/>
          <w:numId w:val="30"/>
        </w:numPr>
      </w:pPr>
      <w:r w:rsidRPr="0056512C">
        <w:t>Highlight the new section</w:t>
      </w:r>
      <w:r>
        <w:t xml:space="preserve"> and</w:t>
      </w:r>
      <w:r w:rsidRPr="0056512C">
        <w:t xml:space="preserve"> change the view to ‘all’:</w:t>
      </w:r>
    </w:p>
    <w:p w14:paraId="01E87DEF" w14:textId="77777777" w:rsidR="00A85002" w:rsidRPr="0056512C" w:rsidRDefault="00A85002" w:rsidP="00A85002">
      <w:pPr>
        <w:ind w:left="1080"/>
      </w:pPr>
      <w:r>
        <w:rPr>
          <w:noProof/>
        </w:rPr>
        <w:drawing>
          <wp:inline distT="0" distB="0" distL="0" distR="0" wp14:anchorId="0B5A4BCF" wp14:editId="221AEC83">
            <wp:extent cx="5410031" cy="2725947"/>
            <wp:effectExtent l="0" t="0" r="63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645" cy="2733310"/>
                    </a:xfrm>
                    <a:prstGeom prst="rect">
                      <a:avLst/>
                    </a:prstGeom>
                  </pic:spPr>
                </pic:pic>
              </a:graphicData>
            </a:graphic>
          </wp:inline>
        </w:drawing>
      </w:r>
    </w:p>
    <w:p w14:paraId="4F33FC0F" w14:textId="77777777" w:rsidR="00A85002" w:rsidRPr="0056512C" w:rsidRDefault="00A85002" w:rsidP="009612CC">
      <w:pPr>
        <w:pStyle w:val="ListParagraph"/>
        <w:keepNext/>
        <w:numPr>
          <w:ilvl w:val="0"/>
          <w:numId w:val="30"/>
        </w:numPr>
      </w:pPr>
      <w:r w:rsidRPr="0056512C">
        <w:lastRenderedPageBreak/>
        <w:t>Click on ‘Add’ again to add new parameters:</w:t>
      </w:r>
    </w:p>
    <w:p w14:paraId="1859BB2C" w14:textId="77777777" w:rsidR="00A85002" w:rsidRPr="0056512C" w:rsidRDefault="00A85002" w:rsidP="00A85002">
      <w:pPr>
        <w:keepNext/>
        <w:ind w:left="1080"/>
      </w:pPr>
      <w:r>
        <w:rPr>
          <w:noProof/>
        </w:rPr>
        <w:drawing>
          <wp:inline distT="0" distB="0" distL="0" distR="0" wp14:anchorId="7DF02CC9" wp14:editId="01F31B00">
            <wp:extent cx="2786332" cy="125211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9376" cy="1257978"/>
                    </a:xfrm>
                    <a:prstGeom prst="rect">
                      <a:avLst/>
                    </a:prstGeom>
                  </pic:spPr>
                </pic:pic>
              </a:graphicData>
            </a:graphic>
          </wp:inline>
        </w:drawing>
      </w:r>
    </w:p>
    <w:p w14:paraId="456E4ACB" w14:textId="77777777" w:rsidR="00A85002" w:rsidRPr="0056512C" w:rsidRDefault="00A85002" w:rsidP="009612CC">
      <w:pPr>
        <w:pStyle w:val="ListParagraph"/>
        <w:numPr>
          <w:ilvl w:val="0"/>
          <w:numId w:val="30"/>
        </w:numPr>
      </w:pPr>
      <w:r w:rsidRPr="0056512C">
        <w:t>Add the following parameters:</w:t>
      </w:r>
    </w:p>
    <w:tbl>
      <w:tblPr>
        <w:tblStyle w:val="TableGrid"/>
        <w:tblW w:w="0" w:type="auto"/>
        <w:tblInd w:w="1075" w:type="dxa"/>
        <w:tblLook w:val="04A0" w:firstRow="1" w:lastRow="0" w:firstColumn="1" w:lastColumn="0" w:noHBand="0" w:noVBand="1"/>
      </w:tblPr>
      <w:tblGrid>
        <w:gridCol w:w="1767"/>
        <w:gridCol w:w="7228"/>
      </w:tblGrid>
      <w:tr w:rsidR="00A85002" w:rsidRPr="003F7AEB" w14:paraId="553EDC1B" w14:textId="77777777" w:rsidTr="007051DB">
        <w:tc>
          <w:tcPr>
            <w:tcW w:w="1767" w:type="dxa"/>
          </w:tcPr>
          <w:p w14:paraId="33383659" w14:textId="77777777" w:rsidR="00A85002" w:rsidRPr="003F7AEB" w:rsidRDefault="00A85002" w:rsidP="007051DB">
            <w:pPr>
              <w:keepNext/>
            </w:pPr>
            <w:proofErr w:type="spellStart"/>
            <w:r w:rsidRPr="003F7AEB">
              <w:t>pjcArchive</w:t>
            </w:r>
            <w:proofErr w:type="spellEnd"/>
          </w:p>
        </w:tc>
        <w:tc>
          <w:tcPr>
            <w:tcW w:w="7228" w:type="dxa"/>
          </w:tcPr>
          <w:p w14:paraId="0E89BDB1" w14:textId="77777777" w:rsidR="00A85002" w:rsidRPr="003F7AEB" w:rsidRDefault="00A85002" w:rsidP="007051DB">
            <w:pPr>
              <w:keepNext/>
            </w:pPr>
            <w:r w:rsidRPr="003F7AEB">
              <w:t>exor-mapviewer.jar</w:t>
            </w:r>
          </w:p>
        </w:tc>
      </w:tr>
      <w:tr w:rsidR="00A85002" w:rsidRPr="003F7AEB" w14:paraId="3A103F71" w14:textId="77777777" w:rsidTr="007051DB">
        <w:tc>
          <w:tcPr>
            <w:tcW w:w="1767" w:type="dxa"/>
          </w:tcPr>
          <w:p w14:paraId="678EE979" w14:textId="77777777" w:rsidR="00A85002" w:rsidRPr="003F7AEB" w:rsidRDefault="00A85002" w:rsidP="007051DB">
            <w:proofErr w:type="spellStart"/>
            <w:r w:rsidRPr="003F7AEB">
              <w:t>workingDirectory</w:t>
            </w:r>
            <w:proofErr w:type="spellEnd"/>
          </w:p>
        </w:tc>
        <w:tc>
          <w:tcPr>
            <w:tcW w:w="7228" w:type="dxa"/>
          </w:tcPr>
          <w:p w14:paraId="709FB5D9" w14:textId="77777777" w:rsidR="00A85002" w:rsidRPr="003F7AEB" w:rsidRDefault="00A85002" w:rsidP="007051DB">
            <w:r w:rsidRPr="00193DA7">
              <w:t xml:space="preserve">C:\exor\4900\bin </w:t>
            </w:r>
            <w:r w:rsidRPr="003F7AEB">
              <w:t>(This is the forms/reports bin folder)</w:t>
            </w:r>
          </w:p>
        </w:tc>
      </w:tr>
    </w:tbl>
    <w:p w14:paraId="1C5EA466" w14:textId="77777777" w:rsidR="00A85002" w:rsidRPr="008F1371" w:rsidRDefault="00A85002" w:rsidP="00A85002">
      <w:pPr>
        <w:pStyle w:val="ListParagraph"/>
        <w:keepNext/>
        <w:tabs>
          <w:tab w:val="left" w:pos="2835"/>
        </w:tabs>
        <w:ind w:left="1080"/>
        <w:rPr>
          <w:i/>
          <w:iCs/>
        </w:rPr>
      </w:pPr>
    </w:p>
    <w:p w14:paraId="75D5A86E" w14:textId="77777777" w:rsidR="00A85002" w:rsidRDefault="00A85002" w:rsidP="009612CC">
      <w:pPr>
        <w:pStyle w:val="ListParagraph"/>
        <w:keepNext/>
        <w:numPr>
          <w:ilvl w:val="0"/>
          <w:numId w:val="30"/>
        </w:numPr>
        <w:tabs>
          <w:tab w:val="left" w:pos="2835"/>
        </w:tabs>
        <w:rPr>
          <w:i/>
          <w:iCs/>
        </w:rPr>
      </w:pPr>
      <w:r w:rsidRPr="00B45ADE">
        <w:t xml:space="preserve">Highlight </w:t>
      </w:r>
      <w:proofErr w:type="spellStart"/>
      <w:r w:rsidRPr="00603976">
        <w:rPr>
          <w:b/>
          <w:bCs/>
        </w:rPr>
        <w:t>envFile</w:t>
      </w:r>
      <w:proofErr w:type="spellEnd"/>
      <w:r w:rsidRPr="00B45ADE">
        <w:t xml:space="preserve"> parameter and click </w:t>
      </w:r>
      <w:r w:rsidRPr="008F1371">
        <w:rPr>
          <w:i/>
          <w:iCs/>
        </w:rPr>
        <w:t>Override</w:t>
      </w:r>
    </w:p>
    <w:p w14:paraId="20AB79D3" w14:textId="77777777" w:rsidR="00A85002" w:rsidRDefault="00A85002" w:rsidP="00A85002">
      <w:pPr>
        <w:pStyle w:val="ListParagraph"/>
        <w:keepNext/>
        <w:tabs>
          <w:tab w:val="left" w:pos="2835"/>
        </w:tabs>
        <w:ind w:left="1080"/>
        <w:rPr>
          <w:i/>
          <w:iCs/>
        </w:rPr>
      </w:pPr>
      <w:r>
        <w:rPr>
          <w:noProof/>
        </w:rPr>
        <w:drawing>
          <wp:inline distT="0" distB="0" distL="0" distR="0" wp14:anchorId="665F8BC4" wp14:editId="7A81C3F4">
            <wp:extent cx="5745192" cy="1285259"/>
            <wp:effectExtent l="0" t="0" r="825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0103" cy="1293069"/>
                    </a:xfrm>
                    <a:prstGeom prst="rect">
                      <a:avLst/>
                    </a:prstGeom>
                  </pic:spPr>
                </pic:pic>
              </a:graphicData>
            </a:graphic>
          </wp:inline>
        </w:drawing>
      </w:r>
    </w:p>
    <w:p w14:paraId="6D6D62D9" w14:textId="77777777" w:rsidR="00A85002" w:rsidRPr="008F1371" w:rsidRDefault="00A85002" w:rsidP="00A85002">
      <w:pPr>
        <w:pStyle w:val="ListParagraph"/>
        <w:keepNext/>
        <w:tabs>
          <w:tab w:val="left" w:pos="2835"/>
        </w:tabs>
        <w:ind w:left="1080"/>
        <w:rPr>
          <w:i/>
          <w:iCs/>
        </w:rPr>
      </w:pPr>
    </w:p>
    <w:p w14:paraId="18761ED0" w14:textId="77777777" w:rsidR="00A85002" w:rsidRDefault="00A85002" w:rsidP="009612CC">
      <w:pPr>
        <w:pStyle w:val="ListParagraph"/>
        <w:keepNext/>
        <w:numPr>
          <w:ilvl w:val="0"/>
          <w:numId w:val="30"/>
        </w:numPr>
        <w:tabs>
          <w:tab w:val="left" w:pos="2835"/>
        </w:tabs>
      </w:pPr>
      <w:r>
        <w:t xml:space="preserve">Change </w:t>
      </w:r>
      <w:proofErr w:type="spellStart"/>
      <w:r>
        <w:t>default.env</w:t>
      </w:r>
      <w:proofErr w:type="spellEnd"/>
      <w:r>
        <w:t xml:space="preserve"> to an appropriate environment name </w:t>
      </w:r>
      <w:proofErr w:type="spellStart"/>
      <w:r>
        <w:t>eg.</w:t>
      </w:r>
      <w:proofErr w:type="spellEnd"/>
      <w:r>
        <w:t xml:space="preserve"> 4900.env</w:t>
      </w:r>
    </w:p>
    <w:p w14:paraId="0688CE55" w14:textId="77777777" w:rsidR="00A85002" w:rsidRPr="00B45ADE" w:rsidRDefault="00A85002" w:rsidP="00A85002">
      <w:pPr>
        <w:keepNext/>
        <w:tabs>
          <w:tab w:val="left" w:pos="2835"/>
        </w:tabs>
        <w:ind w:left="1080"/>
      </w:pPr>
      <w:r>
        <w:rPr>
          <w:noProof/>
        </w:rPr>
        <w:drawing>
          <wp:inline distT="0" distB="0" distL="0" distR="0" wp14:anchorId="5F47721B" wp14:editId="52F1696C">
            <wp:extent cx="5201728" cy="403031"/>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379" cy="409667"/>
                    </a:xfrm>
                    <a:prstGeom prst="rect">
                      <a:avLst/>
                    </a:prstGeom>
                  </pic:spPr>
                </pic:pic>
              </a:graphicData>
            </a:graphic>
          </wp:inline>
        </w:drawing>
      </w:r>
    </w:p>
    <w:p w14:paraId="49605245" w14:textId="77777777" w:rsidR="00A85002" w:rsidRPr="00603976" w:rsidRDefault="00A85002" w:rsidP="009612CC">
      <w:pPr>
        <w:pStyle w:val="ListParagraph"/>
        <w:keepNext/>
        <w:numPr>
          <w:ilvl w:val="0"/>
          <w:numId w:val="30"/>
        </w:numPr>
        <w:tabs>
          <w:tab w:val="left" w:pos="2835"/>
        </w:tabs>
      </w:pPr>
      <w:r w:rsidRPr="00B45ADE">
        <w:t xml:space="preserve">Highlight </w:t>
      </w:r>
      <w:proofErr w:type="spellStart"/>
      <w:r w:rsidRPr="00603976">
        <w:rPr>
          <w:b/>
          <w:bCs/>
        </w:rPr>
        <w:t>baseHTML.jpi</w:t>
      </w:r>
      <w:proofErr w:type="spellEnd"/>
      <w:r w:rsidRPr="0056512C">
        <w:t xml:space="preserve"> </w:t>
      </w:r>
      <w:r w:rsidRPr="00B45ADE">
        <w:t>parameter</w:t>
      </w:r>
      <w:r>
        <w:t xml:space="preserve"> and </w:t>
      </w:r>
      <w:r w:rsidRPr="0056512C">
        <w:t>set the value to ‘webutiljpi.htm’</w:t>
      </w:r>
    </w:p>
    <w:p w14:paraId="0F40EE2C" w14:textId="77777777" w:rsidR="00A85002" w:rsidRPr="00603976" w:rsidRDefault="00A85002" w:rsidP="009612CC">
      <w:pPr>
        <w:pStyle w:val="ListParagraph"/>
        <w:keepNext/>
        <w:numPr>
          <w:ilvl w:val="0"/>
          <w:numId w:val="30"/>
        </w:numPr>
        <w:tabs>
          <w:tab w:val="left" w:pos="2835"/>
        </w:tabs>
      </w:pPr>
      <w:r>
        <w:t xml:space="preserve">Highlight </w:t>
      </w:r>
      <w:r w:rsidRPr="00603976">
        <w:rPr>
          <w:b/>
          <w:bCs/>
        </w:rPr>
        <w:t>archive</w:t>
      </w:r>
      <w:r>
        <w:t xml:space="preserve"> and set the value to:</w:t>
      </w:r>
    </w:p>
    <w:p w14:paraId="48FDBDF0" w14:textId="77777777" w:rsidR="00A85002" w:rsidRDefault="00A85002" w:rsidP="00A85002">
      <w:pPr>
        <w:pStyle w:val="ListParagraph"/>
        <w:keepNext/>
        <w:ind w:left="1080"/>
        <w:rPr>
          <w:rFonts w:ascii="Courier New" w:hAnsi="Courier New" w:cs="Courier New"/>
        </w:rPr>
      </w:pPr>
    </w:p>
    <w:p w14:paraId="496C839E" w14:textId="77777777" w:rsidR="00A85002" w:rsidRPr="00603976" w:rsidRDefault="00A85002" w:rsidP="00A85002">
      <w:pPr>
        <w:pStyle w:val="ListParagraph"/>
        <w:keepNext/>
        <w:ind w:left="1080" w:firstLine="360"/>
        <w:rPr>
          <w:rFonts w:ascii="Courier New" w:hAnsi="Courier New" w:cs="Courier New"/>
          <w:sz w:val="18"/>
          <w:szCs w:val="18"/>
        </w:rPr>
      </w:pPr>
      <w:proofErr w:type="gramStart"/>
      <w:r w:rsidRPr="00603976">
        <w:rPr>
          <w:rFonts w:ascii="Courier New" w:hAnsi="Courier New" w:cs="Courier New"/>
          <w:sz w:val="18"/>
          <w:szCs w:val="18"/>
        </w:rPr>
        <w:t>frmall.jar,exor_jpg.jar</w:t>
      </w:r>
      <w:proofErr w:type="gramEnd"/>
      <w:r w:rsidRPr="00603976">
        <w:rPr>
          <w:rFonts w:ascii="Courier New" w:hAnsi="Courier New" w:cs="Courier New"/>
          <w:sz w:val="18"/>
          <w:szCs w:val="18"/>
        </w:rPr>
        <w:t>,UploadClient.jar,exor-mapviewer.jar,mvclient.jar</w:t>
      </w:r>
    </w:p>
    <w:p w14:paraId="63021FA9" w14:textId="77777777" w:rsidR="00A85002" w:rsidRPr="0056512C" w:rsidRDefault="00A85002" w:rsidP="009612CC">
      <w:pPr>
        <w:pStyle w:val="ListParagraph"/>
        <w:keepNext/>
        <w:numPr>
          <w:ilvl w:val="0"/>
          <w:numId w:val="30"/>
        </w:numPr>
      </w:pPr>
      <w:r w:rsidRPr="0056512C">
        <w:t>Click Apply:</w:t>
      </w:r>
    </w:p>
    <w:p w14:paraId="6385795F" w14:textId="77777777" w:rsidR="00A85002" w:rsidRPr="0056512C" w:rsidRDefault="00A85002" w:rsidP="00A85002">
      <w:pPr>
        <w:keepNext/>
        <w:tabs>
          <w:tab w:val="left" w:pos="3402"/>
        </w:tabs>
        <w:ind w:left="1440"/>
      </w:pPr>
      <w:r>
        <w:rPr>
          <w:noProof/>
        </w:rPr>
        <w:drawing>
          <wp:inline distT="0" distB="0" distL="0" distR="0" wp14:anchorId="1266387E" wp14:editId="7691EE98">
            <wp:extent cx="2260121" cy="801979"/>
            <wp:effectExtent l="0" t="0" r="698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128E2FB2" w14:textId="77777777" w:rsidR="00A85002" w:rsidRDefault="00A85002" w:rsidP="00A85002">
      <w:r>
        <w:br w:type="page"/>
      </w:r>
    </w:p>
    <w:p w14:paraId="73C86EA4" w14:textId="77777777" w:rsidR="00A85002" w:rsidRDefault="00A85002" w:rsidP="009612CC">
      <w:pPr>
        <w:pStyle w:val="ListParagraph"/>
        <w:keepNext/>
        <w:numPr>
          <w:ilvl w:val="0"/>
          <w:numId w:val="30"/>
        </w:numPr>
      </w:pPr>
      <w:r>
        <w:lastRenderedPageBreak/>
        <w:t>Activate the changes:</w:t>
      </w:r>
    </w:p>
    <w:p w14:paraId="6B498582" w14:textId="77777777" w:rsidR="00A85002" w:rsidRPr="00603976" w:rsidRDefault="00A85002" w:rsidP="00A85002">
      <w:pPr>
        <w:keepNext/>
        <w:tabs>
          <w:tab w:val="left" w:pos="2835"/>
        </w:tabs>
        <w:ind w:left="1080"/>
      </w:pPr>
      <w:r>
        <w:rPr>
          <w:noProof/>
        </w:rPr>
        <w:drawing>
          <wp:inline distT="0" distB="0" distL="0" distR="0" wp14:anchorId="577B3F98" wp14:editId="2E438628">
            <wp:extent cx="1554480" cy="2642616"/>
            <wp:effectExtent l="0" t="0" r="7620" b="571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7E93B6D9" w14:textId="77777777" w:rsidR="00A85002" w:rsidRDefault="00A85002" w:rsidP="00A85002">
      <w:pPr>
        <w:ind w:left="360" w:firstLine="720"/>
      </w:pPr>
      <w:r w:rsidRPr="0056512C">
        <w:t>You can create multiple configurations if the system is to support both live and test applications.</w:t>
      </w:r>
    </w:p>
    <w:p w14:paraId="03DA8EF5" w14:textId="77777777" w:rsidR="00A85002" w:rsidRDefault="00A85002" w:rsidP="009612CC">
      <w:pPr>
        <w:pStyle w:val="ListParagraph"/>
        <w:keepNext/>
        <w:numPr>
          <w:ilvl w:val="0"/>
          <w:numId w:val="30"/>
        </w:numPr>
      </w:pPr>
      <w:r w:rsidRPr="0056512C">
        <w:t xml:space="preserve">Copy the contents of the </w:t>
      </w:r>
      <w:r w:rsidRPr="008851F4">
        <w:rPr>
          <w:b/>
        </w:rPr>
        <w:t>[EXOR_</w:t>
      </w:r>
      <w:proofErr w:type="gramStart"/>
      <w:r w:rsidRPr="008851F4">
        <w:rPr>
          <w:b/>
        </w:rPr>
        <w:t>BASE]\nm3\bin</w:t>
      </w:r>
      <w:proofErr w:type="gramEnd"/>
      <w:r w:rsidRPr="0056512C">
        <w:t xml:space="preserve"> folder to the new working directory as specified above (e.g. </w:t>
      </w:r>
      <w:r w:rsidRPr="00193DA7">
        <w:t>C:\exor\4900\bin</w:t>
      </w:r>
      <w:r w:rsidRPr="0056512C">
        <w:t>)</w:t>
      </w:r>
    </w:p>
    <w:p w14:paraId="72AB04AC" w14:textId="77777777" w:rsidR="00A85002" w:rsidRPr="0056512C" w:rsidRDefault="00A85002" w:rsidP="00A85002">
      <w:pPr>
        <w:pStyle w:val="ListParagraph"/>
        <w:keepNext/>
        <w:ind w:left="1080"/>
      </w:pPr>
    </w:p>
    <w:p w14:paraId="25DF391D" w14:textId="77777777" w:rsidR="00A85002" w:rsidRPr="0056512C" w:rsidRDefault="00A85002" w:rsidP="009612CC">
      <w:pPr>
        <w:pStyle w:val="ListParagraph"/>
        <w:keepNext/>
        <w:numPr>
          <w:ilvl w:val="0"/>
          <w:numId w:val="30"/>
        </w:numPr>
      </w:pPr>
      <w:r w:rsidRPr="0056512C">
        <w:t>Select Forms menu &gt; ‘</w:t>
      </w:r>
      <w:r>
        <w:t>Environment</w:t>
      </w:r>
      <w:r w:rsidRPr="0056512C">
        <w:t xml:space="preserve"> Configuration’:</w:t>
      </w:r>
    </w:p>
    <w:p w14:paraId="7F9EE679" w14:textId="77777777" w:rsidR="00A85002" w:rsidRPr="0056512C" w:rsidRDefault="00A85002" w:rsidP="00A85002">
      <w:pPr>
        <w:keepNext/>
        <w:ind w:left="1080"/>
      </w:pPr>
      <w:r>
        <w:rPr>
          <w:noProof/>
        </w:rPr>
        <w:drawing>
          <wp:inline distT="0" distB="0" distL="0" distR="0" wp14:anchorId="6F7E817F" wp14:editId="633AE497">
            <wp:extent cx="1691080" cy="2605177"/>
            <wp:effectExtent l="0" t="0" r="4445" b="508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7327" cy="2614802"/>
                    </a:xfrm>
                    <a:prstGeom prst="rect">
                      <a:avLst/>
                    </a:prstGeom>
                  </pic:spPr>
                </pic:pic>
              </a:graphicData>
            </a:graphic>
          </wp:inline>
        </w:drawing>
      </w:r>
    </w:p>
    <w:p w14:paraId="0DFCA11A" w14:textId="77777777" w:rsidR="00A85002" w:rsidRPr="0056512C" w:rsidRDefault="00A85002" w:rsidP="00A85002">
      <w:pPr>
        <w:ind w:firstLine="720"/>
      </w:pPr>
    </w:p>
    <w:p w14:paraId="2FBD20B6" w14:textId="77777777" w:rsidR="00A85002" w:rsidRPr="0056512C" w:rsidRDefault="00A85002" w:rsidP="00A85002"/>
    <w:p w14:paraId="059CBDCA" w14:textId="77777777" w:rsidR="00A85002" w:rsidRPr="00FF46A6" w:rsidRDefault="00A85002" w:rsidP="009612CC">
      <w:pPr>
        <w:pStyle w:val="ListParagraph"/>
        <w:keepNext/>
        <w:numPr>
          <w:ilvl w:val="0"/>
          <w:numId w:val="30"/>
        </w:numPr>
      </w:pPr>
      <w:r>
        <w:lastRenderedPageBreak/>
        <w:t xml:space="preserve">With </w:t>
      </w:r>
      <w:proofErr w:type="spellStart"/>
      <w:r>
        <w:t>default.env</w:t>
      </w:r>
      <w:proofErr w:type="spellEnd"/>
      <w:r>
        <w:t xml:space="preserve"> as the current environment file selected, press the </w:t>
      </w:r>
      <w:r w:rsidRPr="008851F4">
        <w:rPr>
          <w:i/>
          <w:iCs/>
        </w:rPr>
        <w:t>Duplicate File</w:t>
      </w:r>
      <w:r>
        <w:t xml:space="preserve"> button.</w:t>
      </w:r>
    </w:p>
    <w:p w14:paraId="69298F6D" w14:textId="77777777" w:rsidR="00A85002" w:rsidRDefault="00A85002" w:rsidP="00A85002">
      <w:pPr>
        <w:keepNext/>
        <w:ind w:left="1080"/>
      </w:pPr>
      <w:r>
        <w:rPr>
          <w:noProof/>
        </w:rPr>
        <w:drawing>
          <wp:inline distT="0" distB="0" distL="0" distR="0" wp14:anchorId="65604DA5" wp14:editId="3A8F9626">
            <wp:extent cx="5582272" cy="846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937" cy="861153"/>
                    </a:xfrm>
                    <a:prstGeom prst="rect">
                      <a:avLst/>
                    </a:prstGeom>
                  </pic:spPr>
                </pic:pic>
              </a:graphicData>
            </a:graphic>
          </wp:inline>
        </w:drawing>
      </w:r>
    </w:p>
    <w:p w14:paraId="7A702668" w14:textId="77777777" w:rsidR="00A85002" w:rsidRDefault="00A85002" w:rsidP="009612CC">
      <w:pPr>
        <w:pStyle w:val="ListParagraph"/>
        <w:keepNext/>
        <w:numPr>
          <w:ilvl w:val="0"/>
          <w:numId w:val="30"/>
        </w:numPr>
        <w:rPr>
          <w:i/>
          <w:iCs/>
        </w:rPr>
      </w:pPr>
      <w:r>
        <w:t xml:space="preserve">Name the environment file with the name used in the </w:t>
      </w:r>
      <w:proofErr w:type="spellStart"/>
      <w:r>
        <w:t>envFile</w:t>
      </w:r>
      <w:proofErr w:type="spellEnd"/>
      <w:r>
        <w:t xml:space="preserve"> parameter previously (</w:t>
      </w:r>
      <w:proofErr w:type="spellStart"/>
      <w:r>
        <w:t>eg</w:t>
      </w:r>
      <w:proofErr w:type="spellEnd"/>
      <w:r>
        <w:t xml:space="preserve"> 4900.env), and press </w:t>
      </w:r>
      <w:r w:rsidRPr="003B0323">
        <w:rPr>
          <w:i/>
          <w:iCs/>
        </w:rPr>
        <w:t>Duplicate</w:t>
      </w:r>
    </w:p>
    <w:p w14:paraId="3B7E4D81" w14:textId="77777777" w:rsidR="00A85002" w:rsidRDefault="00A85002" w:rsidP="00A85002">
      <w:pPr>
        <w:pStyle w:val="ListParagraph"/>
        <w:keepNext/>
        <w:ind w:left="1080"/>
        <w:rPr>
          <w:i/>
          <w:iCs/>
        </w:rPr>
      </w:pPr>
      <w:r>
        <w:rPr>
          <w:noProof/>
        </w:rPr>
        <w:drawing>
          <wp:inline distT="0" distB="0" distL="0" distR="0" wp14:anchorId="317FF62A" wp14:editId="1513723E">
            <wp:extent cx="1690777" cy="1296262"/>
            <wp:effectExtent l="0" t="0" r="508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8280" cy="1302014"/>
                    </a:xfrm>
                    <a:prstGeom prst="rect">
                      <a:avLst/>
                    </a:prstGeom>
                  </pic:spPr>
                </pic:pic>
              </a:graphicData>
            </a:graphic>
          </wp:inline>
        </w:drawing>
      </w:r>
    </w:p>
    <w:p w14:paraId="77703317" w14:textId="77777777" w:rsidR="00A85002" w:rsidRPr="003B0323" w:rsidRDefault="00A85002" w:rsidP="00A85002">
      <w:pPr>
        <w:pStyle w:val="ListParagraph"/>
        <w:keepNext/>
        <w:ind w:left="1080"/>
        <w:rPr>
          <w:i/>
          <w:iCs/>
        </w:rPr>
      </w:pPr>
    </w:p>
    <w:p w14:paraId="2664E268" w14:textId="77777777" w:rsidR="00A85002" w:rsidRDefault="00A85002" w:rsidP="009612CC">
      <w:pPr>
        <w:pStyle w:val="ListParagraph"/>
        <w:keepNext/>
        <w:numPr>
          <w:ilvl w:val="0"/>
          <w:numId w:val="30"/>
        </w:numPr>
      </w:pPr>
      <w:r>
        <w:t>Select the newly created environment file from the dropdown list.</w:t>
      </w:r>
    </w:p>
    <w:p w14:paraId="074E7CBD" w14:textId="77777777" w:rsidR="00A85002" w:rsidRDefault="00A85002" w:rsidP="00A85002">
      <w:pPr>
        <w:keepNext/>
        <w:ind w:left="1080"/>
      </w:pPr>
      <w:r>
        <w:rPr>
          <w:noProof/>
        </w:rPr>
        <w:drawing>
          <wp:inline distT="0" distB="0" distL="0" distR="0" wp14:anchorId="261264DB" wp14:editId="2AB3DF1B">
            <wp:extent cx="2493034" cy="1258480"/>
            <wp:effectExtent l="0" t="0" r="254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0016" cy="1267053"/>
                    </a:xfrm>
                    <a:prstGeom prst="rect">
                      <a:avLst/>
                    </a:prstGeom>
                  </pic:spPr>
                </pic:pic>
              </a:graphicData>
            </a:graphic>
          </wp:inline>
        </w:drawing>
      </w:r>
    </w:p>
    <w:p w14:paraId="691400AD" w14:textId="77777777" w:rsidR="00A85002" w:rsidRPr="0056512C" w:rsidRDefault="00A85002" w:rsidP="009612CC">
      <w:pPr>
        <w:pStyle w:val="ListParagraph"/>
        <w:keepNext/>
        <w:numPr>
          <w:ilvl w:val="0"/>
          <w:numId w:val="30"/>
        </w:numPr>
      </w:pPr>
      <w:r w:rsidRPr="0056512C">
        <w:t>Locate the CLASSPATH parameter</w:t>
      </w:r>
      <w:r>
        <w:t xml:space="preserve">, Click </w:t>
      </w:r>
      <w:r>
        <w:rPr>
          <w:i/>
          <w:iCs/>
        </w:rPr>
        <w:t>Lock &amp; Edit</w:t>
      </w:r>
      <w:r w:rsidRPr="0056512C">
        <w:t xml:space="preserve"> and add the following value, making sure to separate each of the values using a semi-colon (;):</w:t>
      </w:r>
    </w:p>
    <w:p w14:paraId="3F6AD885" w14:textId="77777777" w:rsidR="00A85002" w:rsidRPr="003B0323" w:rsidRDefault="00A85002" w:rsidP="00A85002">
      <w:pPr>
        <w:keepNext/>
        <w:ind w:left="1080"/>
        <w:rPr>
          <w:rFonts w:ascii="Courier New" w:hAnsi="Courier New" w:cs="Courier New"/>
          <w:sz w:val="20"/>
          <w:szCs w:val="20"/>
        </w:rPr>
      </w:pPr>
      <w:r w:rsidRPr="003B0323">
        <w:rPr>
          <w:rFonts w:ascii="Courier New" w:hAnsi="Courier New" w:cs="Courier New"/>
          <w:sz w:val="20"/>
          <w:szCs w:val="20"/>
        </w:rPr>
        <w:t>&lt;Oracle Home&gt;\forms\java\UploadServer.jar;</w:t>
      </w:r>
    </w:p>
    <w:p w14:paraId="010140D5" w14:textId="77777777" w:rsidR="00A85002" w:rsidRDefault="00A85002" w:rsidP="00A85002">
      <w:pPr>
        <w:keepNext/>
        <w:ind w:left="1080"/>
        <w:rPr>
          <w:rFonts w:ascii="Courier New" w:hAnsi="Courier New" w:cs="Courier New"/>
          <w:sz w:val="20"/>
          <w:szCs w:val="20"/>
        </w:rPr>
      </w:pPr>
      <w:proofErr w:type="spellStart"/>
      <w:r w:rsidRPr="003B0323">
        <w:rPr>
          <w:rFonts w:ascii="Courier New" w:hAnsi="Courier New" w:cs="Courier New"/>
          <w:sz w:val="20"/>
          <w:szCs w:val="20"/>
        </w:rPr>
        <w:t>e.g</w:t>
      </w:r>
      <w:proofErr w:type="spellEnd"/>
      <w:r w:rsidRPr="003B0323">
        <w:rPr>
          <w:rFonts w:ascii="Courier New" w:hAnsi="Courier New" w:cs="Courier New"/>
          <w:sz w:val="20"/>
          <w:szCs w:val="20"/>
        </w:rPr>
        <w:t xml:space="preserve"> C:\Oracle\Product\Middleware\Oracle_Home\forms\java\UploadServer.jar</w:t>
      </w:r>
    </w:p>
    <w:p w14:paraId="2820EF0A" w14:textId="77777777" w:rsidR="00A85002" w:rsidRDefault="00A85002" w:rsidP="009612CC">
      <w:pPr>
        <w:pStyle w:val="ListParagraph"/>
        <w:keepNext/>
        <w:numPr>
          <w:ilvl w:val="0"/>
          <w:numId w:val="30"/>
        </w:numPr>
      </w:pPr>
      <w:r w:rsidRPr="00D05740">
        <w:t xml:space="preserve">Locate FORMS_PATH and add the </w:t>
      </w:r>
      <w:r w:rsidRPr="0056512C">
        <w:t xml:space="preserve">new working directory as specified above (e.g. </w:t>
      </w:r>
      <w:r w:rsidRPr="00193DA7">
        <w:t>C:\exor\4900\bin</w:t>
      </w:r>
      <w:r w:rsidRPr="0056512C">
        <w:t>)</w:t>
      </w:r>
      <w:r>
        <w:t xml:space="preserve"> to the end, separating by a semicolon ‘;’;</w:t>
      </w:r>
    </w:p>
    <w:p w14:paraId="127F2D4D" w14:textId="77777777" w:rsidR="00A85002" w:rsidRPr="0056512C" w:rsidRDefault="00A85002" w:rsidP="009612CC">
      <w:pPr>
        <w:pStyle w:val="ListParagraph"/>
        <w:keepNext/>
        <w:numPr>
          <w:ilvl w:val="0"/>
          <w:numId w:val="30"/>
        </w:numPr>
      </w:pPr>
      <w:r w:rsidRPr="0056512C">
        <w:t>Click Apply:</w:t>
      </w:r>
    </w:p>
    <w:p w14:paraId="33F999B5" w14:textId="77777777" w:rsidR="00A85002" w:rsidRDefault="00A85002" w:rsidP="00A85002">
      <w:r>
        <w:br w:type="page"/>
      </w:r>
    </w:p>
    <w:p w14:paraId="098A95D4" w14:textId="77777777" w:rsidR="00A85002" w:rsidRPr="0056512C" w:rsidRDefault="00A85002" w:rsidP="009612CC">
      <w:pPr>
        <w:pStyle w:val="ListParagraph"/>
        <w:keepNext/>
        <w:numPr>
          <w:ilvl w:val="0"/>
          <w:numId w:val="30"/>
        </w:numPr>
      </w:pPr>
      <w:r w:rsidRPr="0056512C">
        <w:lastRenderedPageBreak/>
        <w:t>Click on ‘Add’ again to add new parameters:</w:t>
      </w:r>
    </w:p>
    <w:p w14:paraId="24A2926A" w14:textId="77777777" w:rsidR="00A85002" w:rsidRPr="0056512C" w:rsidRDefault="00A85002" w:rsidP="00A85002">
      <w:pPr>
        <w:keepNext/>
        <w:ind w:left="1080"/>
      </w:pPr>
      <w:r>
        <w:rPr>
          <w:noProof/>
        </w:rPr>
        <w:drawing>
          <wp:inline distT="0" distB="0" distL="0" distR="0" wp14:anchorId="5182D577" wp14:editId="23441B16">
            <wp:extent cx="2786332" cy="1252117"/>
            <wp:effectExtent l="0" t="0" r="0" b="571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9376" cy="1257978"/>
                    </a:xfrm>
                    <a:prstGeom prst="rect">
                      <a:avLst/>
                    </a:prstGeom>
                  </pic:spPr>
                </pic:pic>
              </a:graphicData>
            </a:graphic>
          </wp:inline>
        </w:drawing>
      </w:r>
    </w:p>
    <w:p w14:paraId="0BD7A4AC" w14:textId="77777777" w:rsidR="00A85002" w:rsidRPr="0056512C" w:rsidRDefault="00A85002" w:rsidP="009612CC">
      <w:pPr>
        <w:pStyle w:val="ListParagraph"/>
        <w:numPr>
          <w:ilvl w:val="0"/>
          <w:numId w:val="30"/>
        </w:numPr>
      </w:pPr>
      <w:r w:rsidRPr="0056512C">
        <w:t>Add the following parameters:</w:t>
      </w:r>
    </w:p>
    <w:tbl>
      <w:tblPr>
        <w:tblStyle w:val="TableGrid"/>
        <w:tblW w:w="0" w:type="auto"/>
        <w:tblInd w:w="1075" w:type="dxa"/>
        <w:tblLook w:val="04A0" w:firstRow="1" w:lastRow="0" w:firstColumn="1" w:lastColumn="0" w:noHBand="0" w:noVBand="1"/>
      </w:tblPr>
      <w:tblGrid>
        <w:gridCol w:w="3772"/>
        <w:gridCol w:w="5223"/>
      </w:tblGrid>
      <w:tr w:rsidR="00A85002" w:rsidRPr="003F7AEB" w14:paraId="4135D03C" w14:textId="77777777" w:rsidTr="007051DB">
        <w:tc>
          <w:tcPr>
            <w:tcW w:w="1767" w:type="dxa"/>
          </w:tcPr>
          <w:p w14:paraId="6AD50022" w14:textId="77777777" w:rsidR="00A85002" w:rsidRPr="003F7AEB" w:rsidRDefault="00A85002" w:rsidP="007051DB">
            <w:pPr>
              <w:keepNext/>
            </w:pPr>
            <w:r w:rsidRPr="003B0323">
              <w:t>FORMS_REJECT_GO_DISABLED_ITEM</w:t>
            </w:r>
          </w:p>
        </w:tc>
        <w:tc>
          <w:tcPr>
            <w:tcW w:w="7228" w:type="dxa"/>
          </w:tcPr>
          <w:p w14:paraId="08730FE7" w14:textId="77777777" w:rsidR="00A85002" w:rsidRPr="003F7AEB" w:rsidRDefault="00A85002" w:rsidP="007051DB">
            <w:pPr>
              <w:keepNext/>
            </w:pPr>
            <w:r w:rsidRPr="003B0323">
              <w:t>FALSE</w:t>
            </w:r>
          </w:p>
        </w:tc>
      </w:tr>
      <w:tr w:rsidR="00A85002" w:rsidRPr="003F7AEB" w14:paraId="4201799C" w14:textId="77777777" w:rsidTr="007051DB">
        <w:tc>
          <w:tcPr>
            <w:tcW w:w="1767" w:type="dxa"/>
          </w:tcPr>
          <w:p w14:paraId="488253EE" w14:textId="77777777" w:rsidR="00A85002" w:rsidRPr="003F7AEB" w:rsidRDefault="00A85002" w:rsidP="007051DB">
            <w:r w:rsidRPr="003B0323">
              <w:t>FORMS_USERNAME_CASESENSITIVE</w:t>
            </w:r>
          </w:p>
        </w:tc>
        <w:tc>
          <w:tcPr>
            <w:tcW w:w="7228" w:type="dxa"/>
          </w:tcPr>
          <w:p w14:paraId="4ADAABE6" w14:textId="77777777" w:rsidR="00A85002" w:rsidRPr="003F7AEB" w:rsidRDefault="00A85002" w:rsidP="007051DB">
            <w:r>
              <w:t>1</w:t>
            </w:r>
          </w:p>
        </w:tc>
      </w:tr>
    </w:tbl>
    <w:p w14:paraId="4DA33475" w14:textId="77777777" w:rsidR="00A85002" w:rsidRPr="0056512C" w:rsidRDefault="00A85002" w:rsidP="00A85002"/>
    <w:p w14:paraId="09203DBB" w14:textId="77777777" w:rsidR="00A85002" w:rsidRPr="0056512C" w:rsidRDefault="00A85002" w:rsidP="009612CC">
      <w:pPr>
        <w:pStyle w:val="ListParagraph"/>
        <w:keepNext/>
        <w:numPr>
          <w:ilvl w:val="0"/>
          <w:numId w:val="30"/>
        </w:numPr>
      </w:pPr>
      <w:r w:rsidRPr="0056512C">
        <w:t>Click Apply:</w:t>
      </w:r>
    </w:p>
    <w:p w14:paraId="34ECDE84" w14:textId="77777777" w:rsidR="00A85002" w:rsidRPr="0056512C" w:rsidRDefault="00A85002" w:rsidP="00A85002">
      <w:pPr>
        <w:keepNext/>
        <w:tabs>
          <w:tab w:val="left" w:pos="3402"/>
        </w:tabs>
        <w:ind w:left="1080"/>
      </w:pPr>
      <w:r>
        <w:rPr>
          <w:noProof/>
        </w:rPr>
        <w:drawing>
          <wp:inline distT="0" distB="0" distL="0" distR="0" wp14:anchorId="06CFE134" wp14:editId="6FFF42EE">
            <wp:extent cx="2260121" cy="801979"/>
            <wp:effectExtent l="0" t="0" r="698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7E212E8A" w14:textId="77777777" w:rsidR="00A85002" w:rsidRDefault="00A85002" w:rsidP="009612CC">
      <w:pPr>
        <w:pStyle w:val="ListParagraph"/>
        <w:keepNext/>
        <w:numPr>
          <w:ilvl w:val="0"/>
          <w:numId w:val="30"/>
        </w:numPr>
      </w:pPr>
      <w:r>
        <w:t>Activate the changes:</w:t>
      </w:r>
    </w:p>
    <w:p w14:paraId="5A035400" w14:textId="77777777" w:rsidR="00A85002" w:rsidRPr="0056512C" w:rsidRDefault="00A85002" w:rsidP="00A85002">
      <w:pPr>
        <w:ind w:left="1080"/>
      </w:pPr>
      <w:r>
        <w:rPr>
          <w:noProof/>
        </w:rPr>
        <w:drawing>
          <wp:inline distT="0" distB="0" distL="0" distR="0" wp14:anchorId="2EB7A9C2" wp14:editId="56F856B6">
            <wp:extent cx="1554480" cy="2642616"/>
            <wp:effectExtent l="0" t="0" r="7620" b="571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4CBA652E" w14:textId="77777777" w:rsidR="00A85002" w:rsidRPr="0056512C" w:rsidRDefault="00A85002" w:rsidP="00A85002"/>
    <w:p w14:paraId="25C8861B" w14:textId="77777777" w:rsidR="00A85002" w:rsidRDefault="00A85002" w:rsidP="00A85002">
      <w:pPr>
        <w:rPr>
          <w:rFonts w:ascii="Arial" w:eastAsia="Times New Roman" w:hAnsi="Arial" w:cs="Times New Roman"/>
          <w:sz w:val="20"/>
          <w:szCs w:val="20"/>
        </w:rPr>
      </w:pPr>
      <w:r>
        <w:br w:type="page"/>
      </w:r>
    </w:p>
    <w:p w14:paraId="18CD7EF8" w14:textId="77777777" w:rsidR="00A85002" w:rsidRPr="0056512C" w:rsidRDefault="00A85002" w:rsidP="00A85002">
      <w:pPr>
        <w:pStyle w:val="Heading4"/>
        <w:tabs>
          <w:tab w:val="clear" w:pos="1080"/>
        </w:tabs>
        <w:spacing w:after="60"/>
      </w:pPr>
      <w:bookmarkStart w:id="71" w:name="_Toc44687779"/>
      <w:r w:rsidRPr="0056512C">
        <w:lastRenderedPageBreak/>
        <w:t>Configure TNSNAMES</w:t>
      </w:r>
      <w:bookmarkEnd w:id="71"/>
    </w:p>
    <w:p w14:paraId="1E8CBCAC" w14:textId="77777777" w:rsidR="00A85002" w:rsidRPr="0083598C" w:rsidRDefault="00A85002" w:rsidP="009612CC">
      <w:pPr>
        <w:pStyle w:val="ListParagraph"/>
        <w:keepNext/>
        <w:numPr>
          <w:ilvl w:val="0"/>
          <w:numId w:val="30"/>
        </w:numPr>
      </w:pPr>
      <w:r w:rsidRPr="0056512C">
        <w:t xml:space="preserve">Locate the TNSNAMES.ORA file in </w:t>
      </w:r>
      <w:r w:rsidRPr="0083598C">
        <w:rPr>
          <w:bCs/>
        </w:rPr>
        <w:t>C:\Oracle\Product\Middleware\Oracle_Home\user_projects\domains\fmfr\config\fmwconfig</w:t>
      </w:r>
    </w:p>
    <w:p w14:paraId="182EDE64" w14:textId="77777777" w:rsidR="00A85002" w:rsidRPr="0083598C" w:rsidRDefault="00A85002" w:rsidP="00A85002">
      <w:pPr>
        <w:pStyle w:val="ListParagraph"/>
        <w:keepNext/>
        <w:ind w:left="1080"/>
      </w:pPr>
    </w:p>
    <w:p w14:paraId="591655E1" w14:textId="77777777" w:rsidR="00A85002" w:rsidRPr="0056512C" w:rsidRDefault="00A85002" w:rsidP="009612CC">
      <w:pPr>
        <w:pStyle w:val="ListParagraph"/>
        <w:keepNext/>
        <w:numPr>
          <w:ilvl w:val="0"/>
          <w:numId w:val="30"/>
        </w:numPr>
      </w:pPr>
      <w:r w:rsidRPr="0056512C">
        <w:t>Edit TNSNAMES.ORA to include a new database entry. In the following example the database instance is called AUTHTEMP and the server has been identified by its IP address (a fully qualified name can also be used):</w:t>
      </w:r>
    </w:p>
    <w:p w14:paraId="48E97161" w14:textId="77777777" w:rsidR="00A85002" w:rsidRDefault="00A85002" w:rsidP="00A85002">
      <w:pPr>
        <w:pStyle w:val="FigureStyle"/>
        <w:ind w:left="2880"/>
      </w:pPr>
      <w:r w:rsidRPr="0083598C">
        <w:rPr>
          <w:highlight w:val="yellow"/>
        </w:rPr>
        <w:t>ABC123</w:t>
      </w:r>
      <w:r>
        <w:t>=</w:t>
      </w:r>
    </w:p>
    <w:p w14:paraId="3EAF6B82" w14:textId="77777777" w:rsidR="00A85002" w:rsidRDefault="00A85002" w:rsidP="00A85002">
      <w:pPr>
        <w:pStyle w:val="FigureStyle"/>
        <w:ind w:left="2880"/>
      </w:pPr>
      <w:r>
        <w:t xml:space="preserve">  (DESCRIPTION=</w:t>
      </w:r>
    </w:p>
    <w:p w14:paraId="6ABC28D3" w14:textId="77777777" w:rsidR="00A85002" w:rsidRDefault="00A85002" w:rsidP="00A85002">
      <w:pPr>
        <w:pStyle w:val="FigureStyle"/>
        <w:ind w:left="2880"/>
      </w:pPr>
      <w:r>
        <w:t xml:space="preserve">    (ADDRESS=</w:t>
      </w:r>
    </w:p>
    <w:p w14:paraId="4F77153F" w14:textId="77777777" w:rsidR="00A85002" w:rsidRDefault="00A85002" w:rsidP="00A85002">
      <w:pPr>
        <w:pStyle w:val="FigureStyle"/>
        <w:ind w:left="2880"/>
      </w:pPr>
      <w:r>
        <w:t xml:space="preserve">      (PROTOCOL=TCP)</w:t>
      </w:r>
    </w:p>
    <w:p w14:paraId="2676EFA0" w14:textId="77777777" w:rsidR="00A85002" w:rsidRDefault="00A85002" w:rsidP="00A85002">
      <w:pPr>
        <w:pStyle w:val="FigureStyle"/>
        <w:ind w:left="2880"/>
      </w:pPr>
      <w:r>
        <w:t xml:space="preserve">      (HOST=</w:t>
      </w:r>
      <w:r w:rsidRPr="0083598C">
        <w:rPr>
          <w:highlight w:val="yellow"/>
        </w:rPr>
        <w:t>dbhost.server.com</w:t>
      </w:r>
      <w:r>
        <w:t>)</w:t>
      </w:r>
    </w:p>
    <w:p w14:paraId="3BD38985" w14:textId="77777777" w:rsidR="00A85002" w:rsidRDefault="00A85002" w:rsidP="00A85002">
      <w:pPr>
        <w:pStyle w:val="FigureStyle"/>
        <w:ind w:left="2880"/>
      </w:pPr>
      <w:r>
        <w:t xml:space="preserve">      (PORT=</w:t>
      </w:r>
      <w:r w:rsidRPr="00223762">
        <w:rPr>
          <w:highlight w:val="yellow"/>
        </w:rPr>
        <w:t>1521</w:t>
      </w:r>
      <w:r>
        <w:t>)</w:t>
      </w:r>
    </w:p>
    <w:p w14:paraId="3D4F763A" w14:textId="77777777" w:rsidR="00A85002" w:rsidRDefault="00A85002" w:rsidP="00A85002">
      <w:pPr>
        <w:pStyle w:val="FigureStyle"/>
        <w:ind w:left="2880"/>
      </w:pPr>
      <w:r>
        <w:t xml:space="preserve">    )</w:t>
      </w:r>
    </w:p>
    <w:p w14:paraId="2C7770C7" w14:textId="77777777" w:rsidR="00A85002" w:rsidRDefault="00A85002" w:rsidP="00A85002">
      <w:pPr>
        <w:pStyle w:val="FigureStyle"/>
        <w:ind w:left="2880"/>
      </w:pPr>
      <w:r>
        <w:t xml:space="preserve">    (CONNECT_DATA=</w:t>
      </w:r>
    </w:p>
    <w:p w14:paraId="7D2E56BC" w14:textId="77777777" w:rsidR="00A85002" w:rsidRDefault="00A85002" w:rsidP="00A85002">
      <w:pPr>
        <w:pStyle w:val="FigureStyle"/>
        <w:ind w:left="2880"/>
      </w:pPr>
      <w:r>
        <w:t xml:space="preserve">      (SERVER=dedicated)</w:t>
      </w:r>
    </w:p>
    <w:p w14:paraId="75C25F55" w14:textId="77777777" w:rsidR="00A85002" w:rsidRDefault="00A85002" w:rsidP="00A85002">
      <w:pPr>
        <w:pStyle w:val="FigureStyle"/>
        <w:ind w:left="2880"/>
      </w:pPr>
      <w:r>
        <w:t xml:space="preserve">      (SERVICE_NAME=</w:t>
      </w:r>
      <w:r w:rsidRPr="0083598C">
        <w:rPr>
          <w:highlight w:val="yellow"/>
        </w:rPr>
        <w:t>service name</w:t>
      </w:r>
      <w:r>
        <w:t>)</w:t>
      </w:r>
    </w:p>
    <w:p w14:paraId="3CD03597" w14:textId="77777777" w:rsidR="00A85002" w:rsidRDefault="00A85002" w:rsidP="00A85002">
      <w:pPr>
        <w:pStyle w:val="FigureStyle"/>
        <w:ind w:left="2880"/>
      </w:pPr>
      <w:r>
        <w:t xml:space="preserve">    )</w:t>
      </w:r>
    </w:p>
    <w:p w14:paraId="1AA4C97C" w14:textId="77777777" w:rsidR="00A85002" w:rsidRDefault="00A85002" w:rsidP="00A85002">
      <w:pPr>
        <w:pStyle w:val="FigureStyle"/>
        <w:ind w:left="2880"/>
      </w:pPr>
      <w:r>
        <w:t xml:space="preserve">  )</w:t>
      </w:r>
    </w:p>
    <w:p w14:paraId="3ED2558A" w14:textId="77777777" w:rsidR="00A85002" w:rsidRPr="0056512C" w:rsidRDefault="00A85002" w:rsidP="00A85002">
      <w:pPr>
        <w:pStyle w:val="FigureStyle"/>
        <w:ind w:left="2880"/>
      </w:pPr>
    </w:p>
    <w:p w14:paraId="26287184" w14:textId="77777777" w:rsidR="00A85002" w:rsidRPr="0056512C" w:rsidRDefault="00A85002" w:rsidP="00A85002">
      <w:r>
        <w:tab/>
      </w:r>
      <w:r>
        <w:tab/>
        <w:t xml:space="preserve">NB: </w:t>
      </w:r>
      <w:r w:rsidRPr="00223762">
        <w:rPr>
          <w:highlight w:val="yellow"/>
        </w:rPr>
        <w:t>highlighted</w:t>
      </w:r>
      <w:r>
        <w:t xml:space="preserve"> values need to be changed to appropriate values for your Database connection</w:t>
      </w:r>
    </w:p>
    <w:p w14:paraId="78979B62" w14:textId="77777777" w:rsidR="00A85002" w:rsidRDefault="00A85002" w:rsidP="009612CC">
      <w:pPr>
        <w:pStyle w:val="ListParagraph"/>
        <w:keepNext/>
        <w:numPr>
          <w:ilvl w:val="0"/>
          <w:numId w:val="30"/>
        </w:numPr>
      </w:pPr>
      <w:r>
        <w:t>Launch a command window and enter the following to test the TNSNAMES entry just created:</w:t>
      </w:r>
    </w:p>
    <w:p w14:paraId="6B30F4E9" w14:textId="77777777" w:rsidR="00A85002" w:rsidRDefault="00A85002" w:rsidP="00A85002">
      <w:pPr>
        <w:keepNext/>
        <w:ind w:left="1440"/>
      </w:pPr>
      <w:proofErr w:type="spellStart"/>
      <w:r>
        <w:t>tnsping</w:t>
      </w:r>
      <w:proofErr w:type="spellEnd"/>
      <w:r>
        <w:t xml:space="preserve"> &lt;DB Name&gt;</w:t>
      </w:r>
    </w:p>
    <w:p w14:paraId="503087A7" w14:textId="77777777" w:rsidR="00A85002" w:rsidRDefault="00A85002" w:rsidP="00A85002">
      <w:pPr>
        <w:keepNext/>
        <w:ind w:left="1440"/>
      </w:pPr>
      <w:r>
        <w:t xml:space="preserve">Where DB Name is the instance name just added to TNSNAMES, you should get a result </w:t>
      </w:r>
      <w:proofErr w:type="gramStart"/>
      <w:r>
        <w:t>similar to</w:t>
      </w:r>
      <w:proofErr w:type="gramEnd"/>
      <w:r>
        <w:t xml:space="preserve"> the following:</w:t>
      </w:r>
    </w:p>
    <w:p w14:paraId="70D0F8FE" w14:textId="77777777" w:rsidR="00A85002" w:rsidRPr="0056512C" w:rsidRDefault="00A85002" w:rsidP="00A85002">
      <w:pPr>
        <w:ind w:left="1440"/>
      </w:pPr>
      <w:r>
        <w:rPr>
          <w:noProof/>
        </w:rPr>
        <w:drawing>
          <wp:inline distT="0" distB="0" distL="0" distR="0" wp14:anchorId="102358CA" wp14:editId="3711FA9A">
            <wp:extent cx="5175849" cy="1386902"/>
            <wp:effectExtent l="0" t="0" r="6350" b="381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5627" cy="1389522"/>
                    </a:xfrm>
                    <a:prstGeom prst="rect">
                      <a:avLst/>
                    </a:prstGeom>
                  </pic:spPr>
                </pic:pic>
              </a:graphicData>
            </a:graphic>
          </wp:inline>
        </w:drawing>
      </w:r>
    </w:p>
    <w:p w14:paraId="1BED149F" w14:textId="77777777" w:rsidR="00A85002" w:rsidRPr="0056512C" w:rsidRDefault="00A85002" w:rsidP="00A85002">
      <w:pPr>
        <w:pStyle w:val="Heading4"/>
        <w:tabs>
          <w:tab w:val="clear" w:pos="1080"/>
        </w:tabs>
        <w:spacing w:after="60"/>
      </w:pPr>
      <w:bookmarkStart w:id="72" w:name="_Ref382919939"/>
      <w:bookmarkStart w:id="73" w:name="_Toc44687780"/>
      <w:r w:rsidRPr="0056512C">
        <w:t>Test Forms Logon</w:t>
      </w:r>
      <w:bookmarkEnd w:id="72"/>
      <w:bookmarkEnd w:id="73"/>
    </w:p>
    <w:p w14:paraId="713CE469" w14:textId="77777777" w:rsidR="00A85002" w:rsidRDefault="00A85002" w:rsidP="009612CC">
      <w:pPr>
        <w:pStyle w:val="ListParagraph"/>
        <w:keepNext/>
        <w:numPr>
          <w:ilvl w:val="0"/>
          <w:numId w:val="30"/>
        </w:numPr>
      </w:pPr>
      <w:r>
        <w:t xml:space="preserve">Prior to testing forms, edit the </w:t>
      </w:r>
      <w:r w:rsidRPr="00122286">
        <w:rPr>
          <w:b/>
          <w:bCs/>
        </w:rPr>
        <w:t>exor_versions.txt</w:t>
      </w:r>
      <w:r>
        <w:t xml:space="preserve"> file contained in the Forms bin folder. Ensure that all product versions are correct for any Exor products licensed on the Database. If any versions in the </w:t>
      </w:r>
      <w:r>
        <w:lastRenderedPageBreak/>
        <w:t>file differ from those on the Database, the associated forms for that product will not appear in the launchpad.</w:t>
      </w:r>
    </w:p>
    <w:p w14:paraId="48138961" w14:textId="77777777" w:rsidR="00A85002" w:rsidRPr="0056512C" w:rsidRDefault="00A85002" w:rsidP="009612CC">
      <w:pPr>
        <w:pStyle w:val="ListParagraph"/>
        <w:keepNext/>
        <w:numPr>
          <w:ilvl w:val="0"/>
          <w:numId w:val="30"/>
        </w:numPr>
      </w:pPr>
      <w:r w:rsidRPr="0056512C">
        <w:t xml:space="preserve">Using a browser on a client machine with the appropriate version of Java JRE installed, connect to the following URL, replacing the </w:t>
      </w:r>
      <w:r w:rsidRPr="00223762">
        <w:t>highlighted</w:t>
      </w:r>
      <w:r w:rsidRPr="0056512C">
        <w:t xml:space="preserve"> field with the server name or IP address of your application server:</w:t>
      </w:r>
    </w:p>
    <w:p w14:paraId="308A242F" w14:textId="77777777" w:rsidR="00A85002" w:rsidRPr="00EB0008" w:rsidRDefault="00A85002" w:rsidP="00A85002">
      <w:pPr>
        <w:keepNext/>
        <w:ind w:firstLine="720"/>
      </w:pPr>
      <w:r w:rsidRPr="00EB0008">
        <w:t>http://</w:t>
      </w:r>
      <w:r w:rsidRPr="00EB0008">
        <w:rPr>
          <w:color w:val="548DD4" w:themeColor="text2" w:themeTint="99"/>
        </w:rPr>
        <w:t>&lt;Apps Server Name&gt;</w:t>
      </w:r>
      <w:r w:rsidRPr="00EB0008">
        <w:t>:9001/forms/</w:t>
      </w:r>
      <w:proofErr w:type="spellStart"/>
      <w:r w:rsidRPr="00EB0008">
        <w:t>frmservlet?config</w:t>
      </w:r>
      <w:proofErr w:type="spellEnd"/>
      <w:r w:rsidRPr="00EB0008">
        <w:t>=</w:t>
      </w:r>
      <w:r w:rsidRPr="00EB0008">
        <w:rPr>
          <w:color w:val="548DD4" w:themeColor="text2" w:themeTint="99"/>
        </w:rPr>
        <w:t>&lt;Forms config&gt;</w:t>
      </w:r>
    </w:p>
    <w:p w14:paraId="3E9ADFAA" w14:textId="77777777" w:rsidR="00A85002" w:rsidRPr="00EB0008" w:rsidRDefault="00A85002" w:rsidP="00A85002">
      <w:pPr>
        <w:keepNext/>
        <w:ind w:firstLine="720"/>
      </w:pPr>
      <w:r w:rsidRPr="00EB0008">
        <w:t>Where</w:t>
      </w:r>
      <w:r>
        <w:t xml:space="preserve"> </w:t>
      </w:r>
      <w:r>
        <w:tab/>
      </w:r>
      <w:r w:rsidRPr="00EB0008">
        <w:rPr>
          <w:color w:val="548DD4" w:themeColor="text2" w:themeTint="99"/>
        </w:rPr>
        <w:t>&lt;Apps Server Name&gt;</w:t>
      </w:r>
      <w:r>
        <w:rPr>
          <w:color w:val="548DD4" w:themeColor="text2" w:themeTint="99"/>
        </w:rPr>
        <w:t xml:space="preserve"> </w:t>
      </w:r>
      <w:r w:rsidRPr="00EB0008">
        <w:t>= Name of Application Server</w:t>
      </w:r>
    </w:p>
    <w:p w14:paraId="56834643" w14:textId="4CD5F735" w:rsidR="00A85002" w:rsidRPr="00223762" w:rsidRDefault="00A85002" w:rsidP="00A85002">
      <w:pPr>
        <w:keepNext/>
        <w:ind w:firstLine="720"/>
        <w:rPr>
          <w:rFonts w:ascii="Courier New" w:hAnsi="Courier New" w:cs="Courier New"/>
          <w:sz w:val="20"/>
          <w:szCs w:val="20"/>
        </w:rPr>
      </w:pPr>
      <w:r>
        <w:rPr>
          <w:color w:val="548DD4" w:themeColor="text2" w:themeTint="99"/>
        </w:rPr>
        <w:tab/>
      </w:r>
      <w:r w:rsidRPr="00EB0008">
        <w:rPr>
          <w:color w:val="548DD4" w:themeColor="text2" w:themeTint="99"/>
        </w:rPr>
        <w:t>&lt;Forms config&gt;</w:t>
      </w:r>
      <w:r>
        <w:rPr>
          <w:color w:val="548DD4" w:themeColor="text2" w:themeTint="99"/>
        </w:rPr>
        <w:t xml:space="preserve"> </w:t>
      </w:r>
      <w:r w:rsidRPr="00EB0008">
        <w:t xml:space="preserve">= Forms config name defined in </w:t>
      </w:r>
      <w:r w:rsidRPr="00EB0008">
        <w:fldChar w:fldCharType="begin"/>
      </w:r>
      <w:r w:rsidRPr="00EB0008">
        <w:instrText xml:space="preserve"> REF _Ref43900532 \r \h </w:instrText>
      </w:r>
      <w:r>
        <w:instrText xml:space="preserve"> \* MERGEFORMAT </w:instrText>
      </w:r>
      <w:r w:rsidRPr="00EB0008">
        <w:fldChar w:fldCharType="separate"/>
      </w:r>
      <w:r w:rsidR="004C1D1D">
        <w:t>4.2.2.4</w:t>
      </w:r>
      <w:r w:rsidRPr="00EB0008">
        <w:fldChar w:fldCharType="end"/>
      </w:r>
    </w:p>
    <w:p w14:paraId="052B5973" w14:textId="77777777" w:rsidR="00A85002" w:rsidRPr="0056512C" w:rsidRDefault="00A85002" w:rsidP="00A85002">
      <w:pPr>
        <w:keepNext/>
        <w:ind w:firstLine="720"/>
      </w:pPr>
      <w:r w:rsidRPr="0056512C">
        <w:t>The Exor logon screen should appear:</w:t>
      </w:r>
    </w:p>
    <w:p w14:paraId="6B1353D6" w14:textId="77777777" w:rsidR="00A85002" w:rsidRDefault="00A85002" w:rsidP="00A85002">
      <w:pPr>
        <w:keepNext/>
        <w:ind w:left="720"/>
      </w:pPr>
      <w:r>
        <w:rPr>
          <w:noProof/>
        </w:rPr>
        <w:drawing>
          <wp:inline distT="0" distB="0" distL="0" distR="0" wp14:anchorId="47C7A8C8" wp14:editId="51A2DB65">
            <wp:extent cx="3027872" cy="1709129"/>
            <wp:effectExtent l="0" t="0" r="1270" b="571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071" cy="1714886"/>
                    </a:xfrm>
                    <a:prstGeom prst="rect">
                      <a:avLst/>
                    </a:prstGeom>
                  </pic:spPr>
                </pic:pic>
              </a:graphicData>
            </a:graphic>
          </wp:inline>
        </w:drawing>
      </w:r>
    </w:p>
    <w:p w14:paraId="5F842862" w14:textId="77777777" w:rsidR="00A85002" w:rsidRDefault="00A85002" w:rsidP="009612CC">
      <w:pPr>
        <w:pStyle w:val="ListParagraph"/>
        <w:keepNext/>
        <w:numPr>
          <w:ilvl w:val="0"/>
          <w:numId w:val="30"/>
        </w:numPr>
      </w:pPr>
      <w:r>
        <w:t xml:space="preserve">After entering the required </w:t>
      </w:r>
      <w:proofErr w:type="gramStart"/>
      <w:r>
        <w:t>values</w:t>
      </w:r>
      <w:proofErr w:type="gramEnd"/>
      <w:r>
        <w:t xml:space="preserve"> the Exor launchpad should appear:</w:t>
      </w:r>
    </w:p>
    <w:p w14:paraId="6C0E2A50" w14:textId="77777777" w:rsidR="00A85002" w:rsidRDefault="00A85002" w:rsidP="00A85002">
      <w:pPr>
        <w:pStyle w:val="ListParagraph"/>
        <w:keepNext/>
        <w:ind w:left="1080"/>
      </w:pPr>
    </w:p>
    <w:p w14:paraId="767A42C9" w14:textId="77777777" w:rsidR="00A85002" w:rsidRPr="0056512C" w:rsidRDefault="00A85002" w:rsidP="00A85002">
      <w:pPr>
        <w:pStyle w:val="ListParagraph"/>
        <w:keepNext/>
        <w:ind w:left="1080"/>
      </w:pPr>
      <w:r>
        <w:rPr>
          <w:noProof/>
        </w:rPr>
        <w:drawing>
          <wp:inline distT="0" distB="0" distL="0" distR="0" wp14:anchorId="6FC78A41" wp14:editId="550FD447">
            <wp:extent cx="2501108" cy="1906438"/>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1234" cy="1914156"/>
                    </a:xfrm>
                    <a:prstGeom prst="rect">
                      <a:avLst/>
                    </a:prstGeom>
                  </pic:spPr>
                </pic:pic>
              </a:graphicData>
            </a:graphic>
          </wp:inline>
        </w:drawing>
      </w:r>
    </w:p>
    <w:p w14:paraId="4B60FF72" w14:textId="77777777" w:rsidR="00A85002" w:rsidRPr="0056512C" w:rsidRDefault="00A85002" w:rsidP="00A85002"/>
    <w:p w14:paraId="63349DF1" w14:textId="77777777" w:rsidR="00A85002" w:rsidRPr="0056512C" w:rsidRDefault="00A85002" w:rsidP="00A85002"/>
    <w:p w14:paraId="749C051B" w14:textId="77777777" w:rsidR="00A85002" w:rsidRPr="0056512C" w:rsidRDefault="00A85002" w:rsidP="00A85002">
      <w:pPr>
        <w:pStyle w:val="Heading3"/>
        <w:tabs>
          <w:tab w:val="left" w:pos="4320"/>
          <w:tab w:val="left" w:pos="7920"/>
        </w:tabs>
      </w:pPr>
      <w:bookmarkStart w:id="74" w:name="_Toc44078441"/>
      <w:bookmarkStart w:id="75" w:name="_Toc44687781"/>
      <w:r w:rsidRPr="0056512C">
        <w:lastRenderedPageBreak/>
        <w:t>Deploy Exor Reports</w:t>
      </w:r>
      <w:bookmarkEnd w:id="74"/>
      <w:bookmarkEnd w:id="75"/>
    </w:p>
    <w:p w14:paraId="207CE5DB" w14:textId="77777777" w:rsidR="00A85002" w:rsidRPr="0056512C" w:rsidRDefault="00A85002" w:rsidP="00A85002">
      <w:r w:rsidRPr="0056512C">
        <w:t xml:space="preserve">Reports configuration must </w:t>
      </w:r>
      <w:r w:rsidRPr="0056512C">
        <w:rPr>
          <w:b/>
          <w:u w:val="single"/>
        </w:rPr>
        <w:t>only</w:t>
      </w:r>
      <w:r w:rsidRPr="0056512C">
        <w:t xml:space="preserve"> be performed using WebLogic Enterprise Manager, and not by manually editing the underlying files. This ensures that the controlling XML files are correctly maintained and that the Fusion Middleware services continue to function. Manual editing of files may result in the corruption of services and must not be undertaken unless this involves the close supervision of Bentley support staff.</w:t>
      </w:r>
    </w:p>
    <w:p w14:paraId="728ABE93" w14:textId="77777777" w:rsidR="00A85002" w:rsidRPr="0056512C" w:rsidRDefault="00A85002" w:rsidP="00A85002">
      <w:pPr>
        <w:pStyle w:val="Heading4"/>
        <w:tabs>
          <w:tab w:val="clear" w:pos="1080"/>
        </w:tabs>
        <w:spacing w:after="60"/>
      </w:pPr>
      <w:bookmarkStart w:id="76" w:name="_Toc44687782"/>
      <w:bookmarkStart w:id="77" w:name="_Ref382997454"/>
      <w:bookmarkStart w:id="78" w:name="_Ref382997457"/>
      <w:r w:rsidRPr="0056512C">
        <w:t>Prerequisites</w:t>
      </w:r>
      <w:bookmarkEnd w:id="76"/>
    </w:p>
    <w:p w14:paraId="4FBDFA33" w14:textId="77777777" w:rsidR="00A85002" w:rsidRDefault="00A85002" w:rsidP="00A85002">
      <w:r w:rsidRPr="0056512C">
        <w:t>Exor 4</w:t>
      </w:r>
      <w:r>
        <w:t>9</w:t>
      </w:r>
      <w:r w:rsidRPr="0056512C">
        <w:t xml:space="preserve">00 Forms requires an Oracle Fusion Middleware </w:t>
      </w:r>
      <w:r>
        <w:t>12.2.1.4.0</w:t>
      </w:r>
      <w:r w:rsidRPr="0056512C">
        <w:t xml:space="preserve"> base installation</w:t>
      </w:r>
      <w:r>
        <w:t>.</w:t>
      </w:r>
    </w:p>
    <w:p w14:paraId="4634467A" w14:textId="77777777" w:rsidR="00A85002" w:rsidRDefault="00A85002" w:rsidP="00A85002">
      <w:pPr>
        <w:pStyle w:val="Heading4"/>
        <w:ind w:left="432" w:hanging="432"/>
        <w:rPr>
          <w:shd w:val="clear" w:color="auto" w:fill="FFFFFF"/>
        </w:rPr>
      </w:pPr>
      <w:bookmarkStart w:id="79" w:name="_Toc44687783"/>
      <w:r>
        <w:rPr>
          <w:shd w:val="clear" w:color="auto" w:fill="FFFFFF"/>
        </w:rPr>
        <w:t>Add RW_ADMINISTRATOR role to user</w:t>
      </w:r>
      <w:bookmarkEnd w:id="79"/>
    </w:p>
    <w:p w14:paraId="5E8088E4" w14:textId="77777777" w:rsidR="00A85002" w:rsidRDefault="00A85002" w:rsidP="009612CC">
      <w:pPr>
        <w:pStyle w:val="ListParagraph"/>
        <w:keepNext/>
        <w:numPr>
          <w:ilvl w:val="0"/>
          <w:numId w:val="30"/>
        </w:numPr>
      </w:pPr>
      <w:r w:rsidRPr="0056512C">
        <w:t>Launch WebLogic Enterprise Manager in a browser (</w:t>
      </w:r>
      <w:r w:rsidRPr="00C2739C">
        <w:t>http://localhost:7001/em</w:t>
      </w:r>
      <w:r w:rsidRPr="0056512C">
        <w:t>):</w:t>
      </w:r>
    </w:p>
    <w:p w14:paraId="0410731D" w14:textId="77777777" w:rsidR="00A85002" w:rsidRDefault="00A85002" w:rsidP="009612CC">
      <w:pPr>
        <w:pStyle w:val="ListParagraph"/>
        <w:numPr>
          <w:ilvl w:val="0"/>
          <w:numId w:val="30"/>
        </w:numPr>
      </w:pPr>
      <w:r w:rsidRPr="00406BE1">
        <w:t>Go to Menu--&gt; Security --&gt; Application Roles</w:t>
      </w:r>
    </w:p>
    <w:p w14:paraId="061CE2AD" w14:textId="77777777" w:rsidR="00A85002" w:rsidRDefault="00A85002" w:rsidP="00A85002">
      <w:pPr>
        <w:pStyle w:val="ListParagraph"/>
        <w:ind w:left="1080"/>
      </w:pPr>
      <w:r>
        <w:rPr>
          <w:noProof/>
        </w:rPr>
        <w:drawing>
          <wp:inline distT="0" distB="0" distL="0" distR="0" wp14:anchorId="5B4F7A96" wp14:editId="131EC1AF">
            <wp:extent cx="2424023" cy="3563739"/>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6914" cy="3567990"/>
                    </a:xfrm>
                    <a:prstGeom prst="rect">
                      <a:avLst/>
                    </a:prstGeom>
                  </pic:spPr>
                </pic:pic>
              </a:graphicData>
            </a:graphic>
          </wp:inline>
        </w:drawing>
      </w:r>
    </w:p>
    <w:p w14:paraId="1D30B0BC" w14:textId="77777777" w:rsidR="00A85002" w:rsidRDefault="00A85002" w:rsidP="00A85002">
      <w:r>
        <w:br w:type="page"/>
      </w:r>
    </w:p>
    <w:p w14:paraId="6FF8E460" w14:textId="77777777" w:rsidR="00A85002" w:rsidRDefault="00A85002" w:rsidP="009612CC">
      <w:pPr>
        <w:pStyle w:val="ListParagraph"/>
        <w:numPr>
          <w:ilvl w:val="0"/>
          <w:numId w:val="30"/>
        </w:numPr>
      </w:pPr>
      <w:r w:rsidRPr="00406BE1">
        <w:lastRenderedPageBreak/>
        <w:t>Select </w:t>
      </w:r>
      <w:r w:rsidRPr="00406BE1">
        <w:rPr>
          <w:b/>
          <w:bCs/>
        </w:rPr>
        <w:t>reports</w:t>
      </w:r>
      <w:r w:rsidRPr="00406BE1">
        <w:t> for "Application Stripe" and hit </w:t>
      </w:r>
      <w:r w:rsidRPr="00406BE1">
        <w:rPr>
          <w:b/>
          <w:bCs/>
        </w:rPr>
        <w:t>Search</w:t>
      </w:r>
      <w:r>
        <w:rPr>
          <w:b/>
          <w:bCs/>
        </w:rPr>
        <w:t xml:space="preserve"> </w:t>
      </w:r>
      <w:r>
        <w:t>(</w:t>
      </w:r>
      <w:proofErr w:type="spellStart"/>
      <w:r>
        <w:t>ie</w:t>
      </w:r>
      <w:proofErr w:type="spellEnd"/>
      <w:r>
        <w:t xml:space="preserve"> </w:t>
      </w:r>
      <w:r>
        <w:rPr>
          <w:noProof/>
        </w:rPr>
        <w:drawing>
          <wp:inline distT="0" distB="0" distL="0" distR="0" wp14:anchorId="1DF90D59" wp14:editId="7681E0B3">
            <wp:extent cx="295238" cy="23809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38" cy="238095"/>
                    </a:xfrm>
                    <a:prstGeom prst="rect">
                      <a:avLst/>
                    </a:prstGeom>
                  </pic:spPr>
                </pic:pic>
              </a:graphicData>
            </a:graphic>
          </wp:inline>
        </w:drawing>
      </w:r>
      <w:r>
        <w:t>)</w:t>
      </w:r>
    </w:p>
    <w:p w14:paraId="3A5E2D0A" w14:textId="77777777" w:rsidR="00A85002" w:rsidRDefault="00A85002" w:rsidP="00A85002">
      <w:pPr>
        <w:pStyle w:val="ListParagraph"/>
        <w:ind w:left="1080"/>
      </w:pPr>
      <w:r>
        <w:rPr>
          <w:noProof/>
        </w:rPr>
        <w:drawing>
          <wp:inline distT="0" distB="0" distL="0" distR="0" wp14:anchorId="6F963D44" wp14:editId="71B95ED9">
            <wp:extent cx="3519577" cy="1416560"/>
            <wp:effectExtent l="0" t="0" r="508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6183" cy="1431293"/>
                    </a:xfrm>
                    <a:prstGeom prst="rect">
                      <a:avLst/>
                    </a:prstGeom>
                  </pic:spPr>
                </pic:pic>
              </a:graphicData>
            </a:graphic>
          </wp:inline>
        </w:drawing>
      </w:r>
    </w:p>
    <w:p w14:paraId="49F29D57" w14:textId="77777777" w:rsidR="00A85002" w:rsidRPr="00C2352C" w:rsidRDefault="00A85002" w:rsidP="009612CC">
      <w:pPr>
        <w:pStyle w:val="ListParagraph"/>
        <w:numPr>
          <w:ilvl w:val="0"/>
          <w:numId w:val="30"/>
        </w:numPr>
      </w:pPr>
      <w:r w:rsidRPr="00C2352C">
        <w:t>Select </w:t>
      </w:r>
      <w:r w:rsidRPr="00C2352C">
        <w:rPr>
          <w:b/>
          <w:bCs/>
        </w:rPr>
        <w:t>RW_ADMINISTRATOR</w:t>
      </w:r>
      <w:r w:rsidRPr="00C2352C">
        <w:t> -</w:t>
      </w:r>
      <w:r w:rsidRPr="00C2352C">
        <w:rPr>
          <w:b/>
          <w:bCs/>
        </w:rPr>
        <w:t>-&gt; Edit</w:t>
      </w:r>
    </w:p>
    <w:p w14:paraId="7B8B0218" w14:textId="77777777" w:rsidR="00A85002" w:rsidRDefault="00A85002" w:rsidP="00A85002">
      <w:pPr>
        <w:pStyle w:val="ListParagraph"/>
        <w:ind w:left="1080"/>
      </w:pPr>
      <w:r>
        <w:rPr>
          <w:noProof/>
        </w:rPr>
        <w:drawing>
          <wp:inline distT="0" distB="0" distL="0" distR="0" wp14:anchorId="6F78A27D" wp14:editId="01FE98C3">
            <wp:extent cx="3476445" cy="1903423"/>
            <wp:effectExtent l="0" t="0" r="0" b="190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7899" cy="1909694"/>
                    </a:xfrm>
                    <a:prstGeom prst="rect">
                      <a:avLst/>
                    </a:prstGeom>
                  </pic:spPr>
                </pic:pic>
              </a:graphicData>
            </a:graphic>
          </wp:inline>
        </w:drawing>
      </w:r>
    </w:p>
    <w:p w14:paraId="1EDC5DB7" w14:textId="77777777" w:rsidR="00A85002" w:rsidRDefault="00A85002" w:rsidP="009612CC">
      <w:pPr>
        <w:pStyle w:val="ListParagraph"/>
        <w:numPr>
          <w:ilvl w:val="0"/>
          <w:numId w:val="30"/>
        </w:numPr>
      </w:pPr>
      <w:r w:rsidRPr="00C2352C">
        <w:t>Select </w:t>
      </w:r>
      <w:proofErr w:type="gramStart"/>
      <w:r w:rsidRPr="00C2352C">
        <w:rPr>
          <w:b/>
          <w:bCs/>
        </w:rPr>
        <w:t>Add </w:t>
      </w:r>
      <w:r w:rsidRPr="00C2352C">
        <w:t> (</w:t>
      </w:r>
      <w:proofErr w:type="gramEnd"/>
      <w:r w:rsidRPr="00C2352C">
        <w:t>under Members)</w:t>
      </w:r>
    </w:p>
    <w:p w14:paraId="0703E6DD" w14:textId="77777777" w:rsidR="00A85002" w:rsidRDefault="00A85002" w:rsidP="00A85002">
      <w:pPr>
        <w:pStyle w:val="ListParagraph"/>
        <w:ind w:left="1080"/>
      </w:pPr>
      <w:r>
        <w:rPr>
          <w:noProof/>
        </w:rPr>
        <w:drawing>
          <wp:inline distT="0" distB="0" distL="0" distR="0" wp14:anchorId="1F37345A" wp14:editId="23E02D6D">
            <wp:extent cx="3485072" cy="1570840"/>
            <wp:effectExtent l="0" t="0" r="127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7087" cy="1585270"/>
                    </a:xfrm>
                    <a:prstGeom prst="rect">
                      <a:avLst/>
                    </a:prstGeom>
                  </pic:spPr>
                </pic:pic>
              </a:graphicData>
            </a:graphic>
          </wp:inline>
        </w:drawing>
      </w:r>
    </w:p>
    <w:p w14:paraId="3BBC544C" w14:textId="77777777" w:rsidR="00A85002" w:rsidRDefault="00A85002" w:rsidP="009612CC">
      <w:pPr>
        <w:pStyle w:val="ListParagraph"/>
        <w:numPr>
          <w:ilvl w:val="0"/>
          <w:numId w:val="30"/>
        </w:numPr>
      </w:pPr>
      <w:r w:rsidRPr="00C2352C">
        <w:rPr>
          <w:rFonts w:ascii="Tahoma" w:hAnsi="Tahoma" w:cs="Tahoma"/>
          <w:color w:val="000000"/>
          <w:shd w:val="clear" w:color="auto" w:fill="FFFFFF"/>
        </w:rPr>
        <w:t> </w:t>
      </w:r>
      <w:r w:rsidRPr="00C2352C">
        <w:t>Select </w:t>
      </w:r>
      <w:r w:rsidRPr="00C2352C">
        <w:rPr>
          <w:b/>
          <w:bCs/>
        </w:rPr>
        <w:t xml:space="preserve">Type: User </w:t>
      </w:r>
      <w:r w:rsidRPr="00406BE1">
        <w:t>and hit </w:t>
      </w:r>
      <w:r w:rsidRPr="00406BE1">
        <w:rPr>
          <w:b/>
          <w:bCs/>
        </w:rPr>
        <w:t>Search</w:t>
      </w:r>
      <w:r>
        <w:rPr>
          <w:b/>
          <w:bCs/>
        </w:rPr>
        <w:t xml:space="preserve"> </w:t>
      </w:r>
      <w:r>
        <w:t>(</w:t>
      </w:r>
      <w:proofErr w:type="spellStart"/>
      <w:r>
        <w:t>ie</w:t>
      </w:r>
      <w:proofErr w:type="spellEnd"/>
      <w:r>
        <w:t xml:space="preserve"> </w:t>
      </w:r>
      <w:r>
        <w:rPr>
          <w:noProof/>
        </w:rPr>
        <w:drawing>
          <wp:inline distT="0" distB="0" distL="0" distR="0" wp14:anchorId="6A3B7913" wp14:editId="06A0BCE0">
            <wp:extent cx="295238" cy="238095"/>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38" cy="238095"/>
                    </a:xfrm>
                    <a:prstGeom prst="rect">
                      <a:avLst/>
                    </a:prstGeom>
                  </pic:spPr>
                </pic:pic>
              </a:graphicData>
            </a:graphic>
          </wp:inline>
        </w:drawing>
      </w:r>
      <w:r>
        <w:t>)</w:t>
      </w:r>
    </w:p>
    <w:p w14:paraId="42FAC14C" w14:textId="77777777" w:rsidR="00A85002" w:rsidRDefault="00A85002" w:rsidP="00A85002">
      <w:pPr>
        <w:pStyle w:val="ListParagraph"/>
        <w:ind w:left="1080"/>
      </w:pPr>
      <w:r>
        <w:rPr>
          <w:noProof/>
        </w:rPr>
        <w:drawing>
          <wp:inline distT="0" distB="0" distL="0" distR="0" wp14:anchorId="5F7A9139" wp14:editId="7C222C38">
            <wp:extent cx="3495040" cy="1104007"/>
            <wp:effectExtent l="0" t="0" r="0" b="127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2385" cy="1109486"/>
                    </a:xfrm>
                    <a:prstGeom prst="rect">
                      <a:avLst/>
                    </a:prstGeom>
                  </pic:spPr>
                </pic:pic>
              </a:graphicData>
            </a:graphic>
          </wp:inline>
        </w:drawing>
      </w:r>
    </w:p>
    <w:p w14:paraId="28D66AB6" w14:textId="77777777" w:rsidR="00A85002" w:rsidRDefault="00A85002" w:rsidP="00A85002">
      <w:r>
        <w:br w:type="page"/>
      </w:r>
    </w:p>
    <w:p w14:paraId="44C88363" w14:textId="77777777" w:rsidR="00A85002" w:rsidRDefault="00A85002" w:rsidP="009612CC">
      <w:pPr>
        <w:pStyle w:val="ListParagraph"/>
        <w:numPr>
          <w:ilvl w:val="0"/>
          <w:numId w:val="30"/>
        </w:numPr>
      </w:pPr>
      <w:r w:rsidRPr="00C2352C">
        <w:lastRenderedPageBreak/>
        <w:t>Select </w:t>
      </w:r>
      <w:proofErr w:type="spellStart"/>
      <w:r w:rsidRPr="00C2352C">
        <w:rPr>
          <w:b/>
          <w:bCs/>
        </w:rPr>
        <w:t>weblogic</w:t>
      </w:r>
      <w:r w:rsidRPr="00C2352C">
        <w:t>_user</w:t>
      </w:r>
      <w:proofErr w:type="spellEnd"/>
    </w:p>
    <w:p w14:paraId="5B653A70" w14:textId="77777777" w:rsidR="00A85002" w:rsidRDefault="00A85002" w:rsidP="00A85002">
      <w:pPr>
        <w:pStyle w:val="ListParagraph"/>
        <w:ind w:left="1080"/>
        <w:rPr>
          <w:noProof/>
        </w:rPr>
      </w:pPr>
      <w:r w:rsidRPr="00C2352C">
        <w:rPr>
          <w:noProof/>
        </w:rPr>
        <w:t xml:space="preserve"> </w:t>
      </w:r>
      <w:r w:rsidRPr="00C2352C">
        <w:rPr>
          <w:noProof/>
        </w:rPr>
        <w:drawing>
          <wp:inline distT="0" distB="0" distL="0" distR="0" wp14:anchorId="46074B7E" wp14:editId="20E7F106">
            <wp:extent cx="4399471" cy="2202354"/>
            <wp:effectExtent l="0" t="0" r="1270" b="762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2545" cy="2213905"/>
                    </a:xfrm>
                    <a:prstGeom prst="rect">
                      <a:avLst/>
                    </a:prstGeom>
                  </pic:spPr>
                </pic:pic>
              </a:graphicData>
            </a:graphic>
          </wp:inline>
        </w:drawing>
      </w:r>
    </w:p>
    <w:p w14:paraId="557FD3D8" w14:textId="77777777" w:rsidR="00A85002" w:rsidRDefault="00A85002" w:rsidP="009612CC">
      <w:pPr>
        <w:pStyle w:val="ListParagraph"/>
        <w:numPr>
          <w:ilvl w:val="0"/>
          <w:numId w:val="30"/>
        </w:numPr>
        <w:rPr>
          <w:noProof/>
        </w:rPr>
      </w:pPr>
      <w:r>
        <w:rPr>
          <w:noProof/>
        </w:rPr>
        <w:t xml:space="preserve">Hit </w:t>
      </w:r>
      <w:r w:rsidRPr="00C2352C">
        <w:rPr>
          <w:b/>
          <w:bCs/>
          <w:noProof/>
        </w:rPr>
        <w:t>OK</w:t>
      </w:r>
    </w:p>
    <w:p w14:paraId="23EEFAA9" w14:textId="77777777" w:rsidR="00A85002" w:rsidRDefault="00A85002" w:rsidP="009612CC">
      <w:pPr>
        <w:pStyle w:val="ListParagraph"/>
        <w:numPr>
          <w:ilvl w:val="0"/>
          <w:numId w:val="30"/>
        </w:numPr>
      </w:pPr>
      <w:r>
        <w:rPr>
          <w:noProof/>
        </w:rPr>
        <w:t xml:space="preserve">Hit </w:t>
      </w:r>
      <w:r w:rsidRPr="00C2352C">
        <w:rPr>
          <w:b/>
          <w:bCs/>
          <w:noProof/>
        </w:rPr>
        <w:t>OK</w:t>
      </w:r>
      <w:r>
        <w:rPr>
          <w:noProof/>
        </w:rPr>
        <w:t>, again</w:t>
      </w:r>
    </w:p>
    <w:p w14:paraId="2212DC2B" w14:textId="77777777" w:rsidR="00A85002" w:rsidRDefault="00A85002" w:rsidP="009612CC">
      <w:pPr>
        <w:pStyle w:val="ListParagraph"/>
        <w:numPr>
          <w:ilvl w:val="0"/>
          <w:numId w:val="30"/>
        </w:numPr>
        <w:rPr>
          <w:noProof/>
        </w:rPr>
      </w:pPr>
      <w:r w:rsidRPr="00C2352C">
        <w:rPr>
          <w:noProof/>
        </w:rPr>
        <w:t>You can see now that RW_ADMINISTRATOR role has </w:t>
      </w:r>
      <w:r w:rsidRPr="00C2352C">
        <w:rPr>
          <w:b/>
          <w:bCs/>
          <w:noProof/>
        </w:rPr>
        <w:t>weblogic</w:t>
      </w:r>
      <w:r w:rsidRPr="00C2352C">
        <w:rPr>
          <w:noProof/>
        </w:rPr>
        <w:t> as one of its members:</w:t>
      </w:r>
    </w:p>
    <w:p w14:paraId="48952EFE" w14:textId="77777777" w:rsidR="00A85002" w:rsidRDefault="00A85002" w:rsidP="00A85002">
      <w:pPr>
        <w:pStyle w:val="ListParagraph"/>
        <w:ind w:left="1080"/>
        <w:rPr>
          <w:noProof/>
        </w:rPr>
      </w:pPr>
      <w:r>
        <w:rPr>
          <w:noProof/>
        </w:rPr>
        <w:drawing>
          <wp:inline distT="0" distB="0" distL="0" distR="0" wp14:anchorId="7D163B42" wp14:editId="58EC4923">
            <wp:extent cx="4408098" cy="2707832"/>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4655" cy="2711860"/>
                    </a:xfrm>
                    <a:prstGeom prst="rect">
                      <a:avLst/>
                    </a:prstGeom>
                  </pic:spPr>
                </pic:pic>
              </a:graphicData>
            </a:graphic>
          </wp:inline>
        </w:drawing>
      </w:r>
    </w:p>
    <w:p w14:paraId="1E38AA28" w14:textId="77777777" w:rsidR="00A85002" w:rsidRPr="00406BE1" w:rsidRDefault="00A85002" w:rsidP="009612CC">
      <w:pPr>
        <w:pStyle w:val="ListParagraph"/>
        <w:numPr>
          <w:ilvl w:val="0"/>
          <w:numId w:val="30"/>
        </w:numPr>
        <w:rPr>
          <w:noProof/>
        </w:rPr>
      </w:pPr>
      <w:r w:rsidRPr="00C2352C">
        <w:rPr>
          <w:noProof/>
        </w:rPr>
        <w:t>Restart WLS_REPORTS.</w:t>
      </w:r>
    </w:p>
    <w:p w14:paraId="7EE478E0" w14:textId="77777777" w:rsidR="00A85002" w:rsidRDefault="00A85002" w:rsidP="00A85002">
      <w:pPr>
        <w:pStyle w:val="Heading4"/>
        <w:ind w:left="432" w:hanging="432"/>
        <w:rPr>
          <w:shd w:val="clear" w:color="auto" w:fill="FFFFFF"/>
        </w:rPr>
      </w:pPr>
      <w:bookmarkStart w:id="80" w:name="_Toc44687784"/>
      <w:r>
        <w:rPr>
          <w:shd w:val="clear" w:color="auto" w:fill="FFFFFF"/>
        </w:rPr>
        <w:t>Add User authentication details</w:t>
      </w:r>
      <w:bookmarkEnd w:id="80"/>
    </w:p>
    <w:p w14:paraId="1DFE19FF" w14:textId="77777777" w:rsidR="00A85002" w:rsidRDefault="00A85002" w:rsidP="009612CC">
      <w:pPr>
        <w:pStyle w:val="ListParagraph"/>
        <w:numPr>
          <w:ilvl w:val="0"/>
          <w:numId w:val="30"/>
        </w:numPr>
      </w:pPr>
      <w:r>
        <w:t>Open a Command window as Administrator and change directory to:</w:t>
      </w:r>
    </w:p>
    <w:p w14:paraId="3837FF6A" w14:textId="77777777" w:rsidR="00A85002" w:rsidRDefault="00A85002" w:rsidP="00A85002">
      <w:pPr>
        <w:pStyle w:val="ListParagraph"/>
        <w:ind w:left="1080"/>
      </w:pPr>
    </w:p>
    <w:p w14:paraId="574E4CB0" w14:textId="77777777" w:rsidR="00A85002" w:rsidRDefault="00A85002" w:rsidP="00A85002">
      <w:pPr>
        <w:pStyle w:val="ListParagraph"/>
        <w:ind w:left="1080" w:firstLine="360"/>
      </w:pPr>
      <w:r w:rsidRPr="0074360D">
        <w:t>DOMAIN_HOME</w:t>
      </w:r>
      <w:r>
        <w:t>\</w:t>
      </w:r>
      <w:r w:rsidRPr="0074360D">
        <w:t>config</w:t>
      </w:r>
      <w:r>
        <w:t>\</w:t>
      </w:r>
      <w:proofErr w:type="spellStart"/>
      <w:r w:rsidRPr="0074360D">
        <w:t>fmwconfig</w:t>
      </w:r>
      <w:proofErr w:type="spellEnd"/>
    </w:p>
    <w:p w14:paraId="71E0EB34" w14:textId="77777777" w:rsidR="00A85002" w:rsidRDefault="00A85002" w:rsidP="00A85002">
      <w:pPr>
        <w:pStyle w:val="ListParagraph"/>
        <w:ind w:left="1080" w:firstLine="360"/>
      </w:pPr>
      <w:proofErr w:type="spellStart"/>
      <w:r>
        <w:t>Eg.</w:t>
      </w:r>
      <w:proofErr w:type="spellEnd"/>
      <w:r>
        <w:t xml:space="preserve"> </w:t>
      </w:r>
      <w:r w:rsidRPr="0074360D">
        <w:rPr>
          <w:sz w:val="20"/>
          <w:szCs w:val="20"/>
        </w:rPr>
        <w:t>C:\Oracle\Product\Middleware\Oracle_Home\user_projects\domains\fmfr\config\fmwconfig</w:t>
      </w:r>
    </w:p>
    <w:p w14:paraId="5CAC1FFA" w14:textId="77777777" w:rsidR="00A85002" w:rsidRDefault="00A85002" w:rsidP="00A85002">
      <w:r>
        <w:br w:type="page"/>
      </w:r>
    </w:p>
    <w:p w14:paraId="52539DD9" w14:textId="77777777" w:rsidR="00A85002" w:rsidRDefault="00A85002" w:rsidP="009612CC">
      <w:pPr>
        <w:pStyle w:val="ListParagraph"/>
        <w:numPr>
          <w:ilvl w:val="0"/>
          <w:numId w:val="30"/>
        </w:numPr>
      </w:pPr>
      <w:r w:rsidRPr="0074360D">
        <w:lastRenderedPageBreak/>
        <w:t>Back up system-jazn-data.xml file</w:t>
      </w:r>
      <w:r>
        <w:t>, then edit the file to add the following entries:</w:t>
      </w:r>
    </w:p>
    <w:p w14:paraId="6CDB7A7A" w14:textId="77777777" w:rsidR="00A85002" w:rsidRDefault="00A85002" w:rsidP="00A85002">
      <w:pPr>
        <w:pStyle w:val="ListParagraph"/>
        <w:ind w:left="1080"/>
      </w:pPr>
    </w:p>
    <w:p w14:paraId="3AF682B2" w14:textId="77777777" w:rsidR="00A85002" w:rsidRDefault="00A85002" w:rsidP="00A85002">
      <w:pPr>
        <w:pStyle w:val="ListParagraph"/>
        <w:ind w:left="1080"/>
      </w:pPr>
      <w:r>
        <w:t xml:space="preserve">    &lt;</w:t>
      </w:r>
      <w:proofErr w:type="spellStart"/>
      <w:r>
        <w:t>jazn</w:t>
      </w:r>
      <w:proofErr w:type="spellEnd"/>
      <w:r>
        <w:t>-realm default="jazn.com"&gt;</w:t>
      </w:r>
    </w:p>
    <w:p w14:paraId="1E00C18E" w14:textId="77777777" w:rsidR="00A85002" w:rsidRDefault="00A85002" w:rsidP="00A85002">
      <w:pPr>
        <w:pStyle w:val="ListParagraph"/>
        <w:ind w:left="1080"/>
      </w:pPr>
      <w:r>
        <w:t xml:space="preserve">        &lt;realm&gt;</w:t>
      </w:r>
    </w:p>
    <w:p w14:paraId="1E0E24BA" w14:textId="77777777" w:rsidR="00A85002" w:rsidRDefault="00A85002" w:rsidP="00A85002">
      <w:pPr>
        <w:pStyle w:val="ListParagraph"/>
        <w:ind w:left="1080"/>
      </w:pPr>
      <w:r>
        <w:t xml:space="preserve">            &lt;name&gt;jazn.com&lt;/name&gt;</w:t>
      </w:r>
    </w:p>
    <w:p w14:paraId="1FA3B9A1" w14:textId="77777777" w:rsidR="00A85002" w:rsidRPr="0074360D" w:rsidRDefault="00A85002" w:rsidP="00A85002">
      <w:pPr>
        <w:pStyle w:val="ListParagraph"/>
        <w:ind w:left="1080"/>
        <w:rPr>
          <w:color w:val="FF0000"/>
        </w:rPr>
      </w:pPr>
      <w:r>
        <w:t xml:space="preserve">            </w:t>
      </w:r>
      <w:r w:rsidRPr="0074360D">
        <w:rPr>
          <w:color w:val="FF0000"/>
        </w:rPr>
        <w:t>&lt;users&gt;</w:t>
      </w:r>
    </w:p>
    <w:p w14:paraId="671528F5" w14:textId="77777777" w:rsidR="00A85002" w:rsidRPr="0074360D" w:rsidRDefault="00A85002" w:rsidP="00A85002">
      <w:pPr>
        <w:pStyle w:val="ListParagraph"/>
        <w:ind w:left="1080"/>
        <w:rPr>
          <w:color w:val="FF0000"/>
        </w:rPr>
      </w:pPr>
      <w:r w:rsidRPr="0074360D">
        <w:rPr>
          <w:color w:val="FF0000"/>
        </w:rPr>
        <w:t xml:space="preserve">                &lt;user&gt;</w:t>
      </w:r>
    </w:p>
    <w:p w14:paraId="31D1262E" w14:textId="77777777" w:rsidR="00A85002" w:rsidRPr="0074360D" w:rsidRDefault="00A85002" w:rsidP="00A85002">
      <w:pPr>
        <w:pStyle w:val="ListParagraph"/>
        <w:ind w:left="1080"/>
        <w:rPr>
          <w:color w:val="FF0000"/>
        </w:rPr>
      </w:pPr>
      <w:r w:rsidRPr="0074360D">
        <w:rPr>
          <w:color w:val="FF0000"/>
        </w:rPr>
        <w:t xml:space="preserve">                    &lt;name&gt;</w:t>
      </w:r>
      <w:proofErr w:type="spellStart"/>
      <w:r w:rsidRPr="0074360D">
        <w:rPr>
          <w:color w:val="FF0000"/>
        </w:rPr>
        <w:t>weblogic</w:t>
      </w:r>
      <w:proofErr w:type="spellEnd"/>
      <w:r w:rsidRPr="0074360D">
        <w:rPr>
          <w:color w:val="FF0000"/>
        </w:rPr>
        <w:t>&lt;/name&gt;</w:t>
      </w:r>
    </w:p>
    <w:p w14:paraId="3FB2911F" w14:textId="77777777" w:rsidR="00A85002" w:rsidRPr="0074360D" w:rsidRDefault="00A85002" w:rsidP="00A85002">
      <w:pPr>
        <w:pStyle w:val="ListParagraph"/>
        <w:ind w:left="1800"/>
        <w:rPr>
          <w:color w:val="FF0000"/>
        </w:rPr>
      </w:pPr>
      <w:r>
        <w:rPr>
          <w:color w:val="FF0000"/>
        </w:rPr>
        <w:t xml:space="preserve">     </w:t>
      </w:r>
      <w:r w:rsidRPr="0074360D">
        <w:rPr>
          <w:color w:val="FF0000"/>
        </w:rPr>
        <w:t>&lt;credentials</w:t>
      </w:r>
      <w:proofErr w:type="gramStart"/>
      <w:r w:rsidRPr="0074360D">
        <w:rPr>
          <w:color w:val="FF0000"/>
        </w:rPr>
        <w:t>&gt;</w:t>
      </w:r>
      <w:r>
        <w:rPr>
          <w:color w:val="FF0000"/>
        </w:rPr>
        <w:t>!</w:t>
      </w:r>
      <w:r w:rsidRPr="0074360D">
        <w:rPr>
          <w:color w:val="548DD4" w:themeColor="text2" w:themeTint="99"/>
        </w:rPr>
        <w:t>&lt;</w:t>
      </w:r>
      <w:proofErr w:type="spellStart"/>
      <w:proofErr w:type="gramEnd"/>
      <w:r w:rsidRPr="0074360D">
        <w:rPr>
          <w:color w:val="548DD4" w:themeColor="text2" w:themeTint="99"/>
        </w:rPr>
        <w:t>Weblogic</w:t>
      </w:r>
      <w:proofErr w:type="spellEnd"/>
      <w:r w:rsidRPr="0074360D">
        <w:rPr>
          <w:color w:val="548DD4" w:themeColor="text2" w:themeTint="99"/>
        </w:rPr>
        <w:t xml:space="preserve"> password&gt;</w:t>
      </w:r>
      <w:r w:rsidRPr="0074360D">
        <w:rPr>
          <w:color w:val="FF0000"/>
        </w:rPr>
        <w:t>&lt;/credentials&gt;</w:t>
      </w:r>
    </w:p>
    <w:p w14:paraId="40762702" w14:textId="77777777" w:rsidR="00A85002" w:rsidRPr="0074360D" w:rsidRDefault="00A85002" w:rsidP="00A85002">
      <w:pPr>
        <w:pStyle w:val="ListParagraph"/>
        <w:ind w:left="1080"/>
        <w:rPr>
          <w:color w:val="FF0000"/>
        </w:rPr>
      </w:pPr>
      <w:r w:rsidRPr="0074360D">
        <w:rPr>
          <w:color w:val="FF0000"/>
        </w:rPr>
        <w:t xml:space="preserve">                &lt;/user&gt;</w:t>
      </w:r>
    </w:p>
    <w:p w14:paraId="0FC33BEA" w14:textId="77777777" w:rsidR="00A85002" w:rsidRPr="0074360D" w:rsidRDefault="00A85002" w:rsidP="00A85002">
      <w:pPr>
        <w:pStyle w:val="ListParagraph"/>
        <w:ind w:left="1080"/>
        <w:rPr>
          <w:color w:val="FF0000"/>
        </w:rPr>
      </w:pPr>
      <w:r w:rsidRPr="0074360D">
        <w:rPr>
          <w:color w:val="FF0000"/>
        </w:rPr>
        <w:t xml:space="preserve">            &lt;/users&gt;</w:t>
      </w:r>
    </w:p>
    <w:p w14:paraId="4FDE3EB9" w14:textId="77777777" w:rsidR="00A85002" w:rsidRDefault="00A85002" w:rsidP="00A85002">
      <w:pPr>
        <w:pStyle w:val="ListParagraph"/>
        <w:ind w:left="1080"/>
      </w:pPr>
      <w:r>
        <w:t xml:space="preserve">        &lt;/realm&gt;</w:t>
      </w:r>
    </w:p>
    <w:p w14:paraId="1C191A53" w14:textId="77777777" w:rsidR="00A85002" w:rsidRDefault="00A85002" w:rsidP="00A85002">
      <w:pPr>
        <w:pStyle w:val="ListParagraph"/>
        <w:ind w:left="1080"/>
      </w:pPr>
    </w:p>
    <w:p w14:paraId="0A1390D6" w14:textId="77777777" w:rsidR="00A85002" w:rsidRPr="00C2352C" w:rsidRDefault="00A85002" w:rsidP="00A85002">
      <w:pPr>
        <w:pStyle w:val="ListParagraph"/>
        <w:ind w:left="1080"/>
      </w:pPr>
      <w:r>
        <w:tab/>
        <w:t xml:space="preserve">Where </w:t>
      </w:r>
      <w:r w:rsidRPr="0074360D">
        <w:rPr>
          <w:color w:val="548DD4" w:themeColor="text2" w:themeTint="99"/>
        </w:rPr>
        <w:t>&lt;</w:t>
      </w:r>
      <w:proofErr w:type="spellStart"/>
      <w:r w:rsidRPr="0074360D">
        <w:rPr>
          <w:color w:val="548DD4" w:themeColor="text2" w:themeTint="99"/>
        </w:rPr>
        <w:t>Weblogic</w:t>
      </w:r>
      <w:proofErr w:type="spellEnd"/>
      <w:r w:rsidRPr="0074360D">
        <w:rPr>
          <w:color w:val="548DD4" w:themeColor="text2" w:themeTint="99"/>
        </w:rPr>
        <w:t xml:space="preserve"> password&gt;</w:t>
      </w:r>
      <w:r>
        <w:rPr>
          <w:color w:val="548DD4" w:themeColor="text2" w:themeTint="99"/>
        </w:rPr>
        <w:t xml:space="preserve"> </w:t>
      </w:r>
      <w:r w:rsidRPr="0074360D">
        <w:t xml:space="preserve">is the </w:t>
      </w:r>
      <w:proofErr w:type="spellStart"/>
      <w:r w:rsidRPr="0074360D">
        <w:t>weblogic</w:t>
      </w:r>
      <w:proofErr w:type="spellEnd"/>
      <w:r w:rsidRPr="0074360D">
        <w:t xml:space="preserve"> user password</w:t>
      </w:r>
    </w:p>
    <w:p w14:paraId="2BA81B70" w14:textId="77777777" w:rsidR="00A85002" w:rsidRPr="00B516BF" w:rsidRDefault="00A85002" w:rsidP="00A85002">
      <w:pPr>
        <w:pStyle w:val="Heading4"/>
        <w:ind w:left="432" w:hanging="432"/>
      </w:pPr>
      <w:bookmarkStart w:id="81" w:name="_Ref43898491"/>
      <w:bookmarkStart w:id="82" w:name="_Toc44687785"/>
      <w:r>
        <w:t>Configure Reports environment</w:t>
      </w:r>
      <w:bookmarkEnd w:id="81"/>
      <w:bookmarkEnd w:id="82"/>
    </w:p>
    <w:p w14:paraId="6B316C47" w14:textId="77777777" w:rsidR="00A85002" w:rsidRDefault="00A85002" w:rsidP="009612CC">
      <w:pPr>
        <w:pStyle w:val="ListParagraph"/>
        <w:numPr>
          <w:ilvl w:val="0"/>
          <w:numId w:val="30"/>
        </w:numPr>
      </w:pPr>
      <w:r>
        <w:t>Open a command window as Administrator and change directory to:</w:t>
      </w:r>
    </w:p>
    <w:p w14:paraId="6213E2C4" w14:textId="77777777" w:rsidR="00A85002" w:rsidRDefault="00A85002" w:rsidP="00A85002">
      <w:pPr>
        <w:pStyle w:val="ListParagraph"/>
        <w:ind w:left="1080"/>
      </w:pPr>
    </w:p>
    <w:p w14:paraId="2FEF6686" w14:textId="77777777" w:rsidR="00A85002" w:rsidRDefault="00A85002" w:rsidP="00A85002">
      <w:pPr>
        <w:pStyle w:val="ListParagraph"/>
        <w:ind w:left="1080" w:firstLine="360"/>
      </w:pPr>
      <w:r w:rsidRPr="0074360D">
        <w:t>DOMAIN_HOME/</w:t>
      </w:r>
      <w:r>
        <w:t>bin</w:t>
      </w:r>
    </w:p>
    <w:p w14:paraId="0E3CFD0C" w14:textId="77777777" w:rsidR="00A85002" w:rsidRDefault="00A85002" w:rsidP="00A85002">
      <w:pPr>
        <w:pStyle w:val="ListParagraph"/>
        <w:ind w:left="1080" w:firstLine="360"/>
        <w:rPr>
          <w:sz w:val="20"/>
          <w:szCs w:val="20"/>
        </w:rPr>
      </w:pPr>
      <w:proofErr w:type="spellStart"/>
      <w:r>
        <w:t>Eg</w:t>
      </w:r>
      <w:r w:rsidRPr="00273BBD">
        <w:rPr>
          <w:sz w:val="20"/>
          <w:szCs w:val="20"/>
        </w:rPr>
        <w:t>.</w:t>
      </w:r>
      <w:proofErr w:type="spellEnd"/>
      <w:r w:rsidRPr="00273BBD">
        <w:rPr>
          <w:sz w:val="20"/>
          <w:szCs w:val="20"/>
        </w:rPr>
        <w:t xml:space="preserve"> C:\Oracle\Product\Middleware\Oracle_Home\user_projects\domains\fmfr\bin</w:t>
      </w:r>
    </w:p>
    <w:p w14:paraId="54C46B15" w14:textId="77777777" w:rsidR="00A85002" w:rsidRDefault="00A85002" w:rsidP="00A85002">
      <w:pPr>
        <w:pStyle w:val="ListParagraph"/>
        <w:ind w:left="1080" w:firstLine="360"/>
        <w:rPr>
          <w:sz w:val="20"/>
          <w:szCs w:val="20"/>
        </w:rPr>
      </w:pPr>
    </w:p>
    <w:p w14:paraId="0E4CE78A" w14:textId="77777777" w:rsidR="00A85002" w:rsidRPr="00273BBD" w:rsidRDefault="00A85002" w:rsidP="009612CC">
      <w:pPr>
        <w:pStyle w:val="ListParagraph"/>
        <w:numPr>
          <w:ilvl w:val="0"/>
          <w:numId w:val="30"/>
        </w:numPr>
      </w:pPr>
      <w:r w:rsidRPr="00273BBD">
        <w:t xml:space="preserve">Backup </w:t>
      </w:r>
      <w:proofErr w:type="spellStart"/>
      <w:r w:rsidRPr="00273BBD">
        <w:t>rwserver.conf</w:t>
      </w:r>
      <w:proofErr w:type="spellEnd"/>
      <w:r w:rsidRPr="00273BBD">
        <w:t>, then add environment settings below</w:t>
      </w:r>
      <w:r>
        <w:t xml:space="preserve"> the following line</w:t>
      </w:r>
      <w:r w:rsidRPr="00273BBD">
        <w:t>:</w:t>
      </w:r>
    </w:p>
    <w:p w14:paraId="375B439E" w14:textId="77777777" w:rsidR="00A85002" w:rsidRDefault="00A85002" w:rsidP="00A85002">
      <w:pPr>
        <w:pStyle w:val="ListParagraph"/>
        <w:ind w:left="1080"/>
        <w:rPr>
          <w:sz w:val="20"/>
          <w:szCs w:val="20"/>
        </w:rPr>
      </w:pPr>
    </w:p>
    <w:p w14:paraId="433DDDDD" w14:textId="77777777" w:rsidR="00A85002" w:rsidRPr="00273BBD" w:rsidRDefault="00A85002" w:rsidP="00A85002">
      <w:pPr>
        <w:pStyle w:val="ListParagraph"/>
        <w:ind w:left="1080"/>
        <w:rPr>
          <w:color w:val="FF0000"/>
          <w:sz w:val="18"/>
          <w:szCs w:val="18"/>
        </w:rPr>
      </w:pPr>
      <w:r w:rsidRPr="00273BBD">
        <w:rPr>
          <w:color w:val="FF0000"/>
          <w:sz w:val="18"/>
          <w:szCs w:val="18"/>
        </w:rPr>
        <w:t>&lt;engine id="</w:t>
      </w:r>
      <w:proofErr w:type="spellStart"/>
      <w:r w:rsidRPr="00273BBD">
        <w:rPr>
          <w:color w:val="FF0000"/>
          <w:sz w:val="18"/>
          <w:szCs w:val="18"/>
        </w:rPr>
        <w:t>rwURLEng</w:t>
      </w:r>
      <w:proofErr w:type="spellEnd"/>
      <w:r w:rsidRPr="00273BBD">
        <w:rPr>
          <w:color w:val="FF0000"/>
          <w:sz w:val="18"/>
          <w:szCs w:val="18"/>
        </w:rPr>
        <w:t>" class="</w:t>
      </w:r>
      <w:proofErr w:type="spellStart"/>
      <w:proofErr w:type="gramStart"/>
      <w:r w:rsidRPr="00273BBD">
        <w:rPr>
          <w:color w:val="FF0000"/>
          <w:sz w:val="18"/>
          <w:szCs w:val="18"/>
        </w:rPr>
        <w:t>oracle.reports</w:t>
      </w:r>
      <w:proofErr w:type="gramEnd"/>
      <w:r w:rsidRPr="00273BBD">
        <w:rPr>
          <w:color w:val="FF0000"/>
          <w:sz w:val="18"/>
          <w:szCs w:val="18"/>
        </w:rPr>
        <w:t>.urlengine.URLEngineImpl</w:t>
      </w:r>
      <w:proofErr w:type="spellEnd"/>
      <w:r w:rsidRPr="00273BBD">
        <w:rPr>
          <w:color w:val="FF0000"/>
          <w:sz w:val="18"/>
          <w:szCs w:val="18"/>
        </w:rPr>
        <w:t xml:space="preserve">" </w:t>
      </w:r>
      <w:proofErr w:type="spellStart"/>
      <w:r w:rsidRPr="00273BBD">
        <w:rPr>
          <w:color w:val="FF0000"/>
          <w:sz w:val="18"/>
          <w:szCs w:val="18"/>
        </w:rPr>
        <w:t>maxEngine</w:t>
      </w:r>
      <w:proofErr w:type="spellEnd"/>
      <w:r w:rsidRPr="00273BBD">
        <w:rPr>
          <w:color w:val="FF0000"/>
          <w:sz w:val="18"/>
          <w:szCs w:val="18"/>
        </w:rPr>
        <w:t xml:space="preserve">="1" </w:t>
      </w:r>
      <w:proofErr w:type="spellStart"/>
      <w:r w:rsidRPr="00273BBD">
        <w:rPr>
          <w:color w:val="FF0000"/>
          <w:sz w:val="18"/>
          <w:szCs w:val="18"/>
        </w:rPr>
        <w:t>minEngine</w:t>
      </w:r>
      <w:proofErr w:type="spellEnd"/>
      <w:r w:rsidRPr="00273BBD">
        <w:rPr>
          <w:color w:val="FF0000"/>
          <w:sz w:val="18"/>
          <w:szCs w:val="18"/>
        </w:rPr>
        <w:t xml:space="preserve">="0" </w:t>
      </w:r>
      <w:proofErr w:type="spellStart"/>
      <w:r w:rsidRPr="00273BBD">
        <w:rPr>
          <w:color w:val="FF0000"/>
          <w:sz w:val="18"/>
          <w:szCs w:val="18"/>
        </w:rPr>
        <w:t>engLife</w:t>
      </w:r>
      <w:proofErr w:type="spellEnd"/>
      <w:r w:rsidRPr="00273BBD">
        <w:rPr>
          <w:color w:val="FF0000"/>
          <w:sz w:val="18"/>
          <w:szCs w:val="18"/>
        </w:rPr>
        <w:t>="50" /&gt;</w:t>
      </w:r>
    </w:p>
    <w:p w14:paraId="37753C7B" w14:textId="77777777" w:rsidR="00A85002" w:rsidRPr="00273BBD" w:rsidRDefault="00A85002" w:rsidP="00A85002">
      <w:pPr>
        <w:pStyle w:val="ListParagraph"/>
        <w:ind w:left="1080"/>
        <w:rPr>
          <w:sz w:val="18"/>
          <w:szCs w:val="18"/>
        </w:rPr>
      </w:pPr>
    </w:p>
    <w:p w14:paraId="279E0251" w14:textId="77777777" w:rsidR="00A85002" w:rsidRPr="00273BBD" w:rsidRDefault="00A85002" w:rsidP="009612CC">
      <w:pPr>
        <w:pStyle w:val="ListParagraph"/>
        <w:numPr>
          <w:ilvl w:val="0"/>
          <w:numId w:val="30"/>
        </w:numPr>
      </w:pPr>
      <w:r w:rsidRPr="00273BBD">
        <w:t>As follows:</w:t>
      </w:r>
    </w:p>
    <w:p w14:paraId="73CBA9C6" w14:textId="77777777" w:rsidR="00A85002" w:rsidRDefault="00A85002" w:rsidP="00A85002">
      <w:pPr>
        <w:pStyle w:val="ListParagraph"/>
        <w:ind w:left="1080"/>
        <w:rPr>
          <w:sz w:val="20"/>
          <w:szCs w:val="20"/>
        </w:rPr>
      </w:pPr>
    </w:p>
    <w:p w14:paraId="673D14A7" w14:textId="77777777" w:rsidR="00A85002" w:rsidRPr="00273BBD" w:rsidRDefault="00A85002" w:rsidP="00A85002">
      <w:pPr>
        <w:pStyle w:val="ListParagraph"/>
        <w:ind w:left="1080"/>
        <w:rPr>
          <w:color w:val="FF0000"/>
          <w:sz w:val="18"/>
          <w:szCs w:val="18"/>
        </w:rPr>
      </w:pPr>
      <w:r w:rsidRPr="00273BBD">
        <w:rPr>
          <w:color w:val="FF0000"/>
          <w:sz w:val="18"/>
          <w:szCs w:val="18"/>
        </w:rPr>
        <w:t>&lt;environment id="</w:t>
      </w:r>
      <w:r w:rsidRPr="00273BBD">
        <w:rPr>
          <w:color w:val="548DD4" w:themeColor="text2" w:themeTint="99"/>
        </w:rPr>
        <w:t>&lt;Environment name&gt;</w:t>
      </w:r>
      <w:r w:rsidRPr="00273BBD">
        <w:rPr>
          <w:color w:val="FF0000"/>
          <w:sz w:val="18"/>
          <w:szCs w:val="18"/>
        </w:rPr>
        <w:t>"&gt;</w:t>
      </w:r>
    </w:p>
    <w:p w14:paraId="2D4E3119" w14:textId="77777777" w:rsidR="00A85002" w:rsidRPr="00273BBD" w:rsidRDefault="00A85002" w:rsidP="00A85002">
      <w:pPr>
        <w:pStyle w:val="ListParagraph"/>
        <w:ind w:left="1080"/>
        <w:rPr>
          <w:color w:val="FF0000"/>
          <w:sz w:val="18"/>
          <w:szCs w:val="18"/>
        </w:rPr>
      </w:pPr>
      <w:r w:rsidRPr="00273BBD">
        <w:rPr>
          <w:color w:val="FF0000"/>
          <w:sz w:val="18"/>
          <w:szCs w:val="18"/>
        </w:rPr>
        <w:t xml:space="preserve">        &lt;</w:t>
      </w:r>
      <w:proofErr w:type="spellStart"/>
      <w:r w:rsidRPr="00273BBD">
        <w:rPr>
          <w:color w:val="FF0000"/>
          <w:sz w:val="18"/>
          <w:szCs w:val="18"/>
        </w:rPr>
        <w:t>envVariable</w:t>
      </w:r>
      <w:proofErr w:type="spellEnd"/>
      <w:r w:rsidRPr="00273BBD">
        <w:rPr>
          <w:color w:val="FF0000"/>
          <w:sz w:val="18"/>
          <w:szCs w:val="18"/>
        </w:rPr>
        <w:t xml:space="preserve"> name="REPORTS_PATH" value="</w:t>
      </w:r>
      <w:r w:rsidRPr="00273BBD">
        <w:rPr>
          <w:color w:val="548DD4" w:themeColor="text2" w:themeTint="99"/>
        </w:rPr>
        <w:t>&lt;Report Path&gt;</w:t>
      </w:r>
      <w:r w:rsidRPr="00273BBD">
        <w:rPr>
          <w:color w:val="FF0000"/>
          <w:sz w:val="18"/>
          <w:szCs w:val="18"/>
        </w:rPr>
        <w:t>"/&gt;</w:t>
      </w:r>
    </w:p>
    <w:p w14:paraId="2BBE4B2C" w14:textId="77777777" w:rsidR="00A85002" w:rsidRDefault="00A85002" w:rsidP="00A85002">
      <w:pPr>
        <w:pStyle w:val="ListParagraph"/>
        <w:ind w:left="1080"/>
        <w:rPr>
          <w:color w:val="FF0000"/>
          <w:sz w:val="18"/>
          <w:szCs w:val="18"/>
        </w:rPr>
      </w:pPr>
      <w:r w:rsidRPr="00273BBD">
        <w:rPr>
          <w:color w:val="FF0000"/>
          <w:sz w:val="18"/>
          <w:szCs w:val="18"/>
        </w:rPr>
        <w:t xml:space="preserve">  &lt;/environment&gt;</w:t>
      </w:r>
    </w:p>
    <w:p w14:paraId="3E56AE93" w14:textId="77777777" w:rsidR="00A85002" w:rsidRDefault="00A85002" w:rsidP="00A85002">
      <w:pPr>
        <w:pStyle w:val="ListParagraph"/>
        <w:ind w:left="1080"/>
        <w:rPr>
          <w:color w:val="FF0000"/>
          <w:sz w:val="18"/>
          <w:szCs w:val="18"/>
        </w:rPr>
      </w:pPr>
    </w:p>
    <w:p w14:paraId="1E742435" w14:textId="77777777" w:rsidR="00A85002" w:rsidRDefault="00A85002" w:rsidP="00A85002">
      <w:pPr>
        <w:pStyle w:val="ListParagraph"/>
        <w:ind w:left="1080"/>
      </w:pPr>
      <w:r w:rsidRPr="00273BBD">
        <w:t>Where</w:t>
      </w:r>
      <w:r>
        <w:rPr>
          <w:color w:val="FF0000"/>
          <w:sz w:val="18"/>
          <w:szCs w:val="18"/>
        </w:rPr>
        <w:t xml:space="preserve"> </w:t>
      </w:r>
      <w:r>
        <w:rPr>
          <w:color w:val="FF0000"/>
          <w:sz w:val="18"/>
          <w:szCs w:val="18"/>
        </w:rPr>
        <w:tab/>
      </w:r>
      <w:r w:rsidRPr="00273BBD">
        <w:rPr>
          <w:color w:val="548DD4" w:themeColor="text2" w:themeTint="99"/>
        </w:rPr>
        <w:t>&lt;Environment name&gt;</w:t>
      </w:r>
      <w:r>
        <w:rPr>
          <w:color w:val="548DD4" w:themeColor="text2" w:themeTint="99"/>
        </w:rPr>
        <w:t xml:space="preserve"> = </w:t>
      </w:r>
      <w:r w:rsidRPr="00273BBD">
        <w:t>Reports config name</w:t>
      </w:r>
    </w:p>
    <w:p w14:paraId="689DC0D2" w14:textId="77777777" w:rsidR="00A85002" w:rsidRPr="00273BBD" w:rsidRDefault="00A85002" w:rsidP="00A85002">
      <w:pPr>
        <w:pStyle w:val="ListParagraph"/>
        <w:ind w:left="1080"/>
        <w:rPr>
          <w:color w:val="FF0000"/>
          <w:sz w:val="18"/>
          <w:szCs w:val="18"/>
        </w:rPr>
      </w:pPr>
      <w:r>
        <w:tab/>
      </w:r>
      <w:r>
        <w:tab/>
      </w:r>
    </w:p>
    <w:p w14:paraId="06FB21A4" w14:textId="77777777" w:rsidR="00A85002" w:rsidRPr="00273BBD" w:rsidRDefault="00A85002" w:rsidP="00A85002">
      <w:pPr>
        <w:pStyle w:val="ListParagraph"/>
        <w:ind w:left="1080"/>
      </w:pPr>
      <w:r>
        <w:rPr>
          <w:sz w:val="20"/>
          <w:szCs w:val="20"/>
        </w:rPr>
        <w:tab/>
      </w:r>
      <w:r>
        <w:rPr>
          <w:sz w:val="20"/>
          <w:szCs w:val="20"/>
        </w:rPr>
        <w:tab/>
      </w:r>
      <w:r w:rsidRPr="00273BBD">
        <w:rPr>
          <w:color w:val="548DD4" w:themeColor="text2" w:themeTint="99"/>
        </w:rPr>
        <w:t>&lt;Report Path&gt;</w:t>
      </w:r>
      <w:r>
        <w:rPr>
          <w:color w:val="548DD4" w:themeColor="text2" w:themeTint="99"/>
        </w:rPr>
        <w:t xml:space="preserve"> </w:t>
      </w:r>
      <w:r w:rsidRPr="00273BBD">
        <w:t>= Path to reports bin area</w:t>
      </w:r>
    </w:p>
    <w:p w14:paraId="6B4652E3" w14:textId="77777777" w:rsidR="00A85002" w:rsidRPr="00273BBD" w:rsidRDefault="00A85002" w:rsidP="00A85002">
      <w:pPr>
        <w:pStyle w:val="ListParagraph"/>
        <w:ind w:left="1080"/>
      </w:pPr>
      <w:proofErr w:type="spellStart"/>
      <w:r>
        <w:t>Eg.</w:t>
      </w:r>
      <w:proofErr w:type="spellEnd"/>
    </w:p>
    <w:p w14:paraId="03E6C528" w14:textId="77777777" w:rsidR="00A85002" w:rsidRPr="00273BBD" w:rsidRDefault="00A85002" w:rsidP="00A85002">
      <w:pPr>
        <w:pStyle w:val="ListParagraph"/>
        <w:ind w:left="1440"/>
        <w:rPr>
          <w:sz w:val="20"/>
          <w:szCs w:val="20"/>
        </w:rPr>
      </w:pPr>
      <w:r>
        <w:rPr>
          <w:noProof/>
        </w:rPr>
        <w:drawing>
          <wp:inline distT="0" distB="0" distL="0" distR="0" wp14:anchorId="7BBEAEC9" wp14:editId="5D444483">
            <wp:extent cx="4727275" cy="745956"/>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4935" cy="748743"/>
                    </a:xfrm>
                    <a:prstGeom prst="rect">
                      <a:avLst/>
                    </a:prstGeom>
                  </pic:spPr>
                </pic:pic>
              </a:graphicData>
            </a:graphic>
          </wp:inline>
        </w:drawing>
      </w:r>
    </w:p>
    <w:p w14:paraId="47263838" w14:textId="77777777" w:rsidR="00A85002" w:rsidRPr="00735C85" w:rsidRDefault="00A85002" w:rsidP="009612CC">
      <w:pPr>
        <w:pStyle w:val="ListParagraph"/>
        <w:numPr>
          <w:ilvl w:val="0"/>
          <w:numId w:val="30"/>
        </w:numPr>
      </w:pPr>
      <w:r w:rsidRPr="00735C85">
        <w:rPr>
          <w:color w:val="C00000"/>
        </w:rPr>
        <w:br w:type="page"/>
      </w:r>
      <w:r w:rsidRPr="00735C85">
        <w:lastRenderedPageBreak/>
        <w:t>Locate the following line:</w:t>
      </w:r>
    </w:p>
    <w:p w14:paraId="20478806" w14:textId="77777777" w:rsidR="00A85002" w:rsidRDefault="00A85002" w:rsidP="00A85002">
      <w:pPr>
        <w:pStyle w:val="ListParagraph"/>
        <w:ind w:left="1080"/>
        <w:rPr>
          <w:color w:val="C00000"/>
        </w:rPr>
      </w:pPr>
    </w:p>
    <w:p w14:paraId="733A1330" w14:textId="77777777" w:rsidR="00A85002" w:rsidRPr="00735C85" w:rsidRDefault="00A85002" w:rsidP="00A85002">
      <w:pPr>
        <w:pStyle w:val="ListParagraph"/>
        <w:ind w:left="1080"/>
        <w:rPr>
          <w:color w:val="548DD4" w:themeColor="text2" w:themeTint="99"/>
        </w:rPr>
      </w:pPr>
      <w:r w:rsidRPr="00735C85">
        <w:rPr>
          <w:color w:val="548DD4" w:themeColor="text2" w:themeTint="99"/>
        </w:rPr>
        <w:t xml:space="preserve">&lt;job </w:t>
      </w:r>
      <w:proofErr w:type="spellStart"/>
      <w:r w:rsidRPr="00735C85">
        <w:rPr>
          <w:color w:val="548DD4" w:themeColor="text2" w:themeTint="99"/>
        </w:rPr>
        <w:t>jobType</w:t>
      </w:r>
      <w:proofErr w:type="spellEnd"/>
      <w:r w:rsidRPr="00735C85">
        <w:rPr>
          <w:color w:val="548DD4" w:themeColor="text2" w:themeTint="99"/>
        </w:rPr>
        <w:t xml:space="preserve">="report" </w:t>
      </w:r>
      <w:proofErr w:type="spellStart"/>
      <w:r w:rsidRPr="00735C85">
        <w:rPr>
          <w:color w:val="548DD4" w:themeColor="text2" w:themeTint="99"/>
        </w:rPr>
        <w:t>engineId</w:t>
      </w:r>
      <w:proofErr w:type="spellEnd"/>
      <w:r w:rsidRPr="00735C85">
        <w:rPr>
          <w:color w:val="548DD4" w:themeColor="text2" w:themeTint="99"/>
        </w:rPr>
        <w:t>="</w:t>
      </w:r>
      <w:proofErr w:type="spellStart"/>
      <w:r w:rsidRPr="00735C85">
        <w:rPr>
          <w:color w:val="548DD4" w:themeColor="text2" w:themeTint="99"/>
        </w:rPr>
        <w:t>rwEng</w:t>
      </w:r>
      <w:proofErr w:type="spellEnd"/>
      <w:r w:rsidRPr="00735C85">
        <w:rPr>
          <w:color w:val="548DD4" w:themeColor="text2" w:themeTint="99"/>
        </w:rPr>
        <w:t xml:space="preserve">" </w:t>
      </w:r>
      <w:proofErr w:type="spellStart"/>
      <w:r w:rsidRPr="00735C85">
        <w:rPr>
          <w:color w:val="548DD4" w:themeColor="text2" w:themeTint="99"/>
        </w:rPr>
        <w:t>securityId</w:t>
      </w:r>
      <w:proofErr w:type="spellEnd"/>
      <w:r w:rsidRPr="00735C85">
        <w:rPr>
          <w:color w:val="548DD4" w:themeColor="text2" w:themeTint="99"/>
        </w:rPr>
        <w:t>="</w:t>
      </w:r>
      <w:proofErr w:type="spellStart"/>
      <w:r w:rsidRPr="00735C85">
        <w:rPr>
          <w:color w:val="548DD4" w:themeColor="text2" w:themeTint="99"/>
        </w:rPr>
        <w:t>rwJaznSec</w:t>
      </w:r>
      <w:proofErr w:type="spellEnd"/>
      <w:r w:rsidRPr="00735C85">
        <w:rPr>
          <w:color w:val="548DD4" w:themeColor="text2" w:themeTint="99"/>
        </w:rPr>
        <w:t>"/&gt;</w:t>
      </w:r>
    </w:p>
    <w:p w14:paraId="15FEFD72" w14:textId="77777777" w:rsidR="00A85002" w:rsidRDefault="00A85002" w:rsidP="00A85002">
      <w:pPr>
        <w:pStyle w:val="ListParagraph"/>
        <w:ind w:left="1080"/>
        <w:rPr>
          <w:color w:val="C00000"/>
        </w:rPr>
      </w:pPr>
    </w:p>
    <w:p w14:paraId="724DAC31" w14:textId="77777777" w:rsidR="00A85002" w:rsidRPr="00735C85" w:rsidRDefault="00A85002" w:rsidP="009612CC">
      <w:pPr>
        <w:pStyle w:val="ListParagraph"/>
        <w:numPr>
          <w:ilvl w:val="0"/>
          <w:numId w:val="30"/>
        </w:numPr>
      </w:pPr>
      <w:r w:rsidRPr="00735C85">
        <w:t xml:space="preserve">And remove </w:t>
      </w:r>
      <w:proofErr w:type="spellStart"/>
      <w:r w:rsidRPr="00735C85">
        <w:t>securityId</w:t>
      </w:r>
      <w:proofErr w:type="spellEnd"/>
      <w:r w:rsidRPr="00735C85">
        <w:t>="</w:t>
      </w:r>
      <w:proofErr w:type="spellStart"/>
      <w:r w:rsidRPr="00735C85">
        <w:t>rwJaznSec</w:t>
      </w:r>
      <w:proofErr w:type="spellEnd"/>
      <w:r w:rsidRPr="00735C85">
        <w:t>"</w:t>
      </w:r>
    </w:p>
    <w:p w14:paraId="28D3D355" w14:textId="77777777" w:rsidR="00A85002" w:rsidRPr="00735C85" w:rsidRDefault="00A85002" w:rsidP="00A85002">
      <w:pPr>
        <w:pStyle w:val="ListParagraph"/>
        <w:ind w:left="1080"/>
      </w:pPr>
    </w:p>
    <w:p w14:paraId="615F1D59" w14:textId="77777777" w:rsidR="00A85002" w:rsidRPr="00735C85" w:rsidRDefault="00A85002" w:rsidP="00A85002">
      <w:pPr>
        <w:pStyle w:val="ListParagraph"/>
        <w:ind w:left="1080"/>
      </w:pPr>
      <w:r w:rsidRPr="00735C85">
        <w:t>i.e.</w:t>
      </w:r>
    </w:p>
    <w:p w14:paraId="18F5C563" w14:textId="77777777" w:rsidR="00A85002" w:rsidRDefault="00A85002" w:rsidP="00A85002">
      <w:pPr>
        <w:pStyle w:val="ListParagraph"/>
        <w:ind w:left="1080"/>
        <w:rPr>
          <w:color w:val="C00000"/>
        </w:rPr>
      </w:pPr>
    </w:p>
    <w:p w14:paraId="27A22994" w14:textId="77777777" w:rsidR="00A85002" w:rsidRPr="00735C85" w:rsidRDefault="00A85002" w:rsidP="00A85002">
      <w:pPr>
        <w:pStyle w:val="ListParagraph"/>
        <w:ind w:left="1080"/>
        <w:rPr>
          <w:color w:val="548DD4" w:themeColor="text2" w:themeTint="99"/>
        </w:rPr>
      </w:pPr>
      <w:r w:rsidRPr="00735C85">
        <w:rPr>
          <w:color w:val="548DD4" w:themeColor="text2" w:themeTint="99"/>
        </w:rPr>
        <w:t xml:space="preserve">&lt;job </w:t>
      </w:r>
      <w:proofErr w:type="spellStart"/>
      <w:r w:rsidRPr="00735C85">
        <w:rPr>
          <w:color w:val="548DD4" w:themeColor="text2" w:themeTint="99"/>
        </w:rPr>
        <w:t>jobType</w:t>
      </w:r>
      <w:proofErr w:type="spellEnd"/>
      <w:r w:rsidRPr="00735C85">
        <w:rPr>
          <w:color w:val="548DD4" w:themeColor="text2" w:themeTint="99"/>
        </w:rPr>
        <w:t xml:space="preserve">="report" </w:t>
      </w:r>
      <w:proofErr w:type="spellStart"/>
      <w:r w:rsidRPr="00735C85">
        <w:rPr>
          <w:color w:val="548DD4" w:themeColor="text2" w:themeTint="99"/>
        </w:rPr>
        <w:t>engineId</w:t>
      </w:r>
      <w:proofErr w:type="spellEnd"/>
      <w:r w:rsidRPr="00735C85">
        <w:rPr>
          <w:color w:val="548DD4" w:themeColor="text2" w:themeTint="99"/>
        </w:rPr>
        <w:t>="</w:t>
      </w:r>
      <w:proofErr w:type="spellStart"/>
      <w:r w:rsidRPr="00735C85">
        <w:rPr>
          <w:color w:val="548DD4" w:themeColor="text2" w:themeTint="99"/>
        </w:rPr>
        <w:t>rwEng</w:t>
      </w:r>
      <w:proofErr w:type="spellEnd"/>
      <w:r w:rsidRPr="00735C85">
        <w:rPr>
          <w:color w:val="548DD4" w:themeColor="text2" w:themeTint="99"/>
        </w:rPr>
        <w:t>"/&gt;</w:t>
      </w:r>
    </w:p>
    <w:p w14:paraId="1321D89A" w14:textId="77777777" w:rsidR="00A85002" w:rsidRPr="00735C85" w:rsidRDefault="00A85002" w:rsidP="00A85002">
      <w:pPr>
        <w:pStyle w:val="ListParagraph"/>
        <w:ind w:left="1080"/>
        <w:rPr>
          <w:color w:val="C00000"/>
        </w:rPr>
      </w:pPr>
    </w:p>
    <w:p w14:paraId="147F4A83" w14:textId="77777777" w:rsidR="00A85002" w:rsidRDefault="00A85002" w:rsidP="00A85002">
      <w:pPr>
        <w:pStyle w:val="Heading4"/>
        <w:ind w:left="432" w:hanging="432"/>
      </w:pPr>
      <w:bookmarkStart w:id="83" w:name="_Toc44687786"/>
      <w:r>
        <w:t>Start OHS</w:t>
      </w:r>
      <w:bookmarkEnd w:id="83"/>
    </w:p>
    <w:p w14:paraId="725A50C3" w14:textId="77777777" w:rsidR="00A85002" w:rsidRDefault="00A85002" w:rsidP="009612CC">
      <w:pPr>
        <w:pStyle w:val="ListParagraph"/>
        <w:keepNext/>
        <w:numPr>
          <w:ilvl w:val="0"/>
          <w:numId w:val="30"/>
        </w:numPr>
      </w:pPr>
      <w:r w:rsidRPr="0056512C">
        <w:t>Launch WebLogic Enterprise Manager in a browser (</w:t>
      </w:r>
      <w:r w:rsidRPr="00C2739C">
        <w:t>http://localhost:7001/em</w:t>
      </w:r>
      <w:r w:rsidRPr="0056512C">
        <w:t>):</w:t>
      </w:r>
    </w:p>
    <w:p w14:paraId="0DD94C7E" w14:textId="77777777" w:rsidR="00A85002" w:rsidRDefault="00A85002" w:rsidP="009612CC">
      <w:pPr>
        <w:pStyle w:val="ListParagraph"/>
        <w:keepNext/>
        <w:numPr>
          <w:ilvl w:val="0"/>
          <w:numId w:val="30"/>
        </w:numPr>
      </w:pPr>
      <w:r>
        <w:t>Start ohs1 from Control-&gt;Start Up</w:t>
      </w:r>
    </w:p>
    <w:p w14:paraId="645836CB" w14:textId="77777777" w:rsidR="00A85002" w:rsidRDefault="00A85002" w:rsidP="00A85002">
      <w:pPr>
        <w:pStyle w:val="ListParagraph"/>
        <w:keepNext/>
        <w:ind w:left="1080"/>
      </w:pPr>
      <w:r>
        <w:rPr>
          <w:noProof/>
        </w:rPr>
        <w:drawing>
          <wp:inline distT="0" distB="0" distL="0" distR="0" wp14:anchorId="1F053A39" wp14:editId="26974E03">
            <wp:extent cx="1915064" cy="3042404"/>
            <wp:effectExtent l="0" t="0" r="9525" b="571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3704" cy="3056131"/>
                    </a:xfrm>
                    <a:prstGeom prst="rect">
                      <a:avLst/>
                    </a:prstGeom>
                  </pic:spPr>
                </pic:pic>
              </a:graphicData>
            </a:graphic>
          </wp:inline>
        </w:drawing>
      </w:r>
    </w:p>
    <w:p w14:paraId="273AEC5B" w14:textId="77777777" w:rsidR="00A85002" w:rsidRPr="000F709D" w:rsidRDefault="00A85002" w:rsidP="00A85002"/>
    <w:p w14:paraId="1A8A1409" w14:textId="77777777" w:rsidR="00A85002" w:rsidRDefault="00A85002" w:rsidP="00A85002">
      <w:pPr>
        <w:pStyle w:val="Heading4"/>
        <w:ind w:left="432" w:hanging="432"/>
      </w:pPr>
      <w:bookmarkStart w:id="84" w:name="_Toc44687787"/>
      <w:r>
        <w:t>Start Reports Server</w:t>
      </w:r>
      <w:bookmarkEnd w:id="84"/>
    </w:p>
    <w:p w14:paraId="3E2F60DB" w14:textId="77777777" w:rsidR="00A85002" w:rsidRDefault="00A85002" w:rsidP="009612CC">
      <w:pPr>
        <w:pStyle w:val="ListParagraph"/>
        <w:numPr>
          <w:ilvl w:val="0"/>
          <w:numId w:val="30"/>
        </w:numPr>
      </w:pPr>
      <w:r>
        <w:t>Open a command window as Administrator and change directory to:</w:t>
      </w:r>
    </w:p>
    <w:p w14:paraId="3AA38541" w14:textId="77777777" w:rsidR="00A85002" w:rsidRDefault="00A85002" w:rsidP="00A85002">
      <w:pPr>
        <w:pStyle w:val="ListParagraph"/>
        <w:ind w:left="1080"/>
      </w:pPr>
    </w:p>
    <w:p w14:paraId="2E3BE455" w14:textId="77777777" w:rsidR="00A85002" w:rsidRDefault="00A85002" w:rsidP="00A85002">
      <w:pPr>
        <w:pStyle w:val="ListParagraph"/>
        <w:ind w:left="1080" w:firstLine="360"/>
      </w:pPr>
      <w:r w:rsidRPr="0074360D">
        <w:t>DOMAIN_HOME/</w:t>
      </w:r>
      <w:r>
        <w:t>bin</w:t>
      </w:r>
    </w:p>
    <w:p w14:paraId="4AB362ED" w14:textId="77777777" w:rsidR="00A85002" w:rsidRDefault="00A85002" w:rsidP="00A85002">
      <w:pPr>
        <w:pStyle w:val="ListParagraph"/>
        <w:ind w:left="1080" w:firstLine="360"/>
        <w:rPr>
          <w:sz w:val="20"/>
          <w:szCs w:val="20"/>
        </w:rPr>
      </w:pPr>
      <w:proofErr w:type="spellStart"/>
      <w:r>
        <w:t>Eg</w:t>
      </w:r>
      <w:r w:rsidRPr="00273BBD">
        <w:rPr>
          <w:sz w:val="20"/>
          <w:szCs w:val="20"/>
        </w:rPr>
        <w:t>.</w:t>
      </w:r>
      <w:proofErr w:type="spellEnd"/>
      <w:r w:rsidRPr="00273BBD">
        <w:rPr>
          <w:sz w:val="20"/>
          <w:szCs w:val="20"/>
        </w:rPr>
        <w:t xml:space="preserve"> C:\Oracle\Product\Middleware\Oracle_Home\user_projects\domains\fmfr\bin</w:t>
      </w:r>
    </w:p>
    <w:p w14:paraId="5EE6F3F7" w14:textId="77777777" w:rsidR="00A85002" w:rsidRDefault="00A85002" w:rsidP="00A85002">
      <w:pPr>
        <w:pStyle w:val="ListParagraph"/>
        <w:ind w:left="1080" w:firstLine="360"/>
        <w:rPr>
          <w:sz w:val="20"/>
          <w:szCs w:val="20"/>
        </w:rPr>
      </w:pPr>
    </w:p>
    <w:p w14:paraId="5D2A2AB6" w14:textId="77777777" w:rsidR="00A85002" w:rsidRDefault="00A85002" w:rsidP="00A85002">
      <w:pPr>
        <w:rPr>
          <w:sz w:val="20"/>
          <w:szCs w:val="20"/>
        </w:rPr>
      </w:pPr>
      <w:r>
        <w:rPr>
          <w:sz w:val="20"/>
          <w:szCs w:val="20"/>
        </w:rPr>
        <w:br w:type="page"/>
      </w:r>
    </w:p>
    <w:p w14:paraId="35B57C1B" w14:textId="77777777" w:rsidR="00A85002" w:rsidRDefault="00A85002" w:rsidP="009612CC">
      <w:pPr>
        <w:pStyle w:val="ListParagraph"/>
        <w:numPr>
          <w:ilvl w:val="0"/>
          <w:numId w:val="30"/>
        </w:numPr>
        <w:rPr>
          <w:sz w:val="20"/>
          <w:szCs w:val="20"/>
        </w:rPr>
      </w:pPr>
      <w:r w:rsidRPr="000F709D">
        <w:rPr>
          <w:sz w:val="20"/>
          <w:szCs w:val="20"/>
        </w:rPr>
        <w:lastRenderedPageBreak/>
        <w:t>Issue the following command</w:t>
      </w:r>
      <w:r>
        <w:rPr>
          <w:sz w:val="20"/>
          <w:szCs w:val="20"/>
        </w:rPr>
        <w:t>:</w:t>
      </w:r>
    </w:p>
    <w:p w14:paraId="0E66F88B" w14:textId="77777777" w:rsidR="00A85002" w:rsidRDefault="00A85002" w:rsidP="00A85002">
      <w:pPr>
        <w:ind w:left="360" w:firstLine="720"/>
      </w:pPr>
      <w:proofErr w:type="spellStart"/>
      <w:r w:rsidRPr="000F709D">
        <w:t>startComponent</w:t>
      </w:r>
      <w:proofErr w:type="spellEnd"/>
      <w:r w:rsidRPr="000F709D">
        <w:t xml:space="preserve"> </w:t>
      </w:r>
      <w:proofErr w:type="spellStart"/>
      <w:r w:rsidRPr="000F709D">
        <w:t>repsvr</w:t>
      </w:r>
      <w:proofErr w:type="spellEnd"/>
      <w:r w:rsidRPr="00735C85">
        <w:rPr>
          <w:color w:val="548DD4" w:themeColor="text2" w:themeTint="99"/>
        </w:rPr>
        <w:t xml:space="preserve">_&lt;Server Name&gt; </w:t>
      </w:r>
      <w:proofErr w:type="spellStart"/>
      <w:r w:rsidRPr="000F709D">
        <w:t>storeUserConfig</w:t>
      </w:r>
      <w:proofErr w:type="spellEnd"/>
    </w:p>
    <w:p w14:paraId="1F59B315" w14:textId="77777777" w:rsidR="00A85002" w:rsidRPr="000F709D" w:rsidRDefault="00A85002" w:rsidP="00A85002">
      <w:pPr>
        <w:ind w:left="360" w:firstLine="720"/>
      </w:pPr>
      <w:r w:rsidRPr="000F709D">
        <w:t xml:space="preserve">enter </w:t>
      </w:r>
      <w:proofErr w:type="spellStart"/>
      <w:r w:rsidRPr="000F709D">
        <w:t>weblogic</w:t>
      </w:r>
      <w:proofErr w:type="spellEnd"/>
      <w:r w:rsidRPr="000F709D">
        <w:t xml:space="preserve"> password when prompted</w:t>
      </w:r>
    </w:p>
    <w:p w14:paraId="4F37E426" w14:textId="77777777" w:rsidR="00A85002" w:rsidRDefault="00A85002" w:rsidP="00A85002">
      <w:pPr>
        <w:ind w:left="360" w:firstLine="720"/>
      </w:pPr>
      <w:r>
        <w:t>This will start the reports server and save configuration details to allow for auto-restart</w:t>
      </w:r>
    </w:p>
    <w:p w14:paraId="2E387680" w14:textId="77777777" w:rsidR="00A85002" w:rsidRDefault="00A85002" w:rsidP="009612CC">
      <w:pPr>
        <w:pStyle w:val="ListParagraph"/>
        <w:keepNext/>
        <w:numPr>
          <w:ilvl w:val="0"/>
          <w:numId w:val="30"/>
        </w:numPr>
      </w:pPr>
      <w:r w:rsidRPr="0056512C">
        <w:t xml:space="preserve">Launch WebLogic </w:t>
      </w:r>
      <w:r>
        <w:t>Console</w:t>
      </w:r>
      <w:r w:rsidRPr="0056512C">
        <w:t xml:space="preserve"> in a browser (</w:t>
      </w:r>
      <w:r w:rsidRPr="00C2739C">
        <w:t>http://localhost:7001/console</w:t>
      </w:r>
      <w:r w:rsidRPr="0056512C">
        <w:t>)</w:t>
      </w:r>
      <w:r>
        <w:t xml:space="preserve"> and restart the reports server (</w:t>
      </w:r>
      <w:proofErr w:type="spellStart"/>
      <w:r>
        <w:t>ie</w:t>
      </w:r>
      <w:proofErr w:type="spellEnd"/>
      <w:r>
        <w:t xml:space="preserve"> WLS_REPORTS)</w:t>
      </w:r>
    </w:p>
    <w:p w14:paraId="4726C72B" w14:textId="77777777" w:rsidR="00A85002" w:rsidRDefault="00A85002" w:rsidP="00A85002">
      <w:pPr>
        <w:pStyle w:val="Heading4"/>
        <w:ind w:left="432" w:hanging="432"/>
      </w:pPr>
      <w:bookmarkStart w:id="85" w:name="_Toc44687788"/>
      <w:r>
        <w:t>Testing Reports Server Configuration</w:t>
      </w:r>
      <w:bookmarkEnd w:id="85"/>
    </w:p>
    <w:p w14:paraId="35B39F14" w14:textId="77777777" w:rsidR="00A85002" w:rsidRPr="000F709D" w:rsidRDefault="00A85002" w:rsidP="009612CC">
      <w:pPr>
        <w:pStyle w:val="ListParagraph"/>
        <w:numPr>
          <w:ilvl w:val="0"/>
          <w:numId w:val="30"/>
        </w:numPr>
      </w:pPr>
      <w:r>
        <w:t xml:space="preserve">To test the Reports Server </w:t>
      </w:r>
      <w:proofErr w:type="gramStart"/>
      <w:r>
        <w:t>configuration</w:t>
      </w:r>
      <w:proofErr w:type="gramEnd"/>
      <w:r>
        <w:t xml:space="preserve"> use a URL similar to:</w:t>
      </w:r>
    </w:p>
    <w:p w14:paraId="46EA8FAB" w14:textId="77777777" w:rsidR="00A85002" w:rsidRPr="00735C85" w:rsidRDefault="00A85002" w:rsidP="00A85002">
      <w:pPr>
        <w:ind w:left="360" w:firstLine="720"/>
      </w:pPr>
      <w:r w:rsidRPr="00735C85">
        <w:t>http:/</w:t>
      </w:r>
      <w:r w:rsidRPr="00735C85">
        <w:rPr>
          <w:color w:val="548DD4" w:themeColor="text2" w:themeTint="99"/>
        </w:rPr>
        <w:t>&lt;Reports Server&gt;</w:t>
      </w:r>
      <w:r w:rsidRPr="00735C85">
        <w:t>:9002/reports/</w:t>
      </w:r>
      <w:proofErr w:type="spellStart"/>
      <w:r>
        <w:t>r</w:t>
      </w:r>
      <w:r w:rsidRPr="00735C85">
        <w:t>wservlet</w:t>
      </w:r>
      <w:proofErr w:type="spellEnd"/>
      <w:r w:rsidRPr="00735C85">
        <w:t>/</w:t>
      </w:r>
      <w:proofErr w:type="spellStart"/>
      <w:r w:rsidRPr="00735C85">
        <w:t>showenv?server</w:t>
      </w:r>
      <w:proofErr w:type="spellEnd"/>
      <w:r w:rsidRPr="00735C85">
        <w:t>=</w:t>
      </w:r>
      <w:r w:rsidRPr="00735C85">
        <w:rPr>
          <w:color w:val="548DD4" w:themeColor="text2" w:themeTint="99"/>
        </w:rPr>
        <w:t>&lt;Reports Server Instance&gt;</w:t>
      </w:r>
    </w:p>
    <w:p w14:paraId="2F965EF3" w14:textId="77777777" w:rsidR="00A85002" w:rsidRDefault="00A85002" w:rsidP="00A85002">
      <w:pPr>
        <w:ind w:left="360" w:firstLine="720"/>
        <w:rPr>
          <w:color w:val="548DD4" w:themeColor="text2" w:themeTint="99"/>
        </w:rPr>
      </w:pPr>
      <w:r w:rsidRPr="00BA18AC">
        <w:t xml:space="preserve">Where </w:t>
      </w:r>
      <w:r>
        <w:rPr>
          <w:color w:val="548DD4" w:themeColor="text2" w:themeTint="99"/>
        </w:rPr>
        <w:tab/>
        <w:t xml:space="preserve">&lt;Reports </w:t>
      </w:r>
      <w:r w:rsidRPr="00735C85">
        <w:rPr>
          <w:color w:val="548DD4" w:themeColor="text2" w:themeTint="99"/>
        </w:rPr>
        <w:t>Server</w:t>
      </w:r>
      <w:r>
        <w:rPr>
          <w:color w:val="548DD4" w:themeColor="text2" w:themeTint="99"/>
        </w:rPr>
        <w:t xml:space="preserve">&gt; </w:t>
      </w:r>
      <w:r w:rsidRPr="00BA18AC">
        <w:t>= fully qualified server name</w:t>
      </w:r>
    </w:p>
    <w:p w14:paraId="36C56339" w14:textId="5E086B10" w:rsidR="00A85002" w:rsidRDefault="00A85002" w:rsidP="00A85002">
      <w:pPr>
        <w:ind w:left="360" w:firstLine="720"/>
      </w:pPr>
      <w:r>
        <w:rPr>
          <w:color w:val="548DD4" w:themeColor="text2" w:themeTint="99"/>
        </w:rPr>
        <w:tab/>
      </w:r>
      <w:r>
        <w:rPr>
          <w:color w:val="548DD4" w:themeColor="text2" w:themeTint="99"/>
        </w:rPr>
        <w:tab/>
        <w:t xml:space="preserve">&lt;Reports Server Instance&gt; </w:t>
      </w:r>
      <w:r w:rsidRPr="00BA18AC">
        <w:t xml:space="preserve">= Report Server Instance defined in </w:t>
      </w:r>
      <w:r w:rsidRPr="00BA18AC">
        <w:fldChar w:fldCharType="begin"/>
      </w:r>
      <w:r w:rsidRPr="00BA18AC">
        <w:instrText xml:space="preserve"> REF _Ref43894414 \r \h </w:instrText>
      </w:r>
      <w:r w:rsidRPr="00BA18AC">
        <w:fldChar w:fldCharType="separate"/>
      </w:r>
      <w:r w:rsidR="004C1D1D">
        <w:rPr>
          <w:b/>
          <w:bCs/>
          <w:lang w:val="en-US"/>
        </w:rPr>
        <w:t>Error! Reference source not found.</w:t>
      </w:r>
      <w:r w:rsidRPr="00BA18AC">
        <w:fldChar w:fldCharType="end"/>
      </w:r>
    </w:p>
    <w:p w14:paraId="4D7C5E78" w14:textId="77777777" w:rsidR="00A85002" w:rsidRDefault="00A85002" w:rsidP="00A85002">
      <w:pPr>
        <w:ind w:left="360" w:firstLine="720"/>
      </w:pPr>
      <w:proofErr w:type="spellStart"/>
      <w:r>
        <w:t>Eg</w:t>
      </w:r>
      <w:proofErr w:type="spellEnd"/>
      <w:r>
        <w:t>:</w:t>
      </w:r>
    </w:p>
    <w:p w14:paraId="3740F67D" w14:textId="77777777" w:rsidR="00A85002" w:rsidRDefault="00A85002" w:rsidP="00A85002">
      <w:pPr>
        <w:ind w:left="360" w:firstLine="720"/>
      </w:pPr>
      <w:r>
        <w:tab/>
      </w:r>
      <w:r w:rsidRPr="00C2739C">
        <w:t>http://dtlexqapp06.bentley.com:9002/reports/rwservlet/showenv?server=repsvr_dtlexqapp06</w:t>
      </w:r>
    </w:p>
    <w:p w14:paraId="523CEB88" w14:textId="77777777" w:rsidR="00A85002" w:rsidRPr="00BA18AC" w:rsidRDefault="00A85002" w:rsidP="009612CC">
      <w:pPr>
        <w:pStyle w:val="ListParagraph"/>
        <w:numPr>
          <w:ilvl w:val="0"/>
          <w:numId w:val="30"/>
        </w:numPr>
        <w:rPr>
          <w:color w:val="548DD4" w:themeColor="text2" w:themeTint="99"/>
        </w:rPr>
      </w:pPr>
      <w:r>
        <w:t xml:space="preserve">When prompted enter the </w:t>
      </w:r>
      <w:proofErr w:type="spellStart"/>
      <w:r>
        <w:t>Weblogic</w:t>
      </w:r>
      <w:proofErr w:type="spellEnd"/>
      <w:r>
        <w:t xml:space="preserve"> username and password. If successful a screen </w:t>
      </w:r>
      <w:proofErr w:type="gramStart"/>
      <w:r>
        <w:t>similar to</w:t>
      </w:r>
      <w:proofErr w:type="gramEnd"/>
      <w:r>
        <w:t xml:space="preserve"> the following will be returned:</w:t>
      </w:r>
    </w:p>
    <w:p w14:paraId="06249D3F" w14:textId="77777777" w:rsidR="00A85002" w:rsidRPr="00BA18AC" w:rsidRDefault="00A85002" w:rsidP="00A85002">
      <w:pPr>
        <w:pStyle w:val="ListParagraph"/>
        <w:ind w:left="1080"/>
        <w:rPr>
          <w:color w:val="548DD4" w:themeColor="text2" w:themeTint="99"/>
        </w:rPr>
      </w:pPr>
      <w:r>
        <w:rPr>
          <w:noProof/>
        </w:rPr>
        <w:drawing>
          <wp:inline distT="0" distB="0" distL="0" distR="0" wp14:anchorId="15989080" wp14:editId="18EC35F3">
            <wp:extent cx="6400800" cy="2817495"/>
            <wp:effectExtent l="0" t="0" r="0" b="190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2817495"/>
                    </a:xfrm>
                    <a:prstGeom prst="rect">
                      <a:avLst/>
                    </a:prstGeom>
                  </pic:spPr>
                </pic:pic>
              </a:graphicData>
            </a:graphic>
          </wp:inline>
        </w:drawing>
      </w:r>
    </w:p>
    <w:p w14:paraId="45B12F63" w14:textId="77777777" w:rsidR="00A85002" w:rsidRPr="0056512C" w:rsidRDefault="00A85002" w:rsidP="00A85002"/>
    <w:p w14:paraId="3973B6F7" w14:textId="77777777" w:rsidR="00A85002" w:rsidRPr="0056512C" w:rsidRDefault="00A85002" w:rsidP="00A85002">
      <w:pPr>
        <w:pStyle w:val="Heading4"/>
        <w:tabs>
          <w:tab w:val="clear" w:pos="1080"/>
        </w:tabs>
        <w:spacing w:after="60"/>
      </w:pPr>
      <w:bookmarkStart w:id="86" w:name="_Toc44687789"/>
      <w:bookmarkEnd w:id="77"/>
      <w:bookmarkEnd w:id="78"/>
      <w:r w:rsidRPr="0056512C">
        <w:lastRenderedPageBreak/>
        <w:t>Configure Exor Product Options</w:t>
      </w:r>
      <w:bookmarkEnd w:id="86"/>
    </w:p>
    <w:p w14:paraId="273EFEF1" w14:textId="77777777" w:rsidR="00A85002" w:rsidRPr="0056512C" w:rsidRDefault="00A85002" w:rsidP="009612CC">
      <w:pPr>
        <w:pStyle w:val="ListParagraph"/>
        <w:keepNext/>
        <w:numPr>
          <w:ilvl w:val="0"/>
          <w:numId w:val="30"/>
        </w:numPr>
      </w:pPr>
      <w:proofErr w:type="gramStart"/>
      <w:r w:rsidRPr="0056512C">
        <w:t xml:space="preserve">In </w:t>
      </w:r>
      <w:r w:rsidRPr="00A713E5">
        <w:t>order</w:t>
      </w:r>
      <w:r w:rsidRPr="0056512C">
        <w:t xml:space="preserve"> for</w:t>
      </w:r>
      <w:proofErr w:type="gramEnd"/>
      <w:r w:rsidRPr="0056512C">
        <w:t xml:space="preserve"> Reports to be configured you must have a working Forms installation</w:t>
      </w:r>
      <w:r>
        <w:t>. Launch the</w:t>
      </w:r>
      <w:r w:rsidRPr="0056512C">
        <w:t xml:space="preserve"> Forms application using the standard URL, then navigate to the </w:t>
      </w:r>
      <w:r w:rsidRPr="00A713E5">
        <w:rPr>
          <w:b/>
        </w:rPr>
        <w:t>exor &gt; Reference Data &gt; Product Options</w:t>
      </w:r>
      <w:r w:rsidRPr="0056512C">
        <w:t>:</w:t>
      </w:r>
    </w:p>
    <w:p w14:paraId="36C73BE4" w14:textId="77777777" w:rsidR="00A85002" w:rsidRPr="0056512C" w:rsidRDefault="00A85002" w:rsidP="00A85002">
      <w:pPr>
        <w:keepNext/>
      </w:pPr>
    </w:p>
    <w:p w14:paraId="14517997" w14:textId="77777777" w:rsidR="00A85002" w:rsidRPr="0056512C" w:rsidRDefault="00A85002" w:rsidP="00A85002">
      <w:pPr>
        <w:ind w:left="1080"/>
      </w:pPr>
      <w:r>
        <w:rPr>
          <w:noProof/>
        </w:rPr>
        <w:drawing>
          <wp:inline distT="0" distB="0" distL="0" distR="0" wp14:anchorId="38DE6EA3" wp14:editId="4847485E">
            <wp:extent cx="2777706" cy="1370738"/>
            <wp:effectExtent l="0" t="0" r="3810" b="127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173" cy="1376397"/>
                    </a:xfrm>
                    <a:prstGeom prst="rect">
                      <a:avLst/>
                    </a:prstGeom>
                  </pic:spPr>
                </pic:pic>
              </a:graphicData>
            </a:graphic>
          </wp:inline>
        </w:drawing>
      </w:r>
    </w:p>
    <w:p w14:paraId="14B24E94" w14:textId="77777777" w:rsidR="00A85002" w:rsidRPr="0056512C" w:rsidRDefault="00A85002" w:rsidP="009612CC">
      <w:pPr>
        <w:pStyle w:val="ListParagraph"/>
        <w:keepNext/>
        <w:numPr>
          <w:ilvl w:val="0"/>
          <w:numId w:val="30"/>
        </w:numPr>
      </w:pPr>
      <w:r w:rsidRPr="0056512C">
        <w:t xml:space="preserve">Click the Enter Query button, enter the product option </w:t>
      </w:r>
      <w:r w:rsidRPr="00A713E5">
        <w:rPr>
          <w:b/>
        </w:rPr>
        <w:t>NOT_6I_REP</w:t>
      </w:r>
      <w:r w:rsidRPr="0056512C">
        <w:t>, then click the Execute Query button. Set the Current Value to ‘Y’ and click Save:</w:t>
      </w:r>
    </w:p>
    <w:p w14:paraId="177D4A80" w14:textId="77777777" w:rsidR="00A85002" w:rsidRPr="0056512C" w:rsidRDefault="00A85002" w:rsidP="00A85002">
      <w:pPr>
        <w:ind w:left="1080"/>
      </w:pPr>
      <w:r>
        <w:rPr>
          <w:noProof/>
        </w:rPr>
        <w:drawing>
          <wp:inline distT="0" distB="0" distL="0" distR="0" wp14:anchorId="71B0203A" wp14:editId="0CD1485C">
            <wp:extent cx="4520242" cy="728636"/>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9566" cy="733363"/>
                    </a:xfrm>
                    <a:prstGeom prst="rect">
                      <a:avLst/>
                    </a:prstGeom>
                  </pic:spPr>
                </pic:pic>
              </a:graphicData>
            </a:graphic>
          </wp:inline>
        </w:drawing>
      </w:r>
    </w:p>
    <w:p w14:paraId="3C9FD5F6" w14:textId="77777777" w:rsidR="00A85002" w:rsidRDefault="00A85002" w:rsidP="009612CC">
      <w:pPr>
        <w:pStyle w:val="ListParagraph"/>
        <w:keepNext/>
        <w:numPr>
          <w:ilvl w:val="0"/>
          <w:numId w:val="30"/>
        </w:numPr>
      </w:pPr>
      <w:r w:rsidRPr="0056512C">
        <w:t xml:space="preserve">Query </w:t>
      </w:r>
      <w:r w:rsidRPr="00A713E5">
        <w:rPr>
          <w:b/>
        </w:rPr>
        <w:t>REPURL</w:t>
      </w:r>
      <w:r w:rsidRPr="0056512C">
        <w:t xml:space="preserve"> and set this to a URL as follows:</w:t>
      </w:r>
    </w:p>
    <w:p w14:paraId="5AE00074" w14:textId="77777777" w:rsidR="00A85002" w:rsidRDefault="00A85002" w:rsidP="00A85002">
      <w:pPr>
        <w:pStyle w:val="ListParagraph"/>
        <w:keepNext/>
        <w:ind w:left="1080"/>
      </w:pPr>
    </w:p>
    <w:p w14:paraId="5E7E43EC" w14:textId="77777777" w:rsidR="00A85002" w:rsidRPr="00EF2DAA" w:rsidRDefault="00A85002" w:rsidP="00A85002">
      <w:pPr>
        <w:pStyle w:val="ListParagraph"/>
        <w:ind w:left="1080"/>
        <w:rPr>
          <w:sz w:val="18"/>
          <w:szCs w:val="18"/>
        </w:rPr>
      </w:pPr>
      <w:r w:rsidRPr="00EF2DAA">
        <w:rPr>
          <w:sz w:val="18"/>
          <w:szCs w:val="18"/>
        </w:rPr>
        <w:t>http:/</w:t>
      </w:r>
      <w:r w:rsidRPr="00EF2DAA">
        <w:rPr>
          <w:color w:val="548DD4" w:themeColor="text2" w:themeTint="99"/>
          <w:sz w:val="18"/>
          <w:szCs w:val="18"/>
        </w:rPr>
        <w:t>&lt;Reports Server&gt;</w:t>
      </w:r>
      <w:r w:rsidRPr="00EF2DAA">
        <w:rPr>
          <w:sz w:val="18"/>
          <w:szCs w:val="18"/>
        </w:rPr>
        <w:t>:</w:t>
      </w:r>
      <w:r w:rsidRPr="00EF2DAA">
        <w:rPr>
          <w:color w:val="548DD4" w:themeColor="text2" w:themeTint="99"/>
          <w:sz w:val="18"/>
          <w:szCs w:val="18"/>
        </w:rPr>
        <w:t>&lt;Port&gt;</w:t>
      </w:r>
      <w:r w:rsidRPr="00EF2DAA">
        <w:rPr>
          <w:sz w:val="18"/>
          <w:szCs w:val="18"/>
        </w:rPr>
        <w:t>/reports/</w:t>
      </w:r>
      <w:proofErr w:type="spellStart"/>
      <w:r w:rsidRPr="00EF2DAA">
        <w:rPr>
          <w:sz w:val="18"/>
          <w:szCs w:val="18"/>
        </w:rPr>
        <w:t>rwservlet</w:t>
      </w:r>
      <w:proofErr w:type="spellEnd"/>
      <w:r w:rsidRPr="00EF2DAA">
        <w:rPr>
          <w:sz w:val="18"/>
          <w:szCs w:val="18"/>
        </w:rPr>
        <w:t>/server=</w:t>
      </w:r>
      <w:proofErr w:type="spellStart"/>
      <w:r w:rsidRPr="00EF2DAA">
        <w:rPr>
          <w:sz w:val="18"/>
          <w:szCs w:val="18"/>
        </w:rPr>
        <w:t>repsvr</w:t>
      </w:r>
      <w:proofErr w:type="spellEnd"/>
      <w:r w:rsidRPr="00EF2DAA">
        <w:rPr>
          <w:sz w:val="18"/>
          <w:szCs w:val="18"/>
        </w:rPr>
        <w:t>_</w:t>
      </w:r>
      <w:r w:rsidRPr="00EF2DAA">
        <w:rPr>
          <w:color w:val="548DD4" w:themeColor="text2" w:themeTint="99"/>
          <w:sz w:val="18"/>
          <w:szCs w:val="18"/>
        </w:rPr>
        <w:t>&lt;Reports Server Instance&gt;&amp;</w:t>
      </w:r>
      <w:proofErr w:type="spellStart"/>
      <w:r w:rsidRPr="00EF2DAA">
        <w:rPr>
          <w:color w:val="548DD4" w:themeColor="text2" w:themeTint="99"/>
          <w:sz w:val="18"/>
          <w:szCs w:val="18"/>
        </w:rPr>
        <w:t>envid</w:t>
      </w:r>
      <w:proofErr w:type="spellEnd"/>
      <w:r w:rsidRPr="00EF2DAA">
        <w:rPr>
          <w:color w:val="548DD4" w:themeColor="text2" w:themeTint="99"/>
          <w:sz w:val="18"/>
          <w:szCs w:val="18"/>
        </w:rPr>
        <w:t>=&lt;Environment Name&gt;</w:t>
      </w:r>
    </w:p>
    <w:p w14:paraId="2D009026" w14:textId="77777777" w:rsidR="00A85002" w:rsidRPr="00A713E5" w:rsidRDefault="00A85002" w:rsidP="00A85002">
      <w:pPr>
        <w:ind w:left="1080"/>
        <w:rPr>
          <w:color w:val="548DD4" w:themeColor="text2" w:themeTint="99"/>
        </w:rPr>
      </w:pPr>
      <w:r w:rsidRPr="00BA18AC">
        <w:t xml:space="preserve">Where </w:t>
      </w:r>
      <w:r w:rsidRPr="00A713E5">
        <w:rPr>
          <w:color w:val="548DD4" w:themeColor="text2" w:themeTint="99"/>
        </w:rPr>
        <w:tab/>
        <w:t>&lt;</w:t>
      </w:r>
      <w:r>
        <w:rPr>
          <w:color w:val="548DD4" w:themeColor="text2" w:themeTint="99"/>
        </w:rPr>
        <w:t xml:space="preserve">Port </w:t>
      </w:r>
      <w:r w:rsidRPr="00A713E5">
        <w:rPr>
          <w:color w:val="548DD4" w:themeColor="text2" w:themeTint="99"/>
        </w:rPr>
        <w:t xml:space="preserve">&gt; </w:t>
      </w:r>
      <w:r w:rsidRPr="00BA18AC">
        <w:t xml:space="preserve">= </w:t>
      </w:r>
      <w:r w:rsidRPr="0056512C">
        <w:t xml:space="preserve">is generally set to 9002 but you can check </w:t>
      </w:r>
      <w:r>
        <w:t>in</w:t>
      </w:r>
      <w:r w:rsidRPr="0056512C">
        <w:t xml:space="preserve"> the WebLogic </w:t>
      </w:r>
      <w:r w:rsidRPr="00BE4D9C">
        <w:t>Console</w:t>
      </w:r>
    </w:p>
    <w:p w14:paraId="09A6CC5D" w14:textId="77777777" w:rsidR="00A85002" w:rsidRPr="00A713E5" w:rsidRDefault="00A85002" w:rsidP="00A85002">
      <w:pPr>
        <w:ind w:left="1080"/>
        <w:rPr>
          <w:color w:val="548DD4" w:themeColor="text2" w:themeTint="99"/>
        </w:rPr>
      </w:pPr>
      <w:r w:rsidRPr="00A713E5">
        <w:rPr>
          <w:color w:val="548DD4" w:themeColor="text2" w:themeTint="99"/>
        </w:rPr>
        <w:tab/>
      </w:r>
      <w:r w:rsidRPr="00A713E5">
        <w:rPr>
          <w:color w:val="548DD4" w:themeColor="text2" w:themeTint="99"/>
        </w:rPr>
        <w:tab/>
        <w:t xml:space="preserve">&lt;Reports Server&gt; </w:t>
      </w:r>
      <w:r w:rsidRPr="00BA18AC">
        <w:t>= fully qualified server name</w:t>
      </w:r>
    </w:p>
    <w:p w14:paraId="5EFAB4FF" w14:textId="68C19910" w:rsidR="00A85002" w:rsidRDefault="00A85002" w:rsidP="00A85002">
      <w:pPr>
        <w:ind w:left="1080"/>
      </w:pPr>
      <w:r w:rsidRPr="00A713E5">
        <w:rPr>
          <w:color w:val="548DD4" w:themeColor="text2" w:themeTint="99"/>
        </w:rPr>
        <w:tab/>
      </w:r>
      <w:r w:rsidRPr="00A713E5">
        <w:rPr>
          <w:color w:val="548DD4" w:themeColor="text2" w:themeTint="99"/>
        </w:rPr>
        <w:tab/>
        <w:t xml:space="preserve">&lt;Reports Server Instance&gt; </w:t>
      </w:r>
      <w:r w:rsidRPr="00BA18AC">
        <w:t xml:space="preserve">= Report Server Instance defined in </w:t>
      </w:r>
      <w:r w:rsidRPr="00BA18AC">
        <w:fldChar w:fldCharType="begin"/>
      </w:r>
      <w:r w:rsidRPr="00BA18AC">
        <w:instrText xml:space="preserve"> REF _Ref43894414 \r \h </w:instrText>
      </w:r>
      <w:r w:rsidRPr="00BA18AC">
        <w:fldChar w:fldCharType="separate"/>
      </w:r>
      <w:r w:rsidR="004C1D1D">
        <w:rPr>
          <w:b/>
          <w:bCs/>
          <w:lang w:val="en-US"/>
        </w:rPr>
        <w:t>Error! Reference source not found.</w:t>
      </w:r>
      <w:r w:rsidRPr="00BA18AC">
        <w:fldChar w:fldCharType="end"/>
      </w:r>
    </w:p>
    <w:p w14:paraId="52FE70BA" w14:textId="0B91F338" w:rsidR="00A85002" w:rsidRDefault="00A85002" w:rsidP="00A85002">
      <w:pPr>
        <w:ind w:left="1080"/>
      </w:pPr>
      <w:r>
        <w:tab/>
      </w:r>
      <w:r>
        <w:tab/>
      </w:r>
      <w:r w:rsidRPr="00273BBD">
        <w:rPr>
          <w:color w:val="548DD4" w:themeColor="text2" w:themeTint="99"/>
        </w:rPr>
        <w:t>&lt;Environment name&gt;</w:t>
      </w:r>
      <w:r>
        <w:rPr>
          <w:color w:val="548DD4" w:themeColor="text2" w:themeTint="99"/>
        </w:rPr>
        <w:t xml:space="preserve"> </w:t>
      </w:r>
      <w:r w:rsidRPr="00A713E5">
        <w:t xml:space="preserve">= Reports config name specified in </w:t>
      </w:r>
      <w:r w:rsidRPr="00A713E5">
        <w:fldChar w:fldCharType="begin"/>
      </w:r>
      <w:r w:rsidRPr="00A713E5">
        <w:instrText xml:space="preserve"> REF _Ref43898491 \r \h </w:instrText>
      </w:r>
      <w:r>
        <w:instrText xml:space="preserve"> \* MERGEFORMAT </w:instrText>
      </w:r>
      <w:r w:rsidRPr="00A713E5">
        <w:fldChar w:fldCharType="separate"/>
      </w:r>
      <w:r w:rsidR="004C1D1D">
        <w:t>4.2.3.4</w:t>
      </w:r>
      <w:r w:rsidRPr="00A713E5">
        <w:fldChar w:fldCharType="end"/>
      </w:r>
    </w:p>
    <w:p w14:paraId="06378476" w14:textId="77777777" w:rsidR="00A85002" w:rsidRPr="0056512C" w:rsidRDefault="00A85002" w:rsidP="00A85002"/>
    <w:p w14:paraId="1AE16422" w14:textId="77777777" w:rsidR="00A85002" w:rsidRDefault="00A85002" w:rsidP="00A85002">
      <w:pPr>
        <w:rPr>
          <w:rFonts w:ascii="Arial" w:eastAsia="Times New Roman" w:hAnsi="Arial" w:cs="Arial"/>
          <w:sz w:val="20"/>
          <w:szCs w:val="20"/>
        </w:rPr>
      </w:pPr>
      <w:bookmarkStart w:id="87" w:name="_Ref383185768"/>
      <w:bookmarkStart w:id="88" w:name="_Toc44078442"/>
      <w:r>
        <w:br w:type="page"/>
      </w:r>
    </w:p>
    <w:p w14:paraId="53CB27D8" w14:textId="77777777" w:rsidR="00A85002" w:rsidRDefault="00A85002" w:rsidP="00A85002">
      <w:pPr>
        <w:pStyle w:val="Heading3"/>
        <w:tabs>
          <w:tab w:val="left" w:pos="4320"/>
          <w:tab w:val="left" w:pos="7920"/>
        </w:tabs>
      </w:pPr>
      <w:bookmarkStart w:id="89" w:name="_Toc44687790"/>
      <w:r w:rsidRPr="0056512C">
        <w:lastRenderedPageBreak/>
        <w:t xml:space="preserve">Deploy </w:t>
      </w:r>
      <w:proofErr w:type="spellStart"/>
      <w:r w:rsidRPr="0056512C">
        <w:t>MapViewer</w:t>
      </w:r>
      <w:bookmarkEnd w:id="87"/>
      <w:bookmarkEnd w:id="88"/>
      <w:bookmarkEnd w:id="89"/>
      <w:proofErr w:type="spellEnd"/>
    </w:p>
    <w:p w14:paraId="33C46BDA" w14:textId="77777777" w:rsidR="00A85002" w:rsidRDefault="00A85002" w:rsidP="00A85002">
      <w:pPr>
        <w:pStyle w:val="Heading4"/>
      </w:pPr>
      <w:bookmarkStart w:id="90" w:name="_Toc44687791"/>
      <w:r>
        <w:t>JRE Java settings</w:t>
      </w:r>
      <w:bookmarkEnd w:id="90"/>
    </w:p>
    <w:p w14:paraId="116A50A2" w14:textId="77777777" w:rsidR="00A85002" w:rsidRDefault="00A85002" w:rsidP="00A85002">
      <w:r w:rsidRPr="003D07FD">
        <w:t>On each client machine the Jar Cache will need to be cleared. This can be done by the following methods</w:t>
      </w:r>
      <w:r w:rsidRPr="00A6321E">
        <w:t>.</w:t>
      </w:r>
      <w:r>
        <w:br/>
      </w:r>
      <w:r w:rsidRPr="00A6321E">
        <w:t>Oracle JRE users</w:t>
      </w:r>
      <w:r>
        <w:t>:</w:t>
      </w:r>
    </w:p>
    <w:p w14:paraId="36A40070" w14:textId="77777777" w:rsidR="00A85002" w:rsidRPr="00BB6694" w:rsidRDefault="00A85002" w:rsidP="009612CC">
      <w:pPr>
        <w:pStyle w:val="Body"/>
        <w:numPr>
          <w:ilvl w:val="0"/>
          <w:numId w:val="29"/>
        </w:numPr>
        <w:rPr>
          <w:rFonts w:eastAsiaTheme="minorEastAsia" w:cstheme="minorBidi"/>
        </w:rPr>
      </w:pPr>
      <w:r w:rsidRPr="00BB6694">
        <w:rPr>
          <w:rFonts w:eastAsiaTheme="minorEastAsia" w:cstheme="minorBidi"/>
        </w:rPr>
        <w:t xml:space="preserve">Open Windows Control Panel and open Java Control Panel as below - </w:t>
      </w:r>
    </w:p>
    <w:p w14:paraId="4CB19B42" w14:textId="77777777" w:rsidR="00A85002" w:rsidRPr="00A6321E" w:rsidRDefault="00A85002" w:rsidP="00A85002">
      <w:pPr>
        <w:pStyle w:val="Body"/>
      </w:pPr>
      <w:r w:rsidRPr="003D07FD">
        <w:tab/>
      </w:r>
    </w:p>
    <w:p w14:paraId="549E1342" w14:textId="77777777" w:rsidR="00A85002" w:rsidRDefault="00A85002" w:rsidP="00A85002">
      <w:pPr>
        <w:ind w:left="720"/>
      </w:pPr>
      <w:r>
        <w:rPr>
          <w:noProof/>
        </w:rPr>
        <w:drawing>
          <wp:inline distT="0" distB="0" distL="0" distR="0" wp14:anchorId="53D1AB7E" wp14:editId="2DACD1D9">
            <wp:extent cx="2981325" cy="2766760"/>
            <wp:effectExtent l="0" t="0" r="0" b="0"/>
            <wp:docPr id="6" name="Picture 6"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4F55B47A" w14:textId="77777777" w:rsidR="00A85002" w:rsidRPr="00BB6694" w:rsidRDefault="00A85002" w:rsidP="009612CC">
      <w:pPr>
        <w:pStyle w:val="Body"/>
        <w:numPr>
          <w:ilvl w:val="0"/>
          <w:numId w:val="29"/>
        </w:numPr>
        <w:rPr>
          <w:rFonts w:eastAsiaTheme="minorEastAsia" w:cstheme="minorBidi"/>
        </w:rPr>
      </w:pPr>
      <w:r w:rsidRPr="00BB6694">
        <w:rPr>
          <w:rFonts w:eastAsiaTheme="minorEastAsia" w:cstheme="minorBidi"/>
        </w:rPr>
        <w:t xml:space="preserve">Navigate to the "General" tab and click "Settings" button. </w:t>
      </w:r>
    </w:p>
    <w:p w14:paraId="25F97C92" w14:textId="77777777" w:rsidR="00A85002" w:rsidRDefault="00A85002" w:rsidP="00A85002">
      <w:pPr>
        <w:pStyle w:val="Body"/>
        <w:ind w:left="720"/>
      </w:pPr>
      <w:r>
        <w:rPr>
          <w:noProof/>
        </w:rPr>
        <w:drawing>
          <wp:inline distT="0" distB="0" distL="0" distR="0" wp14:anchorId="59FB39D6" wp14:editId="15E6B5F0">
            <wp:extent cx="3181350" cy="2330396"/>
            <wp:effectExtent l="0" t="0" r="0" b="0"/>
            <wp:docPr id="8" name="Picture 8"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6F2CB51E" w14:textId="77777777" w:rsidR="00A85002" w:rsidRDefault="00A85002" w:rsidP="00A85002">
      <w:r>
        <w:br w:type="page"/>
      </w:r>
    </w:p>
    <w:p w14:paraId="212D3610" w14:textId="77777777" w:rsidR="00A85002" w:rsidRPr="00BB6694" w:rsidRDefault="00A85002" w:rsidP="009612CC">
      <w:pPr>
        <w:pStyle w:val="Body"/>
        <w:numPr>
          <w:ilvl w:val="0"/>
          <w:numId w:val="29"/>
        </w:numPr>
        <w:rPr>
          <w:rFonts w:eastAsiaTheme="minorEastAsia" w:cstheme="minorBidi"/>
        </w:rPr>
      </w:pPr>
      <w:r w:rsidRPr="00BB6694">
        <w:rPr>
          <w:rFonts w:eastAsiaTheme="minorEastAsia" w:cstheme="minorBidi"/>
        </w:rPr>
        <w:lastRenderedPageBreak/>
        <w:t>In the Disk Space section click "Delete Files" button, select all options in the resulting screen and press OK</w:t>
      </w:r>
    </w:p>
    <w:p w14:paraId="5E7FC885" w14:textId="77777777" w:rsidR="00A85002" w:rsidRDefault="00A85002" w:rsidP="00A8500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A85002" w14:paraId="766BAEAE" w14:textId="77777777" w:rsidTr="007051DB">
        <w:tc>
          <w:tcPr>
            <w:tcW w:w="4331" w:type="dxa"/>
          </w:tcPr>
          <w:p w14:paraId="673C85CF" w14:textId="77777777" w:rsidR="00A85002" w:rsidRDefault="00A85002" w:rsidP="007051DB">
            <w:pPr>
              <w:pStyle w:val="Body"/>
            </w:pPr>
            <w:r>
              <w:rPr>
                <w:noProof/>
              </w:rPr>
              <w:drawing>
                <wp:inline distT="0" distB="0" distL="0" distR="0" wp14:anchorId="4EDE80F1" wp14:editId="490585B3">
                  <wp:extent cx="2581275" cy="1906331"/>
                  <wp:effectExtent l="0" t="0" r="0" b="0"/>
                  <wp:docPr id="10" name="Picture 10"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17E63AD5" w14:textId="77777777" w:rsidR="00A85002" w:rsidRDefault="00A85002" w:rsidP="007051DB">
            <w:pPr>
              <w:pStyle w:val="Body"/>
            </w:pPr>
            <w:r>
              <w:rPr>
                <w:noProof/>
              </w:rPr>
              <w:drawing>
                <wp:inline distT="0" distB="0" distL="0" distR="0" wp14:anchorId="73E7104C" wp14:editId="02691F83">
                  <wp:extent cx="1411959" cy="1219200"/>
                  <wp:effectExtent l="0" t="0" r="0" b="0"/>
                  <wp:docPr id="11" name="Picture 11"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1C1936FC" w14:textId="77777777" w:rsidR="00A85002" w:rsidRDefault="00A85002" w:rsidP="00A85002">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0E5F1912" w14:textId="77777777" w:rsidR="00A85002" w:rsidRPr="00A6321E" w:rsidRDefault="00A85002" w:rsidP="00A85002">
      <w:pPr>
        <w:ind w:left="720"/>
      </w:pPr>
      <w:r w:rsidRPr="00A6321E">
        <w:rPr>
          <w:noProof/>
        </w:rPr>
        <w:drawing>
          <wp:inline distT="0" distB="0" distL="0" distR="0" wp14:anchorId="15EA8749" wp14:editId="6154B2D1">
            <wp:extent cx="2748566" cy="1447800"/>
            <wp:effectExtent l="152400" t="152400" r="356870" b="361950"/>
            <wp:docPr id="12" name="Picture 12"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5191DE" w14:textId="77777777" w:rsidR="00A85002" w:rsidRDefault="00A85002" w:rsidP="00A85002">
      <w:r>
        <w:t xml:space="preserve">     </w:t>
      </w:r>
    </w:p>
    <w:p w14:paraId="6155D2AE" w14:textId="77777777" w:rsidR="00A85002" w:rsidRPr="00A6321E" w:rsidRDefault="00A85002" w:rsidP="00A85002">
      <w:r>
        <w:t>Again, open the Java Control Panel</w:t>
      </w:r>
      <w:r w:rsidRPr="00A6321E">
        <w:t xml:space="preserve"> as described above. In the Java Control Panel go to – </w:t>
      </w:r>
    </w:p>
    <w:p w14:paraId="34803FBE" w14:textId="77777777" w:rsidR="00A85002" w:rsidRPr="00A6321E" w:rsidRDefault="00A85002" w:rsidP="00A85002">
      <w:r>
        <w:t xml:space="preserve">     </w:t>
      </w:r>
      <w:r w:rsidRPr="00A6321E">
        <w:t>Security -&gt; Manage Certificates…</w:t>
      </w:r>
    </w:p>
    <w:p w14:paraId="371A3065" w14:textId="77777777" w:rsidR="00A85002" w:rsidRDefault="00A85002" w:rsidP="00A85002">
      <w:r w:rsidRPr="006B29B0">
        <w:t xml:space="preserve">     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A85002" w14:paraId="3429121E" w14:textId="77777777" w:rsidTr="007051DB">
        <w:tc>
          <w:tcPr>
            <w:tcW w:w="5035" w:type="dxa"/>
          </w:tcPr>
          <w:p w14:paraId="02BF5A67" w14:textId="77777777" w:rsidR="00A85002" w:rsidRDefault="00A85002" w:rsidP="007051DB">
            <w:r>
              <w:rPr>
                <w:noProof/>
              </w:rPr>
              <w:lastRenderedPageBreak/>
              <w:drawing>
                <wp:inline distT="0" distB="0" distL="0" distR="0" wp14:anchorId="095CEEB8" wp14:editId="4D3EC6CF">
                  <wp:extent cx="2962275" cy="3111455"/>
                  <wp:effectExtent l="0" t="0" r="0" b="0"/>
                  <wp:docPr id="15" name="Picture 15"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01FBCE61" w14:textId="77777777" w:rsidR="00A85002" w:rsidRDefault="00A85002" w:rsidP="007051DB">
            <w:r>
              <w:rPr>
                <w:noProof/>
              </w:rPr>
              <w:drawing>
                <wp:inline distT="0" distB="0" distL="0" distR="0" wp14:anchorId="7C5DD55A" wp14:editId="36CEDBF3">
                  <wp:extent cx="3114675" cy="2055262"/>
                  <wp:effectExtent l="0" t="0" r="0" b="0"/>
                  <wp:docPr id="16" name="Picture 16"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26A8E030" w14:textId="77777777" w:rsidR="00A85002" w:rsidRPr="00A6321E" w:rsidRDefault="00A85002" w:rsidP="00A85002"/>
    <w:p w14:paraId="37AD54B9" w14:textId="77777777" w:rsidR="00A85002" w:rsidRPr="00A6321E" w:rsidRDefault="00A85002" w:rsidP="00A85002">
      <w:r>
        <w:t xml:space="preserve">     Close the </w:t>
      </w:r>
      <w:r w:rsidRPr="00A6321E">
        <w:t>Java Control Panel.</w:t>
      </w:r>
    </w:p>
    <w:p w14:paraId="0F981B65" w14:textId="77777777" w:rsidR="00A85002" w:rsidRPr="00A6321E" w:rsidRDefault="00A85002" w:rsidP="00A85002">
      <w:r>
        <w:t xml:space="preserve">     After this</w:t>
      </w:r>
      <w:r w:rsidRPr="00A6321E">
        <w:t>, you should not see any warnings in future, unless the certificate gets removed.</w:t>
      </w:r>
    </w:p>
    <w:p w14:paraId="595FB187" w14:textId="77777777" w:rsidR="00A85002" w:rsidRDefault="00A85002" w:rsidP="00A85002">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472A7EF4" w14:textId="77777777" w:rsidR="00A85002" w:rsidRDefault="00A85002" w:rsidP="00A85002">
      <w:pPr>
        <w:pStyle w:val="Heading4"/>
      </w:pPr>
      <w:bookmarkStart w:id="91" w:name="_Toc44687792"/>
      <w:r>
        <w:t>MV_SECURITY Option</w:t>
      </w:r>
      <w:bookmarkEnd w:id="91"/>
    </w:p>
    <w:p w14:paraId="44553A98" w14:textId="77777777" w:rsidR="00A85002" w:rsidRDefault="00A85002" w:rsidP="00A85002">
      <w:r>
        <w:t xml:space="preserve">Please ensure that the MV_SECURITY option in the </w:t>
      </w:r>
      <w:proofErr w:type="spellStart"/>
      <w:r>
        <w:t>Mapviewer</w:t>
      </w:r>
      <w:proofErr w:type="spellEnd"/>
      <w:r>
        <w:t xml:space="preserve"> config file is set to FALSE. This </w:t>
      </w:r>
      <w:proofErr w:type="gramStart"/>
      <w:r>
        <w:t>has to</w:t>
      </w:r>
      <w:proofErr w:type="gramEnd"/>
      <w:r>
        <w:t xml:space="preserve"> be set to FALSE so that the Java code can create a data source on the fly when the preferred data source is not set.</w:t>
      </w:r>
    </w:p>
    <w:p w14:paraId="14B5BEE6" w14:textId="77777777" w:rsidR="00A85002" w:rsidRDefault="00A85002" w:rsidP="00A85002"/>
    <w:p w14:paraId="1B6943B1" w14:textId="77777777" w:rsidR="00A85002" w:rsidRDefault="00A85002" w:rsidP="00A85002"/>
    <w:p w14:paraId="30569161" w14:textId="77777777" w:rsidR="00A85002" w:rsidRPr="00A6321E" w:rsidRDefault="00A85002" w:rsidP="00A85002">
      <w:pPr>
        <w:ind w:left="720"/>
      </w:pPr>
      <w:r w:rsidRPr="00A6321E">
        <w:rPr>
          <w:noProof/>
        </w:rPr>
        <w:lastRenderedPageBreak/>
        <w:drawing>
          <wp:inline distT="0" distB="0" distL="0" distR="0" wp14:anchorId="38D8D5AA" wp14:editId="7189B32C">
            <wp:extent cx="3580953" cy="237142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580953" cy="2371429"/>
                    </a:xfrm>
                    <a:prstGeom prst="rect">
                      <a:avLst/>
                    </a:prstGeom>
                  </pic:spPr>
                </pic:pic>
              </a:graphicData>
            </a:graphic>
          </wp:inline>
        </w:drawing>
      </w:r>
    </w:p>
    <w:p w14:paraId="0413F2EF" w14:textId="77777777" w:rsidR="00A85002" w:rsidRDefault="00A85002" w:rsidP="00A85002">
      <w:pPr>
        <w:pStyle w:val="TableText"/>
        <w:ind w:left="426"/>
        <w:rPr>
          <w:rFonts w:ascii="Courier New" w:hAnsi="Courier New" w:cs="Courier New"/>
          <w:sz w:val="18"/>
          <w:szCs w:val="18"/>
        </w:rPr>
      </w:pPr>
    </w:p>
    <w:p w14:paraId="0C5B7340" w14:textId="77777777" w:rsidR="00A85002" w:rsidRDefault="00A85002" w:rsidP="00A85002">
      <w:pPr>
        <w:pStyle w:val="Heading4"/>
      </w:pPr>
      <w:bookmarkStart w:id="92" w:name="_Toc44687793"/>
      <w:proofErr w:type="spellStart"/>
      <w:r w:rsidRPr="00AB6B86">
        <w:t>Undeploying</w:t>
      </w:r>
      <w:proofErr w:type="spellEnd"/>
      <w:r w:rsidRPr="00AB6B86">
        <w:t xml:space="preserve"> </w:t>
      </w:r>
      <w:r>
        <w:t>Any Existing</w:t>
      </w:r>
      <w:r w:rsidRPr="00AB6B86">
        <w:t xml:space="preserve"> </w:t>
      </w:r>
      <w:proofErr w:type="spellStart"/>
      <w:r>
        <w:t>Mapviewer</w:t>
      </w:r>
      <w:bookmarkEnd w:id="92"/>
      <w:proofErr w:type="spellEnd"/>
    </w:p>
    <w:p w14:paraId="2B61091C" w14:textId="77777777" w:rsidR="00A85002" w:rsidRPr="00297BBA" w:rsidRDefault="00A85002" w:rsidP="00A85002">
      <w:pPr>
        <w:pStyle w:val="Body"/>
      </w:pPr>
    </w:p>
    <w:p w14:paraId="44A74D1D" w14:textId="77777777" w:rsidR="00A85002" w:rsidRPr="006E0BAE" w:rsidRDefault="00A85002" w:rsidP="009612CC">
      <w:pPr>
        <w:pStyle w:val="Body"/>
        <w:numPr>
          <w:ilvl w:val="0"/>
          <w:numId w:val="28"/>
        </w:numPr>
        <w:rPr>
          <w:rFonts w:eastAsiaTheme="minorEastAsia" w:cstheme="minorBidi"/>
        </w:rPr>
      </w:pPr>
      <w:r w:rsidRPr="006E0BAE">
        <w:rPr>
          <w:rFonts w:eastAsiaTheme="minorEastAsia" w:cstheme="minorBidi"/>
        </w:rPr>
        <w:t xml:space="preserve">Log on to the </w:t>
      </w:r>
      <w:r w:rsidRPr="006E0BAE">
        <w:rPr>
          <w:rFonts w:eastAsiaTheme="minorEastAsia" w:cstheme="minorBidi"/>
          <w:b/>
          <w:bCs/>
        </w:rPr>
        <w:t xml:space="preserve">Oracle WebLogic </w:t>
      </w:r>
      <w:proofErr w:type="spellStart"/>
      <w:r w:rsidRPr="006E0BAE">
        <w:rPr>
          <w:rFonts w:eastAsiaTheme="minorEastAsia" w:cstheme="minorBidi"/>
          <w:b/>
          <w:bCs/>
        </w:rPr>
        <w:t>MapViewer</w:t>
      </w:r>
      <w:proofErr w:type="spellEnd"/>
      <w:r w:rsidRPr="006E0BAE">
        <w:rPr>
          <w:rFonts w:eastAsiaTheme="minorEastAsia" w:cstheme="minorBidi"/>
          <w:b/>
          <w:bCs/>
        </w:rPr>
        <w:t xml:space="preserve"> Server Admin Console</w:t>
      </w:r>
      <w:r w:rsidRPr="006E0BAE">
        <w:rPr>
          <w:rFonts w:eastAsiaTheme="minorEastAsia" w:cstheme="minorBidi"/>
        </w:rPr>
        <w:t xml:space="preserve"> page.</w:t>
      </w:r>
    </w:p>
    <w:p w14:paraId="6146387C" w14:textId="77777777" w:rsidR="00A85002" w:rsidRPr="006E0BAE" w:rsidRDefault="00A85002" w:rsidP="009612CC">
      <w:pPr>
        <w:pStyle w:val="Body"/>
        <w:numPr>
          <w:ilvl w:val="0"/>
          <w:numId w:val="28"/>
        </w:numPr>
        <w:rPr>
          <w:rFonts w:cstheme="minorHAnsi"/>
        </w:rPr>
      </w:pPr>
      <w:r w:rsidRPr="006E0BAE">
        <w:rPr>
          <w:rFonts w:cstheme="minorHAnsi"/>
        </w:rPr>
        <w:t>Go to</w:t>
      </w:r>
      <w:r w:rsidRPr="006E0BAE">
        <w:rPr>
          <w:rFonts w:cstheme="minorHAnsi"/>
          <w:b/>
        </w:rPr>
        <w:t xml:space="preserve"> Domain Structure </w:t>
      </w:r>
      <w:r w:rsidRPr="006E0BAE">
        <w:rPr>
          <w:rFonts w:cstheme="minorHAnsi"/>
        </w:rPr>
        <w:t>&gt;</w:t>
      </w:r>
      <w:r w:rsidRPr="006E0BAE">
        <w:rPr>
          <w:rFonts w:cstheme="minorHAnsi"/>
          <w:b/>
        </w:rPr>
        <w:t xml:space="preserve"> Deployments</w:t>
      </w:r>
      <w:r w:rsidRPr="006E0BAE">
        <w:rPr>
          <w:rFonts w:cstheme="minorHAnsi"/>
        </w:rPr>
        <w:t>.</w:t>
      </w:r>
    </w:p>
    <w:p w14:paraId="5DF1DCEA" w14:textId="77777777" w:rsidR="00A85002" w:rsidRPr="006E0BAE" w:rsidRDefault="00A85002" w:rsidP="009612CC">
      <w:pPr>
        <w:pStyle w:val="Body"/>
        <w:numPr>
          <w:ilvl w:val="0"/>
          <w:numId w:val="28"/>
        </w:numPr>
        <w:rPr>
          <w:rFonts w:cstheme="minorHAnsi"/>
        </w:rPr>
      </w:pPr>
      <w:r w:rsidRPr="006E0BAE">
        <w:rPr>
          <w:rFonts w:cstheme="minorHAnsi"/>
        </w:rPr>
        <w:t xml:space="preserve">On the </w:t>
      </w:r>
      <w:r w:rsidRPr="006E0BAE">
        <w:rPr>
          <w:rFonts w:cstheme="minorHAnsi"/>
          <w:b/>
        </w:rPr>
        <w:t xml:space="preserve">Summary of Deployments </w:t>
      </w:r>
      <w:r w:rsidRPr="006E0BAE">
        <w:rPr>
          <w:rFonts w:cstheme="minorHAnsi"/>
        </w:rPr>
        <w:t xml:space="preserve">page, select the existing </w:t>
      </w:r>
      <w:proofErr w:type="spellStart"/>
      <w:r w:rsidRPr="006E0BAE">
        <w:rPr>
          <w:rFonts w:cstheme="minorHAnsi"/>
        </w:rPr>
        <w:t>mapviewer</w:t>
      </w:r>
      <w:proofErr w:type="spellEnd"/>
      <w:r w:rsidRPr="006E0BAE">
        <w:rPr>
          <w:rFonts w:cstheme="minorHAnsi"/>
        </w:rPr>
        <w:t xml:space="preserve"> application and click on </w:t>
      </w:r>
      <w:r w:rsidRPr="006E0BAE">
        <w:rPr>
          <w:rFonts w:cstheme="minorHAnsi"/>
          <w:b/>
        </w:rPr>
        <w:t xml:space="preserve">Stop </w:t>
      </w:r>
      <w:r w:rsidRPr="006E0BAE">
        <w:rPr>
          <w:rFonts w:cstheme="minorHAnsi"/>
        </w:rPr>
        <w:t xml:space="preserve">&gt; </w:t>
      </w:r>
      <w:r w:rsidRPr="006E0BAE">
        <w:rPr>
          <w:rFonts w:cstheme="minorHAnsi"/>
          <w:b/>
        </w:rPr>
        <w:t>Force Stop Now</w:t>
      </w:r>
      <w:r w:rsidRPr="006E0BAE">
        <w:rPr>
          <w:rFonts w:cstheme="minorHAnsi"/>
        </w:rPr>
        <w:t xml:space="preserve"> (above/below the Deployments list), follow the next screen and confirm the stopping by clicking on </w:t>
      </w:r>
      <w:r w:rsidRPr="006E0BAE">
        <w:rPr>
          <w:rFonts w:cstheme="minorHAnsi"/>
          <w:b/>
        </w:rPr>
        <w:t>Yes</w:t>
      </w:r>
      <w:r w:rsidRPr="006E0BAE">
        <w:rPr>
          <w:rFonts w:cstheme="minorHAnsi"/>
        </w:rPr>
        <w:t xml:space="preserve"> button.</w:t>
      </w:r>
    </w:p>
    <w:p w14:paraId="22B4DE1E" w14:textId="77777777" w:rsidR="00A85002" w:rsidRPr="006E0BAE" w:rsidRDefault="00A85002" w:rsidP="009612CC">
      <w:pPr>
        <w:pStyle w:val="Body"/>
        <w:numPr>
          <w:ilvl w:val="0"/>
          <w:numId w:val="28"/>
        </w:numPr>
        <w:rPr>
          <w:rFonts w:cstheme="minorHAnsi"/>
        </w:rPr>
      </w:pPr>
      <w:r w:rsidRPr="006E0BAE">
        <w:rPr>
          <w:rFonts w:cstheme="minorHAnsi"/>
        </w:rPr>
        <w:t xml:space="preserve">If WebLogic Server was configured in </w:t>
      </w:r>
      <w:r w:rsidRPr="006E0BAE">
        <w:rPr>
          <w:rFonts w:cstheme="minorHAnsi"/>
          <w:b/>
        </w:rPr>
        <w:t>Production</w:t>
      </w:r>
      <w:r w:rsidRPr="006E0BAE">
        <w:rPr>
          <w:rFonts w:cstheme="minorHAnsi"/>
        </w:rPr>
        <w:t xml:space="preserve"> mode, lock the server: click on </w:t>
      </w:r>
      <w:r w:rsidRPr="006E0BAE">
        <w:rPr>
          <w:rFonts w:cstheme="minorHAnsi"/>
          <w:b/>
        </w:rPr>
        <w:t xml:space="preserve">Lock &amp; Edit </w:t>
      </w:r>
      <w:r w:rsidRPr="006E0BAE">
        <w:rPr>
          <w:rFonts w:cstheme="minorHAnsi"/>
        </w:rPr>
        <w:t>button.</w:t>
      </w:r>
    </w:p>
    <w:p w14:paraId="0FB9E7F6" w14:textId="77777777" w:rsidR="00A85002" w:rsidRPr="006E0BAE" w:rsidRDefault="00A85002" w:rsidP="009612CC">
      <w:pPr>
        <w:pStyle w:val="Body"/>
        <w:numPr>
          <w:ilvl w:val="0"/>
          <w:numId w:val="28"/>
        </w:numPr>
        <w:rPr>
          <w:rFonts w:cstheme="minorHAnsi"/>
        </w:rPr>
      </w:pPr>
      <w:r w:rsidRPr="006E0BAE">
        <w:rPr>
          <w:rFonts w:cstheme="minorHAnsi"/>
        </w:rPr>
        <w:t xml:space="preserve">Again, select the existing </w:t>
      </w:r>
      <w:proofErr w:type="spellStart"/>
      <w:r w:rsidRPr="006E0BAE">
        <w:rPr>
          <w:rFonts w:cstheme="minorHAnsi"/>
        </w:rPr>
        <w:t>mapviewer</w:t>
      </w:r>
      <w:proofErr w:type="spellEnd"/>
      <w:r w:rsidRPr="006E0BAE">
        <w:rPr>
          <w:rFonts w:cstheme="minorHAnsi"/>
        </w:rPr>
        <w:t xml:space="preserve"> application from the list and click on </w:t>
      </w:r>
      <w:r w:rsidRPr="006E0BAE">
        <w:rPr>
          <w:rFonts w:cstheme="minorHAnsi"/>
          <w:b/>
        </w:rPr>
        <w:t>Delete</w:t>
      </w:r>
      <w:r w:rsidRPr="006E0BAE">
        <w:rPr>
          <w:rFonts w:cstheme="minorHAnsi"/>
        </w:rPr>
        <w:t xml:space="preserve"> button (above/below the Deployments list), follow the next screen and confirm the deleting by clicking on </w:t>
      </w:r>
      <w:r w:rsidRPr="006E0BAE">
        <w:rPr>
          <w:rFonts w:cstheme="minorHAnsi"/>
          <w:b/>
        </w:rPr>
        <w:t>Yes</w:t>
      </w:r>
      <w:r w:rsidRPr="006E0BAE">
        <w:rPr>
          <w:rFonts w:cstheme="minorHAnsi"/>
        </w:rPr>
        <w:t xml:space="preserve"> button.</w:t>
      </w:r>
    </w:p>
    <w:p w14:paraId="6A0491A5" w14:textId="77777777" w:rsidR="00A85002" w:rsidRPr="006E0BAE" w:rsidRDefault="00A85002" w:rsidP="009612CC">
      <w:pPr>
        <w:pStyle w:val="Body"/>
        <w:numPr>
          <w:ilvl w:val="0"/>
          <w:numId w:val="28"/>
        </w:numPr>
        <w:rPr>
          <w:rFonts w:cstheme="minorHAnsi"/>
        </w:rPr>
      </w:pPr>
      <w:r w:rsidRPr="006E0BAE">
        <w:rPr>
          <w:rFonts w:cstheme="minorHAnsi"/>
        </w:rPr>
        <w:t xml:space="preserve">If WebLogic Server was configured in </w:t>
      </w:r>
      <w:r w:rsidRPr="006E0BAE">
        <w:rPr>
          <w:rFonts w:cstheme="minorHAnsi"/>
          <w:b/>
        </w:rPr>
        <w:t>Production</w:t>
      </w:r>
      <w:r w:rsidRPr="006E0BAE">
        <w:rPr>
          <w:rFonts w:cstheme="minorHAnsi"/>
        </w:rPr>
        <w:t xml:space="preserve"> mode, click </w:t>
      </w:r>
      <w:r w:rsidRPr="006E0BAE">
        <w:rPr>
          <w:rFonts w:cstheme="minorHAnsi"/>
          <w:b/>
        </w:rPr>
        <w:t>Activate Changes</w:t>
      </w:r>
      <w:r w:rsidRPr="006E0BAE">
        <w:rPr>
          <w:rFonts w:cstheme="minorHAnsi"/>
        </w:rPr>
        <w:t xml:space="preserve"> to remove the old deployment completely.</w:t>
      </w:r>
    </w:p>
    <w:p w14:paraId="4C545982" w14:textId="77777777" w:rsidR="00A85002" w:rsidRPr="00BB6694" w:rsidRDefault="00A85002" w:rsidP="00A85002"/>
    <w:p w14:paraId="5AFA9FA6" w14:textId="77777777" w:rsidR="00A85002" w:rsidRDefault="00A85002" w:rsidP="00A85002">
      <w:pPr>
        <w:rPr>
          <w:rFonts w:ascii="Arial" w:eastAsia="Times New Roman" w:hAnsi="Arial" w:cs="Times New Roman"/>
          <w:sz w:val="20"/>
          <w:szCs w:val="20"/>
        </w:rPr>
      </w:pPr>
      <w:r>
        <w:br w:type="page"/>
      </w:r>
    </w:p>
    <w:p w14:paraId="5BCB91D3" w14:textId="77777777" w:rsidR="00A85002" w:rsidRDefault="00A85002" w:rsidP="00A85002">
      <w:pPr>
        <w:pStyle w:val="Heading4"/>
      </w:pPr>
      <w:bookmarkStart w:id="93" w:name="_Toc44687794"/>
      <w:r>
        <w:lastRenderedPageBreak/>
        <w:t xml:space="preserve">Deploy New </w:t>
      </w:r>
      <w:proofErr w:type="spellStart"/>
      <w:r>
        <w:t>Mapviewer</w:t>
      </w:r>
      <w:bookmarkEnd w:id="93"/>
      <w:proofErr w:type="spellEnd"/>
    </w:p>
    <w:p w14:paraId="2BA6226C" w14:textId="77777777" w:rsidR="00A85002" w:rsidRDefault="00A85002" w:rsidP="00A85002">
      <w:pPr>
        <w:keepNext/>
      </w:pPr>
      <w:r w:rsidRPr="0056512C">
        <w:t>Launch WebLogic Enterprise Manager in a browser (</w:t>
      </w:r>
      <w:r w:rsidRPr="003D20C7">
        <w:t>http://localhost:7001/console</w:t>
      </w:r>
      <w:r w:rsidRPr="0056512C">
        <w:t>)</w:t>
      </w:r>
      <w:r>
        <w:t xml:space="preserve"> and highlight </w:t>
      </w:r>
      <w:r w:rsidRPr="0042793A">
        <w:rPr>
          <w:b/>
          <w:bCs/>
        </w:rPr>
        <w:t>‘Servers’</w:t>
      </w:r>
      <w:r>
        <w:t xml:space="preserve"> under Domain Structure</w:t>
      </w:r>
      <w:r w:rsidRPr="0056512C">
        <w:t>:</w:t>
      </w:r>
    </w:p>
    <w:p w14:paraId="1F8349C0" w14:textId="77777777" w:rsidR="00A85002" w:rsidRPr="0056512C" w:rsidRDefault="00A85002" w:rsidP="00A85002">
      <w:pPr>
        <w:keepNext/>
        <w:ind w:left="720"/>
      </w:pPr>
      <w:r>
        <w:rPr>
          <w:noProof/>
        </w:rPr>
        <w:drawing>
          <wp:inline distT="0" distB="0" distL="0" distR="0" wp14:anchorId="4AAB85B6" wp14:editId="31357228">
            <wp:extent cx="1847850" cy="90339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0AB10D4A" w14:textId="77777777" w:rsidR="00A85002" w:rsidRDefault="00A85002" w:rsidP="00A85002">
      <w:pPr>
        <w:spacing w:after="0"/>
      </w:pPr>
    </w:p>
    <w:p w14:paraId="45578EBF" w14:textId="77777777" w:rsidR="00A85002" w:rsidRDefault="00A85002" w:rsidP="00A85002">
      <w:r>
        <w:t xml:space="preserve">Select the ‘Control’ Tab, select the checkbox next to the </w:t>
      </w:r>
      <w:proofErr w:type="spellStart"/>
      <w:r>
        <w:t>Mapview</w:t>
      </w:r>
      <w:proofErr w:type="spellEnd"/>
      <w:r>
        <w:t xml:space="preserve"> Server, </w:t>
      </w:r>
      <w:proofErr w:type="spellStart"/>
      <w:r>
        <w:t>eg</w:t>
      </w:r>
      <w:proofErr w:type="spellEnd"/>
      <w:r>
        <w:t>: WLS_MAPVR and force shutdown:</w:t>
      </w:r>
    </w:p>
    <w:p w14:paraId="4B0C1E70" w14:textId="77777777" w:rsidR="00A85002" w:rsidRDefault="00A85002" w:rsidP="00A85002">
      <w:pPr>
        <w:ind w:left="720"/>
      </w:pPr>
      <w:r>
        <w:rPr>
          <w:noProof/>
        </w:rPr>
        <w:drawing>
          <wp:inline distT="0" distB="0" distL="0" distR="0" wp14:anchorId="6A69369B" wp14:editId="6160BC7C">
            <wp:extent cx="4400550" cy="341307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8653" cy="3419362"/>
                    </a:xfrm>
                    <a:prstGeom prst="rect">
                      <a:avLst/>
                    </a:prstGeom>
                  </pic:spPr>
                </pic:pic>
              </a:graphicData>
            </a:graphic>
          </wp:inline>
        </w:drawing>
      </w:r>
    </w:p>
    <w:p w14:paraId="2AF87B7E" w14:textId="77777777" w:rsidR="00A85002" w:rsidRPr="00F3235E" w:rsidRDefault="00A85002" w:rsidP="009612CC">
      <w:pPr>
        <w:pStyle w:val="ListParagraph"/>
        <w:numPr>
          <w:ilvl w:val="0"/>
          <w:numId w:val="27"/>
        </w:numPr>
      </w:pPr>
      <w:r>
        <w:t xml:space="preserve">Create a directory named </w:t>
      </w:r>
      <w:proofErr w:type="spellStart"/>
      <w:r w:rsidRPr="00F3235E">
        <w:rPr>
          <w:b/>
          <w:bCs/>
        </w:rPr>
        <w:t>mapviewer</w:t>
      </w:r>
      <w:proofErr w:type="spellEnd"/>
      <w:r>
        <w:t xml:space="preserve">, in an appropriate folder </w:t>
      </w:r>
      <w:proofErr w:type="spellStart"/>
      <w:r>
        <w:t>eg.</w:t>
      </w:r>
      <w:proofErr w:type="spellEnd"/>
      <w:r>
        <w:t xml:space="preserve"> </w:t>
      </w:r>
      <w:r w:rsidRPr="00F3235E">
        <w:t>C:\Oracle\Product\Middleware\mapviewer</w:t>
      </w:r>
    </w:p>
    <w:p w14:paraId="19A64B38" w14:textId="77777777" w:rsidR="00A85002" w:rsidRDefault="00A85002" w:rsidP="009612CC">
      <w:pPr>
        <w:pStyle w:val="TableText"/>
        <w:numPr>
          <w:ilvl w:val="0"/>
          <w:numId w:val="27"/>
        </w:numPr>
        <w:rPr>
          <w:sz w:val="22"/>
          <w:szCs w:val="20"/>
        </w:rPr>
      </w:pPr>
      <w:r w:rsidRPr="005A2BD4">
        <w:rPr>
          <w:rFonts w:ascii="Times New Roman" w:hAnsi="Times New Roman"/>
          <w:sz w:val="22"/>
          <w:szCs w:val="20"/>
        </w:rPr>
        <w:t xml:space="preserve">Copy </w:t>
      </w:r>
      <w:proofErr w:type="spellStart"/>
      <w:r w:rsidRPr="005A2BD4">
        <w:rPr>
          <w:rFonts w:ascii="Times New Roman" w:hAnsi="Times New Roman"/>
          <w:b/>
          <w:bCs/>
          <w:sz w:val="22"/>
          <w:szCs w:val="20"/>
        </w:rPr>
        <w:t>mapviewer.ear</w:t>
      </w:r>
      <w:proofErr w:type="spellEnd"/>
      <w:r w:rsidRPr="005A2BD4">
        <w:rPr>
          <w:rFonts w:ascii="Times New Roman" w:hAnsi="Times New Roman"/>
          <w:sz w:val="22"/>
          <w:szCs w:val="20"/>
        </w:rPr>
        <w:t xml:space="preserve"> from </w:t>
      </w:r>
      <w:r w:rsidRPr="00AD1B40">
        <w:rPr>
          <w:rFonts w:ascii="Times New Roman" w:hAnsi="Times New Roman"/>
          <w:sz w:val="22"/>
          <w:szCs w:val="20"/>
        </w:rPr>
        <w:t>&lt;</w:t>
      </w:r>
      <w:proofErr w:type="spellStart"/>
      <w:r w:rsidRPr="00AD1B40">
        <w:rPr>
          <w:rFonts w:ascii="Times New Roman" w:hAnsi="Times New Roman"/>
          <w:sz w:val="22"/>
          <w:szCs w:val="20"/>
        </w:rPr>
        <w:t>exor_base</w:t>
      </w:r>
      <w:proofErr w:type="spellEnd"/>
      <w:r w:rsidRPr="00AD1B40">
        <w:rPr>
          <w:rFonts w:ascii="Times New Roman" w:hAnsi="Times New Roman"/>
          <w:sz w:val="22"/>
          <w:szCs w:val="20"/>
        </w:rPr>
        <w:t xml:space="preserve">&gt;/admin/lib into </w:t>
      </w:r>
      <w:r>
        <w:rPr>
          <w:rFonts w:ascii="Times New Roman" w:hAnsi="Times New Roman"/>
          <w:sz w:val="22"/>
          <w:szCs w:val="20"/>
        </w:rPr>
        <w:t xml:space="preserve">the newly created </w:t>
      </w:r>
      <w:proofErr w:type="spellStart"/>
      <w:r w:rsidRPr="005A2BD4">
        <w:rPr>
          <w:rFonts w:ascii="Times New Roman" w:hAnsi="Times New Roman"/>
          <w:b/>
          <w:bCs/>
          <w:sz w:val="22"/>
          <w:szCs w:val="20"/>
        </w:rPr>
        <w:t>mapviewer</w:t>
      </w:r>
      <w:proofErr w:type="spellEnd"/>
      <w:r w:rsidRPr="005A2BD4">
        <w:rPr>
          <w:sz w:val="22"/>
          <w:szCs w:val="20"/>
        </w:rPr>
        <w:t xml:space="preserve"> </w:t>
      </w:r>
      <w:r w:rsidRPr="00AD1B40">
        <w:rPr>
          <w:rFonts w:ascii="Times New Roman" w:hAnsi="Times New Roman"/>
          <w:sz w:val="22"/>
          <w:szCs w:val="20"/>
        </w:rPr>
        <w:t>directory</w:t>
      </w:r>
      <w:r w:rsidRPr="005A2BD4">
        <w:rPr>
          <w:sz w:val="22"/>
          <w:szCs w:val="20"/>
        </w:rPr>
        <w:t xml:space="preserve">. </w:t>
      </w:r>
    </w:p>
    <w:p w14:paraId="1BA070E6" w14:textId="77777777" w:rsidR="00A85002" w:rsidRPr="005A2BD4" w:rsidRDefault="00A85002" w:rsidP="00A85002">
      <w:pPr>
        <w:pStyle w:val="TableText"/>
        <w:ind w:left="720"/>
        <w:rPr>
          <w:sz w:val="22"/>
          <w:szCs w:val="20"/>
        </w:rPr>
      </w:pPr>
    </w:p>
    <w:p w14:paraId="7517DAF4" w14:textId="77777777" w:rsidR="00A85002" w:rsidRDefault="00A85002" w:rsidP="009612CC">
      <w:pPr>
        <w:pStyle w:val="ListParagraph"/>
        <w:numPr>
          <w:ilvl w:val="0"/>
          <w:numId w:val="27"/>
        </w:numPr>
      </w:pPr>
      <w:r>
        <w:t xml:space="preserve">Unpack </w:t>
      </w:r>
      <w:proofErr w:type="spellStart"/>
      <w:r>
        <w:rPr>
          <w:b/>
          <w:bCs/>
        </w:rPr>
        <w:t>mapviewer.ear</w:t>
      </w:r>
      <w:proofErr w:type="spellEnd"/>
      <w:r>
        <w:rPr>
          <w:b/>
          <w:bCs/>
          <w:i/>
          <w:iCs/>
        </w:rPr>
        <w:t xml:space="preserve"> </w:t>
      </w:r>
      <w:r>
        <w:t xml:space="preserve">into folder </w:t>
      </w:r>
      <w:proofErr w:type="spellStart"/>
      <w:r w:rsidRPr="000B1C9B">
        <w:rPr>
          <w:b/>
          <w:bCs/>
        </w:rPr>
        <w:t>mapviewer</w:t>
      </w:r>
      <w:proofErr w:type="spellEnd"/>
    </w:p>
    <w:p w14:paraId="2F37B3B5" w14:textId="77777777" w:rsidR="00A85002" w:rsidRDefault="00A85002" w:rsidP="00A85002">
      <w:pPr>
        <w:pStyle w:val="ListParagraph"/>
      </w:pPr>
    </w:p>
    <w:p w14:paraId="06F60458" w14:textId="77777777" w:rsidR="00A85002" w:rsidRPr="00AD1B40" w:rsidRDefault="00A85002" w:rsidP="009612CC">
      <w:pPr>
        <w:pStyle w:val="ListParagraph"/>
        <w:numPr>
          <w:ilvl w:val="0"/>
          <w:numId w:val="27"/>
        </w:numPr>
      </w:pPr>
      <w:r>
        <w:t xml:space="preserve">Delete </w:t>
      </w:r>
      <w:proofErr w:type="spellStart"/>
      <w:r w:rsidRPr="000B1C9B">
        <w:rPr>
          <w:b/>
          <w:bCs/>
        </w:rPr>
        <w:t>mapviewer.ear</w:t>
      </w:r>
      <w:proofErr w:type="spellEnd"/>
      <w:r>
        <w:t xml:space="preserve"> and rename folder </w:t>
      </w:r>
      <w:proofErr w:type="spellStart"/>
      <w:r w:rsidRPr="000B1C9B">
        <w:rPr>
          <w:b/>
          <w:bCs/>
        </w:rPr>
        <w:t>mapviewer</w:t>
      </w:r>
      <w:proofErr w:type="spellEnd"/>
      <w:r>
        <w:t xml:space="preserve"> to </w:t>
      </w:r>
      <w:proofErr w:type="spellStart"/>
      <w:r w:rsidRPr="000B1C9B">
        <w:rPr>
          <w:b/>
          <w:bCs/>
        </w:rPr>
        <w:t>mapviewer.ear</w:t>
      </w:r>
      <w:proofErr w:type="spellEnd"/>
    </w:p>
    <w:p w14:paraId="2711526D" w14:textId="77777777" w:rsidR="00A85002" w:rsidRPr="00AD1B40" w:rsidRDefault="00A85002" w:rsidP="00A85002">
      <w:pPr>
        <w:pStyle w:val="ListParagraph"/>
      </w:pPr>
    </w:p>
    <w:p w14:paraId="5E93EAC0" w14:textId="77777777" w:rsidR="00A85002" w:rsidRDefault="00A85002" w:rsidP="009612CC">
      <w:pPr>
        <w:pStyle w:val="ListParagraph"/>
        <w:numPr>
          <w:ilvl w:val="0"/>
          <w:numId w:val="27"/>
        </w:numPr>
      </w:pPr>
      <w:r w:rsidRPr="00AD1B40">
        <w:t xml:space="preserve">Go to the </w:t>
      </w:r>
      <w:proofErr w:type="spellStart"/>
      <w:r w:rsidRPr="00AD1B40">
        <w:rPr>
          <w:b/>
          <w:bCs/>
        </w:rPr>
        <w:t>mapviewer.ear</w:t>
      </w:r>
      <w:proofErr w:type="spellEnd"/>
      <w:r w:rsidRPr="00AD1B40">
        <w:t xml:space="preserve"> directory.</w:t>
      </w:r>
    </w:p>
    <w:p w14:paraId="6BA1A8B4" w14:textId="77777777" w:rsidR="00A85002" w:rsidRDefault="00A85002" w:rsidP="00A85002">
      <w:pPr>
        <w:pStyle w:val="ListParagraph"/>
      </w:pPr>
    </w:p>
    <w:p w14:paraId="33D2033E" w14:textId="77777777" w:rsidR="00A85002" w:rsidRPr="000B1C9B" w:rsidRDefault="00A85002" w:rsidP="009612CC">
      <w:pPr>
        <w:pStyle w:val="ListParagraph"/>
        <w:numPr>
          <w:ilvl w:val="0"/>
          <w:numId w:val="27"/>
        </w:numPr>
      </w:pPr>
      <w:r w:rsidRPr="00AD1B40">
        <w:t xml:space="preserve">Unzip </w:t>
      </w:r>
      <w:proofErr w:type="spellStart"/>
      <w:r w:rsidRPr="00AD1B40">
        <w:rPr>
          <w:b/>
          <w:bCs/>
        </w:rPr>
        <w:t>web.war</w:t>
      </w:r>
      <w:proofErr w:type="spellEnd"/>
      <w:r w:rsidRPr="00AD1B40">
        <w:t xml:space="preserve"> into </w:t>
      </w:r>
      <w:r w:rsidRPr="000B1C9B">
        <w:t>folder</w:t>
      </w:r>
      <w:r>
        <w:rPr>
          <w:b/>
          <w:bCs/>
        </w:rPr>
        <w:t xml:space="preserve"> web</w:t>
      </w:r>
    </w:p>
    <w:p w14:paraId="1AD3331F" w14:textId="77777777" w:rsidR="00A85002" w:rsidRDefault="00A85002" w:rsidP="00A85002">
      <w:pPr>
        <w:pStyle w:val="ListParagraph"/>
      </w:pPr>
    </w:p>
    <w:p w14:paraId="335CFEAF" w14:textId="77777777" w:rsidR="00A85002" w:rsidRPr="00AD1B40" w:rsidRDefault="00A85002" w:rsidP="009612CC">
      <w:pPr>
        <w:pStyle w:val="ListParagraph"/>
        <w:numPr>
          <w:ilvl w:val="0"/>
          <w:numId w:val="27"/>
        </w:numPr>
      </w:pPr>
      <w:r>
        <w:t xml:space="preserve">Delete </w:t>
      </w:r>
      <w:proofErr w:type="spellStart"/>
      <w:r w:rsidRPr="000B1C9B">
        <w:rPr>
          <w:b/>
          <w:bCs/>
        </w:rPr>
        <w:t>web.war</w:t>
      </w:r>
      <w:proofErr w:type="spellEnd"/>
      <w:r>
        <w:t xml:space="preserve"> and rename folder </w:t>
      </w:r>
      <w:r w:rsidRPr="000B1C9B">
        <w:rPr>
          <w:b/>
          <w:bCs/>
        </w:rPr>
        <w:t>web</w:t>
      </w:r>
      <w:r>
        <w:t xml:space="preserve"> to </w:t>
      </w:r>
      <w:proofErr w:type="spellStart"/>
      <w:r w:rsidRPr="000B1C9B">
        <w:rPr>
          <w:b/>
          <w:bCs/>
        </w:rPr>
        <w:t>web.war</w:t>
      </w:r>
      <w:proofErr w:type="spellEnd"/>
    </w:p>
    <w:p w14:paraId="11A351EC" w14:textId="77777777" w:rsidR="00A85002" w:rsidRPr="00AB6B86" w:rsidRDefault="00A85002" w:rsidP="00A85002">
      <w:pPr>
        <w:pStyle w:val="ListParagraph"/>
        <w:rPr>
          <w:sz w:val="18"/>
          <w:szCs w:val="18"/>
        </w:rPr>
      </w:pPr>
    </w:p>
    <w:p w14:paraId="418A961D" w14:textId="77777777" w:rsidR="00A85002" w:rsidRDefault="00A85002" w:rsidP="009612CC">
      <w:pPr>
        <w:pStyle w:val="ListParagraph"/>
        <w:numPr>
          <w:ilvl w:val="0"/>
          <w:numId w:val="27"/>
        </w:numPr>
      </w:pPr>
      <w:r w:rsidRPr="00AD1B40">
        <w:t xml:space="preserve">Modify the </w:t>
      </w:r>
      <w:proofErr w:type="spellStart"/>
      <w:r w:rsidRPr="00AD1B40">
        <w:t>MapViewer</w:t>
      </w:r>
      <w:proofErr w:type="spellEnd"/>
      <w:r w:rsidRPr="00AD1B40">
        <w:t xml:space="preserve"> configuration file (\mapviewer\mapviewer.ear\web.war\WEB-INF\conf\mapViewerConfig.xml) as needed, such as to change the logging level or to add permanent data source definitions. You can also modify this configuration file at any time later.</w:t>
      </w:r>
    </w:p>
    <w:p w14:paraId="7CADA608" w14:textId="77777777" w:rsidR="00A85002" w:rsidRPr="00AD1B40" w:rsidRDefault="00A85002" w:rsidP="00A85002">
      <w:pPr>
        <w:pStyle w:val="ListParagraph"/>
      </w:pPr>
    </w:p>
    <w:p w14:paraId="2CC77665" w14:textId="77777777" w:rsidR="00A85002" w:rsidRPr="005F571C" w:rsidRDefault="00A85002" w:rsidP="009612CC">
      <w:pPr>
        <w:pStyle w:val="ListParagraph"/>
        <w:numPr>
          <w:ilvl w:val="0"/>
          <w:numId w:val="27"/>
        </w:numPr>
      </w:pPr>
      <w:r>
        <w:t xml:space="preserve">Start the </w:t>
      </w:r>
      <w:proofErr w:type="spellStart"/>
      <w:r>
        <w:t>Mapviewer</w:t>
      </w:r>
      <w:proofErr w:type="spellEnd"/>
      <w:r>
        <w:t xml:space="preserve"> server in the</w:t>
      </w:r>
      <w:r w:rsidRPr="005F571C">
        <w:t xml:space="preserve"> Oracle WebLogic </w:t>
      </w:r>
      <w:proofErr w:type="spellStart"/>
      <w:r w:rsidRPr="005F571C">
        <w:t>MapViewer</w:t>
      </w:r>
      <w:proofErr w:type="spellEnd"/>
      <w:r w:rsidRPr="005F571C">
        <w:t xml:space="preserve"> Server Admin Console</w:t>
      </w:r>
      <w:r>
        <w:t>:</w:t>
      </w:r>
    </w:p>
    <w:p w14:paraId="7B15D356" w14:textId="77777777" w:rsidR="00A85002" w:rsidRPr="005F571C" w:rsidRDefault="00A85002" w:rsidP="00A85002">
      <w:pPr>
        <w:pStyle w:val="ListParagraph"/>
        <w:rPr>
          <w:sz w:val="18"/>
          <w:szCs w:val="18"/>
        </w:rPr>
      </w:pPr>
    </w:p>
    <w:p w14:paraId="0F59717F" w14:textId="77777777" w:rsidR="00A85002" w:rsidRDefault="00A85002" w:rsidP="00A85002">
      <w:pPr>
        <w:pStyle w:val="ListParagraph"/>
        <w:rPr>
          <w:sz w:val="18"/>
          <w:szCs w:val="18"/>
        </w:rPr>
      </w:pPr>
      <w:r>
        <w:rPr>
          <w:noProof/>
        </w:rPr>
        <w:drawing>
          <wp:inline distT="0" distB="0" distL="0" distR="0" wp14:anchorId="572BDBA1" wp14:editId="48958F9F">
            <wp:extent cx="3786996" cy="2347359"/>
            <wp:effectExtent l="0" t="0" r="444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9274" cy="2354969"/>
                    </a:xfrm>
                    <a:prstGeom prst="rect">
                      <a:avLst/>
                    </a:prstGeom>
                  </pic:spPr>
                </pic:pic>
              </a:graphicData>
            </a:graphic>
          </wp:inline>
        </w:drawing>
      </w:r>
    </w:p>
    <w:p w14:paraId="7563D44C" w14:textId="77777777" w:rsidR="00A85002" w:rsidRDefault="00A85002" w:rsidP="00A85002">
      <w:pPr>
        <w:pStyle w:val="ListParagraph"/>
        <w:rPr>
          <w:sz w:val="18"/>
          <w:szCs w:val="18"/>
        </w:rPr>
      </w:pPr>
    </w:p>
    <w:p w14:paraId="11D46C89" w14:textId="77777777" w:rsidR="00A85002" w:rsidRPr="005F571C" w:rsidRDefault="00A85002" w:rsidP="009612CC">
      <w:pPr>
        <w:pStyle w:val="ListParagraph"/>
        <w:numPr>
          <w:ilvl w:val="0"/>
          <w:numId w:val="27"/>
        </w:numPr>
      </w:pPr>
      <w:r>
        <w:t>Click</w:t>
      </w:r>
      <w:r w:rsidRPr="005F571C">
        <w:t xml:space="preserve"> on </w:t>
      </w:r>
      <w:r w:rsidRPr="005F571C">
        <w:rPr>
          <w:b/>
          <w:bCs/>
        </w:rPr>
        <w:t>Lock &amp; Edit</w:t>
      </w:r>
      <w:r w:rsidRPr="005F571C">
        <w:t xml:space="preserve"> button.</w:t>
      </w:r>
    </w:p>
    <w:p w14:paraId="1D54803D" w14:textId="77777777" w:rsidR="00A85002" w:rsidRPr="00AB6B86" w:rsidRDefault="00A85002" w:rsidP="00A85002">
      <w:pPr>
        <w:pStyle w:val="ListParagraph"/>
        <w:rPr>
          <w:sz w:val="18"/>
          <w:szCs w:val="18"/>
        </w:rPr>
      </w:pPr>
    </w:p>
    <w:p w14:paraId="4DC86E0A" w14:textId="77777777" w:rsidR="00A85002" w:rsidRPr="005F571C" w:rsidRDefault="00A85002" w:rsidP="009612CC">
      <w:pPr>
        <w:pStyle w:val="ListParagraph"/>
        <w:numPr>
          <w:ilvl w:val="0"/>
          <w:numId w:val="27"/>
        </w:numPr>
      </w:pPr>
      <w:r w:rsidRPr="005F571C">
        <w:t>Go to Domain Structure &gt; Deployments.</w:t>
      </w:r>
    </w:p>
    <w:p w14:paraId="1D325338" w14:textId="77777777" w:rsidR="00A85002" w:rsidRPr="005F571C" w:rsidRDefault="00A85002" w:rsidP="00A85002">
      <w:pPr>
        <w:pStyle w:val="ListParagraph"/>
        <w:rPr>
          <w:sz w:val="18"/>
          <w:szCs w:val="18"/>
        </w:rPr>
      </w:pPr>
    </w:p>
    <w:p w14:paraId="2EAF602A" w14:textId="77777777" w:rsidR="00A85002" w:rsidRDefault="00A85002" w:rsidP="009612CC">
      <w:pPr>
        <w:pStyle w:val="ListParagraph"/>
        <w:numPr>
          <w:ilvl w:val="0"/>
          <w:numId w:val="27"/>
        </w:numPr>
      </w:pPr>
      <w:r w:rsidRPr="005F571C">
        <w:t xml:space="preserve">On the </w:t>
      </w:r>
      <w:r w:rsidRPr="005F571C">
        <w:rPr>
          <w:b/>
          <w:bCs/>
        </w:rPr>
        <w:t>Deployments</w:t>
      </w:r>
      <w:r w:rsidRPr="005F571C">
        <w:t xml:space="preserve"> page, click on</w:t>
      </w:r>
      <w:r>
        <w:t xml:space="preserve"> the</w:t>
      </w:r>
      <w:r w:rsidRPr="005F571C">
        <w:t xml:space="preserve"> </w:t>
      </w:r>
      <w:r w:rsidRPr="005F571C">
        <w:rPr>
          <w:b/>
          <w:bCs/>
        </w:rPr>
        <w:t>Install</w:t>
      </w:r>
      <w:r w:rsidRPr="005F571C">
        <w:t xml:space="preserve"> button (above/below the list of deployments).</w:t>
      </w:r>
    </w:p>
    <w:p w14:paraId="1908F66A" w14:textId="77777777" w:rsidR="00A85002" w:rsidRDefault="00A85002" w:rsidP="00A85002">
      <w:pPr>
        <w:pStyle w:val="ListParagraph"/>
      </w:pPr>
    </w:p>
    <w:p w14:paraId="07E1FB1B" w14:textId="77777777" w:rsidR="00A85002" w:rsidRDefault="00A85002" w:rsidP="00A85002">
      <w:pPr>
        <w:pStyle w:val="ListParagraph"/>
      </w:pPr>
      <w:r>
        <w:rPr>
          <w:noProof/>
        </w:rPr>
        <w:drawing>
          <wp:inline distT="0" distB="0" distL="0" distR="0" wp14:anchorId="2CB3A253" wp14:editId="026722A6">
            <wp:extent cx="3209925" cy="1907907"/>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5094" cy="1910980"/>
                    </a:xfrm>
                    <a:prstGeom prst="rect">
                      <a:avLst/>
                    </a:prstGeom>
                    <a:noFill/>
                    <a:ln>
                      <a:noFill/>
                    </a:ln>
                  </pic:spPr>
                </pic:pic>
              </a:graphicData>
            </a:graphic>
          </wp:inline>
        </w:drawing>
      </w:r>
    </w:p>
    <w:p w14:paraId="036AEFF0" w14:textId="77777777" w:rsidR="00A85002" w:rsidRDefault="00A85002" w:rsidP="00A85002">
      <w:pPr>
        <w:spacing w:after="0"/>
        <w:rPr>
          <w:sz w:val="18"/>
          <w:szCs w:val="18"/>
        </w:rPr>
      </w:pPr>
    </w:p>
    <w:p w14:paraId="38837559" w14:textId="77777777" w:rsidR="00A85002" w:rsidRDefault="00A85002" w:rsidP="009612CC">
      <w:pPr>
        <w:pStyle w:val="ListParagraph"/>
        <w:numPr>
          <w:ilvl w:val="0"/>
          <w:numId w:val="27"/>
        </w:numPr>
      </w:pPr>
      <w:r w:rsidRPr="00D32C2D">
        <w:t xml:space="preserve">In the </w:t>
      </w:r>
      <w:r w:rsidRPr="00FA7813">
        <w:rPr>
          <w:b/>
          <w:bCs/>
        </w:rPr>
        <w:t>Install Application Assistant</w:t>
      </w:r>
      <w:r w:rsidRPr="00D32C2D">
        <w:t xml:space="preserve">, under </w:t>
      </w:r>
      <w:r w:rsidRPr="00FA7813">
        <w:rPr>
          <w:b/>
          <w:bCs/>
        </w:rPr>
        <w:t>Locate deployment to install and prepare for deployment</w:t>
      </w:r>
      <w:r w:rsidRPr="00D32C2D">
        <w:t xml:space="preserve">, </w:t>
      </w:r>
      <w:r>
        <w:t xml:space="preserve">populate the </w:t>
      </w:r>
      <w:r w:rsidRPr="00FA7813">
        <w:rPr>
          <w:b/>
          <w:bCs/>
        </w:rPr>
        <w:t>Path</w:t>
      </w:r>
      <w:r w:rsidRPr="00FA7813">
        <w:t xml:space="preserve"> </w:t>
      </w:r>
      <w:r>
        <w:t xml:space="preserve">entry to </w:t>
      </w:r>
      <w:proofErr w:type="spellStart"/>
      <w:r w:rsidRPr="000B1C9B">
        <w:rPr>
          <w:b/>
          <w:bCs/>
        </w:rPr>
        <w:t>mapviewer</w:t>
      </w:r>
      <w:proofErr w:type="spellEnd"/>
      <w:r w:rsidRPr="005A2BD4">
        <w:t xml:space="preserve"> directory</w:t>
      </w:r>
      <w:r>
        <w:t xml:space="preserve"> </w:t>
      </w:r>
      <w:proofErr w:type="gramStart"/>
      <w:r>
        <w:t xml:space="preserve">path( </w:t>
      </w:r>
      <w:proofErr w:type="spellStart"/>
      <w:r>
        <w:t>eg</w:t>
      </w:r>
      <w:proofErr w:type="spellEnd"/>
      <w:proofErr w:type="gramEnd"/>
      <w:r w:rsidRPr="000B1C9B">
        <w:t xml:space="preserve"> </w:t>
      </w:r>
      <w:r w:rsidRPr="00F3235E">
        <w:t>C:\Oracle\Product\Middleware\mapviewer</w:t>
      </w:r>
      <w:r>
        <w:t xml:space="preserve">), or navigate to the directory by highlighting the folders under </w:t>
      </w:r>
      <w:r w:rsidRPr="00FA7813">
        <w:t xml:space="preserve">Current Location.  </w:t>
      </w:r>
      <w:r w:rsidRPr="00D32C2D">
        <w:t>Select</w:t>
      </w:r>
    </w:p>
    <w:p w14:paraId="2639A2C9" w14:textId="77777777" w:rsidR="00A85002" w:rsidRDefault="00A85002" w:rsidP="00A85002">
      <w:pPr>
        <w:pStyle w:val="ListParagraph"/>
      </w:pPr>
      <w:r w:rsidRPr="00FA7813">
        <w:t xml:space="preserve"> </w:t>
      </w:r>
      <w:r>
        <w:rPr>
          <w:noProof/>
        </w:rPr>
        <w:drawing>
          <wp:inline distT="0" distB="0" distL="0" distR="0" wp14:anchorId="49A8DB46" wp14:editId="6DF0E345">
            <wp:extent cx="2247619" cy="333333"/>
            <wp:effectExtent l="0" t="0" r="63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619" cy="333333"/>
                    </a:xfrm>
                    <a:prstGeom prst="rect">
                      <a:avLst/>
                    </a:prstGeom>
                  </pic:spPr>
                </pic:pic>
              </a:graphicData>
            </a:graphic>
          </wp:inline>
        </w:drawing>
      </w:r>
      <w:r w:rsidRPr="00D32C2D">
        <w:t xml:space="preserve"> </w:t>
      </w:r>
    </w:p>
    <w:p w14:paraId="0C26CF7E" w14:textId="77777777" w:rsidR="00A85002" w:rsidRPr="00D32C2D" w:rsidRDefault="00A85002" w:rsidP="00A85002">
      <w:pPr>
        <w:pStyle w:val="ListParagraph"/>
      </w:pPr>
      <w:r w:rsidRPr="00D32C2D">
        <w:t>and click Next.</w:t>
      </w:r>
    </w:p>
    <w:p w14:paraId="47F2B96A" w14:textId="77777777" w:rsidR="00A85002" w:rsidRPr="00AB6B86" w:rsidRDefault="00A85002" w:rsidP="00A85002">
      <w:pPr>
        <w:pStyle w:val="ListParagraph"/>
        <w:rPr>
          <w:sz w:val="18"/>
          <w:szCs w:val="18"/>
        </w:rPr>
      </w:pPr>
    </w:p>
    <w:p w14:paraId="45BFEA87" w14:textId="77777777" w:rsidR="00A85002" w:rsidRPr="00FA7813" w:rsidRDefault="00A85002" w:rsidP="009612CC">
      <w:pPr>
        <w:pStyle w:val="ListParagraph"/>
        <w:numPr>
          <w:ilvl w:val="0"/>
          <w:numId w:val="27"/>
        </w:numPr>
      </w:pPr>
      <w:r w:rsidRPr="00FA7813">
        <w:t xml:space="preserve">Under </w:t>
      </w:r>
      <w:r w:rsidRPr="00FA7813">
        <w:rPr>
          <w:b/>
          <w:bCs/>
        </w:rPr>
        <w:t>Choose targeting style</w:t>
      </w:r>
      <w:r w:rsidRPr="00FA7813">
        <w:t>, accept the default (</w:t>
      </w:r>
      <w:r w:rsidRPr="00FA7813">
        <w:rPr>
          <w:b/>
          <w:bCs/>
        </w:rPr>
        <w:t>Install this deployment as an application</w:t>
      </w:r>
      <w:r w:rsidRPr="00FA7813">
        <w:t xml:space="preserve">), and click </w:t>
      </w:r>
      <w:r w:rsidRPr="00FA7813">
        <w:rPr>
          <w:b/>
          <w:bCs/>
        </w:rPr>
        <w:t>Next</w:t>
      </w:r>
      <w:r w:rsidRPr="00FA7813">
        <w:t>.</w:t>
      </w:r>
    </w:p>
    <w:p w14:paraId="6E9520C5" w14:textId="77777777" w:rsidR="00A85002" w:rsidRPr="00AB6B86" w:rsidRDefault="00A85002" w:rsidP="00A85002">
      <w:pPr>
        <w:pStyle w:val="ListParagraph"/>
        <w:rPr>
          <w:sz w:val="18"/>
          <w:szCs w:val="18"/>
        </w:rPr>
      </w:pPr>
    </w:p>
    <w:p w14:paraId="6A171CB3" w14:textId="77777777" w:rsidR="00A85002" w:rsidRDefault="00A85002" w:rsidP="009612CC">
      <w:pPr>
        <w:pStyle w:val="ListParagraph"/>
        <w:numPr>
          <w:ilvl w:val="0"/>
          <w:numId w:val="27"/>
        </w:numPr>
      </w:pPr>
      <w:r w:rsidRPr="00FA7813">
        <w:t xml:space="preserve">In the </w:t>
      </w:r>
      <w:r w:rsidRPr="00FA7813">
        <w:rPr>
          <w:b/>
          <w:bCs/>
        </w:rPr>
        <w:t>Select deployment targets</w:t>
      </w:r>
      <w:r w:rsidRPr="00FA7813">
        <w:t xml:space="preserve">, under </w:t>
      </w:r>
      <w:r w:rsidRPr="00FA7813">
        <w:rPr>
          <w:b/>
          <w:bCs/>
        </w:rPr>
        <w:t>Servers</w:t>
      </w:r>
      <w:r w:rsidRPr="00FA7813">
        <w:t xml:space="preserve"> select the </w:t>
      </w:r>
      <w:proofErr w:type="spellStart"/>
      <w:r>
        <w:rPr>
          <w:b/>
          <w:bCs/>
        </w:rPr>
        <w:t>cluster_mapviewer</w:t>
      </w:r>
      <w:proofErr w:type="spellEnd"/>
      <w:r>
        <w:t xml:space="preserve"> and click </w:t>
      </w:r>
      <w:r>
        <w:rPr>
          <w:b/>
          <w:bCs/>
        </w:rPr>
        <w:t>Next</w:t>
      </w:r>
    </w:p>
    <w:p w14:paraId="13B4F80A" w14:textId="77777777" w:rsidR="00A85002" w:rsidRDefault="00A85002" w:rsidP="00A85002">
      <w:pPr>
        <w:pStyle w:val="ListParagraph"/>
      </w:pPr>
    </w:p>
    <w:p w14:paraId="209C5886" w14:textId="77777777" w:rsidR="00A85002" w:rsidRDefault="00A85002" w:rsidP="00A85002">
      <w:pPr>
        <w:ind w:left="720"/>
      </w:pPr>
      <w:r>
        <w:rPr>
          <w:noProof/>
        </w:rPr>
        <w:drawing>
          <wp:inline distT="0" distB="0" distL="0" distR="0" wp14:anchorId="4D4BD2EA" wp14:editId="70E736CB">
            <wp:extent cx="2096219" cy="2551288"/>
            <wp:effectExtent l="0" t="0" r="0" b="190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3496" cy="2560145"/>
                    </a:xfrm>
                    <a:prstGeom prst="rect">
                      <a:avLst/>
                    </a:prstGeom>
                  </pic:spPr>
                </pic:pic>
              </a:graphicData>
            </a:graphic>
          </wp:inline>
        </w:drawing>
      </w:r>
    </w:p>
    <w:p w14:paraId="28FCCBB2" w14:textId="77777777" w:rsidR="00A85002" w:rsidRDefault="00A85002" w:rsidP="00A85002">
      <w:pPr>
        <w:pStyle w:val="ListParagraph"/>
      </w:pPr>
    </w:p>
    <w:p w14:paraId="051F3C4A" w14:textId="77777777" w:rsidR="00A85002" w:rsidRDefault="00A85002" w:rsidP="009612CC">
      <w:pPr>
        <w:pStyle w:val="ListParagraph"/>
        <w:numPr>
          <w:ilvl w:val="0"/>
          <w:numId w:val="27"/>
        </w:numPr>
      </w:pPr>
      <w:r w:rsidRPr="00FA7813">
        <w:t xml:space="preserve">Under </w:t>
      </w:r>
      <w:r w:rsidRPr="00FA7813">
        <w:rPr>
          <w:b/>
          <w:bCs/>
        </w:rPr>
        <w:t>Optional Settings</w:t>
      </w:r>
      <w:r w:rsidRPr="00FA7813">
        <w:t xml:space="preserve">, accept the defaults except under </w:t>
      </w:r>
      <w:r w:rsidRPr="00FA7813">
        <w:rPr>
          <w:b/>
          <w:bCs/>
        </w:rPr>
        <w:t>Source Accessibility</w:t>
      </w:r>
      <w:r w:rsidRPr="00FA7813">
        <w:t xml:space="preserve">, select </w:t>
      </w:r>
      <w:r w:rsidRPr="00FA7813">
        <w:rPr>
          <w:b/>
          <w:bCs/>
        </w:rPr>
        <w:t>I will make this deployment accessible from the following location</w:t>
      </w:r>
      <w:r>
        <w:t xml:space="preserve"> and click </w:t>
      </w:r>
      <w:r>
        <w:rPr>
          <w:b/>
          <w:bCs/>
        </w:rPr>
        <w:t>Finish</w:t>
      </w:r>
    </w:p>
    <w:p w14:paraId="1A58A772" w14:textId="77777777" w:rsidR="00A85002" w:rsidRDefault="00A85002" w:rsidP="00A85002">
      <w:pPr>
        <w:pStyle w:val="ListParagraph"/>
        <w:rPr>
          <w:sz w:val="18"/>
          <w:szCs w:val="18"/>
        </w:rPr>
      </w:pPr>
    </w:p>
    <w:p w14:paraId="561C7B9B" w14:textId="77777777" w:rsidR="00A85002" w:rsidRDefault="00A85002" w:rsidP="009612CC">
      <w:pPr>
        <w:pStyle w:val="ListParagraph"/>
        <w:numPr>
          <w:ilvl w:val="0"/>
          <w:numId w:val="27"/>
        </w:numPr>
      </w:pPr>
      <w:r>
        <w:t>Click</w:t>
      </w:r>
      <w:r w:rsidRPr="00FA7813">
        <w:t xml:space="preserve"> </w:t>
      </w:r>
      <w:r w:rsidRPr="00FA7813">
        <w:rPr>
          <w:b/>
          <w:bCs/>
        </w:rPr>
        <w:t>Activate Changes</w:t>
      </w:r>
      <w:r w:rsidRPr="00FA7813">
        <w:t xml:space="preserve"> to activate the deployment.</w:t>
      </w:r>
    </w:p>
    <w:p w14:paraId="1DBED62F" w14:textId="77777777" w:rsidR="00A85002" w:rsidRDefault="00A85002" w:rsidP="00A85002">
      <w:pPr>
        <w:pStyle w:val="ListParagraph"/>
      </w:pPr>
    </w:p>
    <w:p w14:paraId="3D2B79A1" w14:textId="77777777" w:rsidR="00A85002" w:rsidRDefault="00A85002" w:rsidP="00A85002">
      <w:pPr>
        <w:spacing w:after="0"/>
        <w:rPr>
          <w:b/>
          <w:bCs/>
        </w:rPr>
      </w:pPr>
      <w:r>
        <w:rPr>
          <w:b/>
          <w:bCs/>
        </w:rPr>
        <w:br w:type="page"/>
      </w:r>
    </w:p>
    <w:p w14:paraId="47E5E3F0" w14:textId="77777777" w:rsidR="00A85002" w:rsidRPr="00FA7813" w:rsidRDefault="00A85002" w:rsidP="009612CC">
      <w:pPr>
        <w:pStyle w:val="ListParagraph"/>
        <w:numPr>
          <w:ilvl w:val="0"/>
          <w:numId w:val="27"/>
        </w:numPr>
      </w:pPr>
      <w:r w:rsidRPr="00FA7813">
        <w:rPr>
          <w:b/>
          <w:bCs/>
        </w:rPr>
        <w:lastRenderedPageBreak/>
        <w:t>Start</w:t>
      </w:r>
      <w:r w:rsidRPr="00FA7813">
        <w:t xml:space="preserve"> </w:t>
      </w:r>
      <w:proofErr w:type="spellStart"/>
      <w:r w:rsidRPr="00FA7813">
        <w:t>MapViewer</w:t>
      </w:r>
      <w:proofErr w:type="spellEnd"/>
      <w:r w:rsidRPr="00FA7813">
        <w:t xml:space="preserve"> as follows:</w:t>
      </w:r>
    </w:p>
    <w:p w14:paraId="59664ED8" w14:textId="77777777" w:rsidR="00A85002" w:rsidRDefault="00A85002" w:rsidP="009612CC">
      <w:pPr>
        <w:pStyle w:val="ListParagraph"/>
        <w:numPr>
          <w:ilvl w:val="0"/>
          <w:numId w:val="31"/>
        </w:numPr>
      </w:pPr>
      <w:r w:rsidRPr="00FA7813">
        <w:t xml:space="preserve">On the </w:t>
      </w:r>
      <w:r w:rsidRPr="00FA7813">
        <w:rPr>
          <w:b/>
          <w:bCs/>
        </w:rPr>
        <w:t xml:space="preserve">Summary of </w:t>
      </w:r>
      <w:r>
        <w:rPr>
          <w:b/>
          <w:bCs/>
        </w:rPr>
        <w:t>D</w:t>
      </w:r>
      <w:r w:rsidRPr="00FA7813">
        <w:rPr>
          <w:b/>
          <w:bCs/>
        </w:rPr>
        <w:t>eployment</w:t>
      </w:r>
      <w:r>
        <w:rPr>
          <w:b/>
          <w:bCs/>
        </w:rPr>
        <w:t>s</w:t>
      </w:r>
      <w:r w:rsidRPr="00FA7813">
        <w:t xml:space="preserve"> page </w:t>
      </w:r>
      <w:r>
        <w:t xml:space="preserve">select the </w:t>
      </w:r>
      <w:r w:rsidRPr="00D257D4">
        <w:rPr>
          <w:b/>
          <w:bCs/>
        </w:rPr>
        <w:t>Control</w:t>
      </w:r>
      <w:r>
        <w:t xml:space="preserve"> Tab and </w:t>
      </w:r>
      <w:r w:rsidRPr="00D257D4">
        <w:t>select</w:t>
      </w:r>
      <w:r w:rsidRPr="00FA7813">
        <w:t xml:space="preserve"> the just installed </w:t>
      </w:r>
      <w:proofErr w:type="spellStart"/>
      <w:r w:rsidRPr="00FA7813">
        <w:t>mapviewer</w:t>
      </w:r>
      <w:proofErr w:type="spellEnd"/>
      <w:r w:rsidRPr="00FA7813">
        <w:t xml:space="preserve"> from the list.</w:t>
      </w:r>
    </w:p>
    <w:p w14:paraId="44EB9A72" w14:textId="77777777" w:rsidR="00A85002" w:rsidRPr="00FA7813" w:rsidRDefault="00A85002" w:rsidP="00A85002">
      <w:pPr>
        <w:pStyle w:val="ListParagraph"/>
        <w:ind w:left="1080"/>
      </w:pPr>
      <w:r>
        <w:rPr>
          <w:noProof/>
        </w:rPr>
        <w:drawing>
          <wp:inline distT="0" distB="0" distL="0" distR="0" wp14:anchorId="712DF724" wp14:editId="0B6F016A">
            <wp:extent cx="3562350" cy="21738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3023" cy="2180388"/>
                    </a:xfrm>
                    <a:prstGeom prst="rect">
                      <a:avLst/>
                    </a:prstGeom>
                  </pic:spPr>
                </pic:pic>
              </a:graphicData>
            </a:graphic>
          </wp:inline>
        </w:drawing>
      </w:r>
    </w:p>
    <w:p w14:paraId="1D90E96C" w14:textId="77777777" w:rsidR="00A85002" w:rsidRDefault="00A85002" w:rsidP="009612CC">
      <w:pPr>
        <w:pStyle w:val="ListParagraph"/>
        <w:numPr>
          <w:ilvl w:val="0"/>
          <w:numId w:val="31"/>
        </w:numPr>
      </w:pPr>
      <w:r w:rsidRPr="00FA7813">
        <w:t xml:space="preserve">Click Start &gt; Servicing all requests (above/below the Deployments list) and confirm the </w:t>
      </w:r>
      <w:r>
        <w:t>start</w:t>
      </w:r>
      <w:r w:rsidRPr="00FA7813">
        <w:t xml:space="preserve"> by clicking on the </w:t>
      </w:r>
      <w:r w:rsidRPr="00E97253">
        <w:rPr>
          <w:b/>
          <w:bCs/>
        </w:rPr>
        <w:t>Yes</w:t>
      </w:r>
      <w:r w:rsidRPr="00FA7813">
        <w:t xml:space="preserve"> button</w:t>
      </w:r>
      <w:r>
        <w:t xml:space="preserve"> on the following page</w:t>
      </w:r>
    </w:p>
    <w:p w14:paraId="5B579E30" w14:textId="77777777" w:rsidR="00A85002" w:rsidRPr="00FA7813" w:rsidRDefault="00A85002" w:rsidP="00A85002">
      <w:pPr>
        <w:pStyle w:val="ListParagraph"/>
        <w:ind w:left="1080"/>
      </w:pPr>
      <w:r>
        <w:rPr>
          <w:noProof/>
        </w:rPr>
        <w:drawing>
          <wp:inline distT="0" distB="0" distL="0" distR="0" wp14:anchorId="3C95F130" wp14:editId="5F528252">
            <wp:extent cx="2933700" cy="2107707"/>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41490" cy="2113303"/>
                    </a:xfrm>
                    <a:prstGeom prst="rect">
                      <a:avLst/>
                    </a:prstGeom>
                  </pic:spPr>
                </pic:pic>
              </a:graphicData>
            </a:graphic>
          </wp:inline>
        </w:drawing>
      </w:r>
    </w:p>
    <w:p w14:paraId="4B5C7BFE" w14:textId="77777777" w:rsidR="00A85002" w:rsidRPr="00FA7813" w:rsidRDefault="00A85002" w:rsidP="009612CC">
      <w:pPr>
        <w:pStyle w:val="ListParagraph"/>
        <w:numPr>
          <w:ilvl w:val="0"/>
          <w:numId w:val="31"/>
        </w:numPr>
      </w:pPr>
      <w:proofErr w:type="spellStart"/>
      <w:r w:rsidRPr="00FA7813">
        <w:t>MapViewer</w:t>
      </w:r>
      <w:proofErr w:type="spellEnd"/>
      <w:r w:rsidRPr="00FA7813">
        <w:t xml:space="preserve"> </w:t>
      </w:r>
      <w:r>
        <w:t>should</w:t>
      </w:r>
      <w:r w:rsidRPr="00FA7813">
        <w:t xml:space="preserve"> now</w:t>
      </w:r>
      <w:r>
        <w:t xml:space="preserve"> be</w:t>
      </w:r>
      <w:r w:rsidRPr="00FA7813">
        <w:t xml:space="preserve"> started (with State: Active and Health: OK).</w:t>
      </w:r>
    </w:p>
    <w:p w14:paraId="360D8FF9" w14:textId="77777777" w:rsidR="00A85002" w:rsidRDefault="00A85002" w:rsidP="00A85002">
      <w:pPr>
        <w:pStyle w:val="ListParagraph"/>
        <w:ind w:left="1080"/>
      </w:pPr>
      <w:r>
        <w:rPr>
          <w:noProof/>
        </w:rPr>
        <w:drawing>
          <wp:inline distT="0" distB="0" distL="0" distR="0" wp14:anchorId="7B5E735B" wp14:editId="717C55A7">
            <wp:extent cx="5838825" cy="12234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48450" cy="1225467"/>
                    </a:xfrm>
                    <a:prstGeom prst="rect">
                      <a:avLst/>
                    </a:prstGeom>
                  </pic:spPr>
                </pic:pic>
              </a:graphicData>
            </a:graphic>
          </wp:inline>
        </w:drawing>
      </w:r>
    </w:p>
    <w:p w14:paraId="41590EFC" w14:textId="77777777" w:rsidR="00A85002" w:rsidRDefault="00A85002" w:rsidP="00A85002">
      <w:pPr>
        <w:spacing w:after="0"/>
        <w:rPr>
          <w:b/>
        </w:rPr>
      </w:pPr>
      <w:r>
        <w:br w:type="page"/>
      </w:r>
    </w:p>
    <w:p w14:paraId="10A0B6FC" w14:textId="77777777" w:rsidR="00A85002" w:rsidRDefault="00A85002" w:rsidP="00A85002">
      <w:pPr>
        <w:pStyle w:val="Heading4"/>
        <w:tabs>
          <w:tab w:val="clear" w:pos="1080"/>
        </w:tabs>
        <w:spacing w:after="60"/>
      </w:pPr>
      <w:bookmarkStart w:id="94" w:name="_Toc44687795"/>
      <w:r>
        <w:lastRenderedPageBreak/>
        <w:t xml:space="preserve">Define </w:t>
      </w:r>
      <w:proofErr w:type="spellStart"/>
      <w:r>
        <w:t>MapViewer</w:t>
      </w:r>
      <w:proofErr w:type="spellEnd"/>
      <w:r>
        <w:t xml:space="preserve"> Data Source</w:t>
      </w:r>
      <w:bookmarkEnd w:id="94"/>
      <w:r>
        <w:t xml:space="preserve"> </w:t>
      </w:r>
    </w:p>
    <w:p w14:paraId="0098A86F" w14:textId="77777777" w:rsidR="00A85002" w:rsidRDefault="00A85002" w:rsidP="009612CC">
      <w:pPr>
        <w:pStyle w:val="ListParagraph"/>
        <w:keepNext/>
        <w:numPr>
          <w:ilvl w:val="0"/>
          <w:numId w:val="30"/>
        </w:numPr>
      </w:pPr>
      <w:r w:rsidRPr="0056512C">
        <w:t xml:space="preserve">Launch </w:t>
      </w:r>
      <w:proofErr w:type="spellStart"/>
      <w:r>
        <w:t>Mapviewer</w:t>
      </w:r>
      <w:proofErr w:type="spellEnd"/>
      <w:r w:rsidRPr="0056512C">
        <w:t xml:space="preserve"> in a browser (</w:t>
      </w:r>
      <w:r w:rsidRPr="007C1D99">
        <w:t>http://</w:t>
      </w:r>
      <w:r>
        <w:t>&lt;Hostname&gt;</w:t>
      </w:r>
      <w:r w:rsidRPr="007C1D99">
        <w:t>:9003/mapviewer</w:t>
      </w:r>
      <w:r w:rsidRPr="0056512C">
        <w:t>)</w:t>
      </w:r>
    </w:p>
    <w:p w14:paraId="7B82575A" w14:textId="77777777" w:rsidR="00A85002" w:rsidRDefault="00A85002" w:rsidP="009612CC">
      <w:pPr>
        <w:pStyle w:val="ListParagraph"/>
        <w:keepNext/>
        <w:numPr>
          <w:ilvl w:val="0"/>
          <w:numId w:val="30"/>
        </w:numPr>
      </w:pPr>
      <w:r>
        <w:t xml:space="preserve">Enter the </w:t>
      </w:r>
      <w:proofErr w:type="spellStart"/>
      <w:r>
        <w:t>weblogic</w:t>
      </w:r>
      <w:proofErr w:type="spellEnd"/>
      <w:r>
        <w:t xml:space="preserve"> username and password when prompted</w:t>
      </w:r>
    </w:p>
    <w:p w14:paraId="525E1E44" w14:textId="77777777" w:rsidR="00A85002" w:rsidRDefault="00A85002" w:rsidP="009612CC">
      <w:pPr>
        <w:pStyle w:val="ListParagraph"/>
        <w:keepNext/>
        <w:numPr>
          <w:ilvl w:val="0"/>
          <w:numId w:val="30"/>
        </w:numPr>
      </w:pPr>
      <w:r>
        <w:t xml:space="preserve">Select </w:t>
      </w:r>
      <w:r w:rsidRPr="00C53027">
        <w:rPr>
          <w:b/>
          <w:bCs/>
        </w:rPr>
        <w:t xml:space="preserve">Configuration </w:t>
      </w:r>
      <w:r>
        <w:t xml:space="preserve">From the menu options. </w:t>
      </w:r>
    </w:p>
    <w:p w14:paraId="7FBC04C5" w14:textId="77777777" w:rsidR="00A85002" w:rsidRDefault="00A85002" w:rsidP="00A85002">
      <w:pPr>
        <w:pStyle w:val="ListParagraph"/>
        <w:keepNext/>
        <w:ind w:left="1080"/>
      </w:pPr>
      <w:r>
        <w:rPr>
          <w:noProof/>
        </w:rPr>
        <w:drawing>
          <wp:inline distT="0" distB="0" distL="0" distR="0" wp14:anchorId="49EEE193" wp14:editId="6C50B29F">
            <wp:extent cx="3502325" cy="1411299"/>
            <wp:effectExtent l="0" t="0" r="317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35207" cy="1424549"/>
                    </a:xfrm>
                    <a:prstGeom prst="rect">
                      <a:avLst/>
                    </a:prstGeom>
                  </pic:spPr>
                </pic:pic>
              </a:graphicData>
            </a:graphic>
          </wp:inline>
        </w:drawing>
      </w:r>
    </w:p>
    <w:p w14:paraId="6B0FF33F" w14:textId="77777777" w:rsidR="00A85002" w:rsidRDefault="00A85002" w:rsidP="009612CC">
      <w:pPr>
        <w:pStyle w:val="ListParagraph"/>
        <w:keepNext/>
        <w:numPr>
          <w:ilvl w:val="0"/>
          <w:numId w:val="30"/>
        </w:numPr>
      </w:pPr>
      <w:r>
        <w:t xml:space="preserve">The </w:t>
      </w:r>
      <w:proofErr w:type="spellStart"/>
      <w:r>
        <w:t>Mapviewer</w:t>
      </w:r>
      <w:proofErr w:type="spellEnd"/>
      <w:r>
        <w:t xml:space="preserve"> configuration screen should be displayed, allowing for config changes:</w:t>
      </w:r>
    </w:p>
    <w:p w14:paraId="5DF3B77D" w14:textId="77777777" w:rsidR="00A85002" w:rsidRPr="00733C16" w:rsidRDefault="00A85002" w:rsidP="00A85002">
      <w:pPr>
        <w:keepNext/>
        <w:ind w:left="1080"/>
      </w:pPr>
      <w:r>
        <w:rPr>
          <w:noProof/>
        </w:rPr>
        <w:drawing>
          <wp:inline distT="0" distB="0" distL="0" distR="0" wp14:anchorId="6EE15F04" wp14:editId="570713F6">
            <wp:extent cx="3778370" cy="3503988"/>
            <wp:effectExtent l="0" t="0" r="0" b="127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88961" cy="3513810"/>
                    </a:xfrm>
                    <a:prstGeom prst="rect">
                      <a:avLst/>
                    </a:prstGeom>
                  </pic:spPr>
                </pic:pic>
              </a:graphicData>
            </a:graphic>
          </wp:inline>
        </w:drawing>
      </w:r>
    </w:p>
    <w:p w14:paraId="69D31D22" w14:textId="77777777" w:rsidR="00A85002" w:rsidRDefault="00A85002" w:rsidP="00A85002">
      <w:r>
        <w:br w:type="page"/>
      </w:r>
    </w:p>
    <w:p w14:paraId="6311A2AD" w14:textId="77777777" w:rsidR="00A85002" w:rsidRPr="00C53027" w:rsidRDefault="00A85002" w:rsidP="009612CC">
      <w:pPr>
        <w:pStyle w:val="ListParagraph"/>
        <w:numPr>
          <w:ilvl w:val="0"/>
          <w:numId w:val="30"/>
        </w:numPr>
        <w:spacing w:after="0"/>
        <w:rPr>
          <w:b/>
          <w:bCs/>
        </w:rPr>
      </w:pPr>
      <w:r>
        <w:lastRenderedPageBreak/>
        <w:t xml:space="preserve">Scroll down to </w:t>
      </w:r>
      <w:r w:rsidRPr="00C53027">
        <w:rPr>
          <w:b/>
          <w:bCs/>
        </w:rPr>
        <w:t>Predefined Data Sources:</w:t>
      </w:r>
    </w:p>
    <w:p w14:paraId="369AB452" w14:textId="77777777" w:rsidR="00A85002" w:rsidRDefault="00A85002" w:rsidP="00A85002">
      <w:pPr>
        <w:spacing w:after="0"/>
        <w:ind w:left="720"/>
        <w:rPr>
          <w:b/>
          <w:bCs/>
        </w:rPr>
      </w:pPr>
      <w:r>
        <w:rPr>
          <w:noProof/>
        </w:rPr>
        <w:drawing>
          <wp:inline distT="0" distB="0" distL="0" distR="0" wp14:anchorId="4595B9C8" wp14:editId="1C04F956">
            <wp:extent cx="3053751" cy="2980277"/>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3637" cy="2999684"/>
                    </a:xfrm>
                    <a:prstGeom prst="rect">
                      <a:avLst/>
                    </a:prstGeom>
                  </pic:spPr>
                </pic:pic>
              </a:graphicData>
            </a:graphic>
          </wp:inline>
        </w:drawing>
      </w:r>
    </w:p>
    <w:p w14:paraId="68046FB9" w14:textId="77777777" w:rsidR="00A85002" w:rsidRDefault="00A85002" w:rsidP="00A85002">
      <w:pPr>
        <w:spacing w:after="0"/>
        <w:rPr>
          <w:b/>
          <w:bCs/>
        </w:rPr>
      </w:pPr>
    </w:p>
    <w:p w14:paraId="0D3F066B" w14:textId="77777777" w:rsidR="00A85002" w:rsidRPr="006A00DE" w:rsidRDefault="00A85002" w:rsidP="009612CC">
      <w:pPr>
        <w:pStyle w:val="ListParagraph"/>
        <w:numPr>
          <w:ilvl w:val="0"/>
          <w:numId w:val="30"/>
        </w:numPr>
        <w:spacing w:after="0"/>
      </w:pPr>
      <w:r w:rsidRPr="006A00DE">
        <w:t xml:space="preserve">Add an entry below the </w:t>
      </w:r>
      <w:proofErr w:type="spellStart"/>
      <w:r w:rsidRPr="006A00DE">
        <w:t>mvdemo</w:t>
      </w:r>
      <w:proofErr w:type="spellEnd"/>
      <w:r w:rsidRPr="006A00DE">
        <w:t xml:space="preserve"> example for the required Database as follows:</w:t>
      </w:r>
    </w:p>
    <w:p w14:paraId="45E5F42A" w14:textId="77777777" w:rsidR="00A85002" w:rsidRDefault="00A85002" w:rsidP="00A85002">
      <w:pPr>
        <w:spacing w:after="0"/>
        <w:rPr>
          <w:rFonts w:ascii="Courier New" w:hAnsi="Courier New" w:cs="Courier New"/>
          <w:sz w:val="18"/>
          <w:szCs w:val="18"/>
        </w:rPr>
      </w:pPr>
    </w:p>
    <w:p w14:paraId="21D4B910" w14:textId="77777777" w:rsidR="00A85002" w:rsidRPr="00207B08" w:rsidRDefault="00A85002" w:rsidP="00A85002">
      <w:pPr>
        <w:spacing w:after="0"/>
        <w:ind w:left="1440"/>
        <w:rPr>
          <w:rFonts w:ascii="Courier New" w:hAnsi="Courier New" w:cs="Courier New"/>
          <w:sz w:val="18"/>
          <w:szCs w:val="18"/>
        </w:rPr>
      </w:pPr>
      <w:r w:rsidRPr="00207B08">
        <w:rPr>
          <w:rFonts w:ascii="Courier New" w:hAnsi="Courier New" w:cs="Courier New"/>
          <w:sz w:val="18"/>
          <w:szCs w:val="18"/>
        </w:rPr>
        <w:t>&lt;</w:t>
      </w:r>
      <w:proofErr w:type="spellStart"/>
      <w:r w:rsidRPr="00207B08">
        <w:rPr>
          <w:rFonts w:ascii="Courier New" w:hAnsi="Courier New" w:cs="Courier New"/>
          <w:sz w:val="18"/>
          <w:szCs w:val="18"/>
        </w:rPr>
        <w:t>map_data_source</w:t>
      </w:r>
      <w:proofErr w:type="spellEnd"/>
      <w:r w:rsidRPr="00207B08">
        <w:rPr>
          <w:rFonts w:ascii="Courier New" w:hAnsi="Courier New" w:cs="Courier New"/>
          <w:sz w:val="18"/>
          <w:szCs w:val="18"/>
        </w:rPr>
        <w:t xml:space="preserve"> name="</w:t>
      </w:r>
      <w:r w:rsidRPr="006A00DE">
        <w:rPr>
          <w:rFonts w:ascii="Courier New" w:hAnsi="Courier New" w:cs="Courier New"/>
          <w:b/>
          <w:bCs/>
          <w:color w:val="548DD4" w:themeColor="text2" w:themeTint="99"/>
          <w:sz w:val="18"/>
          <w:szCs w:val="18"/>
        </w:rPr>
        <w:t>&lt;Data Source Name&gt;</w:t>
      </w:r>
      <w:r w:rsidRPr="00207B08">
        <w:rPr>
          <w:rFonts w:ascii="Courier New" w:hAnsi="Courier New" w:cs="Courier New"/>
          <w:sz w:val="18"/>
          <w:szCs w:val="18"/>
        </w:rPr>
        <w:t>"</w:t>
      </w:r>
    </w:p>
    <w:p w14:paraId="78CC716D"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jdbc_host</w:t>
      </w:r>
      <w:proofErr w:type="spellEnd"/>
      <w:r w:rsidRPr="00207B08">
        <w:rPr>
          <w:rFonts w:ascii="Courier New" w:hAnsi="Courier New" w:cs="Courier New"/>
          <w:sz w:val="18"/>
          <w:szCs w:val="18"/>
        </w:rPr>
        <w:t>="</w:t>
      </w:r>
      <w:r w:rsidRPr="006A00DE">
        <w:rPr>
          <w:rFonts w:ascii="Courier New" w:hAnsi="Courier New" w:cs="Courier New"/>
          <w:b/>
          <w:bCs/>
          <w:color w:val="548DD4" w:themeColor="text2" w:themeTint="99"/>
          <w:sz w:val="18"/>
          <w:szCs w:val="18"/>
        </w:rPr>
        <w:t>&lt;Database Host&gt;</w:t>
      </w:r>
      <w:r w:rsidRPr="00207B08">
        <w:rPr>
          <w:rFonts w:ascii="Courier New" w:hAnsi="Courier New" w:cs="Courier New"/>
          <w:sz w:val="18"/>
          <w:szCs w:val="18"/>
        </w:rPr>
        <w:t>"</w:t>
      </w:r>
    </w:p>
    <w:p w14:paraId="562861E6"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jdbc_sid</w:t>
      </w:r>
      <w:proofErr w:type="spellEnd"/>
      <w:r w:rsidRPr="00207B08">
        <w:rPr>
          <w:rFonts w:ascii="Courier New" w:hAnsi="Courier New" w:cs="Courier New"/>
          <w:sz w:val="18"/>
          <w:szCs w:val="18"/>
        </w:rPr>
        <w:t>="</w:t>
      </w:r>
      <w:r>
        <w:rPr>
          <w:rFonts w:ascii="Courier New" w:hAnsi="Courier New" w:cs="Courier New"/>
          <w:sz w:val="18"/>
          <w:szCs w:val="18"/>
        </w:rPr>
        <w:t>//</w:t>
      </w:r>
      <w:r w:rsidRPr="006A00DE">
        <w:rPr>
          <w:rFonts w:ascii="Courier New" w:hAnsi="Courier New" w:cs="Courier New"/>
          <w:b/>
          <w:bCs/>
          <w:color w:val="548DD4" w:themeColor="text2" w:themeTint="99"/>
          <w:sz w:val="18"/>
          <w:szCs w:val="18"/>
        </w:rPr>
        <w:t>&lt;Service Name&gt;</w:t>
      </w:r>
      <w:r w:rsidRPr="00207B08">
        <w:rPr>
          <w:rFonts w:ascii="Courier New" w:hAnsi="Courier New" w:cs="Courier New"/>
          <w:sz w:val="18"/>
          <w:szCs w:val="18"/>
        </w:rPr>
        <w:t>"</w:t>
      </w:r>
    </w:p>
    <w:p w14:paraId="6640A5C5"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jdbc_port</w:t>
      </w:r>
      <w:proofErr w:type="spellEnd"/>
      <w:r w:rsidRPr="00207B08">
        <w:rPr>
          <w:rFonts w:ascii="Courier New" w:hAnsi="Courier New" w:cs="Courier New"/>
          <w:sz w:val="18"/>
          <w:szCs w:val="18"/>
        </w:rPr>
        <w:t>="</w:t>
      </w:r>
      <w:r w:rsidRPr="006A00DE">
        <w:rPr>
          <w:rFonts w:ascii="Courier New" w:hAnsi="Courier New" w:cs="Courier New"/>
          <w:b/>
          <w:bCs/>
          <w:color w:val="548DD4" w:themeColor="text2" w:themeTint="99"/>
          <w:sz w:val="18"/>
          <w:szCs w:val="18"/>
        </w:rPr>
        <w:t>&lt;Port No.&gt;</w:t>
      </w:r>
      <w:r w:rsidRPr="00207B08">
        <w:rPr>
          <w:rFonts w:ascii="Courier New" w:hAnsi="Courier New" w:cs="Courier New"/>
          <w:sz w:val="18"/>
          <w:szCs w:val="18"/>
        </w:rPr>
        <w:t>"</w:t>
      </w:r>
    </w:p>
    <w:p w14:paraId="59246203"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jdbc_user</w:t>
      </w:r>
      <w:proofErr w:type="spellEnd"/>
      <w:r w:rsidRPr="00207B08">
        <w:rPr>
          <w:rFonts w:ascii="Courier New" w:hAnsi="Courier New" w:cs="Courier New"/>
          <w:sz w:val="18"/>
          <w:szCs w:val="18"/>
        </w:rPr>
        <w:t>="</w:t>
      </w:r>
      <w:r w:rsidRPr="006A00DE">
        <w:rPr>
          <w:rFonts w:ascii="Courier New" w:hAnsi="Courier New" w:cs="Courier New"/>
          <w:b/>
          <w:bCs/>
          <w:color w:val="548DD4" w:themeColor="text2" w:themeTint="99"/>
          <w:sz w:val="18"/>
          <w:szCs w:val="18"/>
        </w:rPr>
        <w:t>&lt;Username&gt;</w:t>
      </w:r>
      <w:r w:rsidRPr="00207B08">
        <w:rPr>
          <w:rFonts w:ascii="Courier New" w:hAnsi="Courier New" w:cs="Courier New"/>
          <w:sz w:val="18"/>
          <w:szCs w:val="18"/>
        </w:rPr>
        <w:t>"</w:t>
      </w:r>
    </w:p>
    <w:p w14:paraId="63D0F90F"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jdbc_password</w:t>
      </w:r>
      <w:proofErr w:type="spellEnd"/>
      <w:r w:rsidRPr="00207B08">
        <w:rPr>
          <w:rFonts w:ascii="Courier New" w:hAnsi="Courier New" w:cs="Courier New"/>
          <w:sz w:val="18"/>
          <w:szCs w:val="18"/>
        </w:rPr>
        <w:t>=</w:t>
      </w:r>
      <w:proofErr w:type="gramStart"/>
      <w:r w:rsidRPr="00207B08">
        <w:rPr>
          <w:rFonts w:ascii="Courier New" w:hAnsi="Courier New" w:cs="Courier New"/>
          <w:sz w:val="18"/>
          <w:szCs w:val="18"/>
        </w:rPr>
        <w:t>"</w:t>
      </w:r>
      <w:r w:rsidRPr="00F76DF7">
        <w:rPr>
          <w:rFonts w:ascii="Courier New" w:hAnsi="Courier New" w:cs="Courier New"/>
          <w:sz w:val="18"/>
          <w:szCs w:val="18"/>
        </w:rPr>
        <w:t>!</w:t>
      </w:r>
      <w:r w:rsidRPr="006A00DE">
        <w:rPr>
          <w:rFonts w:ascii="Courier New" w:hAnsi="Courier New" w:cs="Courier New"/>
          <w:b/>
          <w:bCs/>
          <w:color w:val="548DD4" w:themeColor="text2" w:themeTint="99"/>
          <w:sz w:val="18"/>
          <w:szCs w:val="18"/>
        </w:rPr>
        <w:t>&lt;</w:t>
      </w:r>
      <w:proofErr w:type="gramEnd"/>
      <w:r w:rsidRPr="006A00DE">
        <w:rPr>
          <w:rFonts w:ascii="Courier New" w:hAnsi="Courier New" w:cs="Courier New"/>
          <w:b/>
          <w:bCs/>
          <w:color w:val="548DD4" w:themeColor="text2" w:themeTint="99"/>
          <w:sz w:val="18"/>
          <w:szCs w:val="18"/>
        </w:rPr>
        <w:t>Password&gt;</w:t>
      </w:r>
      <w:r w:rsidRPr="00207B08">
        <w:rPr>
          <w:rFonts w:ascii="Courier New" w:hAnsi="Courier New" w:cs="Courier New"/>
          <w:sz w:val="18"/>
          <w:szCs w:val="18"/>
        </w:rPr>
        <w:t xml:space="preserve">" </w:t>
      </w:r>
    </w:p>
    <w:p w14:paraId="62EFAAD6"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jdbc_mode</w:t>
      </w:r>
      <w:proofErr w:type="spellEnd"/>
      <w:r w:rsidRPr="00207B08">
        <w:rPr>
          <w:rFonts w:ascii="Courier New" w:hAnsi="Courier New" w:cs="Courier New"/>
          <w:sz w:val="18"/>
          <w:szCs w:val="18"/>
        </w:rPr>
        <w:t>="thin"</w:t>
      </w:r>
    </w:p>
    <w:p w14:paraId="1F79AD49"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number_of_mappers</w:t>
      </w:r>
      <w:proofErr w:type="spellEnd"/>
      <w:r w:rsidRPr="00207B08">
        <w:rPr>
          <w:rFonts w:ascii="Courier New" w:hAnsi="Courier New" w:cs="Courier New"/>
          <w:sz w:val="18"/>
          <w:szCs w:val="18"/>
        </w:rPr>
        <w:t>="</w:t>
      </w:r>
      <w:r w:rsidRPr="001B321F">
        <w:rPr>
          <w:rFonts w:ascii="Courier New" w:hAnsi="Courier New" w:cs="Courier New"/>
          <w:sz w:val="18"/>
          <w:szCs w:val="18"/>
        </w:rPr>
        <w:t>21</w:t>
      </w:r>
      <w:r w:rsidRPr="00207B08">
        <w:rPr>
          <w:rFonts w:ascii="Courier New" w:hAnsi="Courier New" w:cs="Courier New"/>
          <w:sz w:val="18"/>
          <w:szCs w:val="18"/>
        </w:rPr>
        <w:t>"</w:t>
      </w:r>
    </w:p>
    <w:p w14:paraId="19F97F52"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max_connections</w:t>
      </w:r>
      <w:proofErr w:type="spellEnd"/>
      <w:r w:rsidRPr="00207B08">
        <w:rPr>
          <w:rFonts w:ascii="Courier New" w:hAnsi="Courier New" w:cs="Courier New"/>
          <w:sz w:val="18"/>
          <w:szCs w:val="18"/>
        </w:rPr>
        <w:t>="</w:t>
      </w:r>
      <w:r w:rsidRPr="001B321F">
        <w:rPr>
          <w:rFonts w:ascii="Courier New" w:hAnsi="Courier New" w:cs="Courier New"/>
          <w:sz w:val="18"/>
          <w:szCs w:val="18"/>
        </w:rPr>
        <w:t>100</w:t>
      </w:r>
      <w:r w:rsidRPr="00207B08">
        <w:rPr>
          <w:rFonts w:ascii="Courier New" w:hAnsi="Courier New" w:cs="Courier New"/>
          <w:sz w:val="18"/>
          <w:szCs w:val="18"/>
        </w:rPr>
        <w:t>"</w:t>
      </w:r>
    </w:p>
    <w:p w14:paraId="1396304D"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allow_jdbc_theme_based_foi</w:t>
      </w:r>
      <w:proofErr w:type="spellEnd"/>
      <w:r w:rsidRPr="00207B08">
        <w:rPr>
          <w:rFonts w:ascii="Courier New" w:hAnsi="Courier New" w:cs="Courier New"/>
          <w:sz w:val="18"/>
          <w:szCs w:val="18"/>
        </w:rPr>
        <w:t>="false"</w:t>
      </w:r>
    </w:p>
    <w:p w14:paraId="03C7C6B4"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editable="false"</w:t>
      </w:r>
    </w:p>
    <w:p w14:paraId="221E9ADE"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plsql_package</w:t>
      </w:r>
      <w:proofErr w:type="spellEnd"/>
      <w:r w:rsidRPr="00207B08">
        <w:rPr>
          <w:rFonts w:ascii="Courier New" w:hAnsi="Courier New" w:cs="Courier New"/>
          <w:sz w:val="18"/>
          <w:szCs w:val="18"/>
        </w:rPr>
        <w:t>="</w:t>
      </w:r>
      <w:proofErr w:type="spellStart"/>
      <w:r w:rsidRPr="00F76DF7">
        <w:rPr>
          <w:rFonts w:ascii="Courier New" w:hAnsi="Courier New" w:cs="Courier New"/>
          <w:b/>
          <w:sz w:val="18"/>
          <w:szCs w:val="18"/>
        </w:rPr>
        <w:t>web_user_info</w:t>
      </w:r>
      <w:proofErr w:type="spellEnd"/>
      <w:r w:rsidRPr="00207B08">
        <w:rPr>
          <w:rFonts w:ascii="Courier New" w:hAnsi="Courier New" w:cs="Courier New"/>
          <w:sz w:val="18"/>
          <w:szCs w:val="18"/>
        </w:rPr>
        <w:t>"</w:t>
      </w:r>
    </w:p>
    <w:p w14:paraId="0B280853" w14:textId="77777777" w:rsidR="00A85002" w:rsidRPr="00207B08" w:rsidRDefault="00A85002" w:rsidP="00A85002">
      <w:pPr>
        <w:spacing w:after="0"/>
        <w:ind w:left="1440" w:firstLine="720"/>
        <w:rPr>
          <w:rFonts w:ascii="Courier New" w:hAnsi="Courier New" w:cs="Courier New"/>
          <w:sz w:val="18"/>
          <w:szCs w:val="18"/>
        </w:rPr>
      </w:pPr>
      <w:proofErr w:type="spellStart"/>
      <w:r w:rsidRPr="00207B08">
        <w:rPr>
          <w:rFonts w:ascii="Courier New" w:hAnsi="Courier New" w:cs="Courier New"/>
          <w:sz w:val="18"/>
          <w:szCs w:val="18"/>
        </w:rPr>
        <w:t>web_user_type</w:t>
      </w:r>
      <w:proofErr w:type="spellEnd"/>
      <w:r w:rsidRPr="00207B08">
        <w:rPr>
          <w:rFonts w:ascii="Courier New" w:hAnsi="Courier New" w:cs="Courier New"/>
          <w:sz w:val="18"/>
          <w:szCs w:val="18"/>
        </w:rPr>
        <w:t>="</w:t>
      </w:r>
      <w:r w:rsidRPr="00F76DF7">
        <w:rPr>
          <w:rFonts w:ascii="Courier New" w:hAnsi="Courier New" w:cs="Courier New"/>
          <w:b/>
          <w:sz w:val="18"/>
          <w:szCs w:val="18"/>
        </w:rPr>
        <w:t>SUBUSERNAME</w:t>
      </w:r>
      <w:r w:rsidRPr="00207B08">
        <w:rPr>
          <w:rFonts w:ascii="Courier New" w:hAnsi="Courier New" w:cs="Courier New"/>
          <w:sz w:val="18"/>
          <w:szCs w:val="18"/>
        </w:rPr>
        <w:t>"</w:t>
      </w:r>
    </w:p>
    <w:p w14:paraId="19D40B2E" w14:textId="77777777" w:rsidR="00A85002" w:rsidRDefault="00A85002" w:rsidP="00A85002">
      <w:pPr>
        <w:spacing w:after="0"/>
        <w:ind w:left="1440"/>
        <w:rPr>
          <w:rFonts w:ascii="Courier New" w:hAnsi="Courier New" w:cs="Courier New"/>
          <w:sz w:val="18"/>
          <w:szCs w:val="18"/>
        </w:rPr>
      </w:pPr>
      <w:r w:rsidRPr="00207B08">
        <w:rPr>
          <w:rFonts w:ascii="Courier New" w:hAnsi="Courier New" w:cs="Courier New"/>
          <w:sz w:val="18"/>
          <w:szCs w:val="18"/>
        </w:rPr>
        <w:t>/&gt;</w:t>
      </w:r>
    </w:p>
    <w:p w14:paraId="76BDB1EF" w14:textId="77777777" w:rsidR="00A85002" w:rsidRDefault="00A85002" w:rsidP="00A85002">
      <w:pPr>
        <w:spacing w:after="0"/>
        <w:ind w:left="720"/>
        <w:rPr>
          <w:rFonts w:ascii="Courier New" w:hAnsi="Courier New" w:cs="Courier New"/>
          <w:sz w:val="18"/>
          <w:szCs w:val="18"/>
        </w:rPr>
      </w:pPr>
    </w:p>
    <w:p w14:paraId="66600FF0" w14:textId="77777777" w:rsidR="00A85002" w:rsidRDefault="00A85002" w:rsidP="00A85002">
      <w:pPr>
        <w:spacing w:after="0"/>
        <w:ind w:left="720"/>
        <w:rPr>
          <w:rFonts w:ascii="Courier New" w:hAnsi="Courier New" w:cs="Courier New"/>
          <w:sz w:val="18"/>
          <w:szCs w:val="18"/>
        </w:rPr>
      </w:pPr>
      <w:r>
        <w:rPr>
          <w:rFonts w:ascii="Courier New" w:hAnsi="Courier New" w:cs="Courier New"/>
          <w:sz w:val="18"/>
          <w:szCs w:val="18"/>
        </w:rPr>
        <w:tab/>
        <w:t xml:space="preserve">Where: </w:t>
      </w:r>
    </w:p>
    <w:p w14:paraId="0E505C9B"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&lt;Data Source Name&gt;</w:t>
      </w:r>
      <w:r>
        <w:rPr>
          <w:rFonts w:ascii="Courier New" w:hAnsi="Courier New" w:cs="Courier New"/>
          <w:b/>
          <w:bCs/>
          <w:sz w:val="18"/>
          <w:szCs w:val="18"/>
        </w:rPr>
        <w:tab/>
        <w:t xml:space="preserve">= </w:t>
      </w:r>
      <w:r w:rsidRPr="00733C16">
        <w:rPr>
          <w:rFonts w:ascii="Courier New" w:hAnsi="Courier New" w:cs="Courier New"/>
          <w:sz w:val="18"/>
          <w:szCs w:val="18"/>
        </w:rPr>
        <w:t>Name of the data source</w:t>
      </w:r>
    </w:p>
    <w:p w14:paraId="3BFD67CC"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&lt;Database Host&gt;</w:t>
      </w:r>
      <w:r>
        <w:rPr>
          <w:rFonts w:ascii="Courier New" w:hAnsi="Courier New" w:cs="Courier New"/>
          <w:b/>
          <w:bCs/>
          <w:sz w:val="18"/>
          <w:szCs w:val="18"/>
        </w:rPr>
        <w:tab/>
        <w:t xml:space="preserve">= </w:t>
      </w:r>
      <w:r w:rsidRPr="00733C16">
        <w:rPr>
          <w:rFonts w:ascii="Courier New" w:hAnsi="Courier New" w:cs="Courier New"/>
          <w:sz w:val="18"/>
          <w:szCs w:val="18"/>
        </w:rPr>
        <w:t>Host definition for the database connection required</w:t>
      </w:r>
    </w:p>
    <w:p w14:paraId="0383CD83"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&lt;Service Name&gt;</w:t>
      </w:r>
      <w:r>
        <w:rPr>
          <w:rFonts w:ascii="Courier New" w:hAnsi="Courier New" w:cs="Courier New"/>
          <w:b/>
          <w:bCs/>
          <w:sz w:val="18"/>
          <w:szCs w:val="18"/>
        </w:rPr>
        <w:tab/>
        <w:t xml:space="preserve">= </w:t>
      </w:r>
      <w:r w:rsidRPr="002417AA">
        <w:rPr>
          <w:rFonts w:ascii="Courier New" w:hAnsi="Courier New" w:cs="Courier New"/>
          <w:sz w:val="18"/>
          <w:szCs w:val="18"/>
        </w:rPr>
        <w:t>Service Name defined for the database connection</w:t>
      </w:r>
    </w:p>
    <w:p w14:paraId="726FCA3E" w14:textId="77777777" w:rsidR="00A85002" w:rsidRPr="00602280" w:rsidRDefault="00A85002" w:rsidP="00A85002">
      <w:pPr>
        <w:spacing w:after="0"/>
        <w:ind w:left="3600"/>
        <w:rPr>
          <w:rFonts w:ascii="Courier New" w:hAnsi="Courier New" w:cs="Courier New"/>
          <w:b/>
          <w:bCs/>
          <w:sz w:val="18"/>
          <w:szCs w:val="18"/>
        </w:rPr>
      </w:pPr>
      <w:r>
        <w:rPr>
          <w:rFonts w:ascii="Courier New" w:hAnsi="Courier New" w:cs="Courier New"/>
          <w:b/>
          <w:bCs/>
          <w:sz w:val="18"/>
          <w:szCs w:val="18"/>
        </w:rPr>
        <w:t xml:space="preserve">Important: The </w:t>
      </w:r>
      <w:r>
        <w:rPr>
          <w:rFonts w:ascii="Courier New" w:hAnsi="Courier New" w:cs="Courier New"/>
          <w:b/>
          <w:bCs/>
          <w:i/>
          <w:iCs/>
          <w:sz w:val="18"/>
          <w:szCs w:val="18"/>
        </w:rPr>
        <w:t>Service Name</w:t>
      </w:r>
      <w:r>
        <w:rPr>
          <w:rFonts w:ascii="Courier New" w:hAnsi="Courier New" w:cs="Courier New"/>
          <w:b/>
          <w:bCs/>
          <w:sz w:val="18"/>
          <w:szCs w:val="18"/>
        </w:rPr>
        <w:t xml:space="preserve"> value must be preceded by 2 forward slashes (</w:t>
      </w:r>
      <w:proofErr w:type="spellStart"/>
      <w:r>
        <w:rPr>
          <w:rFonts w:ascii="Courier New" w:hAnsi="Courier New" w:cs="Courier New"/>
          <w:b/>
          <w:bCs/>
          <w:sz w:val="18"/>
          <w:szCs w:val="18"/>
        </w:rPr>
        <w:t>ie</w:t>
      </w:r>
      <w:proofErr w:type="spellEnd"/>
      <w:r>
        <w:rPr>
          <w:rFonts w:ascii="Courier New" w:hAnsi="Courier New" w:cs="Courier New"/>
          <w:b/>
          <w:bCs/>
          <w:sz w:val="18"/>
          <w:szCs w:val="18"/>
        </w:rPr>
        <w:t xml:space="preserve"> ‘//’)</w:t>
      </w:r>
    </w:p>
    <w:p w14:paraId="45AE9A71" w14:textId="77777777" w:rsidR="00A85002" w:rsidRDefault="00A85002" w:rsidP="00A85002">
      <w:pPr>
        <w:spacing w:after="0"/>
        <w:rPr>
          <w:rFonts w:ascii="Courier New" w:hAnsi="Courier New" w:cs="Courier New"/>
          <w:sz w:val="18"/>
          <w:szCs w:val="18"/>
        </w:rPr>
      </w:pPr>
      <w:r>
        <w:rPr>
          <w:rFonts w:ascii="Courier New" w:hAnsi="Courier New" w:cs="Courier New"/>
          <w:b/>
          <w:bCs/>
          <w:sz w:val="18"/>
          <w:szCs w:val="18"/>
        </w:rPr>
        <w:tab/>
      </w:r>
      <w:r>
        <w:rPr>
          <w:rFonts w:ascii="Courier New" w:hAnsi="Courier New" w:cs="Courier New"/>
          <w:b/>
          <w:bCs/>
          <w:sz w:val="18"/>
          <w:szCs w:val="18"/>
        </w:rPr>
        <w:tab/>
      </w:r>
      <w:r w:rsidRPr="006A00DE">
        <w:rPr>
          <w:rFonts w:ascii="Courier New" w:hAnsi="Courier New" w:cs="Courier New"/>
          <w:b/>
          <w:bCs/>
          <w:color w:val="548DD4" w:themeColor="text2" w:themeTint="99"/>
          <w:sz w:val="18"/>
          <w:szCs w:val="18"/>
        </w:rPr>
        <w:t>&lt;Port No.&gt;</w:t>
      </w:r>
      <w:r>
        <w:rPr>
          <w:rFonts w:ascii="Courier New" w:hAnsi="Courier New" w:cs="Courier New"/>
          <w:b/>
          <w:bCs/>
          <w:sz w:val="18"/>
          <w:szCs w:val="18"/>
        </w:rPr>
        <w:tab/>
      </w:r>
      <w:r>
        <w:rPr>
          <w:rFonts w:ascii="Courier New" w:hAnsi="Courier New" w:cs="Courier New"/>
          <w:b/>
          <w:bCs/>
          <w:sz w:val="18"/>
          <w:szCs w:val="18"/>
        </w:rPr>
        <w:tab/>
        <w:t xml:space="preserve">= </w:t>
      </w:r>
      <w:r w:rsidRPr="002417AA">
        <w:rPr>
          <w:rFonts w:ascii="Courier New" w:hAnsi="Courier New" w:cs="Courier New"/>
          <w:sz w:val="18"/>
          <w:szCs w:val="18"/>
        </w:rPr>
        <w:t>Port number for the database connection</w:t>
      </w:r>
    </w:p>
    <w:p w14:paraId="5667CCDF"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&lt;Username&gt;</w:t>
      </w:r>
      <w:r>
        <w:rPr>
          <w:rFonts w:ascii="Courier New" w:hAnsi="Courier New" w:cs="Courier New"/>
          <w:b/>
          <w:bCs/>
          <w:sz w:val="18"/>
          <w:szCs w:val="18"/>
        </w:rPr>
        <w:tab/>
      </w:r>
      <w:r>
        <w:rPr>
          <w:rFonts w:ascii="Courier New" w:hAnsi="Courier New" w:cs="Courier New"/>
          <w:b/>
          <w:bCs/>
          <w:sz w:val="18"/>
          <w:szCs w:val="18"/>
        </w:rPr>
        <w:tab/>
        <w:t xml:space="preserve">= </w:t>
      </w:r>
      <w:r w:rsidRPr="002417AA">
        <w:rPr>
          <w:rFonts w:ascii="Courier New" w:hAnsi="Courier New" w:cs="Courier New"/>
          <w:sz w:val="18"/>
          <w:szCs w:val="18"/>
        </w:rPr>
        <w:t>Username of the Highways Owner defined on the database</w:t>
      </w:r>
    </w:p>
    <w:p w14:paraId="672B6F76"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&lt;Password&gt;</w:t>
      </w:r>
      <w:r>
        <w:rPr>
          <w:rFonts w:ascii="Courier New" w:hAnsi="Courier New" w:cs="Courier New"/>
          <w:b/>
          <w:bCs/>
          <w:sz w:val="18"/>
          <w:szCs w:val="18"/>
        </w:rPr>
        <w:tab/>
      </w:r>
      <w:r>
        <w:rPr>
          <w:rFonts w:ascii="Courier New" w:hAnsi="Courier New" w:cs="Courier New"/>
          <w:b/>
          <w:bCs/>
          <w:sz w:val="18"/>
          <w:szCs w:val="18"/>
        </w:rPr>
        <w:tab/>
        <w:t xml:space="preserve">= </w:t>
      </w:r>
      <w:r w:rsidRPr="002417AA">
        <w:rPr>
          <w:rFonts w:ascii="Courier New" w:hAnsi="Courier New" w:cs="Courier New"/>
          <w:sz w:val="18"/>
          <w:szCs w:val="18"/>
        </w:rPr>
        <w:t>Password of the Highways Owner</w:t>
      </w:r>
    </w:p>
    <w:p w14:paraId="085FE3A7" w14:textId="77777777" w:rsidR="00A85002" w:rsidRDefault="00A85002" w:rsidP="00A85002">
      <w:pPr>
        <w:spacing w:after="0"/>
        <w:rPr>
          <w:rFonts w:ascii="Courier New" w:hAnsi="Courier New" w:cs="Courier New"/>
          <w:sz w:val="18"/>
          <w:szCs w:val="18"/>
        </w:rPr>
      </w:pPr>
    </w:p>
    <w:p w14:paraId="61AD32B7" w14:textId="77777777" w:rsidR="00A85002" w:rsidRPr="006A00DE" w:rsidRDefault="00A85002" w:rsidP="009612CC">
      <w:pPr>
        <w:pStyle w:val="ListParagraph"/>
        <w:numPr>
          <w:ilvl w:val="0"/>
          <w:numId w:val="30"/>
        </w:numPr>
        <w:spacing w:after="0"/>
      </w:pPr>
      <w:r w:rsidRPr="006A00DE">
        <w:t xml:space="preserve">Click </w:t>
      </w:r>
      <w:r w:rsidRPr="00602280">
        <w:rPr>
          <w:b/>
          <w:bCs/>
        </w:rPr>
        <w:t xml:space="preserve">Save </w:t>
      </w:r>
      <w:r w:rsidRPr="00602280">
        <w:t>followed by</w:t>
      </w:r>
      <w:r w:rsidRPr="00602280">
        <w:rPr>
          <w:b/>
          <w:bCs/>
        </w:rPr>
        <w:t xml:space="preserve"> Restart</w:t>
      </w:r>
      <w:r w:rsidRPr="006A00DE">
        <w:t>.</w:t>
      </w:r>
    </w:p>
    <w:p w14:paraId="4C7F8766" w14:textId="77777777" w:rsidR="00A85002" w:rsidRPr="002417AA" w:rsidRDefault="00A85002" w:rsidP="00A85002">
      <w:pPr>
        <w:spacing w:after="0"/>
        <w:rPr>
          <w:rFonts w:ascii="Courier New" w:hAnsi="Courier New" w:cs="Courier New"/>
          <w:sz w:val="18"/>
          <w:szCs w:val="18"/>
        </w:rPr>
      </w:pPr>
    </w:p>
    <w:p w14:paraId="537A23A1" w14:textId="77777777" w:rsidR="00A85002" w:rsidRPr="00021755" w:rsidRDefault="00A85002" w:rsidP="009612CC">
      <w:pPr>
        <w:pStyle w:val="ListParagraph"/>
        <w:numPr>
          <w:ilvl w:val="0"/>
          <w:numId w:val="30"/>
        </w:numPr>
      </w:pPr>
      <w:r w:rsidRPr="00021755">
        <w:t xml:space="preserve">Restart WebLogic Forms and </w:t>
      </w:r>
      <w:proofErr w:type="spellStart"/>
      <w:r w:rsidRPr="00021755">
        <w:t>MapViewer</w:t>
      </w:r>
      <w:proofErr w:type="spellEnd"/>
      <w:r w:rsidRPr="00021755">
        <w:t xml:space="preserve"> Servers – e.g. </w:t>
      </w:r>
      <w:r w:rsidRPr="00021755">
        <w:rPr>
          <w:b/>
          <w:bCs/>
        </w:rPr>
        <w:t>WLS_FORMS</w:t>
      </w:r>
      <w:r w:rsidRPr="00021755">
        <w:t xml:space="preserve"> and </w:t>
      </w:r>
      <w:r w:rsidRPr="00021755">
        <w:rPr>
          <w:b/>
          <w:bCs/>
        </w:rPr>
        <w:t>WLS_MAPVR</w:t>
      </w:r>
      <w:r w:rsidRPr="00021755">
        <w:t xml:space="preserve"> – for the above changes to take effect.</w:t>
      </w:r>
    </w:p>
    <w:p w14:paraId="0FB5AD96" w14:textId="77777777" w:rsidR="00A85002" w:rsidRPr="0056512C" w:rsidRDefault="00A85002" w:rsidP="00A85002">
      <w:pPr>
        <w:pStyle w:val="Heading4"/>
        <w:tabs>
          <w:tab w:val="clear" w:pos="1080"/>
        </w:tabs>
        <w:spacing w:after="60"/>
      </w:pPr>
      <w:bookmarkStart w:id="95" w:name="_Toc44687796"/>
      <w:r w:rsidRPr="0056512C">
        <w:t xml:space="preserve">Configure </w:t>
      </w:r>
      <w:proofErr w:type="spellStart"/>
      <w:r>
        <w:t>Mapviewer</w:t>
      </w:r>
      <w:proofErr w:type="spellEnd"/>
      <w:r w:rsidRPr="0056512C">
        <w:t xml:space="preserve"> Product Options</w:t>
      </w:r>
      <w:bookmarkEnd w:id="95"/>
    </w:p>
    <w:p w14:paraId="47D0FBA7" w14:textId="77777777" w:rsidR="00A85002" w:rsidRPr="0056512C" w:rsidRDefault="00A85002" w:rsidP="00A85002">
      <w:pPr>
        <w:keepNext/>
      </w:pPr>
    </w:p>
    <w:p w14:paraId="37531D4B" w14:textId="77777777" w:rsidR="00A85002" w:rsidRPr="0056512C" w:rsidRDefault="00A85002" w:rsidP="00A85002">
      <w:pPr>
        <w:ind w:left="720"/>
      </w:pPr>
      <w:r w:rsidRPr="0056512C">
        <w:rPr>
          <w:noProof/>
        </w:rPr>
        <w:drawing>
          <wp:inline distT="0" distB="0" distL="0" distR="0" wp14:anchorId="05DE1D41" wp14:editId="35150541">
            <wp:extent cx="4892400" cy="2746800"/>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2400" cy="2746800"/>
                    </a:xfrm>
                    <a:prstGeom prst="rect">
                      <a:avLst/>
                    </a:prstGeom>
                    <a:noFill/>
                    <a:ln>
                      <a:noFill/>
                    </a:ln>
                  </pic:spPr>
                </pic:pic>
              </a:graphicData>
            </a:graphic>
          </wp:inline>
        </w:drawing>
      </w:r>
    </w:p>
    <w:p w14:paraId="0A97A81B" w14:textId="77777777" w:rsidR="00A85002" w:rsidRPr="0056512C" w:rsidRDefault="00A85002" w:rsidP="00A85002"/>
    <w:p w14:paraId="7718CFD3" w14:textId="77777777" w:rsidR="00A85002" w:rsidRDefault="00A85002" w:rsidP="009612CC">
      <w:pPr>
        <w:pStyle w:val="ListParagraph"/>
        <w:keepNext/>
        <w:numPr>
          <w:ilvl w:val="0"/>
          <w:numId w:val="30"/>
        </w:numPr>
      </w:pPr>
      <w:r w:rsidRPr="0056512C">
        <w:t xml:space="preserve">Click the Enter Query button </w:t>
      </w:r>
      <w:r w:rsidRPr="0056512C">
        <w:rPr>
          <w:noProof/>
        </w:rPr>
        <w:drawing>
          <wp:inline distT="0" distB="0" distL="0" distR="0" wp14:anchorId="027762C3" wp14:editId="391485A4">
            <wp:extent cx="213995" cy="2139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56512C">
        <w:t xml:space="preserve">, enter </w:t>
      </w:r>
      <w:r w:rsidRPr="00D45DC9">
        <w:rPr>
          <w:b/>
        </w:rPr>
        <w:t>WMP</w:t>
      </w:r>
      <w:r w:rsidRPr="0056512C">
        <w:t xml:space="preserve"> under </w:t>
      </w:r>
      <w:r>
        <w:t>Product</w:t>
      </w:r>
      <w:r w:rsidRPr="0056512C">
        <w:t xml:space="preserve"> and click Execute Query </w:t>
      </w:r>
      <w:r w:rsidRPr="0056512C">
        <w:rPr>
          <w:noProof/>
        </w:rPr>
        <w:drawing>
          <wp:inline distT="0" distB="0" distL="0" distR="0" wp14:anchorId="6357C443" wp14:editId="39112D76">
            <wp:extent cx="213995" cy="2139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56512C">
        <w:t xml:space="preserve">. </w:t>
      </w:r>
    </w:p>
    <w:p w14:paraId="0DE9BE74" w14:textId="77777777" w:rsidR="00A85002" w:rsidRDefault="00A85002" w:rsidP="009612CC">
      <w:pPr>
        <w:pStyle w:val="ListParagraph"/>
        <w:keepNext/>
        <w:numPr>
          <w:ilvl w:val="0"/>
          <w:numId w:val="30"/>
        </w:numPr>
      </w:pPr>
      <w:r>
        <w:t>Update the following product options:</w:t>
      </w:r>
    </w:p>
    <w:p w14:paraId="5B3C11B9" w14:textId="77777777" w:rsidR="00A85002" w:rsidRDefault="00A85002" w:rsidP="00A85002">
      <w:pPr>
        <w:keepNext/>
      </w:pPr>
    </w:p>
    <w:tbl>
      <w:tblPr>
        <w:tblStyle w:val="TableGrid"/>
        <w:tblW w:w="0" w:type="auto"/>
        <w:tblInd w:w="1075" w:type="dxa"/>
        <w:tblLook w:val="04A0" w:firstRow="1" w:lastRow="0" w:firstColumn="1" w:lastColumn="0" w:noHBand="0" w:noVBand="1"/>
      </w:tblPr>
      <w:tblGrid>
        <w:gridCol w:w="1542"/>
        <w:gridCol w:w="7453"/>
      </w:tblGrid>
      <w:tr w:rsidR="00A85002" w:rsidRPr="00D45DC9" w14:paraId="0BCDDAED" w14:textId="77777777" w:rsidTr="007051DB">
        <w:tc>
          <w:tcPr>
            <w:tcW w:w="1542" w:type="dxa"/>
          </w:tcPr>
          <w:p w14:paraId="2A80DF25" w14:textId="77777777" w:rsidR="00A85002" w:rsidRPr="00D45DC9" w:rsidRDefault="00A85002" w:rsidP="007051DB">
            <w:r w:rsidRPr="00D45DC9">
              <w:t>JDBCHOST</w:t>
            </w:r>
          </w:p>
        </w:tc>
        <w:tc>
          <w:tcPr>
            <w:tcW w:w="7453" w:type="dxa"/>
          </w:tcPr>
          <w:p w14:paraId="2CFD485D" w14:textId="77777777" w:rsidR="00A85002" w:rsidRPr="00D45DC9" w:rsidRDefault="00A85002" w:rsidP="007051DB">
            <w:r w:rsidRPr="00D45DC9">
              <w:t xml:space="preserve">JDBC Server Host Name. This will correspond with </w:t>
            </w:r>
            <w:r w:rsidRPr="00D45DC9">
              <w:rPr>
                <w:rFonts w:ascii="Courier New" w:hAnsi="Courier New" w:cs="Courier New"/>
                <w:b/>
                <w:bCs/>
                <w:color w:val="548DD4" w:themeColor="text2" w:themeTint="99"/>
                <w:sz w:val="18"/>
                <w:szCs w:val="18"/>
              </w:rPr>
              <w:t xml:space="preserve">&lt;Database Host&gt;, </w:t>
            </w:r>
            <w:r w:rsidRPr="00D45DC9">
              <w:t>above</w:t>
            </w:r>
          </w:p>
        </w:tc>
      </w:tr>
      <w:tr w:rsidR="00A85002" w:rsidRPr="00D45DC9" w14:paraId="35850670" w14:textId="77777777" w:rsidTr="007051DB">
        <w:tc>
          <w:tcPr>
            <w:tcW w:w="1542" w:type="dxa"/>
          </w:tcPr>
          <w:p w14:paraId="73545FFB"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JDBCPORT</w:t>
            </w:r>
          </w:p>
        </w:tc>
        <w:tc>
          <w:tcPr>
            <w:tcW w:w="7453" w:type="dxa"/>
          </w:tcPr>
          <w:p w14:paraId="06F30EA2" w14:textId="77777777" w:rsidR="00A85002" w:rsidRPr="00D45DC9" w:rsidRDefault="00A85002" w:rsidP="007051DB">
            <w:pPr>
              <w:pStyle w:val="Default"/>
              <w:rPr>
                <w:rFonts w:ascii="Calibri" w:hAnsi="Calibri" w:cs="Calibri"/>
                <w:sz w:val="20"/>
                <w:szCs w:val="20"/>
              </w:rPr>
            </w:pPr>
            <w:r w:rsidRPr="00D45DC9">
              <w:rPr>
                <w:rFonts w:asciiTheme="minorHAnsi" w:hAnsiTheme="minorHAnsi" w:cstheme="minorBidi"/>
                <w:color w:val="auto"/>
                <w:sz w:val="22"/>
                <w:szCs w:val="22"/>
              </w:rPr>
              <w:t>JDBC Port for Host Connection. This will correspond with</w:t>
            </w:r>
            <w:r w:rsidRPr="00D45DC9">
              <w:rPr>
                <w:rFonts w:ascii="Calibri" w:hAnsi="Calibri" w:cs="Calibri"/>
                <w:i/>
                <w:iCs/>
                <w:sz w:val="20"/>
                <w:szCs w:val="20"/>
              </w:rPr>
              <w:t xml:space="preserve"> </w:t>
            </w:r>
            <w:r w:rsidRPr="00D45DC9">
              <w:rPr>
                <w:rFonts w:ascii="Courier New" w:hAnsi="Courier New" w:cs="Courier New"/>
                <w:b/>
                <w:bCs/>
                <w:color w:val="548DD4" w:themeColor="text2" w:themeTint="99"/>
                <w:sz w:val="18"/>
                <w:szCs w:val="18"/>
              </w:rPr>
              <w:t xml:space="preserve">&lt;Port No.&gt;, </w:t>
            </w:r>
            <w:r w:rsidRPr="00D45DC9">
              <w:rPr>
                <w:rFonts w:asciiTheme="minorHAnsi" w:hAnsiTheme="minorHAnsi" w:cstheme="minorBidi"/>
                <w:color w:val="auto"/>
                <w:sz w:val="22"/>
                <w:szCs w:val="22"/>
              </w:rPr>
              <w:t>above</w:t>
            </w:r>
            <w:r w:rsidRPr="00D45DC9">
              <w:rPr>
                <w:rFonts w:ascii="Courier New" w:hAnsi="Courier New" w:cs="Courier New"/>
                <w:b/>
                <w:bCs/>
                <w:color w:val="548DD4" w:themeColor="text2" w:themeTint="99"/>
                <w:sz w:val="18"/>
                <w:szCs w:val="18"/>
              </w:rPr>
              <w:t>.</w:t>
            </w:r>
          </w:p>
        </w:tc>
      </w:tr>
      <w:tr w:rsidR="00A85002" w:rsidRPr="00D45DC9" w14:paraId="086AD27B" w14:textId="77777777" w:rsidTr="007051DB">
        <w:tc>
          <w:tcPr>
            <w:tcW w:w="1542" w:type="dxa"/>
          </w:tcPr>
          <w:p w14:paraId="4B54C942"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JDBCSID</w:t>
            </w:r>
          </w:p>
        </w:tc>
        <w:tc>
          <w:tcPr>
            <w:tcW w:w="7453" w:type="dxa"/>
          </w:tcPr>
          <w:p w14:paraId="0EB9C943" w14:textId="77777777" w:rsidR="00A85002" w:rsidRPr="00D45DC9" w:rsidRDefault="00A85002" w:rsidP="007051DB">
            <w:pPr>
              <w:pStyle w:val="Default"/>
              <w:rPr>
                <w:rFonts w:ascii="Courier New" w:hAnsi="Courier New" w:cs="Courier New"/>
                <w:b/>
                <w:bCs/>
                <w:color w:val="548DD4" w:themeColor="text2" w:themeTint="99"/>
                <w:sz w:val="18"/>
                <w:szCs w:val="18"/>
              </w:rPr>
            </w:pPr>
            <w:r w:rsidRPr="00D45DC9">
              <w:rPr>
                <w:rFonts w:asciiTheme="minorHAnsi" w:hAnsiTheme="minorHAnsi" w:cstheme="minorBidi"/>
                <w:color w:val="auto"/>
                <w:sz w:val="22"/>
                <w:szCs w:val="22"/>
              </w:rPr>
              <w:t>Oracle SID for JDBC Connection. This will correspond with</w:t>
            </w:r>
            <w:r w:rsidRPr="00D45DC9">
              <w:rPr>
                <w:rFonts w:ascii="Calibri" w:hAnsi="Calibri" w:cs="Calibri"/>
                <w:i/>
                <w:iCs/>
                <w:sz w:val="20"/>
                <w:szCs w:val="20"/>
              </w:rPr>
              <w:t xml:space="preserve"> </w:t>
            </w:r>
            <w:r w:rsidRPr="00D45DC9">
              <w:rPr>
                <w:rFonts w:ascii="Courier New" w:hAnsi="Courier New" w:cs="Courier New"/>
                <w:b/>
                <w:bCs/>
                <w:color w:val="548DD4" w:themeColor="text2" w:themeTint="99"/>
                <w:sz w:val="18"/>
                <w:szCs w:val="18"/>
              </w:rPr>
              <w:t xml:space="preserve">&lt;Service Name&gt;, </w:t>
            </w:r>
            <w:proofErr w:type="gramStart"/>
            <w:r w:rsidRPr="00D45DC9">
              <w:rPr>
                <w:rFonts w:asciiTheme="minorHAnsi" w:hAnsiTheme="minorHAnsi" w:cstheme="minorBidi"/>
                <w:color w:val="auto"/>
                <w:sz w:val="22"/>
                <w:szCs w:val="22"/>
              </w:rPr>
              <w:t>above.(</w:t>
            </w:r>
            <w:proofErr w:type="spellStart"/>
            <w:proofErr w:type="gramEnd"/>
            <w:r w:rsidRPr="00D45DC9">
              <w:rPr>
                <w:rFonts w:asciiTheme="minorHAnsi" w:hAnsiTheme="minorHAnsi" w:cstheme="minorBidi"/>
                <w:color w:val="auto"/>
                <w:sz w:val="22"/>
                <w:szCs w:val="22"/>
              </w:rPr>
              <w:t>ie</w:t>
            </w:r>
            <w:proofErr w:type="spellEnd"/>
            <w:r w:rsidRPr="00D45DC9">
              <w:rPr>
                <w:rFonts w:asciiTheme="minorHAnsi" w:hAnsiTheme="minorHAnsi" w:cstheme="minorBidi"/>
                <w:color w:val="auto"/>
                <w:sz w:val="22"/>
                <w:szCs w:val="22"/>
              </w:rPr>
              <w:t xml:space="preserve"> without preceding ‘//’)</w:t>
            </w:r>
          </w:p>
        </w:tc>
      </w:tr>
      <w:tr w:rsidR="00A85002" w:rsidRPr="00D45DC9" w14:paraId="7806CC0F" w14:textId="77777777" w:rsidTr="007051DB">
        <w:tc>
          <w:tcPr>
            <w:tcW w:w="1542" w:type="dxa"/>
          </w:tcPr>
          <w:p w14:paraId="05196293"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WEBMAPDSRC</w:t>
            </w:r>
          </w:p>
        </w:tc>
        <w:tc>
          <w:tcPr>
            <w:tcW w:w="7453" w:type="dxa"/>
          </w:tcPr>
          <w:p w14:paraId="39E7431F" w14:textId="77777777" w:rsidR="00A85002" w:rsidRPr="00D45DC9" w:rsidRDefault="00A85002" w:rsidP="007051DB">
            <w:pPr>
              <w:pStyle w:val="Default"/>
              <w:rPr>
                <w:rFonts w:ascii="Times New Roman" w:hAnsi="Times New Roman" w:cs="Times New Roman"/>
                <w:color w:val="auto"/>
                <w:sz w:val="22"/>
                <w:szCs w:val="20"/>
              </w:rPr>
            </w:pPr>
            <w:r w:rsidRPr="00D45DC9">
              <w:rPr>
                <w:rFonts w:asciiTheme="minorHAnsi" w:hAnsiTheme="minorHAnsi" w:cstheme="minorBidi"/>
                <w:color w:val="auto"/>
                <w:sz w:val="22"/>
                <w:szCs w:val="22"/>
              </w:rPr>
              <w:t>Name of the JDBC Data Source connecting map server to RDBMS. This will correspond with</w:t>
            </w:r>
            <w:r w:rsidRPr="00D45DC9">
              <w:rPr>
                <w:rFonts w:ascii="Times New Roman" w:hAnsi="Times New Roman" w:cs="Times New Roman"/>
                <w:color w:val="auto"/>
                <w:sz w:val="22"/>
                <w:szCs w:val="20"/>
              </w:rPr>
              <w:t xml:space="preserve"> </w:t>
            </w:r>
            <w:r w:rsidRPr="00D45DC9">
              <w:rPr>
                <w:rFonts w:ascii="Courier New" w:hAnsi="Courier New" w:cs="Courier New"/>
                <w:b/>
                <w:bCs/>
                <w:color w:val="548DD4" w:themeColor="text2" w:themeTint="99"/>
                <w:sz w:val="18"/>
                <w:szCs w:val="18"/>
              </w:rPr>
              <w:t xml:space="preserve">&lt;Data Source Name&gt;, </w:t>
            </w:r>
            <w:r w:rsidRPr="00D45DC9">
              <w:rPr>
                <w:rFonts w:asciiTheme="minorHAnsi" w:hAnsiTheme="minorHAnsi" w:cstheme="minorBidi"/>
                <w:color w:val="auto"/>
                <w:sz w:val="22"/>
                <w:szCs w:val="22"/>
              </w:rPr>
              <w:t>above</w:t>
            </w:r>
            <w:r w:rsidRPr="00D45DC9">
              <w:rPr>
                <w:rFonts w:ascii="Times New Roman" w:hAnsi="Times New Roman" w:cs="Times New Roman"/>
                <w:color w:val="auto"/>
                <w:sz w:val="22"/>
                <w:szCs w:val="20"/>
              </w:rPr>
              <w:t>.</w:t>
            </w:r>
          </w:p>
        </w:tc>
      </w:tr>
      <w:tr w:rsidR="00A85002" w:rsidRPr="00D45DC9" w14:paraId="29A3A9BC" w14:textId="77777777" w:rsidTr="007051DB">
        <w:tc>
          <w:tcPr>
            <w:tcW w:w="1542" w:type="dxa"/>
          </w:tcPr>
          <w:p w14:paraId="37CF4673"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WEBMAPMSV</w:t>
            </w:r>
          </w:p>
        </w:tc>
        <w:tc>
          <w:tcPr>
            <w:tcW w:w="7453" w:type="dxa"/>
          </w:tcPr>
          <w:p w14:paraId="25CE6BF1" w14:textId="77777777" w:rsidR="00A85002"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 xml:space="preserve">URL to specify the Oracle </w:t>
            </w:r>
            <w:proofErr w:type="spellStart"/>
            <w:r w:rsidRPr="00D45DC9">
              <w:rPr>
                <w:rFonts w:asciiTheme="minorHAnsi" w:hAnsiTheme="minorHAnsi" w:cstheme="minorBidi"/>
                <w:color w:val="auto"/>
                <w:sz w:val="22"/>
                <w:szCs w:val="22"/>
              </w:rPr>
              <w:t>Mapviewer</w:t>
            </w:r>
            <w:proofErr w:type="spellEnd"/>
            <w:r w:rsidRPr="00D45DC9">
              <w:rPr>
                <w:rFonts w:asciiTheme="minorHAnsi" w:hAnsiTheme="minorHAnsi" w:cstheme="minorBidi"/>
                <w:color w:val="auto"/>
                <w:sz w:val="22"/>
                <w:szCs w:val="22"/>
              </w:rPr>
              <w:t xml:space="preserve"> Servlet. The URL will be constructed as follows</w:t>
            </w:r>
            <w:r>
              <w:rPr>
                <w:rFonts w:asciiTheme="minorHAnsi" w:hAnsiTheme="minorHAnsi" w:cstheme="minorBidi"/>
                <w:color w:val="auto"/>
                <w:sz w:val="22"/>
                <w:szCs w:val="22"/>
              </w:rPr>
              <w:t>:</w:t>
            </w:r>
          </w:p>
          <w:p w14:paraId="7B0FBEEF" w14:textId="77777777" w:rsidR="00A85002" w:rsidRDefault="00A85002" w:rsidP="007051DB">
            <w:pPr>
              <w:pStyle w:val="Default"/>
              <w:rPr>
                <w:rFonts w:asciiTheme="minorHAnsi" w:hAnsiTheme="minorHAnsi" w:cstheme="minorBidi"/>
                <w:color w:val="auto"/>
                <w:sz w:val="22"/>
                <w:szCs w:val="22"/>
              </w:rPr>
            </w:pPr>
          </w:p>
          <w:p w14:paraId="261CD47B" w14:textId="77777777" w:rsidR="00A85002" w:rsidRDefault="00A85002" w:rsidP="007051DB">
            <w:pPr>
              <w:pStyle w:val="Default"/>
              <w:rPr>
                <w:rFonts w:ascii="Courier New" w:hAnsi="Courier New" w:cs="Courier New"/>
                <w:b/>
                <w:bCs/>
                <w:color w:val="548DD4" w:themeColor="text2" w:themeTint="99"/>
                <w:sz w:val="18"/>
                <w:szCs w:val="18"/>
              </w:rPr>
            </w:pPr>
            <w:r w:rsidRPr="00D45DC9">
              <w:rPr>
                <w:rFonts w:ascii="Courier New" w:hAnsi="Courier New" w:cs="Courier New"/>
                <w:b/>
                <w:bCs/>
                <w:color w:val="548DD4" w:themeColor="text2" w:themeTint="99"/>
                <w:sz w:val="18"/>
                <w:szCs w:val="18"/>
              </w:rPr>
              <w:t>&lt;</w:t>
            </w:r>
            <w:proofErr w:type="spellStart"/>
            <w:r w:rsidRPr="00D45DC9">
              <w:rPr>
                <w:rFonts w:ascii="Courier New" w:hAnsi="Courier New" w:cs="Courier New"/>
                <w:b/>
                <w:bCs/>
                <w:color w:val="548DD4" w:themeColor="text2" w:themeTint="99"/>
                <w:sz w:val="18"/>
                <w:szCs w:val="18"/>
              </w:rPr>
              <w:t>MapServer</w:t>
            </w:r>
            <w:proofErr w:type="spellEnd"/>
            <w:r w:rsidRPr="00D45DC9">
              <w:rPr>
                <w:rFonts w:ascii="Courier New" w:hAnsi="Courier New" w:cs="Courier New"/>
                <w:b/>
                <w:bCs/>
                <w:color w:val="548DD4" w:themeColor="text2" w:themeTint="99"/>
                <w:sz w:val="18"/>
                <w:szCs w:val="18"/>
              </w:rPr>
              <w:t xml:space="preserve"> Name&gt;:&lt;</w:t>
            </w:r>
            <w:proofErr w:type="spellStart"/>
            <w:r w:rsidRPr="00D45DC9">
              <w:rPr>
                <w:rFonts w:ascii="Courier New" w:hAnsi="Courier New" w:cs="Courier New"/>
                <w:b/>
                <w:bCs/>
                <w:color w:val="548DD4" w:themeColor="text2" w:themeTint="99"/>
                <w:sz w:val="18"/>
                <w:szCs w:val="18"/>
              </w:rPr>
              <w:t>Mapserver</w:t>
            </w:r>
            <w:proofErr w:type="spellEnd"/>
            <w:r w:rsidRPr="00D45DC9">
              <w:rPr>
                <w:rFonts w:ascii="Courier New" w:hAnsi="Courier New" w:cs="Courier New"/>
                <w:b/>
                <w:bCs/>
                <w:color w:val="548DD4" w:themeColor="text2" w:themeTint="99"/>
                <w:sz w:val="18"/>
                <w:szCs w:val="18"/>
              </w:rPr>
              <w:t xml:space="preserve"> Port&gt;/</w:t>
            </w:r>
            <w:proofErr w:type="spellStart"/>
            <w:r w:rsidRPr="00D45DC9">
              <w:rPr>
                <w:rFonts w:ascii="Courier New" w:hAnsi="Courier New" w:cs="Courier New"/>
                <w:b/>
                <w:bCs/>
                <w:color w:val="548DD4" w:themeColor="text2" w:themeTint="99"/>
                <w:sz w:val="18"/>
                <w:szCs w:val="18"/>
              </w:rPr>
              <w:t>mampviewr</w:t>
            </w:r>
            <w:proofErr w:type="spellEnd"/>
            <w:r w:rsidRPr="00D45DC9">
              <w:rPr>
                <w:rFonts w:ascii="Courier New" w:hAnsi="Courier New" w:cs="Courier New"/>
                <w:b/>
                <w:bCs/>
                <w:color w:val="548DD4" w:themeColor="text2" w:themeTint="99"/>
                <w:sz w:val="18"/>
                <w:szCs w:val="18"/>
              </w:rPr>
              <w:t>/</w:t>
            </w:r>
            <w:proofErr w:type="spellStart"/>
            <w:r w:rsidRPr="00D45DC9">
              <w:rPr>
                <w:rFonts w:ascii="Courier New" w:hAnsi="Courier New" w:cs="Courier New"/>
                <w:b/>
                <w:bCs/>
                <w:color w:val="548DD4" w:themeColor="text2" w:themeTint="99"/>
                <w:sz w:val="18"/>
                <w:szCs w:val="18"/>
              </w:rPr>
              <w:t>omserver</w:t>
            </w:r>
            <w:proofErr w:type="spellEnd"/>
          </w:p>
          <w:p w14:paraId="3B103DB0" w14:textId="77777777" w:rsidR="00A85002" w:rsidRDefault="00A85002" w:rsidP="007051DB">
            <w:pPr>
              <w:pStyle w:val="Default"/>
              <w:rPr>
                <w:rFonts w:ascii="Courier New" w:hAnsi="Courier New" w:cs="Courier New"/>
                <w:b/>
                <w:bCs/>
                <w:color w:val="548DD4" w:themeColor="text2" w:themeTint="99"/>
                <w:sz w:val="18"/>
                <w:szCs w:val="18"/>
              </w:rPr>
            </w:pPr>
          </w:p>
          <w:p w14:paraId="791B5BF4" w14:textId="77777777" w:rsidR="00A85002" w:rsidRPr="00D45DC9" w:rsidRDefault="00A85002" w:rsidP="007051DB">
            <w:pPr>
              <w:pStyle w:val="Default"/>
              <w:rPr>
                <w:rFonts w:ascii="Times New Roman" w:hAnsi="Times New Roman" w:cs="Times New Roman"/>
                <w:color w:val="auto"/>
                <w:sz w:val="22"/>
                <w:szCs w:val="20"/>
              </w:rPr>
            </w:pPr>
            <w:proofErr w:type="spellStart"/>
            <w:r>
              <w:rPr>
                <w:rFonts w:ascii="Courier New" w:hAnsi="Courier New" w:cs="Courier New"/>
                <w:b/>
                <w:bCs/>
                <w:color w:val="548DD4" w:themeColor="text2" w:themeTint="99"/>
                <w:sz w:val="18"/>
                <w:szCs w:val="18"/>
              </w:rPr>
              <w:t>Eg.</w:t>
            </w:r>
            <w:proofErr w:type="spellEnd"/>
            <w:r>
              <w:t xml:space="preserve"> </w:t>
            </w:r>
            <w:r w:rsidRPr="00D45DC9">
              <w:rPr>
                <w:rFonts w:ascii="Courier New" w:hAnsi="Courier New" w:cs="Courier New"/>
                <w:b/>
                <w:bCs/>
                <w:color w:val="548DD4" w:themeColor="text2" w:themeTint="99"/>
                <w:sz w:val="18"/>
                <w:szCs w:val="18"/>
              </w:rPr>
              <w:t>http://dtlexqapp06.bentley.com:9003/mapviewer/omserver</w:t>
            </w:r>
          </w:p>
        </w:tc>
      </w:tr>
    </w:tbl>
    <w:p w14:paraId="06B36226" w14:textId="77777777" w:rsidR="00A85002" w:rsidRDefault="00A85002" w:rsidP="00A85002">
      <w:pPr>
        <w:pStyle w:val="Default"/>
        <w:ind w:left="2160" w:hanging="2160"/>
        <w:rPr>
          <w:rFonts w:ascii="Times New Roman" w:hAnsi="Times New Roman" w:cs="Times New Roman"/>
          <w:b/>
          <w:bCs/>
          <w:color w:val="auto"/>
          <w:sz w:val="22"/>
          <w:szCs w:val="20"/>
        </w:rPr>
      </w:pPr>
    </w:p>
    <w:p w14:paraId="2AC8FEE8" w14:textId="77777777" w:rsidR="00A85002" w:rsidRPr="00441342" w:rsidRDefault="00A85002" w:rsidP="00A85002">
      <w:pPr>
        <w:pStyle w:val="Default"/>
        <w:ind w:left="2160" w:hanging="2160"/>
        <w:rPr>
          <w:rFonts w:ascii="Times New Roman" w:hAnsi="Times New Roman" w:cs="Times New Roman"/>
          <w:color w:val="auto"/>
          <w:sz w:val="22"/>
          <w:szCs w:val="20"/>
        </w:rPr>
      </w:pPr>
    </w:p>
    <w:p w14:paraId="7BE7DF79" w14:textId="77777777" w:rsidR="00A85002" w:rsidRDefault="00A85002" w:rsidP="00A85002">
      <w:pPr>
        <w:pStyle w:val="Heading3"/>
        <w:tabs>
          <w:tab w:val="left" w:pos="4320"/>
          <w:tab w:val="left" w:pos="7920"/>
        </w:tabs>
      </w:pPr>
      <w:bookmarkStart w:id="96" w:name="_Toc44078443"/>
      <w:bookmarkStart w:id="97" w:name="_Toc44687797"/>
      <w:r w:rsidRPr="0056512C">
        <w:lastRenderedPageBreak/>
        <w:t xml:space="preserve">Deploy </w:t>
      </w:r>
      <w:r>
        <w:t>ORDS</w:t>
      </w:r>
      <w:bookmarkEnd w:id="96"/>
      <w:bookmarkEnd w:id="97"/>
    </w:p>
    <w:p w14:paraId="097512F5" w14:textId="77777777" w:rsidR="00A85002" w:rsidRDefault="00A85002" w:rsidP="009612CC">
      <w:pPr>
        <w:pStyle w:val="ListParagraph"/>
        <w:numPr>
          <w:ilvl w:val="0"/>
          <w:numId w:val="33"/>
        </w:numPr>
      </w:pPr>
      <w:r>
        <w:t>Download release 19.2 of Oracle Rest Data Services (JDBC Driver is not required) from the following location:</w:t>
      </w:r>
    </w:p>
    <w:p w14:paraId="6B64E6FD" w14:textId="577F2041" w:rsidR="00A85002" w:rsidRPr="0081304B" w:rsidRDefault="00BE0AE2" w:rsidP="00A85002">
      <w:pPr>
        <w:pStyle w:val="ListParagraph"/>
        <w:rPr>
          <w:rFonts w:ascii="Segoe UI" w:hAnsi="Segoe UI" w:cs="Segoe UI"/>
          <w:sz w:val="21"/>
          <w:szCs w:val="21"/>
        </w:rPr>
      </w:pPr>
      <w:hyperlink r:id="rId73" w:history="1">
        <w:r w:rsidR="00A85002" w:rsidRPr="0076468C">
          <w:rPr>
            <w:rStyle w:val="Hyperlink"/>
            <w:rFonts w:ascii="Segoe UI" w:hAnsi="Segoe UI" w:cs="Segoe UI"/>
            <w:sz w:val="21"/>
            <w:szCs w:val="21"/>
          </w:rPr>
          <w:t>https://www.oracle.com/database/technologies/appdev/rest-data-services-v192-downloads.html</w:t>
        </w:r>
      </w:hyperlink>
    </w:p>
    <w:p w14:paraId="18FE7BA3" w14:textId="77777777" w:rsidR="00A85002" w:rsidRDefault="00A85002" w:rsidP="00A85002">
      <w:pPr>
        <w:pStyle w:val="ListParagraph"/>
      </w:pPr>
    </w:p>
    <w:p w14:paraId="75D9DC47" w14:textId="77777777" w:rsidR="00A85002" w:rsidRDefault="00A85002" w:rsidP="009612CC">
      <w:pPr>
        <w:pStyle w:val="ListParagraph"/>
        <w:numPr>
          <w:ilvl w:val="0"/>
          <w:numId w:val="33"/>
        </w:numPr>
      </w:pPr>
      <w:r>
        <w:t xml:space="preserve">Create a directory named </w:t>
      </w:r>
      <w:r>
        <w:rPr>
          <w:b/>
          <w:bCs/>
        </w:rPr>
        <w:t>ORDS</w:t>
      </w:r>
      <w:r>
        <w:t xml:space="preserve">, in an appropriate folder </w:t>
      </w:r>
      <w:proofErr w:type="spellStart"/>
      <w:r>
        <w:t>eg.</w:t>
      </w:r>
      <w:proofErr w:type="spellEnd"/>
      <w:r>
        <w:t xml:space="preserve"> </w:t>
      </w:r>
      <w:r w:rsidRPr="00F3235E">
        <w:t>C:\Oracle\Product\Middleware\</w:t>
      </w:r>
      <w:r>
        <w:t>ORDS</w:t>
      </w:r>
    </w:p>
    <w:p w14:paraId="41E4753F" w14:textId="77777777" w:rsidR="00A85002" w:rsidRPr="00F3235E" w:rsidRDefault="00A85002" w:rsidP="00A85002">
      <w:pPr>
        <w:pStyle w:val="ListParagraph"/>
      </w:pPr>
    </w:p>
    <w:p w14:paraId="7472C9A0" w14:textId="77777777" w:rsidR="00A85002" w:rsidRDefault="00A85002" w:rsidP="009612CC">
      <w:pPr>
        <w:pStyle w:val="ListParagraph"/>
        <w:numPr>
          <w:ilvl w:val="0"/>
          <w:numId w:val="33"/>
        </w:numPr>
      </w:pPr>
      <w:r>
        <w:t>Unzip the downloaded file (</w:t>
      </w:r>
      <w:r w:rsidRPr="00E54168">
        <w:t>ords-19.2.0.199.1647.zip</w:t>
      </w:r>
      <w:r>
        <w:t>) into the newly created folder</w:t>
      </w:r>
    </w:p>
    <w:p w14:paraId="72ADF3DC" w14:textId="77777777" w:rsidR="00A85002" w:rsidRDefault="00A85002" w:rsidP="00A85002">
      <w:pPr>
        <w:pStyle w:val="ListParagraph"/>
      </w:pPr>
    </w:p>
    <w:p w14:paraId="16713F21" w14:textId="430535D7" w:rsidR="00A85002" w:rsidRDefault="00A85002" w:rsidP="009612CC">
      <w:pPr>
        <w:pStyle w:val="ListParagraph"/>
        <w:numPr>
          <w:ilvl w:val="0"/>
          <w:numId w:val="33"/>
        </w:numPr>
      </w:pPr>
      <w:r w:rsidRPr="0056512C">
        <w:t>Launch WebLogic Enterprise Manager in a browser (</w:t>
      </w:r>
      <w:hyperlink r:id="rId74" w:history="1">
        <w:r w:rsidRPr="004C1F30">
          <w:t>http://localhost:7001/console</w:t>
        </w:r>
      </w:hyperlink>
      <w:r w:rsidRPr="0056512C">
        <w:t>)</w:t>
      </w:r>
      <w:r>
        <w:t xml:space="preserve"> and highlight </w:t>
      </w:r>
      <w:r w:rsidRPr="004C1F30">
        <w:t>‘Servers’</w:t>
      </w:r>
      <w:r>
        <w:t xml:space="preserve"> under Domain Structure</w:t>
      </w:r>
      <w:r w:rsidRPr="0056512C">
        <w:t>:</w:t>
      </w:r>
    </w:p>
    <w:p w14:paraId="118F8060" w14:textId="77777777" w:rsidR="00A85002" w:rsidRPr="0056512C" w:rsidRDefault="00A85002" w:rsidP="00A85002">
      <w:pPr>
        <w:keepNext/>
        <w:ind w:left="720"/>
      </w:pPr>
      <w:r>
        <w:rPr>
          <w:noProof/>
        </w:rPr>
        <w:drawing>
          <wp:inline distT="0" distB="0" distL="0" distR="0" wp14:anchorId="6309C9A7" wp14:editId="0989F7F1">
            <wp:extent cx="1847850" cy="903393"/>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493C9CDF" w14:textId="77777777" w:rsidR="00A85002" w:rsidRDefault="00A85002" w:rsidP="00A85002">
      <w:pPr>
        <w:spacing w:after="0"/>
      </w:pPr>
    </w:p>
    <w:p w14:paraId="355AE11E" w14:textId="77777777" w:rsidR="00A85002" w:rsidRDefault="00A85002" w:rsidP="009612CC">
      <w:pPr>
        <w:pStyle w:val="ListParagraph"/>
        <w:numPr>
          <w:ilvl w:val="0"/>
          <w:numId w:val="33"/>
        </w:numPr>
      </w:pPr>
      <w:r>
        <w:t xml:space="preserve">Select the ‘Control’ Tab, select the checkbox next to the ORDS Server, </w:t>
      </w:r>
      <w:proofErr w:type="spellStart"/>
      <w:r>
        <w:t>eg</w:t>
      </w:r>
      <w:proofErr w:type="spellEnd"/>
      <w:r>
        <w:t>: WLS_ORDS and force shutdown:</w:t>
      </w:r>
    </w:p>
    <w:p w14:paraId="7A7B0806" w14:textId="77777777" w:rsidR="00A85002" w:rsidRDefault="00A85002" w:rsidP="00A85002">
      <w:pPr>
        <w:ind w:left="720"/>
      </w:pPr>
      <w:r>
        <w:rPr>
          <w:noProof/>
        </w:rPr>
        <w:drawing>
          <wp:inline distT="0" distB="0" distL="0" distR="0" wp14:anchorId="0CF99E16" wp14:editId="5F327B0C">
            <wp:extent cx="1802921" cy="2504331"/>
            <wp:effectExtent l="0" t="0" r="698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1567" cy="2516341"/>
                    </a:xfrm>
                    <a:prstGeom prst="rect">
                      <a:avLst/>
                    </a:prstGeom>
                  </pic:spPr>
                </pic:pic>
              </a:graphicData>
            </a:graphic>
          </wp:inline>
        </w:drawing>
      </w:r>
    </w:p>
    <w:p w14:paraId="5CEFBCFF" w14:textId="77777777" w:rsidR="00A85002" w:rsidRDefault="00A85002" w:rsidP="00A85002">
      <w:r>
        <w:br w:type="page"/>
      </w:r>
    </w:p>
    <w:p w14:paraId="74327559" w14:textId="77777777" w:rsidR="00A85002" w:rsidRDefault="00A85002" w:rsidP="009612CC">
      <w:pPr>
        <w:pStyle w:val="ListParagraph"/>
        <w:numPr>
          <w:ilvl w:val="0"/>
          <w:numId w:val="33"/>
        </w:numPr>
      </w:pPr>
      <w:r>
        <w:lastRenderedPageBreak/>
        <w:t xml:space="preserve">Locate </w:t>
      </w:r>
      <w:proofErr w:type="spellStart"/>
      <w:r>
        <w:t>ords_</w:t>
      </w:r>
      <w:proofErr w:type="gramStart"/>
      <w:r>
        <w:t>params.properties</w:t>
      </w:r>
      <w:proofErr w:type="spellEnd"/>
      <w:proofErr w:type="gramEnd"/>
      <w:r>
        <w:t xml:space="preserve"> in the </w:t>
      </w:r>
      <w:r>
        <w:rPr>
          <w:b/>
          <w:bCs/>
        </w:rPr>
        <w:t>ORDS</w:t>
      </w:r>
      <w:r>
        <w:t>/params directory. Take a backup copy of the file then modify the parameters as follows:</w:t>
      </w:r>
    </w:p>
    <w:tbl>
      <w:tblPr>
        <w:tblStyle w:val="TableGrid"/>
        <w:tblW w:w="0" w:type="auto"/>
        <w:tblInd w:w="720" w:type="dxa"/>
        <w:tblLook w:val="04A0" w:firstRow="1" w:lastRow="0" w:firstColumn="1" w:lastColumn="0" w:noHBand="0" w:noVBand="1"/>
      </w:tblPr>
      <w:tblGrid>
        <w:gridCol w:w="4742"/>
        <w:gridCol w:w="4608"/>
      </w:tblGrid>
      <w:tr w:rsidR="00A85002" w:rsidRPr="006473D9" w14:paraId="2AF41D0B" w14:textId="77777777" w:rsidTr="007051DB">
        <w:tc>
          <w:tcPr>
            <w:tcW w:w="5035" w:type="dxa"/>
          </w:tcPr>
          <w:p w14:paraId="4ECCDB0E" w14:textId="77777777" w:rsidR="00A85002" w:rsidRPr="006473D9" w:rsidRDefault="00A85002" w:rsidP="007051DB">
            <w:pPr>
              <w:pStyle w:val="ListParagraph"/>
              <w:ind w:left="0"/>
            </w:pPr>
            <w:proofErr w:type="spellStart"/>
            <w:proofErr w:type="gramStart"/>
            <w:r w:rsidRPr="006473D9">
              <w:t>db.hostname</w:t>
            </w:r>
            <w:proofErr w:type="spellEnd"/>
            <w:proofErr w:type="gramEnd"/>
          </w:p>
        </w:tc>
        <w:tc>
          <w:tcPr>
            <w:tcW w:w="5035" w:type="dxa"/>
          </w:tcPr>
          <w:p w14:paraId="23FC8E84" w14:textId="77777777" w:rsidR="00A85002" w:rsidRPr="006473D9" w:rsidRDefault="00A85002" w:rsidP="007051DB">
            <w:pPr>
              <w:pStyle w:val="ListParagraph"/>
              <w:ind w:left="0"/>
              <w:rPr>
                <w:color w:val="548DD4" w:themeColor="text2" w:themeTint="99"/>
              </w:rPr>
            </w:pPr>
            <w:r w:rsidRPr="006473D9">
              <w:rPr>
                <w:color w:val="548DD4" w:themeColor="text2" w:themeTint="99"/>
              </w:rPr>
              <w:t>ORDS DB hostname</w:t>
            </w:r>
          </w:p>
        </w:tc>
      </w:tr>
      <w:tr w:rsidR="00A85002" w:rsidRPr="006473D9" w14:paraId="5F6E122D" w14:textId="77777777" w:rsidTr="007051DB">
        <w:tc>
          <w:tcPr>
            <w:tcW w:w="5035" w:type="dxa"/>
          </w:tcPr>
          <w:p w14:paraId="720B0696" w14:textId="77777777" w:rsidR="00A85002" w:rsidRPr="006473D9" w:rsidRDefault="00A85002" w:rsidP="007051DB">
            <w:pPr>
              <w:pStyle w:val="ListParagraph"/>
              <w:ind w:left="0"/>
            </w:pPr>
            <w:proofErr w:type="spellStart"/>
            <w:proofErr w:type="gramStart"/>
            <w:r w:rsidRPr="006473D9">
              <w:t>db.port</w:t>
            </w:r>
            <w:proofErr w:type="spellEnd"/>
            <w:proofErr w:type="gramEnd"/>
          </w:p>
        </w:tc>
        <w:tc>
          <w:tcPr>
            <w:tcW w:w="5035" w:type="dxa"/>
          </w:tcPr>
          <w:p w14:paraId="2C088F4C" w14:textId="77777777" w:rsidR="00A85002" w:rsidRPr="006473D9" w:rsidRDefault="00A85002" w:rsidP="007051DB">
            <w:pPr>
              <w:pStyle w:val="ListParagraph"/>
              <w:ind w:left="0"/>
              <w:rPr>
                <w:color w:val="548DD4" w:themeColor="text2" w:themeTint="99"/>
              </w:rPr>
            </w:pPr>
            <w:r>
              <w:rPr>
                <w:color w:val="548DD4" w:themeColor="text2" w:themeTint="99"/>
              </w:rPr>
              <w:t>ORDS DB Port</w:t>
            </w:r>
          </w:p>
        </w:tc>
      </w:tr>
      <w:tr w:rsidR="00A85002" w:rsidRPr="006473D9" w14:paraId="678873ED" w14:textId="77777777" w:rsidTr="007051DB">
        <w:tc>
          <w:tcPr>
            <w:tcW w:w="5035" w:type="dxa"/>
          </w:tcPr>
          <w:p w14:paraId="1CBC31B3" w14:textId="77777777" w:rsidR="00A85002" w:rsidRPr="006473D9" w:rsidRDefault="00A85002" w:rsidP="007051DB">
            <w:pPr>
              <w:pStyle w:val="ListParagraph"/>
              <w:ind w:left="0"/>
            </w:pPr>
            <w:proofErr w:type="spellStart"/>
            <w:proofErr w:type="gramStart"/>
            <w:r w:rsidRPr="006473D9">
              <w:t>db.servicename</w:t>
            </w:r>
            <w:proofErr w:type="spellEnd"/>
            <w:proofErr w:type="gramEnd"/>
          </w:p>
        </w:tc>
        <w:tc>
          <w:tcPr>
            <w:tcW w:w="5035" w:type="dxa"/>
          </w:tcPr>
          <w:p w14:paraId="7ACB6256" w14:textId="77777777" w:rsidR="00A85002" w:rsidRPr="006473D9" w:rsidRDefault="00A85002" w:rsidP="007051DB">
            <w:pPr>
              <w:pStyle w:val="ListParagraph"/>
              <w:ind w:left="0"/>
              <w:rPr>
                <w:color w:val="548DD4" w:themeColor="text2" w:themeTint="99"/>
              </w:rPr>
            </w:pPr>
            <w:r>
              <w:rPr>
                <w:color w:val="548DD4" w:themeColor="text2" w:themeTint="99"/>
              </w:rPr>
              <w:t>ORDS DB Service Name</w:t>
            </w:r>
          </w:p>
        </w:tc>
      </w:tr>
      <w:tr w:rsidR="00A85002" w:rsidRPr="006473D9" w14:paraId="17F2F53A" w14:textId="77777777" w:rsidTr="007051DB">
        <w:tc>
          <w:tcPr>
            <w:tcW w:w="5035" w:type="dxa"/>
          </w:tcPr>
          <w:p w14:paraId="78D44082" w14:textId="77777777" w:rsidR="00A85002" w:rsidRPr="006473D9" w:rsidRDefault="00A85002" w:rsidP="007051DB">
            <w:pPr>
              <w:pStyle w:val="ListParagraph"/>
              <w:ind w:left="0"/>
            </w:pPr>
            <w:proofErr w:type="spellStart"/>
            <w:proofErr w:type="gramStart"/>
            <w:r w:rsidRPr="006473D9">
              <w:t>db.username</w:t>
            </w:r>
            <w:proofErr w:type="spellEnd"/>
            <w:proofErr w:type="gramEnd"/>
          </w:p>
        </w:tc>
        <w:tc>
          <w:tcPr>
            <w:tcW w:w="5035" w:type="dxa"/>
          </w:tcPr>
          <w:p w14:paraId="01BBAD46" w14:textId="77777777" w:rsidR="00A85002" w:rsidRPr="006473D9" w:rsidRDefault="00A85002" w:rsidP="007051DB">
            <w:pPr>
              <w:pStyle w:val="ListParagraph"/>
              <w:ind w:left="0"/>
              <w:rPr>
                <w:color w:val="548DD4" w:themeColor="text2" w:themeTint="99"/>
              </w:rPr>
            </w:pPr>
            <w:r>
              <w:rPr>
                <w:color w:val="548DD4" w:themeColor="text2" w:themeTint="99"/>
              </w:rPr>
              <w:t>ORDS DB username</w:t>
            </w:r>
          </w:p>
        </w:tc>
      </w:tr>
      <w:tr w:rsidR="00A85002" w:rsidRPr="006473D9" w14:paraId="2D0DAD77" w14:textId="77777777" w:rsidTr="007051DB">
        <w:tc>
          <w:tcPr>
            <w:tcW w:w="5035" w:type="dxa"/>
          </w:tcPr>
          <w:p w14:paraId="5EB67EA6" w14:textId="77777777" w:rsidR="00A85002" w:rsidRPr="006473D9" w:rsidRDefault="00A85002" w:rsidP="007051DB">
            <w:pPr>
              <w:pStyle w:val="ListParagraph"/>
              <w:ind w:left="0"/>
            </w:pPr>
            <w:proofErr w:type="spellStart"/>
            <w:proofErr w:type="gramStart"/>
            <w:r w:rsidRPr="006473D9">
              <w:t>migrate.apex</w:t>
            </w:r>
            <w:proofErr w:type="gramEnd"/>
            <w:r w:rsidRPr="006473D9">
              <w:t>.rest</w:t>
            </w:r>
            <w:proofErr w:type="spellEnd"/>
          </w:p>
        </w:tc>
        <w:tc>
          <w:tcPr>
            <w:tcW w:w="5035" w:type="dxa"/>
          </w:tcPr>
          <w:p w14:paraId="1A258936" w14:textId="77777777" w:rsidR="00A85002" w:rsidRPr="006473D9" w:rsidRDefault="00A85002" w:rsidP="007051DB">
            <w:pPr>
              <w:pStyle w:val="ListParagraph"/>
              <w:ind w:left="0"/>
              <w:rPr>
                <w:color w:val="548DD4" w:themeColor="text2" w:themeTint="99"/>
              </w:rPr>
            </w:pPr>
            <w:r w:rsidRPr="006473D9">
              <w:rPr>
                <w:color w:val="548DD4" w:themeColor="text2" w:themeTint="99"/>
              </w:rPr>
              <w:t>false</w:t>
            </w:r>
          </w:p>
        </w:tc>
      </w:tr>
      <w:tr w:rsidR="00A85002" w:rsidRPr="006473D9" w14:paraId="40A69B8E" w14:textId="77777777" w:rsidTr="007051DB">
        <w:tc>
          <w:tcPr>
            <w:tcW w:w="5035" w:type="dxa"/>
          </w:tcPr>
          <w:p w14:paraId="00C487B3" w14:textId="77777777" w:rsidR="00A85002" w:rsidRPr="006473D9" w:rsidRDefault="00A85002" w:rsidP="007051DB">
            <w:pPr>
              <w:pStyle w:val="ListParagraph"/>
              <w:ind w:left="0"/>
            </w:pPr>
            <w:proofErr w:type="spellStart"/>
            <w:r w:rsidRPr="006473D9">
              <w:t>rest.services.apex.add</w:t>
            </w:r>
            <w:proofErr w:type="spellEnd"/>
          </w:p>
        </w:tc>
        <w:tc>
          <w:tcPr>
            <w:tcW w:w="5035" w:type="dxa"/>
          </w:tcPr>
          <w:p w14:paraId="0E968CDC" w14:textId="77777777" w:rsidR="00A85002" w:rsidRPr="006473D9" w:rsidRDefault="00A85002" w:rsidP="007051DB">
            <w:pPr>
              <w:pStyle w:val="ListParagraph"/>
              <w:ind w:left="0"/>
              <w:rPr>
                <w:color w:val="548DD4" w:themeColor="text2" w:themeTint="99"/>
              </w:rPr>
            </w:pPr>
            <w:r w:rsidRPr="006473D9">
              <w:rPr>
                <w:color w:val="548DD4" w:themeColor="text2" w:themeTint="99"/>
              </w:rPr>
              <w:t>false</w:t>
            </w:r>
          </w:p>
        </w:tc>
      </w:tr>
      <w:tr w:rsidR="00A85002" w:rsidRPr="006473D9" w14:paraId="2AB1C54A" w14:textId="77777777" w:rsidTr="007051DB">
        <w:tc>
          <w:tcPr>
            <w:tcW w:w="5035" w:type="dxa"/>
          </w:tcPr>
          <w:p w14:paraId="52AA6E70" w14:textId="77777777" w:rsidR="00A85002" w:rsidRPr="006473D9" w:rsidRDefault="00A85002" w:rsidP="007051DB">
            <w:pPr>
              <w:pStyle w:val="ListParagraph"/>
              <w:ind w:left="0"/>
            </w:pPr>
            <w:proofErr w:type="spellStart"/>
            <w:r w:rsidRPr="006473D9">
              <w:t>rest.services.ords.add</w:t>
            </w:r>
            <w:proofErr w:type="spellEnd"/>
          </w:p>
        </w:tc>
        <w:tc>
          <w:tcPr>
            <w:tcW w:w="5035" w:type="dxa"/>
          </w:tcPr>
          <w:p w14:paraId="6F5BAABB" w14:textId="77777777" w:rsidR="00A85002" w:rsidRPr="006473D9" w:rsidRDefault="00A85002" w:rsidP="007051DB">
            <w:pPr>
              <w:pStyle w:val="ListParagraph"/>
              <w:ind w:left="0"/>
              <w:rPr>
                <w:color w:val="548DD4" w:themeColor="text2" w:themeTint="99"/>
              </w:rPr>
            </w:pPr>
            <w:r w:rsidRPr="006473D9">
              <w:rPr>
                <w:color w:val="548DD4" w:themeColor="text2" w:themeTint="99"/>
              </w:rPr>
              <w:t>true</w:t>
            </w:r>
          </w:p>
        </w:tc>
      </w:tr>
      <w:tr w:rsidR="00A85002" w:rsidRPr="006473D9" w14:paraId="19CCFE79" w14:textId="77777777" w:rsidTr="007051DB">
        <w:tc>
          <w:tcPr>
            <w:tcW w:w="5035" w:type="dxa"/>
          </w:tcPr>
          <w:p w14:paraId="00EA7D61" w14:textId="77777777" w:rsidR="00A85002" w:rsidRPr="006473D9" w:rsidRDefault="00A85002" w:rsidP="007051DB">
            <w:pPr>
              <w:pStyle w:val="ListParagraph"/>
              <w:ind w:left="0"/>
            </w:pPr>
            <w:proofErr w:type="spellStart"/>
            <w:proofErr w:type="gramStart"/>
            <w:r w:rsidRPr="006473D9">
              <w:t>schema.tablespace</w:t>
            </w:r>
            <w:proofErr w:type="gramEnd"/>
            <w:r w:rsidRPr="006473D9">
              <w:t>.default</w:t>
            </w:r>
            <w:proofErr w:type="spellEnd"/>
          </w:p>
        </w:tc>
        <w:tc>
          <w:tcPr>
            <w:tcW w:w="5035" w:type="dxa"/>
          </w:tcPr>
          <w:p w14:paraId="3ED8AF61" w14:textId="77777777" w:rsidR="00A85002" w:rsidRPr="006473D9" w:rsidRDefault="00A85002" w:rsidP="007051DB">
            <w:pPr>
              <w:pStyle w:val="ListParagraph"/>
              <w:ind w:left="0"/>
              <w:rPr>
                <w:color w:val="548DD4" w:themeColor="text2" w:themeTint="99"/>
              </w:rPr>
            </w:pPr>
            <w:r>
              <w:rPr>
                <w:color w:val="548DD4" w:themeColor="text2" w:themeTint="99"/>
              </w:rPr>
              <w:t>ORDS DB default tablespace name</w:t>
            </w:r>
          </w:p>
        </w:tc>
      </w:tr>
      <w:tr w:rsidR="00A85002" w:rsidRPr="006473D9" w14:paraId="136209FA" w14:textId="77777777" w:rsidTr="007051DB">
        <w:tc>
          <w:tcPr>
            <w:tcW w:w="5035" w:type="dxa"/>
          </w:tcPr>
          <w:p w14:paraId="684B2BEA" w14:textId="77777777" w:rsidR="00A85002" w:rsidRPr="006473D9" w:rsidRDefault="00A85002" w:rsidP="007051DB">
            <w:pPr>
              <w:pStyle w:val="ListParagraph"/>
              <w:ind w:left="0"/>
            </w:pPr>
            <w:proofErr w:type="spellStart"/>
            <w:proofErr w:type="gramStart"/>
            <w:r w:rsidRPr="006473D9">
              <w:t>schema.tablespace</w:t>
            </w:r>
            <w:proofErr w:type="gramEnd"/>
            <w:r w:rsidRPr="006473D9">
              <w:t>.temp</w:t>
            </w:r>
            <w:proofErr w:type="spellEnd"/>
          </w:p>
        </w:tc>
        <w:tc>
          <w:tcPr>
            <w:tcW w:w="5035" w:type="dxa"/>
          </w:tcPr>
          <w:p w14:paraId="26E0A68C" w14:textId="77777777" w:rsidR="00A85002" w:rsidRPr="006473D9" w:rsidRDefault="00A85002" w:rsidP="007051DB">
            <w:pPr>
              <w:pStyle w:val="ListParagraph"/>
              <w:ind w:left="0"/>
              <w:rPr>
                <w:color w:val="548DD4" w:themeColor="text2" w:themeTint="99"/>
              </w:rPr>
            </w:pPr>
            <w:r>
              <w:rPr>
                <w:color w:val="548DD4" w:themeColor="text2" w:themeTint="99"/>
              </w:rPr>
              <w:t>ORDS DB temporary tablespace name</w:t>
            </w:r>
          </w:p>
        </w:tc>
      </w:tr>
      <w:tr w:rsidR="00A85002" w:rsidRPr="006473D9" w14:paraId="1F5D5E30" w14:textId="77777777" w:rsidTr="007051DB">
        <w:tc>
          <w:tcPr>
            <w:tcW w:w="5035" w:type="dxa"/>
          </w:tcPr>
          <w:p w14:paraId="33256961" w14:textId="77777777" w:rsidR="00A85002" w:rsidRPr="006473D9" w:rsidRDefault="00A85002" w:rsidP="007051DB">
            <w:pPr>
              <w:pStyle w:val="ListParagraph"/>
              <w:ind w:left="0"/>
            </w:pPr>
            <w:proofErr w:type="spellStart"/>
            <w:proofErr w:type="gramStart"/>
            <w:r w:rsidRPr="006473D9">
              <w:t>standalone.http</w:t>
            </w:r>
            <w:proofErr w:type="gramEnd"/>
            <w:r w:rsidRPr="006473D9">
              <w:t>.port</w:t>
            </w:r>
            <w:proofErr w:type="spellEnd"/>
          </w:p>
        </w:tc>
        <w:tc>
          <w:tcPr>
            <w:tcW w:w="5035" w:type="dxa"/>
          </w:tcPr>
          <w:p w14:paraId="3D487280" w14:textId="77777777" w:rsidR="00A85002" w:rsidRPr="006473D9" w:rsidRDefault="00A85002" w:rsidP="007051DB">
            <w:pPr>
              <w:pStyle w:val="ListParagraph"/>
              <w:ind w:left="0"/>
              <w:rPr>
                <w:color w:val="548DD4" w:themeColor="text2" w:themeTint="99"/>
              </w:rPr>
            </w:pPr>
            <w:r w:rsidRPr="006473D9">
              <w:rPr>
                <w:color w:val="548DD4" w:themeColor="text2" w:themeTint="99"/>
              </w:rPr>
              <w:t>8080</w:t>
            </w:r>
          </w:p>
        </w:tc>
      </w:tr>
      <w:tr w:rsidR="00A85002" w:rsidRPr="006473D9" w14:paraId="4ED928C1" w14:textId="77777777" w:rsidTr="007051DB">
        <w:tc>
          <w:tcPr>
            <w:tcW w:w="5035" w:type="dxa"/>
          </w:tcPr>
          <w:p w14:paraId="5BF30811" w14:textId="77777777" w:rsidR="00A85002" w:rsidRPr="006473D9" w:rsidRDefault="00A85002" w:rsidP="007051DB">
            <w:pPr>
              <w:pStyle w:val="ListParagraph"/>
              <w:ind w:left="0"/>
            </w:pPr>
            <w:proofErr w:type="spellStart"/>
            <w:proofErr w:type="gramStart"/>
            <w:r w:rsidRPr="006473D9">
              <w:t>standalone.static</w:t>
            </w:r>
            <w:proofErr w:type="gramEnd"/>
            <w:r w:rsidRPr="006473D9">
              <w:t>.images</w:t>
            </w:r>
            <w:proofErr w:type="spellEnd"/>
          </w:p>
        </w:tc>
        <w:tc>
          <w:tcPr>
            <w:tcW w:w="5035" w:type="dxa"/>
          </w:tcPr>
          <w:p w14:paraId="15894999" w14:textId="77777777" w:rsidR="00A85002" w:rsidRPr="006473D9" w:rsidRDefault="00A85002" w:rsidP="007051DB">
            <w:pPr>
              <w:pStyle w:val="ListParagraph"/>
              <w:ind w:left="0"/>
              <w:rPr>
                <w:color w:val="548DD4" w:themeColor="text2" w:themeTint="99"/>
              </w:rPr>
            </w:pPr>
          </w:p>
        </w:tc>
      </w:tr>
      <w:tr w:rsidR="00A85002" w:rsidRPr="006473D9" w14:paraId="0F3EF945" w14:textId="77777777" w:rsidTr="007051DB">
        <w:tc>
          <w:tcPr>
            <w:tcW w:w="5035" w:type="dxa"/>
          </w:tcPr>
          <w:p w14:paraId="7BFD5A76" w14:textId="77777777" w:rsidR="00A85002" w:rsidRPr="006473D9" w:rsidRDefault="00A85002" w:rsidP="007051DB">
            <w:pPr>
              <w:pStyle w:val="ListParagraph"/>
              <w:ind w:left="0"/>
            </w:pPr>
            <w:proofErr w:type="spellStart"/>
            <w:proofErr w:type="gramStart"/>
            <w:r w:rsidRPr="006473D9">
              <w:t>user.tablespace</w:t>
            </w:r>
            <w:proofErr w:type="gramEnd"/>
            <w:r w:rsidRPr="006473D9">
              <w:t>.default</w:t>
            </w:r>
            <w:proofErr w:type="spellEnd"/>
          </w:p>
        </w:tc>
        <w:tc>
          <w:tcPr>
            <w:tcW w:w="5035" w:type="dxa"/>
          </w:tcPr>
          <w:p w14:paraId="418465B7" w14:textId="77777777" w:rsidR="00A85002" w:rsidRPr="006473D9" w:rsidRDefault="00A85002" w:rsidP="007051DB">
            <w:pPr>
              <w:pStyle w:val="ListParagraph"/>
              <w:ind w:left="0"/>
              <w:rPr>
                <w:color w:val="548DD4" w:themeColor="text2" w:themeTint="99"/>
              </w:rPr>
            </w:pPr>
            <w:r>
              <w:rPr>
                <w:color w:val="548DD4" w:themeColor="text2" w:themeTint="99"/>
              </w:rPr>
              <w:t>ORDS DB default User tablespace name</w:t>
            </w:r>
          </w:p>
        </w:tc>
      </w:tr>
      <w:tr w:rsidR="00A85002" w:rsidRPr="006473D9" w14:paraId="59F6458C" w14:textId="77777777" w:rsidTr="007051DB">
        <w:tc>
          <w:tcPr>
            <w:tcW w:w="5035" w:type="dxa"/>
          </w:tcPr>
          <w:p w14:paraId="7DED9318" w14:textId="77777777" w:rsidR="00A85002" w:rsidRPr="006473D9" w:rsidRDefault="00A85002" w:rsidP="007051DB">
            <w:pPr>
              <w:pStyle w:val="ListParagraph"/>
              <w:ind w:left="0"/>
            </w:pPr>
            <w:proofErr w:type="spellStart"/>
            <w:proofErr w:type="gramStart"/>
            <w:r w:rsidRPr="006473D9">
              <w:t>user.tablespace</w:t>
            </w:r>
            <w:proofErr w:type="gramEnd"/>
            <w:r w:rsidRPr="006473D9">
              <w:t>.temp</w:t>
            </w:r>
            <w:proofErr w:type="spellEnd"/>
          </w:p>
        </w:tc>
        <w:tc>
          <w:tcPr>
            <w:tcW w:w="5035" w:type="dxa"/>
          </w:tcPr>
          <w:p w14:paraId="1E31076B" w14:textId="77777777" w:rsidR="00A85002" w:rsidRPr="006473D9" w:rsidRDefault="00A85002" w:rsidP="007051DB">
            <w:pPr>
              <w:pStyle w:val="ListParagraph"/>
              <w:ind w:left="0"/>
              <w:rPr>
                <w:color w:val="548DD4" w:themeColor="text2" w:themeTint="99"/>
              </w:rPr>
            </w:pPr>
            <w:r>
              <w:rPr>
                <w:color w:val="548DD4" w:themeColor="text2" w:themeTint="99"/>
              </w:rPr>
              <w:t>ORDS DB temporary User tablespace name</w:t>
            </w:r>
          </w:p>
        </w:tc>
      </w:tr>
    </w:tbl>
    <w:p w14:paraId="57D6F61B" w14:textId="77777777" w:rsidR="00A85002" w:rsidRDefault="00A85002" w:rsidP="00A85002">
      <w:pPr>
        <w:pStyle w:val="ListParagraph"/>
      </w:pPr>
    </w:p>
    <w:p w14:paraId="6CAC5960" w14:textId="77777777" w:rsidR="00A85002" w:rsidRPr="00AD1B40" w:rsidRDefault="00A85002" w:rsidP="009612CC">
      <w:pPr>
        <w:pStyle w:val="ListParagraph"/>
        <w:numPr>
          <w:ilvl w:val="0"/>
          <w:numId w:val="33"/>
        </w:numPr>
      </w:pPr>
      <w:r>
        <w:t xml:space="preserve">Open a command window as Administrator and change directory to the </w:t>
      </w:r>
      <w:r>
        <w:rPr>
          <w:b/>
          <w:bCs/>
        </w:rPr>
        <w:t xml:space="preserve">ORDS </w:t>
      </w:r>
      <w:r w:rsidRPr="00E54168">
        <w:t>directory</w:t>
      </w:r>
      <w:r>
        <w:rPr>
          <w:b/>
          <w:bCs/>
        </w:rPr>
        <w:t>.</w:t>
      </w:r>
    </w:p>
    <w:p w14:paraId="2AEDA379" w14:textId="77777777" w:rsidR="00A85002" w:rsidRPr="00AD1B40" w:rsidRDefault="00A85002" w:rsidP="00A85002">
      <w:pPr>
        <w:pStyle w:val="ListParagraph"/>
      </w:pPr>
    </w:p>
    <w:p w14:paraId="79A52C80" w14:textId="77777777" w:rsidR="00A85002" w:rsidRDefault="00A85002" w:rsidP="009612CC">
      <w:pPr>
        <w:pStyle w:val="ListParagraph"/>
        <w:numPr>
          <w:ilvl w:val="0"/>
          <w:numId w:val="33"/>
        </w:numPr>
      </w:pPr>
      <w:r>
        <w:t>Issue the following command:</w:t>
      </w:r>
    </w:p>
    <w:p w14:paraId="50A918A5" w14:textId="77777777" w:rsidR="00A85002" w:rsidRDefault="00A85002" w:rsidP="00A85002">
      <w:pPr>
        <w:pStyle w:val="ListParagraph"/>
      </w:pPr>
    </w:p>
    <w:p w14:paraId="02234C62" w14:textId="77777777" w:rsidR="00A85002" w:rsidRDefault="00A85002" w:rsidP="00A85002">
      <w:pPr>
        <w:pStyle w:val="ListParagraph"/>
        <w:rPr>
          <w:rFonts w:ascii="Calibri" w:hAnsi="Calibri" w:cs="Calibri"/>
        </w:rPr>
      </w:pPr>
      <w:r w:rsidRPr="00E54168">
        <w:rPr>
          <w:rFonts w:ascii="Calibri" w:hAnsi="Calibri" w:cs="Calibri"/>
        </w:rPr>
        <w:t xml:space="preserve">java -jar </w:t>
      </w:r>
      <w:proofErr w:type="spellStart"/>
      <w:r w:rsidRPr="00E54168">
        <w:rPr>
          <w:rFonts w:ascii="Calibri" w:hAnsi="Calibri" w:cs="Calibri"/>
        </w:rPr>
        <w:t>ords.war</w:t>
      </w:r>
      <w:proofErr w:type="spellEnd"/>
      <w:r w:rsidRPr="00E54168">
        <w:rPr>
          <w:rFonts w:ascii="Calibri" w:hAnsi="Calibri" w:cs="Calibri"/>
        </w:rPr>
        <w:t xml:space="preserve"> install advanced</w:t>
      </w:r>
    </w:p>
    <w:p w14:paraId="1F36084C" w14:textId="77777777" w:rsidR="00A85002" w:rsidRDefault="00A85002" w:rsidP="00A85002">
      <w:pPr>
        <w:pStyle w:val="ListParagraph"/>
        <w:rPr>
          <w:rFonts w:ascii="Calibri" w:hAnsi="Calibri" w:cs="Calibri"/>
        </w:rPr>
      </w:pPr>
    </w:p>
    <w:p w14:paraId="76E90408" w14:textId="77777777" w:rsidR="00A85002" w:rsidRDefault="00A85002" w:rsidP="00A85002">
      <w:pPr>
        <w:pStyle w:val="ListParagraph"/>
        <w:rPr>
          <w:rFonts w:ascii="Calibri" w:hAnsi="Calibri" w:cs="Calibri"/>
        </w:rPr>
      </w:pPr>
      <w:r>
        <w:rPr>
          <w:rFonts w:ascii="Calibri" w:hAnsi="Calibri" w:cs="Calibri"/>
        </w:rPr>
        <w:t>You will be prompted for the following entries (Note default values in square brackets i.e.</w:t>
      </w:r>
      <w:proofErr w:type="gramStart"/>
      <w:r>
        <w:rPr>
          <w:rFonts w:ascii="Calibri" w:hAnsi="Calibri" w:cs="Calibri"/>
        </w:rPr>
        <w:t>’[</w:t>
      </w:r>
      <w:proofErr w:type="gramEnd"/>
      <w:r>
        <w:rPr>
          <w:rFonts w:ascii="Calibri" w:hAnsi="Calibri" w:cs="Calibri"/>
        </w:rPr>
        <w:t xml:space="preserve">]’. Most of these will be as specified in </w:t>
      </w:r>
      <w:proofErr w:type="spellStart"/>
      <w:r>
        <w:rPr>
          <w:rFonts w:ascii="Calibri" w:hAnsi="Calibri" w:cs="Calibri"/>
        </w:rPr>
        <w:t>ords_</w:t>
      </w:r>
      <w:proofErr w:type="gramStart"/>
      <w:r>
        <w:rPr>
          <w:rFonts w:ascii="Calibri" w:hAnsi="Calibri" w:cs="Calibri"/>
        </w:rPr>
        <w:t>params.properties</w:t>
      </w:r>
      <w:proofErr w:type="spellEnd"/>
      <w:proofErr w:type="gramEnd"/>
      <w:r>
        <w:rPr>
          <w:rFonts w:ascii="Calibri" w:hAnsi="Calibri" w:cs="Calibri"/>
        </w:rPr>
        <w:t>, above.</w:t>
      </w:r>
    </w:p>
    <w:p w14:paraId="644C8F21" w14:textId="77777777" w:rsidR="00A85002" w:rsidRDefault="00A85002" w:rsidP="00A85002">
      <w:pPr>
        <w:pStyle w:val="ListParagraph"/>
        <w:rPr>
          <w:rFonts w:ascii="Calibri" w:hAnsi="Calibri" w:cs="Calibri"/>
        </w:rPr>
      </w:pPr>
    </w:p>
    <w:tbl>
      <w:tblPr>
        <w:tblStyle w:val="TableGrid"/>
        <w:tblW w:w="0" w:type="auto"/>
        <w:tblInd w:w="720" w:type="dxa"/>
        <w:tblLook w:val="04A0" w:firstRow="1" w:lastRow="0" w:firstColumn="1" w:lastColumn="0" w:noHBand="0" w:noVBand="1"/>
      </w:tblPr>
      <w:tblGrid>
        <w:gridCol w:w="4132"/>
        <w:gridCol w:w="4498"/>
      </w:tblGrid>
      <w:tr w:rsidR="00A85002" w:rsidRPr="00D10D2B" w14:paraId="09308828" w14:textId="77777777" w:rsidTr="007051DB">
        <w:tc>
          <w:tcPr>
            <w:tcW w:w="4132" w:type="dxa"/>
            <w:shd w:val="clear" w:color="auto" w:fill="4F81BD" w:themeFill="accent1"/>
          </w:tcPr>
          <w:p w14:paraId="681BD84D" w14:textId="77777777" w:rsidR="00A85002" w:rsidRPr="00D10D2B" w:rsidRDefault="00A85002" w:rsidP="007051DB">
            <w:pPr>
              <w:pStyle w:val="ListParagraph"/>
              <w:ind w:left="0"/>
              <w:rPr>
                <w:color w:val="FFFFFF" w:themeColor="background1"/>
              </w:rPr>
            </w:pPr>
            <w:r w:rsidRPr="00D10D2B">
              <w:rPr>
                <w:color w:val="FFFFFF" w:themeColor="background1"/>
              </w:rPr>
              <w:t>Prompt</w:t>
            </w:r>
          </w:p>
        </w:tc>
        <w:tc>
          <w:tcPr>
            <w:tcW w:w="4498" w:type="dxa"/>
            <w:shd w:val="clear" w:color="auto" w:fill="4F81BD" w:themeFill="accent1"/>
          </w:tcPr>
          <w:p w14:paraId="0F45F0B8" w14:textId="77777777" w:rsidR="00A85002" w:rsidRPr="00D10D2B" w:rsidRDefault="00A85002" w:rsidP="007051DB">
            <w:pPr>
              <w:pStyle w:val="ListParagraph"/>
              <w:ind w:left="0"/>
              <w:rPr>
                <w:color w:val="FFFFFF" w:themeColor="background1"/>
              </w:rPr>
            </w:pPr>
            <w:r w:rsidRPr="00D10D2B">
              <w:rPr>
                <w:color w:val="FFFFFF" w:themeColor="background1"/>
              </w:rPr>
              <w:t>Value</w:t>
            </w:r>
          </w:p>
        </w:tc>
      </w:tr>
      <w:tr w:rsidR="00A85002" w:rsidRPr="00D10D2B" w14:paraId="4F182B76" w14:textId="77777777" w:rsidTr="007051DB">
        <w:tc>
          <w:tcPr>
            <w:tcW w:w="4132" w:type="dxa"/>
          </w:tcPr>
          <w:p w14:paraId="25E41AAF" w14:textId="77777777" w:rsidR="00A85002" w:rsidRPr="00D10D2B" w:rsidRDefault="00A85002" w:rsidP="007051DB">
            <w:pPr>
              <w:pStyle w:val="ListParagraph"/>
              <w:ind w:left="0"/>
            </w:pPr>
            <w:r w:rsidRPr="00D10D2B">
              <w:t>Enter the location to store configuration data</w:t>
            </w:r>
            <w:r>
              <w:t>:</w:t>
            </w:r>
          </w:p>
        </w:tc>
        <w:tc>
          <w:tcPr>
            <w:tcW w:w="4498" w:type="dxa"/>
          </w:tcPr>
          <w:p w14:paraId="3AE06F3C" w14:textId="77777777" w:rsidR="00A85002" w:rsidRPr="00D10D2B" w:rsidRDefault="00A85002" w:rsidP="007051DB">
            <w:pPr>
              <w:pStyle w:val="ListParagraph"/>
              <w:ind w:left="0"/>
            </w:pPr>
            <w:r w:rsidRPr="00D10D2B">
              <w:rPr>
                <w:color w:val="548DD4" w:themeColor="text2" w:themeTint="99"/>
              </w:rPr>
              <w:t>Path to ORDS config i.e. C:\Oracle\Product\Middleware\ORDS</w:t>
            </w:r>
          </w:p>
        </w:tc>
      </w:tr>
      <w:tr w:rsidR="00A85002" w:rsidRPr="00D10D2B" w14:paraId="2F95DB04" w14:textId="77777777" w:rsidTr="007051DB">
        <w:tc>
          <w:tcPr>
            <w:tcW w:w="4132" w:type="dxa"/>
          </w:tcPr>
          <w:p w14:paraId="6D481F76" w14:textId="77777777" w:rsidR="00A85002" w:rsidRPr="00D10D2B" w:rsidRDefault="00A85002" w:rsidP="007051DB">
            <w:pPr>
              <w:pStyle w:val="ListParagraph"/>
              <w:ind w:left="0"/>
            </w:pPr>
            <w:r w:rsidRPr="00D10D2B">
              <w:t>Enter the name of the database server [</w:t>
            </w:r>
            <w:r w:rsidRPr="006473D9">
              <w:rPr>
                <w:color w:val="548DD4" w:themeColor="text2" w:themeTint="99"/>
              </w:rPr>
              <w:t>&lt;ORDS DB server&gt;</w:t>
            </w:r>
            <w:r w:rsidRPr="00D10D2B">
              <w:t>]</w:t>
            </w:r>
            <w:r>
              <w:t>:</w:t>
            </w:r>
          </w:p>
        </w:tc>
        <w:tc>
          <w:tcPr>
            <w:tcW w:w="4498" w:type="dxa"/>
          </w:tcPr>
          <w:p w14:paraId="02EBEAA8" w14:textId="77777777" w:rsidR="00A85002" w:rsidRPr="00D10D2B" w:rsidRDefault="00A85002" w:rsidP="007051DB">
            <w:pPr>
              <w:pStyle w:val="ListParagraph"/>
              <w:ind w:left="0"/>
            </w:pPr>
            <w:r>
              <w:rPr>
                <w:color w:val="548DD4" w:themeColor="text2" w:themeTint="99"/>
              </w:rPr>
              <w:t xml:space="preserve">Accept default value </w:t>
            </w:r>
          </w:p>
        </w:tc>
      </w:tr>
      <w:tr w:rsidR="00A85002" w:rsidRPr="00D10D2B" w14:paraId="5FD95C28" w14:textId="77777777" w:rsidTr="007051DB">
        <w:tc>
          <w:tcPr>
            <w:tcW w:w="4132" w:type="dxa"/>
          </w:tcPr>
          <w:p w14:paraId="22FFF3D6" w14:textId="77777777" w:rsidR="00A85002" w:rsidRPr="00D10D2B" w:rsidRDefault="00A85002" w:rsidP="007051DB">
            <w:pPr>
              <w:pStyle w:val="ListParagraph"/>
              <w:ind w:left="0"/>
            </w:pPr>
            <w:r w:rsidRPr="00D10D2B">
              <w:t>Enter the database listen port [1521]</w:t>
            </w:r>
            <w:r>
              <w:t>:</w:t>
            </w:r>
          </w:p>
        </w:tc>
        <w:tc>
          <w:tcPr>
            <w:tcW w:w="4498" w:type="dxa"/>
          </w:tcPr>
          <w:p w14:paraId="503A18E1" w14:textId="77777777" w:rsidR="00A85002" w:rsidRPr="00D10D2B" w:rsidRDefault="00A85002" w:rsidP="007051DB">
            <w:pPr>
              <w:pStyle w:val="ListParagraph"/>
              <w:ind w:left="0"/>
            </w:pPr>
            <w:r>
              <w:rPr>
                <w:color w:val="548DD4" w:themeColor="text2" w:themeTint="99"/>
              </w:rPr>
              <w:t>Accept default value</w:t>
            </w:r>
          </w:p>
        </w:tc>
      </w:tr>
      <w:tr w:rsidR="00A85002" w:rsidRPr="00D10D2B" w14:paraId="3DD0FDC7" w14:textId="77777777" w:rsidTr="007051DB">
        <w:tc>
          <w:tcPr>
            <w:tcW w:w="4132" w:type="dxa"/>
          </w:tcPr>
          <w:p w14:paraId="30B1645E" w14:textId="77777777" w:rsidR="00A85002" w:rsidRPr="00D10D2B" w:rsidRDefault="00A85002" w:rsidP="007051DB">
            <w:pPr>
              <w:pStyle w:val="ListParagraph"/>
              <w:ind w:left="0"/>
            </w:pPr>
            <w:r w:rsidRPr="00D10D2B">
              <w:t>Enter 1 to specify the database service name, or 2 to specify the database SID [1]</w:t>
            </w:r>
          </w:p>
        </w:tc>
        <w:tc>
          <w:tcPr>
            <w:tcW w:w="4498" w:type="dxa"/>
          </w:tcPr>
          <w:p w14:paraId="20642AF7" w14:textId="77777777" w:rsidR="00A85002" w:rsidRPr="00D10D2B" w:rsidRDefault="00A85002" w:rsidP="007051DB">
            <w:pPr>
              <w:pStyle w:val="ListParagraph"/>
              <w:ind w:left="0"/>
            </w:pPr>
            <w:r w:rsidRPr="00D10D2B">
              <w:rPr>
                <w:color w:val="548DD4" w:themeColor="text2" w:themeTint="99"/>
              </w:rPr>
              <w:t>Enter 1 to specify DB Service Name</w:t>
            </w:r>
          </w:p>
        </w:tc>
      </w:tr>
      <w:tr w:rsidR="00A85002" w:rsidRPr="00D10D2B" w14:paraId="79D19E00" w14:textId="77777777" w:rsidTr="007051DB">
        <w:tc>
          <w:tcPr>
            <w:tcW w:w="4132" w:type="dxa"/>
          </w:tcPr>
          <w:p w14:paraId="15A4900A" w14:textId="77777777" w:rsidR="00A85002" w:rsidRPr="00D10D2B" w:rsidRDefault="00A85002" w:rsidP="007051DB">
            <w:pPr>
              <w:pStyle w:val="ListParagraph"/>
              <w:ind w:left="0"/>
            </w:pPr>
            <w:r w:rsidRPr="00D10D2B">
              <w:t>Enter the database service name</w:t>
            </w:r>
          </w:p>
        </w:tc>
        <w:tc>
          <w:tcPr>
            <w:tcW w:w="4498" w:type="dxa"/>
          </w:tcPr>
          <w:p w14:paraId="653693D1" w14:textId="77777777" w:rsidR="00A85002" w:rsidRPr="00D10D2B" w:rsidRDefault="00A85002" w:rsidP="007051DB">
            <w:pPr>
              <w:pStyle w:val="ListParagraph"/>
              <w:ind w:left="0"/>
            </w:pPr>
            <w:r>
              <w:rPr>
                <w:color w:val="548DD4" w:themeColor="text2" w:themeTint="99"/>
              </w:rPr>
              <w:t>Accept default value</w:t>
            </w:r>
          </w:p>
        </w:tc>
      </w:tr>
      <w:tr w:rsidR="00A85002" w:rsidRPr="00D10D2B" w14:paraId="083137EC" w14:textId="77777777" w:rsidTr="007051DB">
        <w:tc>
          <w:tcPr>
            <w:tcW w:w="4132" w:type="dxa"/>
          </w:tcPr>
          <w:p w14:paraId="79A76779" w14:textId="77777777" w:rsidR="00A85002" w:rsidRPr="00D10D2B" w:rsidRDefault="00A85002" w:rsidP="007051DB">
            <w:pPr>
              <w:pStyle w:val="ListParagraph"/>
              <w:ind w:left="0"/>
            </w:pPr>
            <w:r w:rsidRPr="00D10D2B">
              <w:t>Enter 1 if you want to verify/install Oracle REST Data Services schema or 2 to skip this step [1]</w:t>
            </w:r>
          </w:p>
        </w:tc>
        <w:tc>
          <w:tcPr>
            <w:tcW w:w="4498" w:type="dxa"/>
          </w:tcPr>
          <w:p w14:paraId="2639885E" w14:textId="77777777" w:rsidR="00A85002" w:rsidRPr="00D10D2B" w:rsidRDefault="00A85002" w:rsidP="007051DB">
            <w:pPr>
              <w:pStyle w:val="ListParagraph"/>
              <w:ind w:left="0"/>
            </w:pPr>
            <w:r w:rsidRPr="00D10D2B">
              <w:rPr>
                <w:color w:val="548DD4" w:themeColor="text2" w:themeTint="99"/>
              </w:rPr>
              <w:t xml:space="preserve">Enter </w:t>
            </w:r>
            <w:r>
              <w:rPr>
                <w:color w:val="548DD4" w:themeColor="text2" w:themeTint="99"/>
              </w:rPr>
              <w:t>1</w:t>
            </w:r>
            <w:r w:rsidRPr="00D10D2B">
              <w:rPr>
                <w:color w:val="548DD4" w:themeColor="text2" w:themeTint="99"/>
              </w:rPr>
              <w:t xml:space="preserve"> </w:t>
            </w:r>
          </w:p>
        </w:tc>
      </w:tr>
      <w:tr w:rsidR="00A85002" w:rsidRPr="00D10D2B" w14:paraId="69D284C1" w14:textId="77777777" w:rsidTr="007051DB">
        <w:tc>
          <w:tcPr>
            <w:tcW w:w="4132" w:type="dxa"/>
          </w:tcPr>
          <w:p w14:paraId="633B0DEF" w14:textId="77777777" w:rsidR="00A85002" w:rsidRPr="00D10D2B" w:rsidRDefault="00A85002" w:rsidP="007051DB">
            <w:pPr>
              <w:pStyle w:val="ListParagraph"/>
              <w:ind w:left="0"/>
            </w:pPr>
            <w:r w:rsidRPr="006D5C2A">
              <w:rPr>
                <w:rFonts w:asciiTheme="minorHAnsi" w:hAnsiTheme="minorHAnsi" w:cstheme="minorBidi"/>
                <w:sz w:val="22"/>
                <w:szCs w:val="22"/>
              </w:rPr>
              <w:t>Enter the database password for ORDS_PUBLIC_USER</w:t>
            </w:r>
          </w:p>
        </w:tc>
        <w:tc>
          <w:tcPr>
            <w:tcW w:w="4498" w:type="dxa"/>
          </w:tcPr>
          <w:p w14:paraId="6B926250" w14:textId="77777777" w:rsidR="00A85002" w:rsidRPr="00BB44D0" w:rsidRDefault="00A85002" w:rsidP="007051DB">
            <w:pPr>
              <w:pStyle w:val="ListParagraph"/>
              <w:ind w:left="0"/>
              <w:rPr>
                <w:color w:val="548DD4" w:themeColor="text2" w:themeTint="99"/>
              </w:rPr>
            </w:pPr>
            <w:r>
              <w:rPr>
                <w:color w:val="548DD4" w:themeColor="text2" w:themeTint="99"/>
              </w:rPr>
              <w:t>Enter appropriate password</w:t>
            </w:r>
          </w:p>
        </w:tc>
      </w:tr>
      <w:tr w:rsidR="00A85002" w:rsidRPr="00D10D2B" w14:paraId="1BE1EDD9" w14:textId="77777777" w:rsidTr="007051DB">
        <w:tc>
          <w:tcPr>
            <w:tcW w:w="4132" w:type="dxa"/>
          </w:tcPr>
          <w:p w14:paraId="4C3BDD51" w14:textId="77777777" w:rsidR="00A85002" w:rsidRPr="006D5C2A" w:rsidRDefault="00A85002" w:rsidP="007051DB">
            <w:pPr>
              <w:pStyle w:val="ListParagraph"/>
              <w:ind w:left="0"/>
              <w:rPr>
                <w:rFonts w:asciiTheme="minorHAnsi" w:hAnsiTheme="minorHAnsi" w:cstheme="minorBidi"/>
                <w:sz w:val="22"/>
                <w:szCs w:val="22"/>
              </w:rPr>
            </w:pPr>
            <w:r w:rsidRPr="00D10D2B">
              <w:t>Confirm password</w:t>
            </w:r>
          </w:p>
        </w:tc>
        <w:tc>
          <w:tcPr>
            <w:tcW w:w="4498" w:type="dxa"/>
          </w:tcPr>
          <w:p w14:paraId="2FA65A46" w14:textId="77777777" w:rsidR="00A85002" w:rsidRPr="00BB44D0" w:rsidRDefault="00A85002" w:rsidP="007051DB">
            <w:pPr>
              <w:pStyle w:val="ListParagraph"/>
              <w:ind w:left="0"/>
              <w:rPr>
                <w:color w:val="548DD4" w:themeColor="text2" w:themeTint="99"/>
              </w:rPr>
            </w:pPr>
            <w:r w:rsidRPr="00DF22A6">
              <w:rPr>
                <w:color w:val="548DD4" w:themeColor="text2" w:themeTint="99"/>
              </w:rPr>
              <w:t>Confirm password</w:t>
            </w:r>
          </w:p>
        </w:tc>
      </w:tr>
      <w:tr w:rsidR="00A85002" w:rsidRPr="00D10D2B" w14:paraId="2199A7BD" w14:textId="77777777" w:rsidTr="007051DB">
        <w:tc>
          <w:tcPr>
            <w:tcW w:w="4132" w:type="dxa"/>
          </w:tcPr>
          <w:p w14:paraId="456E5D12" w14:textId="77777777" w:rsidR="00A85002" w:rsidRPr="006D5C2A" w:rsidRDefault="00A85002" w:rsidP="007051DB">
            <w:pPr>
              <w:pStyle w:val="ListParagraph"/>
              <w:ind w:left="0"/>
              <w:rPr>
                <w:rFonts w:asciiTheme="minorHAnsi" w:hAnsiTheme="minorHAnsi" w:cstheme="minorBidi"/>
                <w:sz w:val="22"/>
                <w:szCs w:val="22"/>
              </w:rPr>
            </w:pPr>
            <w:r w:rsidRPr="006D5C2A">
              <w:rPr>
                <w:rFonts w:asciiTheme="minorHAnsi" w:hAnsiTheme="minorHAnsi" w:cstheme="minorBidi"/>
                <w:sz w:val="22"/>
                <w:szCs w:val="22"/>
              </w:rPr>
              <w:t>Enter the administrator username</w:t>
            </w:r>
          </w:p>
        </w:tc>
        <w:tc>
          <w:tcPr>
            <w:tcW w:w="4498" w:type="dxa"/>
          </w:tcPr>
          <w:p w14:paraId="35F56111" w14:textId="77777777" w:rsidR="00A85002" w:rsidRPr="00BB44D0" w:rsidRDefault="00A85002" w:rsidP="007051DB">
            <w:pPr>
              <w:pStyle w:val="ListParagraph"/>
              <w:ind w:left="0"/>
              <w:rPr>
                <w:color w:val="548DD4" w:themeColor="text2" w:themeTint="99"/>
              </w:rPr>
            </w:pPr>
            <w:r>
              <w:rPr>
                <w:color w:val="548DD4" w:themeColor="text2" w:themeTint="99"/>
              </w:rPr>
              <w:t>SYS</w:t>
            </w:r>
          </w:p>
        </w:tc>
      </w:tr>
      <w:tr w:rsidR="00A85002" w:rsidRPr="00D10D2B" w14:paraId="619C4773" w14:textId="77777777" w:rsidTr="007051DB">
        <w:tc>
          <w:tcPr>
            <w:tcW w:w="4132" w:type="dxa"/>
          </w:tcPr>
          <w:p w14:paraId="1EC4B9FB" w14:textId="77777777" w:rsidR="00A85002" w:rsidRPr="006D5C2A" w:rsidRDefault="00A85002" w:rsidP="007051DB">
            <w:pPr>
              <w:pStyle w:val="ListParagraph"/>
              <w:ind w:left="0"/>
              <w:rPr>
                <w:rFonts w:asciiTheme="minorHAnsi" w:hAnsiTheme="minorHAnsi" w:cstheme="minorBidi"/>
                <w:sz w:val="22"/>
                <w:szCs w:val="22"/>
              </w:rPr>
            </w:pPr>
            <w:r w:rsidRPr="006D5C2A">
              <w:rPr>
                <w:rFonts w:asciiTheme="minorHAnsi" w:hAnsiTheme="minorHAnsi" w:cstheme="minorBidi"/>
                <w:sz w:val="22"/>
                <w:szCs w:val="22"/>
              </w:rPr>
              <w:t>Enter the database password for SYS AS SYSDBA</w:t>
            </w:r>
          </w:p>
        </w:tc>
        <w:tc>
          <w:tcPr>
            <w:tcW w:w="4498" w:type="dxa"/>
          </w:tcPr>
          <w:p w14:paraId="7C1F8E1F" w14:textId="77777777" w:rsidR="00A85002" w:rsidRPr="00BB44D0" w:rsidRDefault="00A85002" w:rsidP="007051DB">
            <w:pPr>
              <w:pStyle w:val="ListParagraph"/>
              <w:ind w:left="0"/>
              <w:rPr>
                <w:color w:val="548DD4" w:themeColor="text2" w:themeTint="99"/>
              </w:rPr>
            </w:pPr>
            <w:r>
              <w:rPr>
                <w:color w:val="548DD4" w:themeColor="text2" w:themeTint="99"/>
              </w:rPr>
              <w:t>Enter SYS password</w:t>
            </w:r>
          </w:p>
        </w:tc>
      </w:tr>
      <w:tr w:rsidR="00A85002" w:rsidRPr="00D10D2B" w14:paraId="61BCE742" w14:textId="77777777" w:rsidTr="007051DB">
        <w:tc>
          <w:tcPr>
            <w:tcW w:w="4132" w:type="dxa"/>
          </w:tcPr>
          <w:p w14:paraId="436E0149" w14:textId="77777777" w:rsidR="00A85002" w:rsidRPr="006D5C2A" w:rsidRDefault="00A85002" w:rsidP="007051DB">
            <w:r w:rsidRPr="00D10D2B">
              <w:t>Confirm password</w:t>
            </w:r>
          </w:p>
        </w:tc>
        <w:tc>
          <w:tcPr>
            <w:tcW w:w="4498" w:type="dxa"/>
          </w:tcPr>
          <w:p w14:paraId="6E3426AF" w14:textId="77777777" w:rsidR="00A85002" w:rsidRDefault="00A85002" w:rsidP="007051DB">
            <w:pPr>
              <w:pStyle w:val="ListParagraph"/>
              <w:ind w:left="0"/>
              <w:rPr>
                <w:color w:val="548DD4" w:themeColor="text2" w:themeTint="99"/>
              </w:rPr>
            </w:pPr>
            <w:r w:rsidRPr="00DF22A6">
              <w:rPr>
                <w:color w:val="548DD4" w:themeColor="text2" w:themeTint="99"/>
              </w:rPr>
              <w:t xml:space="preserve">Confirm </w:t>
            </w:r>
            <w:r>
              <w:rPr>
                <w:color w:val="548DD4" w:themeColor="text2" w:themeTint="99"/>
              </w:rPr>
              <w:t xml:space="preserve">SYS </w:t>
            </w:r>
            <w:r w:rsidRPr="00DF22A6">
              <w:rPr>
                <w:color w:val="548DD4" w:themeColor="text2" w:themeTint="99"/>
              </w:rPr>
              <w:t>password</w:t>
            </w:r>
          </w:p>
        </w:tc>
      </w:tr>
      <w:tr w:rsidR="00A85002" w:rsidRPr="00D10D2B" w14:paraId="00DD4C62" w14:textId="77777777" w:rsidTr="007051DB">
        <w:tc>
          <w:tcPr>
            <w:tcW w:w="4132" w:type="dxa"/>
          </w:tcPr>
          <w:p w14:paraId="2700A72B" w14:textId="77777777" w:rsidR="00A85002" w:rsidRPr="00D10D2B" w:rsidRDefault="00A85002" w:rsidP="007051DB">
            <w:pPr>
              <w:pStyle w:val="ListParagraph"/>
              <w:ind w:left="0"/>
            </w:pPr>
            <w:r>
              <w:t>You will be prompted to enter tablespace names</w:t>
            </w:r>
          </w:p>
        </w:tc>
        <w:tc>
          <w:tcPr>
            <w:tcW w:w="4498" w:type="dxa"/>
          </w:tcPr>
          <w:p w14:paraId="5F19EE71" w14:textId="77777777" w:rsidR="00A85002" w:rsidRPr="00BB44D0" w:rsidRDefault="00A85002" w:rsidP="007051DB">
            <w:pPr>
              <w:pStyle w:val="ListParagraph"/>
              <w:ind w:left="0"/>
              <w:rPr>
                <w:color w:val="548DD4" w:themeColor="text2" w:themeTint="99"/>
              </w:rPr>
            </w:pPr>
            <w:r>
              <w:rPr>
                <w:color w:val="548DD4" w:themeColor="text2" w:themeTint="99"/>
              </w:rPr>
              <w:t>Use default value or modify to appropriate tablespace name</w:t>
            </w:r>
          </w:p>
        </w:tc>
      </w:tr>
      <w:tr w:rsidR="00A85002" w:rsidRPr="00D10D2B" w14:paraId="0B360605" w14:textId="77777777" w:rsidTr="007051DB">
        <w:tc>
          <w:tcPr>
            <w:tcW w:w="4132" w:type="dxa"/>
          </w:tcPr>
          <w:p w14:paraId="44C7EB39" w14:textId="77777777" w:rsidR="00A85002" w:rsidRPr="00D10D2B" w:rsidRDefault="00A85002" w:rsidP="007051DB">
            <w:pPr>
              <w:pStyle w:val="ListParagraph"/>
              <w:ind w:left="0"/>
            </w:pPr>
            <w:r w:rsidRPr="00D10D2B">
              <w:lastRenderedPageBreak/>
              <w:t xml:space="preserve">If using Oracle Application Express or migrating from </w:t>
            </w:r>
            <w:proofErr w:type="spellStart"/>
            <w:r w:rsidRPr="00D10D2B">
              <w:t>mod_plsql</w:t>
            </w:r>
            <w:proofErr w:type="spellEnd"/>
            <w:r w:rsidRPr="00D10D2B">
              <w:t xml:space="preserve"> then you must enter 1 [1]</w:t>
            </w:r>
          </w:p>
        </w:tc>
        <w:tc>
          <w:tcPr>
            <w:tcW w:w="4498" w:type="dxa"/>
          </w:tcPr>
          <w:p w14:paraId="4497B636" w14:textId="77777777" w:rsidR="00A85002" w:rsidRPr="00BB44D0" w:rsidRDefault="00A85002" w:rsidP="007051DB">
            <w:pPr>
              <w:pStyle w:val="ListParagraph"/>
              <w:ind w:left="0"/>
              <w:rPr>
                <w:color w:val="548DD4" w:themeColor="text2" w:themeTint="99"/>
              </w:rPr>
            </w:pPr>
            <w:r w:rsidRPr="00BB44D0">
              <w:rPr>
                <w:color w:val="548DD4" w:themeColor="text2" w:themeTint="99"/>
              </w:rPr>
              <w:t xml:space="preserve">Enter </w:t>
            </w:r>
            <w:r>
              <w:rPr>
                <w:color w:val="548DD4" w:themeColor="text2" w:themeTint="99"/>
              </w:rPr>
              <w:t>1</w:t>
            </w:r>
          </w:p>
        </w:tc>
      </w:tr>
      <w:tr w:rsidR="00A85002" w:rsidRPr="00D10D2B" w14:paraId="642E7756" w14:textId="77777777" w:rsidTr="007051DB">
        <w:tc>
          <w:tcPr>
            <w:tcW w:w="4132" w:type="dxa"/>
          </w:tcPr>
          <w:p w14:paraId="32919D79" w14:textId="77777777" w:rsidR="00A85002" w:rsidRPr="00D10D2B" w:rsidRDefault="00A85002" w:rsidP="007051DB">
            <w:pPr>
              <w:pStyle w:val="ListParagraph"/>
              <w:ind w:left="0"/>
            </w:pPr>
            <w:r w:rsidRPr="00D10D2B">
              <w:t xml:space="preserve">Enter the PL/SQL Gateway database </w:t>
            </w:r>
            <w:proofErr w:type="gramStart"/>
            <w:r w:rsidRPr="00D10D2B">
              <w:t>user name</w:t>
            </w:r>
            <w:proofErr w:type="gramEnd"/>
            <w:r w:rsidRPr="00D10D2B">
              <w:t xml:space="preserve"> [</w:t>
            </w:r>
            <w:r w:rsidRPr="00DF22A6">
              <w:rPr>
                <w:color w:val="548DD4" w:themeColor="text2" w:themeTint="99"/>
              </w:rPr>
              <w:t>&lt;ORDS DB username&gt;</w:t>
            </w:r>
            <w:r w:rsidRPr="00D10D2B">
              <w:t>]</w:t>
            </w:r>
          </w:p>
        </w:tc>
        <w:tc>
          <w:tcPr>
            <w:tcW w:w="4498" w:type="dxa"/>
          </w:tcPr>
          <w:p w14:paraId="1752F284" w14:textId="77777777" w:rsidR="00A85002" w:rsidRPr="00E13204" w:rsidRDefault="00A85002" w:rsidP="007051DB">
            <w:pPr>
              <w:pStyle w:val="ListParagraph"/>
              <w:ind w:left="0"/>
              <w:rPr>
                <w:color w:val="FF0000"/>
              </w:rPr>
            </w:pPr>
            <w:r>
              <w:rPr>
                <w:color w:val="548DD4" w:themeColor="text2" w:themeTint="99"/>
              </w:rPr>
              <w:t>Accept default value</w:t>
            </w:r>
          </w:p>
        </w:tc>
      </w:tr>
      <w:tr w:rsidR="00A85002" w:rsidRPr="00D10D2B" w14:paraId="603C0735" w14:textId="77777777" w:rsidTr="007051DB">
        <w:tc>
          <w:tcPr>
            <w:tcW w:w="4132" w:type="dxa"/>
          </w:tcPr>
          <w:p w14:paraId="65A4FFB9" w14:textId="77777777" w:rsidR="00A85002" w:rsidRPr="00D10D2B" w:rsidRDefault="00A85002" w:rsidP="007051DB">
            <w:pPr>
              <w:pStyle w:val="ListParagraph"/>
              <w:ind w:left="0"/>
            </w:pPr>
            <w:r w:rsidRPr="00D10D2B">
              <w:t xml:space="preserve">Enter the database password for </w:t>
            </w:r>
            <w:proofErr w:type="spellStart"/>
            <w:r w:rsidRPr="00D10D2B">
              <w:t>apex_public_user</w:t>
            </w:r>
            <w:proofErr w:type="spellEnd"/>
          </w:p>
        </w:tc>
        <w:tc>
          <w:tcPr>
            <w:tcW w:w="4498" w:type="dxa"/>
          </w:tcPr>
          <w:p w14:paraId="05F3421D" w14:textId="77777777" w:rsidR="00A85002" w:rsidRPr="00DF22A6" w:rsidRDefault="00A85002" w:rsidP="007051DB">
            <w:pPr>
              <w:pStyle w:val="ListParagraph"/>
              <w:ind w:left="0"/>
              <w:rPr>
                <w:color w:val="548DD4" w:themeColor="text2" w:themeTint="99"/>
              </w:rPr>
            </w:pPr>
            <w:r w:rsidRPr="00DF22A6">
              <w:rPr>
                <w:color w:val="548DD4" w:themeColor="text2" w:themeTint="99"/>
              </w:rPr>
              <w:t>Enter password for ORDS DB username</w:t>
            </w:r>
          </w:p>
        </w:tc>
      </w:tr>
      <w:tr w:rsidR="00A85002" w:rsidRPr="00D10D2B" w14:paraId="6949B4FA" w14:textId="77777777" w:rsidTr="007051DB">
        <w:tc>
          <w:tcPr>
            <w:tcW w:w="4132" w:type="dxa"/>
          </w:tcPr>
          <w:p w14:paraId="79ED70B0" w14:textId="77777777" w:rsidR="00A85002" w:rsidRPr="00D10D2B" w:rsidRDefault="00A85002" w:rsidP="007051DB">
            <w:pPr>
              <w:pStyle w:val="ListParagraph"/>
              <w:ind w:left="0"/>
            </w:pPr>
            <w:r w:rsidRPr="00D10D2B">
              <w:t>Confirm password</w:t>
            </w:r>
          </w:p>
        </w:tc>
        <w:tc>
          <w:tcPr>
            <w:tcW w:w="4498" w:type="dxa"/>
          </w:tcPr>
          <w:p w14:paraId="25091A7B" w14:textId="77777777" w:rsidR="00A85002" w:rsidRPr="00DF22A6" w:rsidRDefault="00A85002" w:rsidP="007051DB">
            <w:pPr>
              <w:pStyle w:val="ListParagraph"/>
              <w:ind w:left="0"/>
              <w:rPr>
                <w:color w:val="548DD4" w:themeColor="text2" w:themeTint="99"/>
              </w:rPr>
            </w:pPr>
            <w:r w:rsidRPr="00DF22A6">
              <w:rPr>
                <w:color w:val="548DD4" w:themeColor="text2" w:themeTint="99"/>
              </w:rPr>
              <w:t>Confirm password</w:t>
            </w:r>
          </w:p>
        </w:tc>
      </w:tr>
      <w:tr w:rsidR="00A85002" w:rsidRPr="00D10D2B" w14:paraId="0EB96137" w14:textId="77777777" w:rsidTr="007051DB">
        <w:tc>
          <w:tcPr>
            <w:tcW w:w="4132" w:type="dxa"/>
          </w:tcPr>
          <w:p w14:paraId="4BB0C1EC" w14:textId="77777777" w:rsidR="00A85002" w:rsidRPr="00D10D2B" w:rsidRDefault="00A85002" w:rsidP="007051DB">
            <w:pPr>
              <w:pStyle w:val="ListParagraph"/>
              <w:ind w:left="0"/>
            </w:pPr>
            <w:r w:rsidRPr="00D10D2B">
              <w:t>Enter 1 to specify passwords for Application Express RESTful Services database users (APEX_LISTENER, APEX_REST_PUBLIC_USER) or 2 to skip this step [1]</w:t>
            </w:r>
          </w:p>
        </w:tc>
        <w:tc>
          <w:tcPr>
            <w:tcW w:w="4498" w:type="dxa"/>
          </w:tcPr>
          <w:p w14:paraId="570C522D" w14:textId="77777777" w:rsidR="00A85002" w:rsidRPr="00BB44D0" w:rsidRDefault="00A85002" w:rsidP="007051DB">
            <w:pPr>
              <w:pStyle w:val="ListParagraph"/>
              <w:ind w:left="0"/>
              <w:rPr>
                <w:color w:val="548DD4" w:themeColor="text2" w:themeTint="99"/>
              </w:rPr>
            </w:pPr>
            <w:r>
              <w:rPr>
                <w:color w:val="548DD4" w:themeColor="text2" w:themeTint="99"/>
              </w:rPr>
              <w:t>Enter 2</w:t>
            </w:r>
          </w:p>
        </w:tc>
      </w:tr>
    </w:tbl>
    <w:p w14:paraId="78D33ECA" w14:textId="77777777" w:rsidR="00A85002" w:rsidRDefault="00A85002" w:rsidP="00A85002">
      <w:pPr>
        <w:pStyle w:val="ListParagraph"/>
      </w:pPr>
    </w:p>
    <w:p w14:paraId="5B1CB3FB" w14:textId="77777777" w:rsidR="00A85002" w:rsidRPr="00E07825" w:rsidRDefault="00A85002" w:rsidP="00A85002">
      <w:pPr>
        <w:pStyle w:val="ListParagraph"/>
        <w:rPr>
          <w:rFonts w:ascii="Calibri" w:hAnsi="Calibri" w:cs="Calibri"/>
        </w:rPr>
      </w:pPr>
      <w:r w:rsidRPr="00E07825">
        <w:rPr>
          <w:rFonts w:ascii="Calibri" w:hAnsi="Calibri" w:cs="Calibri"/>
        </w:rPr>
        <w:t xml:space="preserve">You should receive messages </w:t>
      </w:r>
      <w:proofErr w:type="gramStart"/>
      <w:r w:rsidRPr="00E07825">
        <w:rPr>
          <w:rFonts w:ascii="Calibri" w:hAnsi="Calibri" w:cs="Calibri"/>
        </w:rPr>
        <w:t>similar to</w:t>
      </w:r>
      <w:proofErr w:type="gramEnd"/>
      <w:r w:rsidRPr="00E07825">
        <w:rPr>
          <w:rFonts w:ascii="Calibri" w:hAnsi="Calibri" w:cs="Calibri"/>
        </w:rPr>
        <w:t xml:space="preserve"> the following:</w:t>
      </w:r>
    </w:p>
    <w:p w14:paraId="773193E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name of the database server [dtlexqora03.bentley.com]:</w:t>
      </w:r>
    </w:p>
    <w:p w14:paraId="4403D817"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listen port [1521]:</w:t>
      </w:r>
    </w:p>
    <w:p w14:paraId="6285B5CE"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to specify the database service name, or 2 to specify the database SID [1]:</w:t>
      </w:r>
    </w:p>
    <w:p w14:paraId="3E9C9CAB"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service name [ENFQ49P.bentley.com]:</w:t>
      </w:r>
    </w:p>
    <w:p w14:paraId="19331721"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if you want to verify/install Oracle REST Data Services schema or 2 to skip this step [1]:</w:t>
      </w:r>
    </w:p>
    <w:p w14:paraId="580AF9A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password for ORDS_PUBLIC_USER:</w:t>
      </w:r>
    </w:p>
    <w:p w14:paraId="381812AC"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Confirm password:</w:t>
      </w:r>
    </w:p>
    <w:p w14:paraId="0E912143"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Requires to login with administrator privileges to verify Oracle REST Data Services schema.</w:t>
      </w:r>
    </w:p>
    <w:p w14:paraId="70B5B37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p>
    <w:p w14:paraId="05B30247"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xml:space="preserve">Enter the administrator </w:t>
      </w:r>
      <w:proofErr w:type="spellStart"/>
      <w:r w:rsidRPr="006D5C2A">
        <w:rPr>
          <w:rFonts w:ascii="Times New Roman" w:hAnsi="Times New Roman" w:cs="Times New Roman"/>
          <w:color w:val="4F81BD" w:themeColor="accent1"/>
          <w:sz w:val="18"/>
          <w:szCs w:val="18"/>
        </w:rPr>
        <w:t>username:sys</w:t>
      </w:r>
      <w:proofErr w:type="spellEnd"/>
    </w:p>
    <w:p w14:paraId="3F6AFEB0"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password for SYS AS SYSDBA:</w:t>
      </w:r>
    </w:p>
    <w:p w14:paraId="06B975D1"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Confirm password:</w:t>
      </w:r>
    </w:p>
    <w:p w14:paraId="13E9782B"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p>
    <w:p w14:paraId="7EB3C7A9"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Retrieving information.</w:t>
      </w:r>
    </w:p>
    <w:p w14:paraId="51FF878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default tablespace for ORDS_METADATA [SYSAUX]:</w:t>
      </w:r>
    </w:p>
    <w:p w14:paraId="52FECD29"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temporary tablespace for ORDS_METADATA [TEMP]:</w:t>
      </w:r>
    </w:p>
    <w:p w14:paraId="1411818D"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default tablespace for ORDS_PUBLIC_USER [USERS]:</w:t>
      </w:r>
    </w:p>
    <w:p w14:paraId="7EA3C80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temporary tablespace for ORDS_PUBLIC_USER [TEMP]:</w:t>
      </w:r>
    </w:p>
    <w:p w14:paraId="6C3D8B2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if you want to use PL/SQL Gateway or 2 to skip this step.</w:t>
      </w:r>
    </w:p>
    <w:p w14:paraId="10107CD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xml:space="preserve">If using Oracle Application Express or migrating from </w:t>
      </w:r>
      <w:proofErr w:type="spellStart"/>
      <w:r w:rsidRPr="006D5C2A">
        <w:rPr>
          <w:rFonts w:ascii="Times New Roman" w:hAnsi="Times New Roman" w:cs="Times New Roman"/>
          <w:color w:val="4F81BD" w:themeColor="accent1"/>
          <w:sz w:val="18"/>
          <w:szCs w:val="18"/>
        </w:rPr>
        <w:t>mod_plsql</w:t>
      </w:r>
      <w:proofErr w:type="spellEnd"/>
      <w:r w:rsidRPr="006D5C2A">
        <w:rPr>
          <w:rFonts w:ascii="Times New Roman" w:hAnsi="Times New Roman" w:cs="Times New Roman"/>
          <w:color w:val="4F81BD" w:themeColor="accent1"/>
          <w:sz w:val="18"/>
          <w:szCs w:val="18"/>
        </w:rPr>
        <w:t xml:space="preserve"> then you must enter 1 [1]:</w:t>
      </w:r>
    </w:p>
    <w:p w14:paraId="6391E89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xml:space="preserve">Enter the PL/SQL Gateway database </w:t>
      </w:r>
      <w:proofErr w:type="gramStart"/>
      <w:r w:rsidRPr="006D5C2A">
        <w:rPr>
          <w:rFonts w:ascii="Times New Roman" w:hAnsi="Times New Roman" w:cs="Times New Roman"/>
          <w:color w:val="4F81BD" w:themeColor="accent1"/>
          <w:sz w:val="18"/>
          <w:szCs w:val="18"/>
        </w:rPr>
        <w:t>user name</w:t>
      </w:r>
      <w:proofErr w:type="gramEnd"/>
      <w:r w:rsidRPr="006D5C2A">
        <w:rPr>
          <w:rFonts w:ascii="Times New Roman" w:hAnsi="Times New Roman" w:cs="Times New Roman"/>
          <w:color w:val="4F81BD" w:themeColor="accent1"/>
          <w:sz w:val="18"/>
          <w:szCs w:val="18"/>
        </w:rPr>
        <w:t xml:space="preserve"> [highways]:</w:t>
      </w:r>
    </w:p>
    <w:p w14:paraId="6F94FAAA"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password for highways:</w:t>
      </w:r>
    </w:p>
    <w:p w14:paraId="416137BB"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Confirm password:</w:t>
      </w:r>
    </w:p>
    <w:p w14:paraId="49A3D10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to specify passwords for Application Express RESTful Services database users (APEX_LISTENER, APEX_REST_PUBLIC_USER) or 2 to skip this step [1]:2</w:t>
      </w:r>
    </w:p>
    <w:p w14:paraId="2C97006A"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Jun 30, 2020 4:52:04 PM</w:t>
      </w:r>
    </w:p>
    <w:p w14:paraId="37F7BA8D"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INFO: reloaded pools: [|apex||, |enfq49p||, |orek19p||, |orek19p - copy||, |enfq49p|pu|]</w:t>
      </w:r>
    </w:p>
    <w:p w14:paraId="35BC771C"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Installing Oracle REST Data Services version 19.2.0.r1991647</w:t>
      </w:r>
    </w:p>
    <w:p w14:paraId="1A323661"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Log file written to C:\Users\adminu\ords_install_core_2020-06-30_165204_00856.log</w:t>
      </w:r>
    </w:p>
    <w:p w14:paraId="135CEC7A"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Verified database prerequisites</w:t>
      </w:r>
    </w:p>
    <w:p w14:paraId="6EE8B180"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Created Oracle REST Data Services proxy user</w:t>
      </w:r>
    </w:p>
    <w:p w14:paraId="6FEE69A4"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Created Oracle REST Data Services schema</w:t>
      </w:r>
    </w:p>
    <w:p w14:paraId="2857B962"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Granted privileges to Oracle REST Data Services</w:t>
      </w:r>
    </w:p>
    <w:p w14:paraId="486FA15E"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Created Oracle REST Data Services database objects</w:t>
      </w:r>
    </w:p>
    <w:p w14:paraId="7D8E78E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Log file written to C:\Users\adminu\ords_install_datamodel_2020-06-30_165230_00059.log</w:t>
      </w:r>
    </w:p>
    <w:p w14:paraId="5DC1030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lastRenderedPageBreak/>
        <w:t>... Log file written to C:\Users\adminu\ords_install_apex_2020-06-30_165232_00977.log</w:t>
      </w:r>
    </w:p>
    <w:p w14:paraId="509DAD3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Completed installation for Oracle REST Data Services version 19.2.0.r1991647. Elapsed time: 00:00:30.923</w:t>
      </w:r>
    </w:p>
    <w:p w14:paraId="4C0AB4A7" w14:textId="77777777" w:rsidR="00A85002" w:rsidRDefault="00A85002" w:rsidP="00A85002">
      <w:pPr>
        <w:pStyle w:val="ListParagraph"/>
        <w:rPr>
          <w:rFonts w:ascii="Calibri" w:hAnsi="Calibri" w:cs="Calibri"/>
        </w:rPr>
      </w:pPr>
    </w:p>
    <w:p w14:paraId="51C141CF" w14:textId="77777777" w:rsidR="00A85002" w:rsidRDefault="00A85002" w:rsidP="00A85002">
      <w:pPr>
        <w:pStyle w:val="ListParagraph"/>
        <w:rPr>
          <w:rFonts w:ascii="Calibri" w:hAnsi="Calibri" w:cs="Calibri"/>
        </w:rPr>
      </w:pPr>
      <w:r w:rsidRPr="00E07825">
        <w:rPr>
          <w:rFonts w:ascii="Calibri" w:hAnsi="Calibri" w:cs="Calibri"/>
        </w:rPr>
        <w:t>Enter 2 when prompted to start in standalone mode</w:t>
      </w:r>
    </w:p>
    <w:p w14:paraId="7E06858D" w14:textId="77777777" w:rsidR="00A85002" w:rsidRPr="00E07825" w:rsidRDefault="00A85002" w:rsidP="00A85002">
      <w:pPr>
        <w:pStyle w:val="ListParagraph"/>
        <w:rPr>
          <w:rFonts w:ascii="Calibri" w:hAnsi="Calibri" w:cs="Calibri"/>
        </w:rPr>
      </w:pPr>
    </w:p>
    <w:p w14:paraId="5B3E6CE1" w14:textId="77777777" w:rsidR="00A85002" w:rsidRDefault="00A85002" w:rsidP="009612CC">
      <w:pPr>
        <w:pStyle w:val="ListParagraph"/>
        <w:numPr>
          <w:ilvl w:val="0"/>
          <w:numId w:val="33"/>
        </w:numPr>
      </w:pPr>
      <w:r>
        <w:t>Log onto SQL*Plus as the Highways Owner and issue the following command:</w:t>
      </w:r>
    </w:p>
    <w:p w14:paraId="04E3DAEB"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begin</w:t>
      </w:r>
    </w:p>
    <w:p w14:paraId="3452216B"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 xml:space="preserve">  </w:t>
      </w:r>
      <w:proofErr w:type="spellStart"/>
      <w:proofErr w:type="gramStart"/>
      <w:r w:rsidRPr="004C1F30">
        <w:rPr>
          <w:rFonts w:ascii="Courier New" w:eastAsia="Times New Roman" w:hAnsi="Courier New" w:cs="Courier New"/>
          <w:b/>
          <w:bCs/>
          <w:color w:val="000099"/>
          <w:sz w:val="20"/>
          <w:szCs w:val="20"/>
          <w:lang w:val="en-US" w:eastAsia="en-US"/>
        </w:rPr>
        <w:t>ords.enable</w:t>
      </w:r>
      <w:proofErr w:type="gramEnd"/>
      <w:r w:rsidRPr="004C1F30">
        <w:rPr>
          <w:rFonts w:ascii="Courier New" w:eastAsia="Times New Roman" w:hAnsi="Courier New" w:cs="Courier New"/>
          <w:b/>
          <w:bCs/>
          <w:color w:val="000099"/>
          <w:sz w:val="20"/>
          <w:szCs w:val="20"/>
          <w:lang w:val="en-US" w:eastAsia="en-US"/>
        </w:rPr>
        <w:t>_schema</w:t>
      </w:r>
      <w:proofErr w:type="spellEnd"/>
      <w:r w:rsidRPr="004C1F30">
        <w:rPr>
          <w:rFonts w:ascii="Courier New" w:eastAsia="Times New Roman" w:hAnsi="Courier New" w:cs="Courier New"/>
          <w:b/>
          <w:bCs/>
          <w:color w:val="000099"/>
          <w:sz w:val="20"/>
          <w:szCs w:val="20"/>
          <w:lang w:val="en-US" w:eastAsia="en-US"/>
        </w:rPr>
        <w:t>;</w:t>
      </w:r>
    </w:p>
    <w:p w14:paraId="4DD8DA9D"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 xml:space="preserve">  commit;</w:t>
      </w:r>
    </w:p>
    <w:p w14:paraId="1347A396"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end;</w:t>
      </w:r>
    </w:p>
    <w:p w14:paraId="3E5B7035"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w:t>
      </w:r>
    </w:p>
    <w:p w14:paraId="54EC7C5E" w14:textId="77777777" w:rsidR="00A85002" w:rsidRDefault="00A85002" w:rsidP="00A85002">
      <w:pPr>
        <w:pStyle w:val="ListParagraph"/>
      </w:pPr>
    </w:p>
    <w:p w14:paraId="0F6BF732" w14:textId="77777777" w:rsidR="00A85002" w:rsidRDefault="00A85002" w:rsidP="009612CC">
      <w:pPr>
        <w:pStyle w:val="ListParagraph"/>
        <w:numPr>
          <w:ilvl w:val="0"/>
          <w:numId w:val="33"/>
        </w:numPr>
      </w:pPr>
      <w:r>
        <w:t>Configure connection pool for ORDS DB connection</w:t>
      </w:r>
    </w:p>
    <w:p w14:paraId="3BF6F2DC" w14:textId="77777777" w:rsidR="00A85002" w:rsidRDefault="00A85002" w:rsidP="009612CC">
      <w:pPr>
        <w:pStyle w:val="ListParagraph"/>
        <w:keepNext/>
        <w:numPr>
          <w:ilvl w:val="0"/>
          <w:numId w:val="30"/>
        </w:numPr>
      </w:pPr>
      <w:r>
        <w:t>Issue the following command:</w:t>
      </w:r>
    </w:p>
    <w:p w14:paraId="0BCFB685"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r w:rsidRPr="00DF22A6">
        <w:t xml:space="preserve">java -jar </w:t>
      </w:r>
      <w:proofErr w:type="spellStart"/>
      <w:r w:rsidRPr="00DF22A6">
        <w:t>ords.war</w:t>
      </w:r>
      <w:proofErr w:type="spellEnd"/>
      <w:r w:rsidRPr="00DF22A6">
        <w:t xml:space="preserve"> setup --database </w:t>
      </w:r>
      <w:r w:rsidRPr="00DF22A6">
        <w:rPr>
          <w:color w:val="548DD4" w:themeColor="text2" w:themeTint="99"/>
        </w:rPr>
        <w:t>&lt;ORDS DB SID&gt;</w:t>
      </w:r>
    </w:p>
    <w:p w14:paraId="3A99C291"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37C9FBA2" w14:textId="77777777" w:rsidR="00A85002" w:rsidRPr="00BD1E7E"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BD1E7E">
        <w:t>When prompted, use the same values from the table in 9., above.</w:t>
      </w:r>
    </w:p>
    <w:p w14:paraId="5AC75037"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2B5D2A12" w14:textId="77777777" w:rsidR="00A85002" w:rsidRDefault="00A85002" w:rsidP="009612CC">
      <w:pPr>
        <w:pStyle w:val="ListParagraph"/>
        <w:numPr>
          <w:ilvl w:val="0"/>
          <w:numId w:val="33"/>
        </w:numPr>
      </w:pPr>
      <w:r>
        <w:t>Create a URL mapping for the application</w:t>
      </w:r>
    </w:p>
    <w:p w14:paraId="3023B115" w14:textId="77777777" w:rsidR="00A85002" w:rsidRDefault="00A85002" w:rsidP="009612CC">
      <w:pPr>
        <w:pStyle w:val="ListParagraph"/>
        <w:keepNext/>
        <w:numPr>
          <w:ilvl w:val="0"/>
          <w:numId w:val="30"/>
        </w:numPr>
      </w:pPr>
      <w:r>
        <w:t>Issue the following command:</w:t>
      </w:r>
    </w:p>
    <w:p w14:paraId="644D437A"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r w:rsidRPr="00BD1E7E">
        <w:t xml:space="preserve">java -jar </w:t>
      </w:r>
      <w:proofErr w:type="spellStart"/>
      <w:r w:rsidRPr="00BD1E7E">
        <w:t>ords.war</w:t>
      </w:r>
      <w:proofErr w:type="spellEnd"/>
      <w:r w:rsidRPr="00BD1E7E">
        <w:t xml:space="preserve"> map-</w:t>
      </w:r>
      <w:proofErr w:type="spellStart"/>
      <w:r w:rsidRPr="00BD1E7E">
        <w:t>url</w:t>
      </w:r>
      <w:proofErr w:type="spellEnd"/>
      <w:r w:rsidRPr="00BD1E7E">
        <w:t xml:space="preserve"> --type base-path /</w:t>
      </w:r>
      <w:r w:rsidRPr="00DF22A6">
        <w:rPr>
          <w:color w:val="548DD4" w:themeColor="text2" w:themeTint="99"/>
        </w:rPr>
        <w:t>&lt;ORDS DB SID&gt;</w:t>
      </w:r>
      <w:r>
        <w:rPr>
          <w:color w:val="548DD4" w:themeColor="text2" w:themeTint="99"/>
        </w:rPr>
        <w:t xml:space="preserve"> </w:t>
      </w:r>
      <w:r w:rsidRPr="00DF22A6">
        <w:rPr>
          <w:color w:val="548DD4" w:themeColor="text2" w:themeTint="99"/>
        </w:rPr>
        <w:t>&lt;ORDS DB SID&gt;</w:t>
      </w:r>
    </w:p>
    <w:p w14:paraId="032278CA"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5C808C36" w14:textId="77777777" w:rsidR="00A85002" w:rsidRPr="00BD1E7E"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BD1E7E">
        <w:t xml:space="preserve">You should receive confirmation </w:t>
      </w:r>
      <w:proofErr w:type="gramStart"/>
      <w:r w:rsidRPr="00BD1E7E">
        <w:t>similar to</w:t>
      </w:r>
      <w:proofErr w:type="gramEnd"/>
      <w:r w:rsidRPr="00BD1E7E">
        <w:t>:</w:t>
      </w:r>
    </w:p>
    <w:p w14:paraId="4A8FE19D"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p>
    <w:p w14:paraId="0CCF2765"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Pr>
          <w:noProof/>
        </w:rPr>
        <w:drawing>
          <wp:inline distT="0" distB="0" distL="0" distR="0" wp14:anchorId="2EA75905" wp14:editId="650EF09A">
            <wp:extent cx="4330460" cy="366886"/>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2168" cy="381433"/>
                    </a:xfrm>
                    <a:prstGeom prst="rect">
                      <a:avLst/>
                    </a:prstGeom>
                  </pic:spPr>
                </pic:pic>
              </a:graphicData>
            </a:graphic>
          </wp:inline>
        </w:drawing>
      </w:r>
    </w:p>
    <w:p w14:paraId="0226FBA0" w14:textId="77777777" w:rsidR="00A85002" w:rsidRPr="00BD1E7E"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p>
    <w:p w14:paraId="2C8FE9DD" w14:textId="77777777" w:rsidR="00A85002" w:rsidRDefault="00A85002" w:rsidP="009612CC">
      <w:pPr>
        <w:pStyle w:val="ListParagraph"/>
        <w:numPr>
          <w:ilvl w:val="0"/>
          <w:numId w:val="33"/>
        </w:numPr>
      </w:pPr>
      <w:r>
        <w:t>Test ORDS in stand-alone mode</w:t>
      </w:r>
    </w:p>
    <w:p w14:paraId="280B9ABB" w14:textId="77777777" w:rsidR="00A85002" w:rsidRDefault="00A85002" w:rsidP="009612CC">
      <w:pPr>
        <w:pStyle w:val="ListParagraph"/>
        <w:keepNext/>
        <w:numPr>
          <w:ilvl w:val="0"/>
          <w:numId w:val="30"/>
        </w:numPr>
      </w:pPr>
      <w:r>
        <w:t>Issue the following command:</w:t>
      </w:r>
    </w:p>
    <w:p w14:paraId="603BC170"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r>
        <w:rPr>
          <w:rFonts w:ascii="Calibri" w:hAnsi="Calibri" w:cs="Calibri"/>
        </w:rPr>
        <w:t xml:space="preserve">java -jar </w:t>
      </w:r>
      <w:proofErr w:type="spellStart"/>
      <w:r>
        <w:rPr>
          <w:rFonts w:ascii="Calibri" w:hAnsi="Calibri" w:cs="Calibri"/>
        </w:rPr>
        <w:t>ords.war</w:t>
      </w:r>
      <w:proofErr w:type="spellEnd"/>
      <w:r>
        <w:rPr>
          <w:rFonts w:ascii="Calibri" w:hAnsi="Calibri" w:cs="Calibri"/>
        </w:rPr>
        <w:t xml:space="preserve"> standalone</w:t>
      </w:r>
    </w:p>
    <w:p w14:paraId="6F78C6CB"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p>
    <w:p w14:paraId="076F432D"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r>
        <w:rPr>
          <w:rFonts w:ascii="Calibri" w:hAnsi="Calibri" w:cs="Calibri"/>
        </w:rPr>
        <w:t xml:space="preserve">Note: You will be prompted to use HTTP or </w:t>
      </w:r>
      <w:proofErr w:type="gramStart"/>
      <w:r>
        <w:rPr>
          <w:rFonts w:ascii="Calibri" w:hAnsi="Calibri" w:cs="Calibri"/>
        </w:rPr>
        <w:t>HTTPS .</w:t>
      </w:r>
      <w:proofErr w:type="gramEnd"/>
      <w:r>
        <w:rPr>
          <w:rFonts w:ascii="Calibri" w:hAnsi="Calibri" w:cs="Calibri"/>
        </w:rPr>
        <w:t xml:space="preserve"> Choose option 1 (HTTP). Accept the default port of 8080 when also prompted.</w:t>
      </w:r>
    </w:p>
    <w:p w14:paraId="5270B857"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p>
    <w:p w14:paraId="495CB4C7" w14:textId="77777777" w:rsidR="00A85002" w:rsidRDefault="00A85002" w:rsidP="009612CC">
      <w:pPr>
        <w:pStyle w:val="ListParagraph"/>
        <w:keepNext/>
        <w:numPr>
          <w:ilvl w:val="0"/>
          <w:numId w:val="30"/>
        </w:numPr>
      </w:pPr>
      <w:r w:rsidRPr="004018B9">
        <w:lastRenderedPageBreak/>
        <w:t>Test using the following URL:</w:t>
      </w:r>
    </w:p>
    <w:p w14:paraId="0490019A" w14:textId="77777777" w:rsidR="00A85002" w:rsidRPr="004018B9" w:rsidRDefault="00A85002" w:rsidP="00A85002">
      <w:pPr>
        <w:pStyle w:val="ListParagraph"/>
        <w:keepNext/>
        <w:ind w:left="1080"/>
      </w:pPr>
    </w:p>
    <w:p w14:paraId="239A131D" w14:textId="77777777" w:rsidR="00A85002" w:rsidRPr="004018B9" w:rsidRDefault="00A85002" w:rsidP="00A85002">
      <w:pPr>
        <w:pStyle w:val="ListParagraph"/>
        <w:keepNext/>
        <w:ind w:left="1080"/>
      </w:pPr>
      <w:r w:rsidRPr="000C3948">
        <w:rPr>
          <w:rFonts w:ascii="Calibri" w:hAnsi="Calibri" w:cs="Calibri"/>
        </w:rPr>
        <w:t>http://</w:t>
      </w:r>
      <w:r w:rsidRPr="000C3948">
        <w:rPr>
          <w:rFonts w:ascii="Calibri" w:hAnsi="Calibri" w:cs="Calibri"/>
          <w:color w:val="4F81BD" w:themeColor="accent1"/>
        </w:rPr>
        <w:t xml:space="preserve">&lt;ORDS DB </w:t>
      </w:r>
      <w:proofErr w:type="spellStart"/>
      <w:r w:rsidRPr="000C3948">
        <w:rPr>
          <w:rFonts w:ascii="Calibri" w:hAnsi="Calibri" w:cs="Calibri"/>
          <w:color w:val="4F81BD" w:themeColor="accent1"/>
        </w:rPr>
        <w:t>ServerName</w:t>
      </w:r>
      <w:proofErr w:type="spellEnd"/>
      <w:proofErr w:type="gramStart"/>
      <w:r w:rsidRPr="000C3948">
        <w:rPr>
          <w:rFonts w:ascii="Calibri" w:hAnsi="Calibri" w:cs="Calibri"/>
          <w:color w:val="4F81BD" w:themeColor="accent1"/>
        </w:rPr>
        <w:t>&gt;</w:t>
      </w:r>
      <w:r w:rsidRPr="000C3948">
        <w:rPr>
          <w:rFonts w:ascii="Calibri" w:hAnsi="Calibri" w:cs="Calibri"/>
        </w:rPr>
        <w:t>:</w:t>
      </w:r>
      <w:r>
        <w:rPr>
          <w:rFonts w:ascii="Calibri" w:hAnsi="Calibri" w:cs="Calibri"/>
        </w:rPr>
        <w:t>8080</w:t>
      </w:r>
      <w:r w:rsidRPr="000C3948">
        <w:rPr>
          <w:rFonts w:ascii="Calibri" w:hAnsi="Calibri" w:cs="Calibri"/>
        </w:rPr>
        <w:t>/</w:t>
      </w:r>
      <w:proofErr w:type="spellStart"/>
      <w:r w:rsidRPr="000C3948">
        <w:rPr>
          <w:rFonts w:ascii="Calibri" w:hAnsi="Calibri" w:cs="Calibri"/>
        </w:rPr>
        <w:t>ords</w:t>
      </w:r>
      <w:proofErr w:type="spellEnd"/>
      <w:r w:rsidRPr="000C3948">
        <w:rPr>
          <w:rFonts w:ascii="Calibri" w:hAnsi="Calibri" w:cs="Calibri"/>
        </w:rPr>
        <w:t>/nm3web.main_menu</w:t>
      </w:r>
      <w:proofErr w:type="gramEnd"/>
    </w:p>
    <w:p w14:paraId="68DC12C7" w14:textId="77777777" w:rsidR="00A85002" w:rsidRDefault="00A85002" w:rsidP="00A85002">
      <w:pPr>
        <w:pStyle w:val="ListParagraph"/>
        <w:keepNext/>
        <w:ind w:left="1080"/>
        <w:rPr>
          <w:rFonts w:ascii="Calibri" w:hAnsi="Calibri" w:cs="Calibri"/>
        </w:rPr>
      </w:pPr>
    </w:p>
    <w:p w14:paraId="5DC954ED" w14:textId="77777777" w:rsidR="00A85002" w:rsidRDefault="00A85002" w:rsidP="00A85002">
      <w:pPr>
        <w:pStyle w:val="ListParagraph"/>
        <w:keepNext/>
        <w:ind w:left="1080"/>
        <w:rPr>
          <w:rFonts w:ascii="Calibri" w:hAnsi="Calibri" w:cs="Calibri"/>
        </w:rPr>
      </w:pPr>
      <w:r>
        <w:rPr>
          <w:rFonts w:ascii="Calibri" w:hAnsi="Calibri" w:cs="Calibri"/>
        </w:rPr>
        <w:t>On successful configuration, you should be presented with a screen like:</w:t>
      </w:r>
    </w:p>
    <w:p w14:paraId="0FCBF2E0" w14:textId="77777777" w:rsidR="00A85002" w:rsidRPr="004018B9" w:rsidRDefault="00A85002" w:rsidP="00A85002">
      <w:pPr>
        <w:pStyle w:val="ListParagraph"/>
        <w:keepNext/>
        <w:ind w:left="1080"/>
      </w:pPr>
      <w:r>
        <w:rPr>
          <w:noProof/>
        </w:rPr>
        <w:drawing>
          <wp:inline distT="0" distB="0" distL="0" distR="0" wp14:anchorId="09313158" wp14:editId="3F3EB7F0">
            <wp:extent cx="4924404" cy="3275119"/>
            <wp:effectExtent l="0" t="0" r="0" b="190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44881" cy="3288738"/>
                    </a:xfrm>
                    <a:prstGeom prst="rect">
                      <a:avLst/>
                    </a:prstGeom>
                  </pic:spPr>
                </pic:pic>
              </a:graphicData>
            </a:graphic>
          </wp:inline>
        </w:drawing>
      </w:r>
    </w:p>
    <w:p w14:paraId="1E3128A2"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Pr>
          <w:rFonts w:ascii="Calibri" w:hAnsi="Calibri" w:cs="Calibri"/>
        </w:rPr>
        <w:tab/>
      </w:r>
      <w:r>
        <w:rPr>
          <w:rFonts w:ascii="Calibri" w:hAnsi="Calibri" w:cs="Calibri"/>
        </w:rPr>
        <w:tab/>
      </w:r>
    </w:p>
    <w:p w14:paraId="5EF09D9A"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4FDAF31D" w14:textId="39EF618E" w:rsidR="00A85002" w:rsidRDefault="00A85002" w:rsidP="009612CC">
      <w:pPr>
        <w:pStyle w:val="ListParagraph"/>
        <w:numPr>
          <w:ilvl w:val="0"/>
          <w:numId w:val="33"/>
        </w:numPr>
      </w:pPr>
      <w:r w:rsidRPr="0056512C">
        <w:t>Launch WebLogic Enterprise Manager in a browser (</w:t>
      </w:r>
      <w:hyperlink r:id="rId78" w:history="1">
        <w:r w:rsidRPr="00E07825">
          <w:t>http://localhost:7001/console</w:t>
        </w:r>
      </w:hyperlink>
      <w:r w:rsidRPr="0056512C">
        <w:t>)</w:t>
      </w:r>
      <w:r>
        <w:t xml:space="preserve"> and highlight </w:t>
      </w:r>
      <w:r w:rsidRPr="00E07825">
        <w:t>‘Servers’</w:t>
      </w:r>
      <w:r>
        <w:t xml:space="preserve"> under Domain Structure</w:t>
      </w:r>
      <w:r w:rsidRPr="0056512C">
        <w:t>:</w:t>
      </w:r>
    </w:p>
    <w:p w14:paraId="1DAD7508" w14:textId="77777777" w:rsidR="00A85002" w:rsidRPr="0056512C" w:rsidRDefault="00A85002" w:rsidP="00A85002">
      <w:pPr>
        <w:keepNext/>
        <w:ind w:left="720"/>
      </w:pPr>
      <w:r>
        <w:rPr>
          <w:noProof/>
        </w:rPr>
        <w:drawing>
          <wp:inline distT="0" distB="0" distL="0" distR="0" wp14:anchorId="64234A27" wp14:editId="38E09D73">
            <wp:extent cx="1847850" cy="90339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226F710D" w14:textId="77777777" w:rsidR="00A85002" w:rsidRDefault="00A85002" w:rsidP="00A85002"/>
    <w:p w14:paraId="2850BB98" w14:textId="77777777" w:rsidR="00A85002" w:rsidRDefault="00A85002" w:rsidP="009612CC">
      <w:pPr>
        <w:pStyle w:val="ListParagraph"/>
        <w:numPr>
          <w:ilvl w:val="0"/>
          <w:numId w:val="33"/>
        </w:numPr>
      </w:pPr>
      <w:r>
        <w:t xml:space="preserve">Select the ‘Control’ Tab, select the checkbox next to the ORDS Server, </w:t>
      </w:r>
      <w:proofErr w:type="spellStart"/>
      <w:r>
        <w:t>eg</w:t>
      </w:r>
      <w:proofErr w:type="spellEnd"/>
      <w:r>
        <w:t>: WLS_ORDS and force shutdown:</w:t>
      </w:r>
    </w:p>
    <w:p w14:paraId="3C396EB7" w14:textId="77777777" w:rsidR="00A85002" w:rsidRDefault="00A85002" w:rsidP="00A85002">
      <w:pPr>
        <w:ind w:left="720"/>
      </w:pPr>
      <w:r>
        <w:rPr>
          <w:noProof/>
        </w:rPr>
        <w:lastRenderedPageBreak/>
        <w:drawing>
          <wp:inline distT="0" distB="0" distL="0" distR="0" wp14:anchorId="1C05121B" wp14:editId="09945AAC">
            <wp:extent cx="3243532" cy="2325218"/>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5899" cy="2341252"/>
                    </a:xfrm>
                    <a:prstGeom prst="rect">
                      <a:avLst/>
                    </a:prstGeom>
                  </pic:spPr>
                </pic:pic>
              </a:graphicData>
            </a:graphic>
          </wp:inline>
        </w:drawing>
      </w:r>
    </w:p>
    <w:p w14:paraId="02593AAD" w14:textId="77777777" w:rsidR="00A85002" w:rsidRDefault="00A85002" w:rsidP="009612CC">
      <w:pPr>
        <w:pStyle w:val="ListParagraph"/>
        <w:numPr>
          <w:ilvl w:val="0"/>
          <w:numId w:val="33"/>
        </w:numPr>
      </w:pPr>
      <w:r w:rsidRPr="005F571C">
        <w:t>Go to Domain Structure &gt; Deployments.</w:t>
      </w:r>
    </w:p>
    <w:p w14:paraId="342CAA4F" w14:textId="77777777" w:rsidR="00A85002" w:rsidRPr="00E07825" w:rsidRDefault="00A85002" w:rsidP="009612CC">
      <w:pPr>
        <w:pStyle w:val="ListParagraph"/>
        <w:numPr>
          <w:ilvl w:val="0"/>
          <w:numId w:val="33"/>
        </w:numPr>
      </w:pPr>
      <w:r>
        <w:t xml:space="preserve">Click </w:t>
      </w:r>
      <w:r w:rsidRPr="00E07825">
        <w:rPr>
          <w:b/>
          <w:bCs/>
        </w:rPr>
        <w:t>Lock &amp; Edit</w:t>
      </w:r>
    </w:p>
    <w:p w14:paraId="308E59AA" w14:textId="77777777" w:rsidR="00A85002" w:rsidRDefault="00A85002" w:rsidP="009612CC">
      <w:pPr>
        <w:pStyle w:val="ListParagraph"/>
        <w:numPr>
          <w:ilvl w:val="0"/>
          <w:numId w:val="33"/>
        </w:numPr>
      </w:pPr>
      <w:r w:rsidRPr="005F571C">
        <w:t xml:space="preserve">On the </w:t>
      </w:r>
      <w:r w:rsidRPr="00002BD0">
        <w:t>Deployments</w:t>
      </w:r>
      <w:r w:rsidRPr="005F571C">
        <w:t xml:space="preserve"> page, click on</w:t>
      </w:r>
      <w:r>
        <w:t xml:space="preserve"> the</w:t>
      </w:r>
      <w:r w:rsidRPr="005F571C">
        <w:t xml:space="preserve"> </w:t>
      </w:r>
      <w:r w:rsidRPr="00002BD0">
        <w:t>Install</w:t>
      </w:r>
      <w:r w:rsidRPr="005F571C">
        <w:t xml:space="preserve"> button (above/below the list of deployments).</w:t>
      </w:r>
    </w:p>
    <w:p w14:paraId="6012ABBE" w14:textId="77777777" w:rsidR="00A85002" w:rsidRDefault="00A85002" w:rsidP="00A85002">
      <w:pPr>
        <w:pStyle w:val="ListParagraph"/>
      </w:pPr>
    </w:p>
    <w:p w14:paraId="475381D2" w14:textId="77777777" w:rsidR="00A85002" w:rsidRDefault="00A85002" w:rsidP="00A85002">
      <w:pPr>
        <w:pStyle w:val="ListParagraph"/>
      </w:pPr>
      <w:r>
        <w:rPr>
          <w:noProof/>
        </w:rPr>
        <w:drawing>
          <wp:inline distT="0" distB="0" distL="0" distR="0" wp14:anchorId="1B672931" wp14:editId="5FA3F2D3">
            <wp:extent cx="3209925" cy="190790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5094" cy="1910980"/>
                    </a:xfrm>
                    <a:prstGeom prst="rect">
                      <a:avLst/>
                    </a:prstGeom>
                    <a:noFill/>
                    <a:ln>
                      <a:noFill/>
                    </a:ln>
                  </pic:spPr>
                </pic:pic>
              </a:graphicData>
            </a:graphic>
          </wp:inline>
        </w:drawing>
      </w:r>
    </w:p>
    <w:p w14:paraId="69A84169" w14:textId="77777777" w:rsidR="00A85002" w:rsidRDefault="00A85002" w:rsidP="009612CC">
      <w:pPr>
        <w:pStyle w:val="ListParagraph"/>
        <w:numPr>
          <w:ilvl w:val="0"/>
          <w:numId w:val="33"/>
        </w:numPr>
      </w:pPr>
      <w:r w:rsidRPr="00002BD0">
        <w:rPr>
          <w:sz w:val="18"/>
          <w:szCs w:val="18"/>
        </w:rPr>
        <w:br w:type="page"/>
      </w:r>
      <w:r w:rsidRPr="00D32C2D">
        <w:lastRenderedPageBreak/>
        <w:t xml:space="preserve">In the </w:t>
      </w:r>
      <w:r w:rsidRPr="00E07825">
        <w:t>Install Application Assistant</w:t>
      </w:r>
      <w:r w:rsidRPr="00D32C2D">
        <w:t xml:space="preserve">, under </w:t>
      </w:r>
      <w:r w:rsidRPr="00E07825">
        <w:t>Locate deployment to install and prepare for deployment</w:t>
      </w:r>
      <w:r w:rsidRPr="00D32C2D">
        <w:t xml:space="preserve">, </w:t>
      </w:r>
      <w:r>
        <w:t xml:space="preserve">populate the </w:t>
      </w:r>
      <w:r w:rsidRPr="00E07825">
        <w:t>Path</w:t>
      </w:r>
      <w:r w:rsidRPr="00FA7813">
        <w:t xml:space="preserve"> </w:t>
      </w:r>
      <w:r>
        <w:t xml:space="preserve">entry to </w:t>
      </w:r>
      <w:r w:rsidRPr="00E07825">
        <w:t>ORDS</w:t>
      </w:r>
      <w:r w:rsidRPr="005A2BD4">
        <w:t xml:space="preserve"> directory</w:t>
      </w:r>
      <w:r>
        <w:t xml:space="preserve"> </w:t>
      </w:r>
      <w:proofErr w:type="gramStart"/>
      <w:r>
        <w:t xml:space="preserve">path( </w:t>
      </w:r>
      <w:proofErr w:type="spellStart"/>
      <w:r>
        <w:t>eg</w:t>
      </w:r>
      <w:proofErr w:type="spellEnd"/>
      <w:proofErr w:type="gramEnd"/>
      <w:r w:rsidRPr="000B1C9B">
        <w:t xml:space="preserve"> </w:t>
      </w:r>
      <w:r w:rsidRPr="00F3235E">
        <w:t>C:\Oracle\Product\Middleware\</w:t>
      </w:r>
      <w:r>
        <w:t xml:space="preserve">ORDS), or navigate to the directory by highlighting the folders under </w:t>
      </w:r>
      <w:r w:rsidRPr="00FA7813">
        <w:t xml:space="preserve">Current Location.  </w:t>
      </w:r>
      <w:r w:rsidRPr="00D32C2D">
        <w:t>Select</w:t>
      </w:r>
    </w:p>
    <w:p w14:paraId="76E2371A" w14:textId="77777777" w:rsidR="00A85002" w:rsidRDefault="00A85002" w:rsidP="00A85002">
      <w:pPr>
        <w:pStyle w:val="ListParagraph"/>
      </w:pPr>
    </w:p>
    <w:p w14:paraId="5F68D81B" w14:textId="77777777" w:rsidR="00A85002" w:rsidRDefault="00A85002" w:rsidP="00A85002">
      <w:pPr>
        <w:pStyle w:val="ListParagraph"/>
      </w:pPr>
      <w:r w:rsidRPr="00FA7813">
        <w:t xml:space="preserve"> </w:t>
      </w:r>
      <w:r w:rsidRPr="00D32C2D">
        <w:t xml:space="preserve"> </w:t>
      </w:r>
      <w:r>
        <w:rPr>
          <w:noProof/>
        </w:rPr>
        <w:drawing>
          <wp:inline distT="0" distB="0" distL="0" distR="0" wp14:anchorId="2FA76112" wp14:editId="4343AFE7">
            <wp:extent cx="2142857" cy="990476"/>
            <wp:effectExtent l="0" t="0" r="0" b="63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42857" cy="990476"/>
                    </a:xfrm>
                    <a:prstGeom prst="rect">
                      <a:avLst/>
                    </a:prstGeom>
                  </pic:spPr>
                </pic:pic>
              </a:graphicData>
            </a:graphic>
          </wp:inline>
        </w:drawing>
      </w:r>
    </w:p>
    <w:p w14:paraId="543760CB" w14:textId="77777777" w:rsidR="00A85002" w:rsidRPr="00D32C2D" w:rsidRDefault="00A85002" w:rsidP="009612CC">
      <w:pPr>
        <w:pStyle w:val="ListParagraph"/>
        <w:numPr>
          <w:ilvl w:val="0"/>
          <w:numId w:val="33"/>
        </w:numPr>
      </w:pPr>
      <w:r w:rsidRPr="00D32C2D">
        <w:t xml:space="preserve">and click </w:t>
      </w:r>
      <w:r w:rsidRPr="00E07825">
        <w:rPr>
          <w:b/>
          <w:bCs/>
        </w:rPr>
        <w:t>Next</w:t>
      </w:r>
      <w:r w:rsidRPr="00D32C2D">
        <w:t>.</w:t>
      </w:r>
    </w:p>
    <w:p w14:paraId="6B89358B" w14:textId="77777777" w:rsidR="00A85002" w:rsidRPr="00E07825" w:rsidRDefault="00A85002" w:rsidP="00A85002">
      <w:pPr>
        <w:pStyle w:val="ListParagraph"/>
      </w:pPr>
    </w:p>
    <w:p w14:paraId="09D8019F" w14:textId="77777777" w:rsidR="00A85002" w:rsidRPr="00FA7813" w:rsidRDefault="00A85002" w:rsidP="009612CC">
      <w:pPr>
        <w:pStyle w:val="ListParagraph"/>
        <w:numPr>
          <w:ilvl w:val="0"/>
          <w:numId w:val="33"/>
        </w:numPr>
      </w:pPr>
      <w:r w:rsidRPr="00FA7813">
        <w:t xml:space="preserve">Under </w:t>
      </w:r>
      <w:r w:rsidRPr="00002BD0">
        <w:t>Choose targeting style</w:t>
      </w:r>
      <w:r w:rsidRPr="00FA7813">
        <w:t>, accept the default (</w:t>
      </w:r>
      <w:r w:rsidRPr="00002BD0">
        <w:t>Install this deployment as an application</w:t>
      </w:r>
      <w:r w:rsidRPr="00FA7813">
        <w:t xml:space="preserve">), and click </w:t>
      </w:r>
      <w:r w:rsidRPr="00002BD0">
        <w:t>Next</w:t>
      </w:r>
      <w:r w:rsidRPr="00FA7813">
        <w:t>.</w:t>
      </w:r>
    </w:p>
    <w:p w14:paraId="3EC2E86F" w14:textId="77777777" w:rsidR="00A85002" w:rsidRPr="00E07825" w:rsidRDefault="00A85002" w:rsidP="00A85002">
      <w:pPr>
        <w:pStyle w:val="ListParagraph"/>
      </w:pPr>
    </w:p>
    <w:p w14:paraId="565BC297" w14:textId="77777777" w:rsidR="00A85002" w:rsidRDefault="00A85002" w:rsidP="009612CC">
      <w:pPr>
        <w:pStyle w:val="ListParagraph"/>
        <w:numPr>
          <w:ilvl w:val="0"/>
          <w:numId w:val="33"/>
        </w:numPr>
      </w:pPr>
      <w:r w:rsidRPr="00FA7813">
        <w:t xml:space="preserve">In the </w:t>
      </w:r>
      <w:r w:rsidRPr="00002BD0">
        <w:t>Select deployment targets</w:t>
      </w:r>
      <w:r w:rsidRPr="00FA7813">
        <w:t xml:space="preserve">, under </w:t>
      </w:r>
      <w:r w:rsidRPr="00002BD0">
        <w:t>Servers</w:t>
      </w:r>
      <w:r w:rsidRPr="00FA7813">
        <w:t xml:space="preserve"> select the </w:t>
      </w:r>
      <w:proofErr w:type="spellStart"/>
      <w:r w:rsidRPr="00002BD0">
        <w:t>cluster_mapviewer</w:t>
      </w:r>
      <w:proofErr w:type="spellEnd"/>
      <w:r>
        <w:t xml:space="preserve"> and click </w:t>
      </w:r>
      <w:r w:rsidRPr="00002BD0">
        <w:t>Next</w:t>
      </w:r>
    </w:p>
    <w:p w14:paraId="1944F3A6" w14:textId="77777777" w:rsidR="00A85002" w:rsidRDefault="00A85002" w:rsidP="00A85002">
      <w:pPr>
        <w:pStyle w:val="ListParagraph"/>
      </w:pPr>
    </w:p>
    <w:p w14:paraId="0543E426" w14:textId="77777777" w:rsidR="00A85002" w:rsidRDefault="00A85002" w:rsidP="00A85002">
      <w:pPr>
        <w:pStyle w:val="ListParagraph"/>
      </w:pPr>
      <w:r>
        <w:rPr>
          <w:noProof/>
        </w:rPr>
        <w:drawing>
          <wp:inline distT="0" distB="0" distL="0" distR="0" wp14:anchorId="16C00BE2" wp14:editId="6094A435">
            <wp:extent cx="2303253" cy="2732764"/>
            <wp:effectExtent l="0" t="0" r="190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8712" cy="2739241"/>
                    </a:xfrm>
                    <a:prstGeom prst="rect">
                      <a:avLst/>
                    </a:prstGeom>
                  </pic:spPr>
                </pic:pic>
              </a:graphicData>
            </a:graphic>
          </wp:inline>
        </w:drawing>
      </w:r>
    </w:p>
    <w:p w14:paraId="18944C2A" w14:textId="77777777" w:rsidR="00A85002" w:rsidRPr="00E07825" w:rsidRDefault="00A85002" w:rsidP="009612CC">
      <w:pPr>
        <w:pStyle w:val="ListParagraph"/>
        <w:numPr>
          <w:ilvl w:val="0"/>
          <w:numId w:val="33"/>
        </w:numPr>
      </w:pPr>
      <w:r w:rsidRPr="00FA7813">
        <w:t xml:space="preserve">Under </w:t>
      </w:r>
      <w:r w:rsidRPr="00002BD0">
        <w:t>Optional Settings</w:t>
      </w:r>
      <w:r w:rsidRPr="00FA7813">
        <w:t xml:space="preserve">, accept the defaults except under </w:t>
      </w:r>
      <w:r w:rsidRPr="00E07825">
        <w:t xml:space="preserve">Security </w:t>
      </w:r>
      <w:r>
        <w:t xml:space="preserve">select </w:t>
      </w:r>
      <w:r w:rsidRPr="00E07825">
        <w:t xml:space="preserve">Custom Roles: Use roles that are defined in the Administration Console; use policies that are defined in the deployment descriptor. </w:t>
      </w:r>
      <w:r w:rsidRPr="00002BD0">
        <w:t>Click</w:t>
      </w:r>
      <w:r w:rsidRPr="00E07825">
        <w:t xml:space="preserve"> </w:t>
      </w:r>
      <w:r w:rsidRPr="00E07825">
        <w:rPr>
          <w:b/>
          <w:bCs/>
        </w:rPr>
        <w:t>Finish</w:t>
      </w:r>
    </w:p>
    <w:p w14:paraId="0C3AB03E" w14:textId="77777777" w:rsidR="00A85002" w:rsidRPr="00E07825" w:rsidRDefault="00A85002" w:rsidP="00A85002">
      <w:pPr>
        <w:pStyle w:val="ListParagraph"/>
      </w:pPr>
    </w:p>
    <w:p w14:paraId="4287EADA" w14:textId="77777777" w:rsidR="00A85002" w:rsidRDefault="00A85002" w:rsidP="009612CC">
      <w:pPr>
        <w:pStyle w:val="ListParagraph"/>
        <w:numPr>
          <w:ilvl w:val="0"/>
          <w:numId w:val="33"/>
        </w:numPr>
      </w:pPr>
      <w:r>
        <w:t>Click</w:t>
      </w:r>
      <w:r w:rsidRPr="00FA7813">
        <w:t xml:space="preserve"> </w:t>
      </w:r>
      <w:r w:rsidRPr="00E07825">
        <w:rPr>
          <w:b/>
          <w:bCs/>
        </w:rPr>
        <w:t>Activate Changes</w:t>
      </w:r>
      <w:r w:rsidRPr="00FA7813">
        <w:t xml:space="preserve"> to activate the deployment.</w:t>
      </w:r>
    </w:p>
    <w:p w14:paraId="73498D1A" w14:textId="77777777" w:rsidR="00A85002" w:rsidRDefault="00A85002" w:rsidP="00A85002">
      <w:pPr>
        <w:pStyle w:val="ListParagraph"/>
      </w:pPr>
    </w:p>
    <w:p w14:paraId="67B70B77" w14:textId="77777777" w:rsidR="00A85002" w:rsidRDefault="00A85002" w:rsidP="009612CC">
      <w:pPr>
        <w:pStyle w:val="ListParagraph"/>
        <w:numPr>
          <w:ilvl w:val="0"/>
          <w:numId w:val="33"/>
        </w:numPr>
      </w:pPr>
      <w:r>
        <w:br w:type="page"/>
      </w:r>
    </w:p>
    <w:p w14:paraId="743FB928" w14:textId="77777777" w:rsidR="00A85002" w:rsidRDefault="00A85002" w:rsidP="009612CC">
      <w:pPr>
        <w:pStyle w:val="ListParagraph"/>
        <w:numPr>
          <w:ilvl w:val="0"/>
          <w:numId w:val="33"/>
        </w:numPr>
      </w:pPr>
      <w:r>
        <w:lastRenderedPageBreak/>
        <w:t xml:space="preserve">Highlight </w:t>
      </w:r>
      <w:r w:rsidRPr="00E07825">
        <w:t>‘Servers’</w:t>
      </w:r>
      <w:r>
        <w:t xml:space="preserve"> under Domain Structure</w:t>
      </w:r>
      <w:r w:rsidRPr="0056512C">
        <w:t>:</w:t>
      </w:r>
    </w:p>
    <w:p w14:paraId="4BAF2712" w14:textId="77777777" w:rsidR="00A85002" w:rsidRDefault="00A85002" w:rsidP="00A85002">
      <w:pPr>
        <w:pStyle w:val="ListParagraph"/>
      </w:pPr>
    </w:p>
    <w:p w14:paraId="197ABAFA" w14:textId="77777777" w:rsidR="00A85002" w:rsidRDefault="00A85002" w:rsidP="00A85002">
      <w:pPr>
        <w:pStyle w:val="ListParagraph"/>
      </w:pPr>
      <w:r>
        <w:rPr>
          <w:noProof/>
        </w:rPr>
        <w:drawing>
          <wp:inline distT="0" distB="0" distL="0" distR="0" wp14:anchorId="416C6D8E" wp14:editId="77B3B46D">
            <wp:extent cx="1847850" cy="903393"/>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1463CFB5" w14:textId="77777777" w:rsidR="00A85002" w:rsidRPr="0056512C" w:rsidRDefault="00A85002" w:rsidP="00A85002">
      <w:pPr>
        <w:pStyle w:val="ListParagraph"/>
      </w:pPr>
    </w:p>
    <w:p w14:paraId="5423FFC9" w14:textId="77777777" w:rsidR="00A85002" w:rsidRDefault="00A85002" w:rsidP="009612CC">
      <w:pPr>
        <w:pStyle w:val="ListParagraph"/>
        <w:numPr>
          <w:ilvl w:val="0"/>
          <w:numId w:val="33"/>
        </w:numPr>
      </w:pPr>
      <w:r>
        <w:t xml:space="preserve">Select the ‘Control’ Tab, select the checkbox next to the ORDS Server, </w:t>
      </w:r>
      <w:proofErr w:type="spellStart"/>
      <w:r>
        <w:t>eg</w:t>
      </w:r>
      <w:proofErr w:type="spellEnd"/>
      <w:r>
        <w:t>: WLS_ORDS and Start the ORDS Server</w:t>
      </w:r>
    </w:p>
    <w:p w14:paraId="0418A23B" w14:textId="77777777" w:rsidR="00A85002" w:rsidRDefault="00A85002" w:rsidP="00A85002">
      <w:pPr>
        <w:pStyle w:val="ListParagraph"/>
      </w:pPr>
    </w:p>
    <w:p w14:paraId="40146D9A" w14:textId="77777777" w:rsidR="00A85002" w:rsidRDefault="00A85002" w:rsidP="00A85002">
      <w:pPr>
        <w:pStyle w:val="ListParagraph"/>
      </w:pPr>
      <w:r>
        <w:rPr>
          <w:noProof/>
        </w:rPr>
        <w:drawing>
          <wp:inline distT="0" distB="0" distL="0" distR="0" wp14:anchorId="441DC39E" wp14:editId="44E64E5A">
            <wp:extent cx="2355012" cy="1459718"/>
            <wp:effectExtent l="0" t="0" r="762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9408" cy="1468641"/>
                    </a:xfrm>
                    <a:prstGeom prst="rect">
                      <a:avLst/>
                    </a:prstGeom>
                  </pic:spPr>
                </pic:pic>
              </a:graphicData>
            </a:graphic>
          </wp:inline>
        </w:drawing>
      </w:r>
    </w:p>
    <w:p w14:paraId="6ABD8150" w14:textId="77777777" w:rsidR="00A85002" w:rsidRDefault="00A85002" w:rsidP="009612CC">
      <w:pPr>
        <w:pStyle w:val="ListParagraph"/>
        <w:numPr>
          <w:ilvl w:val="0"/>
          <w:numId w:val="33"/>
        </w:numPr>
      </w:pPr>
      <w:r>
        <w:t xml:space="preserve">Highlight </w:t>
      </w:r>
      <w:r w:rsidRPr="00E07825">
        <w:t>‘Deployments’</w:t>
      </w:r>
      <w:r>
        <w:t xml:space="preserve"> under Domain Structure</w:t>
      </w:r>
      <w:r w:rsidRPr="0056512C">
        <w:t>:</w:t>
      </w:r>
    </w:p>
    <w:p w14:paraId="0316C823" w14:textId="77777777" w:rsidR="00A85002" w:rsidRDefault="00A85002" w:rsidP="00A85002">
      <w:pPr>
        <w:pStyle w:val="ListParagraph"/>
      </w:pPr>
    </w:p>
    <w:p w14:paraId="1C0893AD" w14:textId="77777777" w:rsidR="00A85002" w:rsidRDefault="00A85002" w:rsidP="009612CC">
      <w:pPr>
        <w:pStyle w:val="ListParagraph"/>
        <w:numPr>
          <w:ilvl w:val="0"/>
          <w:numId w:val="33"/>
        </w:numPr>
      </w:pPr>
      <w:r w:rsidRPr="00FA7813">
        <w:t xml:space="preserve">On the </w:t>
      </w:r>
      <w:r w:rsidRPr="00E07825">
        <w:t>Summary of Deployments</w:t>
      </w:r>
      <w:r w:rsidRPr="00FA7813">
        <w:t xml:space="preserve"> page </w:t>
      </w:r>
      <w:r>
        <w:t xml:space="preserve">select the </w:t>
      </w:r>
      <w:r w:rsidRPr="00E07825">
        <w:t>Control</w:t>
      </w:r>
      <w:r>
        <w:t xml:space="preserve"> Tab and </w:t>
      </w:r>
      <w:r w:rsidRPr="00D257D4">
        <w:t>select</w:t>
      </w:r>
      <w:r w:rsidRPr="00FA7813">
        <w:t xml:space="preserve"> the just installed </w:t>
      </w:r>
      <w:proofErr w:type="spellStart"/>
      <w:r w:rsidRPr="00E07825">
        <w:t>ords</w:t>
      </w:r>
      <w:proofErr w:type="spellEnd"/>
      <w:r w:rsidRPr="00FA7813">
        <w:t xml:space="preserve"> from the list.</w:t>
      </w:r>
      <w:r w:rsidRPr="00E07825">
        <w:t xml:space="preserve"> </w:t>
      </w:r>
      <w:r w:rsidRPr="00FA7813">
        <w:t xml:space="preserve">Click Start &gt; Servicing all requests (above/below the Deployments list) and confirm the </w:t>
      </w:r>
      <w:r>
        <w:t>start</w:t>
      </w:r>
      <w:r w:rsidRPr="00FA7813">
        <w:t xml:space="preserve"> by clicking on the </w:t>
      </w:r>
      <w:r w:rsidRPr="00E07825">
        <w:t>Yes</w:t>
      </w:r>
      <w:r w:rsidRPr="00FA7813">
        <w:t xml:space="preserve"> button</w:t>
      </w:r>
      <w:r>
        <w:t xml:space="preserve"> on the following page</w:t>
      </w:r>
    </w:p>
    <w:p w14:paraId="101606BB" w14:textId="77777777" w:rsidR="00A85002" w:rsidRDefault="00A85002" w:rsidP="00A85002">
      <w:pPr>
        <w:pStyle w:val="ListParagraph"/>
      </w:pPr>
    </w:p>
    <w:p w14:paraId="380CE4DD" w14:textId="77777777" w:rsidR="00A85002" w:rsidRPr="00FA7813" w:rsidRDefault="00A85002" w:rsidP="00A85002">
      <w:pPr>
        <w:pStyle w:val="ListParagraph"/>
      </w:pPr>
      <w:r>
        <w:rPr>
          <w:noProof/>
        </w:rPr>
        <w:drawing>
          <wp:inline distT="0" distB="0" distL="0" distR="0" wp14:anchorId="5258B740" wp14:editId="307AE2F3">
            <wp:extent cx="2510287" cy="2712264"/>
            <wp:effectExtent l="0" t="0" r="444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24069" cy="2727155"/>
                    </a:xfrm>
                    <a:prstGeom prst="rect">
                      <a:avLst/>
                    </a:prstGeom>
                  </pic:spPr>
                </pic:pic>
              </a:graphicData>
            </a:graphic>
          </wp:inline>
        </w:drawing>
      </w:r>
    </w:p>
    <w:p w14:paraId="61B4BD36" w14:textId="77777777" w:rsidR="00A85002" w:rsidRPr="00FA7813" w:rsidRDefault="00A85002" w:rsidP="00A85002">
      <w:pPr>
        <w:pStyle w:val="ListParagraph"/>
      </w:pPr>
    </w:p>
    <w:p w14:paraId="6DCBB308" w14:textId="77777777" w:rsidR="00A85002" w:rsidRDefault="00A85002" w:rsidP="009612CC">
      <w:pPr>
        <w:pStyle w:val="ListParagraph"/>
        <w:numPr>
          <w:ilvl w:val="0"/>
          <w:numId w:val="33"/>
        </w:numPr>
      </w:pPr>
      <w:proofErr w:type="spellStart"/>
      <w:r>
        <w:lastRenderedPageBreak/>
        <w:t>ords</w:t>
      </w:r>
      <w:proofErr w:type="spellEnd"/>
      <w:r w:rsidRPr="00FA7813">
        <w:t xml:space="preserve"> </w:t>
      </w:r>
      <w:r>
        <w:t>should</w:t>
      </w:r>
      <w:r w:rsidRPr="00FA7813">
        <w:t xml:space="preserve"> now</w:t>
      </w:r>
      <w:r>
        <w:t xml:space="preserve"> be</w:t>
      </w:r>
      <w:r w:rsidRPr="00FA7813">
        <w:t xml:space="preserve"> started (with State: Active and Health: OK).</w:t>
      </w:r>
    </w:p>
    <w:p w14:paraId="3AA021C2" w14:textId="77777777" w:rsidR="00A85002" w:rsidRPr="00FA7813" w:rsidRDefault="00A85002" w:rsidP="00A85002">
      <w:pPr>
        <w:pStyle w:val="ListParagraph"/>
      </w:pPr>
    </w:p>
    <w:p w14:paraId="2C3BE007" w14:textId="77777777" w:rsidR="00A85002" w:rsidRDefault="00A85002" w:rsidP="00A85002">
      <w:pPr>
        <w:pStyle w:val="ListParagraph"/>
      </w:pPr>
      <w:r>
        <w:rPr>
          <w:noProof/>
        </w:rPr>
        <w:drawing>
          <wp:inline distT="0" distB="0" distL="0" distR="0" wp14:anchorId="75614FCD" wp14:editId="313F6F46">
            <wp:extent cx="3786996" cy="619895"/>
            <wp:effectExtent l="0" t="0" r="4445" b="889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286" cy="626818"/>
                    </a:xfrm>
                    <a:prstGeom prst="rect">
                      <a:avLst/>
                    </a:prstGeom>
                  </pic:spPr>
                </pic:pic>
              </a:graphicData>
            </a:graphic>
          </wp:inline>
        </w:drawing>
      </w:r>
    </w:p>
    <w:p w14:paraId="5C3A10B7" w14:textId="77777777" w:rsidR="0006129D" w:rsidRDefault="0006129D" w:rsidP="0006129D">
      <w:pPr>
        <w:pStyle w:val="Heading4"/>
        <w:numPr>
          <w:ilvl w:val="3"/>
          <w:numId w:val="1"/>
        </w:numPr>
        <w:tabs>
          <w:tab w:val="clear" w:pos="864"/>
        </w:tabs>
        <w:ind w:left="432" w:hanging="432"/>
      </w:pPr>
      <w:bookmarkStart w:id="98" w:name="_Toc44687798"/>
      <w:bookmarkStart w:id="99" w:name="_Hlk44402923"/>
      <w:bookmarkStart w:id="100" w:name="_Hlk44405178"/>
      <w:r>
        <w:t>Migrating DADS files to ORDS</w:t>
      </w:r>
      <w:bookmarkEnd w:id="98"/>
    </w:p>
    <w:bookmarkEnd w:id="99"/>
    <w:p w14:paraId="3AA034D1" w14:textId="77777777" w:rsidR="0006129D" w:rsidRDefault="0006129D" w:rsidP="0006129D">
      <w:r>
        <w:t>When deploying ORDS a connection pool was created in Step 10. This is a default connection pool, so to create a connection which corresponds to a DADS entry, the following steps should be followed:</w:t>
      </w:r>
    </w:p>
    <w:p w14:paraId="2F1704D4" w14:textId="77777777" w:rsidR="0006129D" w:rsidRDefault="0006129D" w:rsidP="009612CC">
      <w:pPr>
        <w:pStyle w:val="ListParagraph"/>
        <w:numPr>
          <w:ilvl w:val="0"/>
          <w:numId w:val="47"/>
        </w:numPr>
      </w:pPr>
      <w:r>
        <w:t>In ORDS_PATH/</w:t>
      </w:r>
      <w:proofErr w:type="spellStart"/>
      <w:r>
        <w:t>ords</w:t>
      </w:r>
      <w:proofErr w:type="spellEnd"/>
      <w:r>
        <w:t xml:space="preserve">/params copy </w:t>
      </w:r>
      <w:proofErr w:type="spellStart"/>
      <w:r>
        <w:t>ords_</w:t>
      </w:r>
      <w:proofErr w:type="gramStart"/>
      <w:r>
        <w:t>params.properties</w:t>
      </w:r>
      <w:proofErr w:type="spellEnd"/>
      <w:proofErr w:type="gramEnd"/>
      <w:r>
        <w:t xml:space="preserve"> to a new filename </w:t>
      </w:r>
      <w:proofErr w:type="spellStart"/>
      <w:r>
        <w:t>ie</w:t>
      </w:r>
      <w:proofErr w:type="spellEnd"/>
      <w:r>
        <w:t>:</w:t>
      </w:r>
    </w:p>
    <w:p w14:paraId="2120F6C2" w14:textId="77777777" w:rsidR="0006129D" w:rsidRDefault="0006129D" w:rsidP="0006129D">
      <w:pPr>
        <w:ind w:left="720" w:firstLine="720"/>
      </w:pPr>
      <w:r w:rsidRPr="00B02F39">
        <w:rPr>
          <w:color w:val="4F81BD" w:themeColor="accent1"/>
        </w:rPr>
        <w:t>&lt;Connection Pool Name</w:t>
      </w:r>
      <w:r>
        <w:rPr>
          <w:color w:val="4F81BD" w:themeColor="accent1"/>
        </w:rPr>
        <w:t>&gt;_</w:t>
      </w:r>
      <w:proofErr w:type="spellStart"/>
      <w:r w:rsidRPr="00B92C50">
        <w:t>ords_</w:t>
      </w:r>
      <w:proofErr w:type="gramStart"/>
      <w:r>
        <w:t>params.properties</w:t>
      </w:r>
      <w:proofErr w:type="spellEnd"/>
      <w:proofErr w:type="gramEnd"/>
    </w:p>
    <w:p w14:paraId="08A73DBB" w14:textId="77777777" w:rsidR="0006129D" w:rsidRPr="00F370D8" w:rsidRDefault="0006129D" w:rsidP="0006129D">
      <w:pPr>
        <w:ind w:left="720"/>
      </w:pPr>
      <w:r w:rsidRPr="00F370D8">
        <w:t>Note: Connection Po</w:t>
      </w:r>
      <w:r>
        <w:t>o</w:t>
      </w:r>
      <w:r w:rsidRPr="00F370D8">
        <w:t>l names need to be unique, we’ve found that the following is a useful naming convention:</w:t>
      </w:r>
    </w:p>
    <w:p w14:paraId="12F7ECD4" w14:textId="77777777" w:rsidR="0006129D" w:rsidRPr="00F370D8" w:rsidRDefault="0006129D" w:rsidP="0006129D">
      <w:pPr>
        <w:ind w:left="720"/>
      </w:pPr>
      <w:r w:rsidRPr="00F370D8">
        <w:tab/>
        <w:t xml:space="preserve"> </w:t>
      </w:r>
      <w:r w:rsidRPr="00F370D8">
        <w:rPr>
          <w:color w:val="4F81BD" w:themeColor="accent1"/>
        </w:rPr>
        <w:t xml:space="preserve">&lt;Connection Pool Name&gt; </w:t>
      </w:r>
      <w:r w:rsidRPr="00F370D8">
        <w:t xml:space="preserve">= </w:t>
      </w:r>
      <w:r w:rsidRPr="00F370D8">
        <w:rPr>
          <w:color w:val="4F81BD" w:themeColor="accent1"/>
        </w:rPr>
        <w:t>&lt;Connection Name&gt;</w:t>
      </w:r>
      <w:r w:rsidRPr="00F370D8">
        <w:t>_</w:t>
      </w:r>
      <w:r w:rsidRPr="00F370D8">
        <w:rPr>
          <w:color w:val="4F81BD" w:themeColor="accent1"/>
        </w:rPr>
        <w:t>&lt;DB SID&gt;</w:t>
      </w:r>
    </w:p>
    <w:p w14:paraId="4C4535D7" w14:textId="77777777" w:rsidR="0006129D" w:rsidRPr="00F370D8" w:rsidRDefault="0006129D" w:rsidP="0006129D">
      <w:pPr>
        <w:ind w:left="720"/>
      </w:pPr>
      <w:r w:rsidRPr="00F370D8">
        <w:tab/>
      </w:r>
      <w:proofErr w:type="spellStart"/>
      <w:r w:rsidRPr="00F370D8">
        <w:t>Eg</w:t>
      </w:r>
      <w:proofErr w:type="spellEnd"/>
      <w:r w:rsidRPr="00F370D8">
        <w:t>: tig_orek19p</w:t>
      </w:r>
      <w:r w:rsidRPr="00F370D8">
        <w:tab/>
      </w:r>
      <w:r>
        <w:t>for a TIG connection to DB OREK19P</w:t>
      </w:r>
    </w:p>
    <w:p w14:paraId="162F551F" w14:textId="77777777" w:rsidR="0006129D" w:rsidRDefault="0006129D" w:rsidP="0006129D">
      <w:r>
        <w:tab/>
        <w:t>In this file modify the following:</w:t>
      </w:r>
    </w:p>
    <w:p w14:paraId="30E13BD6" w14:textId="77777777" w:rsidR="0006129D" w:rsidRDefault="0006129D" w:rsidP="0006129D">
      <w:pPr>
        <w:ind w:left="1440"/>
        <w:rPr>
          <w:color w:val="4F81BD" w:themeColor="accent1"/>
        </w:rPr>
      </w:pPr>
      <w:proofErr w:type="spellStart"/>
      <w:proofErr w:type="gramStart"/>
      <w:r>
        <w:t>db.hostname</w:t>
      </w:r>
      <w:proofErr w:type="spellEnd"/>
      <w:proofErr w:type="gramEnd"/>
      <w:r>
        <w:t>=</w:t>
      </w:r>
      <w:r w:rsidRPr="00B02F39">
        <w:rPr>
          <w:color w:val="4F81BD" w:themeColor="accent1"/>
        </w:rPr>
        <w:t>&lt;DB Host Name&gt;</w:t>
      </w:r>
      <w:r>
        <w:br/>
      </w:r>
      <w:proofErr w:type="spellStart"/>
      <w:r>
        <w:t>db.username</w:t>
      </w:r>
      <w:proofErr w:type="spellEnd"/>
      <w:r>
        <w:t>=</w:t>
      </w:r>
      <w:r w:rsidRPr="00B02F39">
        <w:rPr>
          <w:color w:val="4F81BD" w:themeColor="accent1"/>
        </w:rPr>
        <w:t>&lt;DB Username&gt;</w:t>
      </w:r>
      <w:r>
        <w:br/>
      </w:r>
      <w:proofErr w:type="spellStart"/>
      <w:r>
        <w:t>db.password</w:t>
      </w:r>
      <w:proofErr w:type="spellEnd"/>
      <w:r>
        <w:t>=!</w:t>
      </w:r>
      <w:r w:rsidRPr="00B02F39">
        <w:rPr>
          <w:color w:val="4F81BD" w:themeColor="accent1"/>
        </w:rPr>
        <w:t>&lt;DB password&gt;</w:t>
      </w:r>
      <w:r>
        <w:br/>
      </w:r>
      <w:proofErr w:type="spellStart"/>
      <w:r>
        <w:t>db.port</w:t>
      </w:r>
      <w:proofErr w:type="spellEnd"/>
      <w:r>
        <w:t>=</w:t>
      </w:r>
      <w:r w:rsidRPr="00F370D8">
        <w:rPr>
          <w:color w:val="4F81BD" w:themeColor="accent1"/>
        </w:rPr>
        <w:t>&lt;DB Port&gt;</w:t>
      </w:r>
      <w:r>
        <w:br/>
      </w:r>
      <w:proofErr w:type="spellStart"/>
      <w:r>
        <w:t>db.servicename</w:t>
      </w:r>
      <w:proofErr w:type="spellEnd"/>
      <w:r>
        <w:t>=</w:t>
      </w:r>
      <w:r w:rsidRPr="00B02F39">
        <w:rPr>
          <w:color w:val="4F81BD" w:themeColor="accent1"/>
        </w:rPr>
        <w:t>&lt;DB Service Name&gt;</w:t>
      </w:r>
    </w:p>
    <w:p w14:paraId="4BC155B6" w14:textId="77777777" w:rsidR="0006129D" w:rsidRDefault="0006129D" w:rsidP="009612CC">
      <w:pPr>
        <w:pStyle w:val="ListParagraph"/>
        <w:numPr>
          <w:ilvl w:val="0"/>
          <w:numId w:val="47"/>
        </w:numPr>
      </w:pPr>
      <w:r w:rsidRPr="00B02F39">
        <w:t>Open a command window as administrator and change directory to ORDS_PATH</w:t>
      </w:r>
    </w:p>
    <w:p w14:paraId="53020035" w14:textId="77777777" w:rsidR="0006129D" w:rsidRDefault="0006129D" w:rsidP="009612CC">
      <w:pPr>
        <w:pStyle w:val="ListParagraph"/>
        <w:numPr>
          <w:ilvl w:val="0"/>
          <w:numId w:val="47"/>
        </w:numPr>
      </w:pPr>
      <w:r>
        <w:t>Issue the following command to create the connection pool:</w:t>
      </w:r>
    </w:p>
    <w:p w14:paraId="0ECEC9F9" w14:textId="77777777" w:rsidR="0006129D" w:rsidRDefault="0006129D" w:rsidP="0006129D">
      <w:pPr>
        <w:pStyle w:val="ListParagraph"/>
      </w:pPr>
    </w:p>
    <w:p w14:paraId="2E270B55" w14:textId="77777777" w:rsidR="0006129D" w:rsidRDefault="0006129D" w:rsidP="0006129D">
      <w:pPr>
        <w:pStyle w:val="ListParagraph"/>
        <w:ind w:left="1440"/>
        <w:rPr>
          <w:rFonts w:ascii="Calibri" w:hAnsi="Calibri" w:cs="Calibri"/>
          <w:color w:val="4F81BD" w:themeColor="accent1"/>
        </w:rPr>
      </w:pPr>
      <w:r>
        <w:rPr>
          <w:rFonts w:ascii="Calibri" w:hAnsi="Calibri" w:cs="Calibri"/>
        </w:rPr>
        <w:t xml:space="preserve">java -jar </w:t>
      </w:r>
      <w:proofErr w:type="spellStart"/>
      <w:r>
        <w:rPr>
          <w:rFonts w:ascii="Calibri" w:hAnsi="Calibri" w:cs="Calibri"/>
        </w:rPr>
        <w:t>ords.war</w:t>
      </w:r>
      <w:proofErr w:type="spellEnd"/>
      <w:r>
        <w:rPr>
          <w:rFonts w:ascii="Calibri" w:hAnsi="Calibri" w:cs="Calibri"/>
        </w:rPr>
        <w:t xml:space="preserve"> setup –database </w:t>
      </w:r>
      <w:r w:rsidRPr="00B02F39">
        <w:rPr>
          <w:rFonts w:ascii="Calibri" w:hAnsi="Calibri" w:cs="Calibri"/>
          <w:color w:val="4F81BD" w:themeColor="accent1"/>
        </w:rPr>
        <w:t>&lt;Connection Pool Name&gt;</w:t>
      </w:r>
    </w:p>
    <w:p w14:paraId="2AEA865C" w14:textId="77777777" w:rsidR="0006129D" w:rsidRDefault="0006129D" w:rsidP="0006129D">
      <w:pPr>
        <w:ind w:left="720"/>
      </w:pPr>
      <w:r w:rsidRPr="00BD1E7E">
        <w:t>When prompted, use the same values from the table in 9., above</w:t>
      </w:r>
      <w:r>
        <w:t>, apart from the following:</w:t>
      </w:r>
    </w:p>
    <w:p w14:paraId="02314008" w14:textId="77777777" w:rsidR="0006129D" w:rsidRDefault="0006129D" w:rsidP="009612CC">
      <w:pPr>
        <w:pStyle w:val="ListParagraph"/>
        <w:numPr>
          <w:ilvl w:val="1"/>
          <w:numId w:val="48"/>
        </w:numPr>
      </w:pPr>
      <w:r>
        <w:t xml:space="preserve">When prompted, </w:t>
      </w:r>
      <w:r w:rsidRPr="00B02F39">
        <w:t>enter [2</w:t>
      </w:r>
      <w:proofErr w:type="gramStart"/>
      <w:r w:rsidRPr="00B02F39">
        <w:t>]  to</w:t>
      </w:r>
      <w:proofErr w:type="gramEnd"/>
      <w:r w:rsidRPr="00B02F39">
        <w:t xml:space="preserve"> skip verifying/installing ORDS. </w:t>
      </w:r>
    </w:p>
    <w:p w14:paraId="367226C2" w14:textId="77777777" w:rsidR="0006129D" w:rsidRDefault="0006129D" w:rsidP="009612CC">
      <w:pPr>
        <w:pStyle w:val="ListParagraph"/>
        <w:numPr>
          <w:ilvl w:val="1"/>
          <w:numId w:val="48"/>
        </w:numPr>
      </w:pPr>
      <w:r>
        <w:t>When</w:t>
      </w:r>
      <w:r w:rsidRPr="00B02F39">
        <w:t xml:space="preserve"> prompted</w:t>
      </w:r>
      <w:r>
        <w:t>,</w:t>
      </w:r>
      <w:r w:rsidRPr="00B02F39">
        <w:t xml:space="preserve"> enter [1] to use the PL/SQL Gateway</w:t>
      </w:r>
    </w:p>
    <w:p w14:paraId="5445AEA1" w14:textId="77777777" w:rsidR="0006129D" w:rsidRDefault="0006129D" w:rsidP="0006129D">
      <w:pPr>
        <w:pStyle w:val="ListParagraph"/>
        <w:ind w:left="1440"/>
      </w:pPr>
    </w:p>
    <w:p w14:paraId="10493247" w14:textId="77777777" w:rsidR="0006129D" w:rsidRPr="00B92C50" w:rsidRDefault="0006129D" w:rsidP="009612CC">
      <w:pPr>
        <w:pStyle w:val="ListParagraph"/>
        <w:numPr>
          <w:ilvl w:val="0"/>
          <w:numId w:val="48"/>
        </w:numPr>
        <w:rPr>
          <w:rFonts w:ascii="Calibri" w:hAnsi="Calibri" w:cs="Calibri"/>
        </w:rPr>
      </w:pPr>
      <w:r>
        <w:t>Issue the following command</w:t>
      </w:r>
      <w:r w:rsidRPr="00B92C50">
        <w:rPr>
          <w:rFonts w:ascii="Calibri" w:hAnsi="Calibri" w:cs="Calibri"/>
        </w:rPr>
        <w:t xml:space="preserve"> </w:t>
      </w:r>
      <w:r>
        <w:rPr>
          <w:rFonts w:ascii="Calibri" w:hAnsi="Calibri" w:cs="Calibri"/>
        </w:rPr>
        <w:t>to link the parameter file to the connection pool</w:t>
      </w:r>
    </w:p>
    <w:p w14:paraId="631A94D3" w14:textId="77777777" w:rsidR="0006129D" w:rsidRDefault="0006129D" w:rsidP="0006129D">
      <w:pPr>
        <w:ind w:left="1440"/>
      </w:pPr>
      <w:r w:rsidRPr="00B92C50">
        <w:rPr>
          <w:rFonts w:ascii="Calibri" w:hAnsi="Calibri" w:cs="Calibri"/>
        </w:rPr>
        <w:t xml:space="preserve">java -jar </w:t>
      </w:r>
      <w:proofErr w:type="spellStart"/>
      <w:r w:rsidRPr="00B92C50">
        <w:rPr>
          <w:rFonts w:ascii="Calibri" w:hAnsi="Calibri" w:cs="Calibri"/>
        </w:rPr>
        <w:t>ords.war</w:t>
      </w:r>
      <w:proofErr w:type="spellEnd"/>
      <w:r w:rsidRPr="00B92C50">
        <w:rPr>
          <w:rFonts w:ascii="Calibri" w:hAnsi="Calibri" w:cs="Calibri"/>
        </w:rPr>
        <w:t xml:space="preserve"> setup --database </w:t>
      </w:r>
      <w:r w:rsidRPr="00B02F39">
        <w:rPr>
          <w:rFonts w:ascii="Calibri" w:hAnsi="Calibri" w:cs="Calibri"/>
          <w:color w:val="4F81BD" w:themeColor="accent1"/>
        </w:rPr>
        <w:t>&lt;Connection Pool Name&gt;</w:t>
      </w:r>
      <w:r>
        <w:rPr>
          <w:rFonts w:ascii="Calibri" w:hAnsi="Calibri" w:cs="Calibri"/>
          <w:color w:val="4F81BD" w:themeColor="accent1"/>
        </w:rPr>
        <w:t xml:space="preserve"> </w:t>
      </w:r>
      <w:r w:rsidRPr="00B92C50">
        <w:rPr>
          <w:rFonts w:ascii="Calibri" w:hAnsi="Calibri" w:cs="Calibri"/>
        </w:rPr>
        <w:t>--</w:t>
      </w:r>
      <w:proofErr w:type="spellStart"/>
      <w:r w:rsidRPr="00B92C50">
        <w:rPr>
          <w:rFonts w:ascii="Calibri" w:hAnsi="Calibri" w:cs="Calibri"/>
        </w:rPr>
        <w:t>parameterFile</w:t>
      </w:r>
      <w:proofErr w:type="spellEnd"/>
      <w:r w:rsidRPr="00B92C50">
        <w:rPr>
          <w:rFonts w:ascii="Calibri" w:hAnsi="Calibri" w:cs="Calibri"/>
        </w:rPr>
        <w:t xml:space="preserve"> params/</w:t>
      </w:r>
      <w:r w:rsidRPr="00B02F39">
        <w:rPr>
          <w:color w:val="4F81BD" w:themeColor="accent1"/>
        </w:rPr>
        <w:t>&lt;Connection Pool Name&gt;</w:t>
      </w:r>
      <w:r w:rsidRPr="00B92C50">
        <w:t>_</w:t>
      </w:r>
      <w:proofErr w:type="spellStart"/>
      <w:r w:rsidRPr="00B92C50">
        <w:t>ords_</w:t>
      </w:r>
      <w:proofErr w:type="gramStart"/>
      <w:r>
        <w:t>params.properties</w:t>
      </w:r>
      <w:proofErr w:type="spellEnd"/>
      <w:proofErr w:type="gramEnd"/>
    </w:p>
    <w:p w14:paraId="0DCC43FD" w14:textId="77777777" w:rsidR="0006129D" w:rsidRPr="00B92C50" w:rsidRDefault="0006129D" w:rsidP="009612CC">
      <w:pPr>
        <w:pStyle w:val="ListParagraph"/>
        <w:numPr>
          <w:ilvl w:val="0"/>
          <w:numId w:val="49"/>
        </w:numPr>
      </w:pPr>
      <w:r>
        <w:lastRenderedPageBreak/>
        <w:t>Issue the following command</w:t>
      </w:r>
      <w:r w:rsidRPr="00B92C50">
        <w:rPr>
          <w:rFonts w:ascii="Calibri" w:hAnsi="Calibri" w:cs="Calibri"/>
        </w:rPr>
        <w:t xml:space="preserve"> to map the URL to the connection pool</w:t>
      </w:r>
    </w:p>
    <w:p w14:paraId="7058F283" w14:textId="77777777" w:rsidR="0006129D" w:rsidRDefault="0006129D" w:rsidP="0006129D">
      <w:pPr>
        <w:ind w:left="1440"/>
      </w:pPr>
      <w:r>
        <w:rPr>
          <w:rFonts w:ascii="Calibri" w:hAnsi="Calibri" w:cs="Calibri"/>
        </w:rPr>
        <w:t xml:space="preserve">java -jar </w:t>
      </w:r>
      <w:proofErr w:type="spellStart"/>
      <w:r>
        <w:rPr>
          <w:rFonts w:ascii="Calibri" w:hAnsi="Calibri" w:cs="Calibri"/>
        </w:rPr>
        <w:t>ords.war</w:t>
      </w:r>
      <w:proofErr w:type="spellEnd"/>
      <w:r>
        <w:rPr>
          <w:rFonts w:ascii="Calibri" w:hAnsi="Calibri" w:cs="Calibri"/>
        </w:rPr>
        <w:t xml:space="preserve"> map-</w:t>
      </w:r>
      <w:proofErr w:type="spellStart"/>
      <w:r>
        <w:rPr>
          <w:rFonts w:ascii="Calibri" w:hAnsi="Calibri" w:cs="Calibri"/>
        </w:rPr>
        <w:t>url</w:t>
      </w:r>
      <w:proofErr w:type="spellEnd"/>
      <w:r>
        <w:rPr>
          <w:rFonts w:ascii="Calibri" w:hAnsi="Calibri" w:cs="Calibri"/>
        </w:rPr>
        <w:t xml:space="preserve"> --type base-path </w:t>
      </w:r>
      <w:r w:rsidRPr="00B92C50">
        <w:rPr>
          <w:rFonts w:ascii="Calibri" w:hAnsi="Calibri" w:cs="Calibri"/>
        </w:rPr>
        <w:t>/</w:t>
      </w:r>
      <w:r w:rsidRPr="00B02F39">
        <w:rPr>
          <w:color w:val="4F81BD" w:themeColor="accent1"/>
        </w:rPr>
        <w:t>&lt;Connection Pool Name&gt;</w:t>
      </w:r>
      <w:r>
        <w:rPr>
          <w:color w:val="4F81BD" w:themeColor="accent1"/>
        </w:rPr>
        <w:t xml:space="preserve"> </w:t>
      </w:r>
      <w:r w:rsidRPr="00B02F39">
        <w:rPr>
          <w:color w:val="4F81BD" w:themeColor="accent1"/>
        </w:rPr>
        <w:t>&lt;Connection Pool Name&gt;</w:t>
      </w:r>
    </w:p>
    <w:p w14:paraId="1F5C6EDF" w14:textId="77777777" w:rsidR="0006129D" w:rsidRDefault="0006129D" w:rsidP="009612CC">
      <w:pPr>
        <w:pStyle w:val="ListParagraph"/>
        <w:numPr>
          <w:ilvl w:val="0"/>
          <w:numId w:val="49"/>
        </w:numPr>
      </w:pPr>
      <w:r>
        <w:t>This will create the following XML file:</w:t>
      </w:r>
    </w:p>
    <w:p w14:paraId="38162E6A" w14:textId="77777777" w:rsidR="0006129D" w:rsidRDefault="0006129D" w:rsidP="0006129D">
      <w:r>
        <w:tab/>
        <w:t>ORDS_PATH/</w:t>
      </w:r>
      <w:proofErr w:type="spellStart"/>
      <w:r>
        <w:t>ords</w:t>
      </w:r>
      <w:proofErr w:type="spellEnd"/>
      <w:r>
        <w:t>/conf/</w:t>
      </w:r>
      <w:r>
        <w:rPr>
          <w:color w:val="548DD4" w:themeColor="text2" w:themeTint="99"/>
        </w:rPr>
        <w:t>&lt;Connection Pool Name&gt;</w:t>
      </w:r>
      <w:r w:rsidRPr="000C3948">
        <w:t>.xml</w:t>
      </w:r>
    </w:p>
    <w:p w14:paraId="45FF6456" w14:textId="77777777" w:rsidR="0006129D" w:rsidRDefault="0006129D" w:rsidP="0006129D">
      <w:pPr>
        <w:ind w:left="720"/>
      </w:pPr>
      <w:r>
        <w:t xml:space="preserve">DADS parameters can be mapped to corresponding ORDS parameters in this file. The table below indicates </w:t>
      </w:r>
      <w:proofErr w:type="gramStart"/>
      <w:r>
        <w:t>the  DADS</w:t>
      </w:r>
      <w:proofErr w:type="gramEnd"/>
      <w:r>
        <w:t xml:space="preserve"> parameters and associated ORDS equivalents:</w:t>
      </w:r>
    </w:p>
    <w:tbl>
      <w:tblPr>
        <w:tblStyle w:val="TableGrid"/>
        <w:tblW w:w="0" w:type="auto"/>
        <w:tblInd w:w="1327" w:type="dxa"/>
        <w:tblLook w:val="04A0" w:firstRow="1" w:lastRow="0" w:firstColumn="1" w:lastColumn="0" w:noHBand="0" w:noVBand="1"/>
      </w:tblPr>
      <w:tblGrid>
        <w:gridCol w:w="2963"/>
        <w:gridCol w:w="3826"/>
      </w:tblGrid>
      <w:tr w:rsidR="0006129D" w14:paraId="481C6992" w14:textId="77777777" w:rsidTr="00A25A96">
        <w:trPr>
          <w:trHeight w:val="248"/>
        </w:trPr>
        <w:tc>
          <w:tcPr>
            <w:tcW w:w="2963" w:type="dxa"/>
            <w:shd w:val="clear" w:color="auto" w:fill="4F81BD" w:themeFill="accent1"/>
            <w:vAlign w:val="bottom"/>
          </w:tcPr>
          <w:p w14:paraId="71B90A2F" w14:textId="77777777" w:rsidR="0006129D" w:rsidRPr="000C3948" w:rsidRDefault="0006129D" w:rsidP="00A25A96">
            <w:pPr>
              <w:rPr>
                <w:rFonts w:ascii="Calibri" w:hAnsi="Calibri" w:cs="Calibri"/>
                <w:color w:val="FFFFFF" w:themeColor="background1"/>
              </w:rPr>
            </w:pPr>
            <w:r w:rsidRPr="000C3948">
              <w:rPr>
                <w:rFonts w:ascii="Calibri" w:hAnsi="Calibri" w:cs="Calibri"/>
                <w:color w:val="FFFFFF" w:themeColor="background1"/>
              </w:rPr>
              <w:t>DADS parameters</w:t>
            </w:r>
          </w:p>
        </w:tc>
        <w:tc>
          <w:tcPr>
            <w:tcW w:w="3826" w:type="dxa"/>
            <w:shd w:val="clear" w:color="auto" w:fill="4F81BD" w:themeFill="accent1"/>
          </w:tcPr>
          <w:p w14:paraId="62C8B032" w14:textId="77777777" w:rsidR="0006129D" w:rsidRPr="000C3948" w:rsidRDefault="0006129D" w:rsidP="00A25A96">
            <w:pPr>
              <w:rPr>
                <w:color w:val="FFFFFF" w:themeColor="background1"/>
              </w:rPr>
            </w:pPr>
            <w:r w:rsidRPr="000C3948">
              <w:rPr>
                <w:color w:val="FFFFFF" w:themeColor="background1"/>
              </w:rPr>
              <w:t>ORDS equivalent</w:t>
            </w:r>
          </w:p>
        </w:tc>
      </w:tr>
      <w:tr w:rsidR="0006129D" w14:paraId="015AC677" w14:textId="77777777" w:rsidTr="00A25A96">
        <w:trPr>
          <w:trHeight w:val="235"/>
        </w:trPr>
        <w:tc>
          <w:tcPr>
            <w:tcW w:w="2963" w:type="dxa"/>
            <w:vAlign w:val="bottom"/>
          </w:tcPr>
          <w:p w14:paraId="050AE61A" w14:textId="77777777" w:rsidR="0006129D" w:rsidRPr="000C3948" w:rsidRDefault="0006129D" w:rsidP="00A25A96">
            <w:pPr>
              <w:rPr>
                <w:rFonts w:cstheme="minorHAnsi"/>
              </w:rPr>
            </w:pPr>
            <w:proofErr w:type="spellStart"/>
            <w:r w:rsidRPr="000C3948">
              <w:rPr>
                <w:rFonts w:cstheme="minorHAnsi"/>
                <w:color w:val="000000"/>
              </w:rPr>
              <w:t>PlsqlDatabaseUsername</w:t>
            </w:r>
            <w:proofErr w:type="spellEnd"/>
            <w:r w:rsidRPr="000C3948">
              <w:rPr>
                <w:rFonts w:cstheme="minorHAnsi"/>
                <w:color w:val="000000"/>
              </w:rPr>
              <w:t xml:space="preserve"> </w:t>
            </w:r>
          </w:p>
        </w:tc>
        <w:tc>
          <w:tcPr>
            <w:tcW w:w="3826" w:type="dxa"/>
          </w:tcPr>
          <w:p w14:paraId="0E2A21AE" w14:textId="77777777" w:rsidR="0006129D" w:rsidRPr="000C3948" w:rsidRDefault="0006129D" w:rsidP="00A25A96">
            <w:pPr>
              <w:rPr>
                <w:rFonts w:cstheme="minorHAnsi"/>
                <w:color w:val="1A1816"/>
              </w:rPr>
            </w:pPr>
            <w:proofErr w:type="spellStart"/>
            <w:proofErr w:type="gramStart"/>
            <w:r w:rsidRPr="000C3948">
              <w:rPr>
                <w:rFonts w:cstheme="minorHAnsi"/>
                <w:color w:val="1A1816"/>
              </w:rPr>
              <w:t>db.username</w:t>
            </w:r>
            <w:proofErr w:type="spellEnd"/>
            <w:proofErr w:type="gramEnd"/>
          </w:p>
        </w:tc>
      </w:tr>
      <w:tr w:rsidR="0006129D" w14:paraId="49EC310B" w14:textId="77777777" w:rsidTr="00A25A96">
        <w:trPr>
          <w:trHeight w:val="248"/>
        </w:trPr>
        <w:tc>
          <w:tcPr>
            <w:tcW w:w="2963" w:type="dxa"/>
            <w:vAlign w:val="bottom"/>
          </w:tcPr>
          <w:p w14:paraId="127C63D4" w14:textId="77777777" w:rsidR="0006129D" w:rsidRPr="000C3948" w:rsidRDefault="0006129D" w:rsidP="00A25A96">
            <w:pPr>
              <w:rPr>
                <w:rFonts w:cstheme="minorHAnsi"/>
              </w:rPr>
            </w:pPr>
            <w:proofErr w:type="spellStart"/>
            <w:r w:rsidRPr="000C3948">
              <w:rPr>
                <w:rFonts w:cstheme="minorHAnsi"/>
                <w:color w:val="000000"/>
              </w:rPr>
              <w:t>PlsqlDatabasePassword</w:t>
            </w:r>
            <w:proofErr w:type="spellEnd"/>
            <w:r w:rsidRPr="000C3948">
              <w:rPr>
                <w:rFonts w:cstheme="minorHAnsi"/>
                <w:color w:val="000000"/>
              </w:rPr>
              <w:t xml:space="preserve"> </w:t>
            </w:r>
          </w:p>
        </w:tc>
        <w:tc>
          <w:tcPr>
            <w:tcW w:w="3826" w:type="dxa"/>
          </w:tcPr>
          <w:p w14:paraId="490E7004" w14:textId="77777777" w:rsidR="0006129D" w:rsidRPr="000C3948" w:rsidRDefault="0006129D" w:rsidP="00A25A96">
            <w:pPr>
              <w:rPr>
                <w:rFonts w:cstheme="minorHAnsi"/>
                <w:color w:val="1A1816"/>
              </w:rPr>
            </w:pPr>
            <w:proofErr w:type="spellStart"/>
            <w:proofErr w:type="gramStart"/>
            <w:r w:rsidRPr="000C3948">
              <w:rPr>
                <w:rFonts w:cstheme="minorHAnsi"/>
                <w:color w:val="1A1816"/>
              </w:rPr>
              <w:t>db.password</w:t>
            </w:r>
            <w:proofErr w:type="spellEnd"/>
            <w:proofErr w:type="gramEnd"/>
          </w:p>
        </w:tc>
      </w:tr>
      <w:tr w:rsidR="0006129D" w14:paraId="1520D43E" w14:textId="77777777" w:rsidTr="00A25A96">
        <w:trPr>
          <w:trHeight w:val="1413"/>
        </w:trPr>
        <w:tc>
          <w:tcPr>
            <w:tcW w:w="2963" w:type="dxa"/>
          </w:tcPr>
          <w:p w14:paraId="05223E3A" w14:textId="77777777" w:rsidR="0006129D" w:rsidRPr="000C3948" w:rsidRDefault="0006129D" w:rsidP="00A25A96">
            <w:pPr>
              <w:rPr>
                <w:rFonts w:cstheme="minorHAnsi"/>
              </w:rPr>
            </w:pPr>
            <w:proofErr w:type="spellStart"/>
            <w:r w:rsidRPr="000C3948">
              <w:rPr>
                <w:rFonts w:cstheme="minorHAnsi"/>
                <w:color w:val="000000"/>
              </w:rPr>
              <w:t>PlsqlDatabaseConnectString</w:t>
            </w:r>
            <w:proofErr w:type="spellEnd"/>
            <w:r w:rsidRPr="000C3948">
              <w:rPr>
                <w:rFonts w:cstheme="minorHAnsi"/>
                <w:color w:val="000000"/>
              </w:rPr>
              <w:t xml:space="preserve"> </w:t>
            </w:r>
          </w:p>
        </w:tc>
        <w:tc>
          <w:tcPr>
            <w:tcW w:w="3826" w:type="dxa"/>
          </w:tcPr>
          <w:p w14:paraId="0DB9F8A3" w14:textId="77777777" w:rsidR="0006129D" w:rsidRPr="000C3948" w:rsidRDefault="0006129D" w:rsidP="00A25A96">
            <w:pPr>
              <w:pStyle w:val="NormalWeb"/>
              <w:spacing w:before="0" w:beforeAutospacing="0" w:after="210" w:afterAutospacing="0"/>
              <w:rPr>
                <w:rFonts w:asciiTheme="minorHAnsi" w:hAnsiTheme="minorHAnsi" w:cstheme="minorHAnsi"/>
                <w:color w:val="1A1816"/>
                <w:sz w:val="21"/>
                <w:szCs w:val="21"/>
              </w:rPr>
            </w:pPr>
            <w:r w:rsidRPr="000C3948">
              <w:rPr>
                <w:rFonts w:asciiTheme="minorHAnsi" w:hAnsiTheme="minorHAnsi" w:cstheme="minorHAnsi"/>
                <w:color w:val="1A1816"/>
                <w:sz w:val="21"/>
                <w:szCs w:val="21"/>
              </w:rPr>
              <w:t>Multiple Settings such as:</w:t>
            </w:r>
          </w:p>
          <w:p w14:paraId="32843638" w14:textId="77777777" w:rsidR="0006129D" w:rsidRPr="000C3948" w:rsidRDefault="0006129D" w:rsidP="00A25A96">
            <w:pPr>
              <w:pStyle w:val="NormalWeb"/>
              <w:spacing w:before="0" w:beforeAutospacing="0" w:after="120" w:afterAutospacing="0"/>
              <w:ind w:left="360"/>
              <w:rPr>
                <w:rFonts w:asciiTheme="minorHAnsi" w:hAnsiTheme="minorHAnsi" w:cstheme="minorHAnsi"/>
                <w:color w:val="1A1816"/>
                <w:sz w:val="21"/>
                <w:szCs w:val="21"/>
              </w:rPr>
            </w:pPr>
            <w:proofErr w:type="spellStart"/>
            <w:proofErr w:type="gramStart"/>
            <w:r w:rsidRPr="000C3948">
              <w:rPr>
                <w:rStyle w:val="HTMLCode"/>
                <w:rFonts w:asciiTheme="minorHAnsi" w:hAnsiTheme="minorHAnsi" w:cstheme="minorHAnsi"/>
                <w:color w:val="1A1816"/>
              </w:rPr>
              <w:t>db.hostname</w:t>
            </w:r>
            <w:proofErr w:type="spellEnd"/>
            <w:proofErr w:type="gramEnd"/>
            <w:r>
              <w:rPr>
                <w:rStyle w:val="HTMLCode"/>
                <w:rFonts w:asciiTheme="minorHAnsi" w:hAnsiTheme="minorHAnsi" w:cstheme="minorHAnsi"/>
                <w:color w:val="1A1816"/>
              </w:rPr>
              <w:br/>
            </w:r>
            <w:proofErr w:type="spellStart"/>
            <w:r w:rsidRPr="000C3948">
              <w:rPr>
                <w:rStyle w:val="HTMLCode"/>
                <w:rFonts w:asciiTheme="minorHAnsi" w:hAnsiTheme="minorHAnsi" w:cstheme="minorHAnsi"/>
                <w:color w:val="1A1816"/>
              </w:rPr>
              <w:t>db.port</w:t>
            </w:r>
            <w:proofErr w:type="spellEnd"/>
            <w:r>
              <w:rPr>
                <w:rStyle w:val="HTMLCode"/>
                <w:rFonts w:asciiTheme="minorHAnsi" w:hAnsiTheme="minorHAnsi" w:cstheme="minorHAnsi"/>
                <w:color w:val="1A1816"/>
              </w:rPr>
              <w:br/>
            </w:r>
            <w:proofErr w:type="spellStart"/>
            <w:r w:rsidRPr="000C3948">
              <w:rPr>
                <w:rStyle w:val="HTMLCode"/>
                <w:rFonts w:asciiTheme="minorHAnsi" w:hAnsiTheme="minorHAnsi" w:cstheme="minorHAnsi"/>
                <w:color w:val="1A1816"/>
              </w:rPr>
              <w:t>db.servicename</w:t>
            </w:r>
            <w:proofErr w:type="spellEnd"/>
            <w:r>
              <w:rPr>
                <w:rStyle w:val="HTMLCode"/>
                <w:rFonts w:asciiTheme="minorHAnsi" w:hAnsiTheme="minorHAnsi" w:cstheme="minorHAnsi"/>
                <w:color w:val="1A1816"/>
              </w:rPr>
              <w:br/>
            </w:r>
            <w:proofErr w:type="spellStart"/>
            <w:r w:rsidRPr="000C3948">
              <w:rPr>
                <w:rStyle w:val="HTMLCode"/>
                <w:rFonts w:asciiTheme="minorHAnsi" w:hAnsiTheme="minorHAnsi" w:cstheme="minorHAnsi"/>
                <w:color w:val="1A1816"/>
              </w:rPr>
              <w:t>db.sid</w:t>
            </w:r>
            <w:proofErr w:type="spellEnd"/>
          </w:p>
        </w:tc>
      </w:tr>
      <w:tr w:rsidR="0006129D" w14:paraId="3CFA0B06" w14:textId="77777777" w:rsidTr="00A25A96">
        <w:trPr>
          <w:trHeight w:val="248"/>
        </w:trPr>
        <w:tc>
          <w:tcPr>
            <w:tcW w:w="2963" w:type="dxa"/>
            <w:vAlign w:val="bottom"/>
          </w:tcPr>
          <w:p w14:paraId="277B1675" w14:textId="77777777" w:rsidR="0006129D" w:rsidRPr="000C3948" w:rsidRDefault="0006129D" w:rsidP="00A25A96">
            <w:pPr>
              <w:rPr>
                <w:rFonts w:cstheme="minorHAnsi"/>
              </w:rPr>
            </w:pPr>
            <w:proofErr w:type="spellStart"/>
            <w:r w:rsidRPr="000C3948">
              <w:rPr>
                <w:rFonts w:cstheme="minorHAnsi"/>
                <w:color w:val="000000"/>
              </w:rPr>
              <w:t>PlsqlAuthenticationMode</w:t>
            </w:r>
            <w:proofErr w:type="spellEnd"/>
            <w:r w:rsidRPr="000C3948">
              <w:rPr>
                <w:rFonts w:cstheme="minorHAnsi"/>
                <w:color w:val="000000"/>
              </w:rPr>
              <w:t xml:space="preserve"> </w:t>
            </w:r>
          </w:p>
        </w:tc>
        <w:tc>
          <w:tcPr>
            <w:tcW w:w="3826" w:type="dxa"/>
          </w:tcPr>
          <w:p w14:paraId="3819485E" w14:textId="77777777" w:rsidR="0006129D" w:rsidRPr="000C3948" w:rsidRDefault="0006129D" w:rsidP="00A25A96">
            <w:pPr>
              <w:rPr>
                <w:rFonts w:cstheme="minorHAnsi"/>
              </w:rPr>
            </w:pPr>
            <w:proofErr w:type="spellStart"/>
            <w:proofErr w:type="gramStart"/>
            <w:r w:rsidRPr="000C3948">
              <w:rPr>
                <w:rFonts w:cstheme="minorHAnsi"/>
                <w:color w:val="1A1816"/>
                <w:sz w:val="21"/>
                <w:szCs w:val="21"/>
                <w:shd w:val="clear" w:color="auto" w:fill="FFFFFF"/>
              </w:rPr>
              <w:t>security.requestAuthenticationFunction</w:t>
            </w:r>
            <w:proofErr w:type="spellEnd"/>
            <w:proofErr w:type="gramEnd"/>
          </w:p>
        </w:tc>
      </w:tr>
      <w:tr w:rsidR="0006129D" w14:paraId="50C22876" w14:textId="77777777" w:rsidTr="00A25A96">
        <w:trPr>
          <w:trHeight w:val="235"/>
        </w:trPr>
        <w:tc>
          <w:tcPr>
            <w:tcW w:w="2963" w:type="dxa"/>
            <w:vAlign w:val="bottom"/>
          </w:tcPr>
          <w:p w14:paraId="5F85CCF4" w14:textId="77777777" w:rsidR="0006129D" w:rsidRPr="000C3948" w:rsidRDefault="0006129D" w:rsidP="00A25A96">
            <w:pPr>
              <w:rPr>
                <w:rFonts w:cstheme="minorHAnsi"/>
              </w:rPr>
            </w:pPr>
            <w:proofErr w:type="spellStart"/>
            <w:r w:rsidRPr="000C3948">
              <w:rPr>
                <w:rFonts w:cstheme="minorHAnsi"/>
                <w:color w:val="000000"/>
              </w:rPr>
              <w:t>PlsqlSessionStateManagement</w:t>
            </w:r>
            <w:proofErr w:type="spellEnd"/>
            <w:r w:rsidRPr="000C3948">
              <w:rPr>
                <w:rFonts w:cstheme="minorHAnsi"/>
                <w:color w:val="000000"/>
              </w:rPr>
              <w:t xml:space="preserve"> </w:t>
            </w:r>
          </w:p>
        </w:tc>
        <w:tc>
          <w:tcPr>
            <w:tcW w:w="3826" w:type="dxa"/>
          </w:tcPr>
          <w:p w14:paraId="2B149C6F" w14:textId="77777777" w:rsidR="0006129D" w:rsidRPr="000C3948" w:rsidRDefault="0006129D" w:rsidP="00A25A96">
            <w:pPr>
              <w:rPr>
                <w:rFonts w:cstheme="minorHAnsi"/>
              </w:rPr>
            </w:pPr>
            <w:r w:rsidRPr="000C3948">
              <w:rPr>
                <w:rFonts w:cstheme="minorHAnsi"/>
              </w:rPr>
              <w:t>N/A</w:t>
            </w:r>
          </w:p>
        </w:tc>
      </w:tr>
      <w:tr w:rsidR="0006129D" w14:paraId="3928153B" w14:textId="77777777" w:rsidTr="00A25A96">
        <w:trPr>
          <w:trHeight w:val="248"/>
        </w:trPr>
        <w:tc>
          <w:tcPr>
            <w:tcW w:w="2963" w:type="dxa"/>
            <w:vAlign w:val="bottom"/>
          </w:tcPr>
          <w:p w14:paraId="4397246A" w14:textId="77777777" w:rsidR="0006129D" w:rsidRPr="000C3948" w:rsidRDefault="0006129D" w:rsidP="00A25A96">
            <w:pPr>
              <w:rPr>
                <w:rFonts w:cstheme="minorHAnsi"/>
              </w:rPr>
            </w:pPr>
            <w:proofErr w:type="spellStart"/>
            <w:r w:rsidRPr="000C3948">
              <w:rPr>
                <w:rFonts w:cstheme="minorHAnsi"/>
                <w:color w:val="000000"/>
              </w:rPr>
              <w:t>PlsqlDocumentTablename</w:t>
            </w:r>
            <w:proofErr w:type="spellEnd"/>
            <w:r w:rsidRPr="000C3948">
              <w:rPr>
                <w:rFonts w:cstheme="minorHAnsi"/>
                <w:color w:val="000000"/>
              </w:rPr>
              <w:t xml:space="preserve"> </w:t>
            </w:r>
          </w:p>
        </w:tc>
        <w:tc>
          <w:tcPr>
            <w:tcW w:w="3826" w:type="dxa"/>
          </w:tcPr>
          <w:p w14:paraId="185CBF6A" w14:textId="77777777" w:rsidR="0006129D" w:rsidRPr="000C3948" w:rsidRDefault="0006129D" w:rsidP="00A25A96">
            <w:pPr>
              <w:rPr>
                <w:rFonts w:cstheme="minorHAnsi"/>
              </w:rPr>
            </w:pPr>
            <w:proofErr w:type="spellStart"/>
            <w:proofErr w:type="gramStart"/>
            <w:r w:rsidRPr="000C3948">
              <w:rPr>
                <w:rFonts w:cstheme="minorHAnsi"/>
                <w:color w:val="1A1816"/>
                <w:sz w:val="21"/>
                <w:szCs w:val="21"/>
                <w:shd w:val="clear" w:color="auto" w:fill="FFFFFF"/>
              </w:rPr>
              <w:t>owa.docTable</w:t>
            </w:r>
            <w:proofErr w:type="spellEnd"/>
            <w:proofErr w:type="gramEnd"/>
          </w:p>
        </w:tc>
      </w:tr>
      <w:tr w:rsidR="0006129D" w14:paraId="119014F8" w14:textId="77777777" w:rsidTr="00A25A96">
        <w:trPr>
          <w:trHeight w:val="235"/>
        </w:trPr>
        <w:tc>
          <w:tcPr>
            <w:tcW w:w="2963" w:type="dxa"/>
            <w:vAlign w:val="bottom"/>
          </w:tcPr>
          <w:p w14:paraId="51C35C76" w14:textId="77777777" w:rsidR="0006129D" w:rsidRPr="000C3948" w:rsidRDefault="0006129D" w:rsidP="00A25A96">
            <w:pPr>
              <w:rPr>
                <w:rFonts w:cstheme="minorHAnsi"/>
              </w:rPr>
            </w:pPr>
            <w:proofErr w:type="spellStart"/>
            <w:r w:rsidRPr="000C3948">
              <w:rPr>
                <w:rFonts w:cstheme="minorHAnsi"/>
                <w:color w:val="000000"/>
              </w:rPr>
              <w:t>PlsqlDocumentPath</w:t>
            </w:r>
            <w:proofErr w:type="spellEnd"/>
            <w:r w:rsidRPr="000C3948">
              <w:rPr>
                <w:rFonts w:cstheme="minorHAnsi"/>
                <w:color w:val="000000"/>
              </w:rPr>
              <w:t xml:space="preserve"> </w:t>
            </w:r>
          </w:p>
        </w:tc>
        <w:tc>
          <w:tcPr>
            <w:tcW w:w="3826" w:type="dxa"/>
          </w:tcPr>
          <w:p w14:paraId="4EBF0783" w14:textId="77777777" w:rsidR="0006129D" w:rsidRPr="000C3948" w:rsidRDefault="0006129D" w:rsidP="00A25A96">
            <w:pPr>
              <w:rPr>
                <w:rFonts w:cstheme="minorHAnsi"/>
              </w:rPr>
            </w:pPr>
            <w:r w:rsidRPr="000C3948">
              <w:rPr>
                <w:rFonts w:cstheme="minorHAnsi"/>
              </w:rPr>
              <w:t>N/A</w:t>
            </w:r>
          </w:p>
        </w:tc>
      </w:tr>
      <w:tr w:rsidR="0006129D" w14:paraId="27821316" w14:textId="77777777" w:rsidTr="00A25A96">
        <w:trPr>
          <w:trHeight w:val="248"/>
        </w:trPr>
        <w:tc>
          <w:tcPr>
            <w:tcW w:w="2963" w:type="dxa"/>
            <w:vAlign w:val="bottom"/>
          </w:tcPr>
          <w:p w14:paraId="5F81228B" w14:textId="77777777" w:rsidR="0006129D" w:rsidRPr="000C3948" w:rsidRDefault="0006129D" w:rsidP="00A25A96">
            <w:pPr>
              <w:rPr>
                <w:rFonts w:cstheme="minorHAnsi"/>
              </w:rPr>
            </w:pPr>
            <w:proofErr w:type="spellStart"/>
            <w:r w:rsidRPr="000C3948">
              <w:rPr>
                <w:rFonts w:cstheme="minorHAnsi"/>
                <w:color w:val="000000"/>
              </w:rPr>
              <w:t>PlsqlDocumentProcedure</w:t>
            </w:r>
            <w:proofErr w:type="spellEnd"/>
            <w:r w:rsidRPr="000C3948">
              <w:rPr>
                <w:rFonts w:cstheme="minorHAnsi"/>
                <w:color w:val="000000"/>
              </w:rPr>
              <w:t xml:space="preserve"> </w:t>
            </w:r>
          </w:p>
        </w:tc>
        <w:tc>
          <w:tcPr>
            <w:tcW w:w="3826" w:type="dxa"/>
          </w:tcPr>
          <w:p w14:paraId="78170E07" w14:textId="77777777" w:rsidR="0006129D" w:rsidRPr="000C3948" w:rsidRDefault="0006129D" w:rsidP="00A25A96">
            <w:pPr>
              <w:rPr>
                <w:rFonts w:cstheme="minorHAnsi"/>
              </w:rPr>
            </w:pPr>
            <w:r w:rsidRPr="000C3948">
              <w:rPr>
                <w:rFonts w:cstheme="minorHAnsi"/>
              </w:rPr>
              <w:t>N/A</w:t>
            </w:r>
          </w:p>
        </w:tc>
      </w:tr>
      <w:tr w:rsidR="0006129D" w14:paraId="09897ABD" w14:textId="77777777" w:rsidTr="00A25A96">
        <w:trPr>
          <w:trHeight w:val="235"/>
        </w:trPr>
        <w:tc>
          <w:tcPr>
            <w:tcW w:w="2963" w:type="dxa"/>
            <w:vAlign w:val="bottom"/>
          </w:tcPr>
          <w:p w14:paraId="4423063D" w14:textId="77777777" w:rsidR="0006129D" w:rsidRPr="000C3948" w:rsidRDefault="0006129D" w:rsidP="00A25A96">
            <w:pPr>
              <w:rPr>
                <w:rFonts w:cstheme="minorHAnsi"/>
              </w:rPr>
            </w:pPr>
            <w:proofErr w:type="spellStart"/>
            <w:r w:rsidRPr="000C3948">
              <w:rPr>
                <w:rFonts w:cstheme="minorHAnsi"/>
                <w:color w:val="000000"/>
              </w:rPr>
              <w:t>PlsqlDefaultPage</w:t>
            </w:r>
            <w:proofErr w:type="spellEnd"/>
            <w:r w:rsidRPr="000C3948">
              <w:rPr>
                <w:rFonts w:cstheme="minorHAnsi"/>
                <w:color w:val="000000"/>
              </w:rPr>
              <w:t xml:space="preserve"> </w:t>
            </w:r>
          </w:p>
        </w:tc>
        <w:tc>
          <w:tcPr>
            <w:tcW w:w="3826" w:type="dxa"/>
          </w:tcPr>
          <w:p w14:paraId="0EB3246F" w14:textId="77777777" w:rsidR="0006129D" w:rsidRPr="000C3948" w:rsidRDefault="0006129D" w:rsidP="00A25A96">
            <w:pPr>
              <w:rPr>
                <w:rFonts w:cstheme="minorHAnsi"/>
              </w:rPr>
            </w:pPr>
            <w:proofErr w:type="spellStart"/>
            <w:proofErr w:type="gramStart"/>
            <w:r w:rsidRPr="000C3948">
              <w:rPr>
                <w:rFonts w:cstheme="minorHAnsi"/>
                <w:color w:val="1A1816"/>
                <w:sz w:val="21"/>
                <w:szCs w:val="21"/>
                <w:shd w:val="clear" w:color="auto" w:fill="FFFFFF"/>
              </w:rPr>
              <w:t>misc.defaultPage</w:t>
            </w:r>
            <w:proofErr w:type="spellEnd"/>
            <w:proofErr w:type="gramEnd"/>
          </w:p>
        </w:tc>
      </w:tr>
      <w:tr w:rsidR="0006129D" w14:paraId="19DA4282" w14:textId="77777777" w:rsidTr="00A25A96">
        <w:trPr>
          <w:trHeight w:val="248"/>
        </w:trPr>
        <w:tc>
          <w:tcPr>
            <w:tcW w:w="2963" w:type="dxa"/>
            <w:vAlign w:val="bottom"/>
          </w:tcPr>
          <w:p w14:paraId="7A3651EA" w14:textId="77777777" w:rsidR="0006129D" w:rsidRPr="000C3948" w:rsidRDefault="0006129D" w:rsidP="00A25A96">
            <w:pPr>
              <w:rPr>
                <w:rFonts w:cstheme="minorHAnsi"/>
              </w:rPr>
            </w:pPr>
            <w:proofErr w:type="spellStart"/>
            <w:r w:rsidRPr="000C3948">
              <w:rPr>
                <w:rFonts w:cstheme="minorHAnsi"/>
                <w:color w:val="000000"/>
              </w:rPr>
              <w:t>PlsqlErrorStyle</w:t>
            </w:r>
            <w:proofErr w:type="spellEnd"/>
            <w:r w:rsidRPr="000C3948">
              <w:rPr>
                <w:rFonts w:cstheme="minorHAnsi"/>
                <w:color w:val="000000"/>
              </w:rPr>
              <w:t xml:space="preserve"> </w:t>
            </w:r>
          </w:p>
        </w:tc>
        <w:tc>
          <w:tcPr>
            <w:tcW w:w="3826" w:type="dxa"/>
          </w:tcPr>
          <w:p w14:paraId="10F17320" w14:textId="77777777" w:rsidR="0006129D" w:rsidRPr="000C3948" w:rsidRDefault="0006129D" w:rsidP="00A25A96">
            <w:pPr>
              <w:rPr>
                <w:rFonts w:cstheme="minorHAnsi"/>
              </w:rPr>
            </w:pPr>
            <w:proofErr w:type="spellStart"/>
            <w:proofErr w:type="gramStart"/>
            <w:r w:rsidRPr="000C3948">
              <w:rPr>
                <w:rFonts w:cstheme="minorHAnsi"/>
                <w:color w:val="1A1816"/>
                <w:sz w:val="21"/>
                <w:szCs w:val="21"/>
                <w:shd w:val="clear" w:color="auto" w:fill="FFFFFF"/>
              </w:rPr>
              <w:t>debug.printDebugToScreen</w:t>
            </w:r>
            <w:proofErr w:type="spellEnd"/>
            <w:proofErr w:type="gramEnd"/>
          </w:p>
        </w:tc>
      </w:tr>
    </w:tbl>
    <w:p w14:paraId="65362B53" w14:textId="77777777" w:rsidR="0006129D" w:rsidRDefault="0006129D" w:rsidP="0006129D">
      <w:r>
        <w:tab/>
      </w:r>
      <w:r>
        <w:tab/>
      </w:r>
    </w:p>
    <w:p w14:paraId="6A28EE89" w14:textId="77777777" w:rsidR="0006129D" w:rsidRDefault="0006129D" w:rsidP="0006129D">
      <w:r>
        <w:t>As an example, for DADS config:</w:t>
      </w:r>
    </w:p>
    <w:p w14:paraId="3F53E060"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&lt;Location /area51c_nm3web&gt;</w:t>
      </w:r>
    </w:p>
    <w:p w14:paraId="0FD39E37"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SetHandler</w:t>
      </w:r>
      <w:proofErr w:type="spellEnd"/>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pls_handler</w:t>
      </w:r>
      <w:proofErr w:type="spellEnd"/>
    </w:p>
    <w:p w14:paraId="44696791"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Order </w:t>
      </w:r>
      <w:proofErr w:type="spellStart"/>
      <w:proofErr w:type="gramStart"/>
      <w:r w:rsidRPr="000C3948">
        <w:rPr>
          <w:rFonts w:ascii="Times New Roman" w:hAnsi="Times New Roman"/>
          <w:color w:val="4F81BD" w:themeColor="accent1"/>
          <w:sz w:val="20"/>
          <w:szCs w:val="20"/>
        </w:rPr>
        <w:t>allow,deny</w:t>
      </w:r>
      <w:proofErr w:type="spellEnd"/>
      <w:proofErr w:type="gramEnd"/>
    </w:p>
    <w:p w14:paraId="1AB6F960"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Allow from All</w:t>
      </w:r>
    </w:p>
    <w:p w14:paraId="7889873A"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AllowOverride</w:t>
      </w:r>
      <w:proofErr w:type="spellEnd"/>
      <w:r w:rsidRPr="000C3948">
        <w:rPr>
          <w:rFonts w:ascii="Times New Roman" w:hAnsi="Times New Roman"/>
          <w:color w:val="4F81BD" w:themeColor="accent1"/>
          <w:sz w:val="20"/>
          <w:szCs w:val="20"/>
        </w:rPr>
        <w:t xml:space="preserve"> None</w:t>
      </w:r>
    </w:p>
    <w:p w14:paraId="4F15B47B"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PlsqlDatabaseUsername</w:t>
      </w:r>
      <w:proofErr w:type="spellEnd"/>
      <w:r w:rsidRPr="000C3948">
        <w:rPr>
          <w:rFonts w:ascii="Times New Roman" w:hAnsi="Times New Roman"/>
          <w:color w:val="4F81BD" w:themeColor="accent1"/>
          <w:sz w:val="20"/>
          <w:szCs w:val="20"/>
        </w:rPr>
        <w:t xml:space="preserve"> </w:t>
      </w:r>
      <w:r>
        <w:rPr>
          <w:rFonts w:ascii="Times New Roman" w:hAnsi="Times New Roman"/>
          <w:color w:val="4F81BD" w:themeColor="accent1"/>
          <w:sz w:val="20"/>
          <w:szCs w:val="20"/>
        </w:rPr>
        <w:t>&lt;DB username&gt;</w:t>
      </w:r>
    </w:p>
    <w:p w14:paraId="0EB9A8A1"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PlsqlDatabasePassword</w:t>
      </w:r>
      <w:proofErr w:type="spellEnd"/>
      <w:r w:rsidRPr="000C3948">
        <w:rPr>
          <w:rFonts w:ascii="Times New Roman" w:hAnsi="Times New Roman"/>
          <w:color w:val="4F81BD" w:themeColor="accent1"/>
          <w:sz w:val="20"/>
          <w:szCs w:val="20"/>
        </w:rPr>
        <w:t xml:space="preserve"> </w:t>
      </w:r>
      <w:r>
        <w:rPr>
          <w:rFonts w:ascii="Times New Roman" w:hAnsi="Times New Roman"/>
          <w:color w:val="4F81BD" w:themeColor="accent1"/>
          <w:sz w:val="20"/>
          <w:szCs w:val="20"/>
        </w:rPr>
        <w:t>&lt;DB Password&gt;</w:t>
      </w:r>
    </w:p>
    <w:p w14:paraId="0386E915"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PlsqlDatabaseConnectString</w:t>
      </w:r>
      <w:proofErr w:type="spellEnd"/>
      <w:r w:rsidRPr="000C3948">
        <w:rPr>
          <w:rFonts w:ascii="Times New Roman" w:hAnsi="Times New Roman"/>
          <w:color w:val="4F81BD" w:themeColor="accent1"/>
          <w:sz w:val="20"/>
          <w:szCs w:val="20"/>
        </w:rPr>
        <w:t xml:space="preserve"> </w:t>
      </w:r>
      <w:proofErr w:type="gramStart"/>
      <w:r w:rsidRPr="000C3948">
        <w:rPr>
          <w:rFonts w:ascii="Times New Roman" w:hAnsi="Times New Roman"/>
          <w:color w:val="4F81BD" w:themeColor="accent1"/>
          <w:sz w:val="20"/>
          <w:szCs w:val="20"/>
        </w:rPr>
        <w:t>sgsprdodb01.bentleyhosting.com:1521:area</w:t>
      </w:r>
      <w:proofErr w:type="gramEnd"/>
      <w:r w:rsidRPr="000C3948">
        <w:rPr>
          <w:rFonts w:ascii="Times New Roman" w:hAnsi="Times New Roman"/>
          <w:color w:val="4F81BD" w:themeColor="accent1"/>
          <w:sz w:val="20"/>
          <w:szCs w:val="20"/>
        </w:rPr>
        <w:t xml:space="preserve">51c </w:t>
      </w:r>
      <w:proofErr w:type="spellStart"/>
      <w:r w:rsidRPr="000C3948">
        <w:rPr>
          <w:rFonts w:ascii="Times New Roman" w:hAnsi="Times New Roman"/>
          <w:color w:val="4F81BD" w:themeColor="accent1"/>
          <w:sz w:val="20"/>
          <w:szCs w:val="20"/>
        </w:rPr>
        <w:t>SIDFormat</w:t>
      </w:r>
      <w:proofErr w:type="spellEnd"/>
    </w:p>
    <w:p w14:paraId="69A86DC5"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PlsqlAuthenticationMode</w:t>
      </w:r>
      <w:proofErr w:type="spellEnd"/>
      <w:r w:rsidRPr="000C3948">
        <w:rPr>
          <w:rFonts w:ascii="Times New Roman" w:hAnsi="Times New Roman"/>
          <w:color w:val="4F81BD" w:themeColor="accent1"/>
          <w:sz w:val="20"/>
          <w:szCs w:val="20"/>
        </w:rPr>
        <w:t xml:space="preserve"> Basic</w:t>
      </w:r>
    </w:p>
    <w:p w14:paraId="7D87FFAC"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PlsqlSessionStateManagement</w:t>
      </w:r>
      <w:proofErr w:type="spellEnd"/>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StatelessWithResetPackageState</w:t>
      </w:r>
      <w:proofErr w:type="spellEnd"/>
    </w:p>
    <w:p w14:paraId="656852E8"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PlsqlDocumentTablename</w:t>
      </w:r>
      <w:proofErr w:type="spellEnd"/>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nm_upload_files</w:t>
      </w:r>
      <w:proofErr w:type="spellEnd"/>
    </w:p>
    <w:p w14:paraId="6E417DFF"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PlsqlDocumentPath</w:t>
      </w:r>
      <w:proofErr w:type="spellEnd"/>
      <w:r w:rsidRPr="000C3948">
        <w:rPr>
          <w:rFonts w:ascii="Times New Roman" w:hAnsi="Times New Roman"/>
          <w:color w:val="4F81BD" w:themeColor="accent1"/>
          <w:sz w:val="20"/>
          <w:szCs w:val="20"/>
        </w:rPr>
        <w:t xml:space="preserve"> docs</w:t>
      </w:r>
    </w:p>
    <w:p w14:paraId="618B992B"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PlsqlDocumentProcedure</w:t>
      </w:r>
      <w:proofErr w:type="spellEnd"/>
      <w:r w:rsidRPr="000C3948">
        <w:rPr>
          <w:rFonts w:ascii="Times New Roman" w:hAnsi="Times New Roman"/>
          <w:color w:val="4F81BD" w:themeColor="accent1"/>
          <w:sz w:val="20"/>
          <w:szCs w:val="20"/>
        </w:rPr>
        <w:t xml:space="preserve"> nm3web.process_download</w:t>
      </w:r>
    </w:p>
    <w:p w14:paraId="437FF870"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PlsqlDefaultPage</w:t>
      </w:r>
      <w:proofErr w:type="spellEnd"/>
      <w:r w:rsidRPr="000C3948">
        <w:rPr>
          <w:rFonts w:ascii="Times New Roman" w:hAnsi="Times New Roman"/>
          <w:color w:val="4F81BD" w:themeColor="accent1"/>
          <w:sz w:val="20"/>
          <w:szCs w:val="20"/>
        </w:rPr>
        <w:t xml:space="preserve"> nm3web.main_menu</w:t>
      </w:r>
    </w:p>
    <w:p w14:paraId="1F6AB728"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PlsqlErrorStyle</w:t>
      </w:r>
      <w:proofErr w:type="spellEnd"/>
      <w:r w:rsidRPr="000C3948">
        <w:rPr>
          <w:rFonts w:ascii="Times New Roman" w:hAnsi="Times New Roman"/>
          <w:color w:val="4F81BD" w:themeColor="accent1"/>
          <w:sz w:val="20"/>
          <w:szCs w:val="20"/>
        </w:rPr>
        <w:t xml:space="preserve"> </w:t>
      </w:r>
      <w:proofErr w:type="spellStart"/>
      <w:r w:rsidRPr="000C3948">
        <w:rPr>
          <w:rFonts w:ascii="Times New Roman" w:hAnsi="Times New Roman"/>
          <w:color w:val="4F81BD" w:themeColor="accent1"/>
          <w:sz w:val="20"/>
          <w:szCs w:val="20"/>
        </w:rPr>
        <w:t>DebugStyle</w:t>
      </w:r>
      <w:proofErr w:type="spellEnd"/>
    </w:p>
    <w:p w14:paraId="5C014488"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&lt;/Location&gt;</w:t>
      </w:r>
    </w:p>
    <w:p w14:paraId="37AF0ECA" w14:textId="77777777" w:rsidR="0006129D" w:rsidRDefault="0006129D" w:rsidP="0006129D">
      <w:pPr>
        <w:pStyle w:val="spacer"/>
        <w:ind w:left="720"/>
        <w:rPr>
          <w:color w:val="4F81BD" w:themeColor="accent1"/>
          <w:sz w:val="20"/>
          <w:szCs w:val="20"/>
        </w:rPr>
      </w:pPr>
    </w:p>
    <w:p w14:paraId="51D73F1D" w14:textId="77777777" w:rsidR="0006129D" w:rsidRDefault="0006129D" w:rsidP="0006129D">
      <w:r w:rsidRPr="000C3948">
        <w:lastRenderedPageBreak/>
        <w:t>The corresponding ORDS XML file would contain:</w:t>
      </w:r>
    </w:p>
    <w:p w14:paraId="499D0C4F" w14:textId="77777777" w:rsidR="0006129D" w:rsidRDefault="0006129D" w:rsidP="0006129D">
      <w:pPr>
        <w:ind w:left="720"/>
        <w:rPr>
          <w:rFonts w:ascii="Times New Roman" w:eastAsia="Times New Roman" w:hAnsi="Times New Roman" w:cs="Times New Roman"/>
          <w:color w:val="4F81BD" w:themeColor="accent1"/>
          <w:sz w:val="20"/>
          <w:szCs w:val="20"/>
        </w:rPr>
      </w:pPr>
      <w:r w:rsidRPr="000C3948">
        <w:rPr>
          <w:rFonts w:ascii="Times New Roman" w:eastAsia="Times New Roman" w:hAnsi="Times New Roman" w:cs="Times New Roman"/>
          <w:color w:val="4F81BD" w:themeColor="accent1"/>
          <w:sz w:val="20"/>
          <w:szCs w:val="20"/>
        </w:rPr>
        <w:t>&lt;properties&gt;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key="db.password"&gt;@059B245BB5358142F47CBC8DF3273EC95D80CFA2A61B009A41&lt;/entry&gt;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w:t>
      </w:r>
      <w:proofErr w:type="spellStart"/>
      <w:r w:rsidRPr="000C3948">
        <w:rPr>
          <w:rFonts w:ascii="Times New Roman" w:eastAsia="Times New Roman" w:hAnsi="Times New Roman" w:cs="Times New Roman"/>
          <w:color w:val="4F81BD" w:themeColor="accent1"/>
          <w:sz w:val="20"/>
          <w:szCs w:val="20"/>
        </w:rPr>
        <w:t>db.username</w:t>
      </w:r>
      <w:proofErr w:type="spellEnd"/>
      <w:r w:rsidRPr="000C3948">
        <w:rPr>
          <w:rFonts w:ascii="Times New Roman" w:eastAsia="Times New Roman" w:hAnsi="Times New Roman" w:cs="Times New Roman"/>
          <w:color w:val="4F81BD" w:themeColor="accent1"/>
          <w:sz w:val="20"/>
          <w:szCs w:val="20"/>
        </w:rPr>
        <w:t>"&gt;</w:t>
      </w:r>
      <w:proofErr w:type="spellStart"/>
      <w:r w:rsidRPr="000C3948">
        <w:rPr>
          <w:rFonts w:ascii="Times New Roman" w:eastAsia="Times New Roman" w:hAnsi="Times New Roman" w:cs="Times New Roman"/>
          <w:color w:val="4F81BD" w:themeColor="accent1"/>
          <w:sz w:val="20"/>
          <w:szCs w:val="20"/>
        </w:rPr>
        <w:t>transinfo</w:t>
      </w:r>
      <w:proofErr w:type="spellEnd"/>
      <w:r w:rsidRPr="000C3948">
        <w:rPr>
          <w:rFonts w:ascii="Times New Roman" w:eastAsia="Times New Roman" w:hAnsi="Times New Roman" w:cs="Times New Roman"/>
          <w:color w:val="4F81BD" w:themeColor="accent1"/>
          <w:sz w:val="20"/>
          <w:szCs w:val="20"/>
        </w:rPr>
        <w:t>&lt;/entry&gt;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w:t>
      </w:r>
      <w:proofErr w:type="spellStart"/>
      <w:r w:rsidRPr="000C3948">
        <w:rPr>
          <w:rFonts w:ascii="Times New Roman" w:eastAsia="Times New Roman" w:hAnsi="Times New Roman" w:cs="Times New Roman"/>
          <w:color w:val="4F81BD" w:themeColor="accent1"/>
          <w:sz w:val="20"/>
          <w:szCs w:val="20"/>
        </w:rPr>
        <w:t>db.servicename</w:t>
      </w:r>
      <w:proofErr w:type="spellEnd"/>
      <w:r w:rsidRPr="000C3948">
        <w:rPr>
          <w:rFonts w:ascii="Times New Roman" w:eastAsia="Times New Roman" w:hAnsi="Times New Roman" w:cs="Times New Roman"/>
          <w:color w:val="4F81BD" w:themeColor="accent1"/>
          <w:sz w:val="20"/>
          <w:szCs w:val="20"/>
        </w:rPr>
        <w:t>"&gt;OREK19P.bentley.com&lt;/entry&gt;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w:t>
      </w:r>
      <w:proofErr w:type="spellStart"/>
      <w:r w:rsidRPr="000C3948">
        <w:rPr>
          <w:rFonts w:ascii="Times New Roman" w:eastAsia="Times New Roman" w:hAnsi="Times New Roman" w:cs="Times New Roman"/>
          <w:color w:val="4F81BD" w:themeColor="accent1"/>
          <w:sz w:val="20"/>
          <w:szCs w:val="20"/>
        </w:rPr>
        <w:t>owa.docTable</w:t>
      </w:r>
      <w:proofErr w:type="spellEnd"/>
      <w:r w:rsidRPr="000C3948">
        <w:rPr>
          <w:rFonts w:ascii="Times New Roman" w:eastAsia="Times New Roman" w:hAnsi="Times New Roman" w:cs="Times New Roman"/>
          <w:color w:val="4F81BD" w:themeColor="accent1"/>
          <w:sz w:val="20"/>
          <w:szCs w:val="20"/>
        </w:rPr>
        <w:t>"&gt;</w:t>
      </w:r>
      <w:proofErr w:type="spellStart"/>
      <w:r w:rsidRPr="000C3948">
        <w:rPr>
          <w:rFonts w:ascii="Times New Roman" w:eastAsia="Times New Roman" w:hAnsi="Times New Roman" w:cs="Times New Roman"/>
          <w:color w:val="4F81BD" w:themeColor="accent1"/>
          <w:sz w:val="20"/>
          <w:szCs w:val="20"/>
        </w:rPr>
        <w:t>nm_upload_files</w:t>
      </w:r>
      <w:proofErr w:type="spellEnd"/>
      <w:r w:rsidRPr="000C3948">
        <w:rPr>
          <w:rFonts w:ascii="Times New Roman" w:eastAsia="Times New Roman" w:hAnsi="Times New Roman" w:cs="Times New Roman"/>
          <w:color w:val="4F81BD" w:themeColor="accent1"/>
          <w:sz w:val="20"/>
          <w:szCs w:val="20"/>
        </w:rPr>
        <w:t>&lt;/entry&gt;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w:t>
      </w:r>
      <w:proofErr w:type="spellStart"/>
      <w:r w:rsidRPr="000C3948">
        <w:rPr>
          <w:rFonts w:ascii="Times New Roman" w:eastAsia="Times New Roman" w:hAnsi="Times New Roman" w:cs="Times New Roman"/>
          <w:color w:val="4F81BD" w:themeColor="accent1"/>
          <w:sz w:val="20"/>
          <w:szCs w:val="20"/>
        </w:rPr>
        <w:t>misc.defaultPage</w:t>
      </w:r>
      <w:proofErr w:type="spellEnd"/>
      <w:r w:rsidRPr="000C3948">
        <w:rPr>
          <w:rFonts w:ascii="Times New Roman" w:eastAsia="Times New Roman" w:hAnsi="Times New Roman" w:cs="Times New Roman"/>
          <w:color w:val="4F81BD" w:themeColor="accent1"/>
          <w:sz w:val="20"/>
          <w:szCs w:val="20"/>
        </w:rPr>
        <w:t>"&gt;nm3web.main_menu&lt;/entry&gt;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w:t>
      </w:r>
      <w:proofErr w:type="spellStart"/>
      <w:r w:rsidRPr="000C3948">
        <w:rPr>
          <w:rFonts w:ascii="Times New Roman" w:eastAsia="Times New Roman" w:hAnsi="Times New Roman" w:cs="Times New Roman"/>
          <w:color w:val="4F81BD" w:themeColor="accent1"/>
          <w:sz w:val="20"/>
          <w:szCs w:val="20"/>
        </w:rPr>
        <w:t>debug.printDebugToScreen</w:t>
      </w:r>
      <w:proofErr w:type="spellEnd"/>
      <w:r w:rsidRPr="000C3948">
        <w:rPr>
          <w:rFonts w:ascii="Times New Roman" w:eastAsia="Times New Roman" w:hAnsi="Times New Roman" w:cs="Times New Roman"/>
          <w:color w:val="4F81BD" w:themeColor="accent1"/>
          <w:sz w:val="20"/>
          <w:szCs w:val="20"/>
        </w:rPr>
        <w:t>"&gt;</w:t>
      </w:r>
      <w:proofErr w:type="spellStart"/>
      <w:r w:rsidRPr="000C3948">
        <w:rPr>
          <w:rFonts w:ascii="Times New Roman" w:eastAsia="Times New Roman" w:hAnsi="Times New Roman" w:cs="Times New Roman"/>
          <w:color w:val="4F81BD" w:themeColor="accent1"/>
          <w:sz w:val="20"/>
          <w:szCs w:val="20"/>
        </w:rPr>
        <w:t>DebugStyle</w:t>
      </w:r>
      <w:proofErr w:type="spellEnd"/>
      <w:r w:rsidRPr="000C3948">
        <w:rPr>
          <w:rFonts w:ascii="Times New Roman" w:eastAsia="Times New Roman" w:hAnsi="Times New Roman" w:cs="Times New Roman"/>
          <w:color w:val="4F81BD" w:themeColor="accent1"/>
          <w:sz w:val="20"/>
          <w:szCs w:val="20"/>
        </w:rPr>
        <w:t>&lt;/entry&gt;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&lt;/properties&gt;</w:t>
      </w:r>
    </w:p>
    <w:p w14:paraId="28EE0532" w14:textId="77777777" w:rsidR="0006129D" w:rsidRPr="00F370D8" w:rsidRDefault="0006129D" w:rsidP="0006129D">
      <w:r w:rsidRPr="00F370D8">
        <w:t xml:space="preserve">Please note, the DADS/ORDS XML mappings defined above may not correspond with what’s required for your environment. Please refer to the Oracle documentation for mapping </w:t>
      </w:r>
      <w:proofErr w:type="spellStart"/>
      <w:r w:rsidRPr="00F370D8">
        <w:t>mod_pl_sql</w:t>
      </w:r>
      <w:proofErr w:type="spellEnd"/>
      <w:r w:rsidRPr="00F370D8">
        <w:t xml:space="preserve"> settings to ORDS</w:t>
      </w:r>
      <w:r>
        <w:t xml:space="preserve"> which contains a full list of parameter mappings.</w:t>
      </w:r>
    </w:p>
    <w:p w14:paraId="7941A853" w14:textId="77777777" w:rsidR="00A85002" w:rsidRDefault="00A85002" w:rsidP="00A85002">
      <w:pPr>
        <w:pStyle w:val="Heading4"/>
        <w:ind w:left="432" w:hanging="432"/>
      </w:pPr>
      <w:bookmarkStart w:id="101" w:name="_Toc44687799"/>
      <w:bookmarkEnd w:id="100"/>
      <w:r w:rsidRPr="0068207D">
        <w:t>Configuring WebLogic to Handle HTTP Basic Challenges Correctly</w:t>
      </w:r>
      <w:bookmarkEnd w:id="101"/>
    </w:p>
    <w:p w14:paraId="66E3810B" w14:textId="77777777" w:rsidR="00A85002" w:rsidRPr="0068207D" w:rsidRDefault="00A85002" w:rsidP="00A85002"/>
    <w:p w14:paraId="40DA7DCE" w14:textId="77777777" w:rsidR="00A85002" w:rsidRDefault="00A85002" w:rsidP="009612CC">
      <w:pPr>
        <w:pStyle w:val="ListParagraph"/>
        <w:numPr>
          <w:ilvl w:val="0"/>
          <w:numId w:val="32"/>
        </w:numPr>
      </w:pPr>
      <w:r>
        <w:t>Change directory to:</w:t>
      </w:r>
    </w:p>
    <w:p w14:paraId="19191683" w14:textId="77777777" w:rsidR="00A85002" w:rsidRDefault="00A85002" w:rsidP="00A85002">
      <w:pPr>
        <w:ind w:left="1800"/>
      </w:pPr>
      <w:r>
        <w:t>&lt;Oracle Home&gt;\</w:t>
      </w:r>
      <w:proofErr w:type="spellStart"/>
      <w:r>
        <w:t>oracle_common</w:t>
      </w:r>
      <w:proofErr w:type="spellEnd"/>
      <w:r>
        <w:t>\common\bin</w:t>
      </w:r>
    </w:p>
    <w:p w14:paraId="72816EC9" w14:textId="77777777" w:rsidR="00A85002" w:rsidRDefault="00A85002" w:rsidP="00A85002">
      <w:pPr>
        <w:ind w:left="1800"/>
      </w:pPr>
      <w:proofErr w:type="spellStart"/>
      <w:r>
        <w:t>Eg.</w:t>
      </w:r>
      <w:proofErr w:type="spellEnd"/>
      <w:r>
        <w:t xml:space="preserve"> </w:t>
      </w:r>
      <w:r w:rsidRPr="00C03EF9">
        <w:t>C:\Oracle\Product\Middleware\Oracle_Home\oracle_common\common\bin</w:t>
      </w:r>
    </w:p>
    <w:p w14:paraId="6A8414FF" w14:textId="77777777" w:rsidR="00A85002" w:rsidRDefault="00A85002" w:rsidP="009612CC">
      <w:pPr>
        <w:pStyle w:val="ListParagraph"/>
        <w:numPr>
          <w:ilvl w:val="0"/>
          <w:numId w:val="32"/>
        </w:numPr>
      </w:pPr>
      <w:r>
        <w:t>Issue the following command to start WLST:</w:t>
      </w:r>
    </w:p>
    <w:p w14:paraId="68265DC4" w14:textId="77777777" w:rsidR="00A85002" w:rsidRDefault="00A85002" w:rsidP="00A85002">
      <w:pPr>
        <w:pStyle w:val="ListParagraph"/>
        <w:ind w:left="1800"/>
      </w:pPr>
    </w:p>
    <w:p w14:paraId="22E80DF5" w14:textId="77777777" w:rsidR="00A85002" w:rsidRDefault="00A85002" w:rsidP="00A85002">
      <w:pPr>
        <w:pStyle w:val="ListParagraph"/>
        <w:ind w:left="1800"/>
      </w:pPr>
      <w:r w:rsidRPr="00C03EF9">
        <w:t>wlst.cmd</w:t>
      </w:r>
    </w:p>
    <w:p w14:paraId="3B6C3D1B" w14:textId="77777777" w:rsidR="00A85002" w:rsidRDefault="00A85002" w:rsidP="00A85002">
      <w:pPr>
        <w:pStyle w:val="ListParagraph"/>
        <w:ind w:left="1800"/>
      </w:pPr>
    </w:p>
    <w:p w14:paraId="42710B20" w14:textId="77777777" w:rsidR="00A85002" w:rsidRDefault="00A85002" w:rsidP="009612CC">
      <w:pPr>
        <w:pStyle w:val="ListParagraph"/>
        <w:numPr>
          <w:ilvl w:val="0"/>
          <w:numId w:val="32"/>
        </w:numPr>
      </w:pPr>
      <w:r>
        <w:t>Connect to the Admin Server in online mode, using a command like:</w:t>
      </w:r>
    </w:p>
    <w:p w14:paraId="05C4AE0F" w14:textId="77777777" w:rsidR="00A85002" w:rsidRDefault="00A85002" w:rsidP="00A85002">
      <w:pPr>
        <w:ind w:left="1440" w:firstLine="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connect("weblogic","weblogic_password","hostname:7001")</w:t>
      </w:r>
    </w:p>
    <w:p w14:paraId="65562A59" w14:textId="77777777" w:rsidR="00A85002" w:rsidRDefault="00A85002" w:rsidP="00A85002">
      <w:pPr>
        <w:ind w:left="1800"/>
      </w:pPr>
      <w:r w:rsidRPr="00C03EF9">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weblogic_password</w:t>
      </w:r>
      <w:proofErr w:type="spellEnd"/>
      <w:r>
        <w:rPr>
          <w:rFonts w:ascii="Courier New" w:hAnsi="Courier New" w:cs="Courier New"/>
          <w:color w:val="000000"/>
          <w:sz w:val="20"/>
          <w:szCs w:val="20"/>
          <w:shd w:val="clear" w:color="auto" w:fill="FFFFFF"/>
        </w:rPr>
        <w:t xml:space="preserve"> </w:t>
      </w:r>
      <w:r w:rsidRPr="00C03EF9">
        <w:t>and</w:t>
      </w:r>
      <w:r>
        <w:rPr>
          <w:rFonts w:ascii="Courier New" w:hAnsi="Courier New" w:cs="Courier New"/>
          <w:color w:val="000000"/>
          <w:sz w:val="20"/>
          <w:szCs w:val="20"/>
          <w:shd w:val="clear" w:color="auto" w:fill="FFFFFF"/>
        </w:rPr>
        <w:t xml:space="preserve"> hostname </w:t>
      </w:r>
      <w:r w:rsidRPr="00C03EF9">
        <w:t>are the appropriate values for your environment</w:t>
      </w:r>
    </w:p>
    <w:p w14:paraId="35A37B50" w14:textId="77777777" w:rsidR="00A85002" w:rsidRDefault="00A85002" w:rsidP="009612CC">
      <w:pPr>
        <w:pStyle w:val="ListParagraph"/>
        <w:numPr>
          <w:ilvl w:val="0"/>
          <w:numId w:val="32"/>
        </w:numPr>
      </w:pPr>
      <w:r>
        <w:t>Run the following WLST commands:</w:t>
      </w:r>
    </w:p>
    <w:p w14:paraId="5BBE83E1" w14:textId="77777777" w:rsidR="00A85002" w:rsidRDefault="00A85002" w:rsidP="00A85002">
      <w:pPr>
        <w:ind w:left="1800"/>
        <w:rPr>
          <w:rFonts w:ascii="Courier New" w:hAnsi="Courier New" w:cs="Courier New"/>
          <w:color w:val="000000"/>
          <w:sz w:val="20"/>
          <w:szCs w:val="20"/>
          <w:shd w:val="clear" w:color="auto" w:fill="FFFFFF"/>
        </w:rPr>
      </w:pPr>
      <w:r w:rsidRPr="00544DD7">
        <w:rPr>
          <w:rFonts w:ascii="Courier New" w:hAnsi="Courier New" w:cs="Courier New"/>
          <w:color w:val="000000"/>
          <w:sz w:val="20"/>
          <w:szCs w:val="20"/>
          <w:shd w:val="clear" w:color="auto" w:fill="FFFFFF"/>
        </w:rPr>
        <w:t>cd ('</w:t>
      </w:r>
      <w:proofErr w:type="spellStart"/>
      <w:r w:rsidRPr="00544DD7">
        <w:rPr>
          <w:rFonts w:ascii="Courier New" w:hAnsi="Courier New" w:cs="Courier New"/>
          <w:color w:val="000000"/>
          <w:sz w:val="20"/>
          <w:szCs w:val="20"/>
          <w:shd w:val="clear" w:color="auto" w:fill="FFFFFF"/>
        </w:rPr>
        <w:t>SecurityConfiguration</w:t>
      </w:r>
      <w:proofErr w:type="spellEnd"/>
      <w:r w:rsidRPr="00544DD7">
        <w:rPr>
          <w:rFonts w:ascii="Courier New" w:hAnsi="Courier New" w:cs="Courier New"/>
          <w:color w:val="000000"/>
          <w:sz w:val="20"/>
          <w:szCs w:val="20"/>
          <w:shd w:val="clear" w:color="auto" w:fill="FFFFFF"/>
        </w:rPr>
        <w:t>/</w:t>
      </w:r>
      <w:proofErr w:type="spellStart"/>
      <w:r w:rsidRPr="00544DD7">
        <w:rPr>
          <w:rFonts w:ascii="Courier New" w:hAnsi="Courier New" w:cs="Courier New"/>
          <w:color w:val="000000"/>
          <w:sz w:val="20"/>
          <w:szCs w:val="20"/>
          <w:shd w:val="clear" w:color="auto" w:fill="FFFFFF"/>
        </w:rPr>
        <w:t>fmfr</w:t>
      </w:r>
      <w:proofErr w:type="spellEnd"/>
      <w:r w:rsidRPr="00544DD7">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t>edit()</w:t>
      </w:r>
      <w:r>
        <w:rPr>
          <w:rFonts w:ascii="Courier New" w:hAnsi="Courier New" w:cs="Courier New"/>
          <w:color w:val="000000"/>
          <w:sz w:val="20"/>
          <w:szCs w:val="20"/>
          <w:shd w:val="clear" w:color="auto" w:fill="FFFFFF"/>
        </w:rPr>
        <w:br/>
      </w:r>
      <w:proofErr w:type="spellStart"/>
      <w:r>
        <w:rPr>
          <w:rFonts w:ascii="Courier New" w:hAnsi="Courier New" w:cs="Courier New"/>
          <w:color w:val="000000"/>
          <w:sz w:val="20"/>
          <w:szCs w:val="20"/>
          <w:shd w:val="clear" w:color="auto" w:fill="FFFFFF"/>
        </w:rPr>
        <w:t>startEdit</w:t>
      </w:r>
      <w:proofErr w:type="spellEnd"/>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set('</w:t>
      </w:r>
      <w:proofErr w:type="spellStart"/>
      <w:r w:rsidRPr="00544DD7">
        <w:rPr>
          <w:rFonts w:ascii="Courier New" w:hAnsi="Courier New" w:cs="Courier New"/>
          <w:color w:val="000000"/>
          <w:sz w:val="20"/>
          <w:szCs w:val="20"/>
          <w:shd w:val="clear" w:color="auto" w:fill="FFFFFF"/>
        </w:rPr>
        <w:t>EnforceValidBasicAuthCredentials</w:t>
      </w:r>
      <w:proofErr w:type="spellEnd"/>
      <w:r w:rsidRPr="00544DD7">
        <w:rPr>
          <w:rFonts w:ascii="Courier New" w:hAnsi="Courier New" w:cs="Courier New"/>
          <w:color w:val="000000"/>
          <w:sz w:val="20"/>
          <w:szCs w:val="20"/>
          <w:shd w:val="clear" w:color="auto" w:fill="FFFFFF"/>
        </w:rPr>
        <w:t>','false')</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save()</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activate()</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disconnect()</w:t>
      </w:r>
      <w:r>
        <w:rPr>
          <w:rFonts w:ascii="Courier New" w:hAnsi="Courier New" w:cs="Courier New"/>
          <w:color w:val="000000"/>
          <w:sz w:val="20"/>
          <w:szCs w:val="20"/>
          <w:shd w:val="clear" w:color="auto" w:fill="FFFFFF"/>
        </w:rPr>
        <w:br/>
      </w:r>
      <w:proofErr w:type="gramStart"/>
      <w:r w:rsidRPr="00544DD7">
        <w:rPr>
          <w:rFonts w:ascii="Courier New" w:hAnsi="Courier New" w:cs="Courier New"/>
          <w:color w:val="000000"/>
          <w:sz w:val="20"/>
          <w:szCs w:val="20"/>
          <w:shd w:val="clear" w:color="auto" w:fill="FFFFFF"/>
        </w:rPr>
        <w:t>exit(</w:t>
      </w:r>
      <w:proofErr w:type="gramEnd"/>
      <w:r w:rsidRPr="00544DD7">
        <w:rPr>
          <w:rFonts w:ascii="Courier New" w:hAnsi="Courier New" w:cs="Courier New"/>
          <w:color w:val="000000"/>
          <w:sz w:val="20"/>
          <w:szCs w:val="20"/>
          <w:shd w:val="clear" w:color="auto" w:fill="FFFFFF"/>
        </w:rPr>
        <w:t>)</w:t>
      </w:r>
    </w:p>
    <w:p w14:paraId="36D62415" w14:textId="77777777" w:rsidR="00A85002" w:rsidRPr="00544DD7" w:rsidRDefault="00A85002" w:rsidP="00A85002">
      <w:pPr>
        <w:ind w:left="1440" w:firstLine="360"/>
        <w:rPr>
          <w:rFonts w:ascii="Courier New" w:hAnsi="Courier New" w:cs="Courier New"/>
          <w:color w:val="000000"/>
          <w:sz w:val="20"/>
          <w:szCs w:val="20"/>
          <w:shd w:val="clear" w:color="auto" w:fill="FFFFFF"/>
        </w:rPr>
      </w:pPr>
    </w:p>
    <w:p w14:paraId="50330F32" w14:textId="77777777" w:rsidR="00A85002" w:rsidRDefault="00A85002" w:rsidP="009612CC">
      <w:pPr>
        <w:pStyle w:val="ListParagraph"/>
        <w:numPr>
          <w:ilvl w:val="0"/>
          <w:numId w:val="32"/>
        </w:numPr>
      </w:pPr>
      <w:r>
        <w:t>Validate the ORDS setup by changing directory to the ORDS config directory (</w:t>
      </w:r>
      <w:proofErr w:type="spellStart"/>
      <w:r>
        <w:t>ie</w:t>
      </w:r>
      <w:proofErr w:type="spellEnd"/>
      <w:r>
        <w:t xml:space="preserve"> where </w:t>
      </w:r>
      <w:proofErr w:type="spellStart"/>
      <w:r>
        <w:t>ords.war</w:t>
      </w:r>
      <w:proofErr w:type="spellEnd"/>
      <w:r>
        <w:t xml:space="preserve"> is located) and issue the following command from a command window, run as Administrator:</w:t>
      </w:r>
    </w:p>
    <w:p w14:paraId="51DADBA3" w14:textId="77777777" w:rsidR="00A85002" w:rsidRDefault="00A85002" w:rsidP="00A85002">
      <w:pPr>
        <w:pStyle w:val="ListParagraph"/>
        <w:ind w:left="1080"/>
      </w:pPr>
    </w:p>
    <w:p w14:paraId="5428DA53" w14:textId="77777777" w:rsidR="00A85002" w:rsidRDefault="00A85002" w:rsidP="00A85002">
      <w:pPr>
        <w:pStyle w:val="ListParagraph"/>
        <w:ind w:left="1440"/>
        <w:rPr>
          <w:rFonts w:ascii="Calibri" w:hAnsi="Calibri" w:cs="Calibri"/>
        </w:rPr>
      </w:pPr>
      <w:r>
        <w:rPr>
          <w:rFonts w:ascii="Calibri" w:hAnsi="Calibri" w:cs="Calibri"/>
        </w:rPr>
        <w:t xml:space="preserve">java -jar </w:t>
      </w:r>
      <w:proofErr w:type="spellStart"/>
      <w:r>
        <w:rPr>
          <w:rFonts w:ascii="Calibri" w:hAnsi="Calibri" w:cs="Calibri"/>
        </w:rPr>
        <w:t>ords.war</w:t>
      </w:r>
      <w:proofErr w:type="spellEnd"/>
      <w:r>
        <w:rPr>
          <w:rFonts w:ascii="Calibri" w:hAnsi="Calibri" w:cs="Calibri"/>
        </w:rPr>
        <w:t xml:space="preserve"> </w:t>
      </w:r>
      <w:proofErr w:type="spellStart"/>
      <w:r>
        <w:rPr>
          <w:rFonts w:ascii="Calibri" w:hAnsi="Calibri" w:cs="Calibri"/>
        </w:rPr>
        <w:t>configdir</w:t>
      </w:r>
      <w:proofErr w:type="spellEnd"/>
    </w:p>
    <w:p w14:paraId="3E4C8163" w14:textId="77777777" w:rsidR="00A85002" w:rsidRDefault="00A85002" w:rsidP="00A85002">
      <w:r>
        <w:tab/>
      </w:r>
      <w:r>
        <w:tab/>
        <w:t xml:space="preserve">This should return the </w:t>
      </w:r>
      <w:proofErr w:type="spellStart"/>
      <w:r>
        <w:t>config.dir</w:t>
      </w:r>
      <w:proofErr w:type="spellEnd"/>
      <w:r>
        <w:t xml:space="preserve"> value </w:t>
      </w:r>
      <w:proofErr w:type="spellStart"/>
      <w:r>
        <w:t>eg</w:t>
      </w:r>
      <w:proofErr w:type="spellEnd"/>
      <w:r>
        <w:t>:</w:t>
      </w:r>
    </w:p>
    <w:p w14:paraId="180C87A3" w14:textId="77777777" w:rsidR="00A85002" w:rsidRPr="00544DD7" w:rsidRDefault="00A85002" w:rsidP="00A85002">
      <w:pPr>
        <w:ind w:left="1440"/>
      </w:pPr>
      <w:r>
        <w:rPr>
          <w:noProof/>
        </w:rPr>
        <w:drawing>
          <wp:inline distT="0" distB="0" distL="0" distR="0" wp14:anchorId="699C9762" wp14:editId="37688B54">
            <wp:extent cx="4238836" cy="557932"/>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70350" cy="562080"/>
                    </a:xfrm>
                    <a:prstGeom prst="rect">
                      <a:avLst/>
                    </a:prstGeom>
                  </pic:spPr>
                </pic:pic>
              </a:graphicData>
            </a:graphic>
          </wp:inline>
        </w:drawing>
      </w:r>
    </w:p>
    <w:p w14:paraId="33BC356F" w14:textId="77777777" w:rsidR="00A85002" w:rsidRDefault="00A85002" w:rsidP="00A85002">
      <w:pPr>
        <w:pStyle w:val="Heading4"/>
        <w:ind w:left="432" w:hanging="432"/>
      </w:pPr>
      <w:bookmarkStart w:id="102" w:name="_Toc44687800"/>
      <w:r w:rsidRPr="00A8426F">
        <w:t xml:space="preserve">Test ORDS in </w:t>
      </w:r>
      <w:proofErr w:type="spellStart"/>
      <w:r w:rsidRPr="00A8426F">
        <w:t>Weblogic</w:t>
      </w:r>
      <w:bookmarkEnd w:id="102"/>
      <w:proofErr w:type="spellEnd"/>
    </w:p>
    <w:p w14:paraId="565AA629" w14:textId="77777777" w:rsidR="00A85002" w:rsidRDefault="00A85002" w:rsidP="009612CC">
      <w:pPr>
        <w:pStyle w:val="ListParagraph"/>
        <w:keepNext/>
        <w:numPr>
          <w:ilvl w:val="0"/>
          <w:numId w:val="30"/>
        </w:numPr>
      </w:pPr>
      <w:r w:rsidRPr="004018B9">
        <w:t>Test using the following URL:</w:t>
      </w:r>
    </w:p>
    <w:p w14:paraId="6EA54DA1" w14:textId="77777777" w:rsidR="00A85002" w:rsidRDefault="00A85002" w:rsidP="00A85002">
      <w:pPr>
        <w:pStyle w:val="ListParagraph"/>
        <w:keepNext/>
        <w:ind w:left="1080"/>
      </w:pPr>
    </w:p>
    <w:p w14:paraId="56A0186A" w14:textId="77777777" w:rsidR="00A85002" w:rsidRPr="004018B9" w:rsidRDefault="00A85002" w:rsidP="00A85002">
      <w:pPr>
        <w:pStyle w:val="ListParagraph"/>
        <w:keepNext/>
        <w:ind w:left="1080"/>
      </w:pPr>
      <w:bookmarkStart w:id="103" w:name="_Hlk44405339"/>
      <w:r w:rsidRPr="000C3948">
        <w:rPr>
          <w:rFonts w:ascii="Calibri" w:hAnsi="Calibri" w:cs="Calibri"/>
        </w:rPr>
        <w:t>http://</w:t>
      </w:r>
      <w:r w:rsidRPr="000C3948">
        <w:rPr>
          <w:rFonts w:ascii="Calibri" w:hAnsi="Calibri" w:cs="Calibri"/>
          <w:color w:val="4F81BD" w:themeColor="accent1"/>
        </w:rPr>
        <w:t xml:space="preserve">&lt;ORDS DB </w:t>
      </w:r>
      <w:proofErr w:type="spellStart"/>
      <w:r w:rsidRPr="000C3948">
        <w:rPr>
          <w:rFonts w:ascii="Calibri" w:hAnsi="Calibri" w:cs="Calibri"/>
          <w:color w:val="4F81BD" w:themeColor="accent1"/>
        </w:rPr>
        <w:t>ServerName</w:t>
      </w:r>
      <w:proofErr w:type="spellEnd"/>
      <w:proofErr w:type="gramStart"/>
      <w:r w:rsidRPr="000C3948">
        <w:rPr>
          <w:rFonts w:ascii="Calibri" w:hAnsi="Calibri" w:cs="Calibri"/>
          <w:color w:val="4F81BD" w:themeColor="accent1"/>
        </w:rPr>
        <w:t>&gt;</w:t>
      </w:r>
      <w:r w:rsidRPr="000C3948">
        <w:rPr>
          <w:rFonts w:ascii="Calibri" w:hAnsi="Calibri" w:cs="Calibri"/>
        </w:rPr>
        <w:t>:9004/</w:t>
      </w:r>
      <w:proofErr w:type="spellStart"/>
      <w:r w:rsidRPr="000C3948">
        <w:rPr>
          <w:rFonts w:ascii="Calibri" w:hAnsi="Calibri" w:cs="Calibri"/>
        </w:rPr>
        <w:t>ords</w:t>
      </w:r>
      <w:proofErr w:type="spellEnd"/>
      <w:r w:rsidRPr="000C3948">
        <w:rPr>
          <w:rFonts w:ascii="Calibri" w:hAnsi="Calibri" w:cs="Calibri"/>
        </w:rPr>
        <w:t>/nm3web.main_menu</w:t>
      </w:r>
      <w:proofErr w:type="gramEnd"/>
    </w:p>
    <w:bookmarkEnd w:id="103"/>
    <w:p w14:paraId="56D58F52" w14:textId="77777777" w:rsidR="00A85002" w:rsidRDefault="00A85002" w:rsidP="00A85002">
      <w:pPr>
        <w:pStyle w:val="ListParagraph"/>
        <w:keepNext/>
        <w:ind w:left="1080"/>
        <w:rPr>
          <w:rFonts w:ascii="Calibri" w:hAnsi="Calibri" w:cs="Calibri"/>
        </w:rPr>
      </w:pPr>
    </w:p>
    <w:p w14:paraId="59E81D72" w14:textId="77777777" w:rsidR="00A85002" w:rsidRDefault="00A85002" w:rsidP="00A85002">
      <w:pPr>
        <w:pStyle w:val="ListParagraph"/>
        <w:keepNext/>
        <w:ind w:left="1080"/>
        <w:rPr>
          <w:rFonts w:ascii="Calibri" w:hAnsi="Calibri" w:cs="Calibri"/>
        </w:rPr>
      </w:pPr>
      <w:r>
        <w:rPr>
          <w:rFonts w:ascii="Calibri" w:hAnsi="Calibri" w:cs="Calibri"/>
        </w:rPr>
        <w:t>On successful configuration, you should be presented with a screen like:</w:t>
      </w:r>
    </w:p>
    <w:p w14:paraId="38BE8464" w14:textId="77777777" w:rsidR="00A85002" w:rsidRPr="004018B9" w:rsidRDefault="00A85002" w:rsidP="00A85002">
      <w:pPr>
        <w:pStyle w:val="ListParagraph"/>
        <w:keepNext/>
        <w:ind w:left="1080"/>
      </w:pPr>
      <w:r>
        <w:rPr>
          <w:noProof/>
        </w:rPr>
        <w:drawing>
          <wp:inline distT="0" distB="0" distL="0" distR="0" wp14:anchorId="40B5F19A" wp14:editId="1F0283DA">
            <wp:extent cx="4528868" cy="3012057"/>
            <wp:effectExtent l="0" t="0" r="508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6187" cy="3030227"/>
                    </a:xfrm>
                    <a:prstGeom prst="rect">
                      <a:avLst/>
                    </a:prstGeom>
                  </pic:spPr>
                </pic:pic>
              </a:graphicData>
            </a:graphic>
          </wp:inline>
        </w:drawing>
      </w:r>
    </w:p>
    <w:p w14:paraId="7FE9D255" w14:textId="76A2B46E" w:rsidR="00A85002" w:rsidRPr="005310BB" w:rsidRDefault="00A85002" w:rsidP="00A85002">
      <w:pPr>
        <w:pStyle w:val="Heading3"/>
      </w:pPr>
      <w:bookmarkStart w:id="104" w:name="_Toc44687801"/>
      <w:r>
        <w:t xml:space="preserve">Configure </w:t>
      </w:r>
      <w:proofErr w:type="spellStart"/>
      <w:r>
        <w:t>WebUtil</w:t>
      </w:r>
      <w:bookmarkEnd w:id="104"/>
      <w:proofErr w:type="spellEnd"/>
    </w:p>
    <w:p w14:paraId="4836F732" w14:textId="77777777" w:rsidR="00A85002" w:rsidRPr="00243B85" w:rsidRDefault="00A85002" w:rsidP="00A85002">
      <w:pPr>
        <w:pStyle w:val="Body"/>
        <w:rPr>
          <w:rFonts w:cstheme="minorHAnsi"/>
        </w:rPr>
      </w:pPr>
      <w:r w:rsidRPr="00243B85">
        <w:rPr>
          <w:rFonts w:cstheme="minorHAnsi"/>
        </w:rPr>
        <w:t>Edit the file, using a suitable text editor, located in the folder &lt;ORACLE_INSTANCE&gt;\config\</w:t>
      </w:r>
      <w:proofErr w:type="spellStart"/>
      <w:r w:rsidRPr="00243B85">
        <w:rPr>
          <w:rFonts w:cstheme="minorHAnsi"/>
        </w:rPr>
        <w:t>FormsComponent</w:t>
      </w:r>
      <w:proofErr w:type="spellEnd"/>
      <w:r w:rsidRPr="00243B85">
        <w:rPr>
          <w:rFonts w:cstheme="minorHAnsi"/>
        </w:rPr>
        <w:t xml:space="preserve">\forms\server called </w:t>
      </w:r>
      <w:proofErr w:type="spellStart"/>
      <w:r w:rsidRPr="00243B85">
        <w:rPr>
          <w:rFonts w:cstheme="minorHAnsi"/>
        </w:rPr>
        <w:t>webutil.cfg</w:t>
      </w:r>
      <w:proofErr w:type="spellEnd"/>
      <w:r w:rsidRPr="00243B85">
        <w:rPr>
          <w:rFonts w:cstheme="minorHAnsi"/>
        </w:rPr>
        <w:t xml:space="preserve">. There are numerous options that can be configured in </w:t>
      </w:r>
      <w:proofErr w:type="spellStart"/>
      <w:r w:rsidRPr="00243B85">
        <w:rPr>
          <w:rFonts w:cstheme="minorHAnsi"/>
        </w:rPr>
        <w:t>webutil.cfg</w:t>
      </w:r>
      <w:proofErr w:type="spellEnd"/>
      <w:r w:rsidRPr="00243B85">
        <w:rPr>
          <w:rFonts w:cstheme="minorHAnsi"/>
        </w:rPr>
        <w:t xml:space="preserve"> relating to Logging, OS specifics, Upload/Download, and work areas.  Initially we only configure the File Transfer which requires the following change to </w:t>
      </w:r>
      <w:proofErr w:type="spellStart"/>
      <w:r w:rsidRPr="00243B85">
        <w:rPr>
          <w:rFonts w:cstheme="minorHAnsi"/>
        </w:rPr>
        <w:t>webutil.cfg</w:t>
      </w:r>
      <w:proofErr w:type="spellEnd"/>
    </w:p>
    <w:p w14:paraId="7FB61DCA" w14:textId="77777777" w:rsidR="00A85002" w:rsidRPr="005310BB" w:rsidRDefault="00A85002" w:rsidP="00A85002"/>
    <w:p w14:paraId="08A1CC6A" w14:textId="77777777" w:rsidR="00A85002" w:rsidRPr="005310BB" w:rsidRDefault="00A85002" w:rsidP="00A85002">
      <w:pPr>
        <w:ind w:left="720"/>
      </w:pPr>
      <w:r w:rsidRPr="005310BB">
        <w:rPr>
          <w:noProof/>
        </w:rPr>
        <w:drawing>
          <wp:inline distT="0" distB="0" distL="0" distR="0" wp14:anchorId="3E89130B" wp14:editId="2BAC6676">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4488281" cy="3195982"/>
                    </a:xfrm>
                    <a:prstGeom prst="rect">
                      <a:avLst/>
                    </a:prstGeom>
                  </pic:spPr>
                </pic:pic>
              </a:graphicData>
            </a:graphic>
          </wp:inline>
        </w:drawing>
      </w:r>
    </w:p>
    <w:p w14:paraId="422BC611" w14:textId="77777777" w:rsidR="00A85002" w:rsidRPr="00243B85" w:rsidRDefault="00A85002" w:rsidP="00A85002">
      <w:pPr>
        <w:pStyle w:val="Body"/>
        <w:rPr>
          <w:rFonts w:cstheme="minorHAnsi"/>
        </w:rPr>
      </w:pPr>
      <w:r w:rsidRPr="00243B85">
        <w:rPr>
          <w:rFonts w:cstheme="minorHAnsi"/>
        </w:rPr>
        <w:t xml:space="preserve">In the example above we have set the database and </w:t>
      </w:r>
      <w:proofErr w:type="spellStart"/>
      <w:r w:rsidRPr="00243B85">
        <w:rPr>
          <w:rFonts w:cstheme="minorHAnsi"/>
        </w:rPr>
        <w:t>appsrv</w:t>
      </w:r>
      <w:proofErr w:type="spellEnd"/>
      <w:r w:rsidRPr="00243B85">
        <w:rPr>
          <w:rFonts w:cstheme="minorHAnsi"/>
        </w:rPr>
        <w:t xml:space="preserve"> to be ‘TRUE’ with the default settings for </w:t>
      </w:r>
      <w:proofErr w:type="spellStart"/>
      <w:proofErr w:type="gramStart"/>
      <w:r w:rsidRPr="00243B85">
        <w:rPr>
          <w:rFonts w:cstheme="minorHAnsi"/>
        </w:rPr>
        <w:t>transfer.appsrv</w:t>
      </w:r>
      <w:proofErr w:type="gramEnd"/>
      <w:r w:rsidRPr="00243B85">
        <w:rPr>
          <w:rFonts w:cstheme="minorHAnsi"/>
        </w:rPr>
        <w:t>.read</w:t>
      </w:r>
      <w:proofErr w:type="spellEnd"/>
      <w:r w:rsidRPr="00243B85">
        <w:rPr>
          <w:rFonts w:cstheme="minorHAnsi"/>
        </w:rPr>
        <w:t xml:space="preserve"> and </w:t>
      </w:r>
      <w:proofErr w:type="spellStart"/>
      <w:r w:rsidRPr="00243B85">
        <w:rPr>
          <w:rFonts w:cstheme="minorHAnsi"/>
        </w:rPr>
        <w:t>transfer.appsrv.write</w:t>
      </w:r>
      <w:proofErr w:type="spellEnd"/>
      <w:r w:rsidRPr="00243B85">
        <w:rPr>
          <w:rFonts w:cstheme="minorHAnsi"/>
        </w:rPr>
        <w:t xml:space="preserve"> being at the default of c:\temp.  We may need to add additional folders here to allow the upload on Maintenance Manager files etc to the specific Exor Directories.</w:t>
      </w:r>
    </w:p>
    <w:p w14:paraId="356880DA" w14:textId="77777777" w:rsidR="001E240D" w:rsidRDefault="001E240D">
      <w:pPr>
        <w:rPr>
          <w:rFonts w:ascii="Arial" w:eastAsia="Times New Roman" w:hAnsi="Arial" w:cs="Arial"/>
          <w:b/>
          <w:sz w:val="20"/>
          <w:szCs w:val="20"/>
        </w:rPr>
      </w:pPr>
      <w:bookmarkStart w:id="105" w:name="_Toc39130576"/>
      <w:bookmarkStart w:id="106" w:name="_Toc366491985"/>
      <w:bookmarkStart w:id="107" w:name="_Toc378938010"/>
      <w:r>
        <w:br w:type="page"/>
      </w:r>
    </w:p>
    <w:p w14:paraId="346513EA" w14:textId="7DF83079" w:rsidR="007051DB" w:rsidRDefault="007051DB" w:rsidP="007051DB">
      <w:pPr>
        <w:pStyle w:val="Heading2"/>
      </w:pPr>
      <w:bookmarkStart w:id="108" w:name="_Toc44687802"/>
      <w:r>
        <w:lastRenderedPageBreak/>
        <w:t>Post Install/Upgrade Tasks</w:t>
      </w:r>
      <w:bookmarkEnd w:id="105"/>
      <w:bookmarkEnd w:id="108"/>
    </w:p>
    <w:p w14:paraId="07D3E216" w14:textId="10E53990" w:rsidR="007051DB" w:rsidRPr="00F95C8A" w:rsidRDefault="007051DB" w:rsidP="007051DB">
      <w:pPr>
        <w:pStyle w:val="Heading3"/>
      </w:pPr>
      <w:bookmarkStart w:id="109" w:name="_Toc44687803"/>
      <w:r w:rsidRPr="00EF643D">
        <w:t>Creation of Additional Database Objects</w:t>
      </w:r>
      <w:bookmarkEnd w:id="109"/>
    </w:p>
    <w:p w14:paraId="6695120C" w14:textId="32DED709" w:rsidR="007051DB" w:rsidRPr="00F95C8A" w:rsidRDefault="007051DB" w:rsidP="009612CC">
      <w:pPr>
        <w:pStyle w:val="Body"/>
        <w:numPr>
          <w:ilvl w:val="0"/>
          <w:numId w:val="41"/>
        </w:numPr>
        <w:rPr>
          <w:rStyle w:val="HighlightText"/>
          <w:b w:val="0"/>
        </w:rPr>
      </w:pPr>
      <w:r w:rsidRPr="00EF643D">
        <w:t xml:space="preserve">Change directory </w:t>
      </w:r>
      <w:r w:rsidRPr="00F735F8">
        <w:rPr>
          <w:rStyle w:val="HighlightText"/>
        </w:rPr>
        <w:t xml:space="preserve">to </w:t>
      </w:r>
      <w:r w:rsidRPr="00E06E14">
        <w:rPr>
          <w:rStyle w:val="HighlightText"/>
        </w:rPr>
        <w:t>&lt;</w:t>
      </w:r>
      <w:proofErr w:type="spellStart"/>
      <w:r>
        <w:rPr>
          <w:rStyle w:val="HighlightText"/>
        </w:rPr>
        <w:t>exor_base</w:t>
      </w:r>
      <w:proofErr w:type="spellEnd"/>
      <w:r w:rsidRPr="00E06E14">
        <w:rPr>
          <w:rStyle w:val="HighlightText"/>
        </w:rPr>
        <w:t>&gt;</w:t>
      </w:r>
      <w:r w:rsidRPr="00F735F8">
        <w:rPr>
          <w:rStyle w:val="HighlightText"/>
        </w:rPr>
        <w:t>\</w:t>
      </w:r>
      <w:r>
        <w:rPr>
          <w:rStyle w:val="HighlightText"/>
        </w:rPr>
        <w:t>nm3</w:t>
      </w:r>
      <w:r w:rsidRPr="00F735F8">
        <w:rPr>
          <w:rStyle w:val="HighlightText"/>
        </w:rPr>
        <w:t>\install</w:t>
      </w:r>
    </w:p>
    <w:p w14:paraId="7FE24F11" w14:textId="77777777" w:rsidR="007051DB" w:rsidRPr="00EF643D" w:rsidRDefault="007051DB" w:rsidP="009612CC">
      <w:pPr>
        <w:pStyle w:val="Body"/>
        <w:numPr>
          <w:ilvl w:val="0"/>
          <w:numId w:val="41"/>
        </w:numPr>
      </w:pPr>
      <w:r w:rsidRPr="000B4114">
        <w:rPr>
          <w:rStyle w:val="HighlightText"/>
        </w:rPr>
        <w:t>Post install only</w:t>
      </w:r>
      <w:r>
        <w:rPr>
          <w:rStyle w:val="HighlightText"/>
          <w:b w:val="0"/>
          <w:bCs/>
        </w:rPr>
        <w:t>, run the following from the command prompt:</w:t>
      </w:r>
    </w:p>
    <w:p w14:paraId="280030EB" w14:textId="77777777" w:rsidR="007051DB" w:rsidRDefault="007051DB" w:rsidP="007051DB">
      <w:pPr>
        <w:pStyle w:val="Body"/>
        <w:ind w:left="1440"/>
      </w:pPr>
      <w:r>
        <w:br/>
      </w:r>
      <w:r w:rsidRPr="00EF643D">
        <w:t>import_nm_upload_files.bat</w:t>
      </w:r>
    </w:p>
    <w:p w14:paraId="2A617706" w14:textId="77777777" w:rsidR="007051DB" w:rsidRPr="00EF643D" w:rsidRDefault="007051DB" w:rsidP="009612CC">
      <w:pPr>
        <w:pStyle w:val="Body"/>
        <w:numPr>
          <w:ilvl w:val="0"/>
          <w:numId w:val="41"/>
        </w:numPr>
      </w:pPr>
      <w:r w:rsidRPr="000B4114">
        <w:rPr>
          <w:b/>
          <w:bCs/>
        </w:rPr>
        <w:t>Post install and upgrade</w:t>
      </w:r>
      <w:r>
        <w:t xml:space="preserve">, </w:t>
      </w:r>
      <w:r>
        <w:rPr>
          <w:rStyle w:val="HighlightText"/>
          <w:b w:val="0"/>
          <w:bCs/>
        </w:rPr>
        <w:t>run the following from the command prompt:</w:t>
      </w:r>
    </w:p>
    <w:p w14:paraId="781FD7E0" w14:textId="77777777" w:rsidR="007051DB" w:rsidRPr="00EF643D" w:rsidRDefault="007051DB" w:rsidP="007051DB">
      <w:pPr>
        <w:pStyle w:val="Body"/>
        <w:ind w:left="720" w:firstLine="720"/>
      </w:pPr>
      <w:r>
        <w:t>l</w:t>
      </w:r>
      <w:r w:rsidRPr="00EF643D">
        <w:t xml:space="preserve">djava_11g.bat </w:t>
      </w:r>
    </w:p>
    <w:p w14:paraId="78A99D24" w14:textId="77777777" w:rsidR="007051DB" w:rsidRPr="00EF643D" w:rsidRDefault="007051DB" w:rsidP="007051DB">
      <w:pPr>
        <w:ind w:left="720"/>
      </w:pPr>
      <w:r w:rsidRPr="00EF643D">
        <w:rPr>
          <w:noProof/>
        </w:rPr>
        <w:drawing>
          <wp:inline distT="0" distB="0" distL="0" distR="0" wp14:anchorId="7F1120F9" wp14:editId="4F2AE63E">
            <wp:extent cx="4271845" cy="2200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4275162" cy="2201983"/>
                    </a:xfrm>
                    <a:prstGeom prst="rect">
                      <a:avLst/>
                    </a:prstGeom>
                  </pic:spPr>
                </pic:pic>
              </a:graphicData>
            </a:graphic>
          </wp:inline>
        </w:drawing>
      </w:r>
    </w:p>
    <w:p w14:paraId="1DFE5628" w14:textId="1DD01DF5" w:rsidR="007051DB" w:rsidRPr="00EF643D" w:rsidRDefault="007051DB" w:rsidP="007051DB">
      <w:pPr>
        <w:pStyle w:val="Body"/>
        <w:ind w:left="720"/>
      </w:pPr>
      <w:r w:rsidRPr="00EF643D">
        <w:t>You will be prompted for the Username of the Highways Owner.  Enter the Username/</w:t>
      </w:r>
      <w:proofErr w:type="spellStart"/>
      <w:r w:rsidRPr="00EF643D">
        <w:t>Password@alias</w:t>
      </w:r>
      <w:proofErr w:type="spellEnd"/>
      <w:r w:rsidRPr="00EF643D">
        <w:t xml:space="preserve"> then press Enter, e.g. </w:t>
      </w:r>
      <w:r>
        <w:t>nm3/nm3</w:t>
      </w:r>
      <w:r w:rsidRPr="00EF643D">
        <w:t>@</w:t>
      </w:r>
      <w:r>
        <w:t>exor</w:t>
      </w:r>
      <w:r w:rsidRPr="00EF643D">
        <w:t xml:space="preserve"> </w:t>
      </w:r>
    </w:p>
    <w:p w14:paraId="413BFB8C" w14:textId="77777777" w:rsidR="007051DB" w:rsidRPr="00EC59A4" w:rsidRDefault="007051DB" w:rsidP="007051DB">
      <w:pPr>
        <w:pStyle w:val="Heading3"/>
      </w:pPr>
      <w:bookmarkStart w:id="110" w:name="_Toc39130578"/>
      <w:bookmarkStart w:id="111" w:name="_Toc44687804"/>
      <w:r w:rsidRPr="00EC59A4">
        <w:t>Synonyms</w:t>
      </w:r>
      <w:bookmarkEnd w:id="110"/>
      <w:bookmarkEnd w:id="111"/>
    </w:p>
    <w:p w14:paraId="7F833DEB" w14:textId="77777777" w:rsidR="001E240D" w:rsidRPr="00EF643D" w:rsidRDefault="001E240D" w:rsidP="001E240D">
      <w:bookmarkStart w:id="112" w:name="_Toc39130580"/>
      <w:bookmarkStart w:id="113" w:name="_Toc31376771"/>
      <w:r w:rsidRPr="00EF643D">
        <w:t xml:space="preserve">Highways product option HIGPUBSYN is used to dictate </w:t>
      </w:r>
      <w:proofErr w:type="gramStart"/>
      <w:r w:rsidRPr="00EF643D">
        <w:t>whether or not</w:t>
      </w:r>
      <w:proofErr w:type="gramEnd"/>
      <w:r w:rsidRPr="00EF643D">
        <w:t xml:space="preserve"> Public database synonyms are used.  </w:t>
      </w:r>
    </w:p>
    <w:p w14:paraId="2854FF9E" w14:textId="50F11320" w:rsidR="001E240D" w:rsidRPr="00EF643D" w:rsidRDefault="001E240D" w:rsidP="001E240D">
      <w:r w:rsidRPr="00EF643D">
        <w:t>On first time installation of Network Manager synonyms are NOT created.</w:t>
      </w:r>
      <w:r>
        <w:t xml:space="preserve"> </w:t>
      </w:r>
      <w:proofErr w:type="gramStart"/>
      <w:r w:rsidRPr="00EF643D">
        <w:t>So</w:t>
      </w:r>
      <w:proofErr w:type="gramEnd"/>
      <w:r w:rsidRPr="00EF643D">
        <w:t xml:space="preserve"> to create synonyms following installation, use the Highways application to set product option HIGPUBSYN and then within SQL*Plus run the following command;</w:t>
      </w:r>
    </w:p>
    <w:p w14:paraId="0CC0B63A" w14:textId="77777777" w:rsidR="001E240D" w:rsidRPr="00EF643D" w:rsidRDefault="001E240D" w:rsidP="001E240D">
      <w:pPr>
        <w:ind w:firstLine="720"/>
      </w:pPr>
      <w:r w:rsidRPr="00EF643D">
        <w:t>EXECUTE nm3ddl.refresh_all_synonyms;</w:t>
      </w:r>
    </w:p>
    <w:p w14:paraId="33C21724" w14:textId="77777777" w:rsidR="001E240D" w:rsidRPr="00EF643D" w:rsidRDefault="001E240D" w:rsidP="001E240D">
      <w:r w:rsidRPr="00EF643D">
        <w:t>Note:</w:t>
      </w:r>
    </w:p>
    <w:p w14:paraId="37FEA1C9" w14:textId="77777777" w:rsidR="001E240D" w:rsidRPr="00EF643D" w:rsidRDefault="001E240D" w:rsidP="001E240D">
      <w:r w:rsidRPr="00EF643D">
        <w:t>if you opt to not use Public Synonyms, then Private synonyms are created for all subordinate users when the above command is executed.</w:t>
      </w:r>
    </w:p>
    <w:p w14:paraId="3F045A4F" w14:textId="7D279920" w:rsidR="001E240D" w:rsidRPr="00EF643D" w:rsidRDefault="001E240D" w:rsidP="001E240D">
      <w:pPr>
        <w:pStyle w:val="Heading3"/>
      </w:pPr>
      <w:bookmarkStart w:id="114" w:name="_Toc44687805"/>
      <w:r w:rsidRPr="00EF643D">
        <w:lastRenderedPageBreak/>
        <w:t>Process Framework</w:t>
      </w:r>
      <w:bookmarkEnd w:id="114"/>
      <w:r w:rsidRPr="00EF643D">
        <w:t xml:space="preserve"> </w:t>
      </w:r>
    </w:p>
    <w:p w14:paraId="25094E16" w14:textId="35437774" w:rsidR="001E240D" w:rsidRPr="00EF643D" w:rsidRDefault="001E240D" w:rsidP="001E240D">
      <w:pPr>
        <w:pStyle w:val="Body"/>
      </w:pPr>
      <w:r w:rsidRPr="00EF643D">
        <w:t>The Process Framework can be started (or stopped) via the Process Framework Administration form (hig2550).  After successfully completing installs or upgrades to 4.</w:t>
      </w:r>
      <w:r>
        <w:t>9</w:t>
      </w:r>
      <w:r w:rsidRPr="00EF643D">
        <w:t xml:space="preserve">.0.0 for all products required navigate to this form and use the Start Up button to start up the Process Framework. </w:t>
      </w:r>
    </w:p>
    <w:p w14:paraId="71055D1C" w14:textId="77777777" w:rsidR="001E240D" w:rsidRPr="00EF643D" w:rsidRDefault="001E240D" w:rsidP="001E240D"/>
    <w:p w14:paraId="75D1E112" w14:textId="77777777" w:rsidR="001E240D" w:rsidRPr="00EF643D" w:rsidRDefault="001E240D" w:rsidP="001E240D">
      <w:pPr>
        <w:ind w:left="720"/>
      </w:pPr>
      <w:r w:rsidRPr="00EF643D">
        <w:rPr>
          <w:noProof/>
        </w:rPr>
        <w:drawing>
          <wp:inline distT="0" distB="0" distL="0" distR="0" wp14:anchorId="0FB470F2" wp14:editId="410A5418">
            <wp:extent cx="3778370" cy="141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3804080" cy="1424498"/>
                    </a:xfrm>
                    <a:prstGeom prst="rect">
                      <a:avLst/>
                    </a:prstGeom>
                  </pic:spPr>
                </pic:pic>
              </a:graphicData>
            </a:graphic>
          </wp:inline>
        </w:drawing>
      </w:r>
    </w:p>
    <w:p w14:paraId="05D0BBD8" w14:textId="77777777" w:rsidR="007051DB" w:rsidRPr="00EF643D" w:rsidRDefault="007051DB" w:rsidP="001E240D">
      <w:pPr>
        <w:pStyle w:val="Heading3"/>
      </w:pPr>
      <w:bookmarkStart w:id="115" w:name="_Toc44687806"/>
      <w:r w:rsidRPr="00EF643D">
        <w:t>Jobs</w:t>
      </w:r>
      <w:bookmarkEnd w:id="112"/>
      <w:bookmarkEnd w:id="115"/>
      <w:r w:rsidRPr="00EF643D">
        <w:t xml:space="preserve"> </w:t>
      </w:r>
      <w:bookmarkEnd w:id="113"/>
    </w:p>
    <w:p w14:paraId="33C2F51B" w14:textId="3A28BE92" w:rsidR="007051DB" w:rsidRDefault="007051DB" w:rsidP="007051DB">
      <w:pPr>
        <w:pStyle w:val="Body"/>
      </w:pPr>
      <w:r w:rsidRPr="00EF643D">
        <w:t xml:space="preserve">After completing a successful install/upgrade of </w:t>
      </w:r>
      <w:r w:rsidR="001E240D">
        <w:t>Network Manager</w:t>
      </w:r>
      <w:r>
        <w:t>,</w:t>
      </w:r>
      <w:r w:rsidRPr="00EF643D">
        <w:t xml:space="preserve"> please execute the following script to start/restart Core jobs:</w:t>
      </w:r>
    </w:p>
    <w:p w14:paraId="5941EA05" w14:textId="77777777" w:rsidR="007051DB" w:rsidRPr="00EF643D" w:rsidRDefault="007051DB" w:rsidP="007051DB">
      <w:pPr>
        <w:pStyle w:val="Body"/>
      </w:pPr>
    </w:p>
    <w:p w14:paraId="50BB9A28" w14:textId="3AF41CFF" w:rsidR="007051DB" w:rsidRPr="00EF643D" w:rsidRDefault="007051DB" w:rsidP="009612CC">
      <w:pPr>
        <w:pStyle w:val="Body"/>
        <w:numPr>
          <w:ilvl w:val="0"/>
          <w:numId w:val="43"/>
        </w:numPr>
      </w:pPr>
      <w:r w:rsidRPr="00EF643D">
        <w:t xml:space="preserve">Change directory to </w:t>
      </w:r>
      <w:r w:rsidRPr="00E06E14">
        <w:rPr>
          <w:rStyle w:val="HighlightText"/>
        </w:rPr>
        <w:t>&lt;</w:t>
      </w:r>
      <w:proofErr w:type="spellStart"/>
      <w:r>
        <w:rPr>
          <w:rStyle w:val="HighlightText"/>
        </w:rPr>
        <w:t>exor_base</w:t>
      </w:r>
      <w:proofErr w:type="spellEnd"/>
      <w:r w:rsidRPr="00E06E14">
        <w:rPr>
          <w:rStyle w:val="HighlightText"/>
        </w:rPr>
        <w:t>&gt;</w:t>
      </w:r>
      <w:r w:rsidRPr="00EF643D">
        <w:t>\</w:t>
      </w:r>
      <w:r w:rsidR="001E240D">
        <w:t>nm3</w:t>
      </w:r>
      <w:r w:rsidRPr="00EF643D">
        <w:t>\install</w:t>
      </w:r>
    </w:p>
    <w:p w14:paraId="4815D04A" w14:textId="77777777" w:rsidR="007051DB" w:rsidRPr="00EF643D" w:rsidRDefault="007051DB" w:rsidP="009612CC">
      <w:pPr>
        <w:pStyle w:val="Body"/>
        <w:numPr>
          <w:ilvl w:val="0"/>
          <w:numId w:val="43"/>
        </w:numPr>
      </w:pPr>
      <w:r w:rsidRPr="00EF643D">
        <w:t xml:space="preserve">Login to SQL*PLUS as the </w:t>
      </w:r>
      <w:r>
        <w:t>H</w:t>
      </w:r>
      <w:r w:rsidRPr="00EF643D">
        <w:t xml:space="preserve">ighways </w:t>
      </w:r>
      <w:r>
        <w:t>O</w:t>
      </w:r>
      <w:r w:rsidRPr="00EF643D">
        <w:t xml:space="preserve">wner on the client PC </w:t>
      </w:r>
    </w:p>
    <w:p w14:paraId="07E485F8" w14:textId="77777777" w:rsidR="007051DB" w:rsidRDefault="007051DB" w:rsidP="007051DB">
      <w:pPr>
        <w:pStyle w:val="Body"/>
      </w:pPr>
    </w:p>
    <w:p w14:paraId="64F441D3" w14:textId="77777777" w:rsidR="007051DB" w:rsidRPr="00EF643D" w:rsidRDefault="007051DB" w:rsidP="007051DB">
      <w:pPr>
        <w:pStyle w:val="Body"/>
        <w:ind w:firstLine="720"/>
      </w:pPr>
      <w:r w:rsidRPr="00EF643D">
        <w:t>Run the following command</w:t>
      </w:r>
      <w:r>
        <w:t>:</w:t>
      </w:r>
    </w:p>
    <w:p w14:paraId="098E277A" w14:textId="77777777" w:rsidR="007051DB" w:rsidRDefault="007051DB" w:rsidP="007051DB">
      <w:pPr>
        <w:pStyle w:val="Body"/>
      </w:pPr>
    </w:p>
    <w:p w14:paraId="2D8D3569" w14:textId="77777777" w:rsidR="007051DB" w:rsidRPr="00EF643D" w:rsidRDefault="007051DB" w:rsidP="007051DB">
      <w:pPr>
        <w:pStyle w:val="Body"/>
      </w:pPr>
      <w:r w:rsidRPr="00EF643D">
        <w:tab/>
      </w:r>
      <w:r>
        <w:tab/>
      </w:r>
      <w:r w:rsidRPr="00EF643D">
        <w:t>start nm3jobs.sql</w:t>
      </w:r>
    </w:p>
    <w:p w14:paraId="1D46B891" w14:textId="77777777" w:rsidR="007051DB" w:rsidRPr="00EF643D" w:rsidRDefault="007051DB" w:rsidP="001E240D">
      <w:pPr>
        <w:pStyle w:val="Heading3"/>
      </w:pPr>
      <w:bookmarkStart w:id="116" w:name="_Toc39130581"/>
      <w:bookmarkStart w:id="117" w:name="_Toc44687807"/>
      <w:bookmarkStart w:id="118" w:name="_Toc31376772"/>
      <w:r w:rsidRPr="00EF643D">
        <w:t>Spatial Configuration</w:t>
      </w:r>
      <w:bookmarkEnd w:id="116"/>
      <w:bookmarkEnd w:id="117"/>
      <w:r w:rsidRPr="00EF643D">
        <w:t xml:space="preserve"> </w:t>
      </w:r>
      <w:bookmarkEnd w:id="118"/>
    </w:p>
    <w:p w14:paraId="3D2347BA" w14:textId="77777777" w:rsidR="007051DB" w:rsidRDefault="007051DB" w:rsidP="007051DB">
      <w:pPr>
        <w:pStyle w:val="Body"/>
      </w:pPr>
      <w:r w:rsidRPr="00EF643D">
        <w:t>Specific information regarding the registration of spatial layers can be found in the “Locator and Web Mapping” document.</w:t>
      </w:r>
    </w:p>
    <w:p w14:paraId="0D837521" w14:textId="77777777" w:rsidR="007051DB" w:rsidRDefault="007051DB" w:rsidP="001E240D">
      <w:pPr>
        <w:pStyle w:val="Heading3"/>
      </w:pPr>
      <w:bookmarkStart w:id="119" w:name="_Toc39130582"/>
      <w:bookmarkStart w:id="120" w:name="_Toc44687808"/>
      <w:r>
        <w:t>Spatial Theme Creation</w:t>
      </w:r>
      <w:bookmarkEnd w:id="119"/>
      <w:bookmarkEnd w:id="120"/>
    </w:p>
    <w:p w14:paraId="07311C34" w14:textId="77777777" w:rsidR="007051DB" w:rsidRDefault="007051DB" w:rsidP="007051DB">
      <w:r>
        <w:t>Once Network Configuration has been completed, spatial themes, to support Spatial Data Loader, can be created as follows:</w:t>
      </w:r>
    </w:p>
    <w:p w14:paraId="0213A6A0" w14:textId="0334A6CA" w:rsidR="007051DB" w:rsidRPr="00EF643D" w:rsidRDefault="007051DB" w:rsidP="009612CC">
      <w:pPr>
        <w:pStyle w:val="Body"/>
        <w:numPr>
          <w:ilvl w:val="0"/>
          <w:numId w:val="44"/>
        </w:numPr>
      </w:pPr>
      <w:r w:rsidRPr="00EF643D">
        <w:t xml:space="preserve">Change directory to </w:t>
      </w:r>
      <w:r w:rsidRPr="00E06E14">
        <w:rPr>
          <w:rStyle w:val="HighlightText"/>
        </w:rPr>
        <w:t>&lt;</w:t>
      </w:r>
      <w:proofErr w:type="spellStart"/>
      <w:r>
        <w:rPr>
          <w:rStyle w:val="HighlightText"/>
        </w:rPr>
        <w:t>exor_base</w:t>
      </w:r>
      <w:proofErr w:type="spellEnd"/>
      <w:r w:rsidRPr="00E06E14">
        <w:rPr>
          <w:rStyle w:val="HighlightText"/>
        </w:rPr>
        <w:t>&gt;</w:t>
      </w:r>
      <w:r w:rsidRPr="00EF643D">
        <w:t>\</w:t>
      </w:r>
      <w:r w:rsidR="00E85AC7">
        <w:t>nm3</w:t>
      </w:r>
      <w:r w:rsidRPr="00EF643D">
        <w:t>\install</w:t>
      </w:r>
    </w:p>
    <w:p w14:paraId="46EBF049" w14:textId="77777777" w:rsidR="007051DB" w:rsidRPr="00EF643D" w:rsidRDefault="007051DB" w:rsidP="009612CC">
      <w:pPr>
        <w:pStyle w:val="Body"/>
        <w:numPr>
          <w:ilvl w:val="0"/>
          <w:numId w:val="44"/>
        </w:numPr>
      </w:pPr>
      <w:r w:rsidRPr="00EF643D">
        <w:t xml:space="preserve">Login to SQL*PLUS as the </w:t>
      </w:r>
      <w:proofErr w:type="gramStart"/>
      <w:r w:rsidRPr="00EF643D">
        <w:t>highways</w:t>
      </w:r>
      <w:proofErr w:type="gramEnd"/>
      <w:r w:rsidRPr="00EF643D">
        <w:t xml:space="preserve"> owner on the client PC </w:t>
      </w:r>
    </w:p>
    <w:p w14:paraId="646E0825" w14:textId="77777777" w:rsidR="007051DB" w:rsidRPr="00EF643D" w:rsidRDefault="007051DB" w:rsidP="009612CC">
      <w:pPr>
        <w:pStyle w:val="Body"/>
        <w:numPr>
          <w:ilvl w:val="0"/>
          <w:numId w:val="44"/>
        </w:numPr>
      </w:pPr>
      <w:r w:rsidRPr="00EF643D">
        <w:t>Run the following command</w:t>
      </w:r>
      <w:r>
        <w:t>:</w:t>
      </w:r>
    </w:p>
    <w:p w14:paraId="6C3B6C4C" w14:textId="77777777" w:rsidR="007051DB" w:rsidRDefault="007051DB" w:rsidP="007051DB">
      <w:pPr>
        <w:pStyle w:val="Body"/>
        <w:ind w:left="720"/>
      </w:pPr>
    </w:p>
    <w:p w14:paraId="3EB69F4A" w14:textId="77777777" w:rsidR="007051DB" w:rsidRDefault="007051DB" w:rsidP="007051DB">
      <w:pPr>
        <w:pStyle w:val="Body"/>
      </w:pPr>
      <w:r>
        <w:tab/>
      </w:r>
      <w:r>
        <w:tab/>
      </w:r>
      <w:r w:rsidRPr="00EF643D">
        <w:t xml:space="preserve">start </w:t>
      </w:r>
      <w:proofErr w:type="spellStart"/>
      <w:r>
        <w:t>sdl_themes</w:t>
      </w:r>
      <w:r w:rsidRPr="00EF643D">
        <w:t>.sql</w:t>
      </w:r>
      <w:proofErr w:type="spellEnd"/>
    </w:p>
    <w:p w14:paraId="2F77B1F4" w14:textId="77777777" w:rsidR="007051DB" w:rsidRDefault="007051DB" w:rsidP="001E240D">
      <w:pPr>
        <w:pStyle w:val="Heading3"/>
      </w:pPr>
      <w:bookmarkStart w:id="121" w:name="_Toc39130583"/>
      <w:bookmarkStart w:id="122" w:name="_Toc44687809"/>
      <w:r>
        <w:t>Spatial Index creation</w:t>
      </w:r>
      <w:bookmarkEnd w:id="121"/>
      <w:bookmarkEnd w:id="122"/>
    </w:p>
    <w:p w14:paraId="1DF2A965" w14:textId="1DFFED0E" w:rsidR="007051DB" w:rsidRDefault="007051DB" w:rsidP="007051DB">
      <w:r>
        <w:t xml:space="preserve">Once Network Configuration has been completed, spatial indexes included in </w:t>
      </w:r>
      <w:r w:rsidR="00E85AC7">
        <w:t>Network Manager</w:t>
      </w:r>
      <w:r>
        <w:t xml:space="preserve"> can be created, as follows:</w:t>
      </w:r>
    </w:p>
    <w:p w14:paraId="015953AC" w14:textId="04C229D8" w:rsidR="007051DB" w:rsidRPr="00EF643D" w:rsidRDefault="007051DB" w:rsidP="009612CC">
      <w:pPr>
        <w:pStyle w:val="Body"/>
        <w:numPr>
          <w:ilvl w:val="0"/>
          <w:numId w:val="44"/>
        </w:numPr>
      </w:pPr>
      <w:r w:rsidRPr="00EF643D">
        <w:t xml:space="preserve">Change directory to </w:t>
      </w:r>
      <w:r w:rsidRPr="00E06E14">
        <w:rPr>
          <w:rStyle w:val="HighlightText"/>
        </w:rPr>
        <w:t>&lt;</w:t>
      </w:r>
      <w:proofErr w:type="spellStart"/>
      <w:r>
        <w:rPr>
          <w:rStyle w:val="HighlightText"/>
        </w:rPr>
        <w:t>exor_base</w:t>
      </w:r>
      <w:proofErr w:type="spellEnd"/>
      <w:r w:rsidRPr="00E06E14">
        <w:rPr>
          <w:rStyle w:val="HighlightText"/>
        </w:rPr>
        <w:t>&gt;</w:t>
      </w:r>
      <w:r w:rsidRPr="00EF643D">
        <w:t>\</w:t>
      </w:r>
      <w:r w:rsidR="00E85AC7">
        <w:t>nm3</w:t>
      </w:r>
      <w:r w:rsidRPr="00EF643D">
        <w:t>\install</w:t>
      </w:r>
    </w:p>
    <w:p w14:paraId="5AEBA801" w14:textId="77777777" w:rsidR="007051DB" w:rsidRPr="00EF643D" w:rsidRDefault="007051DB" w:rsidP="009612CC">
      <w:pPr>
        <w:pStyle w:val="Body"/>
        <w:numPr>
          <w:ilvl w:val="0"/>
          <w:numId w:val="44"/>
        </w:numPr>
      </w:pPr>
      <w:r w:rsidRPr="00EF643D">
        <w:t xml:space="preserve">Login to SQL*PLUS as the </w:t>
      </w:r>
      <w:proofErr w:type="gramStart"/>
      <w:r w:rsidRPr="00EF643D">
        <w:t>highways</w:t>
      </w:r>
      <w:proofErr w:type="gramEnd"/>
      <w:r w:rsidRPr="00EF643D">
        <w:t xml:space="preserve"> owner on the client PC </w:t>
      </w:r>
    </w:p>
    <w:p w14:paraId="1D9902E3" w14:textId="77777777" w:rsidR="007051DB" w:rsidRPr="00EF643D" w:rsidRDefault="007051DB" w:rsidP="009612CC">
      <w:pPr>
        <w:pStyle w:val="Body"/>
        <w:numPr>
          <w:ilvl w:val="0"/>
          <w:numId w:val="44"/>
        </w:numPr>
      </w:pPr>
      <w:r w:rsidRPr="00EF643D">
        <w:t>Run the following command</w:t>
      </w:r>
      <w:r>
        <w:t>s:</w:t>
      </w:r>
    </w:p>
    <w:p w14:paraId="12107936" w14:textId="77777777" w:rsidR="007051DB" w:rsidRDefault="007051DB" w:rsidP="007051DB">
      <w:pPr>
        <w:pStyle w:val="Body"/>
      </w:pPr>
    </w:p>
    <w:p w14:paraId="1D06CFAE" w14:textId="77777777" w:rsidR="007051DB" w:rsidRDefault="007051DB" w:rsidP="007051DB">
      <w:pPr>
        <w:pStyle w:val="Body"/>
      </w:pPr>
      <w:r w:rsidRPr="00EF643D">
        <w:tab/>
      </w:r>
      <w:r>
        <w:tab/>
      </w:r>
      <w:r w:rsidRPr="00EF643D">
        <w:t xml:space="preserve">start </w:t>
      </w:r>
      <w:r>
        <w:t>4800_spatial_indexes</w:t>
      </w:r>
      <w:r w:rsidRPr="00EF643D">
        <w:t>.sql</w:t>
      </w:r>
    </w:p>
    <w:p w14:paraId="295A0F7E" w14:textId="77777777" w:rsidR="007051DB" w:rsidRPr="00EF643D" w:rsidRDefault="007051DB" w:rsidP="007051DB">
      <w:pPr>
        <w:pStyle w:val="Body"/>
      </w:pPr>
      <w:r>
        <w:tab/>
      </w:r>
      <w:r>
        <w:tab/>
        <w:t xml:space="preserve">start </w:t>
      </w:r>
      <w:proofErr w:type="spellStart"/>
      <w:r w:rsidRPr="00192A79">
        <w:t>sdl_spidx</w:t>
      </w:r>
      <w:proofErr w:type="spellEnd"/>
    </w:p>
    <w:p w14:paraId="50D116D2" w14:textId="58422C6C" w:rsidR="001E240D" w:rsidRPr="00EF643D" w:rsidRDefault="001E240D" w:rsidP="001E240D">
      <w:pPr>
        <w:pStyle w:val="Heading3"/>
      </w:pPr>
      <w:bookmarkStart w:id="123" w:name="_Toc44687810"/>
      <w:r w:rsidRPr="00EF643D">
        <w:t>Mandatory Configuration</w:t>
      </w:r>
      <w:bookmarkEnd w:id="123"/>
      <w:r w:rsidRPr="00EF643D">
        <w:t xml:space="preserve"> </w:t>
      </w:r>
    </w:p>
    <w:p w14:paraId="00655394" w14:textId="77777777" w:rsidR="001E240D" w:rsidRPr="00EC59A4" w:rsidRDefault="001E240D" w:rsidP="001E240D">
      <w:pPr>
        <w:pStyle w:val="Heading4"/>
      </w:pPr>
      <w:bookmarkStart w:id="124" w:name="_Toc44687811"/>
      <w:r w:rsidRPr="00EC59A4">
        <w:t>exor_version.txt</w:t>
      </w:r>
      <w:bookmarkEnd w:id="124"/>
    </w:p>
    <w:p w14:paraId="4A440DB6" w14:textId="0919680F" w:rsidR="001E240D" w:rsidRPr="00E52B40" w:rsidRDefault="001E240D" w:rsidP="001E240D">
      <w:pPr>
        <w:pStyle w:val="Body"/>
        <w:rPr>
          <w:rFonts w:cstheme="minorHAnsi"/>
        </w:rPr>
      </w:pPr>
      <w:r w:rsidRPr="00E52B40">
        <w:rPr>
          <w:rFonts w:cstheme="minorHAnsi"/>
        </w:rPr>
        <w:t xml:space="preserve">Before accessing Network </w:t>
      </w:r>
      <w:r w:rsidR="009E5F9B" w:rsidRPr="00E52B40">
        <w:rPr>
          <w:rFonts w:cstheme="minorHAnsi"/>
        </w:rPr>
        <w:t>Manager,</w:t>
      </w:r>
      <w:r w:rsidRPr="00E52B40">
        <w:rPr>
          <w:rFonts w:cstheme="minorHAnsi"/>
        </w:rPr>
        <w:t xml:space="preserve"> you must check the file exor_version.txt.  </w:t>
      </w:r>
    </w:p>
    <w:p w14:paraId="2DAB0BF6" w14:textId="77777777" w:rsidR="001E240D" w:rsidRPr="00E52B40" w:rsidRDefault="001E240D" w:rsidP="001E240D">
      <w:pPr>
        <w:pStyle w:val="Body"/>
        <w:rPr>
          <w:rFonts w:cstheme="minorHAnsi"/>
        </w:rPr>
      </w:pPr>
      <w:r w:rsidRPr="00E52B40">
        <w:rPr>
          <w:rFonts w:cstheme="minorHAnsi"/>
        </w:rPr>
        <w:t xml:space="preserve">This file is referenced in Windows Registry setting ‘EXOR_VERSION’ and by default can </w:t>
      </w:r>
      <w:proofErr w:type="gramStart"/>
      <w:r w:rsidRPr="00E52B40">
        <w:rPr>
          <w:rFonts w:cstheme="minorHAnsi"/>
        </w:rPr>
        <w:t>be located in</w:t>
      </w:r>
      <w:proofErr w:type="gramEnd"/>
      <w:r w:rsidRPr="00E52B40">
        <w:rPr>
          <w:rFonts w:cstheme="minorHAnsi"/>
        </w:rPr>
        <w:t xml:space="preserve"> the </w:t>
      </w:r>
      <w:r w:rsidRPr="006B050F">
        <w:rPr>
          <w:rStyle w:val="HighlightText"/>
        </w:rPr>
        <w:t>&lt;</w:t>
      </w:r>
      <w:proofErr w:type="spellStart"/>
      <w:r w:rsidRPr="006B050F">
        <w:rPr>
          <w:rStyle w:val="HighlightText"/>
        </w:rPr>
        <w:t>exor_base</w:t>
      </w:r>
      <w:proofErr w:type="spellEnd"/>
      <w:r w:rsidRPr="006B050F">
        <w:rPr>
          <w:rStyle w:val="HighlightText"/>
        </w:rPr>
        <w:t>&gt;\</w:t>
      </w:r>
      <w:r w:rsidRPr="00E52B40">
        <w:rPr>
          <w:rFonts w:cstheme="minorHAnsi"/>
        </w:rPr>
        <w:t>11g_bin directory.</w:t>
      </w:r>
    </w:p>
    <w:p w14:paraId="309CD043" w14:textId="77777777" w:rsidR="001E240D" w:rsidRPr="00E52B40" w:rsidRDefault="001E240D" w:rsidP="001E240D">
      <w:pPr>
        <w:pStyle w:val="Body"/>
        <w:rPr>
          <w:rFonts w:cstheme="minorHAnsi"/>
        </w:rPr>
      </w:pPr>
      <w:r w:rsidRPr="00E52B40">
        <w:rPr>
          <w:rFonts w:cstheme="minorHAnsi"/>
        </w:rPr>
        <w:t>Ensure that the entry for Network Manager is set accordingly;</w:t>
      </w:r>
    </w:p>
    <w:p w14:paraId="7EC4AAC9" w14:textId="14AC297C" w:rsidR="001E240D" w:rsidRPr="00E52B40" w:rsidRDefault="001E240D" w:rsidP="001E240D">
      <w:pPr>
        <w:pStyle w:val="Body"/>
        <w:ind w:left="1440"/>
        <w:rPr>
          <w:rFonts w:cstheme="minorHAnsi"/>
        </w:rPr>
      </w:pPr>
      <w:r w:rsidRPr="00E52B40">
        <w:rPr>
          <w:rFonts w:cstheme="minorHAnsi"/>
        </w:rPr>
        <w:t>NET=4.</w:t>
      </w:r>
      <w:r w:rsidR="00E52B40">
        <w:rPr>
          <w:rFonts w:cstheme="minorHAnsi"/>
        </w:rPr>
        <w:t>9</w:t>
      </w:r>
      <w:r w:rsidRPr="00E52B40">
        <w:rPr>
          <w:rFonts w:cstheme="minorHAnsi"/>
        </w:rPr>
        <w:t>.0.0</w:t>
      </w:r>
      <w:r w:rsidR="00E52B40">
        <w:rPr>
          <w:rFonts w:cstheme="minorHAnsi"/>
        </w:rPr>
        <w:br/>
      </w:r>
      <w:r w:rsidRPr="00E52B40">
        <w:rPr>
          <w:rFonts w:cstheme="minorHAnsi"/>
        </w:rPr>
        <w:t>HIG=4.</w:t>
      </w:r>
      <w:r w:rsidR="00E52B40">
        <w:rPr>
          <w:rFonts w:cstheme="minorHAnsi"/>
        </w:rPr>
        <w:t>9</w:t>
      </w:r>
      <w:r w:rsidRPr="00E52B40">
        <w:rPr>
          <w:rFonts w:cstheme="minorHAnsi"/>
        </w:rPr>
        <w:t>.0.0</w:t>
      </w:r>
      <w:r w:rsidR="00E52B40">
        <w:rPr>
          <w:rFonts w:cstheme="minorHAnsi"/>
        </w:rPr>
        <w:br/>
      </w:r>
      <w:r w:rsidRPr="00E52B40">
        <w:rPr>
          <w:rFonts w:cstheme="minorHAnsi"/>
        </w:rPr>
        <w:t>AST=4.</w:t>
      </w:r>
      <w:r w:rsidR="00E52B40">
        <w:rPr>
          <w:rFonts w:cstheme="minorHAnsi"/>
        </w:rPr>
        <w:t>9</w:t>
      </w:r>
      <w:r w:rsidRPr="00E52B40">
        <w:rPr>
          <w:rFonts w:cstheme="minorHAnsi"/>
        </w:rPr>
        <w:t>.0.0</w:t>
      </w:r>
      <w:r w:rsidR="00E52B40">
        <w:rPr>
          <w:rFonts w:cstheme="minorHAnsi"/>
        </w:rPr>
        <w:br/>
      </w:r>
      <w:r w:rsidRPr="00E52B40">
        <w:rPr>
          <w:rFonts w:cstheme="minorHAnsi"/>
        </w:rPr>
        <w:t>DOC=4.</w:t>
      </w:r>
      <w:r w:rsidR="00E52B40">
        <w:rPr>
          <w:rFonts w:cstheme="minorHAnsi"/>
        </w:rPr>
        <w:t>9</w:t>
      </w:r>
      <w:r w:rsidRPr="00E52B40">
        <w:rPr>
          <w:rFonts w:cstheme="minorHAnsi"/>
        </w:rPr>
        <w:t>.0.0</w:t>
      </w:r>
      <w:r w:rsidR="00E52B40">
        <w:rPr>
          <w:rFonts w:cstheme="minorHAnsi"/>
        </w:rPr>
        <w:br/>
      </w:r>
      <w:r w:rsidRPr="00E52B40">
        <w:rPr>
          <w:rFonts w:cstheme="minorHAnsi"/>
        </w:rPr>
        <w:t>WMP=4.</w:t>
      </w:r>
      <w:r w:rsidR="00E52B40">
        <w:rPr>
          <w:rFonts w:cstheme="minorHAnsi"/>
        </w:rPr>
        <w:t>9</w:t>
      </w:r>
      <w:r w:rsidRPr="00E52B40">
        <w:rPr>
          <w:rFonts w:cstheme="minorHAnsi"/>
        </w:rPr>
        <w:t>.0.0</w:t>
      </w:r>
    </w:p>
    <w:p w14:paraId="6CD7FF06" w14:textId="77777777" w:rsidR="00E52B40" w:rsidRPr="00E52B40" w:rsidRDefault="001E240D" w:rsidP="00A25A96">
      <w:pPr>
        <w:pStyle w:val="Heading3"/>
        <w:rPr>
          <w:rFonts w:asciiTheme="minorHAnsi" w:hAnsiTheme="minorHAnsi" w:cstheme="minorHAnsi"/>
          <w:iCs/>
          <w:sz w:val="22"/>
          <w:szCs w:val="22"/>
        </w:rPr>
      </w:pPr>
      <w:bookmarkStart w:id="125" w:name="_Toc44687812"/>
      <w:r w:rsidRPr="00E52B40">
        <w:rPr>
          <w:rFonts w:asciiTheme="minorHAnsi" w:hAnsiTheme="minorHAnsi" w:cstheme="minorHAnsi"/>
          <w:sz w:val="22"/>
          <w:szCs w:val="22"/>
        </w:rPr>
        <w:t>EXOR_JPG.JAR</w:t>
      </w:r>
      <w:bookmarkEnd w:id="125"/>
      <w:r w:rsidRPr="00E52B40">
        <w:rPr>
          <w:rFonts w:asciiTheme="minorHAnsi" w:hAnsiTheme="minorHAnsi" w:cstheme="minorHAnsi"/>
          <w:sz w:val="22"/>
          <w:szCs w:val="22"/>
        </w:rPr>
        <w:t xml:space="preserve"> </w:t>
      </w:r>
    </w:p>
    <w:p w14:paraId="6F2E4612" w14:textId="08F652ED" w:rsidR="001E240D" w:rsidRPr="00E52B40" w:rsidRDefault="001E240D" w:rsidP="00E52B40">
      <w:pPr>
        <w:pStyle w:val="Body"/>
        <w:rPr>
          <w:rFonts w:cstheme="minorHAnsi"/>
          <w:iCs/>
        </w:rPr>
      </w:pPr>
      <w:r w:rsidRPr="00E52B40">
        <w:rPr>
          <w:rFonts w:cstheme="minorHAnsi"/>
          <w:iCs/>
        </w:rPr>
        <w:t>Copy the new EXOR_JPG.JAR from the &lt;</w:t>
      </w:r>
      <w:proofErr w:type="spellStart"/>
      <w:r w:rsidRPr="00E52B40">
        <w:rPr>
          <w:rFonts w:cstheme="minorHAnsi"/>
          <w:iCs/>
        </w:rPr>
        <w:t>exor_base</w:t>
      </w:r>
      <w:proofErr w:type="spellEnd"/>
      <w:r w:rsidRPr="00E52B40">
        <w:rPr>
          <w:rFonts w:cstheme="minorHAnsi"/>
          <w:iCs/>
        </w:rPr>
        <w:t>&gt;/icons/java folder to the &lt;</w:t>
      </w:r>
      <w:proofErr w:type="spellStart"/>
      <w:r w:rsidRPr="00E52B40">
        <w:rPr>
          <w:rFonts w:cstheme="minorHAnsi"/>
          <w:iCs/>
        </w:rPr>
        <w:t>forms_home</w:t>
      </w:r>
      <w:proofErr w:type="spellEnd"/>
      <w:r w:rsidRPr="00E52B40">
        <w:rPr>
          <w:rFonts w:cstheme="minorHAnsi"/>
          <w:iCs/>
        </w:rPr>
        <w:t xml:space="preserve">&gt;/java folder on the application server. </w:t>
      </w:r>
    </w:p>
    <w:p w14:paraId="71FB99F9" w14:textId="77777777" w:rsidR="001E240D" w:rsidRPr="00E52B40" w:rsidRDefault="001E240D" w:rsidP="001E240D">
      <w:pPr>
        <w:pStyle w:val="Body"/>
        <w:rPr>
          <w:rFonts w:cstheme="minorHAnsi"/>
        </w:rPr>
      </w:pPr>
      <w:r w:rsidRPr="00E52B40">
        <w:rPr>
          <w:rFonts w:cstheme="minorHAnsi"/>
          <w:iCs/>
        </w:rPr>
        <w:t>Users may need to clear their JRE caches to see the changes.</w:t>
      </w:r>
    </w:p>
    <w:p w14:paraId="59577B84" w14:textId="5C167DB6" w:rsidR="001E240D" w:rsidRPr="00EF643D" w:rsidRDefault="001E240D" w:rsidP="001E240D">
      <w:pPr>
        <w:pStyle w:val="Heading3"/>
      </w:pPr>
      <w:bookmarkStart w:id="126" w:name="_Toc44687813"/>
      <w:r w:rsidRPr="00EF643D">
        <w:t>Doc Bundle Loader</w:t>
      </w:r>
      <w:bookmarkEnd w:id="126"/>
      <w:r w:rsidRPr="00EF643D">
        <w:t xml:space="preserve"> </w:t>
      </w:r>
    </w:p>
    <w:p w14:paraId="0C2A6DCB" w14:textId="77777777" w:rsidR="001E240D" w:rsidRPr="00EC59A4" w:rsidRDefault="001E240D" w:rsidP="001E240D">
      <w:pPr>
        <w:pStyle w:val="Heading4"/>
      </w:pPr>
      <w:bookmarkStart w:id="127" w:name="_Toc44687814"/>
      <w:r w:rsidRPr="00EC59A4">
        <w:t>Oracle External Scheduler Jobs</w:t>
      </w:r>
      <w:bookmarkEnd w:id="127"/>
      <w:r w:rsidRPr="00EC59A4">
        <w:t xml:space="preserve"> </w:t>
      </w:r>
    </w:p>
    <w:p w14:paraId="52C2BB5E" w14:textId="77777777" w:rsidR="001E240D" w:rsidRPr="00E52B40" w:rsidRDefault="001E240D" w:rsidP="009612CC">
      <w:pPr>
        <w:pStyle w:val="Body"/>
        <w:numPr>
          <w:ilvl w:val="0"/>
          <w:numId w:val="25"/>
        </w:numPr>
        <w:rPr>
          <w:rFonts w:cstheme="minorHAnsi"/>
        </w:rPr>
      </w:pPr>
      <w:r w:rsidRPr="00E52B40">
        <w:rPr>
          <w:rFonts w:cstheme="minorHAnsi"/>
        </w:rPr>
        <w:t xml:space="preserve">For databases that exist on a Windows Operating System – The </w:t>
      </w:r>
      <w:proofErr w:type="spellStart"/>
      <w:r w:rsidRPr="00E52B40">
        <w:rPr>
          <w:rFonts w:cstheme="minorHAnsi"/>
        </w:rPr>
        <w:t>OracleJobScheduler</w:t>
      </w:r>
      <w:proofErr w:type="spellEnd"/>
      <w:r w:rsidRPr="00E52B40">
        <w:rPr>
          <w:rFonts w:cstheme="minorHAnsi"/>
        </w:rPr>
        <w:t>&lt;instance&gt; service MUST be running on the database server.</w:t>
      </w:r>
    </w:p>
    <w:p w14:paraId="139AEEF3" w14:textId="77777777" w:rsidR="001E240D" w:rsidRPr="00E52B40" w:rsidRDefault="001E240D" w:rsidP="009612CC">
      <w:pPr>
        <w:pStyle w:val="Body"/>
        <w:numPr>
          <w:ilvl w:val="0"/>
          <w:numId w:val="25"/>
        </w:numPr>
        <w:rPr>
          <w:rFonts w:cstheme="minorHAnsi"/>
        </w:rPr>
      </w:pPr>
      <w:r w:rsidRPr="00E52B40">
        <w:rPr>
          <w:rFonts w:cstheme="minorHAnsi"/>
        </w:rPr>
        <w:lastRenderedPageBreak/>
        <w:t>For databases that exist on a Solaris/Linux Operating System – Relevant permissions to execute &lt;</w:t>
      </w:r>
      <w:proofErr w:type="spellStart"/>
      <w:r w:rsidRPr="00E52B40">
        <w:rPr>
          <w:rFonts w:cstheme="minorHAnsi"/>
        </w:rPr>
        <w:t>db_home</w:t>
      </w:r>
      <w:proofErr w:type="spellEnd"/>
      <w:r w:rsidRPr="00E52B40">
        <w:rPr>
          <w:rFonts w:cstheme="minorHAnsi"/>
        </w:rPr>
        <w:t>&gt;/bin/</w:t>
      </w:r>
      <w:proofErr w:type="spellStart"/>
      <w:r w:rsidRPr="00E52B40">
        <w:rPr>
          <w:rFonts w:cstheme="minorHAnsi"/>
        </w:rPr>
        <w:t>extjob</w:t>
      </w:r>
      <w:proofErr w:type="spellEnd"/>
      <w:r w:rsidRPr="00E52B40">
        <w:rPr>
          <w:rFonts w:cstheme="minorHAnsi"/>
        </w:rPr>
        <w:t xml:space="preserve"> must be set in accordance with Oracle Documentation.</w:t>
      </w:r>
    </w:p>
    <w:p w14:paraId="39CDA609" w14:textId="77777777" w:rsidR="001E240D" w:rsidRPr="00E52B40" w:rsidRDefault="001E240D" w:rsidP="009612CC">
      <w:pPr>
        <w:pStyle w:val="Body"/>
        <w:numPr>
          <w:ilvl w:val="0"/>
          <w:numId w:val="25"/>
        </w:numPr>
        <w:rPr>
          <w:rFonts w:cstheme="minorHAnsi"/>
        </w:rPr>
      </w:pPr>
      <w:r w:rsidRPr="00E52B40">
        <w:rPr>
          <w:rFonts w:cstheme="minorHAnsi"/>
        </w:rPr>
        <w:t>External Jobs are not supported on any other platform.</w:t>
      </w:r>
    </w:p>
    <w:p w14:paraId="3B727817" w14:textId="61841F35" w:rsidR="00BE38A6" w:rsidRDefault="00BE38A6" w:rsidP="00BE38A6">
      <w:pPr>
        <w:pStyle w:val="Body"/>
        <w:ind w:left="720"/>
      </w:pPr>
      <w:bookmarkStart w:id="128" w:name="_Toc216667131"/>
      <w:bookmarkStart w:id="129" w:name="_Toc222221986"/>
      <w:bookmarkStart w:id="130" w:name="_Toc254883814"/>
      <w:bookmarkStart w:id="131" w:name="_Toc267553960"/>
      <w:bookmarkStart w:id="132" w:name="_Toc366491995"/>
      <w:bookmarkEnd w:id="21"/>
      <w:bookmarkEnd w:id="106"/>
      <w:bookmarkEnd w:id="107"/>
    </w:p>
    <w:p w14:paraId="5B29EA7E" w14:textId="77777777" w:rsidR="002F6947" w:rsidRDefault="002F6947">
      <w:pPr>
        <w:rPr>
          <w:rFonts w:ascii="Arial" w:eastAsia="Times New Roman" w:hAnsi="Arial" w:cs="Arial"/>
          <w:b/>
          <w:kern w:val="28"/>
          <w:sz w:val="24"/>
          <w:szCs w:val="20"/>
        </w:rPr>
      </w:pPr>
      <w:bookmarkStart w:id="133" w:name="_Toc378938148"/>
      <w:r>
        <w:br w:type="page"/>
      </w:r>
    </w:p>
    <w:p w14:paraId="45B48C80" w14:textId="77777777" w:rsidR="00A7445F" w:rsidRDefault="00A7445F" w:rsidP="00A7445F">
      <w:pPr>
        <w:pStyle w:val="Heading1"/>
      </w:pPr>
      <w:bookmarkStart w:id="134" w:name="_Toc44687815"/>
      <w:r>
        <w:lastRenderedPageBreak/>
        <w:t>Accidents</w:t>
      </w:r>
      <w:r w:rsidRPr="00EF643D">
        <w:t xml:space="preserve"> Manager</w:t>
      </w:r>
    </w:p>
    <w:p w14:paraId="3A7EE1CB" w14:textId="3AFF539A" w:rsidR="00A7445F" w:rsidRDefault="00A7445F" w:rsidP="00A7445F">
      <w:r>
        <w:t xml:space="preserve">Prior to Accidents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proofErr w:type="gramStart"/>
      <w:r w:rsidR="004C1D1D" w:rsidRPr="004C1D1D">
        <w:rPr>
          <w:b/>
          <w:bCs/>
        </w:rPr>
        <w:t>Pre Installation</w:t>
      </w:r>
      <w:proofErr w:type="gramEnd"/>
      <w:r w:rsidR="004C1D1D" w:rsidRPr="004C1D1D">
        <w:rPr>
          <w:b/>
          <w:bCs/>
        </w:rPr>
        <w:t>/Upgrade</w:t>
      </w:r>
      <w:r w:rsidRPr="007E7450">
        <w:rPr>
          <w:b/>
          <w:bCs/>
        </w:rPr>
        <w:fldChar w:fldCharType="end"/>
      </w:r>
      <w:r w:rsidRPr="007E7450">
        <w:rPr>
          <w:b/>
          <w:bCs/>
        </w:rPr>
        <w:t xml:space="preserve"> </w:t>
      </w:r>
      <w:r>
        <w:t>section.</w:t>
      </w:r>
    </w:p>
    <w:p w14:paraId="30A8F3AD" w14:textId="77777777" w:rsidR="00A7445F" w:rsidRPr="00EF643D" w:rsidRDefault="00A7445F" w:rsidP="00A7445F">
      <w:pPr>
        <w:pStyle w:val="Heading2"/>
      </w:pPr>
      <w:r w:rsidRPr="00EF643D">
        <w:t xml:space="preserve">  </w:t>
      </w:r>
      <w:r>
        <w:t>Database Server Install/Upgrade for Accidents</w:t>
      </w:r>
      <w:r w:rsidRPr="00EF643D">
        <w:t xml:space="preserve"> </w:t>
      </w:r>
      <w:r>
        <w:t>Manager</w:t>
      </w:r>
    </w:p>
    <w:p w14:paraId="5C98FFE6" w14:textId="77777777" w:rsidR="00A7445F" w:rsidRPr="00EF643D" w:rsidRDefault="00A7445F" w:rsidP="00A7445F">
      <w:r w:rsidRPr="00EF643D">
        <w:t xml:space="preserve">This chapter provides details of steps involved in installing/upgrading the server components for </w:t>
      </w:r>
      <w:r>
        <w:t>Accidents</w:t>
      </w:r>
      <w:r w:rsidRPr="00EF643D">
        <w:t xml:space="preserve"> Manager.</w:t>
      </w:r>
    </w:p>
    <w:p w14:paraId="749E0267" w14:textId="77777777" w:rsidR="00A7445F" w:rsidRPr="00EF643D" w:rsidRDefault="00A7445F" w:rsidP="00A7445F">
      <w:r w:rsidRPr="00E06E14">
        <w:rPr>
          <w:rStyle w:val="HighlightText"/>
        </w:rPr>
        <w:t>Important</w:t>
      </w:r>
      <w:r w:rsidRPr="00EF643D">
        <w:t>:</w:t>
      </w:r>
    </w:p>
    <w:p w14:paraId="6CCF202D" w14:textId="77777777" w:rsidR="00A7445F" w:rsidRPr="00EF643D" w:rsidRDefault="00A7445F" w:rsidP="00A7445F">
      <w:r w:rsidRPr="00EF643D">
        <w:t>This product will require installing/upgrading after Network Manager.</w:t>
      </w:r>
    </w:p>
    <w:p w14:paraId="61125ACD" w14:textId="77777777" w:rsidR="00A7445F" w:rsidRPr="00EF643D" w:rsidRDefault="00A7445F" w:rsidP="00A7445F">
      <w:pPr>
        <w:pStyle w:val="Heading3"/>
      </w:pPr>
      <w:r w:rsidRPr="00EF643D">
        <w:t>Install</w:t>
      </w:r>
      <w:r>
        <w:t>/Upgrade</w:t>
      </w:r>
      <w:r w:rsidRPr="00EF643D">
        <w:t xml:space="preserve"> of </w:t>
      </w:r>
      <w:r>
        <w:t>Accidents</w:t>
      </w:r>
      <w:r w:rsidRPr="00EF643D">
        <w:t xml:space="preserve"> Manager</w:t>
      </w:r>
    </w:p>
    <w:p w14:paraId="18325F70" w14:textId="77777777" w:rsidR="00A7445F" w:rsidRPr="00EF643D" w:rsidRDefault="00A7445F" w:rsidP="00A7445F">
      <w:r w:rsidRPr="00EF643D">
        <w:t xml:space="preserve">To create the base data and objects for </w:t>
      </w:r>
      <w:r>
        <w:t>Accidents</w:t>
      </w:r>
      <w:r w:rsidRPr="00EF643D">
        <w:t xml:space="preserve"> Manager modules; </w:t>
      </w:r>
    </w:p>
    <w:p w14:paraId="5F8413EB" w14:textId="77777777" w:rsidR="00A7445F" w:rsidRPr="00EF643D" w:rsidRDefault="00A7445F" w:rsidP="00A7445F">
      <w:pPr>
        <w:pStyle w:val="ListParagraph"/>
        <w:numPr>
          <w:ilvl w:val="0"/>
          <w:numId w:val="45"/>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t>acc</w:t>
      </w:r>
      <w:proofErr w:type="spellEnd"/>
      <w:r w:rsidRPr="00EF643D">
        <w:t>\install</w:t>
      </w:r>
    </w:p>
    <w:p w14:paraId="68FCFC1B" w14:textId="77777777" w:rsidR="00A7445F" w:rsidRPr="00EF643D" w:rsidRDefault="00A7445F" w:rsidP="00A7445F">
      <w:pPr>
        <w:pStyle w:val="ListParagraph"/>
        <w:numPr>
          <w:ilvl w:val="0"/>
          <w:numId w:val="45"/>
        </w:numPr>
      </w:pPr>
      <w:r w:rsidRPr="00EF643D">
        <w:t xml:space="preserve">Login to SQL*PLUS as the </w:t>
      </w:r>
      <w:proofErr w:type="gramStart"/>
      <w:r w:rsidRPr="00EF643D">
        <w:t>highways</w:t>
      </w:r>
      <w:proofErr w:type="gramEnd"/>
      <w:r w:rsidRPr="00EF643D">
        <w:t xml:space="preserve"> owner on the client PC and run the following command:</w:t>
      </w:r>
    </w:p>
    <w:p w14:paraId="4C607A90" w14:textId="77777777" w:rsidR="00A7445F" w:rsidRPr="00FC2DA7" w:rsidRDefault="00A7445F" w:rsidP="00A7445F">
      <w:pPr>
        <w:rPr>
          <w:rStyle w:val="CodeText"/>
        </w:rPr>
      </w:pPr>
      <w:r w:rsidRPr="00EF643D">
        <w:t> </w:t>
      </w:r>
      <w:r w:rsidRPr="00EF643D">
        <w:tab/>
      </w:r>
      <w:r w:rsidRPr="006B050F">
        <w:t xml:space="preserve">start </w:t>
      </w:r>
      <w:proofErr w:type="spellStart"/>
      <w:r>
        <w:t>acc</w:t>
      </w:r>
      <w:r w:rsidRPr="006B050F">
        <w:t>_inst.sql</w:t>
      </w:r>
      <w:proofErr w:type="spellEnd"/>
    </w:p>
    <w:p w14:paraId="2C4ACF97" w14:textId="77777777" w:rsidR="00A7445F" w:rsidRPr="00EF643D" w:rsidRDefault="00A7445F" w:rsidP="00A7445F">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4D0A8F33" w14:textId="77777777" w:rsidR="00A7445F" w:rsidRPr="00EF643D" w:rsidRDefault="00A7445F" w:rsidP="00A7445F">
      <w:r w:rsidRPr="00EF643D">
        <w:t>For example, if you installed your highways software in a directory called EXOR on your C drive, you would enter the following when prompted.</w:t>
      </w:r>
    </w:p>
    <w:p w14:paraId="29246BF9" w14:textId="77777777" w:rsidR="00A7445F" w:rsidRPr="00FC2DA7" w:rsidRDefault="00A7445F" w:rsidP="00A7445F">
      <w:pPr>
        <w:rPr>
          <w:rStyle w:val="HighlightText"/>
        </w:rPr>
      </w:pPr>
      <w:r w:rsidRPr="00EF643D">
        <w:t> </w:t>
      </w:r>
      <w:r>
        <w:tab/>
      </w:r>
      <w:r w:rsidRPr="00FC2DA7">
        <w:rPr>
          <w:rStyle w:val="HighlightText"/>
        </w:rPr>
        <w:t>C:\EXOR\</w:t>
      </w:r>
      <w:r w:rsidRPr="00FC2DA7">
        <w:rPr>
          <w:rStyle w:val="HighlightText"/>
        </w:rPr>
        <w:tab/>
      </w:r>
    </w:p>
    <w:p w14:paraId="754EFE21" w14:textId="77777777" w:rsidR="00A7445F" w:rsidRPr="00EF643D" w:rsidRDefault="00A7445F" w:rsidP="00A7445F">
      <w:r w:rsidRPr="00EF643D">
        <w:t>When you have supplied this value, you will be prompted to confirm that it is correct and asked whether you wish to continue.</w:t>
      </w:r>
    </w:p>
    <w:p w14:paraId="72782D8C" w14:textId="77777777" w:rsidR="00A7445F" w:rsidRDefault="00A7445F" w:rsidP="00A7445F">
      <w:r w:rsidRPr="00EF643D">
        <w:t>If the value specified is not correct or does not end with a slash character, you will be given an error message and the installation script will abort. You will then need to login to SQL*PLUS again and rerun the script.</w:t>
      </w:r>
    </w:p>
    <w:p w14:paraId="2161ACA7" w14:textId="77777777" w:rsidR="00BA1382" w:rsidRDefault="00BA1382" w:rsidP="00A7445F">
      <w:r>
        <w:t xml:space="preserve">After confirming the </w:t>
      </w:r>
      <w:r w:rsidRPr="00BA1382">
        <w:rPr>
          <w:bCs/>
        </w:rPr>
        <w:t>&lt;</w:t>
      </w:r>
      <w:r w:rsidRPr="00BA1382">
        <w:rPr>
          <w:rStyle w:val="HighlightText"/>
          <w:bCs/>
        </w:rPr>
        <w:t>exor base&gt;</w:t>
      </w:r>
      <w:r>
        <w:t xml:space="preserve"> definition you will be prompted to enter the Admin Type Code.</w:t>
      </w:r>
    </w:p>
    <w:p w14:paraId="077853EA" w14:textId="53B3521B" w:rsidR="00A7445F" w:rsidRPr="00EF643D" w:rsidRDefault="00A7445F" w:rsidP="00A7445F">
      <w:r w:rsidRPr="00EF643D">
        <w:t xml:space="preserve">When the script has completed, all the </w:t>
      </w:r>
      <w:r>
        <w:t>Accidents</w:t>
      </w:r>
      <w:r w:rsidRPr="00EF643D">
        <w:t xml:space="preserve"> Manager objects and data will have been installed. </w:t>
      </w:r>
    </w:p>
    <w:p w14:paraId="2E37FBD2" w14:textId="77777777" w:rsidR="00A7445F" w:rsidRPr="001978D9" w:rsidRDefault="00A7445F" w:rsidP="00A7445F">
      <w:pPr>
        <w:pStyle w:val="Body"/>
        <w:rPr>
          <w:rFonts w:eastAsiaTheme="minorEastAsia" w:cstheme="minorBidi"/>
        </w:rPr>
      </w:pPr>
      <w:r w:rsidRPr="001978D9">
        <w:rPr>
          <w:rFonts w:eastAsiaTheme="minorEastAsia" w:cstheme="minorBidi"/>
        </w:rPr>
        <w:t>For installation:</w:t>
      </w:r>
    </w:p>
    <w:p w14:paraId="34C46987" w14:textId="77777777" w:rsidR="00A7445F" w:rsidRPr="001978D9" w:rsidRDefault="00A7445F" w:rsidP="00A7445F">
      <w:pPr>
        <w:pStyle w:val="Body"/>
        <w:ind w:firstLine="720"/>
        <w:rPr>
          <w:rFonts w:eastAsiaTheme="minorEastAsia" w:cstheme="minorBidi"/>
        </w:rPr>
      </w:pPr>
      <w:r>
        <w:rPr>
          <w:rFonts w:eastAsiaTheme="minorEastAsia" w:cstheme="minorBidi"/>
        </w:rPr>
        <w:t>acc</w:t>
      </w:r>
      <w:r w:rsidRPr="001978D9">
        <w:rPr>
          <w:rFonts w:eastAsiaTheme="minorEastAsia" w:cstheme="minorBidi"/>
        </w:rPr>
        <w:t>4900_install_1_&lt;</w:t>
      </w:r>
      <w:proofErr w:type="spellStart"/>
      <w:r w:rsidRPr="001978D9">
        <w:rPr>
          <w:rFonts w:eastAsiaTheme="minorEastAsia" w:cstheme="minorBidi"/>
        </w:rPr>
        <w:t>date&amp;time</w:t>
      </w:r>
      <w:proofErr w:type="spellEnd"/>
      <w:r w:rsidRPr="001978D9">
        <w:rPr>
          <w:rFonts w:eastAsiaTheme="minorEastAsia" w:cstheme="minorBidi"/>
        </w:rPr>
        <w:t>&gt;.LOG</w:t>
      </w:r>
    </w:p>
    <w:p w14:paraId="6E112965" w14:textId="77777777" w:rsidR="00A7445F" w:rsidRPr="001978D9" w:rsidRDefault="00A7445F" w:rsidP="00A7445F">
      <w:pPr>
        <w:pStyle w:val="Body"/>
        <w:ind w:firstLine="720"/>
        <w:rPr>
          <w:rFonts w:eastAsiaTheme="minorEastAsia" w:cstheme="minorBidi"/>
        </w:rPr>
      </w:pPr>
      <w:r>
        <w:rPr>
          <w:rFonts w:eastAsiaTheme="minorEastAsia" w:cstheme="minorBidi"/>
        </w:rPr>
        <w:t>acc</w:t>
      </w:r>
      <w:r w:rsidRPr="001978D9">
        <w:rPr>
          <w:rFonts w:eastAsiaTheme="minorEastAsia" w:cstheme="minorBidi"/>
        </w:rPr>
        <w:t>4900_install_2_&lt;</w:t>
      </w:r>
      <w:proofErr w:type="spellStart"/>
      <w:r w:rsidRPr="001978D9">
        <w:rPr>
          <w:rFonts w:eastAsiaTheme="minorEastAsia" w:cstheme="minorBidi"/>
        </w:rPr>
        <w:t>date&amp;time</w:t>
      </w:r>
      <w:proofErr w:type="spellEnd"/>
      <w:r w:rsidRPr="001978D9">
        <w:rPr>
          <w:rFonts w:eastAsiaTheme="minorEastAsia" w:cstheme="minorBidi"/>
        </w:rPr>
        <w:t>&gt;.LOG</w:t>
      </w:r>
    </w:p>
    <w:p w14:paraId="236E013A" w14:textId="77777777" w:rsidR="00A7445F" w:rsidRPr="00EF643D" w:rsidRDefault="00A7445F" w:rsidP="00A7445F">
      <w:pPr>
        <w:pStyle w:val="Body"/>
        <w:ind w:left="720"/>
      </w:pPr>
    </w:p>
    <w:p w14:paraId="4E31D986" w14:textId="77777777" w:rsidR="00A7445F" w:rsidRPr="001978D9" w:rsidRDefault="00A7445F" w:rsidP="00A7445F">
      <w:pPr>
        <w:pStyle w:val="Body"/>
        <w:rPr>
          <w:rFonts w:eastAsiaTheme="minorEastAsia" w:cstheme="minorBidi"/>
        </w:rPr>
      </w:pPr>
      <w:r w:rsidRPr="001978D9">
        <w:rPr>
          <w:rFonts w:eastAsiaTheme="minorEastAsia" w:cstheme="minorBidi"/>
        </w:rPr>
        <w:t>For upgrade:</w:t>
      </w:r>
    </w:p>
    <w:p w14:paraId="6972C025" w14:textId="77777777" w:rsidR="00A7445F" w:rsidRPr="001978D9" w:rsidRDefault="00A7445F" w:rsidP="00A7445F">
      <w:pPr>
        <w:pStyle w:val="Body"/>
        <w:ind w:left="720"/>
        <w:rPr>
          <w:rFonts w:eastAsiaTheme="minorEastAsia" w:cstheme="minorBidi"/>
        </w:rPr>
      </w:pPr>
      <w:r>
        <w:rPr>
          <w:rFonts w:eastAsiaTheme="minorEastAsia" w:cstheme="minorBidi"/>
        </w:rPr>
        <w:lastRenderedPageBreak/>
        <w:t>acc</w:t>
      </w:r>
      <w:r w:rsidRPr="001978D9">
        <w:rPr>
          <w:rFonts w:eastAsiaTheme="minorEastAsia" w:cstheme="minorBidi"/>
        </w:rPr>
        <w:t>4900_upg_1_&lt;</w:t>
      </w:r>
      <w:proofErr w:type="spellStart"/>
      <w:r w:rsidRPr="001978D9">
        <w:rPr>
          <w:rFonts w:eastAsiaTheme="minorEastAsia" w:cstheme="minorBidi"/>
        </w:rPr>
        <w:t>date&amp;time</w:t>
      </w:r>
      <w:proofErr w:type="spellEnd"/>
      <w:r w:rsidRPr="001978D9">
        <w:rPr>
          <w:rFonts w:eastAsiaTheme="minorEastAsia" w:cstheme="minorBidi"/>
        </w:rPr>
        <w:t>&gt;.LOG</w:t>
      </w:r>
    </w:p>
    <w:p w14:paraId="72423CCE" w14:textId="77777777" w:rsidR="00A7445F" w:rsidRPr="001978D9" w:rsidRDefault="00A7445F" w:rsidP="00A7445F">
      <w:pPr>
        <w:pStyle w:val="Body"/>
        <w:ind w:left="720"/>
        <w:rPr>
          <w:rFonts w:eastAsiaTheme="minorEastAsia" w:cstheme="minorBidi"/>
        </w:rPr>
      </w:pPr>
      <w:r>
        <w:rPr>
          <w:rFonts w:eastAsiaTheme="minorEastAsia" w:cstheme="minorBidi"/>
        </w:rPr>
        <w:t>acc</w:t>
      </w:r>
      <w:r w:rsidRPr="001978D9">
        <w:rPr>
          <w:rFonts w:eastAsiaTheme="minorEastAsia" w:cstheme="minorBidi"/>
        </w:rPr>
        <w:t>4900_upg_2_&lt;</w:t>
      </w:r>
      <w:proofErr w:type="spellStart"/>
      <w:r w:rsidRPr="001978D9">
        <w:rPr>
          <w:rFonts w:eastAsiaTheme="minorEastAsia" w:cstheme="minorBidi"/>
        </w:rPr>
        <w:t>date&amp;time</w:t>
      </w:r>
      <w:proofErr w:type="spellEnd"/>
      <w:r w:rsidRPr="001978D9">
        <w:rPr>
          <w:rFonts w:eastAsiaTheme="minorEastAsia" w:cstheme="minorBidi"/>
        </w:rPr>
        <w:t>&gt;.LOG</w:t>
      </w:r>
    </w:p>
    <w:p w14:paraId="7223A438" w14:textId="77777777" w:rsidR="00A7445F" w:rsidRPr="00EF643D" w:rsidRDefault="00A7445F" w:rsidP="00A7445F">
      <w:pPr>
        <w:pStyle w:val="Body"/>
        <w:ind w:left="720"/>
      </w:pPr>
    </w:p>
    <w:p w14:paraId="5C5FDC12" w14:textId="77777777" w:rsidR="00A7445F" w:rsidRPr="00EF643D" w:rsidRDefault="00A7445F" w:rsidP="00A7445F">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14:paraId="648A95C0" w14:textId="77777777" w:rsidR="00A7445F" w:rsidRDefault="00A7445F" w:rsidP="00A7445F">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upgraded.</w:t>
      </w:r>
    </w:p>
    <w:p w14:paraId="339FC037" w14:textId="77777777" w:rsidR="00A7445F" w:rsidRPr="005C4CBC" w:rsidRDefault="00A7445F" w:rsidP="00A7445F">
      <w:pPr>
        <w:pStyle w:val="Heading2"/>
      </w:pPr>
      <w:r w:rsidRPr="005C4CBC">
        <w:t xml:space="preserve">Application Server Install/Upgrade for </w:t>
      </w:r>
      <w:r>
        <w:t xml:space="preserve">Accidents </w:t>
      </w:r>
      <w:r w:rsidRPr="005C4CBC">
        <w:t>Manager</w:t>
      </w:r>
    </w:p>
    <w:p w14:paraId="129DD32D" w14:textId="77777777" w:rsidR="00A7445F" w:rsidRDefault="00A7445F" w:rsidP="00A7445F">
      <w:pPr>
        <w:pStyle w:val="Heading3"/>
      </w:pPr>
      <w:r>
        <w:t>Deploy Product Binary files</w:t>
      </w:r>
    </w:p>
    <w:p w14:paraId="4BBB2CFB" w14:textId="093F9610" w:rsidR="00A7445F" w:rsidRDefault="00A7445F" w:rsidP="00A7445F">
      <w:pPr>
        <w:keepNext/>
      </w:pPr>
      <w:r w:rsidRPr="0056512C">
        <w:t xml:space="preserve">Copy the contents of the </w:t>
      </w:r>
      <w:r>
        <w:rPr>
          <w:b/>
        </w:rPr>
        <w:t>&lt;</w:t>
      </w:r>
      <w:proofErr w:type="spellStart"/>
      <w:r>
        <w:rPr>
          <w:b/>
        </w:rPr>
        <w:t>exor_base</w:t>
      </w:r>
      <w:proofErr w:type="spellEnd"/>
      <w:r>
        <w:rPr>
          <w:b/>
        </w:rPr>
        <w:t>&gt;</w:t>
      </w:r>
      <w:r w:rsidRPr="0017023A">
        <w:rPr>
          <w:b/>
        </w:rPr>
        <w:t>\</w:t>
      </w:r>
      <w:proofErr w:type="spellStart"/>
      <w:r>
        <w:rPr>
          <w:b/>
        </w:rPr>
        <w:t>acc</w:t>
      </w:r>
      <w:proofErr w:type="spellEnd"/>
      <w:r w:rsidRPr="0017023A">
        <w:rPr>
          <w:b/>
        </w:rPr>
        <w:t>\</w:t>
      </w:r>
      <w:r>
        <w:rPr>
          <w:b/>
        </w:rPr>
        <w:t>11g_</w:t>
      </w:r>
      <w:r w:rsidRPr="0017023A">
        <w:rPr>
          <w:b/>
        </w:rPr>
        <w:t>bin</w:t>
      </w:r>
      <w:r w:rsidRPr="0056512C">
        <w:t xml:space="preserve"> </w:t>
      </w:r>
      <w:r>
        <w:t>folder</w:t>
      </w:r>
      <w:r w:rsidRPr="0056512C">
        <w:t xml:space="preserve"> to </w:t>
      </w:r>
      <w:r>
        <w:t xml:space="preserve">the same location as the Network Manager files (see section </w:t>
      </w:r>
      <w:r>
        <w:fldChar w:fldCharType="begin"/>
      </w:r>
      <w:r>
        <w:instrText xml:space="preserve"> REF _Ref44686244 \r \h </w:instrText>
      </w:r>
      <w:r>
        <w:fldChar w:fldCharType="separate"/>
      </w:r>
      <w:r w:rsidR="004C1D1D">
        <w:t>4.2.1</w:t>
      </w:r>
      <w:r>
        <w:fldChar w:fldCharType="end"/>
      </w:r>
      <w:r>
        <w:t>0)</w:t>
      </w:r>
      <w:r>
        <w:rPr>
          <w:b/>
          <w:bCs/>
        </w:rPr>
        <w:t>.</w:t>
      </w:r>
      <w:r>
        <w:t xml:space="preserve"> This will be the location of the Forms/Reports for Accidents</w:t>
      </w:r>
      <w:r w:rsidRPr="00EF643D">
        <w:t xml:space="preserve"> </w:t>
      </w:r>
      <w:r>
        <w:t>Manager.</w:t>
      </w:r>
    </w:p>
    <w:p w14:paraId="66B96589" w14:textId="77777777" w:rsidR="00A7445F" w:rsidRPr="0017023A" w:rsidRDefault="00A7445F" w:rsidP="00A7445F">
      <w:pPr>
        <w:pStyle w:val="Heading2"/>
      </w:pPr>
      <w:r>
        <w:t>Post Install/Upgrade Tasks</w:t>
      </w:r>
    </w:p>
    <w:p w14:paraId="71791621" w14:textId="77777777" w:rsidR="00A7445F" w:rsidRPr="007E7450" w:rsidRDefault="00A7445F" w:rsidP="00A7445F">
      <w:pPr>
        <w:pStyle w:val="Heading3"/>
      </w:pPr>
      <w:r w:rsidRPr="007E7450">
        <w:t>Mandatory Configuration</w:t>
      </w:r>
    </w:p>
    <w:p w14:paraId="4D52D644" w14:textId="77777777" w:rsidR="00A7445F" w:rsidRPr="007E7450" w:rsidRDefault="00A7445F" w:rsidP="00A7445F">
      <w:pPr>
        <w:pStyle w:val="Heading4"/>
      </w:pPr>
      <w:r w:rsidRPr="007E7450">
        <w:t>exor_version.txt</w:t>
      </w:r>
    </w:p>
    <w:p w14:paraId="7DF2C64A" w14:textId="77777777" w:rsidR="00A7445F" w:rsidRPr="00EF643D" w:rsidRDefault="00A7445F" w:rsidP="00A7445F">
      <w:r w:rsidRPr="00EF643D">
        <w:t xml:space="preserve">Before accessing </w:t>
      </w:r>
      <w:r>
        <w:t>Accidents</w:t>
      </w:r>
      <w:r w:rsidRPr="00EF643D">
        <w:t xml:space="preserve"> </w:t>
      </w:r>
      <w:proofErr w:type="gramStart"/>
      <w:r w:rsidRPr="00EF643D">
        <w:t>Manager</w:t>
      </w:r>
      <w:proofErr w:type="gramEnd"/>
      <w:r w:rsidRPr="00EF643D">
        <w:t xml:space="preserve"> you must check the file exor_version.txt.  </w:t>
      </w:r>
    </w:p>
    <w:p w14:paraId="65AE120C" w14:textId="77777777" w:rsidR="00A7445F" w:rsidRPr="00EF643D" w:rsidRDefault="00A7445F" w:rsidP="00A7445F">
      <w:r w:rsidRPr="00EF643D">
        <w:t xml:space="preserve">This file is referenced in Windows Registry setting ‘EXOR_VERSION’ and by default can </w:t>
      </w:r>
      <w:proofErr w:type="gramStart"/>
      <w:r w:rsidRPr="00EF643D">
        <w:t>be located in</w:t>
      </w:r>
      <w:proofErr w:type="gramEnd"/>
      <w:r w:rsidRPr="00EF643D">
        <w:t xml:space="preserv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14:paraId="61F7384A" w14:textId="77777777" w:rsidR="00A7445F" w:rsidRPr="00EF643D" w:rsidRDefault="00A7445F" w:rsidP="00A7445F">
      <w:r w:rsidRPr="00EF643D">
        <w:t xml:space="preserve">Ensure that the entry for </w:t>
      </w:r>
      <w:r>
        <w:t>Accidents</w:t>
      </w:r>
      <w:r w:rsidRPr="00EF643D">
        <w:t xml:space="preserve"> Manager is set accordingly;</w:t>
      </w:r>
    </w:p>
    <w:p w14:paraId="6437583B" w14:textId="77777777" w:rsidR="00A7445F" w:rsidRPr="00EF643D" w:rsidRDefault="00A7445F" w:rsidP="00A7445F">
      <w:r>
        <w:tab/>
      </w:r>
      <w:r>
        <w:rPr>
          <w:rStyle w:val="HighlightText"/>
        </w:rPr>
        <w:t>ACC=4.9.0.0</w:t>
      </w:r>
    </w:p>
    <w:p w14:paraId="3A40B81C" w14:textId="77777777" w:rsidR="00A7445F" w:rsidRPr="007E7450" w:rsidRDefault="00A7445F" w:rsidP="00A7445F">
      <w:pPr>
        <w:pStyle w:val="Heading3"/>
      </w:pPr>
      <w:r w:rsidRPr="007E7450">
        <w:t>Product Licencing</w:t>
      </w:r>
    </w:p>
    <w:p w14:paraId="5FE3DA7E" w14:textId="77777777" w:rsidR="00A7445F" w:rsidRPr="00EF643D" w:rsidRDefault="00A7445F" w:rsidP="00A7445F">
      <w:r w:rsidRPr="00EF643D">
        <w:t xml:space="preserve">Following first time installation you must licence the product for use.  </w:t>
      </w:r>
    </w:p>
    <w:p w14:paraId="43420930" w14:textId="77777777" w:rsidR="00A7445F" w:rsidRPr="00EF643D" w:rsidRDefault="00A7445F" w:rsidP="00A7445F">
      <w:r w:rsidRPr="00EF643D">
        <w:t xml:space="preserve">To do this start highways by exor and invoke module HIG1890 from the </w:t>
      </w:r>
      <w:proofErr w:type="spellStart"/>
      <w:r w:rsidRPr="00EF643D">
        <w:t>Fastpath</w:t>
      </w:r>
      <w:proofErr w:type="spellEnd"/>
      <w:r w:rsidRPr="00EF643D">
        <w:t xml:space="preserve"> menu.</w:t>
      </w:r>
    </w:p>
    <w:p w14:paraId="2F603DE9" w14:textId="77777777" w:rsidR="00A7445F" w:rsidRPr="00EF643D" w:rsidRDefault="00A7445F" w:rsidP="00A7445F">
      <w:r w:rsidRPr="00EF643D">
        <w:object w:dxaOrig="8986" w:dyaOrig="1980" w14:anchorId="368C7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90" o:title=""/>
          </v:shape>
          <o:OLEObject Type="Embed" ProgID="PBrush" ShapeID="_x0000_i1025" DrawAspect="Content" ObjectID="_1656489589" r:id="rId91"/>
        </w:object>
      </w:r>
      <w:r w:rsidRPr="00EF643D">
        <w:t xml:space="preserve"> </w:t>
      </w:r>
    </w:p>
    <w:p w14:paraId="1A33D24A" w14:textId="77777777" w:rsidR="00A7445F" w:rsidRPr="00EF643D" w:rsidRDefault="00A7445F" w:rsidP="00A7445F">
      <w:r w:rsidRPr="00EF643D">
        <w:t>For further details please refer to the “</w:t>
      </w:r>
      <w:r>
        <w:rPr>
          <w:rStyle w:val="HighlightText"/>
        </w:rPr>
        <w:t>Network Manager General System Admin Guide</w:t>
      </w:r>
      <w:r w:rsidRPr="00EF643D">
        <w:t>”</w:t>
      </w:r>
    </w:p>
    <w:p w14:paraId="289FE3F8" w14:textId="39917D2F" w:rsidR="002F6947" w:rsidRDefault="002F6947" w:rsidP="002F6947">
      <w:pPr>
        <w:pStyle w:val="Heading1"/>
      </w:pPr>
      <w:r w:rsidRPr="00EF643D">
        <w:lastRenderedPageBreak/>
        <w:t>Schemes Manager</w:t>
      </w:r>
      <w:bookmarkEnd w:id="133"/>
      <w:bookmarkEnd w:id="134"/>
    </w:p>
    <w:p w14:paraId="7CAA3861" w14:textId="662C6139" w:rsidR="007E7450" w:rsidRDefault="007E7450" w:rsidP="007E7450">
      <w:r>
        <w:t xml:space="preserve">Prior to Schemes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proofErr w:type="gramStart"/>
      <w:r w:rsidR="004C1D1D" w:rsidRPr="004C1D1D">
        <w:rPr>
          <w:b/>
          <w:bCs/>
        </w:rPr>
        <w:t>Pre Installation</w:t>
      </w:r>
      <w:proofErr w:type="gramEnd"/>
      <w:r w:rsidR="004C1D1D" w:rsidRPr="004C1D1D">
        <w:rPr>
          <w:b/>
          <w:bCs/>
        </w:rPr>
        <w:t>/Upgrade</w:t>
      </w:r>
      <w:r w:rsidRPr="007E7450">
        <w:rPr>
          <w:b/>
          <w:bCs/>
        </w:rPr>
        <w:fldChar w:fldCharType="end"/>
      </w:r>
      <w:r w:rsidRPr="007E7450">
        <w:rPr>
          <w:b/>
          <w:bCs/>
        </w:rPr>
        <w:t xml:space="preserve"> </w:t>
      </w:r>
      <w:r>
        <w:t>section.</w:t>
      </w:r>
    </w:p>
    <w:p w14:paraId="3AF58351" w14:textId="7D780ACA" w:rsidR="002F6947" w:rsidRPr="00EF643D" w:rsidRDefault="002F6947" w:rsidP="002F6947">
      <w:pPr>
        <w:pStyle w:val="Heading2"/>
      </w:pPr>
      <w:r w:rsidRPr="00EF643D">
        <w:t xml:space="preserve">  </w:t>
      </w:r>
      <w:bookmarkStart w:id="135" w:name="_Toc44687816"/>
      <w:r w:rsidR="005C4CBC">
        <w:t>Database Server Install/Upgrade for Schemes Manager</w:t>
      </w:r>
      <w:bookmarkEnd w:id="135"/>
    </w:p>
    <w:p w14:paraId="77BB7F6F" w14:textId="77777777" w:rsidR="002F6947" w:rsidRPr="00EF643D" w:rsidRDefault="002F6947" w:rsidP="002F6947">
      <w:r w:rsidRPr="00EF643D">
        <w:t xml:space="preserve">This chapter provides details of steps involved in installing/upgrading the server components for </w:t>
      </w:r>
      <w:r>
        <w:t>Schemes</w:t>
      </w:r>
      <w:r w:rsidRPr="00EF643D">
        <w:t xml:space="preserve"> Manager.</w:t>
      </w:r>
    </w:p>
    <w:p w14:paraId="6F14AA53" w14:textId="77777777" w:rsidR="002F6947" w:rsidRPr="00EF643D" w:rsidRDefault="002F6947" w:rsidP="002F6947">
      <w:r w:rsidRPr="00E06E14">
        <w:rPr>
          <w:rStyle w:val="HighlightText"/>
        </w:rPr>
        <w:t>Important</w:t>
      </w:r>
      <w:r w:rsidRPr="00EF643D">
        <w:t>:</w:t>
      </w:r>
    </w:p>
    <w:p w14:paraId="06D72CAA" w14:textId="77777777" w:rsidR="002F6947" w:rsidRPr="00EF643D" w:rsidRDefault="002F6947" w:rsidP="002F6947">
      <w:r w:rsidRPr="00EF643D">
        <w:t>This product will require installing/upgrading after Network Manager.</w:t>
      </w:r>
    </w:p>
    <w:p w14:paraId="5A2AB239" w14:textId="59981E81" w:rsidR="002F6947" w:rsidRPr="00EF643D" w:rsidRDefault="002F6947" w:rsidP="007E7450">
      <w:pPr>
        <w:pStyle w:val="Heading3"/>
      </w:pPr>
      <w:bookmarkStart w:id="136" w:name="_Toc378938153"/>
      <w:bookmarkStart w:id="137" w:name="_Toc44687817"/>
      <w:r w:rsidRPr="00EF643D">
        <w:t>Install</w:t>
      </w:r>
      <w:r w:rsidR="00DB6CA9">
        <w:t>/Upgrade</w:t>
      </w:r>
      <w:r w:rsidRPr="00EF643D">
        <w:t xml:space="preserve"> of </w:t>
      </w:r>
      <w:r>
        <w:t>Schemes</w:t>
      </w:r>
      <w:r w:rsidRPr="00EF643D">
        <w:t xml:space="preserve"> Manager</w:t>
      </w:r>
      <w:bookmarkEnd w:id="136"/>
      <w:bookmarkEnd w:id="137"/>
    </w:p>
    <w:p w14:paraId="33042CF8" w14:textId="77777777" w:rsidR="002F6947" w:rsidRPr="00EF643D" w:rsidRDefault="002F6947" w:rsidP="002F6947">
      <w:r w:rsidRPr="00EF643D">
        <w:t xml:space="preserve">To create the base data and objects for </w:t>
      </w:r>
      <w:r>
        <w:t>Schemes</w:t>
      </w:r>
      <w:r w:rsidRPr="00EF643D">
        <w:t xml:space="preserve"> Manager modules; </w:t>
      </w:r>
    </w:p>
    <w:p w14:paraId="423DEE06" w14:textId="77777777" w:rsidR="002F6947" w:rsidRPr="00EF643D" w:rsidRDefault="002F6947" w:rsidP="009612CC">
      <w:pPr>
        <w:pStyle w:val="ListParagraph"/>
        <w:numPr>
          <w:ilvl w:val="0"/>
          <w:numId w:val="45"/>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w:t>
      </w:r>
      <w:r>
        <w:t>p</w:t>
      </w:r>
      <w:proofErr w:type="spellEnd"/>
      <w:r w:rsidRPr="00EF643D">
        <w:t>\install</w:t>
      </w:r>
    </w:p>
    <w:p w14:paraId="5CE14467" w14:textId="77777777" w:rsidR="002F6947" w:rsidRPr="00EF643D" w:rsidRDefault="002F6947" w:rsidP="009612CC">
      <w:pPr>
        <w:pStyle w:val="ListParagraph"/>
        <w:numPr>
          <w:ilvl w:val="0"/>
          <w:numId w:val="45"/>
        </w:numPr>
      </w:pPr>
      <w:r w:rsidRPr="00EF643D">
        <w:t xml:space="preserve">Login to SQL*PLUS as the </w:t>
      </w:r>
      <w:proofErr w:type="gramStart"/>
      <w:r w:rsidRPr="00EF643D">
        <w:t>highways</w:t>
      </w:r>
      <w:proofErr w:type="gramEnd"/>
      <w:r w:rsidRPr="00EF643D">
        <w:t xml:space="preserve"> owner on the client PC and run the following command:</w:t>
      </w:r>
    </w:p>
    <w:p w14:paraId="490A16A8" w14:textId="77777777" w:rsidR="002F6947" w:rsidRPr="00FC2DA7" w:rsidRDefault="002F6947" w:rsidP="002F6947">
      <w:pPr>
        <w:rPr>
          <w:rStyle w:val="CodeText"/>
        </w:rPr>
      </w:pPr>
      <w:r w:rsidRPr="00EF643D">
        <w:t> </w:t>
      </w:r>
      <w:r w:rsidRPr="00EF643D">
        <w:tab/>
      </w:r>
      <w:r w:rsidRPr="006B050F">
        <w:t xml:space="preserve">start </w:t>
      </w:r>
      <w:proofErr w:type="spellStart"/>
      <w:r w:rsidRPr="006B050F">
        <w:t>stp_inst.sql</w:t>
      </w:r>
      <w:proofErr w:type="spellEnd"/>
    </w:p>
    <w:p w14:paraId="231412CF" w14:textId="77777777" w:rsidR="002F6947" w:rsidRPr="00EF643D" w:rsidRDefault="002F6947" w:rsidP="002F6947">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44AEF2A1" w14:textId="77777777" w:rsidR="002F6947" w:rsidRPr="00EF643D" w:rsidRDefault="002F6947" w:rsidP="002F6947">
      <w:r w:rsidRPr="00EF643D">
        <w:t>For example, if you installed your highways software in a directory called EXOR on your C drive, you would enter the following when prompted.</w:t>
      </w:r>
    </w:p>
    <w:p w14:paraId="069ED1AD" w14:textId="3493F0DB" w:rsidR="002F6947" w:rsidRPr="00FC2DA7" w:rsidRDefault="002F6947" w:rsidP="002F6947">
      <w:pPr>
        <w:rPr>
          <w:rStyle w:val="HighlightText"/>
        </w:rPr>
      </w:pPr>
      <w:r w:rsidRPr="00EF643D">
        <w:t> </w:t>
      </w:r>
      <w:r w:rsidR="007E7450">
        <w:tab/>
      </w:r>
      <w:r w:rsidRPr="00FC2DA7">
        <w:rPr>
          <w:rStyle w:val="HighlightText"/>
        </w:rPr>
        <w:t>C:\EXOR\</w:t>
      </w:r>
      <w:r w:rsidRPr="00FC2DA7">
        <w:rPr>
          <w:rStyle w:val="HighlightText"/>
        </w:rPr>
        <w:tab/>
      </w:r>
    </w:p>
    <w:p w14:paraId="15DE7C64" w14:textId="77777777" w:rsidR="002F6947" w:rsidRPr="00EF643D" w:rsidRDefault="002F6947" w:rsidP="002F6947">
      <w:r w:rsidRPr="00EF643D">
        <w:t>When you have supplied this value, you will be prompted to confirm that it is correct and asked whether you wish to continue.</w:t>
      </w:r>
    </w:p>
    <w:p w14:paraId="1356D80E" w14:textId="77777777" w:rsidR="002F6947" w:rsidRDefault="002F6947" w:rsidP="002F6947">
      <w:r w:rsidRPr="00EF643D">
        <w:t>If the value specified is not correct or does not end with a slash character, you will be given an error message and the installation script will abort. You will then need to login to SQL*PLUS again and rerun the script.</w:t>
      </w:r>
    </w:p>
    <w:p w14:paraId="05AB4EC1" w14:textId="77777777" w:rsidR="002F6947" w:rsidRPr="00EF643D" w:rsidRDefault="002F6947" w:rsidP="002F6947">
      <w:r>
        <w:t xml:space="preserve">After confirming the </w:t>
      </w:r>
      <w:r w:rsidRPr="00C96277">
        <w:rPr>
          <w:b/>
        </w:rPr>
        <w:t>&lt;exor base&gt;</w:t>
      </w:r>
      <w:r>
        <w:t xml:space="preserve"> definition you will be prompted to enter the Admin Type Code and Datum Network Type code associated with the Road Construction Inventory Type and associated Network Type Code.</w:t>
      </w:r>
    </w:p>
    <w:p w14:paraId="17F90866" w14:textId="77777777" w:rsidR="002F6947" w:rsidRPr="00EF643D" w:rsidRDefault="002F6947" w:rsidP="002F6947">
      <w:r w:rsidRPr="00EF643D">
        <w:t xml:space="preserve">When the script has completed, all the </w:t>
      </w:r>
      <w:r>
        <w:t>Schemes</w:t>
      </w:r>
      <w:r w:rsidRPr="00EF643D">
        <w:t xml:space="preserve"> Manager objects and data will have been installed. </w:t>
      </w:r>
    </w:p>
    <w:p w14:paraId="7467C66C" w14:textId="77777777" w:rsidR="00DB6CA9" w:rsidRPr="001978D9" w:rsidRDefault="00DB6CA9" w:rsidP="00DB6CA9">
      <w:pPr>
        <w:pStyle w:val="Body"/>
        <w:rPr>
          <w:rFonts w:eastAsiaTheme="minorEastAsia" w:cstheme="minorBidi"/>
        </w:rPr>
      </w:pPr>
      <w:bookmarkStart w:id="138" w:name="_Toc378938157"/>
      <w:r w:rsidRPr="001978D9">
        <w:rPr>
          <w:rFonts w:eastAsiaTheme="minorEastAsia" w:cstheme="minorBidi"/>
        </w:rPr>
        <w:t>For installation:</w:t>
      </w:r>
    </w:p>
    <w:p w14:paraId="4C34144C" w14:textId="34DA4D03" w:rsidR="00DB6CA9" w:rsidRPr="001978D9" w:rsidRDefault="00DB6CA9" w:rsidP="001978D9">
      <w:pPr>
        <w:pStyle w:val="Body"/>
        <w:ind w:firstLine="720"/>
        <w:rPr>
          <w:rFonts w:eastAsiaTheme="minorEastAsia" w:cstheme="minorBidi"/>
        </w:rPr>
      </w:pPr>
      <w:r w:rsidRPr="001978D9">
        <w:rPr>
          <w:rFonts w:eastAsiaTheme="minorEastAsia" w:cstheme="minorBidi"/>
        </w:rPr>
        <w:t>stp4900_install_1_&lt;</w:t>
      </w:r>
      <w:proofErr w:type="spellStart"/>
      <w:r w:rsidRPr="001978D9">
        <w:rPr>
          <w:rFonts w:eastAsiaTheme="minorEastAsia" w:cstheme="minorBidi"/>
        </w:rPr>
        <w:t>date&amp;time</w:t>
      </w:r>
      <w:proofErr w:type="spellEnd"/>
      <w:r w:rsidRPr="001978D9">
        <w:rPr>
          <w:rFonts w:eastAsiaTheme="minorEastAsia" w:cstheme="minorBidi"/>
        </w:rPr>
        <w:t>&gt;.LOG</w:t>
      </w:r>
    </w:p>
    <w:p w14:paraId="04FB7337" w14:textId="226143E7" w:rsidR="00DB6CA9" w:rsidRPr="001978D9" w:rsidRDefault="00DB6CA9" w:rsidP="001978D9">
      <w:pPr>
        <w:pStyle w:val="Body"/>
        <w:ind w:firstLine="720"/>
        <w:rPr>
          <w:rFonts w:eastAsiaTheme="minorEastAsia" w:cstheme="minorBidi"/>
        </w:rPr>
      </w:pPr>
      <w:r w:rsidRPr="001978D9">
        <w:rPr>
          <w:rFonts w:eastAsiaTheme="minorEastAsia" w:cstheme="minorBidi"/>
        </w:rPr>
        <w:t>stp4900_install_2_&lt;</w:t>
      </w:r>
      <w:proofErr w:type="spellStart"/>
      <w:r w:rsidRPr="001978D9">
        <w:rPr>
          <w:rFonts w:eastAsiaTheme="minorEastAsia" w:cstheme="minorBidi"/>
        </w:rPr>
        <w:t>date&amp;time</w:t>
      </w:r>
      <w:proofErr w:type="spellEnd"/>
      <w:r w:rsidRPr="001978D9">
        <w:rPr>
          <w:rFonts w:eastAsiaTheme="minorEastAsia" w:cstheme="minorBidi"/>
        </w:rPr>
        <w:t>&gt;.LOG</w:t>
      </w:r>
    </w:p>
    <w:p w14:paraId="3D7FC306" w14:textId="77777777" w:rsidR="00DB6CA9" w:rsidRPr="00EF643D" w:rsidRDefault="00DB6CA9" w:rsidP="00DB6CA9">
      <w:pPr>
        <w:pStyle w:val="Body"/>
        <w:ind w:left="720"/>
      </w:pPr>
    </w:p>
    <w:p w14:paraId="69697FF0" w14:textId="77777777" w:rsidR="00DB6CA9" w:rsidRPr="001978D9" w:rsidRDefault="00DB6CA9" w:rsidP="00DB6CA9">
      <w:pPr>
        <w:pStyle w:val="Body"/>
        <w:rPr>
          <w:rFonts w:eastAsiaTheme="minorEastAsia" w:cstheme="minorBidi"/>
        </w:rPr>
      </w:pPr>
      <w:r w:rsidRPr="001978D9">
        <w:rPr>
          <w:rFonts w:eastAsiaTheme="minorEastAsia" w:cstheme="minorBidi"/>
        </w:rPr>
        <w:lastRenderedPageBreak/>
        <w:t>For upgrade:</w:t>
      </w:r>
    </w:p>
    <w:p w14:paraId="0F5E1453" w14:textId="1F4ADC53" w:rsidR="00DB6CA9" w:rsidRPr="001978D9" w:rsidRDefault="00DB6CA9" w:rsidP="00DB6CA9">
      <w:pPr>
        <w:pStyle w:val="Body"/>
        <w:ind w:left="720"/>
        <w:rPr>
          <w:rFonts w:eastAsiaTheme="minorEastAsia" w:cstheme="minorBidi"/>
        </w:rPr>
      </w:pPr>
      <w:r w:rsidRPr="001978D9">
        <w:rPr>
          <w:rFonts w:eastAsiaTheme="minorEastAsia" w:cstheme="minorBidi"/>
        </w:rPr>
        <w:t>stp4900_upg_1_&lt;</w:t>
      </w:r>
      <w:proofErr w:type="spellStart"/>
      <w:r w:rsidRPr="001978D9">
        <w:rPr>
          <w:rFonts w:eastAsiaTheme="minorEastAsia" w:cstheme="minorBidi"/>
        </w:rPr>
        <w:t>date&amp;time</w:t>
      </w:r>
      <w:proofErr w:type="spellEnd"/>
      <w:r w:rsidRPr="001978D9">
        <w:rPr>
          <w:rFonts w:eastAsiaTheme="minorEastAsia" w:cstheme="minorBidi"/>
        </w:rPr>
        <w:t>&gt;.LOG</w:t>
      </w:r>
    </w:p>
    <w:p w14:paraId="273E6A7A" w14:textId="2E56D48F" w:rsidR="00DB6CA9" w:rsidRPr="001978D9" w:rsidRDefault="00DB6CA9" w:rsidP="00DB6CA9">
      <w:pPr>
        <w:pStyle w:val="Body"/>
        <w:ind w:left="720"/>
        <w:rPr>
          <w:rFonts w:eastAsiaTheme="minorEastAsia" w:cstheme="minorBidi"/>
        </w:rPr>
      </w:pPr>
      <w:r w:rsidRPr="001978D9">
        <w:rPr>
          <w:rFonts w:eastAsiaTheme="minorEastAsia" w:cstheme="minorBidi"/>
        </w:rPr>
        <w:t>stp4900_upg_2_&lt;</w:t>
      </w:r>
      <w:proofErr w:type="spellStart"/>
      <w:r w:rsidRPr="001978D9">
        <w:rPr>
          <w:rFonts w:eastAsiaTheme="minorEastAsia" w:cstheme="minorBidi"/>
        </w:rPr>
        <w:t>date&amp;time</w:t>
      </w:r>
      <w:proofErr w:type="spellEnd"/>
      <w:r w:rsidRPr="001978D9">
        <w:rPr>
          <w:rFonts w:eastAsiaTheme="minorEastAsia" w:cstheme="minorBidi"/>
        </w:rPr>
        <w:t>&gt;.LOG</w:t>
      </w:r>
    </w:p>
    <w:p w14:paraId="4174CA17" w14:textId="39366DCD" w:rsidR="00DB6CA9" w:rsidRPr="00EF643D" w:rsidRDefault="00DB6CA9" w:rsidP="00DB6CA9">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3879AE58" w14:textId="2A6DDAF4" w:rsidR="00DB6CA9" w:rsidRDefault="00DB6CA9" w:rsidP="00DB6CA9">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upgraded.</w:t>
      </w:r>
    </w:p>
    <w:p w14:paraId="53758AB9" w14:textId="4ECC0163" w:rsidR="005C4CBC" w:rsidRPr="005C4CBC" w:rsidRDefault="005C4CBC" w:rsidP="005C4CBC">
      <w:pPr>
        <w:pStyle w:val="Heading2"/>
      </w:pPr>
      <w:bookmarkStart w:id="139" w:name="_Toc44687818"/>
      <w:r w:rsidRPr="005C4CBC">
        <w:t>Application Server Install/Upgrade for Schemes Manager</w:t>
      </w:r>
      <w:bookmarkEnd w:id="139"/>
    </w:p>
    <w:p w14:paraId="6C1A06D6" w14:textId="2B655BE4" w:rsidR="005C4CBC" w:rsidRDefault="005C4CBC" w:rsidP="005C4CBC">
      <w:pPr>
        <w:pStyle w:val="Heading3"/>
      </w:pPr>
      <w:bookmarkStart w:id="140" w:name="_Toc44687819"/>
      <w:r>
        <w:t xml:space="preserve">Deploy </w:t>
      </w:r>
      <w:r w:rsidR="00B46B4C">
        <w:t>P</w:t>
      </w:r>
      <w:r>
        <w:t>roduct Binary files</w:t>
      </w:r>
      <w:bookmarkEnd w:id="140"/>
    </w:p>
    <w:p w14:paraId="3D853DEC" w14:textId="7D92A2BB" w:rsidR="005C4CBC" w:rsidRDefault="005C4CBC" w:rsidP="005C4CBC">
      <w:pPr>
        <w:keepNext/>
      </w:pPr>
      <w:r w:rsidRPr="0056512C">
        <w:t xml:space="preserve">Copy the contents of the </w:t>
      </w:r>
      <w:r>
        <w:rPr>
          <w:b/>
        </w:rPr>
        <w:t>&lt;</w:t>
      </w:r>
      <w:proofErr w:type="spellStart"/>
      <w:r>
        <w:rPr>
          <w:b/>
        </w:rPr>
        <w:t>exor_base</w:t>
      </w:r>
      <w:proofErr w:type="spellEnd"/>
      <w:r>
        <w:rPr>
          <w:b/>
        </w:rPr>
        <w:t>&gt;</w:t>
      </w:r>
      <w:r w:rsidRPr="0017023A">
        <w:rPr>
          <w:b/>
        </w:rPr>
        <w:t>\</w:t>
      </w:r>
      <w:proofErr w:type="spellStart"/>
      <w:r w:rsidR="00B46B4C">
        <w:rPr>
          <w:b/>
        </w:rPr>
        <w:t>stp</w:t>
      </w:r>
      <w:proofErr w:type="spellEnd"/>
      <w:r w:rsidRPr="0017023A">
        <w:rPr>
          <w:b/>
        </w:rPr>
        <w:t>\</w:t>
      </w:r>
      <w:r>
        <w:rPr>
          <w:b/>
        </w:rPr>
        <w:t>11g_</w:t>
      </w:r>
      <w:r w:rsidRPr="0017023A">
        <w:rPr>
          <w:b/>
        </w:rPr>
        <w:t>bin</w:t>
      </w:r>
      <w:r w:rsidRPr="0056512C">
        <w:t xml:space="preserve"> </w:t>
      </w:r>
      <w:r>
        <w:t>folder</w:t>
      </w:r>
      <w:r w:rsidRPr="0056512C">
        <w:t xml:space="preserve"> to </w:t>
      </w:r>
      <w:r>
        <w:t xml:space="preserve">the same location as the Network Manager files (see section </w:t>
      </w:r>
      <w:r>
        <w:fldChar w:fldCharType="begin"/>
      </w:r>
      <w:r>
        <w:instrText xml:space="preserve"> REF _Ref44686244 \r \h </w:instrText>
      </w:r>
      <w:r>
        <w:fldChar w:fldCharType="separate"/>
      </w:r>
      <w:r w:rsidR="004C1D1D">
        <w:t>4.2.1</w:t>
      </w:r>
      <w:r>
        <w:fldChar w:fldCharType="end"/>
      </w:r>
      <w:r>
        <w:t>0)</w:t>
      </w:r>
      <w:r>
        <w:rPr>
          <w:b/>
          <w:bCs/>
        </w:rPr>
        <w:t>.</w:t>
      </w:r>
      <w:r>
        <w:t xml:space="preserve"> This will be the location of the Forms/Reports for Schemes Manager.</w:t>
      </w:r>
    </w:p>
    <w:p w14:paraId="031A443E" w14:textId="63CBE088" w:rsidR="005C4CBC" w:rsidRPr="0017023A" w:rsidRDefault="005C4CBC" w:rsidP="005C4CBC">
      <w:pPr>
        <w:pStyle w:val="Heading2"/>
      </w:pPr>
      <w:bookmarkStart w:id="141" w:name="_Toc44687820"/>
      <w:r>
        <w:t>Post Install/Upgrade Tasks</w:t>
      </w:r>
      <w:bookmarkEnd w:id="141"/>
    </w:p>
    <w:p w14:paraId="33898A03" w14:textId="3BBAD759" w:rsidR="002F6947" w:rsidRPr="007E7450" w:rsidRDefault="002F6947" w:rsidP="007E7450">
      <w:pPr>
        <w:pStyle w:val="Heading3"/>
      </w:pPr>
      <w:bookmarkStart w:id="142" w:name="_Toc44687821"/>
      <w:r w:rsidRPr="007E7450">
        <w:t>Mandatory Configuration</w:t>
      </w:r>
      <w:bookmarkEnd w:id="138"/>
      <w:bookmarkEnd w:id="142"/>
    </w:p>
    <w:p w14:paraId="3E8056BA" w14:textId="77777777" w:rsidR="002F6947" w:rsidRPr="007E7450" w:rsidRDefault="002F6947" w:rsidP="007E7450">
      <w:pPr>
        <w:pStyle w:val="Heading4"/>
      </w:pPr>
      <w:bookmarkStart w:id="143" w:name="_Toc378938158"/>
      <w:bookmarkStart w:id="144" w:name="_Toc44687822"/>
      <w:r w:rsidRPr="007E7450">
        <w:t>exor_version.txt</w:t>
      </w:r>
      <w:bookmarkEnd w:id="143"/>
      <w:bookmarkEnd w:id="144"/>
    </w:p>
    <w:p w14:paraId="5C8BFBE7" w14:textId="79DB4CBC" w:rsidR="002F6947" w:rsidRPr="00EF643D" w:rsidRDefault="002F6947" w:rsidP="002F6947">
      <w:r w:rsidRPr="00EF643D">
        <w:t xml:space="preserve">Before accessing </w:t>
      </w:r>
      <w:r w:rsidR="001978D9">
        <w:t>Schemes</w:t>
      </w:r>
      <w:r w:rsidRPr="00EF643D">
        <w:t xml:space="preserve"> </w:t>
      </w:r>
      <w:proofErr w:type="gramStart"/>
      <w:r w:rsidRPr="00EF643D">
        <w:t>Manager</w:t>
      </w:r>
      <w:proofErr w:type="gramEnd"/>
      <w:r w:rsidRPr="00EF643D">
        <w:t xml:space="preserve"> you must check the file exor_version.txt.  </w:t>
      </w:r>
    </w:p>
    <w:p w14:paraId="014BC110" w14:textId="77777777" w:rsidR="002F6947" w:rsidRPr="00EF643D" w:rsidRDefault="002F6947" w:rsidP="002F6947">
      <w:r w:rsidRPr="00EF643D">
        <w:t xml:space="preserve">This file is referenced in Windows Registry setting ‘EXOR_VERSION’ and by default can </w:t>
      </w:r>
      <w:proofErr w:type="gramStart"/>
      <w:r w:rsidRPr="00EF643D">
        <w:t>be located in</w:t>
      </w:r>
      <w:proofErr w:type="gramEnd"/>
      <w:r w:rsidRPr="00EF643D">
        <w:t xml:space="preserv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14:paraId="523A24C1" w14:textId="14622F13" w:rsidR="002F6947" w:rsidRPr="00EF643D" w:rsidRDefault="002F6947" w:rsidP="002F6947">
      <w:r w:rsidRPr="00EF643D">
        <w:t xml:space="preserve">Ensure that the entry for </w:t>
      </w:r>
      <w:r w:rsidR="001978D9">
        <w:t>Schemes</w:t>
      </w:r>
      <w:r w:rsidRPr="00EF643D">
        <w:t xml:space="preserve"> Manager is set accordingly;</w:t>
      </w:r>
    </w:p>
    <w:p w14:paraId="1BA0E4D2" w14:textId="22949DFA" w:rsidR="002F6947" w:rsidRPr="00EF643D" w:rsidRDefault="002F6947" w:rsidP="002F6947">
      <w:r>
        <w:tab/>
      </w:r>
      <w:r>
        <w:rPr>
          <w:rStyle w:val="HighlightText"/>
        </w:rPr>
        <w:t>STP=4.</w:t>
      </w:r>
      <w:r w:rsidR="001978D9">
        <w:rPr>
          <w:rStyle w:val="HighlightText"/>
        </w:rPr>
        <w:t>9</w:t>
      </w:r>
      <w:r>
        <w:rPr>
          <w:rStyle w:val="HighlightText"/>
        </w:rPr>
        <w:t>.0.0</w:t>
      </w:r>
    </w:p>
    <w:p w14:paraId="37416428" w14:textId="1BB5CEC7" w:rsidR="002F6947" w:rsidRPr="007E7450" w:rsidRDefault="002F6947" w:rsidP="007E7450">
      <w:pPr>
        <w:pStyle w:val="Heading3"/>
      </w:pPr>
      <w:bookmarkStart w:id="145" w:name="_Toc378938160"/>
      <w:bookmarkStart w:id="146" w:name="_Toc44687823"/>
      <w:r w:rsidRPr="007E7450">
        <w:t>Product Licencing</w:t>
      </w:r>
      <w:bookmarkEnd w:id="145"/>
      <w:bookmarkEnd w:id="146"/>
    </w:p>
    <w:p w14:paraId="62AC23E7" w14:textId="77777777" w:rsidR="002F6947" w:rsidRPr="00EF643D" w:rsidRDefault="002F6947" w:rsidP="002F6947">
      <w:r w:rsidRPr="00EF643D">
        <w:t xml:space="preserve">Following first time installation you must licence the product for use.  </w:t>
      </w:r>
    </w:p>
    <w:p w14:paraId="00EA38CD" w14:textId="77777777" w:rsidR="002F6947" w:rsidRPr="00EF643D" w:rsidRDefault="002F6947" w:rsidP="002F6947">
      <w:r w:rsidRPr="00EF643D">
        <w:t xml:space="preserve">To do this start highways by exor and invoke module HIG1890 from the </w:t>
      </w:r>
      <w:proofErr w:type="spellStart"/>
      <w:r w:rsidRPr="00EF643D">
        <w:t>Fastpath</w:t>
      </w:r>
      <w:proofErr w:type="spellEnd"/>
      <w:r w:rsidRPr="00EF643D">
        <w:t xml:space="preserve"> menu.</w:t>
      </w:r>
    </w:p>
    <w:p w14:paraId="57D1EA8B" w14:textId="77777777" w:rsidR="002F6947" w:rsidRPr="00EF643D" w:rsidRDefault="002F6947" w:rsidP="002F6947">
      <w:r w:rsidRPr="00EF643D">
        <w:object w:dxaOrig="8986" w:dyaOrig="1980" w14:anchorId="466EEDA6">
          <v:shape id="_x0000_i1026" type="#_x0000_t75" style="width:415.7pt;height:91.7pt" o:ole="">
            <v:imagedata r:id="rId90" o:title=""/>
          </v:shape>
          <o:OLEObject Type="Embed" ProgID="PBrush" ShapeID="_x0000_i1026" DrawAspect="Content" ObjectID="_1656489590" r:id="rId93"/>
        </w:object>
      </w:r>
      <w:r w:rsidRPr="00EF643D">
        <w:t xml:space="preserve"> </w:t>
      </w:r>
    </w:p>
    <w:p w14:paraId="2B1FBC10" w14:textId="77777777" w:rsidR="002F6947" w:rsidRPr="00EF643D" w:rsidRDefault="002F6947" w:rsidP="002F6947">
      <w:r w:rsidRPr="00EF643D">
        <w:t>For further details please refer to the “</w:t>
      </w:r>
      <w:r>
        <w:rPr>
          <w:rStyle w:val="HighlightText"/>
        </w:rPr>
        <w:t>Network Manager General System Admin Guide</w:t>
      </w:r>
      <w:r w:rsidRPr="00EF643D">
        <w:t>”</w:t>
      </w:r>
    </w:p>
    <w:bookmarkEnd w:id="0"/>
    <w:bookmarkEnd w:id="6"/>
    <w:bookmarkEnd w:id="128"/>
    <w:bookmarkEnd w:id="129"/>
    <w:bookmarkEnd w:id="130"/>
    <w:bookmarkEnd w:id="131"/>
    <w:bookmarkEnd w:id="132"/>
    <w:p w14:paraId="645AC3FD" w14:textId="67A55F88" w:rsidR="002314CA" w:rsidRDefault="002314CA" w:rsidP="002314CA">
      <w:pPr>
        <w:pStyle w:val="Heading1"/>
      </w:pPr>
      <w:r>
        <w:lastRenderedPageBreak/>
        <w:t>Structures</w:t>
      </w:r>
      <w:r w:rsidRPr="00EF643D">
        <w:t xml:space="preserve"> Manager</w:t>
      </w:r>
    </w:p>
    <w:p w14:paraId="091DBA4C" w14:textId="7028E318" w:rsidR="002314CA" w:rsidRDefault="002314CA" w:rsidP="002314CA">
      <w:r>
        <w:t xml:space="preserve">Prior to Structures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proofErr w:type="gramStart"/>
      <w:r w:rsidR="004C1D1D" w:rsidRPr="004C1D1D">
        <w:rPr>
          <w:b/>
          <w:bCs/>
        </w:rPr>
        <w:t>Pre Installation</w:t>
      </w:r>
      <w:proofErr w:type="gramEnd"/>
      <w:r w:rsidR="004C1D1D" w:rsidRPr="004C1D1D">
        <w:rPr>
          <w:b/>
          <w:bCs/>
        </w:rPr>
        <w:t>/Upgrade</w:t>
      </w:r>
      <w:r w:rsidRPr="007E7450">
        <w:rPr>
          <w:b/>
          <w:bCs/>
        </w:rPr>
        <w:fldChar w:fldCharType="end"/>
      </w:r>
      <w:r w:rsidRPr="007E7450">
        <w:rPr>
          <w:b/>
          <w:bCs/>
        </w:rPr>
        <w:t xml:space="preserve"> </w:t>
      </w:r>
      <w:r>
        <w:t>section.</w:t>
      </w:r>
    </w:p>
    <w:p w14:paraId="5480B2FA" w14:textId="75119A7F" w:rsidR="002314CA" w:rsidRPr="00EF643D" w:rsidRDefault="002314CA" w:rsidP="002314CA">
      <w:pPr>
        <w:pStyle w:val="Heading2"/>
      </w:pPr>
      <w:r w:rsidRPr="00EF643D">
        <w:t xml:space="preserve">  </w:t>
      </w:r>
      <w:r>
        <w:t xml:space="preserve">Database Server Install/Upgrade for </w:t>
      </w:r>
      <w:r w:rsidR="00A95E4D">
        <w:t>Structures</w:t>
      </w:r>
      <w:r w:rsidR="00A95E4D" w:rsidRPr="00EF643D">
        <w:t xml:space="preserve"> </w:t>
      </w:r>
      <w:r>
        <w:t>Manager</w:t>
      </w:r>
    </w:p>
    <w:p w14:paraId="685EF197" w14:textId="7E9F00AD" w:rsidR="002314CA" w:rsidRPr="00EF643D" w:rsidRDefault="002314CA" w:rsidP="002314CA">
      <w:r w:rsidRPr="00EF643D">
        <w:t xml:space="preserve">This chapter provides details of steps involved in installing/upgrading the server components for </w:t>
      </w:r>
      <w:r>
        <w:t xml:space="preserve">Structures </w:t>
      </w:r>
      <w:r w:rsidRPr="00EF643D">
        <w:t>Manager.</w:t>
      </w:r>
    </w:p>
    <w:p w14:paraId="1D6726B8" w14:textId="77777777" w:rsidR="002314CA" w:rsidRPr="00EF643D" w:rsidRDefault="002314CA" w:rsidP="002314CA">
      <w:r w:rsidRPr="00E06E14">
        <w:rPr>
          <w:rStyle w:val="HighlightText"/>
        </w:rPr>
        <w:t>Important</w:t>
      </w:r>
      <w:r w:rsidRPr="00EF643D">
        <w:t>:</w:t>
      </w:r>
    </w:p>
    <w:p w14:paraId="194513CC" w14:textId="77777777" w:rsidR="002314CA" w:rsidRPr="00EF643D" w:rsidRDefault="002314CA" w:rsidP="002314CA">
      <w:r w:rsidRPr="00EF643D">
        <w:t>This product will require installing/upgrading after Network Manager.</w:t>
      </w:r>
    </w:p>
    <w:p w14:paraId="0A15405F" w14:textId="7C3684D7" w:rsidR="002314CA" w:rsidRPr="00EF643D" w:rsidRDefault="002314CA" w:rsidP="002314CA">
      <w:pPr>
        <w:pStyle w:val="Heading3"/>
      </w:pPr>
      <w:r w:rsidRPr="00EF643D">
        <w:t>Install</w:t>
      </w:r>
      <w:r>
        <w:t>/Upgrade</w:t>
      </w:r>
      <w:r w:rsidRPr="00EF643D">
        <w:t xml:space="preserve"> of </w:t>
      </w:r>
      <w:r>
        <w:t xml:space="preserve">Structures </w:t>
      </w:r>
      <w:r w:rsidRPr="00EF643D">
        <w:t>Manager</w:t>
      </w:r>
    </w:p>
    <w:p w14:paraId="6C532605" w14:textId="6C8D3EBD" w:rsidR="002314CA" w:rsidRPr="00EF643D" w:rsidRDefault="002314CA" w:rsidP="002314CA">
      <w:r w:rsidRPr="00EF643D">
        <w:t xml:space="preserve">To create the base data and objects for </w:t>
      </w:r>
      <w:r w:rsidR="00A95E4D">
        <w:t>Structures</w:t>
      </w:r>
      <w:r w:rsidR="00A95E4D" w:rsidRPr="00EF643D">
        <w:t xml:space="preserve"> </w:t>
      </w:r>
      <w:r w:rsidRPr="00EF643D">
        <w:t xml:space="preserve">Manager modules; </w:t>
      </w:r>
    </w:p>
    <w:p w14:paraId="4CE67FC8" w14:textId="266CD39F" w:rsidR="002314CA" w:rsidRPr="00EF643D" w:rsidRDefault="002314CA" w:rsidP="002314CA">
      <w:pPr>
        <w:pStyle w:val="ListParagraph"/>
        <w:numPr>
          <w:ilvl w:val="0"/>
          <w:numId w:val="45"/>
        </w:numPr>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\st</w:t>
      </w:r>
      <w:r>
        <w:t>r</w:t>
      </w:r>
      <w:r w:rsidRPr="00EF643D">
        <w:t>\install</w:t>
      </w:r>
    </w:p>
    <w:p w14:paraId="41C10023" w14:textId="77777777" w:rsidR="002314CA" w:rsidRPr="00EF643D" w:rsidRDefault="002314CA" w:rsidP="002314CA">
      <w:pPr>
        <w:pStyle w:val="ListParagraph"/>
        <w:numPr>
          <w:ilvl w:val="0"/>
          <w:numId w:val="45"/>
        </w:numPr>
      </w:pPr>
      <w:r w:rsidRPr="00EF643D">
        <w:t xml:space="preserve">Login to SQL*PLUS as the </w:t>
      </w:r>
      <w:proofErr w:type="gramStart"/>
      <w:r w:rsidRPr="00EF643D">
        <w:t>highways</w:t>
      </w:r>
      <w:proofErr w:type="gramEnd"/>
      <w:r w:rsidRPr="00EF643D">
        <w:t xml:space="preserve"> owner on the client PC and run the following command:</w:t>
      </w:r>
    </w:p>
    <w:p w14:paraId="242F0872" w14:textId="396E26AE" w:rsidR="002314CA" w:rsidRPr="00FC2DA7" w:rsidRDefault="002314CA" w:rsidP="002314CA">
      <w:pPr>
        <w:rPr>
          <w:rStyle w:val="CodeText"/>
        </w:rPr>
      </w:pPr>
      <w:r w:rsidRPr="00EF643D">
        <w:t> </w:t>
      </w:r>
      <w:r w:rsidRPr="00EF643D">
        <w:tab/>
      </w:r>
      <w:r w:rsidRPr="006B050F">
        <w:t xml:space="preserve">start </w:t>
      </w:r>
      <w:proofErr w:type="spellStart"/>
      <w:r w:rsidRPr="006B050F">
        <w:t>st</w:t>
      </w:r>
      <w:r>
        <w:t>r</w:t>
      </w:r>
      <w:r w:rsidRPr="006B050F">
        <w:t>_inst.sql</w:t>
      </w:r>
      <w:proofErr w:type="spellEnd"/>
    </w:p>
    <w:p w14:paraId="3B63CD10" w14:textId="77777777" w:rsidR="002314CA" w:rsidRPr="00EF643D" w:rsidRDefault="002314CA" w:rsidP="002314CA">
      <w:r w:rsidRPr="00EF643D">
        <w:t xml:space="preserve">You will be prompted to enter the path of the location of your </w:t>
      </w:r>
      <w:proofErr w:type="gramStart"/>
      <w:r w:rsidRPr="00EF643D">
        <w:t>highways</w:t>
      </w:r>
      <w:proofErr w:type="gramEnd"/>
      <w:r w:rsidRPr="00EF643D">
        <w:t xml:space="preserve"> software. This should be name of the directory, including disk identifier and a trailing slash character, referred to as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 xml:space="preserve">. </w:t>
      </w:r>
    </w:p>
    <w:p w14:paraId="7EBEBBDF" w14:textId="77777777" w:rsidR="002314CA" w:rsidRPr="00EF643D" w:rsidRDefault="002314CA" w:rsidP="002314CA">
      <w:r w:rsidRPr="00EF643D">
        <w:t>For example, if you installed your highways software in a directory called EXOR on your C drive, you would enter the following when prompted.</w:t>
      </w:r>
    </w:p>
    <w:p w14:paraId="763A4AC7" w14:textId="77777777" w:rsidR="002314CA" w:rsidRPr="00FC2DA7" w:rsidRDefault="002314CA" w:rsidP="002314CA">
      <w:pPr>
        <w:rPr>
          <w:rStyle w:val="HighlightText"/>
        </w:rPr>
      </w:pPr>
      <w:r w:rsidRPr="00EF643D">
        <w:t> </w:t>
      </w:r>
      <w:r>
        <w:tab/>
      </w:r>
      <w:r w:rsidRPr="00FC2DA7">
        <w:rPr>
          <w:rStyle w:val="HighlightText"/>
        </w:rPr>
        <w:t>C:\EXOR\</w:t>
      </w:r>
      <w:r w:rsidRPr="00FC2DA7">
        <w:rPr>
          <w:rStyle w:val="HighlightText"/>
        </w:rPr>
        <w:tab/>
      </w:r>
    </w:p>
    <w:p w14:paraId="35539C5F" w14:textId="77777777" w:rsidR="002314CA" w:rsidRPr="00EF643D" w:rsidRDefault="002314CA" w:rsidP="002314CA">
      <w:r w:rsidRPr="00EF643D">
        <w:t>When you have supplied this value, you will be prompted to confirm that it is correct and asked whether you wish to continue.</w:t>
      </w:r>
    </w:p>
    <w:p w14:paraId="63A2A786" w14:textId="77777777" w:rsidR="002314CA" w:rsidRDefault="002314CA" w:rsidP="002314CA">
      <w:r w:rsidRPr="00EF643D">
        <w:t>If the value specified is not correct or does not end with a slash character, you will be given an error message and the installation script will abort. You will then need to login to SQL*PLUS again and rerun the script.</w:t>
      </w:r>
    </w:p>
    <w:p w14:paraId="46C982AE" w14:textId="1FB1977C" w:rsidR="002314CA" w:rsidRPr="00EF643D" w:rsidRDefault="002314CA" w:rsidP="002314CA">
      <w:r w:rsidRPr="00EF643D">
        <w:t xml:space="preserve">When the script has completed, all the </w:t>
      </w:r>
      <w:r>
        <w:t xml:space="preserve">Structures </w:t>
      </w:r>
      <w:r w:rsidRPr="00EF643D">
        <w:t xml:space="preserve">Manager objects and data will have been installed. </w:t>
      </w:r>
    </w:p>
    <w:p w14:paraId="3BA72ED8" w14:textId="77777777" w:rsidR="002314CA" w:rsidRPr="001978D9" w:rsidRDefault="002314CA" w:rsidP="002314CA">
      <w:pPr>
        <w:pStyle w:val="Body"/>
        <w:rPr>
          <w:rFonts w:eastAsiaTheme="minorEastAsia" w:cstheme="minorBidi"/>
        </w:rPr>
      </w:pPr>
      <w:r w:rsidRPr="001978D9">
        <w:rPr>
          <w:rFonts w:eastAsiaTheme="minorEastAsia" w:cstheme="minorBidi"/>
        </w:rPr>
        <w:t>For installation:</w:t>
      </w:r>
    </w:p>
    <w:p w14:paraId="17BCE1F3" w14:textId="7776B82F" w:rsidR="002314CA" w:rsidRPr="001978D9" w:rsidRDefault="002314CA" w:rsidP="002314CA">
      <w:pPr>
        <w:pStyle w:val="Body"/>
        <w:ind w:firstLine="720"/>
        <w:rPr>
          <w:rFonts w:eastAsiaTheme="minorEastAsia" w:cstheme="minorBidi"/>
        </w:rPr>
      </w:pPr>
      <w:r w:rsidRPr="001978D9">
        <w:rPr>
          <w:rFonts w:eastAsiaTheme="minorEastAsia" w:cstheme="minorBidi"/>
        </w:rPr>
        <w:t>st</w:t>
      </w:r>
      <w:r>
        <w:rPr>
          <w:rFonts w:eastAsiaTheme="minorEastAsia" w:cstheme="minorBidi"/>
        </w:rPr>
        <w:t>r</w:t>
      </w:r>
      <w:r w:rsidRPr="001978D9">
        <w:rPr>
          <w:rFonts w:eastAsiaTheme="minorEastAsia" w:cstheme="minorBidi"/>
        </w:rPr>
        <w:t>4900_install_1_&lt;</w:t>
      </w:r>
      <w:proofErr w:type="spellStart"/>
      <w:r w:rsidRPr="001978D9">
        <w:rPr>
          <w:rFonts w:eastAsiaTheme="minorEastAsia" w:cstheme="minorBidi"/>
        </w:rPr>
        <w:t>date&amp;time</w:t>
      </w:r>
      <w:proofErr w:type="spellEnd"/>
      <w:r w:rsidRPr="001978D9">
        <w:rPr>
          <w:rFonts w:eastAsiaTheme="minorEastAsia" w:cstheme="minorBidi"/>
        </w:rPr>
        <w:t>&gt;.LOG</w:t>
      </w:r>
    </w:p>
    <w:p w14:paraId="4434D3B6" w14:textId="62664F87" w:rsidR="002314CA" w:rsidRPr="001978D9" w:rsidRDefault="002314CA" w:rsidP="002314CA">
      <w:pPr>
        <w:pStyle w:val="Body"/>
        <w:ind w:firstLine="720"/>
        <w:rPr>
          <w:rFonts w:eastAsiaTheme="minorEastAsia" w:cstheme="minorBidi"/>
        </w:rPr>
      </w:pPr>
      <w:r w:rsidRPr="001978D9">
        <w:rPr>
          <w:rFonts w:eastAsiaTheme="minorEastAsia" w:cstheme="minorBidi"/>
        </w:rPr>
        <w:t>st</w:t>
      </w:r>
      <w:r>
        <w:rPr>
          <w:rFonts w:eastAsiaTheme="minorEastAsia" w:cstheme="minorBidi"/>
        </w:rPr>
        <w:t>r</w:t>
      </w:r>
      <w:r w:rsidRPr="001978D9">
        <w:rPr>
          <w:rFonts w:eastAsiaTheme="minorEastAsia" w:cstheme="minorBidi"/>
        </w:rPr>
        <w:t>4900_install_2_&lt;</w:t>
      </w:r>
      <w:proofErr w:type="spellStart"/>
      <w:r w:rsidRPr="001978D9">
        <w:rPr>
          <w:rFonts w:eastAsiaTheme="minorEastAsia" w:cstheme="minorBidi"/>
        </w:rPr>
        <w:t>date&amp;time</w:t>
      </w:r>
      <w:proofErr w:type="spellEnd"/>
      <w:r w:rsidRPr="001978D9">
        <w:rPr>
          <w:rFonts w:eastAsiaTheme="minorEastAsia" w:cstheme="minorBidi"/>
        </w:rPr>
        <w:t>&gt;.LOG</w:t>
      </w:r>
    </w:p>
    <w:p w14:paraId="39AABBF1" w14:textId="77777777" w:rsidR="002314CA" w:rsidRPr="00EF643D" w:rsidRDefault="002314CA" w:rsidP="002314CA">
      <w:pPr>
        <w:pStyle w:val="Body"/>
        <w:ind w:left="720"/>
      </w:pPr>
    </w:p>
    <w:p w14:paraId="65F8E9AF" w14:textId="77777777" w:rsidR="002314CA" w:rsidRPr="001978D9" w:rsidRDefault="002314CA" w:rsidP="002314CA">
      <w:pPr>
        <w:pStyle w:val="Body"/>
        <w:rPr>
          <w:rFonts w:eastAsiaTheme="minorEastAsia" w:cstheme="minorBidi"/>
        </w:rPr>
      </w:pPr>
      <w:r w:rsidRPr="001978D9">
        <w:rPr>
          <w:rFonts w:eastAsiaTheme="minorEastAsia" w:cstheme="minorBidi"/>
        </w:rPr>
        <w:t>For upgrade:</w:t>
      </w:r>
    </w:p>
    <w:p w14:paraId="1929D650" w14:textId="3762CFE1" w:rsidR="002314CA" w:rsidRPr="001978D9" w:rsidRDefault="002314CA" w:rsidP="002314CA">
      <w:pPr>
        <w:pStyle w:val="Body"/>
        <w:ind w:left="720"/>
        <w:rPr>
          <w:rFonts w:eastAsiaTheme="minorEastAsia" w:cstheme="minorBidi"/>
        </w:rPr>
      </w:pPr>
      <w:r w:rsidRPr="001978D9">
        <w:rPr>
          <w:rFonts w:eastAsiaTheme="minorEastAsia" w:cstheme="minorBidi"/>
        </w:rPr>
        <w:t>st</w:t>
      </w:r>
      <w:r>
        <w:rPr>
          <w:rFonts w:eastAsiaTheme="minorEastAsia" w:cstheme="minorBidi"/>
        </w:rPr>
        <w:t>r</w:t>
      </w:r>
      <w:r w:rsidRPr="001978D9">
        <w:rPr>
          <w:rFonts w:eastAsiaTheme="minorEastAsia" w:cstheme="minorBidi"/>
        </w:rPr>
        <w:t>4900_upg_1_&lt;</w:t>
      </w:r>
      <w:proofErr w:type="spellStart"/>
      <w:r w:rsidRPr="001978D9">
        <w:rPr>
          <w:rFonts w:eastAsiaTheme="minorEastAsia" w:cstheme="minorBidi"/>
        </w:rPr>
        <w:t>date&amp;time</w:t>
      </w:r>
      <w:proofErr w:type="spellEnd"/>
      <w:r w:rsidRPr="001978D9">
        <w:rPr>
          <w:rFonts w:eastAsiaTheme="minorEastAsia" w:cstheme="minorBidi"/>
        </w:rPr>
        <w:t>&gt;.LOG</w:t>
      </w:r>
    </w:p>
    <w:p w14:paraId="750F7893" w14:textId="7FB8B5A1" w:rsidR="002314CA" w:rsidRPr="001978D9" w:rsidRDefault="002314CA" w:rsidP="002314CA">
      <w:pPr>
        <w:pStyle w:val="Body"/>
        <w:ind w:left="720"/>
        <w:rPr>
          <w:rFonts w:eastAsiaTheme="minorEastAsia" w:cstheme="minorBidi"/>
        </w:rPr>
      </w:pPr>
      <w:r w:rsidRPr="001978D9">
        <w:rPr>
          <w:rFonts w:eastAsiaTheme="minorEastAsia" w:cstheme="minorBidi"/>
        </w:rPr>
        <w:lastRenderedPageBreak/>
        <w:t>st</w:t>
      </w:r>
      <w:r>
        <w:rPr>
          <w:rFonts w:eastAsiaTheme="minorEastAsia" w:cstheme="minorBidi"/>
        </w:rPr>
        <w:t>r</w:t>
      </w:r>
      <w:r w:rsidRPr="001978D9">
        <w:rPr>
          <w:rFonts w:eastAsiaTheme="minorEastAsia" w:cstheme="minorBidi"/>
        </w:rPr>
        <w:t>4900_upg_2_&lt;</w:t>
      </w:r>
      <w:proofErr w:type="spellStart"/>
      <w:r w:rsidRPr="001978D9">
        <w:rPr>
          <w:rFonts w:eastAsiaTheme="minorEastAsia" w:cstheme="minorBidi"/>
        </w:rPr>
        <w:t>date&amp;time</w:t>
      </w:r>
      <w:proofErr w:type="spellEnd"/>
      <w:r w:rsidRPr="001978D9">
        <w:rPr>
          <w:rFonts w:eastAsiaTheme="minorEastAsia" w:cstheme="minorBidi"/>
        </w:rPr>
        <w:t>&gt;.LOG</w:t>
      </w:r>
    </w:p>
    <w:p w14:paraId="6D91A479" w14:textId="77777777" w:rsidR="002314CA" w:rsidRPr="00EF643D" w:rsidRDefault="002314CA" w:rsidP="002314CA">
      <w:pPr>
        <w:pStyle w:val="Body"/>
        <w:ind w:left="720"/>
      </w:pPr>
    </w:p>
    <w:p w14:paraId="075FA694" w14:textId="34B491B0" w:rsidR="002314CA" w:rsidRPr="00EF643D" w:rsidRDefault="002314CA" w:rsidP="002314CA">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14:paraId="7B862F8A" w14:textId="77777777" w:rsidR="002314CA" w:rsidRDefault="002314CA" w:rsidP="002314CA">
      <w:r w:rsidRPr="00EF643D">
        <w:t xml:space="preserve">Due to interdependencies between some Exor products, please ignore all compilation errors until </w:t>
      </w:r>
      <w:proofErr w:type="gramStart"/>
      <w:r w:rsidRPr="00EF643D">
        <w:t>all of</w:t>
      </w:r>
      <w:proofErr w:type="gramEnd"/>
      <w:r w:rsidRPr="00EF643D">
        <w:t xml:space="preserve"> your products have been upgraded.</w:t>
      </w:r>
    </w:p>
    <w:p w14:paraId="65DAAEAD" w14:textId="08D3FCDC" w:rsidR="002314CA" w:rsidRPr="005C4CBC" w:rsidRDefault="002314CA" w:rsidP="002314CA">
      <w:pPr>
        <w:pStyle w:val="Heading2"/>
      </w:pPr>
      <w:r w:rsidRPr="005C4CBC">
        <w:t xml:space="preserve">Application Server Install/Upgrade for </w:t>
      </w:r>
      <w:r>
        <w:t xml:space="preserve">Structures </w:t>
      </w:r>
      <w:r w:rsidRPr="005C4CBC">
        <w:t>Manager</w:t>
      </w:r>
    </w:p>
    <w:p w14:paraId="116C1245" w14:textId="77777777" w:rsidR="002314CA" w:rsidRDefault="002314CA" w:rsidP="002314CA">
      <w:pPr>
        <w:pStyle w:val="Heading3"/>
      </w:pPr>
      <w:r>
        <w:t>Deploy Product Binary files</w:t>
      </w:r>
    </w:p>
    <w:p w14:paraId="7A05985C" w14:textId="7FD82C2D" w:rsidR="002314CA" w:rsidRDefault="002314CA" w:rsidP="002314CA">
      <w:pPr>
        <w:keepNext/>
      </w:pPr>
      <w:r w:rsidRPr="0056512C">
        <w:t xml:space="preserve">Copy the contents of the </w:t>
      </w:r>
      <w:r>
        <w:rPr>
          <w:b/>
        </w:rPr>
        <w:t>&lt;</w:t>
      </w:r>
      <w:proofErr w:type="spellStart"/>
      <w:r>
        <w:rPr>
          <w:b/>
        </w:rPr>
        <w:t>exor_base</w:t>
      </w:r>
      <w:proofErr w:type="spellEnd"/>
      <w:r>
        <w:rPr>
          <w:b/>
        </w:rPr>
        <w:t>&gt;</w:t>
      </w:r>
      <w:r w:rsidRPr="0017023A">
        <w:rPr>
          <w:b/>
        </w:rPr>
        <w:t>\</w:t>
      </w:r>
      <w:r>
        <w:rPr>
          <w:b/>
        </w:rPr>
        <w:t>str</w:t>
      </w:r>
      <w:r w:rsidRPr="0017023A">
        <w:rPr>
          <w:b/>
        </w:rPr>
        <w:t>\</w:t>
      </w:r>
      <w:r>
        <w:rPr>
          <w:b/>
        </w:rPr>
        <w:t>11g_</w:t>
      </w:r>
      <w:r w:rsidRPr="0017023A">
        <w:rPr>
          <w:b/>
        </w:rPr>
        <w:t>bin</w:t>
      </w:r>
      <w:r w:rsidRPr="0056512C">
        <w:t xml:space="preserve"> </w:t>
      </w:r>
      <w:r>
        <w:t>folder</w:t>
      </w:r>
      <w:r w:rsidRPr="0056512C">
        <w:t xml:space="preserve"> to </w:t>
      </w:r>
      <w:r>
        <w:t xml:space="preserve">the same location as the Network Manager files (see section </w:t>
      </w:r>
      <w:r>
        <w:fldChar w:fldCharType="begin"/>
      </w:r>
      <w:r>
        <w:instrText xml:space="preserve"> REF _Ref44686244 \r \h </w:instrText>
      </w:r>
      <w:r>
        <w:fldChar w:fldCharType="separate"/>
      </w:r>
      <w:r w:rsidR="004C1D1D">
        <w:t>4.2.1</w:t>
      </w:r>
      <w:r>
        <w:fldChar w:fldCharType="end"/>
      </w:r>
      <w:r>
        <w:t>0)</w:t>
      </w:r>
      <w:r>
        <w:rPr>
          <w:b/>
          <w:bCs/>
        </w:rPr>
        <w:t>.</w:t>
      </w:r>
      <w:r>
        <w:t xml:space="preserve"> This will be the location of the Forms/Reports for </w:t>
      </w:r>
      <w:r w:rsidR="00A95E4D">
        <w:t>Structures</w:t>
      </w:r>
      <w:r w:rsidR="00A95E4D" w:rsidRPr="00EF643D">
        <w:t xml:space="preserve"> </w:t>
      </w:r>
      <w:r>
        <w:t>Manager.</w:t>
      </w:r>
    </w:p>
    <w:p w14:paraId="43B30393" w14:textId="77777777" w:rsidR="002314CA" w:rsidRPr="0017023A" w:rsidRDefault="002314CA" w:rsidP="002314CA">
      <w:pPr>
        <w:pStyle w:val="Heading2"/>
      </w:pPr>
      <w:r>
        <w:t>Post Install/Upgrade Tasks</w:t>
      </w:r>
    </w:p>
    <w:p w14:paraId="459CE582" w14:textId="77777777" w:rsidR="002314CA" w:rsidRPr="007E7450" w:rsidRDefault="002314CA" w:rsidP="002314CA">
      <w:pPr>
        <w:pStyle w:val="Heading3"/>
      </w:pPr>
      <w:r w:rsidRPr="007E7450">
        <w:t>Mandatory Configuration</w:t>
      </w:r>
    </w:p>
    <w:p w14:paraId="2F1D9487" w14:textId="77777777" w:rsidR="002314CA" w:rsidRPr="007E7450" w:rsidRDefault="002314CA" w:rsidP="002314CA">
      <w:pPr>
        <w:pStyle w:val="Heading4"/>
      </w:pPr>
      <w:r w:rsidRPr="007E7450">
        <w:t>exor_version.txt</w:t>
      </w:r>
    </w:p>
    <w:p w14:paraId="1CD7D2E4" w14:textId="117EA2BD" w:rsidR="002314CA" w:rsidRPr="00EF643D" w:rsidRDefault="002314CA" w:rsidP="002314CA">
      <w:r w:rsidRPr="00EF643D">
        <w:t xml:space="preserve">Before accessing </w:t>
      </w:r>
      <w:r w:rsidR="00A95E4D">
        <w:t>Structures</w:t>
      </w:r>
      <w:r w:rsidR="00A95E4D" w:rsidRPr="00EF643D">
        <w:t xml:space="preserve"> </w:t>
      </w:r>
      <w:proofErr w:type="gramStart"/>
      <w:r w:rsidRPr="00EF643D">
        <w:t>Manager</w:t>
      </w:r>
      <w:proofErr w:type="gramEnd"/>
      <w:r w:rsidRPr="00EF643D">
        <w:t xml:space="preserve"> you must check the file exor_version.txt.  </w:t>
      </w:r>
    </w:p>
    <w:p w14:paraId="1EC2321F" w14:textId="77777777" w:rsidR="002314CA" w:rsidRPr="00EF643D" w:rsidRDefault="002314CA" w:rsidP="002314CA">
      <w:r w:rsidRPr="00EF643D">
        <w:t xml:space="preserve">This file is referenced in Windows Registry setting ‘EXOR_VERSION’ and by default can </w:t>
      </w:r>
      <w:proofErr w:type="gramStart"/>
      <w:r w:rsidRPr="00EF643D">
        <w:t>be located in</w:t>
      </w:r>
      <w:proofErr w:type="gramEnd"/>
      <w:r w:rsidRPr="00EF643D">
        <w:t xml:space="preserv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r>
        <w:t>11g_</w:t>
      </w:r>
      <w:r w:rsidRPr="00EF643D">
        <w:t>bin directory.</w:t>
      </w:r>
    </w:p>
    <w:p w14:paraId="1B099912" w14:textId="32B7D2C0" w:rsidR="002314CA" w:rsidRPr="00EF643D" w:rsidRDefault="002314CA" w:rsidP="002314CA">
      <w:r w:rsidRPr="00EF643D">
        <w:t xml:space="preserve">Ensure that the entry for </w:t>
      </w:r>
      <w:r w:rsidR="00A95E4D">
        <w:t>Structures</w:t>
      </w:r>
      <w:r w:rsidR="00A95E4D" w:rsidRPr="00EF643D">
        <w:t xml:space="preserve"> </w:t>
      </w:r>
      <w:r w:rsidRPr="00EF643D">
        <w:t>Manager is set accordingly;</w:t>
      </w:r>
    </w:p>
    <w:p w14:paraId="5A41F7CB" w14:textId="37600D7D" w:rsidR="002314CA" w:rsidRPr="00EF643D" w:rsidRDefault="002314CA" w:rsidP="002314CA">
      <w:r>
        <w:tab/>
      </w:r>
      <w:r>
        <w:rPr>
          <w:rStyle w:val="HighlightText"/>
        </w:rPr>
        <w:t>STR=4.9.0.0</w:t>
      </w:r>
    </w:p>
    <w:p w14:paraId="2FCBFFB0" w14:textId="77777777" w:rsidR="002314CA" w:rsidRPr="007E7450" w:rsidRDefault="002314CA" w:rsidP="002314CA">
      <w:pPr>
        <w:pStyle w:val="Heading3"/>
      </w:pPr>
      <w:r w:rsidRPr="007E7450">
        <w:t>Product Licencing</w:t>
      </w:r>
    </w:p>
    <w:p w14:paraId="401CCDB7" w14:textId="77777777" w:rsidR="002314CA" w:rsidRPr="00EF643D" w:rsidRDefault="002314CA" w:rsidP="002314CA">
      <w:r w:rsidRPr="00EF643D">
        <w:t xml:space="preserve">Following first time installation you must licence the product for use.  </w:t>
      </w:r>
    </w:p>
    <w:p w14:paraId="01ACAC1A" w14:textId="103D482C" w:rsidR="002314CA" w:rsidRPr="00EF643D" w:rsidRDefault="002314CA" w:rsidP="002314CA">
      <w:r w:rsidRPr="00EF643D">
        <w:t xml:space="preserve">To do this start highways by exor and invoke module HIG1890 from the </w:t>
      </w:r>
      <w:proofErr w:type="spellStart"/>
      <w:r w:rsidRPr="00EF643D">
        <w:t>Fastpath</w:t>
      </w:r>
      <w:proofErr w:type="spellEnd"/>
      <w:r w:rsidRPr="00EF643D">
        <w:t xml:space="preserve"> menu.</w:t>
      </w:r>
    </w:p>
    <w:p w14:paraId="58530ABB" w14:textId="77777777" w:rsidR="002314CA" w:rsidRPr="00EF643D" w:rsidRDefault="002314CA" w:rsidP="002314CA">
      <w:r w:rsidRPr="00EF643D">
        <w:object w:dxaOrig="8986" w:dyaOrig="1980" w14:anchorId="54EEB320">
          <v:shape id="_x0000_i1027" type="#_x0000_t75" style="width:415.7pt;height:91.7pt" o:ole="">
            <v:imagedata r:id="rId90" o:title=""/>
          </v:shape>
          <o:OLEObject Type="Embed" ProgID="PBrush" ShapeID="_x0000_i1027" DrawAspect="Content" ObjectID="_1656489591" r:id="rId95"/>
        </w:object>
      </w:r>
      <w:r w:rsidRPr="00EF643D">
        <w:t xml:space="preserve"> </w:t>
      </w:r>
    </w:p>
    <w:p w14:paraId="04CF8500" w14:textId="77777777" w:rsidR="002314CA" w:rsidRPr="00EF643D" w:rsidRDefault="002314CA" w:rsidP="002314CA">
      <w:r w:rsidRPr="00EF643D">
        <w:t>For further details please refer to the “</w:t>
      </w:r>
      <w:r>
        <w:rPr>
          <w:rStyle w:val="HighlightText"/>
        </w:rPr>
        <w:t>Network Manager General System Admin Guide</w:t>
      </w:r>
      <w:r w:rsidRPr="00EF643D">
        <w:t>”</w:t>
      </w:r>
    </w:p>
    <w:p w14:paraId="7F885BDB" w14:textId="77777777" w:rsidR="003240DD" w:rsidRPr="00EF643D" w:rsidRDefault="003240DD" w:rsidP="003240DD"/>
    <w:p w14:paraId="2D38E57C" w14:textId="77777777" w:rsidR="003240DD" w:rsidRPr="00EF643D" w:rsidRDefault="003240DD" w:rsidP="003240DD"/>
    <w:p w14:paraId="26963FEE" w14:textId="2067E681" w:rsidR="002F6947" w:rsidRPr="00EF643D" w:rsidRDefault="002F6947" w:rsidP="002F6947"/>
    <w:sectPr w:rsidR="002F6947" w:rsidRPr="00EF643D" w:rsidSect="00A115E9">
      <w:headerReference w:type="default" r:id="rId96"/>
      <w:footerReference w:type="default" r:id="rId97"/>
      <w:headerReference w:type="first" r:id="rId98"/>
      <w:pgSz w:w="12240" w:h="15840" w:code="1"/>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D5D50" w14:textId="77777777" w:rsidR="00BE0AE2" w:rsidRDefault="00BE0AE2" w:rsidP="005569C1">
      <w:pPr>
        <w:spacing w:after="0" w:line="240" w:lineRule="auto"/>
      </w:pPr>
      <w:r>
        <w:separator/>
      </w:r>
    </w:p>
  </w:endnote>
  <w:endnote w:type="continuationSeparator" w:id="0">
    <w:p w14:paraId="75F27B1F" w14:textId="77777777" w:rsidR="00BE0AE2" w:rsidRDefault="00BE0AE2"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2314CA" w:rsidRPr="008161F4" w:rsidRDefault="002314CA" w:rsidP="0070557B">
    <w:pPr>
      <w:pStyle w:val="Footer"/>
    </w:pPr>
  </w:p>
  <w:p w14:paraId="1D66F454" w14:textId="77777777" w:rsidR="002314CA" w:rsidRPr="007D5F4F" w:rsidRDefault="002314CA" w:rsidP="0070557B">
    <w:pPr>
      <w:pStyle w:val="FooterText"/>
    </w:pPr>
    <w:r w:rsidRPr="007D5F4F">
      <w:t>CONFIDENTIALITY STATEMENT</w:t>
    </w:r>
  </w:p>
  <w:p w14:paraId="11B7F6E9" w14:textId="77777777" w:rsidR="002314CA" w:rsidRPr="007D5F4F" w:rsidRDefault="002314CA" w:rsidP="0070557B">
    <w:pPr>
      <w:pStyle w:val="FooterText"/>
    </w:pPr>
    <w:r w:rsidRPr="007D5F4F">
      <w:t xml:space="preserve">The contents of this document, including system ideas and concepts, are confidential and proprietary in nature and are not to be distributed in any form without the prior written consent of Bentley Systems </w:t>
    </w:r>
    <w:proofErr w:type="spellStart"/>
    <w:r w:rsidRPr="007D5F4F">
      <w:t>inc.</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EBE6C" w14:textId="77777777" w:rsidR="00BE0AE2" w:rsidRDefault="00BE0AE2" w:rsidP="005569C1">
      <w:pPr>
        <w:spacing w:after="0" w:line="240" w:lineRule="auto"/>
      </w:pPr>
      <w:r>
        <w:separator/>
      </w:r>
    </w:p>
  </w:footnote>
  <w:footnote w:type="continuationSeparator" w:id="0">
    <w:p w14:paraId="3E8DF30B" w14:textId="77777777" w:rsidR="00BE0AE2" w:rsidRDefault="00BE0AE2"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2314CA" w14:paraId="14396269" w14:textId="77777777" w:rsidTr="00324EA7">
      <w:trPr>
        <w:cantSplit/>
        <w:trHeight w:val="710"/>
      </w:trPr>
      <w:tc>
        <w:tcPr>
          <w:tcW w:w="1757" w:type="pct"/>
          <w:vMerge w:val="restart"/>
          <w:vAlign w:val="center"/>
        </w:tcPr>
        <w:p w14:paraId="70278F0C" w14:textId="093178EB" w:rsidR="002314CA" w:rsidRPr="009E5C8E" w:rsidRDefault="002314CA" w:rsidP="0070557B">
          <w:r w:rsidRPr="003F61A2">
            <w:rPr>
              <w:noProof/>
            </w:rPr>
            <w:drawing>
              <wp:inline distT="0" distB="0" distL="0" distR="0" wp14:anchorId="49F87E5A" wp14:editId="668F22F7">
                <wp:extent cx="2076450" cy="510885"/>
                <wp:effectExtent l="0" t="0" r="0" b="3810"/>
                <wp:docPr id="3" name="Picture 3"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1" cstate="print"/>
                        <a:srcRect/>
                        <a:stretch>
                          <a:fillRect/>
                        </a:stretch>
                      </pic:blipFill>
                      <pic:spPr bwMode="auto">
                        <a:xfrm>
                          <a:off x="0" y="0"/>
                          <a:ext cx="2088383" cy="513821"/>
                        </a:xfrm>
                        <a:prstGeom prst="rect">
                          <a:avLst/>
                        </a:prstGeom>
                        <a:noFill/>
                        <a:ln w="9525">
                          <a:noFill/>
                          <a:miter lim="800000"/>
                          <a:headEnd/>
                          <a:tailEnd/>
                        </a:ln>
                      </pic:spPr>
                    </pic:pic>
                  </a:graphicData>
                </a:graphic>
              </wp:inline>
            </w:drawing>
          </w:r>
        </w:p>
      </w:tc>
      <w:tc>
        <w:tcPr>
          <w:tcW w:w="3243" w:type="pct"/>
          <w:gridSpan w:val="3"/>
          <w:vAlign w:val="center"/>
        </w:tcPr>
        <w:p w14:paraId="1DC221A0" w14:textId="7FB7190B" w:rsidR="002314CA" w:rsidRDefault="002314CA" w:rsidP="0072315C">
          <w:pPr>
            <w:pStyle w:val="coverinfo"/>
            <w:jc w:val="center"/>
            <w:rPr>
              <w:rStyle w:val="HighlightText"/>
              <w:rFonts w:eastAsiaTheme="minorEastAsia"/>
            </w:rPr>
          </w:pPr>
          <w:r>
            <w:rPr>
              <w:rStyle w:val="HighlightText"/>
              <w:rFonts w:eastAsiaTheme="minorEastAsia"/>
            </w:rPr>
            <w:t>Exor 4.9.0</w:t>
          </w:r>
        </w:p>
        <w:p w14:paraId="38A7B0E0" w14:textId="3FA4A72F" w:rsidR="002314CA" w:rsidRPr="0072315C" w:rsidRDefault="002314CA" w:rsidP="00324EA7">
          <w:pPr>
            <w:pStyle w:val="coverinfo"/>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4C1D1D">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2314CA" w14:paraId="40734BD5" w14:textId="77777777" w:rsidTr="000D66A1">
      <w:trPr>
        <w:cantSplit/>
        <w:trHeight w:val="557"/>
      </w:trPr>
      <w:tc>
        <w:tcPr>
          <w:tcW w:w="1757" w:type="pct"/>
          <w:vMerge/>
        </w:tcPr>
        <w:p w14:paraId="7881123C" w14:textId="77777777" w:rsidR="002314CA" w:rsidRDefault="002314CA" w:rsidP="0070557B">
          <w:pPr>
            <w:pStyle w:val="Header"/>
          </w:pPr>
        </w:p>
      </w:tc>
      <w:tc>
        <w:tcPr>
          <w:tcW w:w="1126" w:type="pct"/>
          <w:vAlign w:val="center"/>
        </w:tcPr>
        <w:p w14:paraId="0AA57B91" w14:textId="082C9AA7" w:rsidR="002314CA" w:rsidRPr="009E5C8E" w:rsidRDefault="00BE0AE2" w:rsidP="00720F2E">
          <w:r>
            <w:fldChar w:fldCharType="begin"/>
          </w:r>
          <w:r>
            <w:instrText xml:space="preserve"> DOCPROPERTY  "$Base Release$"  \* MERGEFORMAT </w:instrText>
          </w:r>
          <w:r>
            <w:fldChar w:fldCharType="separate"/>
          </w:r>
          <w:r w:rsidR="004C1D1D">
            <w:t>v4.9.0.0</w:t>
          </w:r>
          <w:r>
            <w:fldChar w:fldCharType="end"/>
          </w:r>
          <w:r w:rsidR="002314CA">
            <w:t xml:space="preserve"> </w:t>
          </w:r>
        </w:p>
      </w:tc>
      <w:tc>
        <w:tcPr>
          <w:tcW w:w="1392" w:type="pct"/>
          <w:vAlign w:val="center"/>
        </w:tcPr>
        <w:p w14:paraId="09820F38" w14:textId="5330558C" w:rsidR="002314CA" w:rsidRPr="009E5C8E" w:rsidRDefault="002314CA" w:rsidP="00720F2E">
          <w:r>
            <w:t>Date</w:t>
          </w:r>
          <w:r w:rsidRPr="009E5C8E">
            <w:t xml:space="preserve">: </w:t>
          </w:r>
          <w:r w:rsidR="00BE0AE2">
            <w:fldChar w:fldCharType="begin"/>
          </w:r>
          <w:r w:rsidR="00BE0AE2">
            <w:instrText xml:space="preserve"> DOCPROPERTY  "$Release Date$"  \* MERGEFORMAT </w:instrText>
          </w:r>
          <w:r w:rsidR="00BE0AE2">
            <w:fldChar w:fldCharType="separate"/>
          </w:r>
          <w:r w:rsidR="004C1D1D">
            <w:t>2nd July 2020</w:t>
          </w:r>
          <w:r w:rsidR="00BE0AE2">
            <w:fldChar w:fldCharType="end"/>
          </w:r>
        </w:p>
      </w:tc>
      <w:tc>
        <w:tcPr>
          <w:tcW w:w="725" w:type="pct"/>
          <w:vAlign w:val="center"/>
        </w:tcPr>
        <w:p w14:paraId="5D8E8AE5" w14:textId="5B5762AE" w:rsidR="002314CA" w:rsidRPr="009E5C8E" w:rsidRDefault="002314CA" w:rsidP="005A0CDB">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4C1D1D">
            <w:rPr>
              <w:noProof/>
            </w:rPr>
            <w:t>72</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2314CA" w:rsidRPr="00C31B9A" w:rsidRDefault="002314CA"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2314CA" w:rsidRDefault="002314CA"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15:restartNumberingAfterBreak="0">
    <w:nsid w:val="05C5013D"/>
    <w:multiLevelType w:val="hybridMultilevel"/>
    <w:tmpl w:val="3C40B45E"/>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3"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AA5869"/>
    <w:multiLevelType w:val="multilevel"/>
    <w:tmpl w:val="FBB04404"/>
    <w:styleLink w:val="WWOutlineList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6"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18" w15:restartNumberingAfterBreak="0">
    <w:nsid w:val="15F62860"/>
    <w:multiLevelType w:val="hybridMultilevel"/>
    <w:tmpl w:val="F33E3720"/>
    <w:lvl w:ilvl="0" w:tplc="395CC62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0B088D"/>
    <w:multiLevelType w:val="multilevel"/>
    <w:tmpl w:val="F00C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1"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9833FF7"/>
    <w:multiLevelType w:val="hybridMultilevel"/>
    <w:tmpl w:val="132A8C7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9221234"/>
    <w:multiLevelType w:val="hybridMultilevel"/>
    <w:tmpl w:val="FC9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93044A"/>
    <w:multiLevelType w:val="multilevel"/>
    <w:tmpl w:val="F00C9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4A56E0"/>
    <w:multiLevelType w:val="multilevel"/>
    <w:tmpl w:val="42008D2C"/>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5F45B2"/>
    <w:multiLevelType w:val="hybridMultilevel"/>
    <w:tmpl w:val="9E7C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3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39" w15:restartNumberingAfterBreak="0">
    <w:nsid w:val="63161E5D"/>
    <w:multiLevelType w:val="hybridMultilevel"/>
    <w:tmpl w:val="7C7AD29A"/>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42"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43"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44"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8B92DE2"/>
    <w:multiLevelType w:val="hybridMultilevel"/>
    <w:tmpl w:val="121C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C48CA"/>
    <w:multiLevelType w:val="multilevel"/>
    <w:tmpl w:val="F00C9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42"/>
  </w:num>
  <w:num w:numId="3">
    <w:abstractNumId w:val="46"/>
  </w:num>
  <w:num w:numId="4">
    <w:abstractNumId w:val="6"/>
  </w:num>
  <w:num w:numId="5">
    <w:abstractNumId w:val="4"/>
  </w:num>
  <w:num w:numId="6">
    <w:abstractNumId w:val="20"/>
  </w:num>
  <w:num w:numId="7">
    <w:abstractNumId w:val="3"/>
  </w:num>
  <w:num w:numId="8">
    <w:abstractNumId w:val="2"/>
  </w:num>
  <w:num w:numId="9">
    <w:abstractNumId w:val="1"/>
  </w:num>
  <w:num w:numId="10">
    <w:abstractNumId w:val="41"/>
  </w:num>
  <w:num w:numId="11">
    <w:abstractNumId w:val="11"/>
  </w:num>
  <w:num w:numId="12">
    <w:abstractNumId w:val="0"/>
  </w:num>
  <w:num w:numId="13">
    <w:abstractNumId w:val="13"/>
  </w:num>
  <w:num w:numId="14">
    <w:abstractNumId w:val="5"/>
  </w:num>
  <w:num w:numId="15">
    <w:abstractNumId w:val="38"/>
  </w:num>
  <w:num w:numId="16">
    <w:abstractNumId w:val="43"/>
  </w:num>
  <w:num w:numId="17">
    <w:abstractNumId w:val="17"/>
  </w:num>
  <w:num w:numId="18">
    <w:abstractNumId w:val="31"/>
  </w:num>
  <w:num w:numId="19">
    <w:abstractNumId w:val="37"/>
  </w:num>
  <w:num w:numId="20">
    <w:abstractNumId w:val="45"/>
  </w:num>
  <w:num w:numId="21">
    <w:abstractNumId w:val="44"/>
  </w:num>
  <w:num w:numId="22">
    <w:abstractNumId w:val="8"/>
  </w:num>
  <w:num w:numId="23">
    <w:abstractNumId w:val="15"/>
  </w:num>
  <w:num w:numId="24">
    <w:abstractNumId w:val="12"/>
  </w:num>
  <w:num w:numId="25">
    <w:abstractNumId w:val="16"/>
  </w:num>
  <w:num w:numId="26">
    <w:abstractNumId w:val="26"/>
  </w:num>
  <w:num w:numId="27">
    <w:abstractNumId w:val="35"/>
  </w:num>
  <w:num w:numId="28">
    <w:abstractNumId w:val="40"/>
  </w:num>
  <w:num w:numId="29">
    <w:abstractNumId w:val="24"/>
  </w:num>
  <w:num w:numId="30">
    <w:abstractNumId w:val="9"/>
  </w:num>
  <w:num w:numId="31">
    <w:abstractNumId w:val="25"/>
  </w:num>
  <w:num w:numId="32">
    <w:abstractNumId w:val="39"/>
  </w:num>
  <w:num w:numId="33">
    <w:abstractNumId w:val="18"/>
  </w:num>
  <w:num w:numId="34">
    <w:abstractNumId w:val="22"/>
  </w:num>
  <w:num w:numId="35">
    <w:abstractNumId w:val="32"/>
  </w:num>
  <w:num w:numId="36">
    <w:abstractNumId w:val="23"/>
  </w:num>
  <w:num w:numId="37">
    <w:abstractNumId w:val="30"/>
  </w:num>
  <w:num w:numId="38">
    <w:abstractNumId w:val="36"/>
  </w:num>
  <w:num w:numId="39">
    <w:abstractNumId w:val="33"/>
  </w:num>
  <w:num w:numId="40">
    <w:abstractNumId w:val="10"/>
  </w:num>
  <w:num w:numId="41">
    <w:abstractNumId w:val="7"/>
  </w:num>
  <w:num w:numId="42">
    <w:abstractNumId w:val="34"/>
  </w:num>
  <w:num w:numId="43">
    <w:abstractNumId w:val="21"/>
  </w:num>
  <w:num w:numId="44">
    <w:abstractNumId w:val="28"/>
  </w:num>
  <w:num w:numId="45">
    <w:abstractNumId w:val="47"/>
  </w:num>
  <w:num w:numId="46">
    <w:abstractNumId w:val="14"/>
  </w:num>
  <w:num w:numId="47">
    <w:abstractNumId w:val="29"/>
  </w:num>
  <w:num w:numId="48">
    <w:abstractNumId w:val="48"/>
  </w:num>
  <w:num w:numId="4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13617"/>
    <w:rsid w:val="00044702"/>
    <w:rsid w:val="00046569"/>
    <w:rsid w:val="0005384C"/>
    <w:rsid w:val="0006129D"/>
    <w:rsid w:val="00063EB0"/>
    <w:rsid w:val="00071381"/>
    <w:rsid w:val="00072053"/>
    <w:rsid w:val="0008022B"/>
    <w:rsid w:val="00083F08"/>
    <w:rsid w:val="00095EF8"/>
    <w:rsid w:val="000A6357"/>
    <w:rsid w:val="000B4A43"/>
    <w:rsid w:val="000C5DB4"/>
    <w:rsid w:val="000C6E5D"/>
    <w:rsid w:val="000C7332"/>
    <w:rsid w:val="000D2515"/>
    <w:rsid w:val="000D2945"/>
    <w:rsid w:val="000D66A1"/>
    <w:rsid w:val="000E5ECE"/>
    <w:rsid w:val="000E7AFC"/>
    <w:rsid w:val="000F35C7"/>
    <w:rsid w:val="00104CF9"/>
    <w:rsid w:val="00123FB7"/>
    <w:rsid w:val="0016391D"/>
    <w:rsid w:val="0017023A"/>
    <w:rsid w:val="00180723"/>
    <w:rsid w:val="00181DA9"/>
    <w:rsid w:val="001910F4"/>
    <w:rsid w:val="00192679"/>
    <w:rsid w:val="001978D9"/>
    <w:rsid w:val="001E240D"/>
    <w:rsid w:val="001E471B"/>
    <w:rsid w:val="001F7F0F"/>
    <w:rsid w:val="00200CF6"/>
    <w:rsid w:val="00206628"/>
    <w:rsid w:val="00211ABD"/>
    <w:rsid w:val="00213DD6"/>
    <w:rsid w:val="00221279"/>
    <w:rsid w:val="002314CA"/>
    <w:rsid w:val="00243B85"/>
    <w:rsid w:val="00246952"/>
    <w:rsid w:val="002738FC"/>
    <w:rsid w:val="00274F17"/>
    <w:rsid w:val="00277841"/>
    <w:rsid w:val="00293D0B"/>
    <w:rsid w:val="0029638F"/>
    <w:rsid w:val="00297BBA"/>
    <w:rsid w:val="002A6DEF"/>
    <w:rsid w:val="002C36AB"/>
    <w:rsid w:val="002C3889"/>
    <w:rsid w:val="002E36AF"/>
    <w:rsid w:val="002E7637"/>
    <w:rsid w:val="002F3111"/>
    <w:rsid w:val="002F50E8"/>
    <w:rsid w:val="002F6947"/>
    <w:rsid w:val="0030536F"/>
    <w:rsid w:val="0032143D"/>
    <w:rsid w:val="003220A7"/>
    <w:rsid w:val="003240DD"/>
    <w:rsid w:val="00324EA7"/>
    <w:rsid w:val="0032748D"/>
    <w:rsid w:val="00340E1A"/>
    <w:rsid w:val="00356B4F"/>
    <w:rsid w:val="0036100C"/>
    <w:rsid w:val="00361A83"/>
    <w:rsid w:val="00362F74"/>
    <w:rsid w:val="0036313A"/>
    <w:rsid w:val="00364DAC"/>
    <w:rsid w:val="003743E2"/>
    <w:rsid w:val="00374C91"/>
    <w:rsid w:val="00380D2A"/>
    <w:rsid w:val="00383EAF"/>
    <w:rsid w:val="003926C0"/>
    <w:rsid w:val="00395679"/>
    <w:rsid w:val="003A45D1"/>
    <w:rsid w:val="003B60B1"/>
    <w:rsid w:val="003E19EF"/>
    <w:rsid w:val="003E42C3"/>
    <w:rsid w:val="003E79EA"/>
    <w:rsid w:val="003F01D4"/>
    <w:rsid w:val="003F4204"/>
    <w:rsid w:val="00400DE5"/>
    <w:rsid w:val="0040216B"/>
    <w:rsid w:val="00403B43"/>
    <w:rsid w:val="00411C26"/>
    <w:rsid w:val="004129EC"/>
    <w:rsid w:val="00417004"/>
    <w:rsid w:val="004272BB"/>
    <w:rsid w:val="00440A4E"/>
    <w:rsid w:val="00447C26"/>
    <w:rsid w:val="00452534"/>
    <w:rsid w:val="00453DA9"/>
    <w:rsid w:val="00460533"/>
    <w:rsid w:val="00465C19"/>
    <w:rsid w:val="004725DA"/>
    <w:rsid w:val="00473913"/>
    <w:rsid w:val="0047415D"/>
    <w:rsid w:val="0048385A"/>
    <w:rsid w:val="00487B7C"/>
    <w:rsid w:val="00497DF0"/>
    <w:rsid w:val="004A4276"/>
    <w:rsid w:val="004C1D1D"/>
    <w:rsid w:val="004C74A8"/>
    <w:rsid w:val="004D1828"/>
    <w:rsid w:val="004D6151"/>
    <w:rsid w:val="004E7DF4"/>
    <w:rsid w:val="00510D91"/>
    <w:rsid w:val="00514E1E"/>
    <w:rsid w:val="00521DD7"/>
    <w:rsid w:val="0053716F"/>
    <w:rsid w:val="00544FE4"/>
    <w:rsid w:val="00546A2B"/>
    <w:rsid w:val="005569C1"/>
    <w:rsid w:val="00560418"/>
    <w:rsid w:val="00585BCF"/>
    <w:rsid w:val="00592971"/>
    <w:rsid w:val="005A0CDB"/>
    <w:rsid w:val="005B1D82"/>
    <w:rsid w:val="005B2C60"/>
    <w:rsid w:val="005B73B1"/>
    <w:rsid w:val="005B7498"/>
    <w:rsid w:val="005C2F90"/>
    <w:rsid w:val="005C4CBC"/>
    <w:rsid w:val="005F2D8D"/>
    <w:rsid w:val="005F6AC8"/>
    <w:rsid w:val="00604D1D"/>
    <w:rsid w:val="006122FC"/>
    <w:rsid w:val="006136A3"/>
    <w:rsid w:val="00615F2B"/>
    <w:rsid w:val="0061774D"/>
    <w:rsid w:val="0061783E"/>
    <w:rsid w:val="006220AC"/>
    <w:rsid w:val="0063018A"/>
    <w:rsid w:val="00650674"/>
    <w:rsid w:val="006639D4"/>
    <w:rsid w:val="00676A75"/>
    <w:rsid w:val="00684063"/>
    <w:rsid w:val="006841EC"/>
    <w:rsid w:val="00685386"/>
    <w:rsid w:val="006B050F"/>
    <w:rsid w:val="006D1E21"/>
    <w:rsid w:val="006E0BAE"/>
    <w:rsid w:val="006E33DC"/>
    <w:rsid w:val="006E59F5"/>
    <w:rsid w:val="0070314A"/>
    <w:rsid w:val="007039F3"/>
    <w:rsid w:val="007051DB"/>
    <w:rsid w:val="0070557B"/>
    <w:rsid w:val="0071133B"/>
    <w:rsid w:val="0071343C"/>
    <w:rsid w:val="00715C3F"/>
    <w:rsid w:val="00720F2E"/>
    <w:rsid w:val="0072315C"/>
    <w:rsid w:val="007305F7"/>
    <w:rsid w:val="00735984"/>
    <w:rsid w:val="00735EFE"/>
    <w:rsid w:val="00736383"/>
    <w:rsid w:val="00762A82"/>
    <w:rsid w:val="00765B54"/>
    <w:rsid w:val="0076794C"/>
    <w:rsid w:val="00771AF6"/>
    <w:rsid w:val="00773686"/>
    <w:rsid w:val="007840D8"/>
    <w:rsid w:val="0078799F"/>
    <w:rsid w:val="00787A50"/>
    <w:rsid w:val="00793D3C"/>
    <w:rsid w:val="00796BAF"/>
    <w:rsid w:val="007971D4"/>
    <w:rsid w:val="0079764A"/>
    <w:rsid w:val="007A10D0"/>
    <w:rsid w:val="007A3499"/>
    <w:rsid w:val="007B3C5D"/>
    <w:rsid w:val="007C6E40"/>
    <w:rsid w:val="007D1B47"/>
    <w:rsid w:val="007D53AF"/>
    <w:rsid w:val="007E7450"/>
    <w:rsid w:val="007F2369"/>
    <w:rsid w:val="00804A9C"/>
    <w:rsid w:val="00810ABB"/>
    <w:rsid w:val="00822221"/>
    <w:rsid w:val="00832ED7"/>
    <w:rsid w:val="00835832"/>
    <w:rsid w:val="0083781E"/>
    <w:rsid w:val="00845853"/>
    <w:rsid w:val="00856594"/>
    <w:rsid w:val="00861DCC"/>
    <w:rsid w:val="00866D5D"/>
    <w:rsid w:val="0089460D"/>
    <w:rsid w:val="008A4DD5"/>
    <w:rsid w:val="008D40B2"/>
    <w:rsid w:val="008D5F49"/>
    <w:rsid w:val="008D64C1"/>
    <w:rsid w:val="008D7C35"/>
    <w:rsid w:val="00913503"/>
    <w:rsid w:val="009214C0"/>
    <w:rsid w:val="00922023"/>
    <w:rsid w:val="00922CA2"/>
    <w:rsid w:val="009311FD"/>
    <w:rsid w:val="00934F93"/>
    <w:rsid w:val="00937CB4"/>
    <w:rsid w:val="0094481F"/>
    <w:rsid w:val="0095547E"/>
    <w:rsid w:val="00960B44"/>
    <w:rsid w:val="009612CC"/>
    <w:rsid w:val="00962F78"/>
    <w:rsid w:val="00964BB0"/>
    <w:rsid w:val="00973162"/>
    <w:rsid w:val="0097780D"/>
    <w:rsid w:val="00991561"/>
    <w:rsid w:val="009A053C"/>
    <w:rsid w:val="009A20B5"/>
    <w:rsid w:val="009A3132"/>
    <w:rsid w:val="009B7A97"/>
    <w:rsid w:val="009C2A8C"/>
    <w:rsid w:val="009D2240"/>
    <w:rsid w:val="009D5744"/>
    <w:rsid w:val="009E24D0"/>
    <w:rsid w:val="009E5F9B"/>
    <w:rsid w:val="009F0942"/>
    <w:rsid w:val="00A115E9"/>
    <w:rsid w:val="00A212AC"/>
    <w:rsid w:val="00A25A96"/>
    <w:rsid w:val="00A30183"/>
    <w:rsid w:val="00A33F7C"/>
    <w:rsid w:val="00A34519"/>
    <w:rsid w:val="00A34FFF"/>
    <w:rsid w:val="00A438F4"/>
    <w:rsid w:val="00A5110F"/>
    <w:rsid w:val="00A54A88"/>
    <w:rsid w:val="00A56FE2"/>
    <w:rsid w:val="00A732AE"/>
    <w:rsid w:val="00A7445F"/>
    <w:rsid w:val="00A83CDA"/>
    <w:rsid w:val="00A85002"/>
    <w:rsid w:val="00A95E4D"/>
    <w:rsid w:val="00AA3D77"/>
    <w:rsid w:val="00AA6D30"/>
    <w:rsid w:val="00AC5923"/>
    <w:rsid w:val="00AC6811"/>
    <w:rsid w:val="00AD36C2"/>
    <w:rsid w:val="00AE0C81"/>
    <w:rsid w:val="00AE4649"/>
    <w:rsid w:val="00AE4D37"/>
    <w:rsid w:val="00B02393"/>
    <w:rsid w:val="00B1751F"/>
    <w:rsid w:val="00B20C85"/>
    <w:rsid w:val="00B2282D"/>
    <w:rsid w:val="00B2314F"/>
    <w:rsid w:val="00B30C43"/>
    <w:rsid w:val="00B36BC4"/>
    <w:rsid w:val="00B41A10"/>
    <w:rsid w:val="00B46B4C"/>
    <w:rsid w:val="00B54F34"/>
    <w:rsid w:val="00B72136"/>
    <w:rsid w:val="00B801F5"/>
    <w:rsid w:val="00B9247B"/>
    <w:rsid w:val="00B96009"/>
    <w:rsid w:val="00B96CB6"/>
    <w:rsid w:val="00BA02C9"/>
    <w:rsid w:val="00BA1382"/>
    <w:rsid w:val="00BA5658"/>
    <w:rsid w:val="00BA6D48"/>
    <w:rsid w:val="00BA7AA7"/>
    <w:rsid w:val="00BB6694"/>
    <w:rsid w:val="00BC39E9"/>
    <w:rsid w:val="00BC5B0D"/>
    <w:rsid w:val="00BD0864"/>
    <w:rsid w:val="00BD1D49"/>
    <w:rsid w:val="00BD4C10"/>
    <w:rsid w:val="00BE0AE2"/>
    <w:rsid w:val="00BE38A6"/>
    <w:rsid w:val="00C47567"/>
    <w:rsid w:val="00C50C60"/>
    <w:rsid w:val="00C50F3F"/>
    <w:rsid w:val="00C5522E"/>
    <w:rsid w:val="00C55FD2"/>
    <w:rsid w:val="00C56898"/>
    <w:rsid w:val="00C65C1E"/>
    <w:rsid w:val="00C75C07"/>
    <w:rsid w:val="00C83960"/>
    <w:rsid w:val="00C86B21"/>
    <w:rsid w:val="00C96E12"/>
    <w:rsid w:val="00CB45D3"/>
    <w:rsid w:val="00CB47DB"/>
    <w:rsid w:val="00CB6944"/>
    <w:rsid w:val="00CC0E66"/>
    <w:rsid w:val="00CC1B73"/>
    <w:rsid w:val="00CD4868"/>
    <w:rsid w:val="00CE26A3"/>
    <w:rsid w:val="00CE31FA"/>
    <w:rsid w:val="00CE375B"/>
    <w:rsid w:val="00CE3DBA"/>
    <w:rsid w:val="00CF5E6F"/>
    <w:rsid w:val="00CF71D3"/>
    <w:rsid w:val="00D0220C"/>
    <w:rsid w:val="00D0291C"/>
    <w:rsid w:val="00D46DEA"/>
    <w:rsid w:val="00D6476A"/>
    <w:rsid w:val="00D9021B"/>
    <w:rsid w:val="00D9447C"/>
    <w:rsid w:val="00DA0037"/>
    <w:rsid w:val="00DA5D67"/>
    <w:rsid w:val="00DB0429"/>
    <w:rsid w:val="00DB6CA9"/>
    <w:rsid w:val="00DD2E42"/>
    <w:rsid w:val="00DD653A"/>
    <w:rsid w:val="00DE433D"/>
    <w:rsid w:val="00DE6DBD"/>
    <w:rsid w:val="00DE7F2B"/>
    <w:rsid w:val="00DF190D"/>
    <w:rsid w:val="00DF3AB4"/>
    <w:rsid w:val="00E008F4"/>
    <w:rsid w:val="00E13062"/>
    <w:rsid w:val="00E22302"/>
    <w:rsid w:val="00E240BE"/>
    <w:rsid w:val="00E245E8"/>
    <w:rsid w:val="00E26693"/>
    <w:rsid w:val="00E27FD9"/>
    <w:rsid w:val="00E30330"/>
    <w:rsid w:val="00E37BD9"/>
    <w:rsid w:val="00E4524E"/>
    <w:rsid w:val="00E52785"/>
    <w:rsid w:val="00E52B40"/>
    <w:rsid w:val="00E52C2D"/>
    <w:rsid w:val="00E60116"/>
    <w:rsid w:val="00E6439B"/>
    <w:rsid w:val="00E72D2E"/>
    <w:rsid w:val="00E7306F"/>
    <w:rsid w:val="00E768CF"/>
    <w:rsid w:val="00E7729E"/>
    <w:rsid w:val="00E85AC7"/>
    <w:rsid w:val="00E86312"/>
    <w:rsid w:val="00E86952"/>
    <w:rsid w:val="00E977E4"/>
    <w:rsid w:val="00EA0C42"/>
    <w:rsid w:val="00EA4124"/>
    <w:rsid w:val="00EB25B7"/>
    <w:rsid w:val="00ED7CE2"/>
    <w:rsid w:val="00EE2BD9"/>
    <w:rsid w:val="00EE4200"/>
    <w:rsid w:val="00EF16C7"/>
    <w:rsid w:val="00EF37DC"/>
    <w:rsid w:val="00F06D45"/>
    <w:rsid w:val="00F16567"/>
    <w:rsid w:val="00F30718"/>
    <w:rsid w:val="00F3588B"/>
    <w:rsid w:val="00F41FA1"/>
    <w:rsid w:val="00F56FE8"/>
    <w:rsid w:val="00F7382E"/>
    <w:rsid w:val="00F75F36"/>
    <w:rsid w:val="00F81C1F"/>
    <w:rsid w:val="00F90618"/>
    <w:rsid w:val="00FA6B2A"/>
    <w:rsid w:val="00FA6DD2"/>
    <w:rsid w:val="00FB21CA"/>
    <w:rsid w:val="00FC4660"/>
    <w:rsid w:val="00FD0BE9"/>
    <w:rsid w:val="00FE51B2"/>
    <w:rsid w:val="00FF19E2"/>
    <w:rsid w:val="00FF2E63"/>
    <w:rsid w:val="00FF3A8C"/>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qFormat/>
    <w:rsid w:val="0071133B"/>
    <w:pPr>
      <w:keepNext/>
      <w:numPr>
        <w:ilvl w:val="1"/>
        <w:numId w:val="18"/>
      </w:numPr>
      <w:spacing w:before="60" w:after="60" w:line="24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rsid w:val="0071133B"/>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rsid w:val="00EB25B7"/>
    <w:rPr>
      <w:rFonts w:ascii="Arial" w:eastAsia="Times New Roman" w:hAnsi="Arial" w:cs="Times New Roman"/>
      <w:noProof/>
      <w:szCs w:val="20"/>
    </w:rPr>
  </w:style>
  <w:style w:type="paragraph" w:styleId="Footer">
    <w:name w:val="footer"/>
    <w:link w:val="FooterChar"/>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934F93"/>
    <w:pPr>
      <w:spacing w:before="60" w:after="120" w:line="240" w:lineRule="auto"/>
    </w:pPr>
    <w:rPr>
      <w:rFonts w:eastAsia="Times New Roman" w:cs="Times New Roman"/>
    </w:rPr>
  </w:style>
  <w:style w:type="paragraph" w:styleId="ListNumber2">
    <w:name w:val="List Number 2"/>
    <w:basedOn w:val="Normal"/>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semiHidden/>
    <w:rsid w:val="007039F3"/>
    <w:rPr>
      <w:sz w:val="16"/>
      <w:szCs w:val="16"/>
    </w:rPr>
  </w:style>
  <w:style w:type="paragraph" w:styleId="CommentText">
    <w:name w:val="annotation text"/>
    <w:basedOn w:val="Normal"/>
    <w:link w:val="CommentTextChar"/>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uiPriority w:val="99"/>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FigureStyle">
    <w:name w:val="FigureStyle"/>
    <w:basedOn w:val="Normal"/>
    <w:qFormat/>
    <w:rsid w:val="009E24D0"/>
    <w:pPr>
      <w:tabs>
        <w:tab w:val="left" w:pos="2160"/>
      </w:tabs>
      <w:spacing w:before="60" w:after="60" w:line="240" w:lineRule="auto"/>
      <w:ind w:left="2160" w:hanging="1440"/>
    </w:pPr>
    <w:rPr>
      <w:rFonts w:ascii="Times New Roman" w:eastAsia="Times New Roman" w:hAnsi="Times New Roman" w:cs="Times New Roman"/>
      <w:szCs w:val="20"/>
      <w:lang w:val="en-US" w:eastAsia="en-US"/>
    </w:rPr>
  </w:style>
  <w:style w:type="character" w:customStyle="1" w:styleId="Sections">
    <w:name w:val="Sections"/>
    <w:basedOn w:val="DefaultParagraphFont"/>
    <w:rsid w:val="0006129D"/>
    <w:rPr>
      <w:rFonts w:ascii="Times New Roman" w:hAnsi="Times New Roman"/>
      <w:b/>
      <w:bCs/>
      <w:sz w:val="22"/>
      <w:u w:val="single"/>
    </w:rPr>
  </w:style>
  <w:style w:type="paragraph" w:customStyle="1" w:styleId="contsindextitle">
    <w:name w:val="conts &amp; index title"/>
    <w:basedOn w:val="Normal"/>
    <w:next w:val="Normal"/>
    <w:rsid w:val="0006129D"/>
    <w:pPr>
      <w:keepNext/>
      <w:pageBreakBefore/>
      <w:spacing w:before="200" w:line="240" w:lineRule="auto"/>
    </w:pPr>
    <w:rPr>
      <w:rFonts w:ascii="Times New Roman" w:eastAsia="Times New Roman" w:hAnsi="Times New Roman" w:cs="Times New Roman"/>
      <w:b/>
      <w:sz w:val="36"/>
      <w:szCs w:val="20"/>
      <w:lang w:val="en-US" w:eastAsia="en-US"/>
    </w:rPr>
  </w:style>
  <w:style w:type="paragraph" w:customStyle="1" w:styleId="FieldDiscriptor">
    <w:name w:val="Field_Discriptor"/>
    <w:basedOn w:val="Heading3"/>
    <w:locked/>
    <w:rsid w:val="0006129D"/>
    <w:pPr>
      <w:numPr>
        <w:ilvl w:val="0"/>
        <w:numId w:val="0"/>
      </w:numPr>
      <w:pBdr>
        <w:bottom w:val="single" w:sz="4" w:space="1" w:color="auto"/>
      </w:pBdr>
      <w:tabs>
        <w:tab w:val="left" w:pos="4320"/>
        <w:tab w:val="left" w:pos="8640"/>
      </w:tabs>
      <w:spacing w:before="200" w:after="100"/>
      <w:ind w:left="360"/>
    </w:pPr>
    <w:rPr>
      <w:rFonts w:ascii="Times New Roman" w:hAnsi="Times New Roman" w:cs="Times New Roman"/>
      <w:b/>
      <w:i/>
      <w:sz w:val="24"/>
      <w:lang w:val="en-US" w:eastAsia="en-US"/>
    </w:rPr>
  </w:style>
  <w:style w:type="paragraph" w:customStyle="1" w:styleId="FieldDescriptor">
    <w:name w:val="Field_Descriptor"/>
    <w:basedOn w:val="Normal"/>
    <w:next w:val="Normal"/>
    <w:qFormat/>
    <w:rsid w:val="0006129D"/>
    <w:pPr>
      <w:pBdr>
        <w:bottom w:val="single" w:sz="4" w:space="1" w:color="92D050"/>
      </w:pBdr>
      <w:tabs>
        <w:tab w:val="left" w:pos="4320"/>
        <w:tab w:val="left" w:pos="8280"/>
      </w:tabs>
      <w:spacing w:before="200" w:after="100" w:line="240" w:lineRule="auto"/>
      <w:ind w:left="360"/>
    </w:pPr>
    <w:rPr>
      <w:rFonts w:ascii="Times New Roman" w:eastAsia="Times New Roman" w:hAnsi="Times New Roman" w:cs="Times New Roman"/>
      <w:b/>
      <w:i/>
      <w:sz w:val="24"/>
      <w:szCs w:val="24"/>
      <w:lang w:val="en-US" w:eastAsia="en-US"/>
    </w:rPr>
  </w:style>
  <w:style w:type="character" w:customStyle="1" w:styleId="kmcontent">
    <w:name w:val="kmcontent"/>
    <w:basedOn w:val="DefaultParagraphFont"/>
    <w:rsid w:val="0006129D"/>
  </w:style>
  <w:style w:type="numbering" w:customStyle="1" w:styleId="WWOutlineListStyle">
    <w:name w:val="WW_OutlineListStyle"/>
    <w:basedOn w:val="NoList"/>
    <w:rsid w:val="0006129D"/>
    <w:pPr>
      <w:numPr>
        <w:numId w:val="46"/>
      </w:numPr>
    </w:pPr>
  </w:style>
  <w:style w:type="character" w:customStyle="1" w:styleId="xq">
    <w:name w:val="xq"/>
    <w:basedOn w:val="DefaultParagraphFont"/>
    <w:rsid w:val="0006129D"/>
  </w:style>
  <w:style w:type="character" w:customStyle="1" w:styleId="bold">
    <w:name w:val="bold"/>
    <w:basedOn w:val="DefaultParagraphFont"/>
    <w:rsid w:val="0006129D"/>
  </w:style>
  <w:style w:type="character" w:styleId="HTMLTypewriter">
    <w:name w:val="HTML Typewriter"/>
    <w:basedOn w:val="DefaultParagraphFont"/>
    <w:uiPriority w:val="99"/>
    <w:semiHidden/>
    <w:unhideWhenUsed/>
    <w:rsid w:val="000612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246720966">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091002552">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89" Type="http://schemas.openxmlformats.org/officeDocument/2006/relationships/hyperlink" Target="http://selectservices.bentley.com" TargetMode="External"/><Relationship Id="rId16" Type="http://schemas.openxmlformats.org/officeDocument/2006/relationships/image" Target="media/image4.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localhost:7001/console" TargetMode="External"/><Relationship Id="rId79"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hyperlink" Target="http://selectservices.bentle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oleObject" Target="embeddings/oleObject1.bin"/><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oracle.com/database/technologies/appdev/rest-data-services-v192-downloads.html" TargetMode="External"/><Relationship Id="rId78" Type="http://schemas.openxmlformats.org/officeDocument/2006/relationships/hyperlink" Target="http://localhost:7001/console"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electservices.bentley.com"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mmunity.oracle.com/thread/4036216" TargetMode="External"/><Relationship Id="rId13" Type="http://schemas.openxmlformats.org/officeDocument/2006/relationships/hyperlink" Target="http://www.snapdba.com/2013/04/forms-11g-java-client-hangs-at-security-warning-with-the-applications-digital-signature-cannot-be-verified/"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59.png"/><Relationship Id="rId92" Type="http://schemas.openxmlformats.org/officeDocument/2006/relationships/hyperlink" Target="http://selectservices.bentley.com"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hyperlink" Target="http://www.snapdba.com/2013/04/forms-11g-java-client-hangs-at-security-warning-with-the-applications-digital-signature-cannot-be-verified/"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oleObject" Target="embeddings/oleObject2.bin"/><Relationship Id="rId9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fix release notes template.dotx</Template>
  <TotalTime>8423</TotalTime>
  <Pages>1</Pages>
  <Words>9660</Words>
  <Characters>55062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64593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Chris Baugh</cp:lastModifiedBy>
  <cp:revision>26</cp:revision>
  <cp:lastPrinted>2020-07-17T10:11:00Z</cp:lastPrinted>
  <dcterms:created xsi:type="dcterms:W3CDTF">2020-06-29T08:39:00Z</dcterms:created>
  <dcterms:modified xsi:type="dcterms:W3CDTF">2020-07-17T10:13:00Z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v4.9.0.0</vt:lpwstr>
  </property>
  <property fmtid="{D5CDD505-2E9C-101B-9397-08002B2CF9AE}" pid="3" name="$Release Date$">
    <vt:lpwstr>2nd July 2020</vt:lpwstr>
  </property>
</Properties>
</file>